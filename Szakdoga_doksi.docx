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C5C7CAB" w14:textId="552E728A" w:rsidR="007C5DF4" w:rsidRDefault="007C5DF4">
      <w:pPr>
        <w:jc w:val="center"/>
        <w:rPr>
          <w:rFonts w:ascii="Arial" w:hAnsi="Arial" w:cs="Arial"/>
        </w:rPr>
      </w:pPr>
    </w:p>
    <w:p w14:paraId="53275302" w14:textId="77777777" w:rsidR="007C5DF4" w:rsidRDefault="007C5DF4">
      <w:pPr>
        <w:rPr>
          <w:rFonts w:ascii="Arial" w:hAnsi="Arial" w:cs="Arial"/>
        </w:rPr>
      </w:pPr>
    </w:p>
    <w:p w14:paraId="26A857FC"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23441360"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05A7FF8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1902939F" w14:textId="77777777"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14:paraId="12E5E95F" w14:textId="67B64379" w:rsidR="007C5DF4" w:rsidRPr="005B22EB" w:rsidRDefault="005B22EB">
      <w:pPr>
        <w:spacing w:before="2835"/>
        <w:jc w:val="center"/>
        <w:rPr>
          <w:rFonts w:ascii="Arial" w:hAnsi="Arial" w:cs="Arial"/>
          <w:b/>
          <w:color w:val="000000" w:themeColor="text1"/>
          <w:sz w:val="32"/>
          <w:szCs w:val="32"/>
        </w:rPr>
      </w:pPr>
      <w:r w:rsidRPr="005B22EB">
        <w:rPr>
          <w:rFonts w:ascii="Arial" w:hAnsi="Arial" w:cs="Arial"/>
          <w:b/>
          <w:bCs/>
          <w:color w:val="000000" w:themeColor="text1"/>
          <w:sz w:val="44"/>
          <w:szCs w:val="44"/>
        </w:rPr>
        <w:t>Borbély Bálint</w:t>
      </w:r>
    </w:p>
    <w:p w14:paraId="1936943E" w14:textId="564768D3" w:rsidR="007C5DF4" w:rsidRPr="005B22EB" w:rsidRDefault="007C5DF4">
      <w:pPr>
        <w:spacing w:line="252" w:lineRule="auto"/>
        <w:jc w:val="center"/>
        <w:rPr>
          <w:rFonts w:ascii="Arial" w:hAnsi="Arial" w:cs="Arial"/>
          <w:b/>
          <w:color w:val="000000" w:themeColor="text1"/>
          <w:sz w:val="32"/>
          <w:szCs w:val="32"/>
        </w:rPr>
      </w:pPr>
    </w:p>
    <w:p w14:paraId="5DE1C0E0" w14:textId="5D160AA6" w:rsidR="007C5DF4" w:rsidRPr="005B22EB" w:rsidRDefault="00C44965">
      <w:pPr>
        <w:spacing w:line="252" w:lineRule="auto"/>
        <w:jc w:val="center"/>
        <w:rPr>
          <w:rFonts w:ascii="Arial" w:hAnsi="Arial" w:cs="Arial"/>
          <w:color w:val="000000" w:themeColor="text1"/>
          <w:sz w:val="36"/>
          <w:szCs w:val="36"/>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38B12D9D" w14:textId="243E260A" w:rsidR="007C5DF4" w:rsidRPr="005B22EB" w:rsidRDefault="005B22EB" w:rsidP="00B14979">
      <w:pPr>
        <w:spacing w:before="3360"/>
        <w:jc w:val="center"/>
        <w:rPr>
          <w:rFonts w:ascii="Arial" w:hAnsi="Arial" w:cs="Arial"/>
          <w:color w:val="000000" w:themeColor="text1"/>
          <w:sz w:val="36"/>
          <w:szCs w:val="36"/>
        </w:rPr>
      </w:pPr>
      <w:r w:rsidRPr="005B22EB">
        <w:rPr>
          <w:rFonts w:ascii="Arial" w:hAnsi="Arial" w:cs="Arial"/>
          <w:color w:val="000000" w:themeColor="text1"/>
          <w:sz w:val="36"/>
          <w:szCs w:val="36"/>
        </w:rPr>
        <w:lastRenderedPageBreak/>
        <w:t>2024</w:t>
      </w:r>
    </w:p>
    <w:p w14:paraId="002FAA85" w14:textId="77777777" w:rsidR="007C5DF4" w:rsidRDefault="007C5DF4">
      <w:pPr>
        <w:jc w:val="center"/>
        <w:rPr>
          <w:rFonts w:ascii="Arial" w:hAnsi="Arial" w:cs="Arial"/>
          <w:color w:val="800000"/>
          <w:sz w:val="36"/>
          <w:szCs w:val="36"/>
        </w:rPr>
      </w:pPr>
    </w:p>
    <w:p w14:paraId="5A6F9F2C" w14:textId="451F2103" w:rsidR="00740B83" w:rsidRPr="00B14979" w:rsidRDefault="00BD1271" w:rsidP="00B14979">
      <w:pPr>
        <w:tabs>
          <w:tab w:val="right" w:pos="8787"/>
          <w:tab w:val="right" w:pos="9645"/>
        </w:tabs>
      </w:pPr>
      <w:r w:rsidRPr="00041081">
        <w:rPr>
          <w:noProof/>
        </w:rPr>
        <mc:AlternateContent>
          <mc:Choice Requires="wpg">
            <w:drawing>
              <wp:anchor distT="0" distB="0" distL="114300" distR="114300" simplePos="0" relativeHeight="251658240" behindDoc="0" locked="0" layoutInCell="1" allowOverlap="1" wp14:anchorId="3C1D1F84" wp14:editId="444EE072">
                <wp:simplePos x="0" y="0"/>
                <wp:positionH relativeFrom="margin">
                  <wp:align>left</wp:align>
                </wp:positionH>
                <wp:positionV relativeFrom="margin">
                  <wp:align>top</wp:align>
                </wp:positionV>
                <wp:extent cx="2250000" cy="568800"/>
                <wp:effectExtent l="0" t="0" r="0" b="3175"/>
                <wp:wrapTopAndBottom/>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000" cy="568800"/>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E5A3A" id="Graphic 6" o:spid="_x0000_s1026" style="position:absolute;margin-left:0;margin-top:0;width:177.15pt;height:44.8pt;z-index:251658240;mso-position-horizontal:left;mso-position-horizontal-relative:margin;mso-position-vertical:top;mso-position-vertical-relative:margin;mso-width-relative:margin;mso-height-relative:margin"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wrap type="topAndBottom" anchorx="margin" anchory="margin"/>
              </v:group>
            </w:pict>
          </mc:Fallback>
        </mc:AlternateContent>
      </w:r>
      <w:r>
        <w:rPr>
          <w:rFonts w:ascii="Arial" w:eastAsia="Times New Roman" w:hAnsi="Arial" w:cs="Arial"/>
          <w:noProof/>
          <w:color w:val="800000"/>
        </w:rPr>
        <w:drawing>
          <wp:anchor distT="0" distB="0" distL="114300" distR="114300" simplePos="0" relativeHeight="251659264" behindDoc="0" locked="0" layoutInCell="1" allowOverlap="1" wp14:anchorId="210558EC" wp14:editId="7733F664">
            <wp:simplePos x="0" y="0"/>
            <wp:positionH relativeFrom="margin">
              <wp:align>right</wp:align>
            </wp:positionH>
            <wp:positionV relativeFrom="margin">
              <wp:align>top</wp:align>
            </wp:positionV>
            <wp:extent cx="2750400" cy="658800"/>
            <wp:effectExtent l="0" t="0" r="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400" cy="658800"/>
                    </a:xfrm>
                    <a:prstGeom prst="rect">
                      <a:avLst/>
                    </a:prstGeom>
                  </pic:spPr>
                </pic:pic>
              </a:graphicData>
            </a:graphic>
            <wp14:sizeRelH relativeFrom="margin">
              <wp14:pctWidth>0</wp14:pctWidth>
            </wp14:sizeRelH>
            <wp14:sizeRelV relativeFrom="margin">
              <wp14:pctHeight>0</wp14:pctHeight>
            </wp14:sizeRelV>
          </wp:anchor>
        </w:drawing>
      </w:r>
    </w:p>
    <w:p w14:paraId="073A4071"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14:paraId="60C6E047" w14:textId="63416FD8" w:rsidR="007C5DF4" w:rsidRDefault="00B9088F">
      <w:pPr>
        <w:spacing w:before="1080" w:line="252" w:lineRule="auto"/>
        <w:jc w:val="center"/>
        <w:rPr>
          <w:rFonts w:ascii="Arial" w:hAnsi="Arial" w:cs="Arial"/>
          <w:b/>
          <w:sz w:val="44"/>
          <w:szCs w:val="44"/>
        </w:rPr>
      </w:pPr>
      <w:proofErr w:type="spellStart"/>
      <w:r>
        <w:rPr>
          <w:rFonts w:ascii="Arial" w:hAnsi="Arial" w:cs="Arial"/>
          <w:b/>
          <w:sz w:val="52"/>
          <w:szCs w:val="52"/>
        </w:rPr>
        <w:t>Appointy</w:t>
      </w:r>
      <w:proofErr w:type="spellEnd"/>
      <w:r w:rsidR="005B22EB">
        <w:rPr>
          <w:rFonts w:ascii="Arial" w:hAnsi="Arial" w:cs="Arial"/>
          <w:b/>
          <w:sz w:val="52"/>
          <w:szCs w:val="52"/>
        </w:rPr>
        <w:t xml:space="preserve"> időpontkezelő webkomponens</w:t>
      </w:r>
    </w:p>
    <w:p w14:paraId="4896EA98" w14:textId="33F1F746" w:rsidR="007C5DF4" w:rsidRDefault="005B22EB">
      <w:pPr>
        <w:spacing w:before="1080" w:line="252" w:lineRule="auto"/>
        <w:jc w:val="center"/>
        <w:rPr>
          <w:rFonts w:ascii="Arial" w:hAnsi="Arial" w:cs="Arial"/>
          <w:b/>
          <w:sz w:val="44"/>
          <w:szCs w:val="44"/>
        </w:rPr>
      </w:pPr>
      <w:r>
        <w:rPr>
          <w:rFonts w:ascii="Arial" w:hAnsi="Arial" w:cs="Arial"/>
          <w:b/>
          <w:sz w:val="44"/>
          <w:szCs w:val="44"/>
        </w:rPr>
        <w:lastRenderedPageBreak/>
        <w:t>Borbély Bálint</w:t>
      </w:r>
    </w:p>
    <w:p w14:paraId="60B2AB26" w14:textId="77777777" w:rsidR="007C5DF4" w:rsidRDefault="007C5DF4">
      <w:pPr>
        <w:spacing w:before="1080" w:line="252" w:lineRule="auto"/>
        <w:jc w:val="center"/>
        <w:rPr>
          <w:rFonts w:ascii="Arial" w:hAnsi="Arial" w:cs="Arial"/>
          <w:b/>
          <w:sz w:val="44"/>
          <w:szCs w:val="44"/>
        </w:rPr>
      </w:pPr>
    </w:p>
    <w:p w14:paraId="415CBA27" w14:textId="32A7E2B4" w:rsidR="007C5DF4" w:rsidRPr="005B22EB" w:rsidRDefault="00C44965">
      <w:pPr>
        <w:spacing w:line="252" w:lineRule="auto"/>
        <w:jc w:val="center"/>
        <w:rPr>
          <w:rFonts w:ascii="Arial" w:hAnsi="Arial" w:cs="Arial"/>
          <w:b/>
          <w:color w:val="000000" w:themeColor="text1"/>
          <w:sz w:val="32"/>
          <w:szCs w:val="32"/>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0F0152CC" w14:textId="04D89136" w:rsidR="00D73159" w:rsidRPr="005B22EB" w:rsidRDefault="005B22EB" w:rsidP="005B22EB">
      <w:pPr>
        <w:spacing w:before="1701" w:line="252" w:lineRule="auto"/>
        <w:jc w:val="center"/>
        <w:rPr>
          <w:rFonts w:ascii="Arial" w:hAnsi="Arial" w:cs="Arial"/>
          <w:b/>
          <w:color w:val="000000" w:themeColor="text1"/>
          <w:sz w:val="32"/>
          <w:szCs w:val="44"/>
        </w:rPr>
      </w:pPr>
      <w:r w:rsidRPr="005B22EB">
        <w:rPr>
          <w:rFonts w:ascii="Arial" w:hAnsi="Arial" w:cs="Arial"/>
          <w:b/>
          <w:color w:val="000000" w:themeColor="text1"/>
          <w:sz w:val="32"/>
          <w:szCs w:val="44"/>
        </w:rPr>
        <w:t>2024</w:t>
      </w:r>
    </w:p>
    <w:p w14:paraId="40D227CA" w14:textId="12830009" w:rsidR="007C5DF4" w:rsidRPr="00D73159" w:rsidRDefault="00813731">
      <w:pPr>
        <w:spacing w:before="1701" w:line="252" w:lineRule="auto"/>
        <w:jc w:val="center"/>
        <w:rPr>
          <w:rFonts w:ascii="Arial" w:hAnsi="Arial" w:cs="Arial"/>
          <w:b/>
          <w:color w:val="800000"/>
          <w:sz w:val="32"/>
          <w:szCs w:val="44"/>
        </w:rPr>
      </w:pPr>
      <w:r w:rsidRPr="00813731">
        <w:rPr>
          <w:rFonts w:ascii="Arial" w:hAnsi="Arial" w:cs="Arial"/>
          <w:b/>
          <w:noProof/>
          <w:color w:val="800000"/>
          <w:sz w:val="32"/>
          <w:szCs w:val="44"/>
        </w:rPr>
        <w:lastRenderedPageBreak/>
        <w:drawing>
          <wp:inline distT="0" distB="0" distL="0" distR="0" wp14:anchorId="46A5258C" wp14:editId="34BDE6FF">
            <wp:extent cx="5562600" cy="7875905"/>
            <wp:effectExtent l="0" t="0" r="0" b="0"/>
            <wp:docPr id="838309614" name="Kép 1" descr="A képen szöveg, képernyőkép, Betűtípu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9614" name="Kép 1" descr="A képen szöveg, képernyőkép, Betűtípus, levél látható&#10;&#10;Automatikusan generált leírás"/>
                    <pic:cNvPicPr/>
                  </pic:nvPicPr>
                  <pic:blipFill rotWithShape="1">
                    <a:blip r:embed="rId9"/>
                    <a:srcRect r="307"/>
                    <a:stretch/>
                  </pic:blipFill>
                  <pic:spPr bwMode="auto">
                    <a:xfrm>
                      <a:off x="0" y="0"/>
                      <a:ext cx="5562600" cy="7875905"/>
                    </a:xfrm>
                    <a:prstGeom prst="rect">
                      <a:avLst/>
                    </a:prstGeom>
                    <a:ln>
                      <a:noFill/>
                    </a:ln>
                    <a:extLst>
                      <a:ext uri="{53640926-AAD7-44D8-BBD7-CCE9431645EC}">
                        <a14:shadowObscured xmlns:a14="http://schemas.microsoft.com/office/drawing/2010/main"/>
                      </a:ext>
                    </a:extLst>
                  </pic:spPr>
                </pic:pic>
              </a:graphicData>
            </a:graphic>
          </wp:inline>
        </w:drawing>
      </w:r>
    </w:p>
    <w:p w14:paraId="594D3564" w14:textId="77777777" w:rsidR="007C5DF4" w:rsidRDefault="007C5DF4" w:rsidP="00E44F3C">
      <w:pPr>
        <w:pStyle w:val="Cmsor1"/>
        <w:pageBreakBefore/>
        <w:rPr>
          <w:color w:val="000000"/>
        </w:rPr>
      </w:pPr>
      <w:bookmarkStart w:id="1" w:name="_Toc163807910"/>
      <w:bookmarkStart w:id="2" w:name="_Toc163808184"/>
      <w:bookmarkStart w:id="3" w:name="_Toc163808579"/>
      <w:bookmarkStart w:id="4" w:name="_Toc178587707"/>
      <w:r>
        <w:lastRenderedPageBreak/>
        <w:t>Nyilatkozat</w:t>
      </w:r>
      <w:bookmarkEnd w:id="1"/>
      <w:bookmarkEnd w:id="2"/>
      <w:bookmarkEnd w:id="3"/>
      <w:bookmarkEnd w:id="4"/>
    </w:p>
    <w:p w14:paraId="02062256" w14:textId="551FD3E8" w:rsidR="007C5DF4" w:rsidRDefault="007C5DF4">
      <w:pPr>
        <w:pStyle w:val="Nyilatkozat"/>
        <w:rPr>
          <w:color w:val="000000"/>
        </w:rPr>
      </w:pPr>
      <w:r>
        <w:rPr>
          <w:color w:val="000000"/>
        </w:rPr>
        <w:t>Alulírott</w:t>
      </w:r>
      <w:r w:rsidR="005B22EB">
        <w:rPr>
          <w:color w:val="000000"/>
        </w:rPr>
        <w:t xml:space="preserve"> Borbély Bálint (VVO4KH)</w:t>
      </w:r>
      <w:r w:rsidR="005B22EB">
        <w:rPr>
          <w:rFonts w:eastAsia="Times New Roman" w:cs="Times New Roman"/>
          <w:color w:val="800000"/>
        </w:rPr>
        <w:t>,</w:t>
      </w:r>
      <w:r>
        <w:rPr>
          <w:rFonts w:eastAsia="Times New Roman" w:cs="Times New Roman"/>
          <w:color w:val="800000"/>
        </w:rPr>
        <w:t xml:space="preserve"> </w:t>
      </w:r>
      <w:r w:rsidR="005B22EB" w:rsidRPr="005B22EB">
        <w:rPr>
          <w:rFonts w:eastAsia="Times New Roman" w:cs="Times New Roman"/>
          <w:color w:val="000000" w:themeColor="text1"/>
        </w:rPr>
        <w:t>Mér</w:t>
      </w:r>
      <w:r w:rsidR="005B22EB">
        <w:rPr>
          <w:rFonts w:eastAsia="Times New Roman" w:cs="Times New Roman"/>
          <w:color w:val="000000" w:themeColor="text1"/>
        </w:rPr>
        <w:t>n</w:t>
      </w:r>
      <w:r w:rsidR="005B22EB" w:rsidRPr="005B22EB">
        <w:rPr>
          <w:rFonts w:eastAsia="Times New Roman" w:cs="Times New Roman"/>
          <w:color w:val="000000" w:themeColor="text1"/>
        </w:rPr>
        <w:t xml:space="preserve">ökinformatikus </w:t>
      </w:r>
      <w:proofErr w:type="spellStart"/>
      <w:r w:rsidR="005B22EB" w:rsidRPr="005B22EB">
        <w:rPr>
          <w:rFonts w:eastAsia="Times New Roman" w:cs="Times New Roman"/>
          <w:color w:val="000000" w:themeColor="text1"/>
        </w:rPr>
        <w:t>Bsc</w:t>
      </w:r>
      <w:proofErr w:type="spellEnd"/>
      <w:r w:rsidR="005B22EB" w:rsidRPr="005B22EB">
        <w:rPr>
          <w:rFonts w:eastAsia="Times New Roman" w:cs="Times New Roman"/>
          <w:color w:val="000000" w:themeColor="text1"/>
        </w:rPr>
        <w:t>.</w:t>
      </w:r>
      <w:r w:rsidR="005B22EB">
        <w:rPr>
          <w:rFonts w:eastAsia="Times New Roman" w:cs="Times New Roman"/>
          <w:color w:val="8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5B22EB">
        <w:rPr>
          <w:color w:val="000000"/>
        </w:rPr>
        <w:t>z</w:t>
      </w:r>
      <w:r>
        <w:rPr>
          <w:rFonts w:eastAsia="Times New Roman" w:cs="Times New Roman"/>
          <w:color w:val="000000"/>
        </w:rPr>
        <w:t xml:space="preserve"> </w:t>
      </w:r>
      <w:proofErr w:type="spellStart"/>
      <w:r w:rsidR="005B22EB" w:rsidRPr="005B22EB">
        <w:rPr>
          <w:rFonts w:eastAsia="Times New Roman" w:cs="Times New Roman"/>
          <w:color w:val="000000"/>
        </w:rPr>
        <w:t>Appointy</w:t>
      </w:r>
      <w:proofErr w:type="spellEnd"/>
      <w:r w:rsidR="005B22EB" w:rsidRPr="005B22EB">
        <w:rPr>
          <w:rFonts w:eastAsia="Times New Roman" w:cs="Times New Roman"/>
          <w:color w:val="000000"/>
        </w:rPr>
        <w:t xml:space="preserve"> időpontkezelő webkomponens</w:t>
      </w:r>
      <w:r w:rsidR="00373686">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405FEB06"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3AC81E59" w14:textId="77777777" w:rsidR="007C5DF4" w:rsidRDefault="007C5DF4">
      <w:pPr>
        <w:pStyle w:val="Nyilatkozat"/>
      </w:pPr>
    </w:p>
    <w:p w14:paraId="2A410CA8" w14:textId="0225399A" w:rsidR="007C5DF4" w:rsidRDefault="007C5DF4">
      <w:pPr>
        <w:pStyle w:val="Nyilatkozat"/>
        <w:tabs>
          <w:tab w:val="left" w:pos="5100"/>
          <w:tab w:val="left" w:leader="underscore" w:pos="7935"/>
        </w:tabs>
      </w:pPr>
      <w:r>
        <w:t xml:space="preserve">Győr, </w:t>
      </w:r>
      <w:r w:rsidR="00544D12">
        <w:t>2024</w:t>
      </w:r>
      <w:r>
        <w:tab/>
      </w:r>
      <w:r>
        <w:tab/>
      </w:r>
    </w:p>
    <w:p w14:paraId="1C8F5815" w14:textId="77777777" w:rsidR="007C5DF4" w:rsidRDefault="007C5DF4">
      <w:pPr>
        <w:pStyle w:val="Nyilatkozat"/>
        <w:tabs>
          <w:tab w:val="left" w:pos="4245"/>
          <w:tab w:val="left" w:pos="6060"/>
          <w:tab w:val="left" w:pos="7425"/>
        </w:tabs>
      </w:pPr>
      <w:r>
        <w:tab/>
      </w:r>
      <w:r>
        <w:tab/>
        <w:t>hallgató</w:t>
      </w:r>
    </w:p>
    <w:p w14:paraId="4232E94F" w14:textId="77777777" w:rsidR="007C5DF4" w:rsidRDefault="007C5DF4"/>
    <w:p w14:paraId="362D40B6" w14:textId="77777777" w:rsidR="007C5DF4" w:rsidRDefault="007C5DF4"/>
    <w:p w14:paraId="011844C3" w14:textId="77777777" w:rsidR="007C5DF4" w:rsidRDefault="007C5DF4" w:rsidP="00E44F3C">
      <w:pPr>
        <w:pStyle w:val="Cmsor1"/>
        <w:pageBreakBefore/>
        <w:rPr>
          <w:color w:val="800000"/>
          <w:sz w:val="28"/>
          <w:szCs w:val="28"/>
        </w:rPr>
      </w:pPr>
      <w:bookmarkStart w:id="5" w:name="_Toc163807911"/>
      <w:bookmarkStart w:id="6" w:name="_Toc163808185"/>
      <w:bookmarkStart w:id="7" w:name="_Toc163808580"/>
      <w:bookmarkStart w:id="8" w:name="_Toc178587708"/>
      <w:r>
        <w:rPr>
          <w:rFonts w:eastAsia="Arial" w:cs="Arial"/>
        </w:rPr>
        <w:lastRenderedPageBreak/>
        <w:t>Kivonat</w:t>
      </w:r>
      <w:bookmarkEnd w:id="5"/>
      <w:bookmarkEnd w:id="6"/>
      <w:bookmarkEnd w:id="7"/>
      <w:bookmarkEnd w:id="8"/>
      <w:r>
        <w:rPr>
          <w:rFonts w:eastAsia="Arial" w:cs="Arial"/>
        </w:rPr>
        <w:t xml:space="preserve"> </w:t>
      </w:r>
    </w:p>
    <w:p w14:paraId="1B129AA0" w14:textId="39345034" w:rsidR="007C5DF4" w:rsidRPr="00D170EC" w:rsidRDefault="00DB381B">
      <w:pPr>
        <w:jc w:val="center"/>
        <w:rPr>
          <w:color w:val="000000" w:themeColor="text1"/>
        </w:rPr>
      </w:pPr>
      <w:proofErr w:type="spellStart"/>
      <w:r w:rsidRPr="00D170EC">
        <w:rPr>
          <w:color w:val="000000" w:themeColor="text1"/>
          <w:sz w:val="28"/>
          <w:szCs w:val="28"/>
        </w:rPr>
        <w:t>Appointy</w:t>
      </w:r>
      <w:proofErr w:type="spellEnd"/>
      <w:r w:rsidRPr="00D170EC">
        <w:rPr>
          <w:color w:val="000000" w:themeColor="text1"/>
          <w:sz w:val="28"/>
          <w:szCs w:val="28"/>
        </w:rPr>
        <w:t xml:space="preserve"> időpontkezelő webkomponens</w:t>
      </w:r>
    </w:p>
    <w:p w14:paraId="33C29EEE" w14:textId="77777777" w:rsidR="007C5DF4" w:rsidRPr="00D170EC" w:rsidRDefault="007C5DF4">
      <w:pPr>
        <w:jc w:val="center"/>
        <w:rPr>
          <w:color w:val="000000" w:themeColor="text1"/>
        </w:rPr>
      </w:pPr>
    </w:p>
    <w:p w14:paraId="4C57D548" w14:textId="4955AF54" w:rsidR="007C5DF4" w:rsidRPr="00D170EC" w:rsidRDefault="00D170EC" w:rsidP="00D170EC">
      <w:pPr>
        <w:rPr>
          <w:color w:val="000000" w:themeColor="text1"/>
          <w:sz w:val="28"/>
          <w:szCs w:val="28"/>
        </w:rPr>
      </w:pPr>
      <w:r>
        <w:rPr>
          <w:color w:val="000000" w:themeColor="text1"/>
        </w:rPr>
        <w:t xml:space="preserve">A dolgozat egy népszerű </w:t>
      </w:r>
      <w:r w:rsidR="005B3A11">
        <w:rPr>
          <w:color w:val="000000" w:themeColor="text1"/>
        </w:rPr>
        <w:t xml:space="preserve">online </w:t>
      </w:r>
      <w:r>
        <w:rPr>
          <w:color w:val="000000" w:themeColor="text1"/>
        </w:rPr>
        <w:t>naptárakat összekötő, és azok funkcióit a fejlesztők és felhasználók számára</w:t>
      </w:r>
      <w:r w:rsidR="008D7F5C">
        <w:rPr>
          <w:color w:val="000000" w:themeColor="text1"/>
        </w:rPr>
        <w:t xml:space="preserve"> </w:t>
      </w:r>
      <w:r w:rsidR="00D97DE9">
        <w:rPr>
          <w:color w:val="000000" w:themeColor="text1"/>
        </w:rPr>
        <w:t xml:space="preserve">számos </w:t>
      </w:r>
      <w:r w:rsidR="008D7F5C">
        <w:rPr>
          <w:color w:val="000000" w:themeColor="text1"/>
        </w:rPr>
        <w:t>funkció</w:t>
      </w:r>
      <w:r w:rsidR="00D97DE9">
        <w:rPr>
          <w:color w:val="000000" w:themeColor="text1"/>
        </w:rPr>
        <w:t>val</w:t>
      </w:r>
      <w:r>
        <w:rPr>
          <w:color w:val="000000" w:themeColor="text1"/>
        </w:rPr>
        <w:t xml:space="preserve"> ki</w:t>
      </w:r>
      <w:r w:rsidR="005B3A11">
        <w:rPr>
          <w:color w:val="000000" w:themeColor="text1"/>
        </w:rPr>
        <w:t>bővítő webkomponens elkészítésének menetét, funkcióit és a felhasznált technológiá</w:t>
      </w:r>
      <w:r w:rsidR="00BF5AF7">
        <w:rPr>
          <w:color w:val="000000" w:themeColor="text1"/>
        </w:rPr>
        <w:t>it</w:t>
      </w:r>
      <w:r w:rsidR="005B3A11">
        <w:rPr>
          <w:color w:val="000000" w:themeColor="text1"/>
        </w:rPr>
        <w:t xml:space="preserve"> fogja bemutatni</w:t>
      </w:r>
      <w:r w:rsidR="00BF5AF7">
        <w:rPr>
          <w:color w:val="000000" w:themeColor="text1"/>
        </w:rPr>
        <w:t>. A komponens fejlesztésével a cél az, hogy a webfejlesztők egy olyan eszközt kapjanak, amelynek segítségével a cég, amelynek a weboldalt fejlesztik a felhasználóinak egységes felületen tudja megmutatni</w:t>
      </w:r>
      <w:r w:rsidR="008B7E1D">
        <w:rPr>
          <w:color w:val="000000" w:themeColor="text1"/>
        </w:rPr>
        <w:t xml:space="preserve"> a csarnokaik foglaltságát, a fogorvos szabad időpontjait, vagy az egyetemi rendezvényeket a </w:t>
      </w:r>
      <w:proofErr w:type="spellStart"/>
      <w:r w:rsidR="00BF5AF7">
        <w:rPr>
          <w:color w:val="000000" w:themeColor="text1"/>
        </w:rPr>
        <w:t>naptára</w:t>
      </w:r>
      <w:r w:rsidR="008B7E1D">
        <w:rPr>
          <w:color w:val="000000" w:themeColor="text1"/>
        </w:rPr>
        <w:t>ikból</w:t>
      </w:r>
      <w:proofErr w:type="spellEnd"/>
      <w:r w:rsidR="00BF5AF7">
        <w:rPr>
          <w:color w:val="000000" w:themeColor="text1"/>
        </w:rPr>
        <w:t>, amelyek akár több szolgáltató között is szét lehetnek szórva</w:t>
      </w:r>
      <w:r w:rsidR="00C32221">
        <w:rPr>
          <w:color w:val="000000" w:themeColor="text1"/>
        </w:rPr>
        <w:t>. A komponens konfigurálható a felhasználási cél elérése érdekében, például</w:t>
      </w:r>
      <w:r w:rsidR="004251F1">
        <w:rPr>
          <w:color w:val="000000" w:themeColor="text1"/>
        </w:rPr>
        <w:t>,</w:t>
      </w:r>
      <w:r w:rsidR="00C32221">
        <w:rPr>
          <w:color w:val="000000" w:themeColor="text1"/>
        </w:rPr>
        <w:t xml:space="preserve"> ha engedélyezve van</w:t>
      </w:r>
      <w:r w:rsidR="00712A8E">
        <w:rPr>
          <w:color w:val="000000" w:themeColor="text1"/>
        </w:rPr>
        <w:t>,</w:t>
      </w:r>
      <w:r w:rsidR="00C32221">
        <w:rPr>
          <w:color w:val="000000" w:themeColor="text1"/>
        </w:rPr>
        <w:t xml:space="preserve"> a</w:t>
      </w:r>
      <w:r w:rsidR="00712A8E">
        <w:rPr>
          <w:color w:val="000000" w:themeColor="text1"/>
        </w:rPr>
        <w:t xml:space="preserve">kkor a </w:t>
      </w:r>
      <w:r w:rsidR="00C32221">
        <w:rPr>
          <w:color w:val="000000" w:themeColor="text1"/>
        </w:rPr>
        <w:t>felhasználók ezen keresztül időpontfoglalásra tehetnek kérelmet, a megfogalmazott kritériumoknak megfelelve, amit az</w:t>
      </w:r>
      <w:r w:rsidR="00A51913">
        <w:rPr>
          <w:color w:val="000000" w:themeColor="text1"/>
        </w:rPr>
        <w:t xml:space="preserve"> erre</w:t>
      </w:r>
      <w:r w:rsidR="00C32221">
        <w:rPr>
          <w:color w:val="000000" w:themeColor="text1"/>
        </w:rPr>
        <w:t xml:space="preserve"> illetékes személy </w:t>
      </w:r>
      <w:r w:rsidR="00A51913">
        <w:rPr>
          <w:color w:val="000000" w:themeColor="text1"/>
        </w:rPr>
        <w:t xml:space="preserve">később </w:t>
      </w:r>
      <w:r w:rsidR="00C32221">
        <w:rPr>
          <w:color w:val="000000" w:themeColor="text1"/>
        </w:rPr>
        <w:t>jóváhagy</w:t>
      </w:r>
      <w:r w:rsidR="00A51913">
        <w:rPr>
          <w:color w:val="000000" w:themeColor="text1"/>
        </w:rPr>
        <w:t>hat</w:t>
      </w:r>
      <w:r w:rsidR="00C32221">
        <w:rPr>
          <w:color w:val="000000" w:themeColor="text1"/>
        </w:rPr>
        <w:t>, vagy elutasít</w:t>
      </w:r>
      <w:r w:rsidR="00A51913">
        <w:rPr>
          <w:color w:val="000000" w:themeColor="text1"/>
        </w:rPr>
        <w:t>hat</w:t>
      </w:r>
      <w:r w:rsidR="00C32221">
        <w:rPr>
          <w:color w:val="000000" w:themeColor="text1"/>
        </w:rPr>
        <w:t>.</w:t>
      </w:r>
    </w:p>
    <w:p w14:paraId="609E11EB" w14:textId="77777777" w:rsidR="007C5DF4" w:rsidRDefault="007C5DF4">
      <w:pPr>
        <w:jc w:val="center"/>
        <w:rPr>
          <w:sz w:val="28"/>
          <w:szCs w:val="28"/>
        </w:rPr>
      </w:pPr>
    </w:p>
    <w:p w14:paraId="2B2255F7" w14:textId="77777777" w:rsidR="007C5DF4" w:rsidRDefault="007C5DF4">
      <w:pPr>
        <w:jc w:val="center"/>
        <w:rPr>
          <w:sz w:val="28"/>
          <w:szCs w:val="28"/>
        </w:rPr>
      </w:pPr>
    </w:p>
    <w:p w14:paraId="5F48A64B" w14:textId="77777777" w:rsidR="007C5DF4" w:rsidRDefault="007C5DF4" w:rsidP="00E44F3C">
      <w:pPr>
        <w:pStyle w:val="Cmsor1"/>
        <w:pageBreakBefore/>
        <w:rPr>
          <w:color w:val="800000"/>
          <w:sz w:val="28"/>
          <w:szCs w:val="28"/>
        </w:rPr>
      </w:pPr>
      <w:bookmarkStart w:id="9" w:name="_Toc163807912"/>
      <w:bookmarkStart w:id="10" w:name="_Toc163808186"/>
      <w:bookmarkStart w:id="11" w:name="_Toc163808581"/>
      <w:bookmarkStart w:id="12" w:name="_Toc178587709"/>
      <w:proofErr w:type="spellStart"/>
      <w:r>
        <w:rPr>
          <w:rFonts w:eastAsia="Arial" w:cs="Arial"/>
        </w:rPr>
        <w:lastRenderedPageBreak/>
        <w:t>Abstract</w:t>
      </w:r>
      <w:bookmarkEnd w:id="9"/>
      <w:bookmarkEnd w:id="10"/>
      <w:bookmarkEnd w:id="11"/>
      <w:bookmarkEnd w:id="12"/>
      <w:proofErr w:type="spellEnd"/>
    </w:p>
    <w:p w14:paraId="0120629E" w14:textId="6319281A" w:rsidR="007C5DF4" w:rsidRPr="00795CFF" w:rsidRDefault="00795CFF">
      <w:pPr>
        <w:jc w:val="center"/>
        <w:rPr>
          <w:color w:val="000000" w:themeColor="text1"/>
          <w:sz w:val="28"/>
          <w:szCs w:val="28"/>
        </w:rPr>
      </w:pPr>
      <w:proofErr w:type="spellStart"/>
      <w:r w:rsidRPr="00795CFF">
        <w:rPr>
          <w:color w:val="000000" w:themeColor="text1"/>
          <w:sz w:val="28"/>
          <w:szCs w:val="28"/>
        </w:rPr>
        <w:t>Appointy</w:t>
      </w:r>
      <w:proofErr w:type="spellEnd"/>
      <w:r w:rsidRPr="00795CFF">
        <w:rPr>
          <w:color w:val="000000" w:themeColor="text1"/>
          <w:sz w:val="28"/>
          <w:szCs w:val="28"/>
        </w:rPr>
        <w:t xml:space="preserve"> </w:t>
      </w:r>
      <w:proofErr w:type="spellStart"/>
      <w:r w:rsidRPr="00795CFF">
        <w:rPr>
          <w:color w:val="000000" w:themeColor="text1"/>
          <w:sz w:val="28"/>
          <w:szCs w:val="28"/>
        </w:rPr>
        <w:t>appointment</w:t>
      </w:r>
      <w:proofErr w:type="spellEnd"/>
      <w:r w:rsidRPr="00795CFF">
        <w:rPr>
          <w:color w:val="000000" w:themeColor="text1"/>
          <w:sz w:val="28"/>
          <w:szCs w:val="28"/>
        </w:rPr>
        <w:t xml:space="preserve"> management web </w:t>
      </w:r>
      <w:proofErr w:type="spellStart"/>
      <w:r w:rsidRPr="00795CFF">
        <w:rPr>
          <w:color w:val="000000" w:themeColor="text1"/>
          <w:sz w:val="28"/>
          <w:szCs w:val="28"/>
        </w:rPr>
        <w:t>component</w:t>
      </w:r>
      <w:proofErr w:type="spellEnd"/>
    </w:p>
    <w:p w14:paraId="5273F2EE" w14:textId="77777777" w:rsidR="007C5DF4" w:rsidRDefault="007C5DF4">
      <w:pPr>
        <w:jc w:val="center"/>
        <w:rPr>
          <w:color w:val="800000"/>
          <w:sz w:val="28"/>
          <w:szCs w:val="28"/>
        </w:rPr>
      </w:pPr>
    </w:p>
    <w:p w14:paraId="54634193" w14:textId="0C49B108" w:rsidR="007A55A9" w:rsidRPr="007A55A9" w:rsidRDefault="007A55A9" w:rsidP="007A55A9">
      <w:pPr>
        <w:rPr>
          <w:color w:val="000000" w:themeColor="text1"/>
        </w:rPr>
      </w:pPr>
      <w:proofErr w:type="spellStart"/>
      <w:r w:rsidRPr="007A55A9">
        <w:rPr>
          <w:color w:val="000000" w:themeColor="text1"/>
        </w:rPr>
        <w:t>Th</w:t>
      </w:r>
      <w:r w:rsidR="002C144A">
        <w:rPr>
          <w:color w:val="000000" w:themeColor="text1"/>
        </w:rPr>
        <w:t>is</w:t>
      </w:r>
      <w:proofErr w:type="spellEnd"/>
      <w:r w:rsidRPr="007A55A9">
        <w:rPr>
          <w:color w:val="000000" w:themeColor="text1"/>
        </w:rPr>
        <w:t xml:space="preserve"> </w:t>
      </w:r>
      <w:proofErr w:type="spellStart"/>
      <w:r w:rsidRPr="007A55A9">
        <w:rPr>
          <w:color w:val="000000" w:themeColor="text1"/>
        </w:rPr>
        <w:t>paper</w:t>
      </w:r>
      <w:proofErr w:type="spellEnd"/>
      <w:r w:rsidRPr="007A55A9">
        <w:rPr>
          <w:color w:val="000000" w:themeColor="text1"/>
        </w:rPr>
        <w:t xml:space="preserve"> </w:t>
      </w:r>
      <w:proofErr w:type="spellStart"/>
      <w:r w:rsidRPr="007A55A9">
        <w:rPr>
          <w:color w:val="000000" w:themeColor="text1"/>
        </w:rPr>
        <w:t>will</w:t>
      </w:r>
      <w:proofErr w:type="spellEnd"/>
      <w:r w:rsidRPr="007A55A9">
        <w:rPr>
          <w:color w:val="000000" w:themeColor="text1"/>
        </w:rPr>
        <w:t xml:space="preserve"> </w:t>
      </w:r>
      <w:proofErr w:type="spellStart"/>
      <w:r w:rsidRPr="007A55A9">
        <w:rPr>
          <w:color w:val="000000" w:themeColor="text1"/>
        </w:rPr>
        <w:t>describe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process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features</w:t>
      </w:r>
      <w:proofErr w:type="spellEnd"/>
      <w:r w:rsidRPr="007A55A9">
        <w:rPr>
          <w:color w:val="000000" w:themeColor="text1"/>
        </w:rPr>
        <w:t xml:space="preserve"> and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technologies</w:t>
      </w:r>
      <w:proofErr w:type="spellEnd"/>
      <w:r w:rsidRPr="007A55A9">
        <w:rPr>
          <w:color w:val="000000" w:themeColor="text1"/>
        </w:rPr>
        <w:t xml:space="preserve"> </w:t>
      </w:r>
      <w:proofErr w:type="spellStart"/>
      <w:r w:rsidRPr="007A55A9">
        <w:rPr>
          <w:color w:val="000000" w:themeColor="text1"/>
        </w:rPr>
        <w:t>used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create</w:t>
      </w:r>
      <w:proofErr w:type="spellEnd"/>
      <w:r w:rsidRPr="007A55A9">
        <w:rPr>
          <w:color w:val="000000" w:themeColor="text1"/>
        </w:rPr>
        <w:t xml:space="preserve"> a web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connects</w:t>
      </w:r>
      <w:proofErr w:type="spellEnd"/>
      <w:r w:rsidRPr="007A55A9">
        <w:rPr>
          <w:color w:val="000000" w:themeColor="text1"/>
        </w:rPr>
        <w:t xml:space="preserve"> </w:t>
      </w:r>
      <w:proofErr w:type="spellStart"/>
      <w:r w:rsidRPr="007A55A9">
        <w:rPr>
          <w:color w:val="000000" w:themeColor="text1"/>
        </w:rPr>
        <w:t>popular</w:t>
      </w:r>
      <w:proofErr w:type="spellEnd"/>
      <w:r w:rsidRPr="007A55A9">
        <w:rPr>
          <w:color w:val="000000" w:themeColor="text1"/>
        </w:rPr>
        <w:t xml:space="preserve"> online </w:t>
      </w:r>
      <w:proofErr w:type="spellStart"/>
      <w:r w:rsidR="002C144A">
        <w:rPr>
          <w:color w:val="000000" w:themeColor="text1"/>
        </w:rPr>
        <w:t>web</w:t>
      </w:r>
      <w:r w:rsidRPr="007A55A9">
        <w:rPr>
          <w:color w:val="000000" w:themeColor="text1"/>
        </w:rPr>
        <w:t>calendars</w:t>
      </w:r>
      <w:proofErr w:type="spellEnd"/>
      <w:r w:rsidRPr="007A55A9">
        <w:rPr>
          <w:color w:val="000000" w:themeColor="text1"/>
        </w:rPr>
        <w:t xml:space="preserve"> and </w:t>
      </w:r>
      <w:proofErr w:type="spellStart"/>
      <w:r w:rsidRPr="007A55A9">
        <w:rPr>
          <w:color w:val="000000" w:themeColor="text1"/>
        </w:rPr>
        <w:t>extends</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functionality</w:t>
      </w:r>
      <w:proofErr w:type="spellEnd"/>
      <w:r w:rsidRPr="007A55A9">
        <w:rPr>
          <w:color w:val="000000" w:themeColor="text1"/>
        </w:rPr>
        <w:t xml:space="preserve"> </w:t>
      </w:r>
      <w:proofErr w:type="spellStart"/>
      <w:r w:rsidRPr="007A55A9">
        <w:rPr>
          <w:color w:val="000000" w:themeColor="text1"/>
        </w:rPr>
        <w:t>for</w:t>
      </w:r>
      <w:proofErr w:type="spellEnd"/>
      <w:r w:rsidR="00C55D24">
        <w:rPr>
          <w:color w:val="000000" w:themeColor="text1"/>
        </w:rPr>
        <w:t xml:space="preserve"> business </w:t>
      </w:r>
      <w:proofErr w:type="spellStart"/>
      <w:r w:rsidR="00C55D24">
        <w:rPr>
          <w:color w:val="000000" w:themeColor="text1"/>
        </w:rPr>
        <w:t>use</w:t>
      </w:r>
      <w:proofErr w:type="spellEnd"/>
      <w:r w:rsidR="00D80252">
        <w:rPr>
          <w:color w:val="000000" w:themeColor="text1"/>
        </w:rPr>
        <w:t xml:space="preserve">, </w:t>
      </w:r>
      <w:proofErr w:type="spellStart"/>
      <w:r w:rsidR="00D80252">
        <w:rPr>
          <w:color w:val="000000" w:themeColor="text1"/>
        </w:rPr>
        <w:t>for</w:t>
      </w:r>
      <w:proofErr w:type="spellEnd"/>
      <w:r w:rsidRPr="007A55A9">
        <w:rPr>
          <w:color w:val="000000" w:themeColor="text1"/>
        </w:rPr>
        <w:t xml:space="preserve"> </w:t>
      </w:r>
      <w:proofErr w:type="spellStart"/>
      <w:r w:rsidRPr="007A55A9">
        <w:rPr>
          <w:color w:val="000000" w:themeColor="text1"/>
        </w:rPr>
        <w:t>developers</w:t>
      </w:r>
      <w:proofErr w:type="spellEnd"/>
      <w:r w:rsidRPr="007A55A9">
        <w:rPr>
          <w:color w:val="000000" w:themeColor="text1"/>
        </w:rPr>
        <w:t xml:space="preserve"> and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developing</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goal</w:t>
      </w:r>
      <w:proofErr w:type="spellEnd"/>
      <w:r w:rsidRPr="007A55A9">
        <w:rPr>
          <w:color w:val="000000" w:themeColor="text1"/>
        </w:rPr>
        <w:t xml:space="preserve"> is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provide</w:t>
      </w:r>
      <w:proofErr w:type="spellEnd"/>
      <w:r w:rsidRPr="007A55A9">
        <w:rPr>
          <w:color w:val="000000" w:themeColor="text1"/>
        </w:rPr>
        <w:t xml:space="preserve"> web </w:t>
      </w:r>
      <w:proofErr w:type="spellStart"/>
      <w:r w:rsidRPr="007A55A9">
        <w:rPr>
          <w:color w:val="000000" w:themeColor="text1"/>
        </w:rPr>
        <w:t>developers</w:t>
      </w:r>
      <w:proofErr w:type="spellEnd"/>
      <w:r w:rsidRPr="007A55A9">
        <w:rPr>
          <w:color w:val="000000" w:themeColor="text1"/>
        </w:rPr>
        <w:t xml:space="preserve"> </w:t>
      </w:r>
      <w:proofErr w:type="spellStart"/>
      <w:r w:rsidRPr="007A55A9">
        <w:rPr>
          <w:color w:val="000000" w:themeColor="text1"/>
        </w:rPr>
        <w:t>with</w:t>
      </w:r>
      <w:proofErr w:type="spellEnd"/>
      <w:r w:rsidRPr="007A55A9">
        <w:rPr>
          <w:color w:val="000000" w:themeColor="text1"/>
        </w:rPr>
        <w:t xml:space="preserve"> a </w:t>
      </w:r>
      <w:proofErr w:type="spellStart"/>
      <w:r w:rsidRPr="007A55A9">
        <w:rPr>
          <w:color w:val="000000" w:themeColor="text1"/>
        </w:rPr>
        <w:t>tool</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allows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company</w:t>
      </w:r>
      <w:proofErr w:type="spellEnd"/>
      <w:r w:rsidRPr="007A55A9">
        <w:rPr>
          <w:color w:val="000000" w:themeColor="text1"/>
        </w:rPr>
        <w:t xml:space="preserve"> </w:t>
      </w:r>
      <w:proofErr w:type="spellStart"/>
      <w:r w:rsidRPr="007A55A9">
        <w:rPr>
          <w:color w:val="000000" w:themeColor="text1"/>
        </w:rPr>
        <w:t>whose</w:t>
      </w:r>
      <w:proofErr w:type="spellEnd"/>
      <w:r w:rsidRPr="007A55A9">
        <w:rPr>
          <w:color w:val="000000" w:themeColor="text1"/>
        </w:rPr>
        <w:t xml:space="preserve"> website is </w:t>
      </w:r>
      <w:proofErr w:type="spellStart"/>
      <w:r w:rsidRPr="007A55A9">
        <w:rPr>
          <w:color w:val="000000" w:themeColor="text1"/>
        </w:rPr>
        <w:t>being</w:t>
      </w:r>
      <w:proofErr w:type="spellEnd"/>
      <w:r w:rsidRPr="007A55A9">
        <w:rPr>
          <w:color w:val="000000" w:themeColor="text1"/>
        </w:rPr>
        <w:t xml:space="preserve"> </w:t>
      </w:r>
      <w:proofErr w:type="spellStart"/>
      <w:r w:rsidRPr="007A55A9">
        <w:rPr>
          <w:color w:val="000000" w:themeColor="text1"/>
        </w:rPr>
        <w:t>developed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show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in a </w:t>
      </w:r>
      <w:proofErr w:type="spellStart"/>
      <w:r w:rsidRPr="007A55A9">
        <w:rPr>
          <w:color w:val="000000" w:themeColor="text1"/>
        </w:rPr>
        <w:t>single</w:t>
      </w:r>
      <w:proofErr w:type="spellEnd"/>
      <w:r w:rsidRPr="007A55A9">
        <w:rPr>
          <w:color w:val="000000" w:themeColor="text1"/>
        </w:rPr>
        <w:t xml:space="preserve"> </w:t>
      </w:r>
      <w:proofErr w:type="spellStart"/>
      <w:r w:rsidRPr="007A55A9">
        <w:rPr>
          <w:color w:val="000000" w:themeColor="text1"/>
        </w:rPr>
        <w:t>interface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occupancy</w:t>
      </w:r>
      <w:proofErr w:type="spellEnd"/>
      <w:r w:rsidRPr="007A55A9">
        <w:rPr>
          <w:color w:val="000000" w:themeColor="text1"/>
        </w:rPr>
        <w:t xml:space="preserve"> of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halls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dentist's</w:t>
      </w:r>
      <w:proofErr w:type="spellEnd"/>
      <w:r w:rsidRPr="007A55A9">
        <w:rPr>
          <w:color w:val="000000" w:themeColor="text1"/>
        </w:rPr>
        <w:t xml:space="preserve"> free </w:t>
      </w:r>
      <w:proofErr w:type="spellStart"/>
      <w:r w:rsidRPr="007A55A9">
        <w:rPr>
          <w:color w:val="000000" w:themeColor="text1"/>
        </w:rPr>
        <w:t>appointments</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university</w:t>
      </w:r>
      <w:proofErr w:type="spellEnd"/>
      <w:r w:rsidRPr="007A55A9">
        <w:rPr>
          <w:color w:val="000000" w:themeColor="text1"/>
        </w:rPr>
        <w:t xml:space="preserve"> </w:t>
      </w:r>
      <w:proofErr w:type="spellStart"/>
      <w:r w:rsidRPr="007A55A9">
        <w:rPr>
          <w:color w:val="000000" w:themeColor="text1"/>
        </w:rPr>
        <w:t>events</w:t>
      </w:r>
      <w:proofErr w:type="spellEnd"/>
      <w:r w:rsidRPr="007A55A9">
        <w:rPr>
          <w:color w:val="000000" w:themeColor="text1"/>
        </w:rPr>
        <w:t xml:space="preserve"> </w:t>
      </w:r>
      <w:proofErr w:type="spellStart"/>
      <w:r w:rsidRPr="007A55A9">
        <w:rPr>
          <w:color w:val="000000" w:themeColor="text1"/>
        </w:rPr>
        <w:t>from</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calendars</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may</w:t>
      </w:r>
      <w:proofErr w:type="spellEnd"/>
      <w:r w:rsidRPr="007A55A9">
        <w:rPr>
          <w:color w:val="000000" w:themeColor="text1"/>
        </w:rPr>
        <w:t xml:space="preserve"> be </w:t>
      </w:r>
      <w:proofErr w:type="spellStart"/>
      <w:r w:rsidRPr="007A55A9">
        <w:rPr>
          <w:color w:val="000000" w:themeColor="text1"/>
        </w:rPr>
        <w:t>scattered</w:t>
      </w:r>
      <w:proofErr w:type="spellEnd"/>
      <w:r w:rsidRPr="007A55A9">
        <w:rPr>
          <w:color w:val="000000" w:themeColor="text1"/>
        </w:rPr>
        <w:t xml:space="preserve"> </w:t>
      </w:r>
      <w:proofErr w:type="spellStart"/>
      <w:r w:rsidRPr="007A55A9">
        <w:rPr>
          <w:color w:val="000000" w:themeColor="text1"/>
        </w:rPr>
        <w:t>among</w:t>
      </w:r>
      <w:proofErr w:type="spellEnd"/>
      <w:r w:rsidRPr="007A55A9">
        <w:rPr>
          <w:color w:val="000000" w:themeColor="text1"/>
        </w:rPr>
        <w:t xml:space="preserve"> </w:t>
      </w:r>
      <w:proofErr w:type="spellStart"/>
      <w:r w:rsidRPr="007A55A9">
        <w:rPr>
          <w:color w:val="000000" w:themeColor="text1"/>
        </w:rPr>
        <w:t>several</w:t>
      </w:r>
      <w:proofErr w:type="spellEnd"/>
      <w:r w:rsidRPr="007A55A9">
        <w:rPr>
          <w:color w:val="000000" w:themeColor="text1"/>
        </w:rPr>
        <w:t xml:space="preserve"> </w:t>
      </w:r>
      <w:proofErr w:type="spellStart"/>
      <w:r w:rsidRPr="007A55A9">
        <w:rPr>
          <w:color w:val="000000" w:themeColor="text1"/>
        </w:rPr>
        <w:t>providers</w:t>
      </w:r>
      <w:proofErr w:type="spellEnd"/>
      <w:r w:rsidRPr="007A55A9">
        <w:rPr>
          <w:color w:val="000000" w:themeColor="text1"/>
        </w:rPr>
        <w:t xml:space="preserve">. The </w:t>
      </w:r>
      <w:proofErr w:type="spellStart"/>
      <w:r w:rsidRPr="007A55A9">
        <w:rPr>
          <w:color w:val="000000" w:themeColor="text1"/>
        </w:rPr>
        <w:t>component</w:t>
      </w:r>
      <w:proofErr w:type="spellEnd"/>
      <w:r w:rsidRPr="007A55A9">
        <w:rPr>
          <w:color w:val="000000" w:themeColor="text1"/>
        </w:rPr>
        <w:t xml:space="preserve"> </w:t>
      </w:r>
      <w:proofErr w:type="spellStart"/>
      <w:r w:rsidR="003B23D0">
        <w:rPr>
          <w:color w:val="000000" w:themeColor="text1"/>
        </w:rPr>
        <w:t>may</w:t>
      </w:r>
      <w:proofErr w:type="spellEnd"/>
      <w:r w:rsidRPr="007A55A9">
        <w:rPr>
          <w:color w:val="000000" w:themeColor="text1"/>
        </w:rPr>
        <w:t xml:space="preserve"> be </w:t>
      </w:r>
      <w:proofErr w:type="spellStart"/>
      <w:r w:rsidRPr="007A55A9">
        <w:rPr>
          <w:color w:val="000000" w:themeColor="text1"/>
        </w:rPr>
        <w:t>configured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achieve</w:t>
      </w:r>
      <w:proofErr w:type="spellEnd"/>
      <w:r w:rsidRPr="007A55A9">
        <w:rPr>
          <w:color w:val="000000" w:themeColor="text1"/>
        </w:rPr>
        <w:t xml:space="preserve"> </w:t>
      </w:r>
      <w:proofErr w:type="spellStart"/>
      <w:r w:rsidRPr="007A55A9">
        <w:rPr>
          <w:color w:val="000000" w:themeColor="text1"/>
        </w:rPr>
        <w:t>intended</w:t>
      </w:r>
      <w:proofErr w:type="spellEnd"/>
      <w:r w:rsidRPr="007A55A9">
        <w:rPr>
          <w:color w:val="000000" w:themeColor="text1"/>
        </w:rPr>
        <w:t xml:space="preserve"> </w:t>
      </w:r>
      <w:proofErr w:type="spellStart"/>
      <w:r w:rsidRPr="007A55A9">
        <w:rPr>
          <w:color w:val="000000" w:themeColor="text1"/>
        </w:rPr>
        <w:t>use</w:t>
      </w:r>
      <w:proofErr w:type="spellEnd"/>
      <w:r w:rsidRPr="007A55A9">
        <w:rPr>
          <w:color w:val="000000" w:themeColor="text1"/>
        </w:rPr>
        <w:t xml:space="preserve">, </w:t>
      </w:r>
      <w:proofErr w:type="spellStart"/>
      <w:r w:rsidRPr="007A55A9">
        <w:rPr>
          <w:color w:val="000000" w:themeColor="text1"/>
        </w:rPr>
        <w:t>for</w:t>
      </w:r>
      <w:proofErr w:type="spellEnd"/>
      <w:r w:rsidRPr="007A55A9">
        <w:rPr>
          <w:color w:val="000000" w:themeColor="text1"/>
        </w:rPr>
        <w:t xml:space="preserve"> </w:t>
      </w:r>
      <w:proofErr w:type="spellStart"/>
      <w:r w:rsidRPr="007A55A9">
        <w:rPr>
          <w:color w:val="000000" w:themeColor="text1"/>
        </w:rPr>
        <w:t>example</w:t>
      </w:r>
      <w:proofErr w:type="spellEnd"/>
      <w:r w:rsidRPr="007A55A9">
        <w:rPr>
          <w:color w:val="000000" w:themeColor="text1"/>
        </w:rPr>
        <w:t xml:space="preserve">, </w:t>
      </w:r>
      <w:proofErr w:type="spellStart"/>
      <w:r w:rsidRPr="007A55A9">
        <w:rPr>
          <w:color w:val="000000" w:themeColor="text1"/>
        </w:rPr>
        <w:t>if</w:t>
      </w:r>
      <w:proofErr w:type="spellEnd"/>
      <w:r w:rsidRPr="007A55A9">
        <w:rPr>
          <w:color w:val="000000" w:themeColor="text1"/>
        </w:rPr>
        <w:t xml:space="preserve"> </w:t>
      </w:r>
      <w:proofErr w:type="spellStart"/>
      <w:r w:rsidRPr="007A55A9">
        <w:rPr>
          <w:color w:val="000000" w:themeColor="text1"/>
        </w:rPr>
        <w:t>enabled</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w:t>
      </w:r>
      <w:proofErr w:type="spellStart"/>
      <w:r w:rsidRPr="007A55A9">
        <w:rPr>
          <w:color w:val="000000" w:themeColor="text1"/>
        </w:rPr>
        <w:t>request</w:t>
      </w:r>
      <w:proofErr w:type="spellEnd"/>
      <w:r w:rsidRPr="007A55A9">
        <w:rPr>
          <w:color w:val="000000" w:themeColor="text1"/>
        </w:rPr>
        <w:t xml:space="preserve"> an </w:t>
      </w:r>
      <w:proofErr w:type="spellStart"/>
      <w:r w:rsidRPr="007A55A9">
        <w:rPr>
          <w:color w:val="000000" w:themeColor="text1"/>
        </w:rPr>
        <w:t>appointment</w:t>
      </w:r>
      <w:proofErr w:type="spellEnd"/>
      <w:r w:rsidRPr="007A55A9">
        <w:rPr>
          <w:color w:val="000000" w:themeColor="text1"/>
        </w:rPr>
        <w:t xml:space="preserve"> </w:t>
      </w:r>
      <w:proofErr w:type="spellStart"/>
      <w:r w:rsidRPr="007A55A9">
        <w:rPr>
          <w:color w:val="000000" w:themeColor="text1"/>
        </w:rPr>
        <w:t>booking</w:t>
      </w:r>
      <w:proofErr w:type="spellEnd"/>
      <w:r w:rsidRPr="007A55A9">
        <w:rPr>
          <w:color w:val="000000" w:themeColor="text1"/>
        </w:rPr>
        <w:t xml:space="preserve"> </w:t>
      </w:r>
      <w:proofErr w:type="spellStart"/>
      <w:r w:rsidRPr="007A55A9">
        <w:rPr>
          <w:color w:val="000000" w:themeColor="text1"/>
        </w:rPr>
        <w:t>through</w:t>
      </w:r>
      <w:proofErr w:type="spellEnd"/>
      <w:r w:rsidRPr="007A55A9">
        <w:rPr>
          <w:color w:val="000000" w:themeColor="text1"/>
        </w:rPr>
        <w:t xml:space="preserve"> </w:t>
      </w:r>
      <w:proofErr w:type="spellStart"/>
      <w:r w:rsidR="003B23D0">
        <w:rPr>
          <w:color w:val="000000" w:themeColor="text1"/>
        </w:rPr>
        <w:t>the</w:t>
      </w:r>
      <w:proofErr w:type="spellEnd"/>
      <w:r w:rsidR="003B23D0">
        <w:rPr>
          <w:color w:val="000000" w:themeColor="text1"/>
        </w:rPr>
        <w:t xml:space="preserve"> </w:t>
      </w:r>
      <w:proofErr w:type="spellStart"/>
      <w:r w:rsidR="003B23D0">
        <w:rPr>
          <w:color w:val="000000" w:themeColor="text1"/>
        </w:rPr>
        <w:t>component</w:t>
      </w:r>
      <w:proofErr w:type="spellEnd"/>
      <w:r w:rsidR="003B23D0">
        <w:rPr>
          <w:color w:val="000000" w:themeColor="text1"/>
        </w:rPr>
        <w:t xml:space="preserve"> </w:t>
      </w:r>
      <w:proofErr w:type="spellStart"/>
      <w:r w:rsidR="003B23D0">
        <w:rPr>
          <w:color w:val="000000" w:themeColor="text1"/>
        </w:rPr>
        <w:t>itself</w:t>
      </w:r>
      <w:proofErr w:type="spellEnd"/>
      <w:r w:rsidRPr="007A55A9">
        <w:rPr>
          <w:color w:val="000000" w:themeColor="text1"/>
        </w:rPr>
        <w:t xml:space="preserve">, </w:t>
      </w:r>
      <w:proofErr w:type="spellStart"/>
      <w:r w:rsidRPr="007A55A9">
        <w:rPr>
          <w:color w:val="000000" w:themeColor="text1"/>
        </w:rPr>
        <w:t>according</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criteria</w:t>
      </w:r>
      <w:proofErr w:type="spellEnd"/>
      <w:r w:rsidRPr="007A55A9">
        <w:rPr>
          <w:color w:val="000000" w:themeColor="text1"/>
        </w:rPr>
        <w:t xml:space="preserve"> </w:t>
      </w:r>
      <w:proofErr w:type="spellStart"/>
      <w:r w:rsidRPr="007A55A9">
        <w:rPr>
          <w:color w:val="000000" w:themeColor="text1"/>
        </w:rPr>
        <w:t>defined</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be </w:t>
      </w:r>
      <w:proofErr w:type="spellStart"/>
      <w:r w:rsidRPr="007A55A9">
        <w:rPr>
          <w:color w:val="000000" w:themeColor="text1"/>
        </w:rPr>
        <w:t>later</w:t>
      </w:r>
      <w:proofErr w:type="spellEnd"/>
      <w:r w:rsidRPr="007A55A9">
        <w:rPr>
          <w:color w:val="000000" w:themeColor="text1"/>
        </w:rPr>
        <w:t xml:space="preserve"> </w:t>
      </w:r>
      <w:proofErr w:type="spellStart"/>
      <w:r w:rsidRPr="007A55A9">
        <w:rPr>
          <w:color w:val="000000" w:themeColor="text1"/>
        </w:rPr>
        <w:t>approved</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rejected</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person</w:t>
      </w:r>
      <w:proofErr w:type="spellEnd"/>
      <w:r w:rsidRPr="007A55A9">
        <w:rPr>
          <w:color w:val="000000" w:themeColor="text1"/>
        </w:rPr>
        <w:t xml:space="preserve"> in </w:t>
      </w:r>
      <w:proofErr w:type="spellStart"/>
      <w:r w:rsidR="003C7DD3">
        <w:rPr>
          <w:color w:val="000000" w:themeColor="text1"/>
        </w:rPr>
        <w:t>responsible</w:t>
      </w:r>
      <w:proofErr w:type="spellEnd"/>
      <w:r w:rsidRPr="007A55A9">
        <w:rPr>
          <w:color w:val="000000" w:themeColor="text1"/>
        </w:rPr>
        <w:t>.</w:t>
      </w:r>
    </w:p>
    <w:p w14:paraId="792EB8B1" w14:textId="77777777" w:rsidR="007C5DF4" w:rsidRDefault="007C5DF4" w:rsidP="007A55A9"/>
    <w:p w14:paraId="10705BBC" w14:textId="77777777" w:rsidR="007C5DF4" w:rsidRDefault="007C5DF4" w:rsidP="00E44F3C">
      <w:pPr>
        <w:pStyle w:val="Cmsor1"/>
        <w:pageBreakBefore/>
      </w:pPr>
      <w:bookmarkStart w:id="13" w:name="_Toc163807913"/>
      <w:bookmarkStart w:id="14" w:name="_Toc163808187"/>
      <w:bookmarkStart w:id="15" w:name="_Toc163808582"/>
      <w:bookmarkStart w:id="16" w:name="_Toc178587710"/>
      <w:r>
        <w:lastRenderedPageBreak/>
        <w:t>Tartalomjegyzék</w:t>
      </w:r>
      <w:bookmarkEnd w:id="13"/>
      <w:bookmarkEnd w:id="14"/>
      <w:bookmarkEnd w:id="15"/>
      <w:bookmarkEnd w:id="16"/>
    </w:p>
    <w:sdt>
      <w:sdtPr>
        <w:rPr>
          <w:rFonts w:ascii="Times New Roman" w:eastAsia="WenQuanYi Zen Hei" w:hAnsi="Times New Roman" w:cs="Lohit Hindi"/>
          <w:color w:val="00000A"/>
          <w:kern w:val="1"/>
          <w:sz w:val="24"/>
          <w:szCs w:val="24"/>
          <w:lang w:eastAsia="zh-CN" w:bidi="hi-IN"/>
        </w:rPr>
        <w:id w:val="1132132396"/>
        <w:docPartObj>
          <w:docPartGallery w:val="Table of Contents"/>
          <w:docPartUnique/>
        </w:docPartObj>
      </w:sdtPr>
      <w:sdtEndPr>
        <w:rPr>
          <w:b/>
          <w:bCs/>
        </w:rPr>
      </w:sdtEndPr>
      <w:sdtContent>
        <w:p w14:paraId="61821F11" w14:textId="7C6CE1DF" w:rsidR="008B0BF5" w:rsidRDefault="008631C1">
          <w:pPr>
            <w:pStyle w:val="Tartalomjegyzkcmsora"/>
          </w:pPr>
          <w:r>
            <w:rPr>
              <w:rFonts w:ascii="Times New Roman" w:eastAsia="WenQuanYi Zen Hei" w:hAnsi="Times New Roman" w:cs="Lohit Hindi"/>
              <w:color w:val="00000A"/>
              <w:kern w:val="1"/>
              <w:sz w:val="24"/>
              <w:szCs w:val="24"/>
              <w:lang w:eastAsia="zh-CN" w:bidi="hi-IN"/>
            </w:rPr>
            <w:tab/>
          </w:r>
        </w:p>
        <w:p w14:paraId="2CC7706D" w14:textId="5F546E74" w:rsidR="000713E8" w:rsidRDefault="008B0BF5">
          <w:pPr>
            <w:pStyle w:val="TJ1"/>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\o "1-3" \h \z \u </w:instrText>
          </w:r>
          <w:r>
            <w:fldChar w:fldCharType="separate"/>
          </w:r>
          <w:hyperlink w:anchor="_Toc178587707" w:history="1">
            <w:r w:rsidR="000713E8" w:rsidRPr="00AA2A2F">
              <w:rPr>
                <w:rStyle w:val="Hiperhivatkozs"/>
                <w:noProof/>
              </w:rPr>
              <w:t>Nyilatkozat</w:t>
            </w:r>
            <w:r w:rsidR="000713E8">
              <w:rPr>
                <w:noProof/>
                <w:webHidden/>
              </w:rPr>
              <w:tab/>
            </w:r>
            <w:r w:rsidR="000713E8">
              <w:rPr>
                <w:noProof/>
                <w:webHidden/>
              </w:rPr>
              <w:fldChar w:fldCharType="begin"/>
            </w:r>
            <w:r w:rsidR="000713E8">
              <w:rPr>
                <w:noProof/>
                <w:webHidden/>
              </w:rPr>
              <w:instrText xml:space="preserve"> PAGEREF _Toc178587707 \h </w:instrText>
            </w:r>
            <w:r w:rsidR="000713E8">
              <w:rPr>
                <w:noProof/>
                <w:webHidden/>
              </w:rPr>
            </w:r>
            <w:r w:rsidR="000713E8">
              <w:rPr>
                <w:noProof/>
                <w:webHidden/>
              </w:rPr>
              <w:fldChar w:fldCharType="separate"/>
            </w:r>
            <w:r w:rsidR="000713E8">
              <w:rPr>
                <w:noProof/>
                <w:webHidden/>
              </w:rPr>
              <w:t>5</w:t>
            </w:r>
            <w:r w:rsidR="000713E8">
              <w:rPr>
                <w:noProof/>
                <w:webHidden/>
              </w:rPr>
              <w:fldChar w:fldCharType="end"/>
            </w:r>
          </w:hyperlink>
        </w:p>
        <w:p w14:paraId="7A30D252" w14:textId="7D21B95E" w:rsidR="000713E8" w:rsidRDefault="000713E8">
          <w:pPr>
            <w:pStyle w:val="TJ1"/>
            <w:rPr>
              <w:rFonts w:asciiTheme="minorHAnsi" w:eastAsiaTheme="minorEastAsia" w:hAnsiTheme="minorHAnsi" w:cstheme="minorBidi"/>
              <w:noProof/>
              <w:color w:val="auto"/>
              <w:kern w:val="2"/>
              <w:szCs w:val="24"/>
              <w:lang w:eastAsia="hu-HU" w:bidi="ar-SA"/>
              <w14:ligatures w14:val="standardContextual"/>
            </w:rPr>
          </w:pPr>
          <w:hyperlink w:anchor="_Toc178587708" w:history="1">
            <w:r w:rsidRPr="00AA2A2F">
              <w:rPr>
                <w:rStyle w:val="Hiperhivatkozs"/>
                <w:rFonts w:eastAsia="Arial" w:cs="Arial"/>
                <w:noProof/>
              </w:rPr>
              <w:t>Kivonat</w:t>
            </w:r>
            <w:r>
              <w:rPr>
                <w:noProof/>
                <w:webHidden/>
              </w:rPr>
              <w:tab/>
            </w:r>
            <w:r>
              <w:rPr>
                <w:noProof/>
                <w:webHidden/>
              </w:rPr>
              <w:fldChar w:fldCharType="begin"/>
            </w:r>
            <w:r>
              <w:rPr>
                <w:noProof/>
                <w:webHidden/>
              </w:rPr>
              <w:instrText xml:space="preserve"> PAGEREF _Toc178587708 \h </w:instrText>
            </w:r>
            <w:r>
              <w:rPr>
                <w:noProof/>
                <w:webHidden/>
              </w:rPr>
            </w:r>
            <w:r>
              <w:rPr>
                <w:noProof/>
                <w:webHidden/>
              </w:rPr>
              <w:fldChar w:fldCharType="separate"/>
            </w:r>
            <w:r>
              <w:rPr>
                <w:noProof/>
                <w:webHidden/>
              </w:rPr>
              <w:t>6</w:t>
            </w:r>
            <w:r>
              <w:rPr>
                <w:noProof/>
                <w:webHidden/>
              </w:rPr>
              <w:fldChar w:fldCharType="end"/>
            </w:r>
          </w:hyperlink>
        </w:p>
        <w:p w14:paraId="3E0193FE" w14:textId="0D700877" w:rsidR="000713E8" w:rsidRDefault="000713E8">
          <w:pPr>
            <w:pStyle w:val="TJ1"/>
            <w:rPr>
              <w:rFonts w:asciiTheme="minorHAnsi" w:eastAsiaTheme="minorEastAsia" w:hAnsiTheme="minorHAnsi" w:cstheme="minorBidi"/>
              <w:noProof/>
              <w:color w:val="auto"/>
              <w:kern w:val="2"/>
              <w:szCs w:val="24"/>
              <w:lang w:eastAsia="hu-HU" w:bidi="ar-SA"/>
              <w14:ligatures w14:val="standardContextual"/>
            </w:rPr>
          </w:pPr>
          <w:hyperlink w:anchor="_Toc178587709" w:history="1">
            <w:r w:rsidRPr="00AA2A2F">
              <w:rPr>
                <w:rStyle w:val="Hiperhivatkozs"/>
                <w:rFonts w:eastAsia="Arial" w:cs="Arial"/>
                <w:noProof/>
              </w:rPr>
              <w:t>Abstract</w:t>
            </w:r>
            <w:r>
              <w:rPr>
                <w:noProof/>
                <w:webHidden/>
              </w:rPr>
              <w:tab/>
            </w:r>
            <w:r>
              <w:rPr>
                <w:noProof/>
                <w:webHidden/>
              </w:rPr>
              <w:fldChar w:fldCharType="begin"/>
            </w:r>
            <w:r>
              <w:rPr>
                <w:noProof/>
                <w:webHidden/>
              </w:rPr>
              <w:instrText xml:space="preserve"> PAGEREF _Toc178587709 \h </w:instrText>
            </w:r>
            <w:r>
              <w:rPr>
                <w:noProof/>
                <w:webHidden/>
              </w:rPr>
            </w:r>
            <w:r>
              <w:rPr>
                <w:noProof/>
                <w:webHidden/>
              </w:rPr>
              <w:fldChar w:fldCharType="separate"/>
            </w:r>
            <w:r>
              <w:rPr>
                <w:noProof/>
                <w:webHidden/>
              </w:rPr>
              <w:t>7</w:t>
            </w:r>
            <w:r>
              <w:rPr>
                <w:noProof/>
                <w:webHidden/>
              </w:rPr>
              <w:fldChar w:fldCharType="end"/>
            </w:r>
          </w:hyperlink>
        </w:p>
        <w:p w14:paraId="5D974905" w14:textId="6F602746" w:rsidR="000713E8" w:rsidRDefault="000713E8">
          <w:pPr>
            <w:pStyle w:val="TJ1"/>
            <w:rPr>
              <w:rFonts w:asciiTheme="minorHAnsi" w:eastAsiaTheme="minorEastAsia" w:hAnsiTheme="minorHAnsi" w:cstheme="minorBidi"/>
              <w:noProof/>
              <w:color w:val="auto"/>
              <w:kern w:val="2"/>
              <w:szCs w:val="24"/>
              <w:lang w:eastAsia="hu-HU" w:bidi="ar-SA"/>
              <w14:ligatures w14:val="standardContextual"/>
            </w:rPr>
          </w:pPr>
          <w:hyperlink w:anchor="_Toc178587710" w:history="1">
            <w:r w:rsidRPr="00AA2A2F">
              <w:rPr>
                <w:rStyle w:val="Hiperhivatkozs"/>
                <w:noProof/>
              </w:rPr>
              <w:t>Tartalomjegyzék</w:t>
            </w:r>
            <w:r>
              <w:rPr>
                <w:noProof/>
                <w:webHidden/>
              </w:rPr>
              <w:tab/>
            </w:r>
            <w:r>
              <w:rPr>
                <w:noProof/>
                <w:webHidden/>
              </w:rPr>
              <w:fldChar w:fldCharType="begin"/>
            </w:r>
            <w:r>
              <w:rPr>
                <w:noProof/>
                <w:webHidden/>
              </w:rPr>
              <w:instrText xml:space="preserve"> PAGEREF _Toc178587710 \h </w:instrText>
            </w:r>
            <w:r>
              <w:rPr>
                <w:noProof/>
                <w:webHidden/>
              </w:rPr>
            </w:r>
            <w:r>
              <w:rPr>
                <w:noProof/>
                <w:webHidden/>
              </w:rPr>
              <w:fldChar w:fldCharType="separate"/>
            </w:r>
            <w:r>
              <w:rPr>
                <w:noProof/>
                <w:webHidden/>
              </w:rPr>
              <w:t>8</w:t>
            </w:r>
            <w:r>
              <w:rPr>
                <w:noProof/>
                <w:webHidden/>
              </w:rPr>
              <w:fldChar w:fldCharType="end"/>
            </w:r>
          </w:hyperlink>
        </w:p>
        <w:p w14:paraId="0FD9252D" w14:textId="2DC9092B" w:rsidR="000713E8" w:rsidRDefault="000713E8">
          <w:pPr>
            <w:pStyle w:val="TJ1"/>
            <w:rPr>
              <w:rFonts w:asciiTheme="minorHAnsi" w:eastAsiaTheme="minorEastAsia" w:hAnsiTheme="minorHAnsi" w:cstheme="minorBidi"/>
              <w:noProof/>
              <w:color w:val="auto"/>
              <w:kern w:val="2"/>
              <w:szCs w:val="24"/>
              <w:lang w:eastAsia="hu-HU" w:bidi="ar-SA"/>
              <w14:ligatures w14:val="standardContextual"/>
            </w:rPr>
          </w:pPr>
          <w:hyperlink w:anchor="_Toc178587711" w:history="1">
            <w:r w:rsidRPr="00AA2A2F">
              <w:rPr>
                <w:rStyle w:val="Hiperhivatkozs"/>
                <w:noProof/>
              </w:rPr>
              <w:t>1.</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Bevezetés</w:t>
            </w:r>
            <w:r>
              <w:rPr>
                <w:noProof/>
                <w:webHidden/>
              </w:rPr>
              <w:tab/>
            </w:r>
            <w:r>
              <w:rPr>
                <w:noProof/>
                <w:webHidden/>
              </w:rPr>
              <w:fldChar w:fldCharType="begin"/>
            </w:r>
            <w:r>
              <w:rPr>
                <w:noProof/>
                <w:webHidden/>
              </w:rPr>
              <w:instrText xml:space="preserve"> PAGEREF _Toc178587711 \h </w:instrText>
            </w:r>
            <w:r>
              <w:rPr>
                <w:noProof/>
                <w:webHidden/>
              </w:rPr>
            </w:r>
            <w:r>
              <w:rPr>
                <w:noProof/>
                <w:webHidden/>
              </w:rPr>
              <w:fldChar w:fldCharType="separate"/>
            </w:r>
            <w:r>
              <w:rPr>
                <w:noProof/>
                <w:webHidden/>
              </w:rPr>
              <w:t>1</w:t>
            </w:r>
            <w:r>
              <w:rPr>
                <w:noProof/>
                <w:webHidden/>
              </w:rPr>
              <w:fldChar w:fldCharType="end"/>
            </w:r>
          </w:hyperlink>
        </w:p>
        <w:p w14:paraId="1873F974" w14:textId="09C9BF17" w:rsidR="000713E8" w:rsidRDefault="000713E8">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12" w:history="1">
            <w:r w:rsidRPr="00AA2A2F">
              <w:rPr>
                <w:rStyle w:val="Hiperhivatkozs"/>
                <w:noProof/>
              </w:rPr>
              <w:t>1.1.</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A naptár</w:t>
            </w:r>
            <w:r>
              <w:rPr>
                <w:noProof/>
                <w:webHidden/>
              </w:rPr>
              <w:tab/>
            </w:r>
            <w:r>
              <w:rPr>
                <w:noProof/>
                <w:webHidden/>
              </w:rPr>
              <w:fldChar w:fldCharType="begin"/>
            </w:r>
            <w:r>
              <w:rPr>
                <w:noProof/>
                <w:webHidden/>
              </w:rPr>
              <w:instrText xml:space="preserve"> PAGEREF _Toc178587712 \h </w:instrText>
            </w:r>
            <w:r>
              <w:rPr>
                <w:noProof/>
                <w:webHidden/>
              </w:rPr>
            </w:r>
            <w:r>
              <w:rPr>
                <w:noProof/>
                <w:webHidden/>
              </w:rPr>
              <w:fldChar w:fldCharType="separate"/>
            </w:r>
            <w:r>
              <w:rPr>
                <w:noProof/>
                <w:webHidden/>
              </w:rPr>
              <w:t>1</w:t>
            </w:r>
            <w:r>
              <w:rPr>
                <w:noProof/>
                <w:webHidden/>
              </w:rPr>
              <w:fldChar w:fldCharType="end"/>
            </w:r>
          </w:hyperlink>
        </w:p>
        <w:p w14:paraId="3435A345" w14:textId="786265DF" w:rsidR="000713E8" w:rsidRDefault="000713E8">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13" w:history="1">
            <w:r w:rsidRPr="00AA2A2F">
              <w:rPr>
                <w:rStyle w:val="Hiperhivatkozs"/>
                <w:noProof/>
              </w:rPr>
              <w:t>1.2.</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Online naptár</w:t>
            </w:r>
            <w:r>
              <w:rPr>
                <w:noProof/>
                <w:webHidden/>
              </w:rPr>
              <w:tab/>
            </w:r>
            <w:r>
              <w:rPr>
                <w:noProof/>
                <w:webHidden/>
              </w:rPr>
              <w:fldChar w:fldCharType="begin"/>
            </w:r>
            <w:r>
              <w:rPr>
                <w:noProof/>
                <w:webHidden/>
              </w:rPr>
              <w:instrText xml:space="preserve"> PAGEREF _Toc178587713 \h </w:instrText>
            </w:r>
            <w:r>
              <w:rPr>
                <w:noProof/>
                <w:webHidden/>
              </w:rPr>
            </w:r>
            <w:r>
              <w:rPr>
                <w:noProof/>
                <w:webHidden/>
              </w:rPr>
              <w:fldChar w:fldCharType="separate"/>
            </w:r>
            <w:r>
              <w:rPr>
                <w:noProof/>
                <w:webHidden/>
              </w:rPr>
              <w:t>1</w:t>
            </w:r>
            <w:r>
              <w:rPr>
                <w:noProof/>
                <w:webHidden/>
              </w:rPr>
              <w:fldChar w:fldCharType="end"/>
            </w:r>
          </w:hyperlink>
        </w:p>
        <w:p w14:paraId="08C55687" w14:textId="5C63798D" w:rsidR="000713E8" w:rsidRDefault="000713E8">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14" w:history="1">
            <w:r w:rsidRPr="00AA2A2F">
              <w:rPr>
                <w:rStyle w:val="Hiperhivatkozs"/>
                <w:noProof/>
              </w:rPr>
              <w:t>1.3.</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Vállalatok haszna</w:t>
            </w:r>
            <w:r>
              <w:rPr>
                <w:noProof/>
                <w:webHidden/>
              </w:rPr>
              <w:tab/>
            </w:r>
            <w:r>
              <w:rPr>
                <w:noProof/>
                <w:webHidden/>
              </w:rPr>
              <w:fldChar w:fldCharType="begin"/>
            </w:r>
            <w:r>
              <w:rPr>
                <w:noProof/>
                <w:webHidden/>
              </w:rPr>
              <w:instrText xml:space="preserve"> PAGEREF _Toc178587714 \h </w:instrText>
            </w:r>
            <w:r>
              <w:rPr>
                <w:noProof/>
                <w:webHidden/>
              </w:rPr>
            </w:r>
            <w:r>
              <w:rPr>
                <w:noProof/>
                <w:webHidden/>
              </w:rPr>
              <w:fldChar w:fldCharType="separate"/>
            </w:r>
            <w:r>
              <w:rPr>
                <w:noProof/>
                <w:webHidden/>
              </w:rPr>
              <w:t>2</w:t>
            </w:r>
            <w:r>
              <w:rPr>
                <w:noProof/>
                <w:webHidden/>
              </w:rPr>
              <w:fldChar w:fldCharType="end"/>
            </w:r>
          </w:hyperlink>
        </w:p>
        <w:p w14:paraId="15951EF6" w14:textId="4CD20922" w:rsidR="000713E8" w:rsidRDefault="000713E8">
          <w:pPr>
            <w:pStyle w:val="TJ1"/>
            <w:rPr>
              <w:rFonts w:asciiTheme="minorHAnsi" w:eastAsiaTheme="minorEastAsia" w:hAnsiTheme="minorHAnsi" w:cstheme="minorBidi"/>
              <w:noProof/>
              <w:color w:val="auto"/>
              <w:kern w:val="2"/>
              <w:szCs w:val="24"/>
              <w:lang w:eastAsia="hu-HU" w:bidi="ar-SA"/>
              <w14:ligatures w14:val="standardContextual"/>
            </w:rPr>
          </w:pPr>
          <w:hyperlink w:anchor="_Toc178587715" w:history="1">
            <w:r w:rsidRPr="00AA2A2F">
              <w:rPr>
                <w:rStyle w:val="Hiperhivatkozs"/>
                <w:noProof/>
              </w:rPr>
              <w:t>2.</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Online naptár szolgáltatók</w:t>
            </w:r>
            <w:r>
              <w:rPr>
                <w:noProof/>
                <w:webHidden/>
              </w:rPr>
              <w:tab/>
            </w:r>
            <w:r>
              <w:rPr>
                <w:noProof/>
                <w:webHidden/>
              </w:rPr>
              <w:fldChar w:fldCharType="begin"/>
            </w:r>
            <w:r>
              <w:rPr>
                <w:noProof/>
                <w:webHidden/>
              </w:rPr>
              <w:instrText xml:space="preserve"> PAGEREF _Toc178587715 \h </w:instrText>
            </w:r>
            <w:r>
              <w:rPr>
                <w:noProof/>
                <w:webHidden/>
              </w:rPr>
            </w:r>
            <w:r>
              <w:rPr>
                <w:noProof/>
                <w:webHidden/>
              </w:rPr>
              <w:fldChar w:fldCharType="separate"/>
            </w:r>
            <w:r>
              <w:rPr>
                <w:noProof/>
                <w:webHidden/>
              </w:rPr>
              <w:t>4</w:t>
            </w:r>
            <w:r>
              <w:rPr>
                <w:noProof/>
                <w:webHidden/>
              </w:rPr>
              <w:fldChar w:fldCharType="end"/>
            </w:r>
          </w:hyperlink>
        </w:p>
        <w:p w14:paraId="14D17366" w14:textId="219A002F" w:rsidR="000713E8" w:rsidRDefault="000713E8">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16" w:history="1">
            <w:r w:rsidRPr="00AA2A2F">
              <w:rPr>
                <w:rStyle w:val="Hiperhivatkozs"/>
                <w:noProof/>
              </w:rPr>
              <w:t>2.1.</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Google Calendar</w:t>
            </w:r>
            <w:r>
              <w:rPr>
                <w:noProof/>
                <w:webHidden/>
              </w:rPr>
              <w:tab/>
            </w:r>
            <w:r>
              <w:rPr>
                <w:noProof/>
                <w:webHidden/>
              </w:rPr>
              <w:fldChar w:fldCharType="begin"/>
            </w:r>
            <w:r>
              <w:rPr>
                <w:noProof/>
                <w:webHidden/>
              </w:rPr>
              <w:instrText xml:space="preserve"> PAGEREF _Toc178587716 \h </w:instrText>
            </w:r>
            <w:r>
              <w:rPr>
                <w:noProof/>
                <w:webHidden/>
              </w:rPr>
            </w:r>
            <w:r>
              <w:rPr>
                <w:noProof/>
                <w:webHidden/>
              </w:rPr>
              <w:fldChar w:fldCharType="separate"/>
            </w:r>
            <w:r>
              <w:rPr>
                <w:noProof/>
                <w:webHidden/>
              </w:rPr>
              <w:t>4</w:t>
            </w:r>
            <w:r>
              <w:rPr>
                <w:noProof/>
                <w:webHidden/>
              </w:rPr>
              <w:fldChar w:fldCharType="end"/>
            </w:r>
          </w:hyperlink>
        </w:p>
        <w:p w14:paraId="4244D417" w14:textId="64AD11AD" w:rsidR="000713E8" w:rsidRDefault="000713E8">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17" w:history="1">
            <w:r w:rsidRPr="00AA2A2F">
              <w:rPr>
                <w:rStyle w:val="Hiperhivatkozs"/>
                <w:noProof/>
              </w:rPr>
              <w:t>2.1.1.</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A Google Calendar múltja</w:t>
            </w:r>
            <w:r>
              <w:rPr>
                <w:noProof/>
                <w:webHidden/>
              </w:rPr>
              <w:tab/>
            </w:r>
            <w:r>
              <w:rPr>
                <w:noProof/>
                <w:webHidden/>
              </w:rPr>
              <w:fldChar w:fldCharType="begin"/>
            </w:r>
            <w:r>
              <w:rPr>
                <w:noProof/>
                <w:webHidden/>
              </w:rPr>
              <w:instrText xml:space="preserve"> PAGEREF _Toc178587717 \h </w:instrText>
            </w:r>
            <w:r>
              <w:rPr>
                <w:noProof/>
                <w:webHidden/>
              </w:rPr>
            </w:r>
            <w:r>
              <w:rPr>
                <w:noProof/>
                <w:webHidden/>
              </w:rPr>
              <w:fldChar w:fldCharType="separate"/>
            </w:r>
            <w:r>
              <w:rPr>
                <w:noProof/>
                <w:webHidden/>
              </w:rPr>
              <w:t>5</w:t>
            </w:r>
            <w:r>
              <w:rPr>
                <w:noProof/>
                <w:webHidden/>
              </w:rPr>
              <w:fldChar w:fldCharType="end"/>
            </w:r>
          </w:hyperlink>
        </w:p>
        <w:p w14:paraId="65894D7F" w14:textId="74DC2A63" w:rsidR="000713E8" w:rsidRDefault="000713E8">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18" w:history="1">
            <w:r w:rsidRPr="00AA2A2F">
              <w:rPr>
                <w:rStyle w:val="Hiperhivatkozs"/>
                <w:noProof/>
              </w:rPr>
              <w:t>2.2.</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Outlook Calendar</w:t>
            </w:r>
            <w:r>
              <w:rPr>
                <w:noProof/>
                <w:webHidden/>
              </w:rPr>
              <w:tab/>
            </w:r>
            <w:r>
              <w:rPr>
                <w:noProof/>
                <w:webHidden/>
              </w:rPr>
              <w:fldChar w:fldCharType="begin"/>
            </w:r>
            <w:r>
              <w:rPr>
                <w:noProof/>
                <w:webHidden/>
              </w:rPr>
              <w:instrText xml:space="preserve"> PAGEREF _Toc178587718 \h </w:instrText>
            </w:r>
            <w:r>
              <w:rPr>
                <w:noProof/>
                <w:webHidden/>
              </w:rPr>
            </w:r>
            <w:r>
              <w:rPr>
                <w:noProof/>
                <w:webHidden/>
              </w:rPr>
              <w:fldChar w:fldCharType="separate"/>
            </w:r>
            <w:r>
              <w:rPr>
                <w:noProof/>
                <w:webHidden/>
              </w:rPr>
              <w:t>6</w:t>
            </w:r>
            <w:r>
              <w:rPr>
                <w:noProof/>
                <w:webHidden/>
              </w:rPr>
              <w:fldChar w:fldCharType="end"/>
            </w:r>
          </w:hyperlink>
        </w:p>
        <w:p w14:paraId="5F6EE47D" w14:textId="4BABC226" w:rsidR="000713E8" w:rsidRDefault="000713E8">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19" w:history="1">
            <w:r w:rsidRPr="00AA2A2F">
              <w:rPr>
                <w:rStyle w:val="Hiperhivatkozs"/>
                <w:noProof/>
              </w:rPr>
              <w:t>2.2.1.</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Az Outlook Calendar múltja</w:t>
            </w:r>
            <w:r>
              <w:rPr>
                <w:noProof/>
                <w:webHidden/>
              </w:rPr>
              <w:tab/>
            </w:r>
            <w:r>
              <w:rPr>
                <w:noProof/>
                <w:webHidden/>
              </w:rPr>
              <w:fldChar w:fldCharType="begin"/>
            </w:r>
            <w:r>
              <w:rPr>
                <w:noProof/>
                <w:webHidden/>
              </w:rPr>
              <w:instrText xml:space="preserve"> PAGEREF _Toc178587719 \h </w:instrText>
            </w:r>
            <w:r>
              <w:rPr>
                <w:noProof/>
                <w:webHidden/>
              </w:rPr>
            </w:r>
            <w:r>
              <w:rPr>
                <w:noProof/>
                <w:webHidden/>
              </w:rPr>
              <w:fldChar w:fldCharType="separate"/>
            </w:r>
            <w:r>
              <w:rPr>
                <w:noProof/>
                <w:webHidden/>
              </w:rPr>
              <w:t>7</w:t>
            </w:r>
            <w:r>
              <w:rPr>
                <w:noProof/>
                <w:webHidden/>
              </w:rPr>
              <w:fldChar w:fldCharType="end"/>
            </w:r>
          </w:hyperlink>
        </w:p>
        <w:p w14:paraId="3C408A11" w14:textId="0012E5F8" w:rsidR="000713E8" w:rsidRDefault="000713E8">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20" w:history="1">
            <w:r w:rsidRPr="00AA2A2F">
              <w:rPr>
                <w:rStyle w:val="Hiperhivatkozs"/>
                <w:noProof/>
              </w:rPr>
              <w:t>2.3.</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Egyéb szolgáltatók</w:t>
            </w:r>
            <w:r>
              <w:rPr>
                <w:noProof/>
                <w:webHidden/>
              </w:rPr>
              <w:tab/>
            </w:r>
            <w:r>
              <w:rPr>
                <w:noProof/>
                <w:webHidden/>
              </w:rPr>
              <w:fldChar w:fldCharType="begin"/>
            </w:r>
            <w:r>
              <w:rPr>
                <w:noProof/>
                <w:webHidden/>
              </w:rPr>
              <w:instrText xml:space="preserve"> PAGEREF _Toc178587720 \h </w:instrText>
            </w:r>
            <w:r>
              <w:rPr>
                <w:noProof/>
                <w:webHidden/>
              </w:rPr>
            </w:r>
            <w:r>
              <w:rPr>
                <w:noProof/>
                <w:webHidden/>
              </w:rPr>
              <w:fldChar w:fldCharType="separate"/>
            </w:r>
            <w:r>
              <w:rPr>
                <w:noProof/>
                <w:webHidden/>
              </w:rPr>
              <w:t>9</w:t>
            </w:r>
            <w:r>
              <w:rPr>
                <w:noProof/>
                <w:webHidden/>
              </w:rPr>
              <w:fldChar w:fldCharType="end"/>
            </w:r>
          </w:hyperlink>
        </w:p>
        <w:p w14:paraId="12FD9548" w14:textId="074BA7D5" w:rsidR="000713E8" w:rsidRDefault="000713E8">
          <w:pPr>
            <w:pStyle w:val="TJ1"/>
            <w:rPr>
              <w:rFonts w:asciiTheme="minorHAnsi" w:eastAsiaTheme="minorEastAsia" w:hAnsiTheme="minorHAnsi" w:cstheme="minorBidi"/>
              <w:noProof/>
              <w:color w:val="auto"/>
              <w:kern w:val="2"/>
              <w:szCs w:val="24"/>
              <w:lang w:eastAsia="hu-HU" w:bidi="ar-SA"/>
              <w14:ligatures w14:val="standardContextual"/>
            </w:rPr>
          </w:pPr>
          <w:hyperlink w:anchor="_Toc178587721" w:history="1">
            <w:r w:rsidRPr="00AA2A2F">
              <w:rPr>
                <w:rStyle w:val="Hiperhivatkozs"/>
                <w:noProof/>
              </w:rPr>
              <w:t>3.</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A projekt oka és célja</w:t>
            </w:r>
            <w:r>
              <w:rPr>
                <w:noProof/>
                <w:webHidden/>
              </w:rPr>
              <w:tab/>
            </w:r>
            <w:r>
              <w:rPr>
                <w:noProof/>
                <w:webHidden/>
              </w:rPr>
              <w:fldChar w:fldCharType="begin"/>
            </w:r>
            <w:r>
              <w:rPr>
                <w:noProof/>
                <w:webHidden/>
              </w:rPr>
              <w:instrText xml:space="preserve"> PAGEREF _Toc178587721 \h </w:instrText>
            </w:r>
            <w:r>
              <w:rPr>
                <w:noProof/>
                <w:webHidden/>
              </w:rPr>
            </w:r>
            <w:r>
              <w:rPr>
                <w:noProof/>
                <w:webHidden/>
              </w:rPr>
              <w:fldChar w:fldCharType="separate"/>
            </w:r>
            <w:r>
              <w:rPr>
                <w:noProof/>
                <w:webHidden/>
              </w:rPr>
              <w:t>12</w:t>
            </w:r>
            <w:r>
              <w:rPr>
                <w:noProof/>
                <w:webHidden/>
              </w:rPr>
              <w:fldChar w:fldCharType="end"/>
            </w:r>
          </w:hyperlink>
        </w:p>
        <w:p w14:paraId="25549C3C" w14:textId="49511973" w:rsidR="000713E8" w:rsidRDefault="000713E8">
          <w:pPr>
            <w:pStyle w:val="TJ1"/>
            <w:rPr>
              <w:rFonts w:asciiTheme="minorHAnsi" w:eastAsiaTheme="minorEastAsia" w:hAnsiTheme="minorHAnsi" w:cstheme="minorBidi"/>
              <w:noProof/>
              <w:color w:val="auto"/>
              <w:kern w:val="2"/>
              <w:szCs w:val="24"/>
              <w:lang w:eastAsia="hu-HU" w:bidi="ar-SA"/>
              <w14:ligatures w14:val="standardContextual"/>
            </w:rPr>
          </w:pPr>
          <w:hyperlink w:anchor="_Toc178587722" w:history="1">
            <w:r w:rsidRPr="00AA2A2F">
              <w:rPr>
                <w:rStyle w:val="Hiperhivatkozs"/>
                <w:noProof/>
              </w:rPr>
              <w:t>4.</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Technológiák</w:t>
            </w:r>
            <w:r>
              <w:rPr>
                <w:noProof/>
                <w:webHidden/>
              </w:rPr>
              <w:tab/>
            </w:r>
            <w:r>
              <w:rPr>
                <w:noProof/>
                <w:webHidden/>
              </w:rPr>
              <w:fldChar w:fldCharType="begin"/>
            </w:r>
            <w:r>
              <w:rPr>
                <w:noProof/>
                <w:webHidden/>
              </w:rPr>
              <w:instrText xml:space="preserve"> PAGEREF _Toc178587722 \h </w:instrText>
            </w:r>
            <w:r>
              <w:rPr>
                <w:noProof/>
                <w:webHidden/>
              </w:rPr>
            </w:r>
            <w:r>
              <w:rPr>
                <w:noProof/>
                <w:webHidden/>
              </w:rPr>
              <w:fldChar w:fldCharType="separate"/>
            </w:r>
            <w:r>
              <w:rPr>
                <w:noProof/>
                <w:webHidden/>
              </w:rPr>
              <w:t>14</w:t>
            </w:r>
            <w:r>
              <w:rPr>
                <w:noProof/>
                <w:webHidden/>
              </w:rPr>
              <w:fldChar w:fldCharType="end"/>
            </w:r>
          </w:hyperlink>
        </w:p>
        <w:p w14:paraId="39FA82AA" w14:textId="1BAF9E73" w:rsidR="000713E8" w:rsidRDefault="000713E8">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23" w:history="1">
            <w:r w:rsidRPr="00AA2A2F">
              <w:rPr>
                <w:rStyle w:val="Hiperhivatkozs"/>
                <w:noProof/>
              </w:rPr>
              <w:t>4.1.</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Az oldal felépítésére és stílusára vonatkozó technológiák</w:t>
            </w:r>
            <w:r>
              <w:rPr>
                <w:noProof/>
                <w:webHidden/>
              </w:rPr>
              <w:tab/>
            </w:r>
            <w:r>
              <w:rPr>
                <w:noProof/>
                <w:webHidden/>
              </w:rPr>
              <w:fldChar w:fldCharType="begin"/>
            </w:r>
            <w:r>
              <w:rPr>
                <w:noProof/>
                <w:webHidden/>
              </w:rPr>
              <w:instrText xml:space="preserve"> PAGEREF _Toc178587723 \h </w:instrText>
            </w:r>
            <w:r>
              <w:rPr>
                <w:noProof/>
                <w:webHidden/>
              </w:rPr>
            </w:r>
            <w:r>
              <w:rPr>
                <w:noProof/>
                <w:webHidden/>
              </w:rPr>
              <w:fldChar w:fldCharType="separate"/>
            </w:r>
            <w:r>
              <w:rPr>
                <w:noProof/>
                <w:webHidden/>
              </w:rPr>
              <w:t>14</w:t>
            </w:r>
            <w:r>
              <w:rPr>
                <w:noProof/>
                <w:webHidden/>
              </w:rPr>
              <w:fldChar w:fldCharType="end"/>
            </w:r>
          </w:hyperlink>
        </w:p>
        <w:p w14:paraId="5A737791" w14:textId="02162872" w:rsidR="000713E8" w:rsidRDefault="000713E8">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24" w:history="1">
            <w:r w:rsidRPr="00AA2A2F">
              <w:rPr>
                <w:rStyle w:val="Hiperhivatkozs"/>
                <w:noProof/>
              </w:rPr>
              <w:t>4.1.1.</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HTML</w:t>
            </w:r>
            <w:r>
              <w:rPr>
                <w:noProof/>
                <w:webHidden/>
              </w:rPr>
              <w:tab/>
            </w:r>
            <w:r>
              <w:rPr>
                <w:noProof/>
                <w:webHidden/>
              </w:rPr>
              <w:fldChar w:fldCharType="begin"/>
            </w:r>
            <w:r>
              <w:rPr>
                <w:noProof/>
                <w:webHidden/>
              </w:rPr>
              <w:instrText xml:space="preserve"> PAGEREF _Toc178587724 \h </w:instrText>
            </w:r>
            <w:r>
              <w:rPr>
                <w:noProof/>
                <w:webHidden/>
              </w:rPr>
            </w:r>
            <w:r>
              <w:rPr>
                <w:noProof/>
                <w:webHidden/>
              </w:rPr>
              <w:fldChar w:fldCharType="separate"/>
            </w:r>
            <w:r>
              <w:rPr>
                <w:noProof/>
                <w:webHidden/>
              </w:rPr>
              <w:t>14</w:t>
            </w:r>
            <w:r>
              <w:rPr>
                <w:noProof/>
                <w:webHidden/>
              </w:rPr>
              <w:fldChar w:fldCharType="end"/>
            </w:r>
          </w:hyperlink>
        </w:p>
        <w:p w14:paraId="1ABEDE47" w14:textId="3173C682" w:rsidR="000713E8" w:rsidRDefault="000713E8">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25" w:history="1">
            <w:r w:rsidRPr="00AA2A2F">
              <w:rPr>
                <w:rStyle w:val="Hiperhivatkozs"/>
                <w:noProof/>
              </w:rPr>
              <w:t>4.1.2.</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CSS</w:t>
            </w:r>
            <w:r>
              <w:rPr>
                <w:noProof/>
                <w:webHidden/>
              </w:rPr>
              <w:tab/>
            </w:r>
            <w:r>
              <w:rPr>
                <w:noProof/>
                <w:webHidden/>
              </w:rPr>
              <w:fldChar w:fldCharType="begin"/>
            </w:r>
            <w:r>
              <w:rPr>
                <w:noProof/>
                <w:webHidden/>
              </w:rPr>
              <w:instrText xml:space="preserve"> PAGEREF _Toc178587725 \h </w:instrText>
            </w:r>
            <w:r>
              <w:rPr>
                <w:noProof/>
                <w:webHidden/>
              </w:rPr>
            </w:r>
            <w:r>
              <w:rPr>
                <w:noProof/>
                <w:webHidden/>
              </w:rPr>
              <w:fldChar w:fldCharType="separate"/>
            </w:r>
            <w:r>
              <w:rPr>
                <w:noProof/>
                <w:webHidden/>
              </w:rPr>
              <w:t>16</w:t>
            </w:r>
            <w:r>
              <w:rPr>
                <w:noProof/>
                <w:webHidden/>
              </w:rPr>
              <w:fldChar w:fldCharType="end"/>
            </w:r>
          </w:hyperlink>
        </w:p>
        <w:p w14:paraId="27621326" w14:textId="158F4A72" w:rsidR="000713E8" w:rsidRDefault="000713E8">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26" w:history="1">
            <w:r w:rsidRPr="00AA2A2F">
              <w:rPr>
                <w:rStyle w:val="Hiperhivatkozs"/>
                <w:noProof/>
              </w:rPr>
              <w:t>4.1.3.</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SCSS</w:t>
            </w:r>
            <w:r>
              <w:rPr>
                <w:noProof/>
                <w:webHidden/>
              </w:rPr>
              <w:tab/>
            </w:r>
            <w:r>
              <w:rPr>
                <w:noProof/>
                <w:webHidden/>
              </w:rPr>
              <w:fldChar w:fldCharType="begin"/>
            </w:r>
            <w:r>
              <w:rPr>
                <w:noProof/>
                <w:webHidden/>
              </w:rPr>
              <w:instrText xml:space="preserve"> PAGEREF _Toc178587726 \h </w:instrText>
            </w:r>
            <w:r>
              <w:rPr>
                <w:noProof/>
                <w:webHidden/>
              </w:rPr>
            </w:r>
            <w:r>
              <w:rPr>
                <w:noProof/>
                <w:webHidden/>
              </w:rPr>
              <w:fldChar w:fldCharType="separate"/>
            </w:r>
            <w:r>
              <w:rPr>
                <w:noProof/>
                <w:webHidden/>
              </w:rPr>
              <w:t>17</w:t>
            </w:r>
            <w:r>
              <w:rPr>
                <w:noProof/>
                <w:webHidden/>
              </w:rPr>
              <w:fldChar w:fldCharType="end"/>
            </w:r>
          </w:hyperlink>
        </w:p>
        <w:p w14:paraId="78856BF9" w14:textId="1977BA08" w:rsidR="000713E8" w:rsidRDefault="000713E8">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27" w:history="1">
            <w:r w:rsidRPr="00AA2A2F">
              <w:rPr>
                <w:rStyle w:val="Hiperhivatkozs"/>
                <w:noProof/>
              </w:rPr>
              <w:t>4.2.</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Az oldal viselkedését befolyásoló technológiák</w:t>
            </w:r>
            <w:r>
              <w:rPr>
                <w:noProof/>
                <w:webHidden/>
              </w:rPr>
              <w:tab/>
            </w:r>
            <w:r>
              <w:rPr>
                <w:noProof/>
                <w:webHidden/>
              </w:rPr>
              <w:fldChar w:fldCharType="begin"/>
            </w:r>
            <w:r>
              <w:rPr>
                <w:noProof/>
                <w:webHidden/>
              </w:rPr>
              <w:instrText xml:space="preserve"> PAGEREF _Toc178587727 \h </w:instrText>
            </w:r>
            <w:r>
              <w:rPr>
                <w:noProof/>
                <w:webHidden/>
              </w:rPr>
            </w:r>
            <w:r>
              <w:rPr>
                <w:noProof/>
                <w:webHidden/>
              </w:rPr>
              <w:fldChar w:fldCharType="separate"/>
            </w:r>
            <w:r>
              <w:rPr>
                <w:noProof/>
                <w:webHidden/>
              </w:rPr>
              <w:t>20</w:t>
            </w:r>
            <w:r>
              <w:rPr>
                <w:noProof/>
                <w:webHidden/>
              </w:rPr>
              <w:fldChar w:fldCharType="end"/>
            </w:r>
          </w:hyperlink>
        </w:p>
        <w:p w14:paraId="318C2120" w14:textId="02925366" w:rsidR="000713E8" w:rsidRDefault="000713E8">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28" w:history="1">
            <w:r w:rsidRPr="00AA2A2F">
              <w:rPr>
                <w:rStyle w:val="Hiperhivatkozs"/>
                <w:noProof/>
              </w:rPr>
              <w:t>4.2.1.</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JavaScript</w:t>
            </w:r>
            <w:r>
              <w:rPr>
                <w:noProof/>
                <w:webHidden/>
              </w:rPr>
              <w:tab/>
            </w:r>
            <w:r>
              <w:rPr>
                <w:noProof/>
                <w:webHidden/>
              </w:rPr>
              <w:fldChar w:fldCharType="begin"/>
            </w:r>
            <w:r>
              <w:rPr>
                <w:noProof/>
                <w:webHidden/>
              </w:rPr>
              <w:instrText xml:space="preserve"> PAGEREF _Toc178587728 \h </w:instrText>
            </w:r>
            <w:r>
              <w:rPr>
                <w:noProof/>
                <w:webHidden/>
              </w:rPr>
            </w:r>
            <w:r>
              <w:rPr>
                <w:noProof/>
                <w:webHidden/>
              </w:rPr>
              <w:fldChar w:fldCharType="separate"/>
            </w:r>
            <w:r>
              <w:rPr>
                <w:noProof/>
                <w:webHidden/>
              </w:rPr>
              <w:t>20</w:t>
            </w:r>
            <w:r>
              <w:rPr>
                <w:noProof/>
                <w:webHidden/>
              </w:rPr>
              <w:fldChar w:fldCharType="end"/>
            </w:r>
          </w:hyperlink>
        </w:p>
        <w:p w14:paraId="67DF913A" w14:textId="10782282" w:rsidR="000713E8" w:rsidRDefault="000713E8">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29" w:history="1">
            <w:r w:rsidRPr="00AA2A2F">
              <w:rPr>
                <w:rStyle w:val="Hiperhivatkozs"/>
                <w:noProof/>
              </w:rPr>
              <w:t>4.2.2.</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TypeScript</w:t>
            </w:r>
            <w:r>
              <w:rPr>
                <w:noProof/>
                <w:webHidden/>
              </w:rPr>
              <w:tab/>
            </w:r>
            <w:r>
              <w:rPr>
                <w:noProof/>
                <w:webHidden/>
              </w:rPr>
              <w:fldChar w:fldCharType="begin"/>
            </w:r>
            <w:r>
              <w:rPr>
                <w:noProof/>
                <w:webHidden/>
              </w:rPr>
              <w:instrText xml:space="preserve"> PAGEREF _Toc178587729 \h </w:instrText>
            </w:r>
            <w:r>
              <w:rPr>
                <w:noProof/>
                <w:webHidden/>
              </w:rPr>
            </w:r>
            <w:r>
              <w:rPr>
                <w:noProof/>
                <w:webHidden/>
              </w:rPr>
              <w:fldChar w:fldCharType="separate"/>
            </w:r>
            <w:r>
              <w:rPr>
                <w:noProof/>
                <w:webHidden/>
              </w:rPr>
              <w:t>22</w:t>
            </w:r>
            <w:r>
              <w:rPr>
                <w:noProof/>
                <w:webHidden/>
              </w:rPr>
              <w:fldChar w:fldCharType="end"/>
            </w:r>
          </w:hyperlink>
        </w:p>
        <w:p w14:paraId="06D35EA7" w14:textId="4025909E" w:rsidR="000713E8" w:rsidRDefault="000713E8">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30" w:history="1">
            <w:r w:rsidRPr="00AA2A2F">
              <w:rPr>
                <w:rStyle w:val="Hiperhivatkozs"/>
                <w:noProof/>
              </w:rPr>
              <w:t>4.3.</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A felhasznált keretrendszer</w:t>
            </w:r>
            <w:r>
              <w:rPr>
                <w:noProof/>
                <w:webHidden/>
              </w:rPr>
              <w:tab/>
            </w:r>
            <w:r>
              <w:rPr>
                <w:noProof/>
                <w:webHidden/>
              </w:rPr>
              <w:fldChar w:fldCharType="begin"/>
            </w:r>
            <w:r>
              <w:rPr>
                <w:noProof/>
                <w:webHidden/>
              </w:rPr>
              <w:instrText xml:space="preserve"> PAGEREF _Toc178587730 \h </w:instrText>
            </w:r>
            <w:r>
              <w:rPr>
                <w:noProof/>
                <w:webHidden/>
              </w:rPr>
            </w:r>
            <w:r>
              <w:rPr>
                <w:noProof/>
                <w:webHidden/>
              </w:rPr>
              <w:fldChar w:fldCharType="separate"/>
            </w:r>
            <w:r>
              <w:rPr>
                <w:noProof/>
                <w:webHidden/>
              </w:rPr>
              <w:t>23</w:t>
            </w:r>
            <w:r>
              <w:rPr>
                <w:noProof/>
                <w:webHidden/>
              </w:rPr>
              <w:fldChar w:fldCharType="end"/>
            </w:r>
          </w:hyperlink>
        </w:p>
        <w:p w14:paraId="75E2D474" w14:textId="1D9FDBD4" w:rsidR="000713E8" w:rsidRDefault="000713E8">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31" w:history="1">
            <w:r w:rsidRPr="00AA2A2F">
              <w:rPr>
                <w:rStyle w:val="Hiperhivatkozs"/>
                <w:noProof/>
              </w:rPr>
              <w:t>4.4.</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A használt csomagkezelő</w:t>
            </w:r>
            <w:r>
              <w:rPr>
                <w:noProof/>
                <w:webHidden/>
              </w:rPr>
              <w:tab/>
            </w:r>
            <w:r>
              <w:rPr>
                <w:noProof/>
                <w:webHidden/>
              </w:rPr>
              <w:fldChar w:fldCharType="begin"/>
            </w:r>
            <w:r>
              <w:rPr>
                <w:noProof/>
                <w:webHidden/>
              </w:rPr>
              <w:instrText xml:space="preserve"> PAGEREF _Toc178587731 \h </w:instrText>
            </w:r>
            <w:r>
              <w:rPr>
                <w:noProof/>
                <w:webHidden/>
              </w:rPr>
            </w:r>
            <w:r>
              <w:rPr>
                <w:noProof/>
                <w:webHidden/>
              </w:rPr>
              <w:fldChar w:fldCharType="separate"/>
            </w:r>
            <w:r>
              <w:rPr>
                <w:noProof/>
                <w:webHidden/>
              </w:rPr>
              <w:t>24</w:t>
            </w:r>
            <w:r>
              <w:rPr>
                <w:noProof/>
                <w:webHidden/>
              </w:rPr>
              <w:fldChar w:fldCharType="end"/>
            </w:r>
          </w:hyperlink>
        </w:p>
        <w:p w14:paraId="19FD514A" w14:textId="3899646A" w:rsidR="000713E8" w:rsidRDefault="000713E8">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32" w:history="1">
            <w:r w:rsidRPr="00AA2A2F">
              <w:rPr>
                <w:rStyle w:val="Hiperhivatkozs"/>
                <w:noProof/>
              </w:rPr>
              <w:t>4.5.</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A használt fejlesztői környezet</w:t>
            </w:r>
            <w:r>
              <w:rPr>
                <w:noProof/>
                <w:webHidden/>
              </w:rPr>
              <w:tab/>
            </w:r>
            <w:r>
              <w:rPr>
                <w:noProof/>
                <w:webHidden/>
              </w:rPr>
              <w:fldChar w:fldCharType="begin"/>
            </w:r>
            <w:r>
              <w:rPr>
                <w:noProof/>
                <w:webHidden/>
              </w:rPr>
              <w:instrText xml:space="preserve"> PAGEREF _Toc178587732 \h </w:instrText>
            </w:r>
            <w:r>
              <w:rPr>
                <w:noProof/>
                <w:webHidden/>
              </w:rPr>
            </w:r>
            <w:r>
              <w:rPr>
                <w:noProof/>
                <w:webHidden/>
              </w:rPr>
              <w:fldChar w:fldCharType="separate"/>
            </w:r>
            <w:r>
              <w:rPr>
                <w:noProof/>
                <w:webHidden/>
              </w:rPr>
              <w:t>25</w:t>
            </w:r>
            <w:r>
              <w:rPr>
                <w:noProof/>
                <w:webHidden/>
              </w:rPr>
              <w:fldChar w:fldCharType="end"/>
            </w:r>
          </w:hyperlink>
        </w:p>
        <w:p w14:paraId="26245422" w14:textId="716288BE" w:rsidR="000713E8" w:rsidRDefault="000713E8">
          <w:pPr>
            <w:pStyle w:val="TJ1"/>
            <w:rPr>
              <w:rFonts w:asciiTheme="minorHAnsi" w:eastAsiaTheme="minorEastAsia" w:hAnsiTheme="minorHAnsi" w:cstheme="minorBidi"/>
              <w:noProof/>
              <w:color w:val="auto"/>
              <w:kern w:val="2"/>
              <w:szCs w:val="24"/>
              <w:lang w:eastAsia="hu-HU" w:bidi="ar-SA"/>
              <w14:ligatures w14:val="standardContextual"/>
            </w:rPr>
          </w:pPr>
          <w:hyperlink w:anchor="_Toc178587733" w:history="1">
            <w:r w:rsidRPr="00AA2A2F">
              <w:rPr>
                <w:rStyle w:val="Hiperhivatkozs"/>
                <w:noProof/>
              </w:rPr>
              <w:t>5.</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Összegzés</w:t>
            </w:r>
            <w:r>
              <w:rPr>
                <w:noProof/>
                <w:webHidden/>
              </w:rPr>
              <w:tab/>
            </w:r>
            <w:r>
              <w:rPr>
                <w:noProof/>
                <w:webHidden/>
              </w:rPr>
              <w:fldChar w:fldCharType="begin"/>
            </w:r>
            <w:r>
              <w:rPr>
                <w:noProof/>
                <w:webHidden/>
              </w:rPr>
              <w:instrText xml:space="preserve"> PAGEREF _Toc178587733 \h </w:instrText>
            </w:r>
            <w:r>
              <w:rPr>
                <w:noProof/>
                <w:webHidden/>
              </w:rPr>
            </w:r>
            <w:r>
              <w:rPr>
                <w:noProof/>
                <w:webHidden/>
              </w:rPr>
              <w:fldChar w:fldCharType="separate"/>
            </w:r>
            <w:r>
              <w:rPr>
                <w:noProof/>
                <w:webHidden/>
              </w:rPr>
              <w:t>28</w:t>
            </w:r>
            <w:r>
              <w:rPr>
                <w:noProof/>
                <w:webHidden/>
              </w:rPr>
              <w:fldChar w:fldCharType="end"/>
            </w:r>
          </w:hyperlink>
        </w:p>
        <w:p w14:paraId="5ABC646E" w14:textId="64A6E507" w:rsidR="000713E8" w:rsidRDefault="000713E8">
          <w:pPr>
            <w:pStyle w:val="TJ1"/>
            <w:rPr>
              <w:rFonts w:asciiTheme="minorHAnsi" w:eastAsiaTheme="minorEastAsia" w:hAnsiTheme="minorHAnsi" w:cstheme="minorBidi"/>
              <w:noProof/>
              <w:color w:val="auto"/>
              <w:kern w:val="2"/>
              <w:szCs w:val="24"/>
              <w:lang w:eastAsia="hu-HU" w:bidi="ar-SA"/>
              <w14:ligatures w14:val="standardContextual"/>
            </w:rPr>
          </w:pPr>
          <w:hyperlink w:anchor="_Toc178587734" w:history="1">
            <w:r w:rsidRPr="00AA2A2F">
              <w:rPr>
                <w:rStyle w:val="Hiperhivatkozs"/>
                <w:rFonts w:eastAsia="Arial" w:cs="Arial"/>
                <w:noProof/>
              </w:rPr>
              <w:t>Irodalomjegyzék</w:t>
            </w:r>
            <w:r>
              <w:rPr>
                <w:noProof/>
                <w:webHidden/>
              </w:rPr>
              <w:tab/>
            </w:r>
            <w:r>
              <w:rPr>
                <w:noProof/>
                <w:webHidden/>
              </w:rPr>
              <w:fldChar w:fldCharType="begin"/>
            </w:r>
            <w:r>
              <w:rPr>
                <w:noProof/>
                <w:webHidden/>
              </w:rPr>
              <w:instrText xml:space="preserve"> PAGEREF _Toc178587734 \h </w:instrText>
            </w:r>
            <w:r>
              <w:rPr>
                <w:noProof/>
                <w:webHidden/>
              </w:rPr>
            </w:r>
            <w:r>
              <w:rPr>
                <w:noProof/>
                <w:webHidden/>
              </w:rPr>
              <w:fldChar w:fldCharType="separate"/>
            </w:r>
            <w:r>
              <w:rPr>
                <w:noProof/>
                <w:webHidden/>
              </w:rPr>
              <w:t>29</w:t>
            </w:r>
            <w:r>
              <w:rPr>
                <w:noProof/>
                <w:webHidden/>
              </w:rPr>
              <w:fldChar w:fldCharType="end"/>
            </w:r>
          </w:hyperlink>
        </w:p>
        <w:p w14:paraId="0865C620" w14:textId="7F5C0774" w:rsidR="000713E8" w:rsidRDefault="000713E8">
          <w:pPr>
            <w:pStyle w:val="TJ1"/>
            <w:rPr>
              <w:rFonts w:asciiTheme="minorHAnsi" w:eastAsiaTheme="minorEastAsia" w:hAnsiTheme="minorHAnsi" w:cstheme="minorBidi"/>
              <w:noProof/>
              <w:color w:val="auto"/>
              <w:kern w:val="2"/>
              <w:szCs w:val="24"/>
              <w:lang w:eastAsia="hu-HU" w:bidi="ar-SA"/>
              <w14:ligatures w14:val="standardContextual"/>
            </w:rPr>
          </w:pPr>
          <w:hyperlink w:anchor="_Toc178587735" w:history="1">
            <w:r w:rsidRPr="00AA2A2F">
              <w:rPr>
                <w:rStyle w:val="Hiperhivatkozs"/>
                <w:noProof/>
              </w:rPr>
              <w:t>Ábrajegyzék</w:t>
            </w:r>
            <w:r>
              <w:rPr>
                <w:noProof/>
                <w:webHidden/>
              </w:rPr>
              <w:tab/>
            </w:r>
            <w:r>
              <w:rPr>
                <w:noProof/>
                <w:webHidden/>
              </w:rPr>
              <w:fldChar w:fldCharType="begin"/>
            </w:r>
            <w:r>
              <w:rPr>
                <w:noProof/>
                <w:webHidden/>
              </w:rPr>
              <w:instrText xml:space="preserve"> PAGEREF _Toc178587735 \h </w:instrText>
            </w:r>
            <w:r>
              <w:rPr>
                <w:noProof/>
                <w:webHidden/>
              </w:rPr>
            </w:r>
            <w:r>
              <w:rPr>
                <w:noProof/>
                <w:webHidden/>
              </w:rPr>
              <w:fldChar w:fldCharType="separate"/>
            </w:r>
            <w:r>
              <w:rPr>
                <w:noProof/>
                <w:webHidden/>
              </w:rPr>
              <w:t>32</w:t>
            </w:r>
            <w:r>
              <w:rPr>
                <w:noProof/>
                <w:webHidden/>
              </w:rPr>
              <w:fldChar w:fldCharType="end"/>
            </w:r>
          </w:hyperlink>
        </w:p>
        <w:p w14:paraId="436E7E42" w14:textId="3113F07A" w:rsidR="000713E8" w:rsidRDefault="000713E8">
          <w:pPr>
            <w:pStyle w:val="TJ1"/>
            <w:rPr>
              <w:rFonts w:asciiTheme="minorHAnsi" w:eastAsiaTheme="minorEastAsia" w:hAnsiTheme="minorHAnsi" w:cstheme="minorBidi"/>
              <w:noProof/>
              <w:color w:val="auto"/>
              <w:kern w:val="2"/>
              <w:szCs w:val="24"/>
              <w:lang w:eastAsia="hu-HU" w:bidi="ar-SA"/>
              <w14:ligatures w14:val="standardContextual"/>
            </w:rPr>
          </w:pPr>
          <w:hyperlink w:anchor="_Toc178587736" w:history="1">
            <w:r w:rsidRPr="00AA2A2F">
              <w:rPr>
                <w:rStyle w:val="Hiperhivatkozs"/>
                <w:noProof/>
              </w:rPr>
              <w:t>Mellékletek</w:t>
            </w:r>
            <w:r>
              <w:rPr>
                <w:noProof/>
                <w:webHidden/>
              </w:rPr>
              <w:tab/>
            </w:r>
            <w:r>
              <w:rPr>
                <w:noProof/>
                <w:webHidden/>
              </w:rPr>
              <w:fldChar w:fldCharType="begin"/>
            </w:r>
            <w:r>
              <w:rPr>
                <w:noProof/>
                <w:webHidden/>
              </w:rPr>
              <w:instrText xml:space="preserve"> PAGEREF _Toc178587736 \h </w:instrText>
            </w:r>
            <w:r>
              <w:rPr>
                <w:noProof/>
                <w:webHidden/>
              </w:rPr>
            </w:r>
            <w:r>
              <w:rPr>
                <w:noProof/>
                <w:webHidden/>
              </w:rPr>
              <w:fldChar w:fldCharType="separate"/>
            </w:r>
            <w:r>
              <w:rPr>
                <w:noProof/>
                <w:webHidden/>
              </w:rPr>
              <w:t>33</w:t>
            </w:r>
            <w:r>
              <w:rPr>
                <w:noProof/>
                <w:webHidden/>
              </w:rPr>
              <w:fldChar w:fldCharType="end"/>
            </w:r>
          </w:hyperlink>
        </w:p>
        <w:p w14:paraId="19DCC2A9" w14:textId="00EE9281" w:rsidR="00DE7C27" w:rsidRDefault="008B0BF5" w:rsidP="008B0BF5">
          <w:pPr>
            <w:rPr>
              <w:b/>
              <w:bCs/>
            </w:rPr>
          </w:pPr>
          <w:r>
            <w:rPr>
              <w:b/>
              <w:bCs/>
            </w:rPr>
            <w:fldChar w:fldCharType="end"/>
          </w:r>
        </w:p>
        <w:p w14:paraId="079595BF" w14:textId="77777777" w:rsidR="00DF7CC0" w:rsidRDefault="00000000" w:rsidP="008B0BF5">
          <w:pPr>
            <w:sectPr w:rsidR="00DF7CC0" w:rsidSect="00492660">
              <w:headerReference w:type="default" r:id="rId10"/>
              <w:type w:val="continuous"/>
              <w:pgSz w:w="11906" w:h="16838"/>
              <w:pgMar w:top="1418" w:right="1418" w:bottom="1418" w:left="1701" w:header="1134" w:footer="1134" w:gutter="0"/>
              <w:pgNumType w:start="1"/>
              <w:cols w:space="708"/>
              <w:docGrid w:linePitch="240" w:charSpace="-6554"/>
            </w:sectPr>
          </w:pPr>
        </w:p>
      </w:sdtContent>
    </w:sdt>
    <w:p w14:paraId="7C10DCC3" w14:textId="77777777" w:rsidR="007C5DF4" w:rsidRDefault="007C5DF4" w:rsidP="00EE732E">
      <w:pPr>
        <w:pStyle w:val="Cmsor1"/>
        <w:pageBreakBefore/>
        <w:numPr>
          <w:ilvl w:val="0"/>
          <w:numId w:val="19"/>
        </w:numPr>
      </w:pPr>
      <w:bookmarkStart w:id="17" w:name="_Toc163807914"/>
      <w:bookmarkStart w:id="18" w:name="_Toc163808188"/>
      <w:bookmarkStart w:id="19" w:name="_Toc163808583"/>
      <w:bookmarkStart w:id="20" w:name="_Toc178587711"/>
      <w:r>
        <w:lastRenderedPageBreak/>
        <w:t>Bevezetés</w:t>
      </w:r>
      <w:bookmarkEnd w:id="17"/>
      <w:bookmarkEnd w:id="18"/>
      <w:bookmarkEnd w:id="19"/>
      <w:bookmarkEnd w:id="20"/>
    </w:p>
    <w:p w14:paraId="58C200DF" w14:textId="3866750D" w:rsidR="00972506" w:rsidRPr="00972506" w:rsidRDefault="00972506" w:rsidP="00EE732E">
      <w:pPr>
        <w:pStyle w:val="Cmsor2"/>
        <w:numPr>
          <w:ilvl w:val="1"/>
          <w:numId w:val="19"/>
        </w:numPr>
      </w:pPr>
      <w:bookmarkStart w:id="21" w:name="_Toc178587712"/>
      <w:r>
        <w:t>A naptár</w:t>
      </w:r>
      <w:bookmarkEnd w:id="21"/>
    </w:p>
    <w:p w14:paraId="4276328F" w14:textId="4B7E637A" w:rsidR="002926CD" w:rsidRDefault="00F9077E" w:rsidP="00F9077E">
      <w:r>
        <w:t xml:space="preserve">Az emberiség már évezredek óta használ naptárakat, hogy rendszerezett módon tartsák nyilván az idő múlását és az eseményeket. A naptárak segítenek nekünk az életünk szervezésében, a teendőink </w:t>
      </w:r>
      <w:r w:rsidR="009A0615">
        <w:t>hatékony tervezésében</w:t>
      </w:r>
      <w:r>
        <w:t xml:space="preserve"> és megfelelő időbeosztás kialakításában. Az idő az egyik legértékesebb erőforrásunk,</w:t>
      </w:r>
      <w:r w:rsidR="009A0615">
        <w:t xml:space="preserve"> amivel nem mindegy mit, hogyan és miért kezdünk,</w:t>
      </w:r>
      <w:r>
        <w:t xml:space="preserve"> és a naptárak segítenek abban, hogy hatékonya</w:t>
      </w:r>
      <w:r w:rsidR="009A0615">
        <w:t>bban</w:t>
      </w:r>
      <w:r>
        <w:t xml:space="preserve"> kihasznál</w:t>
      </w:r>
      <w:r w:rsidR="009A0615">
        <w:t>hassuk a nekünk jutott időt</w:t>
      </w:r>
      <w:r>
        <w:t>.</w:t>
      </w:r>
    </w:p>
    <w:p w14:paraId="43D08340" w14:textId="77777777" w:rsidR="006070D9" w:rsidRDefault="006070D9" w:rsidP="00F9077E"/>
    <w:p w14:paraId="343742D9" w14:textId="6B0372E6" w:rsidR="006070D9" w:rsidRDefault="00F9077E" w:rsidP="00F9077E">
      <w:r>
        <w:t>Az emberek</w:t>
      </w:r>
      <w:r w:rsidR="009A0615">
        <w:t xml:space="preserve"> manapság is</w:t>
      </w:r>
      <w:r>
        <w:t xml:space="preserve"> számos okból használnak naptárakat. Egyrészt, azért</w:t>
      </w:r>
      <w:r w:rsidR="009A0615">
        <w:t xml:space="preserve"> amiért az őseink is használták,</w:t>
      </w:r>
      <w:r>
        <w:t xml:space="preserve"> hogy nyomon kövessék az idő múlását és a</w:t>
      </w:r>
      <w:r w:rsidR="009A0615">
        <w:t xml:space="preserve"> számukra fontos eseményeket</w:t>
      </w:r>
      <w:r w:rsidR="00765414">
        <w:t>, de</w:t>
      </w:r>
      <w:r>
        <w:t xml:space="preserve"> naptárak segítenek abban</w:t>
      </w:r>
      <w:r w:rsidR="00765414">
        <w:t xml:space="preserve"> is</w:t>
      </w:r>
      <w:r>
        <w:t>, hogy emlékezzünk</w:t>
      </w:r>
      <w:r w:rsidR="007876E0">
        <w:t xml:space="preserve"> a</w:t>
      </w:r>
      <w:r w:rsidR="00765414">
        <w:t xml:space="preserve"> modern korban</w:t>
      </w:r>
      <w:r>
        <w:t xml:space="preserve"> fontos dátumokra, mint például születésnapok</w:t>
      </w:r>
      <w:r w:rsidR="00765414">
        <w:t xml:space="preserve">, </w:t>
      </w:r>
      <w:r w:rsidR="00DF7CC0">
        <w:t>névnapok</w:t>
      </w:r>
      <w:r w:rsidR="00765414">
        <w:t xml:space="preserve"> vagy</w:t>
      </w:r>
      <w:r>
        <w:t xml:space="preserve"> évfordulók.</w:t>
      </w:r>
    </w:p>
    <w:p w14:paraId="76D89B58" w14:textId="6F1328F9" w:rsidR="00F9077E" w:rsidRDefault="00F9077E" w:rsidP="00F9077E">
      <w:r>
        <w:t xml:space="preserve">Emellett a naptárak segítenek abban is, hogy hatékonyan tervezhessük meg a mindennapi teendőinket és találkozóinkat. </w:t>
      </w:r>
      <w:r w:rsidR="00B37905">
        <w:t>L</w:t>
      </w:r>
      <w:r>
        <w:t xml:space="preserve">ehetővé teszik számunkra, hogy előre lássuk, mikor van szabad időnk, és mikor vagyunk elfoglalva </w:t>
      </w:r>
      <w:r w:rsidR="00B37905">
        <w:t>valamivel</w:t>
      </w:r>
      <w:r>
        <w:t>. Ez segíthet abban, hogy elkerüljük az ütközéseket az időpontokban, és hatékonyan oszthassuk be az időnket különböző tevékenységek között.</w:t>
      </w:r>
    </w:p>
    <w:p w14:paraId="264D03AA" w14:textId="3198CD4E" w:rsidR="00B37905" w:rsidRDefault="00972506" w:rsidP="00EE732E">
      <w:pPr>
        <w:pStyle w:val="Cmsor2"/>
        <w:numPr>
          <w:ilvl w:val="1"/>
          <w:numId w:val="19"/>
        </w:numPr>
      </w:pPr>
      <w:bookmarkStart w:id="22" w:name="_Toc178587713"/>
      <w:r>
        <w:t>Online naptár</w:t>
      </w:r>
      <w:bookmarkEnd w:id="22"/>
    </w:p>
    <w:p w14:paraId="3C069A72" w14:textId="05BC1C4B" w:rsidR="006070D9" w:rsidRDefault="00F9077E" w:rsidP="00F9077E">
      <w:r>
        <w:t>Az online naptárak használata különösen előnyös lehet számos szempontból. Először is, az online naptárak könnyen hozzáférhetők bárhol és bármikor, amíg internetkapcsolat</w:t>
      </w:r>
      <w:r w:rsidR="00B37905">
        <w:t xml:space="preserve"> </w:t>
      </w:r>
      <w:r>
        <w:t>rendelkezésre</w:t>
      </w:r>
      <w:r w:rsidR="00B37905">
        <w:t xml:space="preserve"> áll</w:t>
      </w:r>
      <w:r>
        <w:t>. Ez lehetővé teszi, hogy bárhonnan elérjük a naptárunkat, legyen szó akár otthon</w:t>
      </w:r>
      <w:r w:rsidR="00CF1509">
        <w:t>unk</w:t>
      </w:r>
      <w:r>
        <w:t>ról, munkahely</w:t>
      </w:r>
      <w:r w:rsidR="00EF1568">
        <w:t>ünk</w:t>
      </w:r>
      <w:r>
        <w:t xml:space="preserve">ről vagy </w:t>
      </w:r>
      <w:r w:rsidR="002436A8">
        <w:t>egy vonatról út közben</w:t>
      </w:r>
      <w:r>
        <w:t>.</w:t>
      </w:r>
    </w:p>
    <w:p w14:paraId="4DFAE4A8" w14:textId="1C960F16" w:rsidR="006070D9" w:rsidRDefault="00F9077E" w:rsidP="00F9077E">
      <w:r>
        <w:t xml:space="preserve">Másodszor, az online naptárak szinkronizálhatók más eszközökkel, például okostelefonokkal vagy számítógépekkel. Ez azt jelenti, hogy ha egy eseményt vagy találkozót adunk a naptárunkhoz egy eszközön, az azonnal megjelenik és frissül az összes </w:t>
      </w:r>
      <w:r w:rsidR="00142767">
        <w:t>többi</w:t>
      </w:r>
      <w:r>
        <w:t xml:space="preserve"> eszközön is, amelyen be van jelentkezve ugyanaz a naptár. Ez segít abban, hogy mindig </w:t>
      </w:r>
      <w:r>
        <w:lastRenderedPageBreak/>
        <w:t>naprakészek legyünk, és ne felejtsünk el fontos eseményeket vagy találkozókat.</w:t>
      </w:r>
    </w:p>
    <w:p w14:paraId="2B30E5D6" w14:textId="43CD8E6B" w:rsidR="006070D9" w:rsidRDefault="00F9077E" w:rsidP="00F9077E">
      <w:r>
        <w:t>Harmadszor, az online naptárak gyakran rendelkeznek automatikus emlékeztető funkcióval. Ez azt jelenti, hogy beállíthatjuk, hogy a naptár automatikusan értesítést küldjön nekünk egy esemény vagy találkozó előtt, így biztosítva, hogy ne felejtsük el időben felkészülni rá.</w:t>
      </w:r>
    </w:p>
    <w:p w14:paraId="5EA8EBAE" w14:textId="637DD070" w:rsidR="00F9077E" w:rsidRDefault="001115D7" w:rsidP="00F9077E">
      <w:r>
        <w:t>Az online naptárak emellett</w:t>
      </w:r>
      <w:r w:rsidR="00F9077E">
        <w:t xml:space="preserve"> könnyen megoszthatók másokkal. Például egy család vagy egy csoport munkatársai között lehetőség van arra, hogy egy közös </w:t>
      </w:r>
      <w:proofErr w:type="spellStart"/>
      <w:r w:rsidR="00F9077E">
        <w:t>naptárat</w:t>
      </w:r>
      <w:proofErr w:type="spellEnd"/>
      <w:r w:rsidR="00F9077E">
        <w:t xml:space="preserve"> használjanak, így mindig tisztában lehetnek egymás teendőivel és időbeosztásával. Ez segíthet abban, hogy jobban együttműködjenek és hatékonyabban szervezzék meg az eseményeiket és találkozóikat.</w:t>
      </w:r>
    </w:p>
    <w:p w14:paraId="7E4AA5A8" w14:textId="77777777" w:rsidR="006070D9" w:rsidRDefault="006070D9" w:rsidP="00F9077E"/>
    <w:p w14:paraId="1D0D0ADE" w14:textId="52939704" w:rsidR="00F9077E" w:rsidRDefault="00F9077E" w:rsidP="00F9077E">
      <w:r>
        <w:t>Az online naptárak használata tehát számos előnnyel jár</w:t>
      </w:r>
      <w:r w:rsidR="004C2C1F">
        <w:t xml:space="preserve"> a fizikai, papír alapú naptárakkal szemben</w:t>
      </w:r>
      <w:r>
        <w:t>. Rugalmasságot, hozzáférhetőséget és szinkronizációt biztosítanak, amelyek segítenek abban, hogy hatékonyan szervezzük meg az életünket és időnket.</w:t>
      </w:r>
      <w:r w:rsidR="00CC10A1">
        <w:t xml:space="preserve"> Természetesen hátránya is van, nevezetesen a már megemlített szükséges internetkapcsolat, és ide sorolható még a számítógép</w:t>
      </w:r>
      <w:r w:rsidR="00020291">
        <w:t>, okostelefon, vagy táblagép, amellyel rendelkeznünk kell, ha ezeket az online naptárakat igénybe szeretnénk venni</w:t>
      </w:r>
      <w:r w:rsidR="00E74225">
        <w:t>, de véleményem szerint az előnyök súlya messze meghaladja a hátrányokét, így én is online naptárakat használok</w:t>
      </w:r>
      <w:r w:rsidR="00020291">
        <w:t>.</w:t>
      </w:r>
    </w:p>
    <w:p w14:paraId="3E98B6E5" w14:textId="5FB8358D" w:rsidR="00FA2C84" w:rsidRDefault="00FA2C84" w:rsidP="00EE732E">
      <w:pPr>
        <w:pStyle w:val="Cmsor2"/>
        <w:numPr>
          <w:ilvl w:val="1"/>
          <w:numId w:val="19"/>
        </w:numPr>
      </w:pPr>
      <w:bookmarkStart w:id="23" w:name="_Toc178587714"/>
      <w:r>
        <w:t>Vállalatok haszna</w:t>
      </w:r>
      <w:bookmarkEnd w:id="23"/>
    </w:p>
    <w:p w14:paraId="026D9134" w14:textId="3FDD6707" w:rsidR="006070D9" w:rsidRDefault="00FA2C84" w:rsidP="00FA2C84">
      <w:r>
        <w:t>Az online naptárak használata vállalatok számára is kiváló lehetőségeket kínál. Egy vállalat szempontjából az időgazdálkodás és a hatékony kommunikáció kulcsfontosságú tényezők a sikeres működéshez és a produktivitás növeléséhez. Az online naptárak bevezetése és használata számos előnnyel járhat egy vállalat számára.</w:t>
      </w:r>
    </w:p>
    <w:p w14:paraId="79E10976" w14:textId="2BC64E50" w:rsidR="006070D9" w:rsidRDefault="00FA2C84" w:rsidP="00FA2C84">
      <w:r>
        <w:t>Először is, az online naptárak lehetővé teszik a hatékonyabb időbeosztást és tervezést a vállalati tevékenységek számára épp úgy,</w:t>
      </w:r>
      <w:r w:rsidR="00DF5EB8">
        <w:t xml:space="preserve"> ahogy</w:t>
      </w:r>
      <w:r>
        <w:t xml:space="preserve"> magánszemélyek számára</w:t>
      </w:r>
      <w:r w:rsidR="00DF5EB8">
        <w:t xml:space="preserve"> is</w:t>
      </w:r>
      <w:r>
        <w:t xml:space="preserve">. Az alkalmazottak könnyen megoszthatják és szinkronizálhatják a naptárakat egymással, lehetővé téve számukra, hogy lássák egymás elfoglaltságait és időbeosztásait. Ez segíthet abban, hogy elkerüljék az </w:t>
      </w:r>
      <w:r w:rsidR="00EE60EC">
        <w:t>időpontbéli ütközéseket</w:t>
      </w:r>
      <w:r>
        <w:t>, és hatékonyabban szervezzék meg a találkozó</w:t>
      </w:r>
      <w:r w:rsidR="00EE60EC">
        <w:t>ikat</w:t>
      </w:r>
      <w:r>
        <w:t>, megbeszélése</w:t>
      </w:r>
      <w:r w:rsidR="00EE60EC">
        <w:t>iket</w:t>
      </w:r>
      <w:r>
        <w:t xml:space="preserve"> és egyéb eseménye</w:t>
      </w:r>
      <w:r w:rsidR="00EE60EC">
        <w:t>ket</w:t>
      </w:r>
      <w:r>
        <w:t>.</w:t>
      </w:r>
    </w:p>
    <w:p w14:paraId="10AF1AD7" w14:textId="3B225DE1" w:rsidR="006070D9" w:rsidRDefault="00FA2C84" w:rsidP="00FA2C84">
      <w:r>
        <w:t xml:space="preserve">Másodszor, az online naptárak lehetővé teszik a rugalmasabb munkavégzést és az idővel való jobb gazdálkodást. Az alkalmazottak könnyebben hozzáférhetnek a naptárakhoz bárhol </w:t>
      </w:r>
      <w:r>
        <w:lastRenderedPageBreak/>
        <w:t xml:space="preserve">és bármikor, ami lehetővé teszi számukra, hogy rugalmasabban alakítsák ki a munkaidejüket és az ütemtervüket. Ez különösen fontos </w:t>
      </w:r>
      <w:r w:rsidR="00D90363">
        <w:t xml:space="preserve">az </w:t>
      </w:r>
      <w:r>
        <w:t>olyan vállalatok számára, amelyek rugalmas munkarend</w:t>
      </w:r>
      <w:r w:rsidR="00110D5F">
        <w:t>et biztosítanak a munkavállalóiknak</w:t>
      </w:r>
      <w:r>
        <w:t>, vagy amelyeknek globális szinten kell együttműködniük különböző időzónákban dolgozó munkatársaikkal.</w:t>
      </w:r>
    </w:p>
    <w:p w14:paraId="466FB680" w14:textId="7AD8FCDF" w:rsidR="00603FB1" w:rsidRDefault="00FA2C84" w:rsidP="00FA2C84">
      <w:r>
        <w:t>Végül, az online naptárak segíthetnek abban, hogy javuljon a hatékonyság és a produktivitás a vállalaton belül. Az alkalmazottak könnyebben tervezhetik meg a munkaidőt és az ütemtervet a naptárak segítségével, és kevesebb időt tölthetnek az időpontok összehangolásával és az ütközések kezelésével. Ez lehetővé teszi számukra, hogy több időt fordítsanak a</w:t>
      </w:r>
      <w:r w:rsidR="00603FB1">
        <w:t>z érdemi</w:t>
      </w:r>
      <w:r>
        <w:t xml:space="preserve"> munkára és a </w:t>
      </w:r>
      <w:r w:rsidR="00603FB1">
        <w:t xml:space="preserve">vállalat </w:t>
      </w:r>
      <w:r>
        <w:t>céljai</w:t>
      </w:r>
      <w:r w:rsidR="00603FB1">
        <w:t>nak</w:t>
      </w:r>
      <w:r>
        <w:t xml:space="preserve"> elérésére, ami hozzájárulhat a vállalati teljesítmény és hatékonyság növekedéséhez.</w:t>
      </w:r>
    </w:p>
    <w:p w14:paraId="6B010EEE" w14:textId="77777777" w:rsidR="006070D9" w:rsidRDefault="006070D9" w:rsidP="00FA2C84"/>
    <w:p w14:paraId="15E2E4CE" w14:textId="7B340848" w:rsidR="006070D9" w:rsidRDefault="00FA2C84" w:rsidP="00FA2C84">
      <w:r>
        <w:t>Összességében az online naptárak használata vállalatok</w:t>
      </w:r>
      <w:r w:rsidR="00EF4CB5">
        <w:t xml:space="preserve"> számára</w:t>
      </w:r>
      <w:r w:rsidR="00603FB1">
        <w:t xml:space="preserve"> is</w:t>
      </w:r>
      <w:r>
        <w:t xml:space="preserve"> számos előnnyel járhat, beleértve a hatékonyabb időbeosztást és tervezést, a rugalmasabb munkavégzést és az idővel való jobb gazdálkodást, a j</w:t>
      </w:r>
      <w:r w:rsidR="009E741E">
        <w:t>obb</w:t>
      </w:r>
      <w:r>
        <w:t xml:space="preserve"> kommunikációt és együttműködést, valamint a növekvő hatékonyságot és produktivitást</w:t>
      </w:r>
      <w:r w:rsidR="00C34EB1">
        <w:t>,</w:t>
      </w:r>
      <w:r>
        <w:t xml:space="preserve"> </w:t>
      </w:r>
      <w:r w:rsidR="00C34EB1">
        <w:t>e</w:t>
      </w:r>
      <w:r>
        <w:t>zért az online naptárak integrálása és használata fontos lépés lehet egy vállalat számára</w:t>
      </w:r>
      <w:r w:rsidR="00330785">
        <w:t>,</w:t>
      </w:r>
      <w:r w:rsidR="00C34EB1">
        <w:t xml:space="preserve"> hogy növelje teljesítményét és minél versenyképesebb tudjon maradni</w:t>
      </w:r>
      <w:r>
        <w:t>.</w:t>
      </w:r>
    </w:p>
    <w:p w14:paraId="677D1BEB" w14:textId="7A67F795" w:rsidR="00FA2C84" w:rsidRPr="00FA2C84" w:rsidRDefault="006070D9" w:rsidP="006070D9">
      <w:pPr>
        <w:widowControl/>
        <w:suppressAutoHyphens w:val="0"/>
        <w:spacing w:line="240" w:lineRule="auto"/>
        <w:jc w:val="left"/>
      </w:pPr>
      <w:r>
        <w:br w:type="page"/>
      </w:r>
    </w:p>
    <w:p w14:paraId="39C200C7" w14:textId="55DDE9B1" w:rsidR="00020291" w:rsidRDefault="00630EE3" w:rsidP="00EE732E">
      <w:pPr>
        <w:pStyle w:val="Cmsor1"/>
        <w:numPr>
          <w:ilvl w:val="0"/>
          <w:numId w:val="19"/>
        </w:numPr>
      </w:pPr>
      <w:bookmarkStart w:id="24" w:name="_Toc178587715"/>
      <w:r>
        <w:lastRenderedPageBreak/>
        <w:t xml:space="preserve">Online naptár </w:t>
      </w:r>
      <w:r w:rsidR="00672199">
        <w:t>szolgáltatók</w:t>
      </w:r>
      <w:bookmarkEnd w:id="24"/>
    </w:p>
    <w:p w14:paraId="2EA0D33A" w14:textId="113FEF66" w:rsidR="00630EE3" w:rsidRDefault="00330785" w:rsidP="00330785">
      <w:r>
        <w:t>A felsorolt érvek alapján könnyen elhihető tény, hogy rengeteg</w:t>
      </w:r>
      <w:r w:rsidR="004E4EDF">
        <w:t>,</w:t>
      </w:r>
      <w:r>
        <w:t xml:space="preserve"> elsősorban informatikai vállalat döntött úgy, hogy készít egy ilyen online </w:t>
      </w:r>
      <w:proofErr w:type="spellStart"/>
      <w:r>
        <w:t>naptárat</w:t>
      </w:r>
      <w:proofErr w:type="spellEnd"/>
      <w:r>
        <w:t>, amelynek használatát elérhetővé teszi a világ számára is</w:t>
      </w:r>
      <w:r w:rsidR="001C0751">
        <w:t>.</w:t>
      </w:r>
      <w:r w:rsidR="00630EE3">
        <w:t xml:space="preserve"> Ezek mindegyike természetesen nem puszta szívjóságból, hanem profitszerzés céljából teszi ezt, viszont nehéz lehet választani közülük, hiszen annyi elérhető opció van.</w:t>
      </w:r>
      <w:r w:rsidR="00027541">
        <w:t xml:space="preserve"> Ezek közül a továbbiakban bemutatok néhányat.</w:t>
      </w:r>
    </w:p>
    <w:p w14:paraId="42781AA6" w14:textId="151F0E4E" w:rsidR="00630EE3" w:rsidRDefault="00630EE3" w:rsidP="00EE732E">
      <w:pPr>
        <w:pStyle w:val="Cmsor2"/>
        <w:numPr>
          <w:ilvl w:val="1"/>
          <w:numId w:val="19"/>
        </w:numPr>
      </w:pPr>
      <w:bookmarkStart w:id="25" w:name="_Toc178587716"/>
      <w:r>
        <w:t>Google</w:t>
      </w:r>
      <w:r w:rsidR="00985A5E">
        <w:t xml:space="preserve"> </w:t>
      </w:r>
      <w:proofErr w:type="spellStart"/>
      <w:r w:rsidR="00985A5E">
        <w:t>Calendar</w:t>
      </w:r>
      <w:bookmarkEnd w:id="25"/>
      <w:proofErr w:type="spellEnd"/>
    </w:p>
    <w:p w14:paraId="16C0C435" w14:textId="77777777" w:rsidR="002E4D5B" w:rsidRDefault="00630EE3" w:rsidP="00630EE3">
      <w:bookmarkStart w:id="26" w:name="_Toc163900981"/>
      <w:bookmarkStart w:id="27" w:name="_Toc163901075"/>
      <w:bookmarkStart w:id="28" w:name="_Toc164328104"/>
      <w:bookmarkStart w:id="29" w:name="_Toc163900982"/>
      <w:bookmarkStart w:id="30" w:name="_Toc163901076"/>
      <w:bookmarkStart w:id="31" w:name="_Toc164328105"/>
      <w:bookmarkStart w:id="32" w:name="_Toc163900983"/>
      <w:bookmarkStart w:id="33" w:name="_Toc163901077"/>
      <w:bookmarkStart w:id="34" w:name="_Toc164328106"/>
      <w:bookmarkStart w:id="35" w:name="_Toc163900984"/>
      <w:bookmarkStart w:id="36" w:name="_Toc163901078"/>
      <w:bookmarkStart w:id="37" w:name="_Toc164328107"/>
      <w:bookmarkStart w:id="38" w:name="_Toc163900985"/>
      <w:bookmarkStart w:id="39" w:name="_Toc163901079"/>
      <w:bookmarkStart w:id="40" w:name="_Toc16432810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t>Az egyik</w:t>
      </w:r>
      <w:r w:rsidR="007C7CDB">
        <w:t xml:space="preserve"> </w:t>
      </w:r>
      <w:r w:rsidR="00F56162">
        <w:t>lehetőség</w:t>
      </w:r>
      <w:r w:rsidR="00027541">
        <w:t>, amely az egyik legnépszerűbb is</w:t>
      </w:r>
      <w:r w:rsidR="00A65557">
        <w:t xml:space="preserve"> egyben</w:t>
      </w:r>
      <w:r>
        <w:t xml:space="preserve"> a </w:t>
      </w:r>
      <w:r w:rsidR="006070D9">
        <w:t xml:space="preserve">Google által kínált </w:t>
      </w:r>
      <w:r w:rsidR="000F79E3">
        <w:t>naptár</w:t>
      </w:r>
      <w:r w:rsidR="006070D9">
        <w:t xml:space="preserve">, a Google </w:t>
      </w:r>
      <w:proofErr w:type="spellStart"/>
      <w:r w:rsidR="006070D9">
        <w:t>Calendar</w:t>
      </w:r>
      <w:proofErr w:type="spellEnd"/>
      <w:r w:rsidR="006070D9">
        <w:t>.</w:t>
      </w:r>
      <w:r w:rsidR="00917022">
        <w:t xml:space="preserve"> Ez az egyik legelterjedtebb online naptárkezelő szolgáltatás</w:t>
      </w:r>
      <w:r w:rsidR="00A077B9">
        <w:t>,</w:t>
      </w:r>
      <w:r w:rsidR="00917022">
        <w:t xml:space="preserve"> amit az egész világon használnak</w:t>
      </w:r>
      <w:r w:rsidR="00AB6757">
        <w:t>.</w:t>
      </w:r>
      <w:r w:rsidR="00CA525A">
        <w:t xml:space="preserve"> A képen egy interneten talált példa látható a Google </w:t>
      </w:r>
      <w:proofErr w:type="spellStart"/>
      <w:r w:rsidR="00CA525A">
        <w:t>Calendar</w:t>
      </w:r>
      <w:proofErr w:type="spellEnd"/>
      <w:r w:rsidR="00CA525A">
        <w:t xml:space="preserve"> felületére</w:t>
      </w:r>
      <w:r w:rsidR="002E4D5B">
        <w:t>.</w:t>
      </w:r>
    </w:p>
    <w:p w14:paraId="1903A790" w14:textId="625CA207" w:rsidR="00330785" w:rsidRPr="002E4D5B" w:rsidRDefault="00CA525A" w:rsidP="00630EE3">
      <w:pPr>
        <w:rPr>
          <w:color w:val="FFFFFF" w:themeColor="background1"/>
        </w:rPr>
      </w:pPr>
      <w:r w:rsidRPr="002E4D5B">
        <w:rPr>
          <w:color w:val="FFFFFF" w:themeColor="background1"/>
        </w:rPr>
        <w:fldChar w:fldCharType="begin"/>
      </w:r>
      <w:r w:rsidRPr="002E4D5B">
        <w:rPr>
          <w:color w:val="FFFFFF" w:themeColor="background1"/>
        </w:rPr>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Pr="002E4D5B">
        <w:rPr>
          <w:color w:val="FFFFFF" w:themeColor="background1"/>
        </w:rPr>
        <w:fldChar w:fldCharType="separate"/>
      </w:r>
      <w:r w:rsidRPr="002E4D5B">
        <w:rPr>
          <w:rFonts w:cs="Times New Roman"/>
          <w:color w:val="FFFFFF" w:themeColor="background1"/>
        </w:rPr>
        <w:t>[1]</w:t>
      </w:r>
      <w:r w:rsidRPr="002E4D5B">
        <w:rPr>
          <w:color w:val="FFFFFF" w:themeColor="background1"/>
        </w:rPr>
        <w:fldChar w:fldCharType="end"/>
      </w:r>
    </w:p>
    <w:p w14:paraId="235A23EC" w14:textId="4B87A076" w:rsidR="00EE732E" w:rsidRDefault="00EE732E" w:rsidP="00630EE3">
      <w:r>
        <w:rPr>
          <w:noProof/>
        </w:rPr>
        <mc:AlternateContent>
          <mc:Choice Requires="wps">
            <w:drawing>
              <wp:anchor distT="0" distB="0" distL="114300" distR="114300" simplePos="0" relativeHeight="251666432" behindDoc="0" locked="0" layoutInCell="1" allowOverlap="1" wp14:anchorId="0EB80988" wp14:editId="2A058553">
                <wp:simplePos x="0" y="0"/>
                <wp:positionH relativeFrom="column">
                  <wp:posOffset>0</wp:posOffset>
                </wp:positionH>
                <wp:positionV relativeFrom="paragraph">
                  <wp:posOffset>3455035</wp:posOffset>
                </wp:positionV>
                <wp:extent cx="5483225" cy="635"/>
                <wp:effectExtent l="0" t="0" r="3175" b="3810"/>
                <wp:wrapTopAndBottom/>
                <wp:docPr id="935029878" name="Szövegdoboz 1"/>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3AA84D69" w14:textId="12565090" w:rsidR="00EE732E" w:rsidRPr="00E32C8F" w:rsidRDefault="00EE732E"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bookmarkStart w:id="41" w:name="_Toc178587746"/>
                            <w:r w:rsidR="003259BC">
                              <w:rPr>
                                <w:noProof/>
                              </w:rPr>
                              <w:t>1</w:t>
                            </w:r>
                            <w:r>
                              <w:rPr>
                                <w:noProof/>
                              </w:rPr>
                              <w:fldChar w:fldCharType="end"/>
                            </w:r>
                            <w:r>
                              <w:t xml:space="preserve">. ábra: </w:t>
                            </w:r>
                            <w:r w:rsidR="00625698">
                              <w:t xml:space="preserve">A </w:t>
                            </w:r>
                            <w:r>
                              <w:t>Google Calendar</w:t>
                            </w:r>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1"/>
                            <w:r w:rsidR="002E4D5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B80988" id="_x0000_t202" coordsize="21600,21600" o:spt="202" path="m,l,21600r21600,l21600,xe">
                <v:stroke joinstyle="miter"/>
                <v:path gradientshapeok="t" o:connecttype="rect"/>
              </v:shapetype>
              <v:shape id="Szövegdoboz 1" o:spid="_x0000_s1026" type="#_x0000_t202" style="position:absolute;left:0;text-align:left;margin-left:0;margin-top:272.05pt;width:43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ljFg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Z57ub6XTGmaTc7c0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" stroked="f">
                <v:textbox style="mso-fit-shape-to-text:t" inset="0,0,0,0">
                  <w:txbxContent>
                    <w:p w14:paraId="3AA84D69" w14:textId="12565090" w:rsidR="00EE732E" w:rsidRPr="00E32C8F" w:rsidRDefault="00EE732E"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bookmarkStart w:id="42" w:name="_Toc178587746"/>
                      <w:r w:rsidR="003259BC">
                        <w:rPr>
                          <w:noProof/>
                        </w:rPr>
                        <w:t>1</w:t>
                      </w:r>
                      <w:r>
                        <w:rPr>
                          <w:noProof/>
                        </w:rPr>
                        <w:fldChar w:fldCharType="end"/>
                      </w:r>
                      <w:r>
                        <w:t xml:space="preserve">. ábra: </w:t>
                      </w:r>
                      <w:r w:rsidR="00625698">
                        <w:t xml:space="preserve">A </w:t>
                      </w:r>
                      <w:r>
                        <w:t>Google Calendar</w:t>
                      </w:r>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2"/>
                      <w:r w:rsidR="002E4D5B">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75BB7F30" wp14:editId="57080094">
            <wp:simplePos x="0" y="0"/>
            <wp:positionH relativeFrom="page">
              <wp:posOffset>1080135</wp:posOffset>
            </wp:positionH>
            <wp:positionV relativeFrom="paragraph">
              <wp:posOffset>235585</wp:posOffset>
            </wp:positionV>
            <wp:extent cx="5483225" cy="3162300"/>
            <wp:effectExtent l="0" t="0" r="3175" b="0"/>
            <wp:wrapTopAndBottom/>
            <wp:docPr id="1520391744" name="Kép 2" descr="9 Google Calendar features you should start using now | Z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Google Calendar features you should start using now | Zapi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3225"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18A9" w14:textId="1B4F1786" w:rsidR="00AC5B68" w:rsidRPr="00AC5B68" w:rsidRDefault="00E0497C" w:rsidP="00EE732E">
      <w:pPr>
        <w:pStyle w:val="Cmsor3"/>
        <w:numPr>
          <w:ilvl w:val="2"/>
          <w:numId w:val="19"/>
        </w:numPr>
      </w:pPr>
      <w:bookmarkStart w:id="43" w:name="_Toc178587717"/>
      <w:r>
        <w:lastRenderedPageBreak/>
        <w:t xml:space="preserve">A Google </w:t>
      </w:r>
      <w:proofErr w:type="spellStart"/>
      <w:r>
        <w:t>Calendar</w:t>
      </w:r>
      <w:proofErr w:type="spellEnd"/>
      <w:r>
        <w:t xml:space="preserve"> </w:t>
      </w:r>
      <w:r w:rsidR="00802A43">
        <w:t>múltja</w:t>
      </w:r>
      <w:bookmarkEnd w:id="43"/>
    </w:p>
    <w:p w14:paraId="141BCAC1" w14:textId="0FC95EB6" w:rsidR="00D27649" w:rsidRDefault="00AE52B8" w:rsidP="00AE52B8">
      <w:r w:rsidRPr="00AE52B8">
        <w:t>A</w:t>
      </w:r>
      <w:r>
        <w:t>hogy már írtam, a</w:t>
      </w:r>
      <w:r w:rsidRPr="00AE52B8">
        <w:t xml:space="preserve"> Google </w:t>
      </w:r>
      <w:proofErr w:type="spellStart"/>
      <w:r>
        <w:t>Calendar</w:t>
      </w:r>
      <w:proofErr w:type="spellEnd"/>
      <w:r w:rsidRPr="00AE52B8">
        <w:t xml:space="preserve"> a Google által kifejlesztett idő</w:t>
      </w:r>
      <w:r w:rsidR="00602902">
        <w:t>menedzsment</w:t>
      </w:r>
      <w:r w:rsidRPr="00AE52B8">
        <w:t xml:space="preserve"> és </w:t>
      </w:r>
      <w:r w:rsidR="000F17D9">
        <w:t>időpontkezelési</w:t>
      </w:r>
      <w:r w:rsidRPr="00AE52B8">
        <w:t xml:space="preserve"> naptárszolgáltatás</w:t>
      </w:r>
      <w:r w:rsidR="002E4D5B">
        <w:t>, amelynek múltjáról remek áttekintést nyújt ennek az összefoglaló a forrása</w:t>
      </w:r>
      <w:r w:rsidR="000974E9">
        <w:t xml:space="preserve"> </w:t>
      </w:r>
      <w:r w:rsidR="000974E9">
        <w:fldChar w:fldCharType="begin"/>
      </w:r>
      <w:r w:rsidR="000974E9">
        <w:instrText xml:space="preserve"> ADDIN ZOTERO_ITEM CSL_CITATION {"citationID":"inGp9GcR","properties":{"formattedCitation":"[2]","plainCitation":"[2]","noteIndex":0},"citationItems":[{"id":12,"uris":["http://zotero.org/users/14064510/items/U42Q842S"],"itemData":{"id":12,"type":"entry-encyclopedia","abstract":"Google Calendar is a time-management and scheduling calendar service developed by Google. It was created by Mike Samuel as part of his 20% project at Google. It became available in beta release April 13, 2006, and in general release in July 2009, on the web and as mobile apps for the Android and iOS platforms.\nGoogle Calendar allows users to create and edit events. Reminders can be enabled for events, with options available for type and time. Event locations can also be added, and other users can be invited to events. Users can enable or disable the visibility of special calendars, including Birthdays, where the app retrieves dates of births from Google contacts and displays birthday cards on a yearly basis, and Holidays, a country-specific calendar that displays dates of special occasions. Over time, Google has added functionality that makes use of machine learning, including \"Events from Gmail\", where event information from a user's Gmail messages are automatically added to Google Calendar; \"Reminders\", where users add to-do activities that can be automatically updated with new information; \"Smart Suggestions\", where the app recommends titles, contacts, and locations when creating events; and \"Goals\", where users enter information on a specified personal goal, and the app automatically schedules the activity at optimal times.\nGoogle Calendar's mobile apps have received polarized reviews. 2015 reviews of the Android and iOS apps both praised and criticized the design. While some critics praised the design for being \"cleaner\", \"bold\" and making use of \"colorful graphics\", other reviewers asserted that the graphics took up too much space. The Smart Suggestions feature was also liked and disliked, with varying levels of success in the app actually managing to suggest relevant information upon event creation. The integration between Google Calendar and Gmail was praised, however, with critics writing that \"all of the relevant details are there\".","container-title":"Wikipedia","language":"en","license":"Creative Commons Attribution-ShareAlike License","note":"Page Version ID: 1200623137","source":"Wikipedia","title":"Google Calendar","URL":"https://en.wikipedia.org/w/index.php?title=Google_Calendar&amp;oldid=1200623137","accessed":{"date-parts":[["2024",4,12]]},"issued":{"date-parts":[["2024",1,29]]}}}],"schema":"https://github.com/citation-style-language/schema/raw/master/csl-citation.json"} </w:instrText>
      </w:r>
      <w:r w:rsidR="000974E9">
        <w:fldChar w:fldCharType="separate"/>
      </w:r>
      <w:r w:rsidR="000974E9" w:rsidRPr="00CA525A">
        <w:rPr>
          <w:rFonts w:cs="Times New Roman"/>
        </w:rPr>
        <w:t>[2]</w:t>
      </w:r>
      <w:r w:rsidR="000974E9">
        <w:fldChar w:fldCharType="end"/>
      </w:r>
      <w:r w:rsidRPr="00AE52B8">
        <w:t>. Mike Samuel</w:t>
      </w:r>
      <w:r w:rsidR="00FB0ED6">
        <w:t xml:space="preserve"> (</w:t>
      </w:r>
      <w:r w:rsidR="005823E1">
        <w:fldChar w:fldCharType="begin"/>
      </w:r>
      <w:r w:rsidR="005823E1">
        <w:instrText xml:space="preserve"> REF _Ref165885023 \h </w:instrText>
      </w:r>
      <w:r w:rsidR="005823E1">
        <w:fldChar w:fldCharType="separate"/>
      </w:r>
      <w:r w:rsidR="005823E1">
        <w:rPr>
          <w:noProof/>
        </w:rPr>
        <w:t>2</w:t>
      </w:r>
      <w:r w:rsidR="005823E1">
        <w:t>. ábra</w:t>
      </w:r>
      <w:r w:rsidR="005823E1">
        <w:fldChar w:fldCharType="end"/>
      </w:r>
      <w:r w:rsidR="00FB0ED6">
        <w:t>)</w:t>
      </w:r>
      <w:r w:rsidR="0069132C" w:rsidRPr="0069132C">
        <w:rPr>
          <w:color w:val="FFFFFF" w:themeColor="background1"/>
        </w:rPr>
        <w:fldChar w:fldCharType="begin"/>
      </w:r>
      <w:r w:rsidR="0069132C" w:rsidRPr="0069132C">
        <w:rPr>
          <w:color w:val="FFFFFF" w:themeColor="background1"/>
        </w:rPr>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[3]</w:t>
      </w:r>
      <w:r w:rsidR="0069132C" w:rsidRPr="0069132C">
        <w:rPr>
          <w:color w:val="FFFFFF" w:themeColor="background1"/>
        </w:rPr>
        <w:fldChar w:fldCharType="end"/>
      </w:r>
      <w:r w:rsidR="0069132C">
        <w:t xml:space="preserve"> </w:t>
      </w:r>
      <w:r w:rsidRPr="00AE52B8">
        <w:t>hozta létre a Google-</w:t>
      </w:r>
      <w:proofErr w:type="spellStart"/>
      <w:r w:rsidRPr="00AE52B8">
        <w:t>nál</w:t>
      </w:r>
      <w:proofErr w:type="spellEnd"/>
      <w:r w:rsidRPr="00AE52B8">
        <w:t xml:space="preserve"> végzett 20%-os </w:t>
      </w:r>
      <w:r w:rsidR="007A2DF1">
        <w:rPr>
          <w:noProof/>
        </w:rPr>
        <mc:AlternateContent>
          <mc:Choice Requires="wps">
            <w:drawing>
              <wp:anchor distT="0" distB="0" distL="114300" distR="114300" simplePos="0" relativeHeight="251669504" behindDoc="0" locked="0" layoutInCell="1" allowOverlap="1" wp14:anchorId="5041D527" wp14:editId="7A63FD1D">
                <wp:simplePos x="0" y="0"/>
                <wp:positionH relativeFrom="column">
                  <wp:posOffset>3674745</wp:posOffset>
                </wp:positionH>
                <wp:positionV relativeFrom="paragraph">
                  <wp:posOffset>1958340</wp:posOffset>
                </wp:positionV>
                <wp:extent cx="1905000" cy="635"/>
                <wp:effectExtent l="0" t="0" r="0" b="7620"/>
                <wp:wrapSquare wrapText="bothSides"/>
                <wp:docPr id="7955969" name="Szövegdoboz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bookmarkStart w:id="44" w:name="_Ref165885023"/>
                          <w:bookmarkStart w:id="45" w:name="_Ref165885012"/>
                          <w:p w14:paraId="229C8D9E" w14:textId="37716632" w:rsidR="007A2DF1" w:rsidRPr="008D43DB" w:rsidRDefault="007A2DF1" w:rsidP="007A2DF1">
                            <w:pPr>
                              <w:pStyle w:val="Kpalrs"/>
                              <w:rPr>
                                <w:rFonts w:cs="Lohit Hindi"/>
                              </w:rPr>
                            </w:pPr>
                            <w:r>
                              <w:fldChar w:fldCharType="begin"/>
                            </w:r>
                            <w:r>
                              <w:instrText xml:space="preserve"> SEQ ábra \* ARABIC </w:instrText>
                            </w:r>
                            <w:r>
                              <w:fldChar w:fldCharType="separate"/>
                            </w:r>
                            <w:bookmarkStart w:id="46" w:name="_Toc178587747"/>
                            <w:r w:rsidR="003259BC">
                              <w:rPr>
                                <w:noProof/>
                              </w:rPr>
                              <w:t>2</w:t>
                            </w:r>
                            <w:r>
                              <w:fldChar w:fldCharType="end"/>
                            </w:r>
                            <w:r>
                              <w:t>. ábra</w:t>
                            </w:r>
                            <w:bookmarkEnd w:id="44"/>
                            <w:r>
                              <w:t xml:space="preserve">: Mike Samuel, a Google </w:t>
                            </w:r>
                            <w:r>
                              <w:t>Calendar atyja</w:t>
                            </w:r>
                            <w:bookmarkEnd w:id="45"/>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6"/>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1D527" id="_x0000_s1027" type="#_x0000_t202" style="position:absolute;left:0;text-align:left;margin-left:289.35pt;margin-top:154.2pt;width:1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" stroked="f">
                <v:textbox style="mso-fit-shape-to-text:t" inset="0,0,0,0">
                  <w:txbxContent>
                    <w:bookmarkStart w:id="47" w:name="_Ref165885023"/>
                    <w:bookmarkStart w:id="48" w:name="_Ref165885012"/>
                    <w:p w14:paraId="229C8D9E" w14:textId="37716632" w:rsidR="007A2DF1" w:rsidRPr="008D43DB" w:rsidRDefault="007A2DF1" w:rsidP="007A2DF1">
                      <w:pPr>
                        <w:pStyle w:val="Kpalrs"/>
                        <w:rPr>
                          <w:rFonts w:cs="Lohit Hindi"/>
                        </w:rPr>
                      </w:pPr>
                      <w:r>
                        <w:fldChar w:fldCharType="begin"/>
                      </w:r>
                      <w:r>
                        <w:instrText xml:space="preserve"> SEQ ábra \* ARABIC </w:instrText>
                      </w:r>
                      <w:r>
                        <w:fldChar w:fldCharType="separate"/>
                      </w:r>
                      <w:bookmarkStart w:id="49" w:name="_Toc178587747"/>
                      <w:r w:rsidR="003259BC">
                        <w:rPr>
                          <w:noProof/>
                        </w:rPr>
                        <w:t>2</w:t>
                      </w:r>
                      <w:r>
                        <w:fldChar w:fldCharType="end"/>
                      </w:r>
                      <w:r>
                        <w:t>. ábra</w:t>
                      </w:r>
                      <w:bookmarkEnd w:id="47"/>
                      <w:r>
                        <w:t xml:space="preserve">: Mike Samuel, a Google </w:t>
                      </w:r>
                      <w:r>
                        <w:t>Calendar atyja</w:t>
                      </w:r>
                      <w:bookmarkEnd w:id="48"/>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9"/>
                      <w:r w:rsidR="0069132C">
                        <w:fldChar w:fldCharType="end"/>
                      </w:r>
                    </w:p>
                  </w:txbxContent>
                </v:textbox>
                <w10:wrap type="square"/>
              </v:shape>
            </w:pict>
          </mc:Fallback>
        </mc:AlternateContent>
      </w:r>
      <w:r w:rsidR="007A2DF1">
        <w:rPr>
          <w:noProof/>
        </w:rPr>
        <w:drawing>
          <wp:anchor distT="0" distB="0" distL="114300" distR="114300" simplePos="0" relativeHeight="251667456" behindDoc="0" locked="0" layoutInCell="1" allowOverlap="1" wp14:anchorId="3B84226B" wp14:editId="216CD3D3">
            <wp:simplePos x="0" y="0"/>
            <wp:positionH relativeFrom="margin">
              <wp:align>right</wp:align>
            </wp:positionH>
            <wp:positionV relativeFrom="paragraph">
              <wp:posOffset>0</wp:posOffset>
            </wp:positionV>
            <wp:extent cx="1905000" cy="1905000"/>
            <wp:effectExtent l="0" t="0" r="0" b="0"/>
            <wp:wrapSquare wrapText="bothSides"/>
            <wp:docPr id="248246778" name="Kép 3" descr="Mike Sam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ke Samu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52B8">
        <w:t>projektjének részeként</w:t>
      </w:r>
      <w:r w:rsidR="005C7181">
        <w:t xml:space="preserve"> (a</w:t>
      </w:r>
      <w:r w:rsidR="005C7181" w:rsidRPr="0058060D">
        <w:t xml:space="preserve"> 20%</w:t>
      </w:r>
      <w:r w:rsidR="00C04510">
        <w:t>-os</w:t>
      </w:r>
      <w:r w:rsidR="005C7181" w:rsidRPr="0058060D">
        <w:t xml:space="preserve"> projekt felelős a Google számos szolgáltatásának fejlesztéséért. Az alapítók, </w:t>
      </w:r>
      <w:proofErr w:type="spellStart"/>
      <w:r w:rsidR="005C7181" w:rsidRPr="0058060D">
        <w:t>Sergey</w:t>
      </w:r>
      <w:proofErr w:type="spellEnd"/>
      <w:r w:rsidR="005C7181" w:rsidRPr="0058060D">
        <w:t xml:space="preserve"> </w:t>
      </w:r>
      <w:proofErr w:type="spellStart"/>
      <w:r w:rsidR="005C7181" w:rsidRPr="0058060D">
        <w:t>Brin</w:t>
      </w:r>
      <w:proofErr w:type="spellEnd"/>
      <w:r w:rsidR="005C7181" w:rsidRPr="0058060D">
        <w:t xml:space="preserve"> és Larry Page azt tanácsolták, hogy a dolgozók </w:t>
      </w:r>
      <w:r w:rsidR="00652B71">
        <w:t>„</w:t>
      </w:r>
      <w:r w:rsidR="005C7181" w:rsidRPr="0058060D">
        <w:t>idejük 20%-át azzal töltsék, amiről úgy gondolják, hogy a Google számára a leghasznosabb</w:t>
      </w:r>
      <w:r w:rsidR="00652B71">
        <w:t>”</w:t>
      </w:r>
      <w:r w:rsidR="005C7181">
        <w:t xml:space="preserve">. </w:t>
      </w:r>
      <w:r w:rsidR="005C7181">
        <w:fldChar w:fldCharType="begin"/>
      </w:r>
      <w:r w:rsidR="002E4D5B">
        <w:instrText xml:space="preserve"> ADDIN ZOTERO_ITEM CSL_CITATION {"citationID":"D5NsDBjF","properties":{"formattedCitation":"[4]","plainCitation":"[4]","noteIndex":0},"citationItems":[{"id":20,"uris":["http://zotero.org/users/14064510/items/NTRYEX6M"],"itemData":{"id":20,"type":"webpage","abstract":"Google’s popular “20% time,” which allows employees to take one day a week to work on side projects or learn new skills, may be the secret to giving you a competitive edge.","container-title":"CNBC","language":"en","title":"Google's '20% rule' shows exactly how much time you should spend learning new skills—and why it works","URL":"https://www.cnbc.com/2021/12/16/google-20-percent-rule-shows-exactly-how-much-time-you-should-spend-learning-new-skills.html","author":[{"family":"Contributor","given":"Dorie Clark"}],"accessed":{"date-parts":[["2024",4,18]]},"issued":{"date-parts":[["2021",12,16]]}}}],"schema":"https://github.com/citation-style-language/schema/raw/master/csl-citation.json"} </w:instrText>
      </w:r>
      <w:r w:rsidR="005C7181">
        <w:fldChar w:fldCharType="separate"/>
      </w:r>
      <w:r w:rsidR="002E4D5B" w:rsidRPr="002E4D5B">
        <w:rPr>
          <w:rFonts w:cs="Times New Roman"/>
        </w:rPr>
        <w:t>[4]</w:t>
      </w:r>
      <w:r w:rsidR="005C7181">
        <w:fldChar w:fldCharType="end"/>
      </w:r>
      <w:r w:rsidR="005C7181">
        <w:t>)</w:t>
      </w:r>
      <w:r w:rsidRPr="00AE52B8">
        <w:t>. 2006. április 13-án bétaverzióban, majd 2009 júliusában általános kiadásban vált elérhetővé a weben és mobilalkalmazásként Android és iOS platformokra.</w:t>
      </w:r>
      <w:r w:rsidR="00D27649">
        <w:t xml:space="preserve"> </w:t>
      </w:r>
    </w:p>
    <w:p w14:paraId="2F253440" w14:textId="05C84208" w:rsidR="00200349" w:rsidRDefault="00D27649" w:rsidP="00AE52B8">
      <w:r w:rsidRPr="00D27649">
        <w:t xml:space="preserve">Kezdetben csak </w:t>
      </w:r>
      <w:r>
        <w:t xml:space="preserve">weben keresztül, </w:t>
      </w:r>
      <w:r w:rsidRPr="00D27649">
        <w:t>és Android operációs rendszeren volt elérhető, 2015. március 10-én azonban megjelent</w:t>
      </w:r>
      <w:r w:rsidR="00D406B6">
        <w:t xml:space="preserve"> az</w:t>
      </w:r>
      <w:r w:rsidRPr="00D27649">
        <w:t xml:space="preserve"> iOS-alkalmazás is.</w:t>
      </w:r>
      <w:r w:rsidR="007A2DF1" w:rsidRPr="007A2DF1">
        <w:t xml:space="preserve"> </w:t>
      </w:r>
    </w:p>
    <w:p w14:paraId="57E79EC1" w14:textId="44F7A23A" w:rsidR="005A63C2" w:rsidRDefault="005A63C2" w:rsidP="005A63C2">
      <w:r>
        <w:t>2010 decemberében a Google lehetővé tette a felhasználók számára, hogy kiválasszák a</w:t>
      </w:r>
      <w:r w:rsidR="007517B9">
        <w:t xml:space="preserve"> létrehozott</w:t>
      </w:r>
      <w:r>
        <w:t xml:space="preserve"> események időzónáját, ami korábban hiányzott</w:t>
      </w:r>
      <w:r w:rsidR="00F262C1">
        <w:t>, és</w:t>
      </w:r>
      <w:r>
        <w:t xml:space="preserve"> hiányát a média is kritizálta.</w:t>
      </w:r>
    </w:p>
    <w:p w14:paraId="6BC2317F" w14:textId="22A60E59" w:rsidR="005A63C2" w:rsidRDefault="005A63C2" w:rsidP="005A63C2">
      <w:r>
        <w:t xml:space="preserve">2015 augusztusában a Google hozzáadta az </w:t>
      </w:r>
      <w:r w:rsidR="00CD18EA">
        <w:t>„</w:t>
      </w:r>
      <w:proofErr w:type="spellStart"/>
      <w:r w:rsidR="007D69CC">
        <w:t>Events</w:t>
      </w:r>
      <w:proofErr w:type="spellEnd"/>
      <w:r w:rsidR="007D69CC">
        <w:t xml:space="preserve"> </w:t>
      </w:r>
      <w:proofErr w:type="spellStart"/>
      <w:r w:rsidR="007D69CC">
        <w:t>from</w:t>
      </w:r>
      <w:proofErr w:type="spellEnd"/>
      <w:r w:rsidR="007D69CC">
        <w:t xml:space="preserve"> </w:t>
      </w:r>
      <w:proofErr w:type="spellStart"/>
      <w:r>
        <w:t>Gmail</w:t>
      </w:r>
      <w:proofErr w:type="spellEnd"/>
      <w:r w:rsidR="00CD18EA">
        <w:t>”</w:t>
      </w:r>
      <w:r w:rsidR="00FF4A0E">
        <w:t xml:space="preserve"> (Események a </w:t>
      </w:r>
      <w:proofErr w:type="spellStart"/>
      <w:r w:rsidR="00FF4A0E">
        <w:t>Gmail-ból</w:t>
      </w:r>
      <w:proofErr w:type="spellEnd"/>
      <w:r w:rsidR="00FF4A0E">
        <w:t>)</w:t>
      </w:r>
      <w:r>
        <w:t xml:space="preserve"> funkciót, amelynek segítségével a felhasználó</w:t>
      </w:r>
      <w:r w:rsidR="001E2ED1">
        <w:t>k</w:t>
      </w:r>
      <w:r>
        <w:t xml:space="preserve"> </w:t>
      </w:r>
      <w:proofErr w:type="spellStart"/>
      <w:r>
        <w:t>Gmail</w:t>
      </w:r>
      <w:proofErr w:type="spellEnd"/>
      <w:r>
        <w:t xml:space="preserve"> üzeneteiből származó eseményinformációk automatikusan bekerülnek a Google Naptárba. Az alapértelmezés szerint engedélyezett funkció az újonnan beérkezett e-mail üzenetek, például járatkésések</w:t>
      </w:r>
      <w:r w:rsidR="001E2ED1">
        <w:t xml:space="preserve"> </w:t>
      </w:r>
      <w:r w:rsidR="002A5C52">
        <w:t>figyelembevételével</w:t>
      </w:r>
      <w:r>
        <w:t xml:space="preserve"> frissíti </w:t>
      </w:r>
      <w:r w:rsidR="00353CF8">
        <w:t xml:space="preserve">is </w:t>
      </w:r>
      <w:r>
        <w:t>az eseményeket új információkkal.</w:t>
      </w:r>
    </w:p>
    <w:p w14:paraId="13F1B7BF" w14:textId="0A2D2EF4" w:rsidR="005A63C2" w:rsidRDefault="005A63C2" w:rsidP="005A63C2">
      <w:r>
        <w:t xml:space="preserve">2015 decemberében a Google hozzáadta a </w:t>
      </w:r>
      <w:r w:rsidR="00CD18EA">
        <w:t>„</w:t>
      </w:r>
      <w:proofErr w:type="spellStart"/>
      <w:r w:rsidR="00FF4A0E">
        <w:t>Reminders</w:t>
      </w:r>
      <w:proofErr w:type="spellEnd"/>
      <w:r w:rsidR="00CD18EA">
        <w:t>”</w:t>
      </w:r>
      <w:r w:rsidR="00FF4A0E">
        <w:t xml:space="preserve"> (Emlékeztetők)</w:t>
      </w:r>
      <w:r>
        <w:t xml:space="preserve"> funkciót, amely lehetővé teszi a felhasználók számára, hogy a teendő</w:t>
      </w:r>
      <w:r w:rsidR="003473C6">
        <w:t>iket</w:t>
      </w:r>
      <w:r>
        <w:t xml:space="preserve"> </w:t>
      </w:r>
      <w:r w:rsidR="002A5C52">
        <w:t>e</w:t>
      </w:r>
      <w:r>
        <w:t>mlékeztetőként adják hozzá</w:t>
      </w:r>
      <w:r w:rsidR="00816141">
        <w:t xml:space="preserve"> a naptárhoz</w:t>
      </w:r>
      <w:r>
        <w:t>, és ezek a tevékenységek a</w:t>
      </w:r>
      <w:r w:rsidR="00613BB9">
        <w:t>z</w:t>
      </w:r>
      <w:r>
        <w:t xml:space="preserve"> </w:t>
      </w:r>
      <w:r w:rsidR="0007632B">
        <w:t>eddig megszokott</w:t>
      </w:r>
      <w:r>
        <w:t xml:space="preserve"> események mellett meg</w:t>
      </w:r>
      <w:r w:rsidR="00050546">
        <w:t>jelennek</w:t>
      </w:r>
      <w:r>
        <w:t>. A</w:t>
      </w:r>
      <w:r w:rsidR="009E2BFB">
        <w:t xml:space="preserve"> </w:t>
      </w:r>
      <w:proofErr w:type="spellStart"/>
      <w:r w:rsidR="009E2BFB">
        <w:t>Reminders</w:t>
      </w:r>
      <w:proofErr w:type="spellEnd"/>
      <w:r w:rsidR="009E2BFB">
        <w:t xml:space="preserve"> </w:t>
      </w:r>
      <w:r w:rsidR="002F576B">
        <w:t xml:space="preserve">úgynevezett </w:t>
      </w:r>
      <w:r>
        <w:t xml:space="preserve">szolgáltatásközi funkcióként szolgál, ami azt jelenti, hogy az </w:t>
      </w:r>
      <w:r w:rsidR="009E2BFB">
        <w:t>e</w:t>
      </w:r>
      <w:r>
        <w:t xml:space="preserve">mlékeztetők a </w:t>
      </w:r>
      <w:proofErr w:type="spellStart"/>
      <w:r>
        <w:t>Gmail</w:t>
      </w:r>
      <w:proofErr w:type="spellEnd"/>
      <w:r>
        <w:t xml:space="preserve"> </w:t>
      </w:r>
      <w:r w:rsidR="001A43F2">
        <w:t>b</w:t>
      </w:r>
      <w:r>
        <w:t>eérkezett üzenete</w:t>
      </w:r>
      <w:r w:rsidR="00ED2882">
        <w:t>i közt</w:t>
      </w:r>
      <w:r>
        <w:t xml:space="preserve">, a Google </w:t>
      </w:r>
      <w:proofErr w:type="spellStart"/>
      <w:r>
        <w:t>Now</w:t>
      </w:r>
      <w:proofErr w:type="spellEnd"/>
      <w:r>
        <w:t xml:space="preserve">-ban és a Google </w:t>
      </w:r>
      <w:proofErr w:type="spellStart"/>
      <w:r>
        <w:t>Keep</w:t>
      </w:r>
      <w:proofErr w:type="spellEnd"/>
      <w:r>
        <w:t>-ben is megjelennek.</w:t>
      </w:r>
    </w:p>
    <w:p w14:paraId="26EF8090" w14:textId="377DC3D6" w:rsidR="005A63C2" w:rsidRDefault="005A63C2" w:rsidP="005A63C2">
      <w:r>
        <w:t xml:space="preserve">2016 januárjában a Google a mobilalkalmazásokban a Google </w:t>
      </w:r>
      <w:proofErr w:type="spellStart"/>
      <w:r>
        <w:t>Naptárat</w:t>
      </w:r>
      <w:proofErr w:type="spellEnd"/>
      <w:r>
        <w:t xml:space="preserve"> kiegészítette</w:t>
      </w:r>
      <w:r w:rsidR="002B28F6">
        <w:t xml:space="preserve"> </w:t>
      </w:r>
      <w:r w:rsidR="00CD18EA">
        <w:t>„</w:t>
      </w:r>
      <w:r>
        <w:t>Intelligens javaslatokkal</w:t>
      </w:r>
      <w:r w:rsidR="00CD18EA">
        <w:t>”</w:t>
      </w:r>
      <w:r w:rsidR="002A58D7">
        <w:t xml:space="preserve"> (</w:t>
      </w:r>
      <w:proofErr w:type="spellStart"/>
      <w:r w:rsidR="002A58D7">
        <w:t>Smart</w:t>
      </w:r>
      <w:proofErr w:type="spellEnd"/>
      <w:r w:rsidR="002A58D7">
        <w:t xml:space="preserve"> </w:t>
      </w:r>
      <w:proofErr w:type="spellStart"/>
      <w:r w:rsidR="00D81A74">
        <w:t>S</w:t>
      </w:r>
      <w:r w:rsidR="002A58D7">
        <w:t>uggestions</w:t>
      </w:r>
      <w:proofErr w:type="spellEnd"/>
      <w:r w:rsidR="002A58D7">
        <w:t>)</w:t>
      </w:r>
      <w:r>
        <w:t>. Az intelligens javaslatok az események címeit, valamint</w:t>
      </w:r>
      <w:r w:rsidR="002B28F6">
        <w:t xml:space="preserve"> hozzájuk tartozó </w:t>
      </w:r>
      <w:r>
        <w:t>helyszíneket és kapcsolatokat ajánlanak</w:t>
      </w:r>
      <w:r w:rsidR="00BC3B7C">
        <w:t xml:space="preserve"> fel</w:t>
      </w:r>
      <w:r>
        <w:t xml:space="preserve">. Az </w:t>
      </w:r>
      <w:r w:rsidR="00530AA8">
        <w:t>i</w:t>
      </w:r>
      <w:r>
        <w:t xml:space="preserve">ntelligens </w:t>
      </w:r>
      <w:r>
        <w:lastRenderedPageBreak/>
        <w:t>javaslatokkal egy időben a Google 54 új ország ünnepnaptárát is hozzáadta, így összesen 143 országspecifikus ünnepnaptár</w:t>
      </w:r>
      <w:r w:rsidR="00610CB4">
        <w:t>ral rendelkeznek</w:t>
      </w:r>
      <w:r>
        <w:t>.</w:t>
      </w:r>
    </w:p>
    <w:p w14:paraId="3266045C" w14:textId="01F449FC" w:rsidR="00353CF8" w:rsidRDefault="00353CF8" w:rsidP="00353CF8">
      <w:r>
        <w:t xml:space="preserve">2016 áprilisában a </w:t>
      </w:r>
      <w:r w:rsidR="007E1A82">
        <w:t>„</w:t>
      </w:r>
      <w:proofErr w:type="spellStart"/>
      <w:r>
        <w:t>Goals</w:t>
      </w:r>
      <w:proofErr w:type="spellEnd"/>
      <w:r w:rsidR="007E1A82">
        <w:t>”</w:t>
      </w:r>
      <w:r w:rsidR="00FC29B6">
        <w:t xml:space="preserve"> (Célok)</w:t>
      </w:r>
      <w:r>
        <w:t xml:space="preserve"> funkció következett. A célok olyan tevékenységek, amelyeket a felhasználó szeretne elvégezni. </w:t>
      </w:r>
      <w:r w:rsidR="004C2F8E">
        <w:t>Néhány rövid kérdés</w:t>
      </w:r>
      <w:r>
        <w:t xml:space="preserve"> megválaszolása után </w:t>
      </w:r>
      <w:r w:rsidR="00835019">
        <w:t>(</w:t>
      </w:r>
      <w:r w:rsidR="000B60BB">
        <w:t>például</w:t>
      </w:r>
      <w:r>
        <w:t xml:space="preserve"> a </w:t>
      </w:r>
      <w:r w:rsidR="00652B71">
        <w:t>„</w:t>
      </w:r>
      <w:r>
        <w:t>Milyen gyakran?</w:t>
      </w:r>
      <w:r w:rsidR="00652B71">
        <w:t>”</w:t>
      </w:r>
      <w:r>
        <w:t xml:space="preserve"> és a </w:t>
      </w:r>
      <w:r w:rsidR="00652B71">
        <w:t>„</w:t>
      </w:r>
      <w:r>
        <w:t>Legjobb időpont?</w:t>
      </w:r>
      <w:r w:rsidR="00652B71">
        <w:t>”</w:t>
      </w:r>
      <w:r w:rsidR="00835019">
        <w:t>)</w:t>
      </w:r>
      <w:r>
        <w:t xml:space="preserve"> a </w:t>
      </w:r>
      <w:r w:rsidR="0050336D">
        <w:t>n</w:t>
      </w:r>
      <w:r>
        <w:t xml:space="preserve">aptár </w:t>
      </w:r>
      <w:r w:rsidR="00652B71">
        <w:t>„</w:t>
      </w:r>
      <w:r>
        <w:t xml:space="preserve">megtalálja a legjobb </w:t>
      </w:r>
      <w:r w:rsidR="000B60BB">
        <w:t>idő</w:t>
      </w:r>
      <w:r>
        <w:t>ablakokat a cél eléréséhez</w:t>
      </w:r>
      <w:r w:rsidR="00652B71">
        <w:t>”</w:t>
      </w:r>
      <w:r>
        <w:t xml:space="preserve">, </w:t>
      </w:r>
      <w:r w:rsidR="00835019">
        <w:t xml:space="preserve">és </w:t>
      </w:r>
      <w:r>
        <w:t>idővel alkalmazkodik</w:t>
      </w:r>
      <w:r w:rsidR="00357B10">
        <w:t xml:space="preserve"> is</w:t>
      </w:r>
      <w:r>
        <w:t xml:space="preserve"> a felhasználó időbeosztásához, például átütemezi a célt szolgáló tevékenységet, ha olyan esemény kerül </w:t>
      </w:r>
      <w:r w:rsidR="00835019">
        <w:t>felvételre</w:t>
      </w:r>
      <w:r>
        <w:t xml:space="preserve">, amely közvetlenül ütközik a cél időpontjával. A funkció 2017 januárjában bővült </w:t>
      </w:r>
      <w:r w:rsidR="00FC4984">
        <w:t xml:space="preserve">a </w:t>
      </w:r>
      <w:r>
        <w:t>Google Fit és az Apple Health támogatás</w:t>
      </w:r>
      <w:r w:rsidR="00981C04">
        <w:t>sal</w:t>
      </w:r>
      <w:r>
        <w:t>.</w:t>
      </w:r>
    </w:p>
    <w:p w14:paraId="0EC2032F" w14:textId="5D6E0CB0" w:rsidR="00353CF8" w:rsidRDefault="00353CF8" w:rsidP="00353CF8">
      <w:r>
        <w:t>2017 márciusában az iOS-alkalmazás frissült</w:t>
      </w:r>
      <w:r w:rsidR="001C4734">
        <w:t>,</w:t>
      </w:r>
      <w:r>
        <w:t xml:space="preserve"> </w:t>
      </w:r>
      <w:r w:rsidR="00FC1D93">
        <w:t>hozzáadva az</w:t>
      </w:r>
      <w:r>
        <w:t xml:space="preserve"> </w:t>
      </w:r>
      <w:proofErr w:type="spellStart"/>
      <w:r>
        <w:t>iPad</w:t>
      </w:r>
      <w:proofErr w:type="spellEnd"/>
      <w:r>
        <w:t xml:space="preserve"> támogatá</w:t>
      </w:r>
      <w:r w:rsidR="00FC1D93">
        <w:t>st</w:t>
      </w:r>
      <w:r>
        <w:t xml:space="preserve">, majd júliusban ismét frissült, hogy az iOS </w:t>
      </w:r>
      <w:r w:rsidR="003A5209">
        <w:t>„</w:t>
      </w:r>
      <w:proofErr w:type="spellStart"/>
      <w:r w:rsidR="00B50D6C">
        <w:t>Today</w:t>
      </w:r>
      <w:proofErr w:type="spellEnd"/>
      <w:r w:rsidR="003A5209">
        <w:t>”</w:t>
      </w:r>
      <w:r>
        <w:t xml:space="preserve"> paneljé</w:t>
      </w:r>
      <w:r w:rsidR="00422779">
        <w:t>hez</w:t>
      </w:r>
      <w:r>
        <w:t xml:space="preserve"> </w:t>
      </w:r>
      <w:proofErr w:type="spellStart"/>
      <w:r>
        <w:t>widgetet</w:t>
      </w:r>
      <w:proofErr w:type="spellEnd"/>
      <w:r>
        <w:t xml:space="preserve"> adjon hozzá.</w:t>
      </w:r>
    </w:p>
    <w:p w14:paraId="4400D9AC" w14:textId="64E26BA6" w:rsidR="00353CF8" w:rsidRDefault="00353CF8" w:rsidP="00353CF8">
      <w:r>
        <w:t xml:space="preserve">2017 júniusában, miután májusban bejelentette, hogy a Google több szolgáltatásában is bevezette a </w:t>
      </w:r>
      <w:r w:rsidR="007C43BC">
        <w:t>„</w:t>
      </w:r>
      <w:proofErr w:type="spellStart"/>
      <w:r w:rsidR="007C43BC">
        <w:t>Family</w:t>
      </w:r>
      <w:proofErr w:type="spellEnd"/>
      <w:r w:rsidR="007C43BC">
        <w:t xml:space="preserve"> </w:t>
      </w:r>
      <w:proofErr w:type="spellStart"/>
      <w:r w:rsidR="007C43BC">
        <w:t>Groups</w:t>
      </w:r>
      <w:proofErr w:type="spellEnd"/>
      <w:r w:rsidR="007C43BC">
        <w:t>”</w:t>
      </w:r>
      <w:r>
        <w:t xml:space="preserve"> funkciót, a Google elkezdte a családi naptárak bevezetését a felhasználók számár</w:t>
      </w:r>
      <w:r w:rsidR="002A442E">
        <w:t>a</w:t>
      </w:r>
      <w:r>
        <w:t>.</w:t>
      </w:r>
    </w:p>
    <w:p w14:paraId="67B94A5B" w14:textId="4F311DCD" w:rsidR="00AC5B68" w:rsidRDefault="00353CF8" w:rsidP="00AC5B68">
      <w:r>
        <w:t xml:space="preserve">2022. szeptember 20-án a Google bejelentette, hogy a Google </w:t>
      </w:r>
      <w:proofErr w:type="spellStart"/>
      <w:r w:rsidR="00170AEA">
        <w:t>Calendar</w:t>
      </w:r>
      <w:proofErr w:type="spellEnd"/>
      <w:r>
        <w:t xml:space="preserve"> és a Google </w:t>
      </w:r>
      <w:proofErr w:type="spellStart"/>
      <w:r>
        <w:t>Assistant</w:t>
      </w:r>
      <w:proofErr w:type="spellEnd"/>
      <w:r>
        <w:t xml:space="preserve"> emlékeztetői egyesülnek a Google </w:t>
      </w:r>
      <w:proofErr w:type="spellStart"/>
      <w:r w:rsidR="008673A2">
        <w:t>Tasks-al</w:t>
      </w:r>
      <w:proofErr w:type="spellEnd"/>
      <w:r>
        <w:t>. Az átállás 2023 márciusában kezdődött néhány felhasználó kiválasztásával, majd 2023 második negyedévében opcionális lehetőségként a többi felhasználóra is kiterjesztették, és 2023. május 22-</w:t>
      </w:r>
      <w:r w:rsidR="00762C18">
        <w:t>es</w:t>
      </w:r>
      <w:r>
        <w:t xml:space="preserve"> </w:t>
      </w:r>
      <w:r w:rsidR="00762C18">
        <w:t>befejezéssel</w:t>
      </w:r>
      <w:r>
        <w:t xml:space="preserve"> a vállalati szektor</w:t>
      </w:r>
      <w:r w:rsidR="00762C18">
        <w:t xml:space="preserve"> számára</w:t>
      </w:r>
      <w:r>
        <w:t>.</w:t>
      </w:r>
    </w:p>
    <w:p w14:paraId="40C37076" w14:textId="034E8447" w:rsidR="00AC5B68" w:rsidRDefault="00560AE9" w:rsidP="00EE732E">
      <w:pPr>
        <w:pStyle w:val="Cmsor2"/>
        <w:numPr>
          <w:ilvl w:val="1"/>
          <w:numId w:val="19"/>
        </w:numPr>
      </w:pPr>
      <w:bookmarkStart w:id="50" w:name="_Toc178587718"/>
      <w:r>
        <w:t xml:space="preserve">Outlook </w:t>
      </w:r>
      <w:proofErr w:type="spellStart"/>
      <w:r>
        <w:t>Calendar</w:t>
      </w:r>
      <w:bookmarkEnd w:id="50"/>
      <w:proofErr w:type="spellEnd"/>
    </w:p>
    <w:p w14:paraId="6751727B" w14:textId="1930726E" w:rsidR="001032E7" w:rsidRDefault="00BA0953" w:rsidP="00BA0953">
      <w:r>
        <w:t>Egy másik hatalmas szereplő ezen a piacon a Microsoft, akik a saját megoldásuk, az Outlook</w:t>
      </w:r>
      <w:r w:rsidR="00FB0ED6">
        <w:t xml:space="preserve"> </w:t>
      </w:r>
      <w:r w:rsidR="005E0C87">
        <w:t xml:space="preserve">beépített </w:t>
      </w:r>
      <w:r w:rsidR="00395A6D">
        <w:t>naptárá</w:t>
      </w:r>
      <w:r>
        <w:t>t ajánlják</w:t>
      </w:r>
      <w:r w:rsidR="00FB0ED6">
        <w:t>, amelynek felületéről az alábbi képen látható egy</w:t>
      </w:r>
      <w:r w:rsidR="00B3372A">
        <w:t xml:space="preserve"> online talált</w:t>
      </w:r>
      <w:r w:rsidR="00FB0ED6">
        <w:t xml:space="preserve"> példa.</w:t>
      </w:r>
      <w:r w:rsidR="0069132C">
        <w:t xml:space="preserve"> </w:t>
      </w:r>
      <w:r w:rsidR="0069132C" w:rsidRPr="0069132C">
        <w:rPr>
          <w:color w:val="FFFFFF" w:themeColor="background1"/>
        </w:rPr>
        <w:fldChar w:fldCharType="begin"/>
      </w:r>
      <w:r w:rsidR="0069132C" w:rsidRPr="0069132C">
        <w:rPr>
          <w:color w:val="FFFFFF" w:themeColor="background1"/>
        </w:rPr>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[5]</w:t>
      </w:r>
      <w:r w:rsidR="0069132C" w:rsidRPr="0069132C">
        <w:rPr>
          <w:color w:val="FFFFFF" w:themeColor="background1"/>
        </w:rPr>
        <w:fldChar w:fldCharType="end"/>
      </w:r>
    </w:p>
    <w:p w14:paraId="3DED2582" w14:textId="616C8F55" w:rsidR="001032E7" w:rsidRDefault="001032E7" w:rsidP="001032E7">
      <w:pPr>
        <w:widowControl/>
        <w:suppressAutoHyphens w:val="0"/>
        <w:spacing w:line="240" w:lineRule="auto"/>
        <w:jc w:val="left"/>
      </w:pPr>
      <w:r>
        <w:br w:type="page"/>
      </w:r>
    </w:p>
    <w:p w14:paraId="343CF44C" w14:textId="2F6E60EB" w:rsidR="007A2DF1" w:rsidRPr="00BA0953" w:rsidRDefault="001032E7" w:rsidP="001032E7">
      <w:pPr>
        <w:widowControl/>
        <w:suppressAutoHyphens w:val="0"/>
        <w:spacing w:line="240" w:lineRule="auto"/>
        <w:jc w:val="left"/>
      </w:pPr>
      <w:r>
        <w:rPr>
          <w:noProof/>
        </w:rPr>
        <w:lastRenderedPageBreak/>
        <w:drawing>
          <wp:anchor distT="0" distB="0" distL="114300" distR="114300" simplePos="0" relativeHeight="251701248" behindDoc="0" locked="0" layoutInCell="1" allowOverlap="1" wp14:anchorId="0E20E141" wp14:editId="50EB0AD9">
            <wp:simplePos x="0" y="0"/>
            <wp:positionH relativeFrom="page">
              <wp:posOffset>1355090</wp:posOffset>
            </wp:positionH>
            <wp:positionV relativeFrom="paragraph">
              <wp:posOffset>0</wp:posOffset>
            </wp:positionV>
            <wp:extent cx="5029200" cy="3298190"/>
            <wp:effectExtent l="0" t="0" r="0" b="0"/>
            <wp:wrapTopAndBottom/>
            <wp:docPr id="1098036694" name="Kép 17" descr="How To Create a Shared Calendar in Outlook &amp; Offic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Create a Shared Calendar in Outlook &amp; Office 3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3298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296" behindDoc="0" locked="0" layoutInCell="1" allowOverlap="1" wp14:anchorId="635B027C" wp14:editId="2F7D6F4F">
                <wp:simplePos x="0" y="0"/>
                <wp:positionH relativeFrom="column">
                  <wp:posOffset>274955</wp:posOffset>
                </wp:positionH>
                <wp:positionV relativeFrom="paragraph">
                  <wp:posOffset>3348355</wp:posOffset>
                </wp:positionV>
                <wp:extent cx="5029200" cy="635"/>
                <wp:effectExtent l="0" t="0" r="0" b="0"/>
                <wp:wrapTopAndBottom/>
                <wp:docPr id="282774299" name="Szövegdoboz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E6C90CC" w14:textId="60627FFF" w:rsidR="001032E7" w:rsidRPr="00D7341D" w:rsidRDefault="003259BC" w:rsidP="001032E7">
                            <w:pPr>
                              <w:pStyle w:val="Kpalrs"/>
                              <w:rPr>
                                <w:rFonts w:cs="Lohit Hindi"/>
                              </w:rPr>
                            </w:pPr>
                            <w:fldSimple w:instr=" SEQ ábra \* ARABIC ">
                              <w:bookmarkStart w:id="51" w:name="_Toc178587748"/>
                              <w:r>
                                <w:rPr>
                                  <w:noProof/>
                                </w:rPr>
                                <w:t>3</w:t>
                              </w:r>
                            </w:fldSimple>
                            <w:r w:rsidR="001032E7">
                              <w:t xml:space="preserve">. ábra: Az Outlook </w:t>
                            </w:r>
                            <w:r w:rsidR="001032E7">
                              <w:t>Calendar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1"/>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027C" id="_x0000_s1028" type="#_x0000_t202" style="position:absolute;margin-left:21.65pt;margin-top:263.65pt;width:39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JdGQ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" stroked="f">
                <v:textbox style="mso-fit-shape-to-text:t" inset="0,0,0,0">
                  <w:txbxContent>
                    <w:p w14:paraId="1E6C90CC" w14:textId="60627FFF" w:rsidR="001032E7" w:rsidRPr="00D7341D" w:rsidRDefault="003259BC" w:rsidP="001032E7">
                      <w:pPr>
                        <w:pStyle w:val="Kpalrs"/>
                        <w:rPr>
                          <w:rFonts w:cs="Lohit Hindi"/>
                        </w:rPr>
                      </w:pPr>
                      <w:fldSimple w:instr=" SEQ ábra \* ARABIC ">
                        <w:bookmarkStart w:id="52" w:name="_Toc178587748"/>
                        <w:r>
                          <w:rPr>
                            <w:noProof/>
                          </w:rPr>
                          <w:t>3</w:t>
                        </w:r>
                      </w:fldSimple>
                      <w:r w:rsidR="001032E7">
                        <w:t xml:space="preserve">. ábra: Az Outlook </w:t>
                      </w:r>
                      <w:r w:rsidR="001032E7">
                        <w:t>Calendar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2"/>
                      <w:r w:rsidR="0069132C">
                        <w:fldChar w:fldCharType="end"/>
                      </w:r>
                    </w:p>
                  </w:txbxContent>
                </v:textbox>
                <w10:wrap type="topAndBottom"/>
              </v:shape>
            </w:pict>
          </mc:Fallback>
        </mc:AlternateContent>
      </w:r>
    </w:p>
    <w:p w14:paraId="2D5B6CDF" w14:textId="1D403844" w:rsidR="00766F73" w:rsidRPr="00766F73" w:rsidRDefault="00766F73" w:rsidP="00EE732E">
      <w:pPr>
        <w:pStyle w:val="Cmsor3"/>
        <w:numPr>
          <w:ilvl w:val="2"/>
          <w:numId w:val="19"/>
        </w:numPr>
      </w:pPr>
      <w:bookmarkStart w:id="53" w:name="_Toc178587719"/>
      <w:r>
        <w:t xml:space="preserve">Az Outlook </w:t>
      </w:r>
      <w:proofErr w:type="spellStart"/>
      <w:r>
        <w:t>Calendar</w:t>
      </w:r>
      <w:proofErr w:type="spellEnd"/>
      <w:r>
        <w:t xml:space="preserve"> </w:t>
      </w:r>
      <w:r w:rsidR="00737E41">
        <w:t>múltja</w:t>
      </w:r>
      <w:bookmarkEnd w:id="53"/>
    </w:p>
    <w:p w14:paraId="090F9B6F" w14:textId="690FBEFA" w:rsidR="00B45379" w:rsidRDefault="00F65ADA" w:rsidP="00560AE9">
      <w:r>
        <w:t>A Outlook naptára is már nagyon régóta létezik, és az évek alatt rengeteg frissítést készítettek hozzá</w:t>
      </w:r>
      <w:r w:rsidR="00B2096F">
        <w:t xml:space="preserve">, amelyről remek áttekintést nyújt ennek az összefoglalónak a forrása </w:t>
      </w:r>
      <w:r w:rsidR="00B2096F">
        <w:fldChar w:fldCharType="begin"/>
      </w:r>
      <w:r w:rsidR="002E4D5B">
        <w:instrText xml:space="preserve"> ADDIN ZOTERO_ITEM CSL_CITATION {"citationID":"1DYISDfn","properties":{"formattedCitation":"[6]","plainCitation":"[6]","noteIndex":0},"citationItems":[{"id":14,"uris":["http://zotero.org/users/14064510/items/KRZPTK6T"],"itemData":{"id":14,"type":"entry-encyclopedia","abstract":"Microsoft Outlook is a personal information manager software system from Microsoft, available as a part of the Microsoft 365 software suites. Though primarily being popular as an email client for businesses, Outlook also includes functions such as calendaring, task managing, contact managing, note-taking, journal logging, web browsing, and RSS news aggregation.\nIndividuals can use Outlook as a stand-alone application; organizations can deploy it as multi-user software (through Microsoft Exchange Server or SharePoint) for shared functions such as mailboxes, calendars, folders, data aggregation (i.e., SharePoint lists), and as appointment scheduling apps.\nOther than the paid software on Windows and Mac desktops that this article talks about, the Outlook name also covers several other current software:\n\nOutlook on the web, formerly Outlook Web App, a web version of Microsoft Outlook, included in Microsoft 365, Exchange Server, and Exchange Online (domain outlook.office365.com)\nOutlook for Windows, a new, free Outlook application that will be preloaded with Windows 11 from 2024\nOutlook Mobile, a mobile app version of Outlook\nOutlook.com, formerly Hotmail, a free personal email service offered by Microsoft alongside a webmail client (domain outlook.live.com)","container-title":"Wikipedia","language":"en","license":"Creative Commons Attribution-ShareAlike License","note":"Page Version ID: 1218464134","source":"Wikipedia","title":"Microsoft Outlook","URL":"https://en.wikipedia.org/w/index.php?title=Microsoft_Outlook&amp;oldid=1218464134","accessed":{"date-parts":[["2024",4,12]]},"issued":{"date-parts":[["2024",4,11]]}}}],"schema":"https://github.com/citation-style-language/schema/raw/master/csl-citation.json"} </w:instrText>
      </w:r>
      <w:r w:rsidR="00B2096F">
        <w:fldChar w:fldCharType="separate"/>
      </w:r>
      <w:r w:rsidR="002E4D5B" w:rsidRPr="002E4D5B">
        <w:rPr>
          <w:rFonts w:cs="Times New Roman"/>
        </w:rPr>
        <w:t>[6]</w:t>
      </w:r>
      <w:r w:rsidR="00B2096F">
        <w:fldChar w:fldCharType="end"/>
      </w:r>
      <w:r w:rsidR="00B2096F">
        <w:t>.</w:t>
      </w:r>
      <w:r>
        <w:t xml:space="preserve"> </w:t>
      </w:r>
      <w:r w:rsidR="00B2096F">
        <w:t>I</w:t>
      </w:r>
      <w:r>
        <w:t>lyen</w:t>
      </w:r>
      <w:r w:rsidR="00FB7364">
        <w:t xml:space="preserve">ek </w:t>
      </w:r>
      <w:r w:rsidR="00B2096F">
        <w:t xml:space="preserve">frissítések </w:t>
      </w:r>
      <w:r w:rsidR="00FB7364">
        <w:t xml:space="preserve">például: </w:t>
      </w:r>
    </w:p>
    <w:p w14:paraId="0549D87E" w14:textId="5CE95B03" w:rsidR="00F65ADA" w:rsidRDefault="005D0CDF" w:rsidP="00560AE9">
      <w:r>
        <w:t xml:space="preserve">A naptár a </w:t>
      </w:r>
      <w:r w:rsidR="00F65ADA">
        <w:t xml:space="preserve">2001 május 31.-én megjelent </w:t>
      </w:r>
      <w:r w:rsidR="00B45379">
        <w:t xml:space="preserve">az </w:t>
      </w:r>
      <w:r w:rsidR="00F65ADA">
        <w:t>Outlook 2002</w:t>
      </w:r>
      <w:r>
        <w:t xml:space="preserve"> megjelenésével</w:t>
      </w:r>
      <w:r w:rsidR="00F65ADA">
        <w:t xml:space="preserve"> </w:t>
      </w:r>
      <w:r w:rsidR="009A1AC5">
        <w:t>kapott</w:t>
      </w:r>
      <w:r w:rsidR="00F65ADA">
        <w:t xml:space="preserve"> holdnaptár támogatás</w:t>
      </w:r>
      <w:r w:rsidR="009A1AC5">
        <w:t>t</w:t>
      </w:r>
      <w:r w:rsidR="00F65ADA">
        <w:t>, és a</w:t>
      </w:r>
      <w:r w:rsidR="005554B6">
        <w:t>z események</w:t>
      </w:r>
      <w:r w:rsidR="00F65ADA">
        <w:t xml:space="preserve"> kategóriákba rendezés</w:t>
      </w:r>
      <w:r w:rsidR="005554B6">
        <w:t>e is ekkorra tehető</w:t>
      </w:r>
      <w:r w:rsidR="00F65ADA">
        <w:t xml:space="preserve"> (kategóriákhoz színek is rendelhetők)</w:t>
      </w:r>
      <w:r w:rsidR="00C17F30">
        <w:t>.</w:t>
      </w:r>
    </w:p>
    <w:p w14:paraId="2856C900" w14:textId="57FB96A3" w:rsidR="00ED7E4A" w:rsidRDefault="00ED7E4A" w:rsidP="00560AE9">
      <w:r>
        <w:t>2007 január 27.-én az Outlook 2007-tel érkeztek naptármegosztási fejlesztések, beleértve a naptár HTML-fájlként történő exportálását</w:t>
      </w:r>
      <w:r w:rsidR="00767E8F">
        <w:t xml:space="preserve"> </w:t>
      </w:r>
      <w:r>
        <w:t>az Outlook</w:t>
      </w:r>
      <w:r w:rsidR="005E176A">
        <w:t>-ot nem használó</w:t>
      </w:r>
      <w:r w:rsidR="00F0009F">
        <w:t xml:space="preserve">k </w:t>
      </w:r>
      <w:r>
        <w:t>általi megtekintéshez</w:t>
      </w:r>
      <w:r w:rsidR="00767E8F">
        <w:t>.</w:t>
      </w:r>
      <w:r w:rsidR="001D7111">
        <w:t xml:space="preserve"> </w:t>
      </w:r>
      <w:r w:rsidR="008254E5">
        <w:t xml:space="preserve">Ekkortól lehetett </w:t>
      </w:r>
      <w:r>
        <w:t xml:space="preserve">több </w:t>
      </w:r>
      <w:proofErr w:type="spellStart"/>
      <w:r>
        <w:t>naptárat</w:t>
      </w:r>
      <w:proofErr w:type="spellEnd"/>
      <w:r w:rsidR="00BD4341">
        <w:t xml:space="preserve"> </w:t>
      </w:r>
      <w:r>
        <w:t xml:space="preserve">egymásra helyezni, hogy </w:t>
      </w:r>
      <w:r w:rsidR="00BD4341">
        <w:t xml:space="preserve">ezzel </w:t>
      </w:r>
      <w:r w:rsidR="00CE3509">
        <w:t>látni</w:t>
      </w:r>
      <w:r>
        <w:t xml:space="preserve"> lehessen az </w:t>
      </w:r>
      <w:r w:rsidR="004A40F1">
        <w:t>időpontbéli átfedéseket és a szabad idősávokat</w:t>
      </w:r>
      <w:r w:rsidR="002708A1">
        <w:t>.</w:t>
      </w:r>
    </w:p>
    <w:p w14:paraId="786D0142" w14:textId="7AFC9D90" w:rsidR="00153121" w:rsidRDefault="0019186D" w:rsidP="00560AE9">
      <w:r>
        <w:t>2010 július 15.-én az Office 2010 keretei közt adták hozzá a közelítés (</w:t>
      </w:r>
      <w:proofErr w:type="spellStart"/>
      <w:r>
        <w:t>zoomolás</w:t>
      </w:r>
      <w:proofErr w:type="spellEnd"/>
      <w:r>
        <w:t>) lehetőségét.</w:t>
      </w:r>
    </w:p>
    <w:p w14:paraId="5964270C" w14:textId="49E2A3F4" w:rsidR="00016838" w:rsidRDefault="0019186D" w:rsidP="00560AE9">
      <w:r>
        <w:t>A naptár Mac OS X-</w:t>
      </w:r>
      <w:r w:rsidR="00A92594">
        <w:t>sz</w:t>
      </w:r>
      <w:r>
        <w:t xml:space="preserve">el való kompatibilitása csak az </w:t>
      </w:r>
      <w:r w:rsidRPr="0019186D">
        <w:t xml:space="preserve">Outlook </w:t>
      </w:r>
      <w:r w:rsidR="0064766D" w:rsidRPr="0019186D">
        <w:t>2011</w:t>
      </w:r>
      <w:r w:rsidR="0064766D">
        <w:t>-gyel</w:t>
      </w:r>
      <w:r>
        <w:t xml:space="preserve"> valósult meg, ahol </w:t>
      </w:r>
      <w:r>
        <w:lastRenderedPageBreak/>
        <w:t xml:space="preserve">is </w:t>
      </w:r>
      <w:r w:rsidR="00597CF9">
        <w:t xml:space="preserve">az </w:t>
      </w:r>
      <w:r w:rsidRPr="0019186D">
        <w:t xml:space="preserve">kezdetben csak a névjegyek esetében támogatta a Mac OS X szinkronizálási szolgáltatásait, az események, feladatok és jegyzetek esetében nem. A 2011. április 12-én közzétett Service </w:t>
      </w:r>
      <w:proofErr w:type="spellStart"/>
      <w:r w:rsidRPr="0019186D">
        <w:t>Pack</w:t>
      </w:r>
      <w:proofErr w:type="spellEnd"/>
      <w:r w:rsidRPr="0019186D">
        <w:t xml:space="preserve"> 1 (v 14.1.0) segítségével az Outlook már képes</w:t>
      </w:r>
      <w:r w:rsidR="00B01D49">
        <w:t xml:space="preserve"> volt</w:t>
      </w:r>
      <w:r w:rsidRPr="0019186D">
        <w:t xml:space="preserve"> szinkronizálni a </w:t>
      </w:r>
      <w:proofErr w:type="spellStart"/>
      <w:r w:rsidRPr="0019186D">
        <w:t>naptárat</w:t>
      </w:r>
      <w:proofErr w:type="spellEnd"/>
      <w:r w:rsidRPr="0019186D">
        <w:t>, a jegyzeteket és a feladatokat az Exchange 2007 és az Exchange 2010 rendszerekkel</w:t>
      </w:r>
      <w:r w:rsidR="004919E9">
        <w:t>.</w:t>
      </w:r>
      <w:r w:rsidR="00B01D49">
        <w:t xml:space="preserve"> (A Microsoft Exchange Server a Microsoft levelezés- és naptárkezelő szervere</w:t>
      </w:r>
      <w:r w:rsidR="004919E9">
        <w:t>.</w:t>
      </w:r>
      <w:r w:rsidR="00B01D49">
        <w:t>)</w:t>
      </w:r>
    </w:p>
    <w:p w14:paraId="14577A54" w14:textId="56A94F08" w:rsidR="001B3240" w:rsidRPr="001B3240" w:rsidRDefault="00FD249E" w:rsidP="00EB3C89">
      <w:r w:rsidRPr="00FD249E">
        <w:t>Az Acompli nevű, kockázati tőkével támogatott startup először 2014 áprilisában jelent meg, majd 2014 decemberében a Microsoft felvásárolta a céget. 2015. január 29-én az Acompli átkeresztelődött Outlook Mobile-</w:t>
      </w:r>
      <w:proofErr w:type="spellStart"/>
      <w:r w:rsidRPr="00FD249E">
        <w:t>ra</w:t>
      </w:r>
      <w:proofErr w:type="spellEnd"/>
      <w:r w:rsidRPr="00FD249E">
        <w:t xml:space="preserve">, </w:t>
      </w:r>
      <w:r>
        <w:t xml:space="preserve">így </w:t>
      </w:r>
      <w:r w:rsidRPr="00FD249E">
        <w:t>megosztva nevét a Microsoft Outlook</w:t>
      </w:r>
      <w:r>
        <w:t xml:space="preserve">-kal </w:t>
      </w:r>
      <w:r w:rsidRPr="00FD249E">
        <w:t xml:space="preserve">és az Outlook.com e-mail szolgáltatással. </w:t>
      </w:r>
      <w:r w:rsidR="00570C06">
        <w:t xml:space="preserve">A Microsoft </w:t>
      </w:r>
      <w:r w:rsidRPr="00FD249E">
        <w:t>2015 januárjában adta</w:t>
      </w:r>
      <w:r w:rsidR="00570C06">
        <w:t xml:space="preserve"> ki</w:t>
      </w:r>
      <w:r w:rsidRPr="00FD249E">
        <w:t xml:space="preserve"> az Office 365-tel együtt az Outlook</w:t>
      </w:r>
      <w:r w:rsidR="00570C06">
        <w:t>-</w:t>
      </w:r>
      <w:r w:rsidRPr="00FD249E">
        <w:t xml:space="preserve">ot telefonokra és táblagépekre </w:t>
      </w:r>
      <w:r w:rsidR="00C94430">
        <w:t xml:space="preserve">is </w:t>
      </w:r>
      <w:r w:rsidRPr="00FD249E">
        <w:t xml:space="preserve">(v1.3 </w:t>
      </w:r>
      <w:proofErr w:type="spellStart"/>
      <w:r w:rsidRPr="00FD249E">
        <w:t>build</w:t>
      </w:r>
      <w:proofErr w:type="spellEnd"/>
      <w:r w:rsidRPr="00FD249E">
        <w:t xml:space="preserve">). </w:t>
      </w:r>
      <w:r w:rsidR="00F85292">
        <w:t xml:space="preserve">Ez </w:t>
      </w:r>
      <w:r w:rsidRPr="00FD249E">
        <w:t>volt az első Outlook eze</w:t>
      </w:r>
      <w:r w:rsidR="00244EB3">
        <w:t>kre a</w:t>
      </w:r>
      <w:r w:rsidRPr="00FD249E">
        <w:t xml:space="preserve"> platformokra,</w:t>
      </w:r>
      <w:r w:rsidR="00DA7952">
        <w:t xml:space="preserve"> amiknek</w:t>
      </w:r>
      <w:r w:rsidRPr="00FD249E">
        <w:t xml:space="preserve"> e-mail, naptár és névjegy funkció</w:t>
      </w:r>
      <w:r w:rsidR="00DA7952">
        <w:t>i is voltak</w:t>
      </w:r>
      <w:r w:rsidRPr="00FD249E">
        <w:t>.</w:t>
      </w:r>
      <w:r w:rsidR="004E4D80">
        <w:t xml:space="preserve"> </w:t>
      </w:r>
      <w:r w:rsidR="00A52005" w:rsidRPr="00A52005">
        <w:t>A</w:t>
      </w:r>
      <w:r w:rsidR="00B901C6">
        <w:t xml:space="preserve"> Microsoft által</w:t>
      </w:r>
      <w:r w:rsidR="00A52005" w:rsidRPr="00A52005">
        <w:t xml:space="preserve"> </w:t>
      </w:r>
      <w:r w:rsidR="00A52005">
        <w:t xml:space="preserve">2015-ben </w:t>
      </w:r>
      <w:proofErr w:type="spellStart"/>
      <w:r w:rsidR="00A52005">
        <w:t>felvásárolt</w:t>
      </w:r>
      <w:proofErr w:type="spellEnd"/>
      <w:r w:rsidR="00A52005">
        <w:t xml:space="preserve"> </w:t>
      </w:r>
      <w:proofErr w:type="spellStart"/>
      <w:r w:rsidR="00A52005" w:rsidRPr="00A52005">
        <w:t>Sunrise</w:t>
      </w:r>
      <w:proofErr w:type="spellEnd"/>
      <w:r w:rsidR="00A52005">
        <w:t xml:space="preserve"> </w:t>
      </w:r>
      <w:proofErr w:type="spellStart"/>
      <w:r w:rsidR="00A52005">
        <w:t>Calendar</w:t>
      </w:r>
      <w:proofErr w:type="spellEnd"/>
      <w:r w:rsidR="00A52005" w:rsidRPr="00A52005">
        <w:t xml:space="preserve"> háromnapos nézet</w:t>
      </w:r>
      <w:r w:rsidR="00A52005">
        <w:t>é</w:t>
      </w:r>
      <w:r w:rsidR="00A52005" w:rsidRPr="00A52005">
        <w:t xml:space="preserve">t és az </w:t>
      </w:r>
      <w:r w:rsidR="00806415">
        <w:t>„</w:t>
      </w:r>
      <w:r w:rsidR="00A52005" w:rsidRPr="00A52005">
        <w:t>Érdekes naptárak</w:t>
      </w:r>
      <w:r w:rsidR="00806415">
        <w:t>”</w:t>
      </w:r>
      <w:r w:rsidR="00A52005" w:rsidRPr="00A52005">
        <w:t xml:space="preserve"> funkci</w:t>
      </w:r>
      <w:r w:rsidR="00690748">
        <w:t>óját</w:t>
      </w:r>
      <w:r w:rsidR="00A52005" w:rsidRPr="00A52005">
        <w:t xml:space="preserve"> is magába foglalja.</w:t>
      </w:r>
    </w:p>
    <w:p w14:paraId="2C5C7184" w14:textId="78149F5A" w:rsidR="000C75AB" w:rsidRDefault="000F552C" w:rsidP="00EB3C89">
      <w:r w:rsidRPr="000F552C">
        <w:t>Az Outlook</w:t>
      </w:r>
      <w:r w:rsidR="0014300A">
        <w:t xml:space="preserve"> sajnos</w:t>
      </w:r>
      <w:r w:rsidRPr="000F552C">
        <w:t xml:space="preserve"> nem támogatja teljes mértékben a naptárak és névjegyek adat- és szinkronizálási specifikációit, például az </w:t>
      </w:r>
      <w:proofErr w:type="spellStart"/>
      <w:r w:rsidRPr="000F552C">
        <w:t>iCalendar</w:t>
      </w:r>
      <w:proofErr w:type="spellEnd"/>
      <w:r w:rsidR="00064EE1">
        <w:t xml:space="preserve"> </w:t>
      </w:r>
      <w:r w:rsidR="00064EE1">
        <w:fldChar w:fldCharType="begin"/>
      </w:r>
      <w:r w:rsidR="002E4D5B">
        <w:instrText xml:space="preserve"> ADDIN ZOTERO_ITEM CSL_CITATION {"citationID":"qLo0txKg","properties":{"formattedCitation":"[7]","plainCitation":"[7]","noteIndex":0},"citationItems":[{"id":74,"uris":["http://zotero.org/users/14064510/items/D9TVB7XC"],"itemData":{"id":74,"type":"webpage","abstract":"This site is devoted to promoting the iCalendar standard, which includes specifications, resources, a validation tool and PHP library. iCalendar is an open stan","title":"iCalendar.org","URL":"https://icalendar.org/","accessed":{"date-parts":[["2024",5,6]]}}}],"schema":"https://github.com/citation-style-language/schema/raw/master/csl-citation.json"} </w:instrText>
      </w:r>
      <w:r w:rsidR="00064EE1">
        <w:fldChar w:fldCharType="separate"/>
      </w:r>
      <w:r w:rsidR="002E4D5B" w:rsidRPr="002E4D5B">
        <w:rPr>
          <w:rFonts w:cs="Times New Roman"/>
        </w:rPr>
        <w:t>[7]</w:t>
      </w:r>
      <w:r w:rsidR="00064EE1">
        <w:fldChar w:fldCharType="end"/>
      </w:r>
      <w:r w:rsidRPr="000F552C">
        <w:t xml:space="preserve">, a </w:t>
      </w:r>
      <w:proofErr w:type="spellStart"/>
      <w:r w:rsidRPr="000F552C">
        <w:t>CalDAV</w:t>
      </w:r>
      <w:proofErr w:type="spellEnd"/>
      <w:r w:rsidR="00064EE1">
        <w:t xml:space="preserve"> </w:t>
      </w:r>
      <w:r w:rsidR="00064EE1">
        <w:fldChar w:fldCharType="begin"/>
      </w:r>
      <w:r w:rsidR="002E4D5B">
        <w:instrText xml:space="preserve"> ADDIN ZOTERO_ITEM CSL_CITATION {"citationID":"bK1ykySz","properties":{"formattedCitation":"[8]","plainCitation":"[8]","noteIndex":0},"citationItems":[{"id":76,"uris":["http://zotero.org/users/14064510/items/2V86MGWU"],"itemData":{"id":76,"type":"webpage","title":"Introduction","URL":"https://devguide.calconnect.org/CalDAV/introduction/","accessed":{"date-parts":[["2024",5,6]]}}}],"schema":"https://github.com/citation-style-language/schema/raw/master/csl-citation.json"} </w:instrText>
      </w:r>
      <w:r w:rsidR="00064EE1">
        <w:fldChar w:fldCharType="separate"/>
      </w:r>
      <w:r w:rsidR="002E4D5B" w:rsidRPr="002E4D5B">
        <w:rPr>
          <w:rFonts w:cs="Times New Roman"/>
        </w:rPr>
        <w:t>[8]</w:t>
      </w:r>
      <w:r w:rsidR="00064EE1">
        <w:fldChar w:fldCharType="end"/>
      </w:r>
      <w:r w:rsidRPr="000F552C">
        <w:t xml:space="preserve">, </w:t>
      </w:r>
      <w:r w:rsidR="00600E84">
        <w:t>vagy</w:t>
      </w:r>
      <w:r w:rsidRPr="000F552C">
        <w:t xml:space="preserve"> a </w:t>
      </w:r>
      <w:proofErr w:type="spellStart"/>
      <w:r w:rsidRPr="000F552C">
        <w:t>vCard</w:t>
      </w:r>
      <w:proofErr w:type="spellEnd"/>
      <w:r w:rsidRPr="000F552C">
        <w:t xml:space="preserve"> 3.0</w:t>
      </w:r>
      <w:r w:rsidR="00064EE1">
        <w:t xml:space="preserve"> </w:t>
      </w:r>
      <w:r w:rsidR="00064EE1">
        <w:fldChar w:fldCharType="begin"/>
      </w:r>
      <w:r w:rsidR="002E4D5B">
        <w:instrText xml:space="preserve"> ADDIN ZOTERO_ITEM CSL_CITATION {"citationID":"kf0qLCdf","properties":{"formattedCitation":"[9]","plainCitation":"[9]","noteIndex":0},"citationItems":[{"id":78,"uris":["http://zotero.org/users/14064510/items/UWXRCN2A"],"itemData":{"id":78,"type":"post-weblog","language":"en-US","title":"vCard 3.0 format specification – www.evenx.com","URL":"https://www.evenx.com/vcard-3-0-format-specification","author":[{"literal":"Admin"}],"accessed":{"date-parts":[["2024",5,6]]}}}],"schema":"https://github.com/citation-style-language/schema/raw/master/csl-citation.json"} </w:instrText>
      </w:r>
      <w:r w:rsidR="00064EE1">
        <w:fldChar w:fldCharType="separate"/>
      </w:r>
      <w:r w:rsidR="002E4D5B" w:rsidRPr="002E4D5B">
        <w:rPr>
          <w:rFonts w:cs="Times New Roman"/>
        </w:rPr>
        <w:t>[9]</w:t>
      </w:r>
      <w:r w:rsidR="00064EE1">
        <w:fldChar w:fldCharType="end"/>
      </w:r>
      <w:r w:rsidRPr="000F552C">
        <w:t xml:space="preserve"> szabványokat. </w:t>
      </w:r>
      <w:r w:rsidR="002F25A2">
        <w:t>A</w:t>
      </w:r>
      <w:r w:rsidRPr="000F552C">
        <w:t>z Outlook</w:t>
      </w:r>
      <w:r w:rsidR="005F59D1">
        <w:t xml:space="preserve"> csak</w:t>
      </w:r>
      <w:r w:rsidRPr="000F552C">
        <w:t xml:space="preserve"> a </w:t>
      </w:r>
      <w:proofErr w:type="spellStart"/>
      <w:r w:rsidRPr="000F552C">
        <w:t>vCard</w:t>
      </w:r>
      <w:proofErr w:type="spellEnd"/>
      <w:r w:rsidRPr="000F552C">
        <w:t xml:space="preserve"> 2.1-et</w:t>
      </w:r>
      <w:r w:rsidR="00D40F90">
        <w:t xml:space="preserve"> támogatja</w:t>
      </w:r>
      <w:r w:rsidRPr="000F552C">
        <w:t xml:space="preserve">, </w:t>
      </w:r>
      <w:r w:rsidR="0086127F">
        <w:t>de</w:t>
      </w:r>
      <w:r w:rsidRPr="000F552C">
        <w:t xml:space="preserve"> </w:t>
      </w:r>
      <w:r w:rsidR="002F25A2">
        <w:t xml:space="preserve">még ezen belül sem </w:t>
      </w:r>
      <w:r w:rsidRPr="000F552C">
        <w:t xml:space="preserve">támogatja a </w:t>
      </w:r>
      <w:r w:rsidR="00804A36">
        <w:t xml:space="preserve">több </w:t>
      </w:r>
      <w:proofErr w:type="spellStart"/>
      <w:r w:rsidRPr="000F552C">
        <w:t>vCard</w:t>
      </w:r>
      <w:proofErr w:type="spellEnd"/>
      <w:r w:rsidR="00D40F90">
        <w:t xml:space="preserve"> </w:t>
      </w:r>
      <w:r w:rsidRPr="000F552C">
        <w:t>formátumú névjegy egyetlen fájlként</w:t>
      </w:r>
      <w:r w:rsidR="00D9677F">
        <w:t xml:space="preserve"> való kezelésé</w:t>
      </w:r>
      <w:r w:rsidR="00F87B9D">
        <w:t>t</w:t>
      </w:r>
      <w:r w:rsidRPr="000F552C">
        <w:t>. Az Outlook</w:t>
      </w:r>
      <w:r w:rsidR="008622D1">
        <w:t>-</w:t>
      </w:r>
      <w:r w:rsidRPr="000F552C">
        <w:t xml:space="preserve">ot </w:t>
      </w:r>
      <w:r w:rsidR="00E43A5C">
        <w:t>a</w:t>
      </w:r>
      <w:r w:rsidRPr="000F552C">
        <w:t xml:space="preserve">zért is kritizálták, </w:t>
      </w:r>
      <w:r w:rsidR="009F1843">
        <w:t>mert</w:t>
      </w:r>
      <w:r w:rsidRPr="000F552C">
        <w:t xml:space="preserve"> saját </w:t>
      </w:r>
      <w:r w:rsidR="0045023F">
        <w:t xml:space="preserve">szabadalmaztatott </w:t>
      </w:r>
      <w:r w:rsidRPr="000F552C">
        <w:t>Outlook-bővítménye</w:t>
      </w:r>
      <w:r w:rsidR="00E3447C">
        <w:t>ket fejlesztettek</w:t>
      </w:r>
      <w:r w:rsidRPr="000F552C">
        <w:t xml:space="preserve"> ezek</w:t>
      </w:r>
      <w:r w:rsidR="0045023F">
        <w:t xml:space="preserve"> helyett a</w:t>
      </w:r>
      <w:r w:rsidR="00E3447C">
        <w:t xml:space="preserve"> széles körben, más piaci szereplők által is használt</w:t>
      </w:r>
      <w:r w:rsidR="0045023F">
        <w:t xml:space="preserve"> szabványok helyett</w:t>
      </w:r>
      <w:r w:rsidRPr="000F552C">
        <w:t>.</w:t>
      </w:r>
    </w:p>
    <w:p w14:paraId="2ECF5618" w14:textId="4FA167AD" w:rsidR="00B01CA7" w:rsidRDefault="00B01CA7" w:rsidP="00B01CA7">
      <w:r>
        <w:t xml:space="preserve">2022 májusában a Microsoft bejelentette az új Outlook </w:t>
      </w:r>
      <w:proofErr w:type="spellStart"/>
      <w:r>
        <w:t>for</w:t>
      </w:r>
      <w:proofErr w:type="spellEnd"/>
      <w:r>
        <w:t xml:space="preserve"> Windows előzetes kiadását, amely kezdetben az Office </w:t>
      </w:r>
      <w:proofErr w:type="spellStart"/>
      <w:r>
        <w:t>Insiderek</w:t>
      </w:r>
      <w:proofErr w:type="spellEnd"/>
      <w:r>
        <w:t xml:space="preserve"> számára volt elérhető. Az Outlook új verziója egy webes alkalmazás, amely az Outlook.com-</w:t>
      </w:r>
      <w:proofErr w:type="spellStart"/>
      <w:r>
        <w:t>on</w:t>
      </w:r>
      <w:proofErr w:type="spellEnd"/>
      <w:r>
        <w:t xml:space="preserve"> alapul, és számos új funkciót kínál.</w:t>
      </w:r>
    </w:p>
    <w:p w14:paraId="6326A7B7" w14:textId="0A8B1DCC" w:rsidR="00B01CA7" w:rsidRDefault="004224C6" w:rsidP="00B01CA7">
      <w:r>
        <w:t>Közérdekű információ lehet, hogy a</w:t>
      </w:r>
      <w:r w:rsidR="00B01CA7">
        <w:t xml:space="preserve">z új Outlook </w:t>
      </w:r>
      <w:proofErr w:type="spellStart"/>
      <w:r w:rsidR="00B01CA7">
        <w:t>for</w:t>
      </w:r>
      <w:proofErr w:type="spellEnd"/>
      <w:r w:rsidR="00B01CA7">
        <w:t xml:space="preserve"> Windows </w:t>
      </w:r>
      <w:proofErr w:type="spellStart"/>
      <w:r w:rsidR="00D84EE8">
        <w:t>preview</w:t>
      </w:r>
      <w:proofErr w:type="spellEnd"/>
      <w:r w:rsidR="00B01CA7">
        <w:t xml:space="preserve"> később elérhetővé vált az összes meglévő Outlook </w:t>
      </w:r>
      <w:proofErr w:type="spellStart"/>
      <w:r w:rsidR="00B01CA7">
        <w:t>for</w:t>
      </w:r>
      <w:proofErr w:type="spellEnd"/>
      <w:r w:rsidR="00B01CA7">
        <w:t xml:space="preserve"> Windows felhasználó számára, valamint az ingyenes Mail és Naptár alkalmazás felhasználói számára is, amelye</w:t>
      </w:r>
      <w:r w:rsidR="00AC3B7B">
        <w:t>ke</w:t>
      </w:r>
      <w:r w:rsidR="00B01CA7">
        <w:t xml:space="preserve">t az új alkalmazás javára </w:t>
      </w:r>
      <w:r w:rsidR="00B01CA7" w:rsidRPr="0039539D">
        <w:rPr>
          <w:i/>
          <w:iCs/>
        </w:rPr>
        <w:t>nyugdíjaz</w:t>
      </w:r>
      <w:r w:rsidR="006563E4">
        <w:rPr>
          <w:i/>
          <w:iCs/>
        </w:rPr>
        <w:t>ni fognak</w:t>
      </w:r>
      <w:r w:rsidR="00B01CA7">
        <w:t>.</w:t>
      </w:r>
    </w:p>
    <w:p w14:paraId="3EFC69D7" w14:textId="79C3375B" w:rsidR="004E4D80" w:rsidRDefault="00B01CA7" w:rsidP="00560AE9">
      <w:r>
        <w:t xml:space="preserve">Az új </w:t>
      </w:r>
      <w:proofErr w:type="spellStart"/>
      <w:r>
        <w:t>Outlookot</w:t>
      </w:r>
      <w:proofErr w:type="spellEnd"/>
      <w:r w:rsidR="0039539D">
        <w:t xml:space="preserve"> több</w:t>
      </w:r>
      <w:r>
        <w:t xml:space="preserve"> kritika</w:t>
      </w:r>
      <w:r w:rsidR="0039539D">
        <w:t xml:space="preserve"> is</w:t>
      </w:r>
      <w:r>
        <w:t xml:space="preserve"> érte</w:t>
      </w:r>
      <w:r w:rsidR="002D2EEA">
        <w:t>,</w:t>
      </w:r>
      <w:r w:rsidR="0039539D">
        <w:t xml:space="preserve"> például</w:t>
      </w:r>
      <w:r w:rsidR="00C92D81">
        <w:t>,</w:t>
      </w:r>
      <w:r>
        <w:t xml:space="preserve"> hogy a korábbi natív verziókhoz képest rosszabb a teljesítménye, valamint hiányzik</w:t>
      </w:r>
      <w:r w:rsidR="00270A3B">
        <w:t xml:space="preserve"> belőle</w:t>
      </w:r>
      <w:r>
        <w:t xml:space="preserve"> az offline támogatás.</w:t>
      </w:r>
    </w:p>
    <w:p w14:paraId="2575AD19" w14:textId="1D307C5C" w:rsidR="00366DAF" w:rsidRDefault="004E4D80" w:rsidP="004E4D80">
      <w:pPr>
        <w:widowControl/>
        <w:suppressAutoHyphens w:val="0"/>
        <w:spacing w:line="240" w:lineRule="auto"/>
        <w:jc w:val="left"/>
      </w:pPr>
      <w:r>
        <w:br w:type="page"/>
      </w:r>
    </w:p>
    <w:p w14:paraId="54F9C6A2" w14:textId="0F1F976D" w:rsidR="007C2A09" w:rsidRDefault="007C2A09" w:rsidP="007F6A58">
      <w:pPr>
        <w:pStyle w:val="Cmsor2"/>
        <w:numPr>
          <w:ilvl w:val="1"/>
          <w:numId w:val="19"/>
        </w:numPr>
      </w:pPr>
      <w:bookmarkStart w:id="54" w:name="_Toc178587720"/>
      <w:r>
        <w:lastRenderedPageBreak/>
        <w:t>Egyéb szolgáltatók</w:t>
      </w:r>
      <w:bookmarkEnd w:id="54"/>
    </w:p>
    <w:p w14:paraId="13AAA1A6" w14:textId="7B7002AB" w:rsidR="00686B41" w:rsidRDefault="00686B41" w:rsidP="00686B41">
      <w:r>
        <w:t>A Google és a Microsoft két óriásnak számít az IT cégek, és az online naptárszolgáltatás terén</w:t>
      </w:r>
      <w:r w:rsidR="0090191F">
        <w:t xml:space="preserve"> is</w:t>
      </w:r>
      <w:r>
        <w:t xml:space="preserve">. Mindkét cég rendelkezik saját kifinomult naptáralkalmazásával, amelyek széles körű funkcionalitást és integrációt kínálnak. A Google </w:t>
      </w:r>
      <w:proofErr w:type="spellStart"/>
      <w:r>
        <w:t>Calendar</w:t>
      </w:r>
      <w:proofErr w:type="spellEnd"/>
      <w:r>
        <w:t xml:space="preserve"> és az Outlook </w:t>
      </w:r>
      <w:proofErr w:type="spellStart"/>
      <w:r>
        <w:t>Calendar</w:t>
      </w:r>
      <w:proofErr w:type="spellEnd"/>
      <w:r>
        <w:t xml:space="preserve"> egyaránt népszerűek a felhasználók körében, és számos előnnyel járnak, mint például az események könnyű kezelése, a hatékony időbeosztás és az együttműködés lehetőségei.</w:t>
      </w:r>
    </w:p>
    <w:p w14:paraId="4B41F6DF" w14:textId="77777777" w:rsidR="00830AD0" w:rsidRDefault="00830AD0" w:rsidP="00686B41"/>
    <w:p w14:paraId="132B2955" w14:textId="5F6B4CFE" w:rsidR="00686B41" w:rsidRDefault="00686B41" w:rsidP="00686B41">
      <w:r>
        <w:t>Azonban, ha valaki keresi az alternatívákat, számos más online naptárszolgáltatás is elérhető, amelyek különféle egyedi jellemzőkkel és előnyökkel rendelkeznek.</w:t>
      </w:r>
      <w:r w:rsidR="00830AD0">
        <w:t xml:space="preserve"> </w:t>
      </w:r>
      <w:r>
        <w:t xml:space="preserve">Öt ilyen </w:t>
      </w:r>
      <w:r w:rsidR="00830AD0">
        <w:t xml:space="preserve">példa ilyen </w:t>
      </w:r>
      <w:r>
        <w:t>alternatív</w:t>
      </w:r>
      <w:r w:rsidR="00830AD0">
        <w:t>ára</w:t>
      </w:r>
      <w:r w:rsidR="00C154AD">
        <w:t>, az interneten talált példákkal a felhasználói</w:t>
      </w:r>
      <w:r w:rsidR="0058153C">
        <w:t xml:space="preserve"> </w:t>
      </w:r>
      <w:r w:rsidR="00C154AD">
        <w:t>felületükre</w:t>
      </w:r>
      <w:r>
        <w:t>:</w:t>
      </w:r>
    </w:p>
    <w:p w14:paraId="600C803D" w14:textId="77777777" w:rsidR="00E41A60" w:rsidRDefault="00E41A60" w:rsidP="00686B41"/>
    <w:p w14:paraId="464A99EF" w14:textId="42E26A04" w:rsidR="00F93574" w:rsidRDefault="007A2DF1" w:rsidP="00686B41">
      <w:pPr>
        <w:pStyle w:val="Listaszerbekezds"/>
        <w:numPr>
          <w:ilvl w:val="0"/>
          <w:numId w:val="14"/>
        </w:numPr>
      </w:pPr>
      <w:r>
        <w:rPr>
          <w:noProof/>
        </w:rPr>
        <mc:AlternateContent>
          <mc:Choice Requires="wps">
            <w:drawing>
              <wp:anchor distT="0" distB="0" distL="114300" distR="114300" simplePos="0" relativeHeight="251675648" behindDoc="0" locked="0" layoutInCell="1" allowOverlap="1" wp14:anchorId="6AA70ED0" wp14:editId="2C8D8D05">
                <wp:simplePos x="0" y="0"/>
                <wp:positionH relativeFrom="column">
                  <wp:posOffset>484505</wp:posOffset>
                </wp:positionH>
                <wp:positionV relativeFrom="paragraph">
                  <wp:posOffset>3761105</wp:posOffset>
                </wp:positionV>
                <wp:extent cx="4610100" cy="635"/>
                <wp:effectExtent l="0" t="0" r="0" b="0"/>
                <wp:wrapTopAndBottom/>
                <wp:docPr id="535880569" name="Szövegdoboz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5338DD2F" w14:textId="2D27731B" w:rsidR="007A2DF1" w:rsidRPr="00545D52" w:rsidRDefault="007A2DF1" w:rsidP="007A2DF1">
                            <w:pPr>
                              <w:pStyle w:val="Kpalrs"/>
                              <w:rPr>
                                <w:noProof/>
                                <w:szCs w:val="21"/>
                              </w:rPr>
                            </w:pPr>
                            <w:r>
                              <w:rPr>
                                <w:noProof/>
                              </w:rPr>
                              <w:fldChar w:fldCharType="begin"/>
                            </w:r>
                            <w:r>
                              <w:rPr>
                                <w:noProof/>
                              </w:rPr>
                              <w:instrText xml:space="preserve"> SEQ ábra \* ARABIC </w:instrText>
                            </w:r>
                            <w:r>
                              <w:rPr>
                                <w:noProof/>
                              </w:rPr>
                              <w:fldChar w:fldCharType="separate"/>
                            </w:r>
                            <w:bookmarkStart w:id="55" w:name="_Toc178587749"/>
                            <w:r w:rsidR="003259BC">
                              <w:rPr>
                                <w:noProof/>
                              </w:rPr>
                              <w:t>4</w:t>
                            </w:r>
                            <w:r>
                              <w:rPr>
                                <w:noProof/>
                              </w:rPr>
                              <w:fldChar w:fldCharType="end"/>
                            </w:r>
                            <w:r>
                              <w:t xml:space="preserve">. ábra: Az Apple </w:t>
                            </w:r>
                            <w:r>
                              <w:t>calendar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5"/>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AA70ED0" id="_x0000_s1029" type="#_x0000_t202" style="position:absolute;left:0;text-align:left;margin-left:38.15pt;margin-top:296.15pt;width:363pt;height:.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ClGQ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" stroked="f">
                <v:textbox style="mso-fit-shape-to-text:t" inset="0,0,0,0">
                  <w:txbxContent>
                    <w:p w14:paraId="5338DD2F" w14:textId="2D27731B" w:rsidR="007A2DF1" w:rsidRPr="00545D52" w:rsidRDefault="007A2DF1" w:rsidP="007A2DF1">
                      <w:pPr>
                        <w:pStyle w:val="Kpalrs"/>
                        <w:rPr>
                          <w:noProof/>
                          <w:szCs w:val="21"/>
                        </w:rPr>
                      </w:pPr>
                      <w:r>
                        <w:rPr>
                          <w:noProof/>
                        </w:rPr>
                        <w:fldChar w:fldCharType="begin"/>
                      </w:r>
                      <w:r>
                        <w:rPr>
                          <w:noProof/>
                        </w:rPr>
                        <w:instrText xml:space="preserve"> SEQ ábra \* ARABIC </w:instrText>
                      </w:r>
                      <w:r>
                        <w:rPr>
                          <w:noProof/>
                        </w:rPr>
                        <w:fldChar w:fldCharType="separate"/>
                      </w:r>
                      <w:bookmarkStart w:id="56" w:name="_Toc178587749"/>
                      <w:r w:rsidR="003259BC">
                        <w:rPr>
                          <w:noProof/>
                        </w:rPr>
                        <w:t>4</w:t>
                      </w:r>
                      <w:r>
                        <w:rPr>
                          <w:noProof/>
                        </w:rPr>
                        <w:fldChar w:fldCharType="end"/>
                      </w:r>
                      <w:r>
                        <w:t xml:space="preserve">. ábra: Az Apple </w:t>
                      </w:r>
                      <w:r>
                        <w:t>calendar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6"/>
                      <w:r w:rsidR="00657707">
                        <w:fldChar w:fldCharType="end"/>
                      </w:r>
                    </w:p>
                  </w:txbxContent>
                </v:textbox>
                <w10:wrap type="topAndBottom"/>
              </v:shape>
            </w:pict>
          </mc:Fallback>
        </mc:AlternateContent>
      </w:r>
      <w:r>
        <w:rPr>
          <w:noProof/>
        </w:rPr>
        <w:drawing>
          <wp:anchor distT="0" distB="0" distL="114300" distR="114300" simplePos="0" relativeHeight="251673600" behindDoc="0" locked="0" layoutInCell="1" allowOverlap="1" wp14:anchorId="33B19164" wp14:editId="78E855D5">
            <wp:simplePos x="0" y="0"/>
            <wp:positionH relativeFrom="margin">
              <wp:align>center</wp:align>
            </wp:positionH>
            <wp:positionV relativeFrom="paragraph">
              <wp:posOffset>737235</wp:posOffset>
            </wp:positionV>
            <wp:extent cx="4610100" cy="2966720"/>
            <wp:effectExtent l="0" t="0" r="0" b="5080"/>
            <wp:wrapTopAndBottom/>
            <wp:docPr id="580038605" name="Kép 5" descr="Calendar User Guide for Mac - Appl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 User Guide for Mac - Apple Supp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 xml:space="preserve">Apple </w:t>
      </w:r>
      <w:proofErr w:type="spellStart"/>
      <w:r w:rsidR="00686B41" w:rsidRPr="00F93574">
        <w:rPr>
          <w:b/>
          <w:bCs/>
        </w:rPr>
        <w:t>Calendar</w:t>
      </w:r>
      <w:proofErr w:type="spellEnd"/>
      <w:r w:rsidR="00686B41">
        <w:t xml:space="preserve">: Az Apple felhasználók számára az Apple </w:t>
      </w:r>
      <w:proofErr w:type="spellStart"/>
      <w:r w:rsidR="00686B41">
        <w:t>Calendar</w:t>
      </w:r>
      <w:proofErr w:type="spellEnd"/>
      <w:r w:rsidR="00686B41">
        <w:t xml:space="preserve"> egy hatékony választás lehet. Szinkronizálható az iOS és </w:t>
      </w:r>
      <w:proofErr w:type="spellStart"/>
      <w:r w:rsidR="00686B41">
        <w:t>macOS</w:t>
      </w:r>
      <w:proofErr w:type="spellEnd"/>
      <w:r w:rsidR="00686B41">
        <w:t xml:space="preserve"> eszközökkel, és könnyen integrálható más Apple alkalmazásokkal, mint például az </w:t>
      </w:r>
      <w:proofErr w:type="spellStart"/>
      <w:r w:rsidR="00686B41">
        <w:t>iCloud</w:t>
      </w:r>
      <w:proofErr w:type="spellEnd"/>
      <w:r w:rsidR="00686B41">
        <w:t>.</w:t>
      </w:r>
      <w:r w:rsidR="002E4D5B" w:rsidRPr="00657707">
        <w:rPr>
          <w:color w:val="FFFFFF" w:themeColor="background1"/>
        </w:rPr>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[10]</w:t>
      </w:r>
      <w:r w:rsidR="002E4D5B" w:rsidRPr="00657707">
        <w:rPr>
          <w:color w:val="FFFFFF" w:themeColor="background1"/>
        </w:rPr>
        <w:fldChar w:fldCharType="end"/>
      </w:r>
    </w:p>
    <w:p w14:paraId="3E5C2ED3" w14:textId="77777777" w:rsidR="00E41A60" w:rsidRPr="00E41A60" w:rsidRDefault="00E41A60" w:rsidP="00E41A60">
      <w:pPr>
        <w:ind w:left="360"/>
      </w:pPr>
    </w:p>
    <w:p w14:paraId="2578F085" w14:textId="775D4DB1" w:rsidR="00E41A60" w:rsidRPr="00E41A60" w:rsidRDefault="00E41A60" w:rsidP="00657707">
      <w:pPr>
        <w:pStyle w:val="Listaszerbekezds"/>
        <w:numPr>
          <w:ilvl w:val="0"/>
          <w:numId w:val="14"/>
        </w:numPr>
      </w:pPr>
      <w:r>
        <w:rPr>
          <w:noProof/>
        </w:rPr>
        <w:lastRenderedPageBreak/>
        <mc:AlternateContent>
          <mc:Choice Requires="wps">
            <w:drawing>
              <wp:anchor distT="0" distB="0" distL="114300" distR="114300" simplePos="0" relativeHeight="251707392" behindDoc="0" locked="0" layoutInCell="1" allowOverlap="1" wp14:anchorId="03B3C131" wp14:editId="408191C9">
                <wp:simplePos x="0" y="0"/>
                <wp:positionH relativeFrom="column">
                  <wp:posOffset>351155</wp:posOffset>
                </wp:positionH>
                <wp:positionV relativeFrom="paragraph">
                  <wp:posOffset>3309620</wp:posOffset>
                </wp:positionV>
                <wp:extent cx="4876800" cy="635"/>
                <wp:effectExtent l="0" t="0" r="0" b="0"/>
                <wp:wrapTopAndBottom/>
                <wp:docPr id="2013612076" name="Szövegdoboz 1"/>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4F83ADDC" w14:textId="1DD309F6" w:rsidR="00E41A60" w:rsidRPr="00E20C6E" w:rsidRDefault="00E41A60" w:rsidP="00E41A60">
                            <w:pPr>
                              <w:pStyle w:val="Kpalrs"/>
                              <w:rPr>
                                <w:noProof/>
                                <w:szCs w:val="21"/>
                              </w:rPr>
                            </w:pPr>
                            <w:r>
                              <w:rPr>
                                <w:noProof/>
                              </w:rPr>
                              <w:fldChar w:fldCharType="begin"/>
                            </w:r>
                            <w:r>
                              <w:rPr>
                                <w:noProof/>
                              </w:rPr>
                              <w:instrText xml:space="preserve"> SEQ ábra \* ARABIC </w:instrText>
                            </w:r>
                            <w:r>
                              <w:rPr>
                                <w:noProof/>
                              </w:rPr>
                              <w:fldChar w:fldCharType="separate"/>
                            </w:r>
                            <w:bookmarkStart w:id="57" w:name="_Toc178587750"/>
                            <w:r w:rsidR="003259BC">
                              <w:rPr>
                                <w:noProof/>
                              </w:rPr>
                              <w:t>5</w:t>
                            </w:r>
                            <w:r>
                              <w:rPr>
                                <w:noProof/>
                              </w:rPr>
                              <w:fldChar w:fldCharType="end"/>
                            </w:r>
                            <w:r>
                              <w:t xml:space="preserve">. ábra: A Yahoo </w:t>
                            </w:r>
                            <w:r>
                              <w:t>Calendar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7"/>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3C131" id="_x0000_s1030" type="#_x0000_t202" style="position:absolute;left:0;text-align:left;margin-left:27.65pt;margin-top:260.6pt;width:38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" stroked="f">
                <v:textbox style="mso-fit-shape-to-text:t" inset="0,0,0,0">
                  <w:txbxContent>
                    <w:p w14:paraId="4F83ADDC" w14:textId="1DD309F6" w:rsidR="00E41A60" w:rsidRPr="00E20C6E" w:rsidRDefault="00E41A60" w:rsidP="00E41A60">
                      <w:pPr>
                        <w:pStyle w:val="Kpalrs"/>
                        <w:rPr>
                          <w:noProof/>
                          <w:szCs w:val="21"/>
                        </w:rPr>
                      </w:pPr>
                      <w:r>
                        <w:rPr>
                          <w:noProof/>
                        </w:rPr>
                        <w:fldChar w:fldCharType="begin"/>
                      </w:r>
                      <w:r>
                        <w:rPr>
                          <w:noProof/>
                        </w:rPr>
                        <w:instrText xml:space="preserve"> SEQ ábra \* ARABIC </w:instrText>
                      </w:r>
                      <w:r>
                        <w:rPr>
                          <w:noProof/>
                        </w:rPr>
                        <w:fldChar w:fldCharType="separate"/>
                      </w:r>
                      <w:bookmarkStart w:id="58" w:name="_Toc178587750"/>
                      <w:r w:rsidR="003259BC">
                        <w:rPr>
                          <w:noProof/>
                        </w:rPr>
                        <w:t>5</w:t>
                      </w:r>
                      <w:r>
                        <w:rPr>
                          <w:noProof/>
                        </w:rPr>
                        <w:fldChar w:fldCharType="end"/>
                      </w:r>
                      <w:r>
                        <w:t xml:space="preserve">. ábra: A Yahoo </w:t>
                      </w:r>
                      <w:r>
                        <w:t>Calendar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8"/>
                      <w:r w:rsidR="00657707">
                        <w:fldChar w:fldCharType="end"/>
                      </w:r>
                    </w:p>
                  </w:txbxContent>
                </v:textbox>
                <w10:wrap type="topAndBottom"/>
              </v:shape>
            </w:pict>
          </mc:Fallback>
        </mc:AlternateContent>
      </w:r>
      <w:r>
        <w:rPr>
          <w:noProof/>
        </w:rPr>
        <w:drawing>
          <wp:anchor distT="0" distB="0" distL="114300" distR="114300" simplePos="0" relativeHeight="251705344" behindDoc="0" locked="0" layoutInCell="1" allowOverlap="1" wp14:anchorId="72DE0636" wp14:editId="45C29945">
            <wp:simplePos x="0" y="0"/>
            <wp:positionH relativeFrom="margin">
              <wp:align>center</wp:align>
            </wp:positionH>
            <wp:positionV relativeFrom="paragraph">
              <wp:posOffset>1058372</wp:posOffset>
            </wp:positionV>
            <wp:extent cx="4876800" cy="2194560"/>
            <wp:effectExtent l="0" t="0" r="0" b="0"/>
            <wp:wrapTopAndBottom/>
            <wp:docPr id="21708698" name="Kép 6" descr="Yahoo Calendar: The Ultima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ahoo Calendar: The Ultimate Gui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80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 xml:space="preserve">Yahoo </w:t>
      </w:r>
      <w:proofErr w:type="spellStart"/>
      <w:r w:rsidR="00686B41" w:rsidRPr="00F93574">
        <w:rPr>
          <w:b/>
          <w:bCs/>
        </w:rPr>
        <w:t>Calendar</w:t>
      </w:r>
      <w:proofErr w:type="spellEnd"/>
      <w:r w:rsidR="00686B41">
        <w:t xml:space="preserve">: A Yahoo </w:t>
      </w:r>
      <w:proofErr w:type="spellStart"/>
      <w:r w:rsidR="00686B41">
        <w:t>Calendar</w:t>
      </w:r>
      <w:proofErr w:type="spellEnd"/>
      <w:r w:rsidR="00686B41">
        <w:t xml:space="preserve"> egy másik elérhető lehetőség, amely funkciókban gazdag, és könnyen használható. A felhasználók szinkronizálhatják az eseményeiket más Yahoo szolgáltatásokkal, például az e-maillel és a felhőtárolással.</w:t>
      </w:r>
      <w:r w:rsidR="00657707">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[11]</w:t>
      </w:r>
      <w:r w:rsidR="002E4D5B" w:rsidRPr="00657707">
        <w:rPr>
          <w:color w:val="FFFFFF" w:themeColor="background1"/>
        </w:rPr>
        <w:fldChar w:fldCharType="end"/>
      </w:r>
    </w:p>
    <w:p w14:paraId="506A5FC5" w14:textId="27D72F8E" w:rsidR="00823D1D" w:rsidRDefault="002E4D5B" w:rsidP="00823D1D">
      <w:pPr>
        <w:pStyle w:val="Listaszerbekezds"/>
        <w:numPr>
          <w:ilvl w:val="0"/>
          <w:numId w:val="14"/>
        </w:numPr>
      </w:pPr>
      <w:r>
        <w:rPr>
          <w:noProof/>
        </w:rPr>
        <mc:AlternateContent>
          <mc:Choice Requires="wps">
            <w:drawing>
              <wp:anchor distT="0" distB="0" distL="114300" distR="114300" simplePos="0" relativeHeight="251681792" behindDoc="0" locked="0" layoutInCell="1" allowOverlap="1" wp14:anchorId="061C19E5" wp14:editId="06DAA1C6">
                <wp:simplePos x="0" y="0"/>
                <wp:positionH relativeFrom="column">
                  <wp:posOffset>817880</wp:posOffset>
                </wp:positionH>
                <wp:positionV relativeFrom="paragraph">
                  <wp:posOffset>6600247</wp:posOffset>
                </wp:positionV>
                <wp:extent cx="3977640" cy="635"/>
                <wp:effectExtent l="0" t="0" r="0" b="0"/>
                <wp:wrapTopAndBottom/>
                <wp:docPr id="1853133565" name="Szövegdoboz 1"/>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199D8779" w14:textId="087069A2" w:rsidR="00823D1D" w:rsidRPr="0036070B" w:rsidRDefault="00823D1D" w:rsidP="00823D1D">
                            <w:pPr>
                              <w:pStyle w:val="Kpalrs"/>
                              <w:rPr>
                                <w:noProof/>
                                <w:szCs w:val="21"/>
                              </w:rPr>
                            </w:pPr>
                            <w:r>
                              <w:rPr>
                                <w:noProof/>
                              </w:rPr>
                              <w:fldChar w:fldCharType="begin"/>
                            </w:r>
                            <w:r>
                              <w:rPr>
                                <w:noProof/>
                              </w:rPr>
                              <w:instrText xml:space="preserve"> SEQ ábra \* ARABIC </w:instrText>
                            </w:r>
                            <w:r>
                              <w:rPr>
                                <w:noProof/>
                              </w:rPr>
                              <w:fldChar w:fldCharType="separate"/>
                            </w:r>
                            <w:bookmarkStart w:id="59" w:name="_Toc178587751"/>
                            <w:r w:rsidR="003259BC">
                              <w:rPr>
                                <w:noProof/>
                              </w:rPr>
                              <w:t>6</w:t>
                            </w:r>
                            <w:r>
                              <w:rPr>
                                <w:noProof/>
                              </w:rPr>
                              <w:fldChar w:fldCharType="end"/>
                            </w:r>
                            <w:r>
                              <w:t xml:space="preserve">. ábra: A </w:t>
                            </w:r>
                            <w:r>
                              <w:t>Calendly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59"/>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19E5" id="_x0000_s1031" type="#_x0000_t202" style="position:absolute;left:0;text-align:left;margin-left:64.4pt;margin-top:519.7pt;width:313.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ruGQIAAD8EAAAOAAAAZHJzL2Uyb0RvYy54bWysU8Fu2zAMvQ/YPwi6L07aLd2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7rTzc38/cUkhSbX3+I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" stroked="f">
                <v:textbox style="mso-fit-shape-to-text:t" inset="0,0,0,0">
                  <w:txbxContent>
                    <w:p w14:paraId="199D8779" w14:textId="087069A2" w:rsidR="00823D1D" w:rsidRPr="0036070B" w:rsidRDefault="00823D1D" w:rsidP="00823D1D">
                      <w:pPr>
                        <w:pStyle w:val="Kpalrs"/>
                        <w:rPr>
                          <w:noProof/>
                          <w:szCs w:val="21"/>
                        </w:rPr>
                      </w:pPr>
                      <w:r>
                        <w:rPr>
                          <w:noProof/>
                        </w:rPr>
                        <w:fldChar w:fldCharType="begin"/>
                      </w:r>
                      <w:r>
                        <w:rPr>
                          <w:noProof/>
                        </w:rPr>
                        <w:instrText xml:space="preserve"> SEQ ábra \* ARABIC </w:instrText>
                      </w:r>
                      <w:r>
                        <w:rPr>
                          <w:noProof/>
                        </w:rPr>
                        <w:fldChar w:fldCharType="separate"/>
                      </w:r>
                      <w:bookmarkStart w:id="60" w:name="_Toc178587751"/>
                      <w:r w:rsidR="003259BC">
                        <w:rPr>
                          <w:noProof/>
                        </w:rPr>
                        <w:t>6</w:t>
                      </w:r>
                      <w:r>
                        <w:rPr>
                          <w:noProof/>
                        </w:rPr>
                        <w:fldChar w:fldCharType="end"/>
                      </w:r>
                      <w:r>
                        <w:t xml:space="preserve">. ábra: A </w:t>
                      </w:r>
                      <w:r>
                        <w:t>Calendly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60"/>
                      <w:r w:rsidR="00657707">
                        <w:fldChar w:fldCharType="end"/>
                      </w:r>
                    </w:p>
                  </w:txbxContent>
                </v:textbox>
                <w10:wrap type="topAndBottom"/>
              </v:shape>
            </w:pict>
          </mc:Fallback>
        </mc:AlternateContent>
      </w:r>
      <w:r>
        <w:rPr>
          <w:noProof/>
        </w:rPr>
        <w:drawing>
          <wp:anchor distT="0" distB="0" distL="114300" distR="114300" simplePos="0" relativeHeight="251679744" behindDoc="0" locked="0" layoutInCell="1" allowOverlap="1" wp14:anchorId="0D1D9C3C" wp14:editId="79EF61DA">
            <wp:simplePos x="0" y="0"/>
            <wp:positionH relativeFrom="margin">
              <wp:posOffset>790575</wp:posOffset>
            </wp:positionH>
            <wp:positionV relativeFrom="paragraph">
              <wp:posOffset>3842385</wp:posOffset>
            </wp:positionV>
            <wp:extent cx="3977640" cy="2674620"/>
            <wp:effectExtent l="0" t="0" r="3810" b="0"/>
            <wp:wrapTopAndBottom/>
            <wp:docPr id="1336714038" name="Kép 7" descr="Calendly's effortless scheduling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lendly's effortless scheduling experi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7640" cy="26746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86B41" w:rsidRPr="00F93574">
        <w:rPr>
          <w:b/>
          <w:bCs/>
        </w:rPr>
        <w:t>Calendly</w:t>
      </w:r>
      <w:proofErr w:type="spellEnd"/>
      <w:r w:rsidR="00686B41">
        <w:t xml:space="preserve">: A </w:t>
      </w:r>
      <w:proofErr w:type="spellStart"/>
      <w:r w:rsidR="00686B41">
        <w:t>Calendly</w:t>
      </w:r>
      <w:proofErr w:type="spellEnd"/>
      <w:r w:rsidR="00686B41">
        <w:t xml:space="preserve"> egy olyan naptáralkalmazás, amely különösen hasznos lehet a tervezésben és az időpontok egyeztetésében. Segítségével egyszerűen hozhat</w:t>
      </w:r>
      <w:r w:rsidR="00806415">
        <w:t>unk</w:t>
      </w:r>
      <w:r w:rsidR="00686B41">
        <w:t xml:space="preserve"> létre időpontokat és foglalásokat, és megoszthatja azokat másokkal.</w:t>
      </w:r>
      <w:r w:rsidR="00480454">
        <w:t xml:space="preserve"> Fontos kiemelni, hogy ez nem egy ingyenes alkalmazás, előfizetés szükséges hozzá.</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[12]</w:t>
      </w:r>
      <w:r w:rsidRPr="00657707">
        <w:rPr>
          <w:color w:val="FFFFFF" w:themeColor="background1"/>
        </w:rPr>
        <w:fldChar w:fldCharType="end"/>
      </w:r>
    </w:p>
    <w:p w14:paraId="3C638E8A" w14:textId="1CD4EE11" w:rsidR="00686B41" w:rsidRDefault="002E4D5B" w:rsidP="00686B41">
      <w:pPr>
        <w:pStyle w:val="Listaszerbekezds"/>
        <w:numPr>
          <w:ilvl w:val="0"/>
          <w:numId w:val="14"/>
        </w:numPr>
      </w:pPr>
      <w:r>
        <w:rPr>
          <w:noProof/>
        </w:rPr>
        <w:lastRenderedPageBreak/>
        <mc:AlternateContent>
          <mc:Choice Requires="wps">
            <w:drawing>
              <wp:anchor distT="0" distB="0" distL="114300" distR="114300" simplePos="0" relativeHeight="251686912" behindDoc="0" locked="0" layoutInCell="1" allowOverlap="1" wp14:anchorId="0DD792AD" wp14:editId="216390AE">
                <wp:simplePos x="0" y="0"/>
                <wp:positionH relativeFrom="page">
                  <wp:posOffset>1507490</wp:posOffset>
                </wp:positionH>
                <wp:positionV relativeFrom="paragraph">
                  <wp:posOffset>3507740</wp:posOffset>
                </wp:positionV>
                <wp:extent cx="4718050" cy="635"/>
                <wp:effectExtent l="0" t="0" r="6350" b="3810"/>
                <wp:wrapTopAndBottom/>
                <wp:docPr id="787675488" name="Szövegdoboz 1"/>
                <wp:cNvGraphicFramePr/>
                <a:graphic xmlns:a="http://schemas.openxmlformats.org/drawingml/2006/main">
                  <a:graphicData uri="http://schemas.microsoft.com/office/word/2010/wordprocessingShape">
                    <wps:wsp>
                      <wps:cNvSpPr txBox="1"/>
                      <wps:spPr>
                        <a:xfrm>
                          <a:off x="0" y="0"/>
                          <a:ext cx="4718050" cy="635"/>
                        </a:xfrm>
                        <a:prstGeom prst="rect">
                          <a:avLst/>
                        </a:prstGeom>
                        <a:solidFill>
                          <a:prstClr val="white"/>
                        </a:solidFill>
                        <a:ln>
                          <a:noFill/>
                        </a:ln>
                      </wps:spPr>
                      <wps:txbx>
                        <w:txbxContent>
                          <w:p w14:paraId="7ED93F06" w14:textId="034313E5" w:rsidR="001B3240" w:rsidRPr="00431DF5" w:rsidRDefault="001B3240" w:rsidP="001B3240">
                            <w:pPr>
                              <w:pStyle w:val="Kpalrs"/>
                              <w:rPr>
                                <w:noProof/>
                                <w:szCs w:val="21"/>
                              </w:rPr>
                            </w:pPr>
                            <w:r>
                              <w:rPr>
                                <w:noProof/>
                              </w:rPr>
                              <w:fldChar w:fldCharType="begin"/>
                            </w:r>
                            <w:r>
                              <w:rPr>
                                <w:noProof/>
                              </w:rPr>
                              <w:instrText xml:space="preserve"> SEQ ábra \* ARABIC </w:instrText>
                            </w:r>
                            <w:r>
                              <w:rPr>
                                <w:noProof/>
                              </w:rPr>
                              <w:fldChar w:fldCharType="separate"/>
                            </w:r>
                            <w:bookmarkStart w:id="61" w:name="_Toc178587752"/>
                            <w:r w:rsidR="003259BC">
                              <w:rPr>
                                <w:noProof/>
                              </w:rPr>
                              <w:t>7</w:t>
                            </w:r>
                            <w:r>
                              <w:rPr>
                                <w:noProof/>
                              </w:rPr>
                              <w:fldChar w:fldCharType="end"/>
                            </w:r>
                            <w:r>
                              <w:t xml:space="preserve">. ábra: A </w:t>
                            </w:r>
                            <w:r>
                              <w:t>Zoho Calendar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1"/>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792AD" id="_x0000_s1032" type="#_x0000_t202" style="position:absolute;left:0;text-align:left;margin-left:118.7pt;margin-top:276.2pt;width:371.5pt;height:.05pt;z-index:251686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37pGgIAAD8EAAAOAAAAZHJzL2Uyb0RvYy54bWysU01v2zAMvQ/YfxB0X5x0a1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" stroked="f">
                <v:textbox style="mso-fit-shape-to-text:t" inset="0,0,0,0">
                  <w:txbxContent>
                    <w:p w14:paraId="7ED93F06" w14:textId="034313E5" w:rsidR="001B3240" w:rsidRPr="00431DF5" w:rsidRDefault="001B3240" w:rsidP="001B3240">
                      <w:pPr>
                        <w:pStyle w:val="Kpalrs"/>
                        <w:rPr>
                          <w:noProof/>
                          <w:szCs w:val="21"/>
                        </w:rPr>
                      </w:pPr>
                      <w:r>
                        <w:rPr>
                          <w:noProof/>
                        </w:rPr>
                        <w:fldChar w:fldCharType="begin"/>
                      </w:r>
                      <w:r>
                        <w:rPr>
                          <w:noProof/>
                        </w:rPr>
                        <w:instrText xml:space="preserve"> SEQ ábra \* ARABIC </w:instrText>
                      </w:r>
                      <w:r>
                        <w:rPr>
                          <w:noProof/>
                        </w:rPr>
                        <w:fldChar w:fldCharType="separate"/>
                      </w:r>
                      <w:bookmarkStart w:id="62" w:name="_Toc178587752"/>
                      <w:r w:rsidR="003259BC">
                        <w:rPr>
                          <w:noProof/>
                        </w:rPr>
                        <w:t>7</w:t>
                      </w:r>
                      <w:r>
                        <w:rPr>
                          <w:noProof/>
                        </w:rPr>
                        <w:fldChar w:fldCharType="end"/>
                      </w:r>
                      <w:r>
                        <w:t xml:space="preserve">. ábra: A </w:t>
                      </w:r>
                      <w:r>
                        <w:t>Zoho Calendar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2"/>
                      <w:r w:rsidR="00657707">
                        <w:fldChar w:fldCharType="end"/>
                      </w:r>
                    </w:p>
                  </w:txbxContent>
                </v:textbox>
                <w10:wrap type="topAndBottom" anchorx="page"/>
              </v:shape>
            </w:pict>
          </mc:Fallback>
        </mc:AlternateContent>
      </w:r>
      <w:r>
        <w:rPr>
          <w:noProof/>
        </w:rPr>
        <w:drawing>
          <wp:anchor distT="0" distB="0" distL="114300" distR="114300" simplePos="0" relativeHeight="251684864" behindDoc="0" locked="0" layoutInCell="1" allowOverlap="1" wp14:anchorId="4578152B" wp14:editId="415CD4FC">
            <wp:simplePos x="0" y="0"/>
            <wp:positionH relativeFrom="margin">
              <wp:posOffset>427239</wp:posOffset>
            </wp:positionH>
            <wp:positionV relativeFrom="paragraph">
              <wp:posOffset>776432</wp:posOffset>
            </wp:positionV>
            <wp:extent cx="4718050" cy="2689860"/>
            <wp:effectExtent l="0" t="0" r="6350" b="0"/>
            <wp:wrapTopAndBottom/>
            <wp:docPr id="47483536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8050" cy="26898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86B41" w:rsidRPr="00F93574">
        <w:rPr>
          <w:b/>
          <w:bCs/>
        </w:rPr>
        <w:t>Zoho</w:t>
      </w:r>
      <w:proofErr w:type="spellEnd"/>
      <w:r w:rsidR="00686B41" w:rsidRPr="00F93574">
        <w:rPr>
          <w:b/>
          <w:bCs/>
        </w:rPr>
        <w:t xml:space="preserve"> </w:t>
      </w:r>
      <w:proofErr w:type="spellStart"/>
      <w:r w:rsidR="00686B41" w:rsidRPr="00F93574">
        <w:rPr>
          <w:b/>
          <w:bCs/>
        </w:rPr>
        <w:t>Calendar</w:t>
      </w:r>
      <w:proofErr w:type="spellEnd"/>
      <w:r w:rsidR="00686B41">
        <w:t xml:space="preserve">: A </w:t>
      </w:r>
      <w:proofErr w:type="spellStart"/>
      <w:r w:rsidR="00686B41">
        <w:t>Zoho</w:t>
      </w:r>
      <w:proofErr w:type="spellEnd"/>
      <w:r w:rsidR="00686B41">
        <w:t xml:space="preserve"> </w:t>
      </w:r>
      <w:proofErr w:type="spellStart"/>
      <w:r w:rsidR="00686B41">
        <w:t>Calendar</w:t>
      </w:r>
      <w:proofErr w:type="spellEnd"/>
      <w:r w:rsidR="00686B41">
        <w:t xml:space="preserve"> része a </w:t>
      </w:r>
      <w:proofErr w:type="spellStart"/>
      <w:r w:rsidR="00686B41">
        <w:t>Zoho</w:t>
      </w:r>
      <w:proofErr w:type="spellEnd"/>
      <w:r w:rsidR="00686B41">
        <w:t xml:space="preserve"> Office </w:t>
      </w:r>
      <w:proofErr w:type="spellStart"/>
      <w:r w:rsidR="00686B41">
        <w:t>Suite-nak</w:t>
      </w:r>
      <w:proofErr w:type="spellEnd"/>
      <w:r w:rsidR="007F6924">
        <w:t xml:space="preserve"> is</w:t>
      </w:r>
      <w:r w:rsidR="00686B41">
        <w:t xml:space="preserve">, amely számos üzleti alkalmazást tartalmaz. Ez az alkalmazás kiválóan integrálható más </w:t>
      </w:r>
      <w:proofErr w:type="spellStart"/>
      <w:r w:rsidR="00686B41">
        <w:t>Zoho</w:t>
      </w:r>
      <w:proofErr w:type="spellEnd"/>
      <w:r w:rsidR="00686B41">
        <w:t xml:space="preserve"> szolgáltatásokkal, mint például a levelezés és a projektmenedzsment.</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[13]</w:t>
      </w:r>
      <w:r w:rsidRPr="00657707">
        <w:rPr>
          <w:color w:val="FFFFFF" w:themeColor="background1"/>
        </w:rPr>
        <w:fldChar w:fldCharType="end"/>
      </w:r>
    </w:p>
    <w:p w14:paraId="69981E2A" w14:textId="6A5A593C" w:rsidR="007F6A58" w:rsidRDefault="00686B41" w:rsidP="00353CF8">
      <w:r>
        <w:t>Ezek csak néhány példa azon alternatív online naptárszolgáltatások közül, amelyek lehetőséget kínálnak a felhasználóknak az események hatékony kezelésére és az időgazdálkodás javítására</w:t>
      </w:r>
      <w:r w:rsidR="00427825">
        <w:t>.</w:t>
      </w:r>
      <w:r>
        <w:t xml:space="preserve"> </w:t>
      </w:r>
      <w:r w:rsidR="00427825">
        <w:t>E</w:t>
      </w:r>
      <w:r>
        <w:t>gyedi igények és preferenciák alapján</w:t>
      </w:r>
      <w:r w:rsidR="00B32D98">
        <w:t xml:space="preserve"> mindenki megtalálhatja magának azt a naptár alkalmazást, amely neki, vagy a cégének a legmegfelelőbb</w:t>
      </w:r>
      <w:r>
        <w:t>.</w:t>
      </w:r>
    </w:p>
    <w:p w14:paraId="5359F627" w14:textId="67C82679" w:rsidR="00227D3D" w:rsidRPr="00AE52B8" w:rsidRDefault="007F6A58" w:rsidP="007F6A58">
      <w:pPr>
        <w:widowControl/>
        <w:suppressAutoHyphens w:val="0"/>
        <w:spacing w:line="240" w:lineRule="auto"/>
        <w:jc w:val="left"/>
      </w:pPr>
      <w:r>
        <w:br w:type="page"/>
      </w:r>
    </w:p>
    <w:p w14:paraId="4AD06467" w14:textId="77777777" w:rsidR="005F2895" w:rsidRDefault="005F2895" w:rsidP="00E26C47">
      <w:pPr>
        <w:pStyle w:val="Cmsor1"/>
        <w:numPr>
          <w:ilvl w:val="0"/>
          <w:numId w:val="19"/>
        </w:numPr>
      </w:pPr>
      <w:bookmarkStart w:id="63" w:name="_Toc178587721"/>
      <w:r>
        <w:lastRenderedPageBreak/>
        <w:t xml:space="preserve">A projekt </w:t>
      </w:r>
      <w:r w:rsidRPr="005F2895">
        <w:t>oka</w:t>
      </w:r>
      <w:r>
        <w:t xml:space="preserve"> és célja</w:t>
      </w:r>
      <w:bookmarkEnd w:id="63"/>
    </w:p>
    <w:p w14:paraId="0E1AFAAB" w14:textId="05795B2C" w:rsidR="00DA0424" w:rsidRPr="00DA0424" w:rsidRDefault="00DA0424" w:rsidP="00DA0424">
      <w:r>
        <w:t>A meghatározóbb online naptárak bemutatását és felsorolását követően magáról a projektről, ezen belül is a projekt létrehozásának okáról és céljáról lesz szó.</w:t>
      </w:r>
    </w:p>
    <w:p w14:paraId="3D60EABD" w14:textId="11F6A5FE" w:rsidR="00DA0424" w:rsidRDefault="000401FA" w:rsidP="00DA0424">
      <w:r>
        <w:t>A projekt célja alapvetően e</w:t>
      </w:r>
      <w:r w:rsidR="00DA0424">
        <w:t>gy olyan webkomponens létrehozása, ami</w:t>
      </w:r>
      <w:r w:rsidR="00B74F5D">
        <w:t xml:space="preserve"> vállalatok és fejlesztők számára</w:t>
      </w:r>
      <w:r w:rsidR="00DA0424">
        <w:t xml:space="preserve"> </w:t>
      </w:r>
      <w:r w:rsidR="00B74F5D">
        <w:t xml:space="preserve">több online </w:t>
      </w:r>
      <w:proofErr w:type="spellStart"/>
      <w:r w:rsidR="00B74F5D">
        <w:t>naptárat</w:t>
      </w:r>
      <w:proofErr w:type="spellEnd"/>
      <w:r w:rsidR="00B74F5D">
        <w:t xml:space="preserve"> köthet ö</w:t>
      </w:r>
      <w:r w:rsidR="00C2244A">
        <w:t>ssze</w:t>
      </w:r>
      <w:r w:rsidR="00793B68">
        <w:t>.</w:t>
      </w:r>
      <w:r w:rsidR="00DA0424">
        <w:t xml:space="preserve"> </w:t>
      </w:r>
      <w:r w:rsidR="00793B68">
        <w:t>Ez azt is jelenti, hogy</w:t>
      </w:r>
      <w:r w:rsidR="004847F5">
        <w:t xml:space="preserve"> ezáltal</w:t>
      </w:r>
      <w:r w:rsidR="00DA0424">
        <w:t xml:space="preserve"> lehetővé teszi a felhasználók számára, hogy egyszerűen és hatékonyan kezeljék az </w:t>
      </w:r>
      <w:r w:rsidR="00B74F5D">
        <w:t xml:space="preserve">adott céggel kapcsolatos </w:t>
      </w:r>
      <w:r w:rsidR="00DA0424">
        <w:t>időpontokat,</w:t>
      </w:r>
      <w:r w:rsidR="009F67AB">
        <w:t xml:space="preserve"> így</w:t>
      </w:r>
      <w:r w:rsidR="00DA0424">
        <w:t xml:space="preserve"> számos előnnyel jár mind a felhasználók, mind a fejlesztők számára. A modern digitális környezetben az időgazdálkodás és az események szervezése kulcsfontosságú szerepet játszik mind az egyének, mind a vállalkozások számára. Ezért egy olyan platform létrehozása, amely egyszerre összekapcsolja és </w:t>
      </w:r>
      <w:proofErr w:type="spellStart"/>
      <w:r w:rsidR="00DA0424">
        <w:t>egységesítí</w:t>
      </w:r>
      <w:proofErr w:type="spellEnd"/>
      <w:r w:rsidR="00DA0424">
        <w:t xml:space="preserve"> a különböző online naptárszolgáltatásokat</w:t>
      </w:r>
      <w:r w:rsidR="00C00155">
        <w:t>, és az azokban található időpontokat</w:t>
      </w:r>
      <w:r w:rsidR="00DA0424">
        <w:t>, jelentős előrelépést jelenthet a</w:t>
      </w:r>
      <w:r w:rsidR="00DE3623">
        <w:t xml:space="preserve"> vállalat és a vállalat ügyfelei</w:t>
      </w:r>
      <w:r w:rsidR="00C00155">
        <w:t xml:space="preserve"> számára</w:t>
      </w:r>
      <w:r w:rsidR="00DA0424">
        <w:t xml:space="preserve"> időgazdálkodás és az eseménytervezés terén.</w:t>
      </w:r>
    </w:p>
    <w:p w14:paraId="0B5CFCE7" w14:textId="7A29C16F" w:rsidR="00D058DC" w:rsidRDefault="00D058DC" w:rsidP="00DA0424">
      <w:r>
        <w:t xml:space="preserve">Egy lehetséges forgatókönyv szerint egy adott cég </w:t>
      </w:r>
      <w:r w:rsidR="009B4A04">
        <w:t>különböző helyszíneknek</w:t>
      </w:r>
      <w:r>
        <w:t xml:space="preserve"> vagy eseményeknek, esetleg ügyfeleknek külön </w:t>
      </w:r>
      <w:proofErr w:type="spellStart"/>
      <w:r>
        <w:t>naptárat</w:t>
      </w:r>
      <w:proofErr w:type="spellEnd"/>
      <w:r>
        <w:t xml:space="preserve"> tart fenn</w:t>
      </w:r>
      <w:r w:rsidR="009B4A04">
        <w:t>,</w:t>
      </w:r>
      <w:r>
        <w:t xml:space="preserve"> ami</w:t>
      </w:r>
      <w:r w:rsidR="009B4A04">
        <w:t>,</w:t>
      </w:r>
      <w:r>
        <w:t xml:space="preserve"> ha egy szolgáltatón belül találhatók, nem sok a probléma, mert </w:t>
      </w:r>
      <w:r w:rsidR="009B4A04">
        <w:t xml:space="preserve">például Google </w:t>
      </w:r>
      <w:proofErr w:type="spellStart"/>
      <w:r w:rsidR="009B4A04">
        <w:t>Calendar</w:t>
      </w:r>
      <w:proofErr w:type="spellEnd"/>
      <w:r w:rsidR="009B4A04">
        <w:t xml:space="preserve"> esetén </w:t>
      </w:r>
      <w:r>
        <w:t>megjeleníthető több naptár egy felületen.</w:t>
      </w:r>
      <w:r w:rsidR="009B4A04">
        <w:t xml:space="preserve"> </w:t>
      </w:r>
      <w:r w:rsidR="00B57DEA">
        <w:t>N</w:t>
      </w:r>
      <w:r w:rsidR="009B4A04">
        <w:t xml:space="preserve">agyobb probléma </w:t>
      </w:r>
      <w:r w:rsidR="00B57DEA">
        <w:t xml:space="preserve">például </w:t>
      </w:r>
      <w:r w:rsidR="009B4A04">
        <w:t xml:space="preserve">akkor következik, ha például </w:t>
      </w:r>
      <w:proofErr w:type="spellStart"/>
      <w:r w:rsidR="009B4A04">
        <w:t>legacy</w:t>
      </w:r>
      <w:proofErr w:type="spellEnd"/>
      <w:r w:rsidR="009B4A04">
        <w:t xml:space="preserve"> okok miatt, vagy egyszerű felhasználói igényből, esetleg szabályozásból adódóan egy cég </w:t>
      </w:r>
      <w:r w:rsidR="00B57DEA">
        <w:t>két különböző naptárszolgáltató</w:t>
      </w:r>
      <w:r w:rsidR="00861576">
        <w:t xml:space="preserve"> termékét</w:t>
      </w:r>
      <w:r w:rsidR="00B57DEA">
        <w:t xml:space="preserve"> kénytelen </w:t>
      </w:r>
      <w:r w:rsidR="00861576">
        <w:t>igénybe venni</w:t>
      </w:r>
      <w:r w:rsidR="00B57DEA">
        <w:t xml:space="preserve">. </w:t>
      </w:r>
      <w:r w:rsidR="00861576">
        <w:t>Ezeket egymásba való importálás nélkül nem lehet egyszerre látni, amelyre ez a komponens megoldást nyújt.</w:t>
      </w:r>
    </w:p>
    <w:p w14:paraId="52D1E19E" w14:textId="709BB329" w:rsidR="00A65AD4" w:rsidRDefault="00861576" w:rsidP="00DA0424">
      <w:r>
        <w:t xml:space="preserve">Egy másik felhasználási eset, hogy a weboldalakba beágyazott naptárak legtöbb esetben (a Google és a Microsoft esetében is) csak a már létrehozott események megtekintésére, esetleg a naptár saját naptárhoz való hozzáadására alkalmasak, a felhasználó nem tud velük interakcióba lépni, sem új időpontfoglalást kezdeményezni. </w:t>
      </w:r>
    </w:p>
    <w:p w14:paraId="6696D747" w14:textId="1F85A8DA" w:rsidR="00DA0424" w:rsidRDefault="007B35DA" w:rsidP="00DA0424">
      <w:r>
        <w:t>Még egy</w:t>
      </w:r>
      <w:r w:rsidR="00A65AD4">
        <w:t xml:space="preserve"> </w:t>
      </w:r>
      <w:r w:rsidR="00DA0424">
        <w:t xml:space="preserve">előnye ennek a webkomponensnek, hogy a </w:t>
      </w:r>
      <w:r w:rsidR="00843B27">
        <w:t xml:space="preserve">fejlesztőknek nem kell sem külső oldalra navigálni a felhasználókat a naptárak megtekintéséhez, és több naptár használata esetén </w:t>
      </w:r>
      <w:r w:rsidR="00E53562">
        <w:t>nem</w:t>
      </w:r>
      <w:r w:rsidR="00843B27">
        <w:t xml:space="preserve"> kell több </w:t>
      </w:r>
      <w:proofErr w:type="spellStart"/>
      <w:r w:rsidR="00843B27">
        <w:t>naptárat</w:t>
      </w:r>
      <w:proofErr w:type="spellEnd"/>
      <w:r w:rsidR="00843B27">
        <w:t xml:space="preserve"> sem beágyazni a weboldalba, hiszen ezzel a komponenssel egy felületen jeleníthetik meg mindet.</w:t>
      </w:r>
      <w:r w:rsidR="00DA0424">
        <w:t xml:space="preserve"> Ezáltal </w:t>
      </w:r>
      <w:proofErr w:type="spellStart"/>
      <w:r w:rsidR="00DA0424">
        <w:t>minimalizálódik</w:t>
      </w:r>
      <w:proofErr w:type="spellEnd"/>
      <w:r w:rsidR="00DA0424">
        <w:t xml:space="preserve"> az időveszteség és a folyamatok bonyolultsága, ami hozzájárul az üzleti hatékonyság növekedéséhez.</w:t>
      </w:r>
    </w:p>
    <w:p w14:paraId="4433F031" w14:textId="0DC21D45" w:rsidR="00DA0424" w:rsidRDefault="00DA0424" w:rsidP="00DA0424">
      <w:r>
        <w:t xml:space="preserve">Egy olyan platform létrehozása, amely lehetővé teszi több szolgáltató közötti </w:t>
      </w:r>
      <w:r>
        <w:lastRenderedPageBreak/>
        <w:t>naptáresemények egységes összehangolását, segít megelőzni a különböző időpontok ütközését és a kényelmetlenségeket, amelyek gyakran felmerülnek az ütemezés során. Ezáltal javul a szervezettség és az időgazdálkodás hatékonysága mind az egyének, mind a vállalkozások számára.</w:t>
      </w:r>
    </w:p>
    <w:p w14:paraId="667C1974" w14:textId="6AE98A2C" w:rsidR="00DA0424" w:rsidRDefault="00DA0424" w:rsidP="00DA0424">
      <w:r>
        <w:t xml:space="preserve">Az egységes felhasználói felület biztosítása minden felhasználó számára, függetlenül attól, hogy melyik naptárszolgáltatást használják, segít megkönnyíteni az időpontok foglalását és kezelését. Ezáltal </w:t>
      </w:r>
      <w:proofErr w:type="spellStart"/>
      <w:r>
        <w:t>minimalizálódik</w:t>
      </w:r>
      <w:proofErr w:type="spellEnd"/>
      <w:r>
        <w:t xml:space="preserve"> a felhasználói megtorpanás és növekszik a felhasználói elégedettség.</w:t>
      </w:r>
    </w:p>
    <w:p w14:paraId="32C29198" w14:textId="1C66BD56" w:rsidR="00DA0424" w:rsidRDefault="00DA0424" w:rsidP="00DA0424">
      <w:r>
        <w:t>A webkomponens segítségével egyszerűen lehetőség nyílik az időpontfoglalási kérelmek kezelésére és az időpontok egyszerű elbírálására, ami jelentős idő- és energia megtakarítást jelent mind a felhasználók, mind a szolgáltatók számára.</w:t>
      </w:r>
    </w:p>
    <w:p w14:paraId="6D5836AD" w14:textId="0702A807" w:rsidR="00DA0424" w:rsidRDefault="00FE1A35" w:rsidP="00DA0424">
      <w:r>
        <w:t>A felhasználók számára a</w:t>
      </w:r>
      <w:r w:rsidR="00DA0424">
        <w:t>z időpontok elutasításáról, elfogadásáról, mozgatásáról, szerkesztéséről</w:t>
      </w:r>
      <w:r w:rsidR="00BD7931">
        <w:t xml:space="preserve"> </w:t>
      </w:r>
      <w:r w:rsidR="007F494F">
        <w:t>küldött</w:t>
      </w:r>
      <w:r w:rsidR="00DA0424">
        <w:t xml:space="preserve"> értesítés</w:t>
      </w:r>
      <w:r w:rsidR="007F494F">
        <w:t xml:space="preserve"> lehetővé</w:t>
      </w:r>
      <w:r w:rsidR="00DA0424">
        <w:t xml:space="preserve"> teszi, hogy mindig naprakészek legyenek az aktuális eseményekkel kapcsolatban, és könnyedén reagálhassanak a változásokra.</w:t>
      </w:r>
    </w:p>
    <w:p w14:paraId="7B437A71" w14:textId="54C242F1" w:rsidR="00DA0424" w:rsidRDefault="00DA0424" w:rsidP="00DA0424">
      <w:r>
        <w:t xml:space="preserve">A </w:t>
      </w:r>
      <w:r w:rsidR="009330D1">
        <w:t xml:space="preserve">sokszínű </w:t>
      </w:r>
      <w:proofErr w:type="spellStart"/>
      <w:r>
        <w:t>paraméterezhetőség</w:t>
      </w:r>
      <w:proofErr w:type="spellEnd"/>
      <w:r>
        <w:t xml:space="preserve"> lehetővé teszi a fejlesztők számára, hogy testre szabják a komponenst az egyes szervezetek és felhasználók igényei szerint, így maximalizálva a funkcionalitást és az alkalmazkodóképességet.</w:t>
      </w:r>
      <w:r w:rsidR="00DF662F">
        <w:t xml:space="preserve"> Megadhatnak több használandó </w:t>
      </w:r>
      <w:proofErr w:type="spellStart"/>
      <w:r w:rsidR="00DF662F">
        <w:t>naptárat</w:t>
      </w:r>
      <w:proofErr w:type="spellEnd"/>
      <w:r w:rsidR="00DF662F">
        <w:t xml:space="preserve">, több szolgáltatótól, </w:t>
      </w:r>
      <w:r w:rsidR="005378BF">
        <w:t xml:space="preserve">paraméterezhetik az </w:t>
      </w:r>
      <w:r w:rsidR="000A5140">
        <w:t xml:space="preserve">időpontok </w:t>
      </w:r>
      <w:r w:rsidR="005378BF">
        <w:t>ütközés</w:t>
      </w:r>
      <w:r w:rsidR="000A5140">
        <w:t>ének</w:t>
      </w:r>
      <w:r w:rsidR="005378BF">
        <w:t xml:space="preserve"> </w:t>
      </w:r>
      <w:r w:rsidR="00887474">
        <w:t>engedélyezését</w:t>
      </w:r>
      <w:r w:rsidR="005378BF">
        <w:t xml:space="preserve">, az időpontok maximális és minimális hosszát, és még rengeteg mást, ami könnyíti az időpontkérések </w:t>
      </w:r>
      <w:proofErr w:type="spellStart"/>
      <w:r w:rsidR="005378BF">
        <w:t>validálását</w:t>
      </w:r>
      <w:proofErr w:type="spellEnd"/>
      <w:r w:rsidR="005378BF">
        <w:t xml:space="preserve"> mielőtt az megérkezne az időpontok kezelőjéhez.</w:t>
      </w:r>
    </w:p>
    <w:p w14:paraId="1CCB45AA" w14:textId="658931CB" w:rsidR="00FB6BE3" w:rsidRDefault="00C844BC" w:rsidP="00DA0424">
      <w:r>
        <w:t>Terv szerint a</w:t>
      </w:r>
      <w:r w:rsidR="00DA0424">
        <w:t xml:space="preserve"> </w:t>
      </w:r>
      <w:r>
        <w:t xml:space="preserve">komponens a kinézetének </w:t>
      </w:r>
      <w:r w:rsidR="00DA0424">
        <w:t>személyre szab</w:t>
      </w:r>
      <w:r>
        <w:t>ására is ad majd</w:t>
      </w:r>
      <w:r w:rsidR="00DA0424">
        <w:t xml:space="preserve"> lehetőséget, hogy minden </w:t>
      </w:r>
      <w:r w:rsidR="007F1337">
        <w:t xml:space="preserve">fejlesztő az adott cég színpalettáját használhassa a komponens színeiként, ezzel is jobban </w:t>
      </w:r>
      <w:r w:rsidR="000531CC">
        <w:t>integrálva azt</w:t>
      </w:r>
      <w:r w:rsidR="007F1337">
        <w:t xml:space="preserve"> az oldalba, és az ismerősség érzését nyújtva a felhasználóknak.</w:t>
      </w:r>
    </w:p>
    <w:p w14:paraId="5300F77B" w14:textId="4D6D9B3E" w:rsidR="00DA0424" w:rsidRPr="00DA0424" w:rsidRDefault="00DA0424" w:rsidP="001367F3">
      <w:r>
        <w:t>Összességében, a webkomponens létrehozása, ami összeköti az online naptárakat és lehetővé teszi az időpontok kezelését és foglalását, számos előnnyel jár mind a felhasználók, mind a fejlesztők számára, és jelentős hozzáadott értéket képvisel a modern digitális környezetben</w:t>
      </w:r>
      <w:r w:rsidR="00886CCA">
        <w:t xml:space="preserve">, hiszen a gördülékeny, akadálymentes ügyintézés az egyik legfontosabb szempont, </w:t>
      </w:r>
      <w:r w:rsidR="001D77A7">
        <w:t>a</w:t>
      </w:r>
      <w:r w:rsidR="00886CCA">
        <w:t xml:space="preserve">mikor egy felhasználó egy vállalattal </w:t>
      </w:r>
      <w:proofErr w:type="spellStart"/>
      <w:r w:rsidR="00886CCA">
        <w:t>interaktál</w:t>
      </w:r>
      <w:proofErr w:type="spellEnd"/>
      <w:r w:rsidR="00886CCA">
        <w:t xml:space="preserve">, és ezen a gördülékenység hiánya egy olyan elem, amely akár el is rémisztheti </w:t>
      </w:r>
      <w:r w:rsidR="004459F7">
        <w:t>a potenciális ügyfeleket a vállalattal való kapcsolatba lépéstől, és végső soron az üzlet megköttetésétől</w:t>
      </w:r>
      <w:r w:rsidR="00E95865">
        <w:t xml:space="preserve"> is</w:t>
      </w:r>
      <w:r w:rsidR="004459F7">
        <w:t>.</w:t>
      </w:r>
    </w:p>
    <w:p w14:paraId="307D55E4" w14:textId="4509EB55" w:rsidR="00783DEF" w:rsidRDefault="00783DEF" w:rsidP="00E26C47">
      <w:pPr>
        <w:pStyle w:val="Cmsor1"/>
        <w:numPr>
          <w:ilvl w:val="0"/>
          <w:numId w:val="19"/>
        </w:numPr>
      </w:pPr>
      <w:bookmarkStart w:id="64" w:name="_Toc178587722"/>
      <w:r>
        <w:lastRenderedPageBreak/>
        <w:t>Technológiák</w:t>
      </w:r>
      <w:bookmarkEnd w:id="64"/>
    </w:p>
    <w:p w14:paraId="00F27A6D" w14:textId="2AE72152" w:rsidR="00BA05E8" w:rsidRPr="00BA05E8" w:rsidRDefault="00BA05E8" w:rsidP="00BA05E8">
      <w:r w:rsidRPr="00BA05E8">
        <w:t>Most, hogy áttekintettük a projekt céljait és előnyeit, mélyebben belemerülünk a technikai részletekbe. A projekt során fontos szerepet játszik a megfelelő technológiai alapok kiválasztása, amelyek lehetővé teszik a webkomponens hatékony és kifinomult működését. Számos különböző technológia áll rendelkezésre, amelyek közül választhatunk, attól függően, hogy milyen szintű funkcionalitást és skálázhatóságot szeretnénk elérni.</w:t>
      </w:r>
      <w:r w:rsidR="00063E36">
        <w:t xml:space="preserve"> A felhasználói felület kialakításához</w:t>
      </w:r>
      <w:r w:rsidR="00024E69">
        <w:t xml:space="preserve"> és az ott végbemenő interakciók kezeléséhez</w:t>
      </w:r>
      <w:r w:rsidR="00063E36">
        <w:t xml:space="preserve"> különféle frontend keretrendszereket</w:t>
      </w:r>
      <w:r w:rsidRPr="00BA05E8">
        <w:t xml:space="preserve"> </w:t>
      </w:r>
      <w:r w:rsidR="00B85880">
        <w:t>(</w:t>
      </w:r>
      <w:r w:rsidR="00063E36">
        <w:t>p</w:t>
      </w:r>
      <w:r w:rsidRPr="00BA05E8">
        <w:t xml:space="preserve">éldául a </w:t>
      </w:r>
      <w:proofErr w:type="spellStart"/>
      <w:r w:rsidRPr="00BA05E8">
        <w:t>React</w:t>
      </w:r>
      <w:proofErr w:type="spellEnd"/>
      <w:r w:rsidRPr="00BA05E8">
        <w:t xml:space="preserve"> vagy Vue.js</w:t>
      </w:r>
      <w:r w:rsidR="00B85880">
        <w:t>)</w:t>
      </w:r>
      <w:r w:rsidRPr="00BA05E8">
        <w:t xml:space="preserve"> lehet alkalmazni. Fontos az is, hogy a projektet felhőalapú szolgáltatások segítségével is kiegészítsük, például az e-mail értesítések küldéséhez. Összességében a technológiai </w:t>
      </w:r>
      <w:proofErr w:type="spellStart"/>
      <w:r w:rsidRPr="00BA05E8">
        <w:t>stack</w:t>
      </w:r>
      <w:proofErr w:type="spellEnd"/>
      <w:r w:rsidRPr="00BA05E8">
        <w:t xml:space="preserve"> kiválasztása és az ezek közötti megfelelő integráció kulcsfontosságú a projekt sikeréhez és a felhasználói élmény maximalizálásához.</w:t>
      </w:r>
    </w:p>
    <w:p w14:paraId="077EC542" w14:textId="1F50E005" w:rsidR="000C04CC" w:rsidRPr="000C04CC" w:rsidRDefault="000C04CC" w:rsidP="000C04CC">
      <w:pPr>
        <w:pStyle w:val="Cmsor2"/>
        <w:numPr>
          <w:ilvl w:val="1"/>
          <w:numId w:val="19"/>
        </w:numPr>
      </w:pPr>
      <w:bookmarkStart w:id="65" w:name="_Toc164328117"/>
      <w:bookmarkStart w:id="66" w:name="_Toc164328118"/>
      <w:bookmarkStart w:id="67" w:name="_Toc164328119"/>
      <w:bookmarkStart w:id="68" w:name="_Toc164328120"/>
      <w:bookmarkStart w:id="69" w:name="_Toc164328121"/>
      <w:bookmarkStart w:id="70" w:name="_Toc164328122"/>
      <w:bookmarkStart w:id="71" w:name="_Toc164328123"/>
      <w:bookmarkStart w:id="72" w:name="_Toc164328124"/>
      <w:bookmarkStart w:id="73" w:name="_Toc164328125"/>
      <w:bookmarkStart w:id="74" w:name="_Toc164328126"/>
      <w:bookmarkStart w:id="75" w:name="_Toc178587723"/>
      <w:bookmarkEnd w:id="65"/>
      <w:bookmarkEnd w:id="66"/>
      <w:bookmarkEnd w:id="67"/>
      <w:bookmarkEnd w:id="68"/>
      <w:bookmarkEnd w:id="69"/>
      <w:bookmarkEnd w:id="70"/>
      <w:bookmarkEnd w:id="71"/>
      <w:bookmarkEnd w:id="72"/>
      <w:bookmarkEnd w:id="73"/>
      <w:bookmarkEnd w:id="74"/>
      <w:r>
        <w:t>Az oldal felépítésére és stílusára vonatkozó technológiák</w:t>
      </w:r>
      <w:bookmarkEnd w:id="75"/>
    </w:p>
    <w:p w14:paraId="26472115" w14:textId="496DE3AD" w:rsidR="000C5FE0" w:rsidRDefault="00BE4AE4" w:rsidP="00EE732E">
      <w:pPr>
        <w:pStyle w:val="Cmsor3"/>
        <w:numPr>
          <w:ilvl w:val="2"/>
          <w:numId w:val="19"/>
        </w:numPr>
      </w:pPr>
      <w:bookmarkStart w:id="76" w:name="_Toc178587724"/>
      <w:r>
        <w:t>HTML</w:t>
      </w:r>
      <w:bookmarkEnd w:id="76"/>
    </w:p>
    <w:p w14:paraId="25B3DFA0" w14:textId="3998B5BC" w:rsidR="000C5FE0" w:rsidRDefault="001B3240" w:rsidP="000C5FE0">
      <w:r>
        <w:rPr>
          <w:noProof/>
        </w:rPr>
        <mc:AlternateContent>
          <mc:Choice Requires="wps">
            <w:drawing>
              <wp:anchor distT="0" distB="0" distL="114300" distR="114300" simplePos="0" relativeHeight="251689984" behindDoc="0" locked="0" layoutInCell="1" allowOverlap="1" wp14:anchorId="6A2C7081" wp14:editId="0DCFADD7">
                <wp:simplePos x="0" y="0"/>
                <wp:positionH relativeFrom="column">
                  <wp:posOffset>3438525</wp:posOffset>
                </wp:positionH>
                <wp:positionV relativeFrom="paragraph">
                  <wp:posOffset>2243455</wp:posOffset>
                </wp:positionV>
                <wp:extent cx="2141220" cy="635"/>
                <wp:effectExtent l="0" t="0" r="0" b="0"/>
                <wp:wrapSquare wrapText="bothSides"/>
                <wp:docPr id="901433978" name="Szövegdoboz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bookmarkStart w:id="77" w:name="_Ref165890595"/>
                          <w:p w14:paraId="4B9DCA59" w14:textId="313628B5" w:rsidR="001B3240" w:rsidRPr="003561CE" w:rsidRDefault="001B3240"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8" w:name="_Toc178587753"/>
                            <w:r w:rsidR="003259BC">
                              <w:rPr>
                                <w:noProof/>
                              </w:rPr>
                              <w:t>8</w:t>
                            </w:r>
                            <w:r>
                              <w:rPr>
                                <w:noProof/>
                              </w:rPr>
                              <w:fldChar w:fldCharType="end"/>
                            </w:r>
                            <w:r>
                              <w:t>. ábra</w:t>
                            </w:r>
                            <w:bookmarkEnd w:id="77"/>
                            <w:r>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78"/>
                            <w:r w:rsidR="00080957">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C7081" id="_x0000_s1033" type="#_x0000_t202" style="position:absolute;left:0;text-align:left;margin-left:270.75pt;margin-top:176.65pt;width:168.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1O0GgIAAD8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" stroked="f">
                <v:textbox style="mso-fit-shape-to-text:t" inset="0,0,0,0">
                  <w:txbxContent>
                    <w:bookmarkStart w:id="79" w:name="_Ref165890595"/>
                    <w:p w14:paraId="4B9DCA59" w14:textId="313628B5" w:rsidR="001B3240" w:rsidRPr="003561CE" w:rsidRDefault="001B3240"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0" w:name="_Toc178587753"/>
                      <w:r w:rsidR="003259BC">
                        <w:rPr>
                          <w:noProof/>
                        </w:rPr>
                        <w:t>8</w:t>
                      </w:r>
                      <w:r>
                        <w:rPr>
                          <w:noProof/>
                        </w:rPr>
                        <w:fldChar w:fldCharType="end"/>
                      </w:r>
                      <w:r>
                        <w:t>. ábra</w:t>
                      </w:r>
                      <w:bookmarkEnd w:id="79"/>
                      <w:r>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80"/>
                      <w:r w:rsidR="00080957">
                        <w:rPr>
                          <w:color w:val="000000" w:themeColor="text1"/>
                        </w:rPr>
                        <w:fldChar w:fldCharType="end"/>
                      </w:r>
                    </w:p>
                  </w:txbxContent>
                </v:textbox>
                <w10:wrap type="square"/>
              </v:shape>
            </w:pict>
          </mc:Fallback>
        </mc:AlternateContent>
      </w:r>
      <w:r>
        <w:rPr>
          <w:noProof/>
        </w:rPr>
        <w:drawing>
          <wp:anchor distT="0" distB="0" distL="114300" distR="114300" simplePos="0" relativeHeight="251687936" behindDoc="0" locked="0" layoutInCell="1" allowOverlap="1" wp14:anchorId="0F746C29" wp14:editId="71B2279A">
            <wp:simplePos x="0" y="0"/>
            <wp:positionH relativeFrom="margin">
              <wp:align>right</wp:align>
            </wp:positionH>
            <wp:positionV relativeFrom="paragraph">
              <wp:posOffset>45085</wp:posOffset>
            </wp:positionV>
            <wp:extent cx="2141220" cy="2141220"/>
            <wp:effectExtent l="0" t="0" r="0" b="0"/>
            <wp:wrapSquare wrapText="bothSides"/>
            <wp:docPr id="370880719" name="Kép 10"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ML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FE0" w:rsidRPr="000C5FE0">
        <w:t>A HTML</w:t>
      </w:r>
      <w:r w:rsidR="0041394B">
        <w:t xml:space="preserve"> (</w:t>
      </w:r>
      <w:r w:rsidR="00080957">
        <w:fldChar w:fldCharType="begin"/>
      </w:r>
      <w:r w:rsidR="00080957">
        <w:instrText xml:space="preserve"> REF _Ref165890595 \h </w:instrText>
      </w:r>
      <w:r w:rsidR="00080957">
        <w:fldChar w:fldCharType="separate"/>
      </w:r>
      <w:r w:rsidR="00080957">
        <w:rPr>
          <w:noProof/>
        </w:rPr>
        <w:t>8</w:t>
      </w:r>
      <w:r w:rsidR="00080957">
        <w:t>. ábra</w:t>
      </w:r>
      <w:r w:rsidR="00080957">
        <w:fldChar w:fldCharType="end"/>
      </w:r>
      <w:r w:rsidR="0040191F">
        <w:t xml:space="preserve">, </w:t>
      </w:r>
      <w:r w:rsidR="0040191F">
        <w:fldChar w:fldCharType="begin"/>
      </w:r>
      <w:r w:rsidR="0040191F">
        <w:instrText xml:space="preserve"> REF _Ref165891331 \h </w:instrText>
      </w:r>
      <w:r w:rsidR="0040191F">
        <w:fldChar w:fldCharType="separate"/>
      </w:r>
      <w:r w:rsidR="0040191F">
        <w:rPr>
          <w:noProof/>
        </w:rPr>
        <w:t>9</w:t>
      </w:r>
      <w:r w:rsidR="0040191F">
        <w:t>. ábra</w:t>
      </w:r>
      <w:r w:rsidR="0040191F">
        <w:fldChar w:fldCharType="end"/>
      </w:r>
      <w:r w:rsidR="0041394B">
        <w:t>)</w:t>
      </w:r>
      <w:r w:rsidR="00080957" w:rsidRPr="00080957">
        <w:t xml:space="preserve"> </w:t>
      </w:r>
      <w:r w:rsidR="000C5FE0">
        <w:t>a</w:t>
      </w:r>
      <w:r w:rsidR="000C5FE0" w:rsidRPr="000C5FE0">
        <w:t xml:space="preserve"> </w:t>
      </w:r>
      <w:proofErr w:type="spellStart"/>
      <w:r w:rsidR="000C5FE0" w:rsidRPr="000C5FE0">
        <w:t>HyperText</w:t>
      </w:r>
      <w:proofErr w:type="spellEnd"/>
      <w:r w:rsidR="000C5FE0" w:rsidRPr="000C5FE0">
        <w:t xml:space="preserve"> </w:t>
      </w:r>
      <w:proofErr w:type="spellStart"/>
      <w:r w:rsidR="000C5FE0" w:rsidRPr="000C5FE0">
        <w:t>Markup</w:t>
      </w:r>
      <w:proofErr w:type="spellEnd"/>
      <w:r w:rsidR="000C5FE0" w:rsidRPr="000C5FE0">
        <w:t xml:space="preserve"> </w:t>
      </w:r>
      <w:proofErr w:type="spellStart"/>
      <w:r w:rsidR="000C5FE0" w:rsidRPr="000C5FE0">
        <w:t>Language</w:t>
      </w:r>
      <w:proofErr w:type="spellEnd"/>
      <w:r w:rsidR="000C5FE0">
        <w:t xml:space="preserve"> rövidítése</w:t>
      </w:r>
      <w:r w:rsidR="008419C8">
        <w:t>, és ez a</w:t>
      </w:r>
      <w:r w:rsidR="000C5FE0" w:rsidRPr="000C5FE0">
        <w:t xml:space="preserve"> </w:t>
      </w:r>
      <w:r w:rsidR="008419C8">
        <w:t xml:space="preserve">webböngészőben </w:t>
      </w:r>
      <w:r w:rsidR="00A35555">
        <w:t>történő</w:t>
      </w:r>
      <w:r w:rsidR="008419C8">
        <w:t xml:space="preserve"> megjelenítésre tervezett dokumentumok szabványos jelölőnyelve</w:t>
      </w:r>
      <w:r w:rsidR="000C5FE0" w:rsidRPr="000C5FE0">
        <w:t>. A HTML dokumentumok olyan struktúrát határoznak meg, amelyek meghatározzák egy weboldal szerkezetét, és lehetővé teszik a tartalom hierarchiájának leírását. A HTML elemeket tag-</w:t>
      </w:r>
      <w:proofErr w:type="spellStart"/>
      <w:r w:rsidR="000C5FE0" w:rsidRPr="000C5FE0">
        <w:t>ekkel</w:t>
      </w:r>
      <w:proofErr w:type="spellEnd"/>
      <w:r w:rsidR="000C5FE0" w:rsidRPr="000C5FE0">
        <w:t xml:space="preserve"> </w:t>
      </w:r>
      <w:r w:rsidR="00343CBE">
        <w:t>alakítjuk ki</w:t>
      </w:r>
      <w:r w:rsidR="000C5FE0" w:rsidRPr="000C5FE0">
        <w:t>, amelyek különböző tulajdonságokkal rendelkeznek és egymásba ágyazhatók. Az elemek egyedi azonosítókkal (</w:t>
      </w:r>
      <w:proofErr w:type="spellStart"/>
      <w:r w:rsidR="000C5FE0" w:rsidRPr="000C5FE0">
        <w:t>id</w:t>
      </w:r>
      <w:proofErr w:type="spellEnd"/>
      <w:r w:rsidR="000C5FE0" w:rsidRPr="000C5FE0">
        <w:t>) és osztályokkal (</w:t>
      </w:r>
      <w:proofErr w:type="spellStart"/>
      <w:r w:rsidR="000C5FE0" w:rsidRPr="000C5FE0">
        <w:t>class</w:t>
      </w:r>
      <w:proofErr w:type="spellEnd"/>
      <w:r w:rsidR="000C5FE0" w:rsidRPr="000C5FE0">
        <w:t>) rendelkezhetnek, amelyek segítségével stílusokat és formázásokat lehet alkalmazni rájuk.</w:t>
      </w:r>
      <w:r w:rsidR="008419C8">
        <w:t xml:space="preserve"> Gyakran olyan technológiák segítik, mint a CSS (</w:t>
      </w:r>
      <w:proofErr w:type="spellStart"/>
      <w:r w:rsidR="008419C8">
        <w:t>Cascading</w:t>
      </w:r>
      <w:proofErr w:type="spellEnd"/>
      <w:r w:rsidR="008419C8">
        <w:t xml:space="preserve"> </w:t>
      </w:r>
      <w:proofErr w:type="spellStart"/>
      <w:r w:rsidR="008419C8">
        <w:t>Style</w:t>
      </w:r>
      <w:proofErr w:type="spellEnd"/>
      <w:r w:rsidR="008419C8">
        <w:t xml:space="preserve"> </w:t>
      </w:r>
      <w:proofErr w:type="spellStart"/>
      <w:r w:rsidR="008419C8">
        <w:t>Sheets</w:t>
      </w:r>
      <w:proofErr w:type="spellEnd"/>
      <w:r w:rsidR="008419C8">
        <w:t xml:space="preserve">) és az olyan </w:t>
      </w:r>
      <w:proofErr w:type="spellStart"/>
      <w:r w:rsidR="008419C8">
        <w:t>szkriptnyelvek</w:t>
      </w:r>
      <w:proofErr w:type="spellEnd"/>
      <w:r w:rsidR="008419C8">
        <w:t>, mint a JavaScript</w:t>
      </w:r>
      <w:r w:rsidR="008419C8" w:rsidRPr="00080957">
        <w:rPr>
          <w:color w:val="000000" w:themeColor="text1"/>
        </w:rPr>
        <w:t>.</w:t>
      </w:r>
      <w:r w:rsidR="00080957">
        <w:rPr>
          <w:color w:val="000000" w:themeColor="text1"/>
        </w:rPr>
        <w:t xml:space="preserve"> </w:t>
      </w:r>
      <w:r w:rsidR="00080957" w:rsidRPr="00080957">
        <w:rPr>
          <w:color w:val="FFFFFF" w:themeColor="background1"/>
        </w:rPr>
        <w:fldChar w:fldCharType="begin"/>
      </w:r>
      <w:r w:rsidR="00080957" w:rsidRPr="00080957">
        <w:rPr>
          <w:color w:val="FFFFFF" w:themeColor="background1"/>
        </w:rPr>
        <w:instrText xml:space="preserve"> ADDIN ZOTERO_ITEM CSL_CITATION {"citationID":"XxU4dNCV","properties":{"formattedCitation":"[14]","plainCitation":"[14]","noteIndex":0},"citationItems":[{"id":50,"uris":["http://zotero.org/users/14064510/items/6AHGVQE5"],"itemData":{"id":50,"type":"entry-encyclopedia","abstract":"HTML5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sidRPr="00080957">
        <w:rPr>
          <w:color w:val="FFFFFF" w:themeColor="background1"/>
        </w:rPr>
        <w:fldChar w:fldCharType="separate"/>
      </w:r>
      <w:r w:rsidR="00080957" w:rsidRPr="00080957">
        <w:rPr>
          <w:rFonts w:cs="Times New Roman"/>
          <w:color w:val="FFFFFF" w:themeColor="background1"/>
        </w:rPr>
        <w:t>[14]</w:t>
      </w:r>
      <w:r w:rsidR="00080957" w:rsidRPr="00080957">
        <w:rPr>
          <w:color w:val="FFFFFF" w:themeColor="background1"/>
        </w:rPr>
        <w:fldChar w:fldCharType="end"/>
      </w:r>
    </w:p>
    <w:p w14:paraId="2D1F3E86" w14:textId="53D9D7CE" w:rsidR="008419C8" w:rsidRDefault="000C5FE0" w:rsidP="000C5FE0">
      <w:r>
        <w:lastRenderedPageBreak/>
        <w:t xml:space="preserve">A webböngészők a HTML-dokumentumokat webkiszolgálóról vagy helyi tárolóból fogadják, és a dokumentumokat multimédiás weboldalakká </w:t>
      </w:r>
      <w:proofErr w:type="spellStart"/>
      <w:r>
        <w:t>renderelik</w:t>
      </w:r>
      <w:proofErr w:type="spellEnd"/>
      <w:r>
        <w:t>.</w:t>
      </w:r>
    </w:p>
    <w:p w14:paraId="3BA35386" w14:textId="77777777" w:rsidR="00144FF0" w:rsidRDefault="00144FF0" w:rsidP="000C5FE0"/>
    <w:p w14:paraId="43BDFBE2" w14:textId="7DC0AF0A" w:rsidR="008419C8" w:rsidRDefault="008419C8" w:rsidP="008419C8">
      <w:r>
        <w:t>A HTML-elemek a HTML-oldalak építőkövei. A HTML-</w:t>
      </w:r>
      <w:r w:rsidR="004505B6">
        <w:t>elemek</w:t>
      </w:r>
      <w:r>
        <w:t xml:space="preserve"> segítségével képek és más objektumok, például interaktív űrlapok ágyazhatók be a megjelenített oldalak</w:t>
      </w:r>
      <w:r w:rsidR="00A108A3">
        <w:t>ba</w:t>
      </w:r>
      <w:r>
        <w:t>. A HTML-elemeket</w:t>
      </w:r>
      <w:r w:rsidR="00804E5A">
        <w:t xml:space="preserve"> a „kisebb, mint” és a „nagyobb, mint” relációs jelek, avagy</w:t>
      </w:r>
      <w:r>
        <w:t xml:space="preserve"> </w:t>
      </w:r>
      <w:r w:rsidR="003C7502">
        <w:t>„</w:t>
      </w:r>
      <w:proofErr w:type="spellStart"/>
      <w:r w:rsidR="003C7502">
        <w:t>kacsacsőrök</w:t>
      </w:r>
      <w:proofErr w:type="spellEnd"/>
      <w:r w:rsidR="003C7502">
        <w:t>”</w:t>
      </w:r>
      <w:r>
        <w:t xml:space="preserve"> segítségével írt </w:t>
      </w:r>
      <w:r w:rsidR="003F0A55">
        <w:t>úgynevezett „</w:t>
      </w:r>
      <w:proofErr w:type="gramStart"/>
      <w:r w:rsidR="003F0A55">
        <w:t>tag”-</w:t>
      </w:r>
      <w:proofErr w:type="gramEnd"/>
      <w:r w:rsidR="003F0A55">
        <w:t>ek, vagy magyarul címkék</w:t>
      </w:r>
      <w:r>
        <w:t xml:space="preserve"> jelölik ki. Az olyan </w:t>
      </w:r>
      <w:r w:rsidR="00D30596">
        <w:t>tagek</w:t>
      </w:r>
      <w:r>
        <w:t>, mint</w:t>
      </w:r>
      <w:r w:rsidR="008D7C9A">
        <w:t xml:space="preserve"> például</w:t>
      </w:r>
      <w:r>
        <w:t xml:space="preserve"> a </w:t>
      </w:r>
      <w:r w:rsidRPr="00144FF0">
        <w:rPr>
          <w:rStyle w:val="KdChar"/>
        </w:rPr>
        <w:t>&lt;</w:t>
      </w:r>
      <w:proofErr w:type="spellStart"/>
      <w:r w:rsidRPr="00144FF0">
        <w:rPr>
          <w:rStyle w:val="KdChar"/>
        </w:rPr>
        <w:t>img</w:t>
      </w:r>
      <w:proofErr w:type="spellEnd"/>
      <w:r w:rsidRPr="00144FF0">
        <w:rPr>
          <w:rStyle w:val="KdChar"/>
        </w:rPr>
        <w:t>&gt;</w:t>
      </w:r>
      <w:r>
        <w:t xml:space="preserve"> és a </w:t>
      </w:r>
      <w:r w:rsidRPr="00144FF0">
        <w:rPr>
          <w:rStyle w:val="KdChar"/>
        </w:rPr>
        <w:t>&lt;input&gt;</w:t>
      </w:r>
      <w:r>
        <w:t xml:space="preserve"> közvetlenül</w:t>
      </w:r>
      <w:r w:rsidR="00144FF0">
        <w:t xml:space="preserve"> „önmaguktól”</w:t>
      </w:r>
      <w:r>
        <w:t xml:space="preserve"> vezetik be a tartalmat az oldalba</w:t>
      </w:r>
      <w:r w:rsidR="00122D4F">
        <w:t>, m</w:t>
      </w:r>
      <w:r>
        <w:t xml:space="preserve">ás címkék, mint például a </w:t>
      </w:r>
      <w:r w:rsidRPr="00144FF0">
        <w:rPr>
          <w:rStyle w:val="KdChar"/>
        </w:rPr>
        <w:t>&lt;p&gt;</w:t>
      </w:r>
      <w:r>
        <w:t xml:space="preserve"> és</w:t>
      </w:r>
      <w:r w:rsidR="007A3E65">
        <w:t xml:space="preserve"> ennek a befejező párja a</w:t>
      </w:r>
      <w:r w:rsidR="008721B6">
        <w:t xml:space="preserve"> </w:t>
      </w:r>
      <w:r w:rsidRPr="00144FF0">
        <w:rPr>
          <w:rStyle w:val="KdChar"/>
        </w:rPr>
        <w:t>&lt;/p&gt;</w:t>
      </w:r>
      <w:r>
        <w:t xml:space="preserve"> </w:t>
      </w:r>
      <w:proofErr w:type="spellStart"/>
      <w:r w:rsidR="008C77FA">
        <w:t>körülveszik</w:t>
      </w:r>
      <w:proofErr w:type="spellEnd"/>
      <w:r>
        <w:t xml:space="preserve"> a dokumentum</w:t>
      </w:r>
      <w:r w:rsidR="00144FF0">
        <w:t xml:space="preserve"> </w:t>
      </w:r>
      <w:r w:rsidR="00AA4C30">
        <w:t>bizonyos részeit, és azzal</w:t>
      </w:r>
      <w:r>
        <w:t xml:space="preserve"> kapcsolatos információkat</w:t>
      </w:r>
      <w:r w:rsidR="00492A6A">
        <w:t xml:space="preserve"> határoznak meg</w:t>
      </w:r>
      <w:r w:rsidR="00110F39">
        <w:t xml:space="preserve">, például ezesetben a </w:t>
      </w:r>
      <w:r w:rsidR="00110F39" w:rsidRPr="00110F39">
        <w:rPr>
          <w:rStyle w:val="KdChar"/>
        </w:rPr>
        <w:t>&lt;p&gt;</w:t>
      </w:r>
      <w:r w:rsidR="00110F39">
        <w:t xml:space="preserve"> a benne lévő szövegről azt árulja el, hogy új bekezdésként</w:t>
      </w:r>
      <w:r w:rsidR="00A26DB0">
        <w:t xml:space="preserve"> (paragrafusként)</w:t>
      </w:r>
      <w:r w:rsidR="00110F39">
        <w:t xml:space="preserve"> kell értelmezni,</w:t>
      </w:r>
      <w:r w:rsidR="004613E0">
        <w:t xml:space="preserve"> és</w:t>
      </w:r>
      <w:r w:rsidR="00110F39">
        <w:t xml:space="preserve"> sort kell emelni előtte.</w:t>
      </w:r>
      <w:r>
        <w:t xml:space="preserve"> </w:t>
      </w:r>
      <w:r w:rsidR="00D011AC">
        <w:t>Az ilyen körülvevő tagek</w:t>
      </w:r>
      <w:r>
        <w:t xml:space="preserve"> tartalmazhatnak </w:t>
      </w:r>
      <w:proofErr w:type="spellStart"/>
      <w:r>
        <w:t>altag</w:t>
      </w:r>
      <w:r w:rsidR="00B34D99">
        <w:t>-eket</w:t>
      </w:r>
      <w:proofErr w:type="spellEnd"/>
      <w:r>
        <w:t xml:space="preserve"> is</w:t>
      </w:r>
      <w:r w:rsidR="00D011AC">
        <w:t>, amik olyan tagek, amelyek körül vannak véve a szülő tag-</w:t>
      </w:r>
      <w:proofErr w:type="spellStart"/>
      <w:r w:rsidR="00D011AC">
        <w:t>gel</w:t>
      </w:r>
      <w:proofErr w:type="spellEnd"/>
      <w:r w:rsidR="00D011AC">
        <w:t xml:space="preserve">, például: </w:t>
      </w:r>
      <w:r w:rsidR="00D011AC" w:rsidRPr="00BA7D5E">
        <w:rPr>
          <w:rStyle w:val="KdChar"/>
        </w:rPr>
        <w:t>&lt;div&gt;&lt;p&gt;&lt;/p&gt;&lt;/div&gt;</w:t>
      </w:r>
      <w:r w:rsidR="00D011AC">
        <w:t xml:space="preserve"> esetében a </w:t>
      </w:r>
      <w:r w:rsidR="00D011AC" w:rsidRPr="00BA7D5E">
        <w:rPr>
          <w:rStyle w:val="KdChar"/>
        </w:rPr>
        <w:t>&lt;div&gt;</w:t>
      </w:r>
      <w:r w:rsidR="00D011AC">
        <w:t xml:space="preserve"> a szülő tag, és a </w:t>
      </w:r>
      <w:r w:rsidR="00D011AC" w:rsidRPr="00BA7D5E">
        <w:rPr>
          <w:rStyle w:val="KdChar"/>
        </w:rPr>
        <w:t>&lt;p&gt;</w:t>
      </w:r>
      <w:r w:rsidR="00D011AC">
        <w:t xml:space="preserve"> a benne található </w:t>
      </w:r>
      <w:proofErr w:type="spellStart"/>
      <w:r w:rsidR="00D011AC">
        <w:t>altag</w:t>
      </w:r>
      <w:proofErr w:type="spellEnd"/>
      <w:r>
        <w:t xml:space="preserve">. A böngészők nem jelenítik meg </w:t>
      </w:r>
      <w:r w:rsidR="00BA7D5E">
        <w:t xml:space="preserve">ezeket </w:t>
      </w:r>
      <w:r>
        <w:t>a HTML-</w:t>
      </w:r>
      <w:r w:rsidR="00BA7D5E">
        <w:t>tageket</w:t>
      </w:r>
      <w:r>
        <w:t>, hanem az oldal tartalmának értelmezéséhez</w:t>
      </w:r>
      <w:r w:rsidR="00BA7D5E">
        <w:t xml:space="preserve"> és formázásához</w:t>
      </w:r>
      <w:r>
        <w:t xml:space="preserve"> használják </w:t>
      </w:r>
      <w:r w:rsidR="00BA7D5E">
        <w:t xml:space="preserve">fel </w:t>
      </w:r>
      <w:r>
        <w:t>őket.</w:t>
      </w:r>
      <w:r w:rsidR="006F1EA6">
        <w:t xml:space="preserve"> </w:t>
      </w:r>
      <w:r w:rsidR="006F1EA6">
        <w:fldChar w:fldCharType="begin"/>
      </w:r>
      <w:r w:rsidR="006F1EA6">
        <w:instrText xml:space="preserve"> ADDIN ZOTERO_ITEM CSL_CITATION {"citationID":"4FEHav32","properties":{"formattedCitation":"[15]","plainCitation":"[15]","noteIndex":0},"citationItems":[{"id":22,"uris":["http://zotero.org/users/14064510/items/RY3VULSM"],"itemData":{"id":22,"type":"entry-encyclopedia","abstract":"HyperText Markup Language or HTML is the standard markup language for documents designed to be displayed in a web browser. It defines the content and structure of web content. It is often assisted by technologies such as Cascading Style Sheets (CSS) and scripting languages such as JavaScript.\nWeb browsers receive HTML documents from a web server or from local storage and render the documents into multimedia web pages. HTML describes the structure of a web page semantically and originally included cues for its appearance.\nHTML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&lt;img&gt; and &lt;input&gt; directly introduce content into the page. Other tags such as &lt;p&gt; and &lt;/p&gt; surround and provide information about document text and may include sub-element tags. Browsers do not display the HTML tags but use them to interpret the content of the page.\nHTML can embed programs written in a scripting language such as JavaScript, which affects the behavior and content of web pages. The inclusion of CSS defines the look and layout of content. The World Wide Web Consortium (W3C), former maintainer of the HTML and current maintainer of the CSS standards, has encouraged the use of CSS over explicit presentational HTML since 1997. A form of HTML, known as HTML5, is used to display video and audio, primarily using the &lt;canvas&gt; element, together with JavaScript.","container-title":"Wikipedia","language":"en","license":"Creative Commons Attribution-ShareAlike License","note":"Page Version ID: 1219285383","source":"Wikipedia","title":"HTML","URL":"https://en.wikipedia.org/w/index.php?title=HTML&amp;oldid=1219285383","accessed":{"date-parts":[["2024",4,18]]},"issued":{"date-parts":[["2024",4,16]]}}}],"schema":"https://github.com/citation-style-language/schema/raw/master/csl-citation.json"} </w:instrText>
      </w:r>
      <w:r w:rsidR="006F1EA6">
        <w:fldChar w:fldCharType="separate"/>
      </w:r>
      <w:r w:rsidR="006F1EA6" w:rsidRPr="006F1EA6">
        <w:rPr>
          <w:rFonts w:cs="Times New Roman"/>
        </w:rPr>
        <w:t>[15]</w:t>
      </w:r>
      <w:r w:rsidR="006F1EA6">
        <w:fldChar w:fldCharType="end"/>
      </w:r>
    </w:p>
    <w:p w14:paraId="656872BE" w14:textId="0504DF3B" w:rsidR="008E3F4D" w:rsidRDefault="008E3F4D" w:rsidP="008419C8">
      <w:r>
        <w:t xml:space="preserve">A következő </w:t>
      </w:r>
      <w:r w:rsidR="0040191F">
        <w:t>linken</w:t>
      </w:r>
      <w:r>
        <w:t xml:space="preserve"> rengeteg információt lehet találni a HTML szabványról</w:t>
      </w:r>
      <w:r w:rsidR="0040191F">
        <w:t xml:space="preserve">, amely a dolgozatba </w:t>
      </w:r>
      <w:r w:rsidR="00165E07">
        <w:t xml:space="preserve">már </w:t>
      </w:r>
      <w:r w:rsidR="0040191F">
        <w:t>nem fér bele:</w:t>
      </w:r>
      <w:r>
        <w:t xml:space="preserve"> </w:t>
      </w:r>
      <w:r w:rsidR="0040191F">
        <w:fldChar w:fldCharType="begin"/>
      </w:r>
      <w:r w:rsidR="0040191F">
        <w:instrText xml:space="preserve"> ADDIN ZOTERO_ITEM CSL_CITATION {"citationID":"9EMKHuIl","properties":{"formattedCitation":"[16]","plainCitation":"[16]","noteIndex":0},"citationItems":[{"id":79,"uris":["http://zotero.org/users/14064510/items/7QKNAKZX"],"itemData":{"id":79,"type":"webpage","title":"HTML Standard","URL":"https://html.spec.whatwg.org/multipage/","accessed":{"date-parts":[["2024",5,6]]}}}],"schema":"https://github.com/citation-style-language/schema/raw/master/csl-citation.json"} </w:instrText>
      </w:r>
      <w:r w:rsidR="0040191F">
        <w:fldChar w:fldCharType="separate"/>
      </w:r>
      <w:r w:rsidR="0040191F" w:rsidRPr="0040191F">
        <w:rPr>
          <w:rFonts w:cs="Times New Roman"/>
        </w:rPr>
        <w:t>[16]</w:t>
      </w:r>
      <w:r w:rsidR="0040191F">
        <w:fldChar w:fldCharType="end"/>
      </w:r>
      <w:r w:rsidR="0040191F">
        <w:t>.</w:t>
      </w:r>
    </w:p>
    <w:p w14:paraId="68B6BFF7" w14:textId="5226B35A" w:rsidR="004E55C3" w:rsidRDefault="001B3240" w:rsidP="008419C8">
      <w:r>
        <w:rPr>
          <w:noProof/>
        </w:rPr>
        <mc:AlternateContent>
          <mc:Choice Requires="wps">
            <w:drawing>
              <wp:anchor distT="45720" distB="45720" distL="114300" distR="114300" simplePos="0" relativeHeight="251661312" behindDoc="0" locked="0" layoutInCell="1" allowOverlap="1" wp14:anchorId="79987ADE" wp14:editId="09641066">
                <wp:simplePos x="0" y="0"/>
                <wp:positionH relativeFrom="margin">
                  <wp:align>left</wp:align>
                </wp:positionH>
                <wp:positionV relativeFrom="paragraph">
                  <wp:posOffset>848360</wp:posOffset>
                </wp:positionV>
                <wp:extent cx="5570220" cy="2606040"/>
                <wp:effectExtent l="0" t="0" r="0" b="381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2606040"/>
                        </a:xfrm>
                        <a:prstGeom prst="rect">
                          <a:avLst/>
                        </a:prstGeom>
                        <a:solidFill>
                          <a:srgbClr val="FFFFFF"/>
                        </a:solidFill>
                        <a:ln w="9525">
                          <a:noFill/>
                          <a:miter lim="800000"/>
                          <a:headEnd/>
                          <a:tailEnd/>
                        </a:ln>
                      </wps:spPr>
                      <wps:txb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r w:rsidRPr="00EA3EDC">
                              <w:rPr>
                                <w:color w:val="E50000"/>
                                <w:lang w:eastAsia="hu-HU" w:bidi="ar-SA"/>
                              </w:rPr>
                              <w:t>html</w:t>
                            </w:r>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&lt;html</w:t>
                            </w:r>
                            <w:r w:rsidRPr="00EA3EDC">
                              <w:rPr>
                                <w:color w:val="3B3B3B"/>
                                <w:lang w:eastAsia="hu-HU" w:bidi="ar-SA"/>
                              </w:rPr>
                              <w:t xml:space="preserve"> </w:t>
                            </w:r>
                            <w:r w:rsidRPr="00EA3EDC">
                              <w:rPr>
                                <w:color w:val="E50000"/>
                                <w:lang w:eastAsia="hu-HU" w:bidi="ar-SA"/>
                              </w:rPr>
                              <w:t>lang</w:t>
                            </w:r>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&lt;head&gt;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charset</w:t>
                            </w:r>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name</w:t>
                            </w:r>
                            <w:r w:rsidRPr="00EA3EDC">
                              <w:rPr>
                                <w:color w:val="3B3B3B"/>
                                <w:lang w:eastAsia="hu-HU" w:bidi="ar-SA"/>
                              </w:rPr>
                              <w:t>=</w:t>
                            </w:r>
                            <w:r w:rsidRPr="00EA3EDC">
                              <w:rPr>
                                <w:color w:val="0000FF"/>
                                <w:lang w:eastAsia="hu-HU" w:bidi="ar-SA"/>
                              </w:rPr>
                              <w:t>"viewport"</w:t>
                            </w:r>
                            <w:r w:rsidRPr="00EA3EDC">
                              <w:rPr>
                                <w:color w:val="3B3B3B"/>
                                <w:lang w:eastAsia="hu-HU" w:bidi="ar-SA"/>
                              </w:rPr>
                              <w:t xml:space="preserve"> </w:t>
                            </w:r>
                            <w:r w:rsidRPr="00EA3EDC">
                              <w:rPr>
                                <w:color w:val="E50000"/>
                                <w:lang w:eastAsia="hu-HU" w:bidi="ar-SA"/>
                              </w:rPr>
                              <w:t>content</w:t>
                            </w:r>
                            <w:r w:rsidRPr="00EA3EDC">
                              <w:rPr>
                                <w:color w:val="3B3B3B"/>
                                <w:lang w:eastAsia="hu-HU" w:bidi="ar-SA"/>
                              </w:rPr>
                              <w:t>=</w:t>
                            </w:r>
                            <w:r w:rsidRPr="00EA3EDC">
                              <w:rPr>
                                <w:color w:val="0000FF"/>
                                <w:lang w:eastAsia="hu-HU" w:bidi="ar-SA"/>
                              </w:rPr>
                              <w:t>"width=device-width, initial-scale=1.0"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&lt;title&gt;</w:t>
                            </w:r>
                            <w:r w:rsidRPr="00EA3EDC">
                              <w:rPr>
                                <w:color w:val="3B3B3B"/>
                                <w:lang w:eastAsia="hu-HU" w:bidi="ar-SA"/>
                              </w:rPr>
                              <w:t>Document</w:t>
                            </w:r>
                            <w:r w:rsidRPr="00EA3EDC">
                              <w:rPr>
                                <w:lang w:eastAsia="hu-HU" w:bidi="ar-SA"/>
                              </w:rPr>
                              <w:t>&lt;/title&gt;</w:t>
                            </w:r>
                          </w:p>
                          <w:p w14:paraId="24B44570" w14:textId="77777777" w:rsidR="00EA3EDC" w:rsidRPr="00EA3EDC" w:rsidRDefault="00EA3EDC" w:rsidP="00EA3EDC">
                            <w:pPr>
                              <w:pStyle w:val="Kd"/>
                              <w:rPr>
                                <w:color w:val="3B3B3B"/>
                                <w:lang w:eastAsia="hu-HU" w:bidi="ar-SA"/>
                              </w:rPr>
                            </w:pPr>
                            <w:r w:rsidRPr="00EA3EDC">
                              <w:rPr>
                                <w:lang w:eastAsia="hu-HU" w:bidi="ar-SA"/>
                              </w:rPr>
                              <w:t>&lt;/head&gt;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 xml:space="preserve">Hello </w:t>
                            </w:r>
                            <w:r w:rsidRPr="00EA3EDC">
                              <w:rPr>
                                <w:color w:val="3B3B3B"/>
                                <w:lang w:eastAsia="hu-HU" w:bidi="ar-SA"/>
                              </w:rPr>
                              <w:t>World!</w:t>
                            </w:r>
                            <w:r w:rsidRPr="00EA3EDC">
                              <w:rPr>
                                <w:lang w:eastAsia="hu-HU" w:bidi="ar-SA"/>
                              </w:rPr>
                              <w:t>&lt;/h1&gt;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&lt;/html&gt;</w:t>
                            </w:r>
                          </w:p>
                          <w:p w14:paraId="0BFC306E" w14:textId="36B8AA23"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87ADE" id="Szövegdoboz 2" o:spid="_x0000_s1034" type="#_x0000_t202" style="position:absolute;left:0;text-align:left;margin-left:0;margin-top:66.8pt;width:438.6pt;height:205.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5XEQ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" stroked="f">
                <v:textbo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r w:rsidRPr="00EA3EDC">
                        <w:rPr>
                          <w:color w:val="E50000"/>
                          <w:lang w:eastAsia="hu-HU" w:bidi="ar-SA"/>
                        </w:rPr>
                        <w:t>html</w:t>
                      </w:r>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&lt;html</w:t>
                      </w:r>
                      <w:r w:rsidRPr="00EA3EDC">
                        <w:rPr>
                          <w:color w:val="3B3B3B"/>
                          <w:lang w:eastAsia="hu-HU" w:bidi="ar-SA"/>
                        </w:rPr>
                        <w:t xml:space="preserve"> </w:t>
                      </w:r>
                      <w:r w:rsidRPr="00EA3EDC">
                        <w:rPr>
                          <w:color w:val="E50000"/>
                          <w:lang w:eastAsia="hu-HU" w:bidi="ar-SA"/>
                        </w:rPr>
                        <w:t>lang</w:t>
                      </w:r>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&lt;head&gt;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charset</w:t>
                      </w:r>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name</w:t>
                      </w:r>
                      <w:r w:rsidRPr="00EA3EDC">
                        <w:rPr>
                          <w:color w:val="3B3B3B"/>
                          <w:lang w:eastAsia="hu-HU" w:bidi="ar-SA"/>
                        </w:rPr>
                        <w:t>=</w:t>
                      </w:r>
                      <w:r w:rsidRPr="00EA3EDC">
                        <w:rPr>
                          <w:color w:val="0000FF"/>
                          <w:lang w:eastAsia="hu-HU" w:bidi="ar-SA"/>
                        </w:rPr>
                        <w:t>"viewport"</w:t>
                      </w:r>
                      <w:r w:rsidRPr="00EA3EDC">
                        <w:rPr>
                          <w:color w:val="3B3B3B"/>
                          <w:lang w:eastAsia="hu-HU" w:bidi="ar-SA"/>
                        </w:rPr>
                        <w:t xml:space="preserve"> </w:t>
                      </w:r>
                      <w:r w:rsidRPr="00EA3EDC">
                        <w:rPr>
                          <w:color w:val="E50000"/>
                          <w:lang w:eastAsia="hu-HU" w:bidi="ar-SA"/>
                        </w:rPr>
                        <w:t>content</w:t>
                      </w:r>
                      <w:r w:rsidRPr="00EA3EDC">
                        <w:rPr>
                          <w:color w:val="3B3B3B"/>
                          <w:lang w:eastAsia="hu-HU" w:bidi="ar-SA"/>
                        </w:rPr>
                        <w:t>=</w:t>
                      </w:r>
                      <w:r w:rsidRPr="00EA3EDC">
                        <w:rPr>
                          <w:color w:val="0000FF"/>
                          <w:lang w:eastAsia="hu-HU" w:bidi="ar-SA"/>
                        </w:rPr>
                        <w:t>"width=device-width, initial-scale=1.0"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&lt;title&gt;</w:t>
                      </w:r>
                      <w:r w:rsidRPr="00EA3EDC">
                        <w:rPr>
                          <w:color w:val="3B3B3B"/>
                          <w:lang w:eastAsia="hu-HU" w:bidi="ar-SA"/>
                        </w:rPr>
                        <w:t>Document</w:t>
                      </w:r>
                      <w:r w:rsidRPr="00EA3EDC">
                        <w:rPr>
                          <w:lang w:eastAsia="hu-HU" w:bidi="ar-SA"/>
                        </w:rPr>
                        <w:t>&lt;/title&gt;</w:t>
                      </w:r>
                    </w:p>
                    <w:p w14:paraId="24B44570" w14:textId="77777777" w:rsidR="00EA3EDC" w:rsidRPr="00EA3EDC" w:rsidRDefault="00EA3EDC" w:rsidP="00EA3EDC">
                      <w:pPr>
                        <w:pStyle w:val="Kd"/>
                        <w:rPr>
                          <w:color w:val="3B3B3B"/>
                          <w:lang w:eastAsia="hu-HU" w:bidi="ar-SA"/>
                        </w:rPr>
                      </w:pPr>
                      <w:r w:rsidRPr="00EA3EDC">
                        <w:rPr>
                          <w:lang w:eastAsia="hu-HU" w:bidi="ar-SA"/>
                        </w:rPr>
                        <w:t>&lt;/head&gt;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 xml:space="preserve">Hello </w:t>
                      </w:r>
                      <w:r w:rsidRPr="00EA3EDC">
                        <w:rPr>
                          <w:color w:val="3B3B3B"/>
                          <w:lang w:eastAsia="hu-HU" w:bidi="ar-SA"/>
                        </w:rPr>
                        <w:t>World!</w:t>
                      </w:r>
                      <w:r w:rsidRPr="00EA3EDC">
                        <w:rPr>
                          <w:lang w:eastAsia="hu-HU" w:bidi="ar-SA"/>
                        </w:rPr>
                        <w:t>&lt;/h1&gt;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&lt;/html&gt;</w:t>
                      </w:r>
                    </w:p>
                    <w:p w14:paraId="0BFC306E" w14:textId="36B8AA23"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2032" behindDoc="0" locked="0" layoutInCell="1" allowOverlap="1" wp14:anchorId="5FD0AAB7" wp14:editId="6F8DC160">
                <wp:simplePos x="0" y="0"/>
                <wp:positionH relativeFrom="margin">
                  <wp:align>right</wp:align>
                </wp:positionH>
                <wp:positionV relativeFrom="paragraph">
                  <wp:posOffset>234315</wp:posOffset>
                </wp:positionV>
                <wp:extent cx="5570220" cy="635"/>
                <wp:effectExtent l="0" t="0" r="0" b="3810"/>
                <wp:wrapTopAndBottom/>
                <wp:docPr id="38533168" name="Szövegdoboz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bookmarkStart w:id="81" w:name="_Ref165891331"/>
                          <w:p w14:paraId="2B03E1FD" w14:textId="3AFE58A4" w:rsidR="001B3240" w:rsidRPr="005D4DF1" w:rsidRDefault="001B3240"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2" w:name="_Toc178587754"/>
                            <w:r w:rsidR="003259BC">
                              <w:rPr>
                                <w:noProof/>
                              </w:rPr>
                              <w:t>9</w:t>
                            </w:r>
                            <w:r>
                              <w:rPr>
                                <w:noProof/>
                              </w:rPr>
                              <w:fldChar w:fldCharType="end"/>
                            </w:r>
                            <w:r>
                              <w:t>. ábra</w:t>
                            </w:r>
                            <w:bookmarkEnd w:id="81"/>
                            <w:r>
                              <w:t>: Példa HTML kódra</w:t>
                            </w:r>
                            <w:r w:rsidR="00D27E93">
                              <w:t xml:space="preserve"> (saját)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0AAB7" id="_x0000_s1035" type="#_x0000_t202" style="position:absolute;left:0;text-align:left;margin-left:387.4pt;margin-top:18.45pt;width:438.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HNGg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4sN0PqeQpNjN+0W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" stroked="f">
                <v:textbox style="mso-fit-shape-to-text:t" inset="0,0,0,0">
                  <w:txbxContent>
                    <w:bookmarkStart w:id="83" w:name="_Ref165891331"/>
                    <w:p w14:paraId="2B03E1FD" w14:textId="3AFE58A4" w:rsidR="001B3240" w:rsidRPr="005D4DF1" w:rsidRDefault="001B3240"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4" w:name="_Toc178587754"/>
                      <w:r w:rsidR="003259BC">
                        <w:rPr>
                          <w:noProof/>
                        </w:rPr>
                        <w:t>9</w:t>
                      </w:r>
                      <w:r>
                        <w:rPr>
                          <w:noProof/>
                        </w:rPr>
                        <w:fldChar w:fldCharType="end"/>
                      </w:r>
                      <w:r>
                        <w:t>. ábra</w:t>
                      </w:r>
                      <w:bookmarkEnd w:id="83"/>
                      <w:r>
                        <w:t>: Példa HTML kódra</w:t>
                      </w:r>
                      <w:r w:rsidR="00D27E93">
                        <w:t xml:space="preserve"> (saját)</w:t>
                      </w:r>
                      <w:bookmarkEnd w:id="84"/>
                    </w:p>
                  </w:txbxContent>
                </v:textbox>
                <w10:wrap type="topAndBottom" anchorx="margin"/>
              </v:shape>
            </w:pict>
          </mc:Fallback>
        </mc:AlternateContent>
      </w:r>
    </w:p>
    <w:p w14:paraId="4F94DF0A" w14:textId="57A71BAF" w:rsidR="000C5FE0" w:rsidRDefault="000C5FE0" w:rsidP="00EE732E">
      <w:pPr>
        <w:pStyle w:val="Cmsor3"/>
        <w:numPr>
          <w:ilvl w:val="2"/>
          <w:numId w:val="19"/>
        </w:numPr>
      </w:pPr>
      <w:bookmarkStart w:id="85" w:name="_Toc178587725"/>
      <w:r>
        <w:lastRenderedPageBreak/>
        <w:t>CSS</w:t>
      </w:r>
      <w:bookmarkEnd w:id="85"/>
    </w:p>
    <w:p w14:paraId="555F3721" w14:textId="25FB24A1" w:rsidR="00593AA5" w:rsidRDefault="002B4851" w:rsidP="00593AA5">
      <w:r>
        <w:rPr>
          <w:noProof/>
        </w:rPr>
        <mc:AlternateContent>
          <mc:Choice Requires="wps">
            <w:drawing>
              <wp:anchor distT="0" distB="0" distL="114300" distR="114300" simplePos="0" relativeHeight="251710464" behindDoc="0" locked="0" layoutInCell="1" allowOverlap="1" wp14:anchorId="46E22B70" wp14:editId="67823036">
                <wp:simplePos x="0" y="0"/>
                <wp:positionH relativeFrom="column">
                  <wp:posOffset>3589655</wp:posOffset>
                </wp:positionH>
                <wp:positionV relativeFrom="paragraph">
                  <wp:posOffset>2875915</wp:posOffset>
                </wp:positionV>
                <wp:extent cx="1992630" cy="635"/>
                <wp:effectExtent l="0" t="0" r="0" b="0"/>
                <wp:wrapSquare wrapText="bothSides"/>
                <wp:docPr id="788389997" name="Szövegdoboz 1"/>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bookmarkStart w:id="86" w:name="_Ref165891311"/>
                          <w:p w14:paraId="3BAD782C" w14:textId="6F9499F3" w:rsidR="002B4851" w:rsidRPr="00EB2B77" w:rsidRDefault="002B4851" w:rsidP="002B485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7" w:name="_Toc178587755"/>
                            <w:r w:rsidR="003259BC">
                              <w:rPr>
                                <w:noProof/>
                              </w:rPr>
                              <w:t>10</w:t>
                            </w:r>
                            <w:r>
                              <w:rPr>
                                <w:noProof/>
                              </w:rPr>
                              <w:fldChar w:fldCharType="end"/>
                            </w:r>
                            <w:r>
                              <w:t>. ábra</w:t>
                            </w:r>
                            <w:bookmarkEnd w:id="86"/>
                            <w:r>
                              <w:t>: CSS3 logó</w:t>
                            </w:r>
                            <w:r w:rsidR="003A2CC6">
                              <w:t xml:space="preserve"> [17]</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22B70" id="_x0000_s1036" type="#_x0000_t202" style="position:absolute;left:0;text-align:left;margin-left:282.65pt;margin-top:226.45pt;width:156.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" stroked="f">
                <v:textbox style="mso-fit-shape-to-text:t" inset="0,0,0,0">
                  <w:txbxContent>
                    <w:bookmarkStart w:id="88" w:name="_Ref165891311"/>
                    <w:p w14:paraId="3BAD782C" w14:textId="6F9499F3" w:rsidR="002B4851" w:rsidRPr="00EB2B77" w:rsidRDefault="002B4851" w:rsidP="002B485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9" w:name="_Toc178587755"/>
                      <w:r w:rsidR="003259BC">
                        <w:rPr>
                          <w:noProof/>
                        </w:rPr>
                        <w:t>10</w:t>
                      </w:r>
                      <w:r>
                        <w:rPr>
                          <w:noProof/>
                        </w:rPr>
                        <w:fldChar w:fldCharType="end"/>
                      </w:r>
                      <w:r>
                        <w:t>. ábra</w:t>
                      </w:r>
                      <w:bookmarkEnd w:id="88"/>
                      <w:r>
                        <w:t>: CSS3 logó</w:t>
                      </w:r>
                      <w:r w:rsidR="003A2CC6">
                        <w:t xml:space="preserve"> [17]</w:t>
                      </w:r>
                      <w:bookmarkEnd w:id="89"/>
                    </w:p>
                  </w:txbxContent>
                </v:textbox>
                <w10:wrap type="square"/>
              </v:shape>
            </w:pict>
          </mc:Fallback>
        </mc:AlternateContent>
      </w:r>
      <w:r>
        <w:rPr>
          <w:noProof/>
        </w:rPr>
        <w:drawing>
          <wp:anchor distT="0" distB="0" distL="114300" distR="114300" simplePos="0" relativeHeight="251708416" behindDoc="0" locked="0" layoutInCell="1" allowOverlap="1" wp14:anchorId="2D25AAE8" wp14:editId="72E3B1AD">
            <wp:simplePos x="0" y="0"/>
            <wp:positionH relativeFrom="margin">
              <wp:posOffset>3589655</wp:posOffset>
            </wp:positionH>
            <wp:positionV relativeFrom="paragraph">
              <wp:posOffset>6350</wp:posOffset>
            </wp:positionV>
            <wp:extent cx="1992630" cy="2812415"/>
            <wp:effectExtent l="0" t="0" r="7620" b="6985"/>
            <wp:wrapSquare wrapText="bothSides"/>
            <wp:docPr id="939260022" name="Kép 18"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SS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263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AA5" w:rsidRPr="00593AA5">
        <w:t>A CSS</w:t>
      </w:r>
      <w:r>
        <w:t xml:space="preserve"> (</w:t>
      </w:r>
      <w:r w:rsidR="0040191F">
        <w:fldChar w:fldCharType="begin"/>
      </w:r>
      <w:r w:rsidR="0040191F">
        <w:instrText xml:space="preserve"> REF _Ref165891311 \h </w:instrText>
      </w:r>
      <w:r w:rsidR="0040191F">
        <w:fldChar w:fldCharType="separate"/>
      </w:r>
      <w:r w:rsidR="0040191F">
        <w:rPr>
          <w:noProof/>
        </w:rPr>
        <w:t>10</w:t>
      </w:r>
      <w:r w:rsidR="0040191F">
        <w:t>. ábra</w:t>
      </w:r>
      <w:r w:rsidR="0040191F">
        <w:fldChar w:fldCharType="end"/>
      </w:r>
      <w:r w:rsidR="0040191F">
        <w:t xml:space="preserve">, </w:t>
      </w:r>
      <w:r w:rsidR="0040191F">
        <w:fldChar w:fldCharType="begin"/>
      </w:r>
      <w:r w:rsidR="0040191F">
        <w:instrText xml:space="preserve"> REF _Ref165891343 \h </w:instrText>
      </w:r>
      <w:r w:rsidR="0040191F">
        <w:fldChar w:fldCharType="separate"/>
      </w:r>
      <w:r w:rsidR="0040191F">
        <w:rPr>
          <w:noProof/>
        </w:rPr>
        <w:t>11</w:t>
      </w:r>
      <w:r w:rsidR="0040191F">
        <w:t>. ábra</w:t>
      </w:r>
      <w:r w:rsidR="0040191F">
        <w:fldChar w:fldCharType="end"/>
      </w:r>
      <w:r>
        <w:t xml:space="preserve">), avagy </w:t>
      </w:r>
      <w:proofErr w:type="spellStart"/>
      <w:r w:rsidR="00593AA5" w:rsidRPr="00593AA5">
        <w:t>Cascading</w:t>
      </w:r>
      <w:proofErr w:type="spellEnd"/>
      <w:r w:rsidR="00593AA5" w:rsidRPr="00593AA5">
        <w:t xml:space="preserve"> </w:t>
      </w:r>
      <w:proofErr w:type="spellStart"/>
      <w:r w:rsidR="00593AA5" w:rsidRPr="00593AA5">
        <w:t>Style</w:t>
      </w:r>
      <w:proofErr w:type="spellEnd"/>
      <w:r w:rsidR="00593AA5" w:rsidRPr="00593AA5">
        <w:t xml:space="preserve"> </w:t>
      </w:r>
      <w:proofErr w:type="spellStart"/>
      <w:r w:rsidR="00593AA5" w:rsidRPr="00593AA5">
        <w:t>Sheets</w:t>
      </w:r>
      <w:proofErr w:type="spellEnd"/>
      <w:r w:rsidR="00D573C7">
        <w:t xml:space="preserve"> egy olyan stíluslap-nyelv</w:t>
      </w:r>
      <w:r w:rsidR="00506811">
        <w:t xml:space="preserve"> </w:t>
      </w:r>
      <w:r w:rsidR="00D573C7">
        <w:t>(</w:t>
      </w:r>
      <w:proofErr w:type="spellStart"/>
      <w:r w:rsidR="00D573C7">
        <w:t>style</w:t>
      </w:r>
      <w:proofErr w:type="spellEnd"/>
      <w:r w:rsidR="00D573C7">
        <w:t xml:space="preserve"> </w:t>
      </w:r>
      <w:proofErr w:type="spellStart"/>
      <w:r w:rsidR="00D573C7">
        <w:t>sheet</w:t>
      </w:r>
      <w:proofErr w:type="spellEnd"/>
      <w:r w:rsidR="00D573C7">
        <w:t xml:space="preserve"> </w:t>
      </w:r>
      <w:proofErr w:type="spellStart"/>
      <w:r w:rsidR="00D573C7">
        <w:t>language</w:t>
      </w:r>
      <w:proofErr w:type="spellEnd"/>
      <w:r w:rsidR="00D573C7">
        <w:t>)</w:t>
      </w:r>
      <w:r w:rsidR="00593AA5" w:rsidRPr="00593AA5">
        <w:t xml:space="preserve"> </w:t>
      </w:r>
      <w:r w:rsidR="00506811">
        <w:t xml:space="preserve">amelyet egy jelölőnyelvvel, például HTML-lel vagy XML-lel (beleértve az olyan XML-fajtákat, mint az SVG, </w:t>
      </w:r>
      <w:proofErr w:type="spellStart"/>
      <w:r w:rsidR="00506811">
        <w:t>MathML</w:t>
      </w:r>
      <w:proofErr w:type="spellEnd"/>
      <w:r w:rsidR="00506811">
        <w:t xml:space="preserve"> vagy az XHTML) írt dokumentum megjelenítésének és stílusának meghatározására használnak</w:t>
      </w:r>
      <w:r w:rsidR="00593AA5" w:rsidRPr="00593AA5">
        <w:t xml:space="preserve">. A CSS segítségével megadhatók a különböző elemek méretei, színei, betűtípusai, elrendezései és egyéb vizuális tulajdonságai. A CSS stílusok külön fájlokban vagy közvetlenül a HTML dokumentumokban is elhelyezhetők. </w:t>
      </w:r>
      <w:r w:rsidR="00593AA5">
        <w:t>A CSS a HTML és a JavaScript mellett a World Wide Web egyik alaptechnológiája.</w:t>
      </w:r>
    </w:p>
    <w:p w14:paraId="7133C3E9" w14:textId="26B1F8CE" w:rsidR="00593AA5" w:rsidRDefault="00593AA5" w:rsidP="00593AA5">
      <w:r>
        <w:t>A CSS-t úgy tervezték, hogy lehetővé tegye a tartalom és a megjelenítés szétválasztását, beleértve az elrendezést, a színeket és a betűtípusokat. Ez a szétválasztás javíthatja a tartalom hozzáférhetőségét</w:t>
      </w:r>
      <w:r w:rsidR="00E415FB">
        <w:t>,</w:t>
      </w:r>
      <w:r>
        <w:t xml:space="preserve"> nagyobb rugalmasságot és </w:t>
      </w:r>
      <w:r w:rsidR="008C6878">
        <w:t xml:space="preserve">kontrollt </w:t>
      </w:r>
      <w:r>
        <w:t>biztosít a megjelenítési jellemzők meghatározásában</w:t>
      </w:r>
      <w:r w:rsidR="00B51AE0">
        <w:t>,</w:t>
      </w:r>
      <w:r>
        <w:t xml:space="preserve"> lehetővé teszi, hogy több weblap megossza a formáz</w:t>
      </w:r>
      <w:r w:rsidR="00B51AE0">
        <w:t>ására</w:t>
      </w:r>
      <w:r>
        <w:t xml:space="preserve"> a vonatkozó CSS</w:t>
      </w:r>
      <w:r w:rsidR="00B51AE0">
        <w:t>-t</w:t>
      </w:r>
      <w:r w:rsidR="007F473B">
        <w:t>, a CSS</w:t>
      </w:r>
      <w:r>
        <w:t xml:space="preserve"> külön .</w:t>
      </w:r>
      <w:proofErr w:type="spellStart"/>
      <w:r>
        <w:t>css</w:t>
      </w:r>
      <w:proofErr w:type="spellEnd"/>
      <w:r>
        <w:t xml:space="preserve"> fájlban történő megadásával, ami csökkenti a szerkezeti tartalom</w:t>
      </w:r>
      <w:r w:rsidR="00775484">
        <w:t>, a HTML</w:t>
      </w:r>
      <w:r>
        <w:t xml:space="preserve"> összetettségét és ismétlődését</w:t>
      </w:r>
      <w:r w:rsidR="008A2E32">
        <w:t>,</w:t>
      </w:r>
      <w:r>
        <w:t xml:space="preserve"> és lehetővé teszi a .</w:t>
      </w:r>
      <w:proofErr w:type="spellStart"/>
      <w:r>
        <w:t>css</w:t>
      </w:r>
      <w:proofErr w:type="spellEnd"/>
      <w:r>
        <w:t xml:space="preserve"> fájl gyorsítótárba helyezését, </w:t>
      </w:r>
      <w:r w:rsidR="008A2E32">
        <w:t>ezzel</w:t>
      </w:r>
      <w:r>
        <w:t xml:space="preserve"> javít</w:t>
      </w:r>
      <w:r w:rsidR="004A0B98">
        <w:t>v</w:t>
      </w:r>
      <w:r>
        <w:t xml:space="preserve">a az oldal betöltési sebességét a fájlt és annak formázását </w:t>
      </w:r>
      <w:r w:rsidR="004D1F69">
        <w:t>használó</w:t>
      </w:r>
      <w:r>
        <w:t xml:space="preserve"> oldalak között.</w:t>
      </w:r>
    </w:p>
    <w:p w14:paraId="09E42252" w14:textId="69F92E79" w:rsidR="00593AA5" w:rsidRDefault="00593AA5" w:rsidP="00593AA5">
      <w:r>
        <w:t>A formázás és a tartalom szétválasztása azt is lehetővé teszi, hogy ugyanazt a</w:t>
      </w:r>
      <w:r w:rsidR="00040C7C">
        <w:t xml:space="preserve">z oldalt </w:t>
      </w:r>
      <w:r>
        <w:t xml:space="preserve">különböző stílusban jelenítsük meg különböző megjelenési módok esetén, például </w:t>
      </w:r>
      <w:r w:rsidR="002B0C8C">
        <w:t xml:space="preserve">nagy vagy kis </w:t>
      </w:r>
      <w:r>
        <w:t xml:space="preserve">képernyőn, nyomtatásban, hanggal (beszédalapú böngésző vagy képernyőolvasó segítségével) és Braille-alapú tapintású </w:t>
      </w:r>
      <w:proofErr w:type="spellStart"/>
      <w:r>
        <w:t>tapintású</w:t>
      </w:r>
      <w:proofErr w:type="spellEnd"/>
      <w:r>
        <w:t xml:space="preserve"> eszközökön.</w:t>
      </w:r>
    </w:p>
    <w:p w14:paraId="53579CE1" w14:textId="2C2E5E87" w:rsidR="00593AA5" w:rsidRDefault="00593AA5" w:rsidP="00593AA5">
      <w:r>
        <w:t xml:space="preserve">A World Wide Web </w:t>
      </w:r>
      <w:proofErr w:type="spellStart"/>
      <w:r>
        <w:t>Consortium</w:t>
      </w:r>
      <w:proofErr w:type="spellEnd"/>
      <w:r>
        <w:t xml:space="preserve"> (W3C), a HTML korábbi, és a CSS szabványok jelenlegi karbantartója, 1997 óta a CSS használatát szorgalmazza a kifejezett prezentációs HTML helyett</w:t>
      </w:r>
      <w:r w:rsidR="001440C9">
        <w:t>.</w:t>
      </w:r>
      <w:r w:rsidR="0040191F">
        <w:t xml:space="preserve"> </w:t>
      </w:r>
      <w:r w:rsidR="0040191F">
        <w:fldChar w:fldCharType="begin"/>
      </w:r>
      <w:r w:rsidR="0040191F">
        <w:instrText xml:space="preserve"> ADDIN ZOTERO_ITEM CSL_CITATION {"citationID":"0BEbkc3S","properties":{"unsorted":true,"formattedCitation":"[17]","plainCitation":"[17]","noteIndex":0},"citationItems":[{"id":26,"uris":["http://zotero.org/users/14064510/items/XYYBC3BL"],"itemData":{"id":26,"type":"entry-encyclopedia","abstract":"Cascading Style Sheets (CSS) is a style sheet language used for specifying the presentation and styling of a document written in a markup language such as HTML or XML (including XML dialects such as SVG, MathML or XHTML). CSS is a cornerstone technology of the World Wide Web, alongside HTML and JavaScript.CSS is designed to enable the separation of content and presentation,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formatting.\nSeparation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device.The name cascading comes from the specified priority scheme to determine which declaration applies if more than one declaration of a property match a particular element. This cascading priority scheme is predictable.\nThe CSS specifications are maintained by the World Wide Web Consortium (W3C). Internet media type (MIME type) text/css is registered for use with CSS by RFC 2318 (March 1998). The W3C operates a free CSS validation service for CSS documents.In addition to HTML, other markup languages support the use of CSS including XHTML, plain XML, SVG, and XUL. CSS is also used in the GTK widget toolkit.","container-title":"Wikipedia","language":"en","license":"Creative Commons Attribution-ShareAlike License","note":"Page Version ID: 1217996434","source":"Wikipedia","title":"CSS","URL":"https://en.wikipedia.org/w/index.php?title=CSS&amp;oldid=1217996434","accessed":{"date-parts":[["2024",4,18]]},"issued":{"date-parts":[["2024",4,9]]}}}],"schema":"https://github.com/citation-style-language/schema/raw/master/csl-citation.json"} </w:instrText>
      </w:r>
      <w:r w:rsidR="0040191F">
        <w:fldChar w:fldCharType="separate"/>
      </w:r>
      <w:r w:rsidR="0040191F" w:rsidRPr="0040191F">
        <w:rPr>
          <w:rFonts w:cs="Times New Roman"/>
        </w:rPr>
        <w:t>[17]</w:t>
      </w:r>
      <w:r w:rsidR="0040191F">
        <w:fldChar w:fldCharType="end"/>
      </w:r>
    </w:p>
    <w:p w14:paraId="67824A1D" w14:textId="77777777" w:rsidR="001B5AC8" w:rsidRDefault="00EF5D03" w:rsidP="00593AA5">
      <w:r>
        <w:t xml:space="preserve">A HTML-hez hasonló módon itt is rengeteg mindenről lehetne írni a </w:t>
      </w:r>
      <w:proofErr w:type="spellStart"/>
      <w:r>
        <w:t>bo</w:t>
      </w:r>
      <w:r w:rsidR="006302BA">
        <w:t>x</w:t>
      </w:r>
      <w:proofErr w:type="spellEnd"/>
      <w:r>
        <w:t xml:space="preserve"> </w:t>
      </w:r>
      <w:proofErr w:type="spellStart"/>
      <w:r>
        <w:t>model</w:t>
      </w:r>
      <w:r w:rsidR="006302BA">
        <w:t>-</w:t>
      </w:r>
      <w:r>
        <w:t>től</w:t>
      </w:r>
      <w:proofErr w:type="spellEnd"/>
      <w:r>
        <w:t xml:space="preserve"> kezdődően, a </w:t>
      </w:r>
      <w:proofErr w:type="spellStart"/>
      <w:r>
        <w:t>flexboxon</w:t>
      </w:r>
      <w:proofErr w:type="spellEnd"/>
      <w:r>
        <w:t xml:space="preserve"> át egészen az animációkig, amikről bővebben itt lehet olvasni: </w:t>
      </w:r>
      <w:r>
        <w:fldChar w:fldCharType="begin"/>
      </w:r>
      <w:r>
        <w:instrText xml:space="preserve"> ADDIN ZOTERO_ITEM CSL_CITATION {"citationID":"GbljADyf","properties":{"formattedCitation":"[18]","plainCitation":"[18]","noteIndex":0},"citationItems":[{"id":81,"uris":["http://zotero.org/users/14064510/items/T8IB6I8J"],"itemData":{"id":81,"type":"webpage","title":"Cascading Style Sheets","URL":"https://www.w3.org/Style/CSS/Overview.en.html","accessed":{"date-parts":[["2024",5,6]]}}}],"schema":"https://github.com/citation-style-language/schema/raw/master/csl-citation.json"} </w:instrText>
      </w:r>
      <w:r>
        <w:fldChar w:fldCharType="separate"/>
      </w:r>
      <w:r w:rsidRPr="00EF5D03">
        <w:rPr>
          <w:rFonts w:cs="Times New Roman"/>
        </w:rPr>
        <w:t>[18]</w:t>
      </w:r>
      <w:r>
        <w:fldChar w:fldCharType="end"/>
      </w:r>
      <w:r>
        <w:t>.</w:t>
      </w:r>
    </w:p>
    <w:p w14:paraId="3BD868BB" w14:textId="4464585D" w:rsidR="004E55C3" w:rsidRPr="00593AA5" w:rsidRDefault="00E26FAC" w:rsidP="00593AA5">
      <w:r>
        <w:rPr>
          <w:noProof/>
        </w:rPr>
        <w:lastRenderedPageBreak/>
        <mc:AlternateContent>
          <mc:Choice Requires="wps">
            <w:drawing>
              <wp:anchor distT="0" distB="0" distL="114300" distR="114300" simplePos="0" relativeHeight="251697152" behindDoc="0" locked="0" layoutInCell="1" allowOverlap="1" wp14:anchorId="454B11DF" wp14:editId="589EC2F9">
                <wp:simplePos x="0" y="0"/>
                <wp:positionH relativeFrom="margin">
                  <wp:align>left</wp:align>
                </wp:positionH>
                <wp:positionV relativeFrom="paragraph">
                  <wp:posOffset>162675</wp:posOffset>
                </wp:positionV>
                <wp:extent cx="5562600" cy="635"/>
                <wp:effectExtent l="0" t="0" r="0" b="3810"/>
                <wp:wrapTopAndBottom/>
                <wp:docPr id="2099586929" name="Szövegdoboz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bookmarkStart w:id="90" w:name="_Ref165891343"/>
                          <w:p w14:paraId="08A1F07A" w14:textId="5FB98740" w:rsidR="00881513" w:rsidRPr="00493BE0" w:rsidRDefault="00881513" w:rsidP="0088151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1" w:name="_Toc178587756"/>
                            <w:r w:rsidR="003259BC">
                              <w:rPr>
                                <w:noProof/>
                              </w:rPr>
                              <w:t>11</w:t>
                            </w:r>
                            <w:r>
                              <w:rPr>
                                <w:noProof/>
                              </w:rPr>
                              <w:fldChar w:fldCharType="end"/>
                            </w:r>
                            <w:r>
                              <w:t>. ábra</w:t>
                            </w:r>
                            <w:bookmarkEnd w:id="90"/>
                            <w:r>
                              <w:t>: Példa CSS kódra</w:t>
                            </w:r>
                            <w:r w:rsidR="002503E5">
                              <w:t xml:space="preserve"> (saját)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B11DF" id="_x0000_s1037" type="#_x0000_t202" style="position:absolute;left:0;text-align:left;margin-left:0;margin-top:12.8pt;width:438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598GQ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" stroked="f">
                <v:textbox style="mso-fit-shape-to-text:t" inset="0,0,0,0">
                  <w:txbxContent>
                    <w:bookmarkStart w:id="92" w:name="_Ref165891343"/>
                    <w:p w14:paraId="08A1F07A" w14:textId="5FB98740" w:rsidR="00881513" w:rsidRPr="00493BE0" w:rsidRDefault="00881513" w:rsidP="0088151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3" w:name="_Toc178587756"/>
                      <w:r w:rsidR="003259BC">
                        <w:rPr>
                          <w:noProof/>
                        </w:rPr>
                        <w:t>11</w:t>
                      </w:r>
                      <w:r>
                        <w:rPr>
                          <w:noProof/>
                        </w:rPr>
                        <w:fldChar w:fldCharType="end"/>
                      </w:r>
                      <w:r>
                        <w:t>. ábra</w:t>
                      </w:r>
                      <w:bookmarkEnd w:id="92"/>
                      <w:r>
                        <w:t>: Példa CSS kódra</w:t>
                      </w:r>
                      <w:r w:rsidR="002503E5">
                        <w:t xml:space="preserve"> (saját)</w:t>
                      </w:r>
                      <w:bookmarkEnd w:id="93"/>
                    </w:p>
                  </w:txbxContent>
                </v:textbox>
                <w10:wrap type="topAndBottom" anchorx="margin"/>
              </v:shape>
            </w:pict>
          </mc:Fallback>
        </mc:AlternateContent>
      </w:r>
      <w:r w:rsidR="00881513">
        <w:rPr>
          <w:noProof/>
        </w:rPr>
        <mc:AlternateContent>
          <mc:Choice Requires="wps">
            <w:drawing>
              <wp:anchor distT="45720" distB="45720" distL="114300" distR="114300" simplePos="0" relativeHeight="251663360" behindDoc="0" locked="0" layoutInCell="1" allowOverlap="1" wp14:anchorId="200E5089" wp14:editId="78208085">
                <wp:simplePos x="0" y="0"/>
                <wp:positionH relativeFrom="page">
                  <wp:align>center</wp:align>
                </wp:positionH>
                <wp:positionV relativeFrom="paragraph">
                  <wp:posOffset>738390</wp:posOffset>
                </wp:positionV>
                <wp:extent cx="5568950" cy="1882140"/>
                <wp:effectExtent l="0" t="0" r="0" b="3810"/>
                <wp:wrapTopAndBottom/>
                <wp:docPr id="157837520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0" cy="1882140"/>
                        </a:xfrm>
                        <a:prstGeom prst="rect">
                          <a:avLst/>
                        </a:prstGeom>
                        <a:solidFill>
                          <a:srgbClr val="FFFFFF"/>
                        </a:solidFill>
                        <a:ln w="9525">
                          <a:noFill/>
                          <a:miter lim="800000"/>
                          <a:headEnd/>
                          <a:tailEnd/>
                        </a:ln>
                      </wps:spPr>
                      <wps:txb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color</w:t>
                            </w:r>
                            <w:r w:rsidRPr="00EA3EDC">
                              <w:rPr>
                                <w:lang w:eastAsia="hu-HU" w:bidi="ar-SA"/>
                              </w:rPr>
                              <w:t xml:space="preserve">: </w:t>
                            </w:r>
                            <w:r w:rsidRPr="00EA3EDC">
                              <w:rPr>
                                <w:color w:val="0451A5"/>
                                <w:lang w:eastAsia="hu-HU" w:bidi="ar-SA"/>
                              </w:rPr>
                              <w:t>red</w:t>
                            </w:r>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text-align</w:t>
                            </w:r>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r w:rsidRPr="00EA3EDC">
                              <w:rPr>
                                <w:color w:val="800000"/>
                                <w:lang w:eastAsia="hu-HU" w:bidi="ar-SA"/>
                              </w:rPr>
                              <w:t>.small</w:t>
                            </w:r>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font-size</w:t>
                            </w:r>
                            <w:r w:rsidRPr="00EA3EDC">
                              <w:rPr>
                                <w:lang w:eastAsia="hu-HU" w:bidi="ar-SA"/>
                              </w:rPr>
                              <w:t xml:space="preserve">: </w:t>
                            </w:r>
                            <w:r w:rsidRPr="00EA3EDC">
                              <w:rPr>
                                <w:color w:val="0451A5"/>
                                <w:lang w:eastAsia="hu-HU" w:bidi="ar-SA"/>
                              </w:rPr>
                              <w:t>small</w:t>
                            </w:r>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E5089" id="_x0000_s1038" type="#_x0000_t202" style="position:absolute;left:0;text-align:left;margin-left:0;margin-top:58.15pt;width:438.5pt;height:148.2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" stroked="f">
                <v:textbo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color</w:t>
                      </w:r>
                      <w:r w:rsidRPr="00EA3EDC">
                        <w:rPr>
                          <w:lang w:eastAsia="hu-HU" w:bidi="ar-SA"/>
                        </w:rPr>
                        <w:t xml:space="preserve">: </w:t>
                      </w:r>
                      <w:r w:rsidRPr="00EA3EDC">
                        <w:rPr>
                          <w:color w:val="0451A5"/>
                          <w:lang w:eastAsia="hu-HU" w:bidi="ar-SA"/>
                        </w:rPr>
                        <w:t>red</w:t>
                      </w:r>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text-align</w:t>
                      </w:r>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r w:rsidRPr="00EA3EDC">
                        <w:rPr>
                          <w:color w:val="800000"/>
                          <w:lang w:eastAsia="hu-HU" w:bidi="ar-SA"/>
                        </w:rPr>
                        <w:t>.small</w:t>
                      </w:r>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font-size</w:t>
                      </w:r>
                      <w:r w:rsidRPr="00EA3EDC">
                        <w:rPr>
                          <w:lang w:eastAsia="hu-HU" w:bidi="ar-SA"/>
                        </w:rPr>
                        <w:t xml:space="preserve">: </w:t>
                      </w:r>
                      <w:r w:rsidRPr="00EA3EDC">
                        <w:rPr>
                          <w:color w:val="0451A5"/>
                          <w:lang w:eastAsia="hu-HU" w:bidi="ar-SA"/>
                        </w:rPr>
                        <w:t>small</w:t>
                      </w:r>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v:textbox>
                <w10:wrap type="topAndBottom" anchorx="page"/>
              </v:shape>
            </w:pict>
          </mc:Fallback>
        </mc:AlternateContent>
      </w:r>
    </w:p>
    <w:p w14:paraId="7156B990" w14:textId="1BCD6E5C" w:rsidR="00BE4AE4" w:rsidRDefault="000C5FE0" w:rsidP="00EE732E">
      <w:pPr>
        <w:pStyle w:val="Cmsor3"/>
        <w:numPr>
          <w:ilvl w:val="2"/>
          <w:numId w:val="19"/>
        </w:numPr>
      </w:pPr>
      <w:bookmarkStart w:id="94" w:name="_Toc178587726"/>
      <w:r>
        <w:t>SCSS</w:t>
      </w:r>
      <w:bookmarkEnd w:id="94"/>
    </w:p>
    <w:p w14:paraId="04F4D54A" w14:textId="4AF07349" w:rsidR="00C87D1F" w:rsidRDefault="00165E07" w:rsidP="00881513">
      <w:r>
        <w:rPr>
          <w:noProof/>
        </w:rPr>
        <mc:AlternateContent>
          <mc:Choice Requires="wps">
            <w:drawing>
              <wp:anchor distT="0" distB="0" distL="114300" distR="114300" simplePos="0" relativeHeight="251735040" behindDoc="0" locked="0" layoutInCell="1" allowOverlap="1" wp14:anchorId="1F7C0C33" wp14:editId="2603013F">
                <wp:simplePos x="0" y="0"/>
                <wp:positionH relativeFrom="column">
                  <wp:posOffset>0</wp:posOffset>
                </wp:positionH>
                <wp:positionV relativeFrom="paragraph">
                  <wp:posOffset>1715770</wp:posOffset>
                </wp:positionV>
                <wp:extent cx="2174875" cy="635"/>
                <wp:effectExtent l="0" t="0" r="0" b="0"/>
                <wp:wrapSquare wrapText="bothSides"/>
                <wp:docPr id="1775928859" name="Szövegdoboz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4607AA7D" w14:textId="47222E22" w:rsidR="00165E07" w:rsidRPr="00B37D82" w:rsidRDefault="00165E07" w:rsidP="00165E0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5" w:name="_Toc178587757"/>
                            <w:r w:rsidR="003259BC">
                              <w:rPr>
                                <w:noProof/>
                              </w:rPr>
                              <w:t>12</w:t>
                            </w:r>
                            <w:r>
                              <w:rPr>
                                <w:noProof/>
                              </w:rPr>
                              <w:fldChar w:fldCharType="end"/>
                            </w:r>
                            <w:r>
                              <w:t>. ábra: SASS logó [22]</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0C33" id="_x0000_s1039" type="#_x0000_t202" style="position:absolute;left:0;text-align:left;margin-left:0;margin-top:135.1pt;width:17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" stroked="f">
                <v:textbox style="mso-fit-shape-to-text:t" inset="0,0,0,0">
                  <w:txbxContent>
                    <w:p w14:paraId="4607AA7D" w14:textId="47222E22" w:rsidR="00165E07" w:rsidRPr="00B37D82" w:rsidRDefault="00165E07" w:rsidP="00165E0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6" w:name="_Toc178587757"/>
                      <w:r w:rsidR="003259BC">
                        <w:rPr>
                          <w:noProof/>
                        </w:rPr>
                        <w:t>12</w:t>
                      </w:r>
                      <w:r>
                        <w:rPr>
                          <w:noProof/>
                        </w:rPr>
                        <w:fldChar w:fldCharType="end"/>
                      </w:r>
                      <w:r>
                        <w:t>. ábra: SASS logó [22]</w:t>
                      </w:r>
                      <w:bookmarkEnd w:id="96"/>
                    </w:p>
                  </w:txbxContent>
                </v:textbox>
                <w10:wrap type="square"/>
              </v:shape>
            </w:pict>
          </mc:Fallback>
        </mc:AlternateContent>
      </w:r>
      <w:r>
        <w:rPr>
          <w:noProof/>
        </w:rPr>
        <w:drawing>
          <wp:anchor distT="0" distB="0" distL="114300" distR="114300" simplePos="0" relativeHeight="251732992" behindDoc="0" locked="0" layoutInCell="1" allowOverlap="1" wp14:anchorId="343B7AFC" wp14:editId="55611224">
            <wp:simplePos x="0" y="0"/>
            <wp:positionH relativeFrom="margin">
              <wp:align>left</wp:align>
            </wp:positionH>
            <wp:positionV relativeFrom="paragraph">
              <wp:posOffset>27362</wp:posOffset>
            </wp:positionV>
            <wp:extent cx="2174875" cy="1631315"/>
            <wp:effectExtent l="0" t="0" r="0" b="6985"/>
            <wp:wrapSquare wrapText="bothSides"/>
            <wp:docPr id="1354598209" name="Kép 3" descr="A képen Grafika, Betűtípus, emblém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98209" name="Kép 3" descr="A képen Grafika, Betűtípus, embléma, Grafikus tervezés látható&#10;&#10;Automatikusan generált leírá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7370" cy="1633027"/>
                    </a:xfrm>
                    <a:prstGeom prst="rect">
                      <a:avLst/>
                    </a:prstGeom>
                    <a:noFill/>
                    <a:ln>
                      <a:noFill/>
                    </a:ln>
                  </pic:spPr>
                </pic:pic>
              </a:graphicData>
            </a:graphic>
            <wp14:sizeRelH relativeFrom="page">
              <wp14:pctWidth>0</wp14:pctWidth>
            </wp14:sizeRelH>
            <wp14:sizeRelV relativeFrom="page">
              <wp14:pctHeight>0</wp14:pctHeight>
            </wp14:sizeRelV>
          </wp:anchor>
        </w:drawing>
      </w:r>
      <w:r w:rsidR="00371922" w:rsidRPr="00371922">
        <w:t>Vannak bizonyos funkciók, amelyeket a CSS nem kínál, mint például a szelektor</w:t>
      </w:r>
      <w:r w:rsidR="006302BA">
        <w:t xml:space="preserve"> öröklődés</w:t>
      </w:r>
      <w:r w:rsidR="008365B0">
        <w:t>,</w:t>
      </w:r>
      <w:r w:rsidR="006302BA">
        <w:t xml:space="preserve"> </w:t>
      </w:r>
      <w:r w:rsidR="00221DFD">
        <w:t>aminek segítségével a stílusokat örökölhetik egymástól</w:t>
      </w:r>
      <w:r w:rsidR="00013989">
        <w:t xml:space="preserve"> a szelektorok </w:t>
      </w:r>
      <w:r w:rsidR="00013989">
        <w:fldChar w:fldCharType="begin"/>
      </w:r>
      <w:r w:rsidR="008043A9">
        <w:instrText xml:space="preserve"> ADDIN ZOTERO_ITEM CSL_CITATION {"citationID":"mwIdcJCd","properties":{"formattedCitation":"[19]","plainCitation":"[19]","noteIndex":0},"citationItems":[{"id":85,"uris":["http://zotero.org/users/14064510/items/KYYTR3CR"],"itemData":{"id":85,"type":"webpage","abstract":"A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8043A9" w:rsidRPr="008043A9">
        <w:rPr>
          <w:rFonts w:cs="Times New Roman"/>
        </w:rPr>
        <w:t>[19]</w:t>
      </w:r>
      <w:r w:rsidR="00013989">
        <w:fldChar w:fldCharType="end"/>
      </w:r>
      <w:r w:rsidR="00013989">
        <w:t xml:space="preserve"> (</w:t>
      </w:r>
      <w:r w:rsidR="008365B0">
        <w:fldChar w:fldCharType="begin"/>
      </w:r>
      <w:r w:rsidR="008365B0">
        <w:instrText xml:space="preserve"> REF _Ref165893051 \h </w:instrText>
      </w:r>
      <w:r w:rsidR="008365B0">
        <w:fldChar w:fldCharType="separate"/>
      </w:r>
      <w:r w:rsidR="008365B0">
        <w:rPr>
          <w:noProof/>
        </w:rPr>
        <w:t>13</w:t>
      </w:r>
      <w:r w:rsidR="008365B0">
        <w:t>. ábra</w:t>
      </w:r>
      <w:r w:rsidR="008365B0">
        <w:fldChar w:fldCharType="end"/>
      </w:r>
      <w:r w:rsidR="00013989">
        <w:t>)</w:t>
      </w:r>
      <w:r w:rsidR="00371922" w:rsidRPr="00371922">
        <w:t>,</w:t>
      </w:r>
      <w:r w:rsidR="00013989">
        <w:t xml:space="preserve"> vagy</w:t>
      </w:r>
      <w:r w:rsidR="00371922" w:rsidRPr="00371922">
        <w:t xml:space="preserve"> </w:t>
      </w:r>
      <w:r w:rsidR="00371922">
        <w:t xml:space="preserve">a </w:t>
      </w:r>
      <w:r w:rsidR="00371922" w:rsidRPr="00371922">
        <w:t>mixin</w:t>
      </w:r>
      <w:r w:rsidR="00013989">
        <w:t>, amivel egy többször felhasznált stílusrészletet tudunk csoportba rendezni, amit az</w:t>
      </w:r>
      <w:r w:rsidR="004E1E72">
        <w:t>t</w:t>
      </w:r>
      <w:r w:rsidR="00013989">
        <w:t>án később felhasználhatunk, hasonló koncepció alapján, mint ahogy a függvények működnek</w:t>
      </w:r>
      <w:r w:rsidR="003D392F">
        <w:t xml:space="preserve"> </w:t>
      </w:r>
      <w:r w:rsidR="003D392F">
        <w:fldChar w:fldCharType="begin"/>
      </w:r>
      <w:r w:rsidR="008043A9">
        <w:instrText xml:space="preserve"> ADDIN ZOTERO_ITEM CSL_CITATION {"citationID":"5ZlIvqM9","properties":{"formattedCitation":"[20]","plainCitation":"[20]","noteIndex":0},"citationItems":[{"id":87,"uris":["http://zotero.org/users/14064510/items/L2VKV26H"],"itemData":{"id":87,"type":"webpage","title":"Sass: @mixin and @include","URL":"https://sass-lang.com/documentation/at-rules/mixin/","accessed":{"date-parts":[["2024",5,6]]}}}],"schema":"https://github.com/citation-style-language/schema/raw/master/csl-citation.json"} </w:instrText>
      </w:r>
      <w:r w:rsidR="003D392F">
        <w:fldChar w:fldCharType="separate"/>
      </w:r>
      <w:r w:rsidR="008043A9" w:rsidRPr="008043A9">
        <w:rPr>
          <w:rFonts w:cs="Times New Roman"/>
        </w:rPr>
        <w:t>[20]</w:t>
      </w:r>
      <w:r w:rsidR="003D392F">
        <w:fldChar w:fldCharType="end"/>
      </w:r>
      <w:r w:rsidR="003D392F">
        <w:t xml:space="preserve"> </w:t>
      </w:r>
      <w:r w:rsidR="00013989">
        <w:t>(</w:t>
      </w:r>
      <w:r w:rsidR="008365B0">
        <w:fldChar w:fldCharType="begin"/>
      </w:r>
      <w:r w:rsidR="008365B0">
        <w:instrText xml:space="preserve"> REF _Ref165893479 \h </w:instrText>
      </w:r>
      <w:r w:rsidR="008365B0">
        <w:fldChar w:fldCharType="separate"/>
      </w:r>
      <w:r w:rsidR="008365B0">
        <w:rPr>
          <w:noProof/>
        </w:rPr>
        <w:t>14</w:t>
      </w:r>
      <w:r w:rsidR="008365B0">
        <w:t>. ábra</w:t>
      </w:r>
      <w:r w:rsidR="008365B0">
        <w:fldChar w:fldCharType="end"/>
      </w:r>
      <w:r w:rsidR="00013989">
        <w:t>)</w:t>
      </w:r>
      <w:r w:rsidR="00371922" w:rsidRPr="00371922">
        <w:t xml:space="preserve"> </w:t>
      </w:r>
      <w:r w:rsidR="00371922">
        <w:t>és még sok más</w:t>
      </w:r>
      <w:r w:rsidR="00371922" w:rsidRPr="00371922">
        <w:t xml:space="preserve">. Ahhoz, hogy </w:t>
      </w:r>
      <w:r w:rsidR="00EE69ED">
        <w:t xml:space="preserve">a fejlesztők </w:t>
      </w:r>
      <w:r w:rsidR="00371922" w:rsidRPr="00371922">
        <w:t xml:space="preserve">hozzáférjenek ezekhez a funkciókhoz, CSS </w:t>
      </w:r>
      <w:proofErr w:type="spellStart"/>
      <w:r w:rsidR="00371922" w:rsidRPr="00371922">
        <w:t>preprocesszorokat</w:t>
      </w:r>
      <w:proofErr w:type="spellEnd"/>
      <w:r w:rsidR="00371922" w:rsidRPr="00371922">
        <w:t xml:space="preserve"> használnak. A CSS </w:t>
      </w:r>
      <w:proofErr w:type="spellStart"/>
      <w:r w:rsidR="00371922" w:rsidRPr="00371922">
        <w:t>preprocesszor</w:t>
      </w:r>
      <w:proofErr w:type="spellEnd"/>
      <w:r w:rsidR="00371922" w:rsidRPr="00371922">
        <w:t xml:space="preserve"> egy olyan alkalmazás, amely lehetővé teszi a CSS generálását saját egyedi szintaxisából. A CSS </w:t>
      </w:r>
      <w:proofErr w:type="spellStart"/>
      <w:r w:rsidR="00371922" w:rsidRPr="00371922">
        <w:t>preprocesszorok</w:t>
      </w:r>
      <w:proofErr w:type="spellEnd"/>
      <w:r w:rsidR="00371922" w:rsidRPr="00371922">
        <w:t xml:space="preserve"> megkönnyítik és hatékonyabbá teszik a CSS-</w:t>
      </w:r>
      <w:proofErr w:type="spellStart"/>
      <w:r w:rsidR="00371922" w:rsidRPr="00371922">
        <w:t>sel</w:t>
      </w:r>
      <w:proofErr w:type="spellEnd"/>
      <w:r w:rsidR="00371922" w:rsidRPr="00371922">
        <w:t xml:space="preserve"> való munkát.</w:t>
      </w:r>
      <w:r w:rsidR="008043A9">
        <w:t xml:space="preserve"> </w:t>
      </w:r>
      <w:r w:rsidR="008043A9" w:rsidRPr="008043A9">
        <w:fldChar w:fldCharType="begin"/>
      </w:r>
      <w:r w:rsidR="008043A9" w:rsidRPr="008043A9">
        <w:instrText xml:space="preserve"> ADDIN ZOTERO_ITEM CSL_CITATION {"citationID":"NtepcznO","properties":{"formattedCitation":"[21]","plainCitation":"[21]","noteIndex":0},"citationItems":[{"id":34,"uris":["http://zotero.org/users/14064510/items/2YH5I5MW"],"itemData":{"id":34,"type":"webpage","abstract":"Table Of Contents show Introduction What is SASS? Key Features of SASS What is SCSS? Key Features of SCSS Difference Between SASS and SCSS Similarities of SCSS and SASS SCSS Vs SASS: Which One to…","container-title":"InterviewBit","language":"en-US","title":"SASS Vs SCSS: What’s The Difference?","title-short":"SASS Vs SCSS","URL":"https://www.interviewbit.com/blog/sass-vs-scss/","accessed":{"date-parts":[["2024",4,18]]},"issued":{"date-parts":[["2024",1,4]]}}}],"schema":"https://github.com/citation-style-language/schema/raw/master/csl-citation.json"} </w:instrText>
      </w:r>
      <w:r w:rsidR="008043A9" w:rsidRPr="008043A9">
        <w:fldChar w:fldCharType="separate"/>
      </w:r>
      <w:r w:rsidR="008043A9" w:rsidRPr="008043A9">
        <w:t>[21]</w:t>
      </w:r>
      <w:r w:rsidR="008043A9" w:rsidRPr="008043A9">
        <w:fldChar w:fldCharType="end"/>
      </w:r>
      <w:r>
        <w:t xml:space="preserve"> </w:t>
      </w:r>
      <w:r w:rsidRPr="00165E07">
        <w:rPr>
          <w:color w:val="FFFFFF" w:themeColor="background1"/>
        </w:rPr>
        <w:fldChar w:fldCharType="begin"/>
      </w:r>
      <w:r w:rsidRPr="00165E07">
        <w:rPr>
          <w:color w:val="FFFFFF" w:themeColor="background1"/>
        </w:rPr>
        <w:instrText xml:space="preserve"> ADDIN ZOTERO_ITEM CSL_CITATION {"citationID":"MUwQuBaA","properties":{"formattedCitation":"[22]","plainCitation":"[22]","noteIndex":0},"citationItems":[{"id":91,"uris":["http://zotero.org/users/14064510/items/T4AVLMTP"],"itemData":{"id":91,"type":"webpage","language":"en","title":"File:Sass Logo Color.svg - Wikipedia","title-short":"File","URL":"https://commons.wikimedia.org/wiki/File:Sass_Logo_Color.svg","accessed":{"date-parts":[["2024",5,6]]},"issued":{"date-parts":[["2014",7,1]]}}}],"schema":"https://github.com/citation-style-language/schema/raw/master/csl-citation.json"} </w:instrText>
      </w:r>
      <w:r w:rsidRPr="00165E07">
        <w:rPr>
          <w:color w:val="FFFFFF" w:themeColor="background1"/>
        </w:rPr>
        <w:fldChar w:fldCharType="separate"/>
      </w:r>
      <w:r w:rsidRPr="00165E07">
        <w:rPr>
          <w:rFonts w:cs="Times New Roman"/>
          <w:color w:val="FFFFFF" w:themeColor="background1"/>
        </w:rPr>
        <w:t>[22]</w:t>
      </w:r>
      <w:r w:rsidRPr="00165E07">
        <w:rPr>
          <w:color w:val="FFFFFF" w:themeColor="background1"/>
        </w:rPr>
        <w:fldChar w:fldCharType="end"/>
      </w:r>
    </w:p>
    <w:p w14:paraId="2C800551" w14:textId="6D0F1904" w:rsidR="00013989" w:rsidRDefault="00013989" w:rsidP="00881513"/>
    <w:p w14:paraId="3C423A3D" w14:textId="6115C2F6" w:rsidR="00881513" w:rsidRPr="00881513" w:rsidRDefault="00C87D1F" w:rsidP="00EF5D03">
      <w:pPr>
        <w:widowControl/>
        <w:suppressAutoHyphens w:val="0"/>
        <w:spacing w:line="240" w:lineRule="auto"/>
        <w:jc w:val="left"/>
      </w:pPr>
      <w:r>
        <w:br w:type="page"/>
      </w:r>
    </w:p>
    <w:p w14:paraId="3C48CA1F" w14:textId="6D57C66D" w:rsidR="003D392F" w:rsidRDefault="00800FFF">
      <w:pPr>
        <w:widowControl/>
        <w:suppressAutoHyphens w:val="0"/>
        <w:spacing w:line="240" w:lineRule="auto"/>
        <w:jc w:val="left"/>
        <w:rPr>
          <w:noProof/>
        </w:rPr>
      </w:pPr>
      <w:r w:rsidRPr="00013989">
        <w:rPr>
          <w:noProof/>
        </w:rPr>
        <w:lastRenderedPageBreak/>
        <w:drawing>
          <wp:anchor distT="0" distB="0" distL="114300" distR="114300" simplePos="0" relativeHeight="251726848" behindDoc="0" locked="0" layoutInCell="1" allowOverlap="1" wp14:anchorId="6AA16FD3" wp14:editId="21E41060">
            <wp:simplePos x="0" y="0"/>
            <wp:positionH relativeFrom="page">
              <wp:posOffset>2266315</wp:posOffset>
            </wp:positionH>
            <wp:positionV relativeFrom="paragraph">
              <wp:posOffset>1140460</wp:posOffset>
            </wp:positionV>
            <wp:extent cx="3206750" cy="2364740"/>
            <wp:effectExtent l="0" t="0" r="0" b="0"/>
            <wp:wrapTopAndBottom/>
            <wp:docPr id="2034483149" name="Kép 1" descr="A képen szöveg, Betűtípus, képernyőkép,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83149" name="Kép 1" descr="A képen szöveg, Betűtípus, képernyőkép, kézírás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3206750" cy="2364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0" locked="0" layoutInCell="1" allowOverlap="1" wp14:anchorId="6FA90F36" wp14:editId="34C7BA75">
                <wp:simplePos x="0" y="0"/>
                <wp:positionH relativeFrom="column">
                  <wp:posOffset>1186180</wp:posOffset>
                </wp:positionH>
                <wp:positionV relativeFrom="paragraph">
                  <wp:posOffset>3562466</wp:posOffset>
                </wp:positionV>
                <wp:extent cx="3206750" cy="635"/>
                <wp:effectExtent l="0" t="0" r="0" b="0"/>
                <wp:wrapTopAndBottom/>
                <wp:docPr id="1192394048" name="Szövegdoboz 1"/>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bookmarkStart w:id="97" w:name="_Ref165893051"/>
                          <w:p w14:paraId="727E1156" w14:textId="5F495CBE" w:rsidR="00013989" w:rsidRPr="00C972A9" w:rsidRDefault="00013989" w:rsidP="00013989">
                            <w:pPr>
                              <w:pStyle w:val="Kpalrs"/>
                              <w:rPr>
                                <w:rFonts w:cs="Lohit Hindi"/>
                              </w:rPr>
                            </w:pPr>
                            <w:r>
                              <w:fldChar w:fldCharType="begin"/>
                            </w:r>
                            <w:r>
                              <w:instrText xml:space="preserve"> SEQ ábra \* ARABIC </w:instrText>
                            </w:r>
                            <w:r>
                              <w:fldChar w:fldCharType="separate"/>
                            </w:r>
                            <w:bookmarkStart w:id="98" w:name="_Toc178587758"/>
                            <w:r w:rsidR="003259BC">
                              <w:rPr>
                                <w:noProof/>
                              </w:rPr>
                              <w:t>13</w:t>
                            </w:r>
                            <w:r>
                              <w:fldChar w:fldCharType="end"/>
                            </w:r>
                            <w:r>
                              <w:t>. ábra</w:t>
                            </w:r>
                            <w:bookmarkEnd w:id="97"/>
                            <w:r>
                              <w:t xml:space="preserve">: SCSS szelektor öröklődés </w:t>
                            </w:r>
                            <w:r>
                              <w:fldChar w:fldCharType="begin"/>
                            </w:r>
                            <w:r>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fldChar w:fldCharType="separate"/>
                            </w:r>
                            <w:r w:rsidRPr="00013989">
                              <w:rPr>
                                <w:rFonts w:cs="Times New Roman"/>
                              </w:rPr>
                              <w:t>[</w:t>
                            </w:r>
                            <w:r w:rsidR="00901D6F">
                              <w:rPr>
                                <w:rFonts w:cs="Times New Roman"/>
                              </w:rPr>
                              <w:t>20</w:t>
                            </w:r>
                            <w:r w:rsidRPr="00013989">
                              <w:rPr>
                                <w:rFonts w:cs="Times New Roman"/>
                              </w:rPr>
                              <w:t>]</w:t>
                            </w:r>
                            <w:bookmarkEnd w:id="9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A90F36" id="_x0000_s1040" type="#_x0000_t202" style="position:absolute;margin-left:93.4pt;margin-top:280.5pt;width:252.5pt;height:.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XC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" stroked="f">
                <v:textbox style="mso-fit-shape-to-text:t" inset="0,0,0,0">
                  <w:txbxContent>
                    <w:bookmarkStart w:id="99" w:name="_Ref165893051"/>
                    <w:p w14:paraId="727E1156" w14:textId="5F495CBE" w:rsidR="00013989" w:rsidRPr="00C972A9" w:rsidRDefault="00013989" w:rsidP="00013989">
                      <w:pPr>
                        <w:pStyle w:val="Kpalrs"/>
                        <w:rPr>
                          <w:rFonts w:cs="Lohit Hindi"/>
                        </w:rPr>
                      </w:pPr>
                      <w:r>
                        <w:fldChar w:fldCharType="begin"/>
                      </w:r>
                      <w:r>
                        <w:instrText xml:space="preserve"> SEQ ábra \* ARABIC </w:instrText>
                      </w:r>
                      <w:r>
                        <w:fldChar w:fldCharType="separate"/>
                      </w:r>
                      <w:bookmarkStart w:id="100" w:name="_Toc178587758"/>
                      <w:r w:rsidR="003259BC">
                        <w:rPr>
                          <w:noProof/>
                        </w:rPr>
                        <w:t>13</w:t>
                      </w:r>
                      <w:r>
                        <w:fldChar w:fldCharType="end"/>
                      </w:r>
                      <w:r>
                        <w:t>. ábra</w:t>
                      </w:r>
                      <w:bookmarkEnd w:id="99"/>
                      <w:r>
                        <w:t xml:space="preserve">: SCSS szelektor öröklődés </w:t>
                      </w:r>
                      <w:r>
                        <w:fldChar w:fldCharType="begin"/>
                      </w:r>
                      <w:r>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fldChar w:fldCharType="separate"/>
                      </w:r>
                      <w:r w:rsidRPr="00013989">
                        <w:rPr>
                          <w:rFonts w:cs="Times New Roman"/>
                        </w:rPr>
                        <w:t>[</w:t>
                      </w:r>
                      <w:r w:rsidR="00901D6F">
                        <w:rPr>
                          <w:rFonts w:cs="Times New Roman"/>
                        </w:rPr>
                        <w:t>20</w:t>
                      </w:r>
                      <w:r w:rsidRPr="00013989">
                        <w:rPr>
                          <w:rFonts w:cs="Times New Roman"/>
                        </w:rPr>
                        <w:t>]</w:t>
                      </w:r>
                      <w:bookmarkEnd w:id="100"/>
                      <w:r>
                        <w:fldChar w:fldCharType="end"/>
                      </w:r>
                    </w:p>
                  </w:txbxContent>
                </v:textbox>
                <w10:wrap type="topAndBottom"/>
              </v:shape>
            </w:pict>
          </mc:Fallback>
        </mc:AlternateContent>
      </w:r>
      <w:r>
        <w:rPr>
          <w:noProof/>
        </w:rPr>
        <mc:AlternateContent>
          <mc:Choice Requires="wps">
            <w:drawing>
              <wp:anchor distT="0" distB="0" distL="114300" distR="114300" simplePos="0" relativeHeight="251731968" behindDoc="0" locked="0" layoutInCell="1" allowOverlap="1" wp14:anchorId="396215A6" wp14:editId="1B1DBE3B">
                <wp:simplePos x="0" y="0"/>
                <wp:positionH relativeFrom="column">
                  <wp:posOffset>1331595</wp:posOffset>
                </wp:positionH>
                <wp:positionV relativeFrom="paragraph">
                  <wp:posOffset>6410960</wp:posOffset>
                </wp:positionV>
                <wp:extent cx="2908935" cy="635"/>
                <wp:effectExtent l="0" t="0" r="0" b="0"/>
                <wp:wrapTopAndBottom/>
                <wp:docPr id="1561011867" name="Szövegdoboz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bookmarkStart w:id="101" w:name="_Ref165893479"/>
                          <w:p w14:paraId="5C7B9FAC" w14:textId="38CA5773" w:rsidR="00013989" w:rsidRPr="00566C65" w:rsidRDefault="00013989" w:rsidP="00013989">
                            <w:pPr>
                              <w:pStyle w:val="Kpalrs"/>
                              <w:rPr>
                                <w:rFonts w:cs="Lohit Hindi"/>
                              </w:rPr>
                            </w:pPr>
                            <w:r>
                              <w:fldChar w:fldCharType="begin"/>
                            </w:r>
                            <w:r>
                              <w:instrText xml:space="preserve"> SEQ ábra \* ARABIC </w:instrText>
                            </w:r>
                            <w:r>
                              <w:fldChar w:fldCharType="separate"/>
                            </w:r>
                            <w:bookmarkStart w:id="102" w:name="_Toc178587759"/>
                            <w:r w:rsidR="003259BC">
                              <w:rPr>
                                <w:noProof/>
                              </w:rPr>
                              <w:t>14</w:t>
                            </w:r>
                            <w:r>
                              <w:fldChar w:fldCharType="end"/>
                            </w:r>
                            <w:r>
                              <w:t>. ábra</w:t>
                            </w:r>
                            <w:bookmarkEnd w:id="101"/>
                            <w:r>
                              <w:t xml:space="preserve">: A mixin és az </w:t>
                            </w:r>
                            <w:r>
                              <w:t>include</w:t>
                            </w:r>
                            <w:r w:rsidR="00490562">
                              <w:t xml:space="preserve"> [2</w:t>
                            </w:r>
                            <w:r w:rsidR="00901D6F">
                              <w:t>1</w:t>
                            </w:r>
                            <w:r w:rsidR="00490562">
                              <w: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215A6" id="_x0000_s1041" type="#_x0000_t202" style="position:absolute;margin-left:104.85pt;margin-top:504.8pt;width:229.0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jrGQIAAEA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" stroked="f">
                <v:textbox style="mso-fit-shape-to-text:t" inset="0,0,0,0">
                  <w:txbxContent>
                    <w:bookmarkStart w:id="103" w:name="_Ref165893479"/>
                    <w:p w14:paraId="5C7B9FAC" w14:textId="38CA5773" w:rsidR="00013989" w:rsidRPr="00566C65" w:rsidRDefault="00013989" w:rsidP="00013989">
                      <w:pPr>
                        <w:pStyle w:val="Kpalrs"/>
                        <w:rPr>
                          <w:rFonts w:cs="Lohit Hindi"/>
                        </w:rPr>
                      </w:pPr>
                      <w:r>
                        <w:fldChar w:fldCharType="begin"/>
                      </w:r>
                      <w:r>
                        <w:instrText xml:space="preserve"> SEQ ábra \* ARABIC </w:instrText>
                      </w:r>
                      <w:r>
                        <w:fldChar w:fldCharType="separate"/>
                      </w:r>
                      <w:bookmarkStart w:id="104" w:name="_Toc178587759"/>
                      <w:r w:rsidR="003259BC">
                        <w:rPr>
                          <w:noProof/>
                        </w:rPr>
                        <w:t>14</w:t>
                      </w:r>
                      <w:r>
                        <w:fldChar w:fldCharType="end"/>
                      </w:r>
                      <w:r>
                        <w:t>. ábra</w:t>
                      </w:r>
                      <w:bookmarkEnd w:id="103"/>
                      <w:r>
                        <w:t xml:space="preserve">: A mixin és az </w:t>
                      </w:r>
                      <w:r>
                        <w:t>include</w:t>
                      </w:r>
                      <w:r w:rsidR="00490562">
                        <w:t xml:space="preserve"> [2</w:t>
                      </w:r>
                      <w:r w:rsidR="00901D6F">
                        <w:t>1</w:t>
                      </w:r>
                      <w:r w:rsidR="00490562">
                        <w:t>]</w:t>
                      </w:r>
                      <w:bookmarkEnd w:id="104"/>
                    </w:p>
                  </w:txbxContent>
                </v:textbox>
                <w10:wrap type="topAndBottom"/>
              </v:shape>
            </w:pict>
          </mc:Fallback>
        </mc:AlternateContent>
      </w:r>
      <w:r w:rsidRPr="00013989">
        <w:rPr>
          <w:noProof/>
        </w:rPr>
        <w:drawing>
          <wp:anchor distT="0" distB="0" distL="114300" distR="114300" simplePos="0" relativeHeight="251729920" behindDoc="0" locked="0" layoutInCell="1" allowOverlap="1" wp14:anchorId="53B05575" wp14:editId="5F17B0AD">
            <wp:simplePos x="0" y="0"/>
            <wp:positionH relativeFrom="page">
              <wp:posOffset>2411730</wp:posOffset>
            </wp:positionH>
            <wp:positionV relativeFrom="paragraph">
              <wp:posOffset>4748934</wp:posOffset>
            </wp:positionV>
            <wp:extent cx="2908935" cy="2230120"/>
            <wp:effectExtent l="0" t="0" r="5715" b="0"/>
            <wp:wrapTopAndBottom/>
            <wp:docPr id="66825727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7278" name="Kép 1" descr="A képen szöveg, képernyőkép, Betűtípus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2908935" cy="2230120"/>
                    </a:xfrm>
                    <a:prstGeom prst="rect">
                      <a:avLst/>
                    </a:prstGeom>
                  </pic:spPr>
                </pic:pic>
              </a:graphicData>
            </a:graphic>
            <wp14:sizeRelH relativeFrom="page">
              <wp14:pctWidth>0</wp14:pctWidth>
            </wp14:sizeRelH>
            <wp14:sizeRelV relativeFrom="page">
              <wp14:pctHeight>0</wp14:pctHeight>
            </wp14:sizeRelV>
          </wp:anchor>
        </w:drawing>
      </w:r>
      <w:r w:rsidR="003D392F">
        <w:rPr>
          <w:noProof/>
        </w:rPr>
        <w:br w:type="page"/>
      </w:r>
    </w:p>
    <w:p w14:paraId="457D1AD4" w14:textId="45E4E4AC" w:rsidR="00C87D1F" w:rsidRDefault="003D392F" w:rsidP="00BE4AE4">
      <w:pPr>
        <w:rPr>
          <w:noProof/>
        </w:rPr>
      </w:pPr>
      <w:r w:rsidRPr="00B97DA0">
        <w:rPr>
          <w:noProof/>
        </w:rPr>
        <w:lastRenderedPageBreak/>
        <w:drawing>
          <wp:anchor distT="0" distB="0" distL="114300" distR="114300" simplePos="0" relativeHeight="251711488" behindDoc="0" locked="0" layoutInCell="1" allowOverlap="1" wp14:anchorId="69501BC0" wp14:editId="2D56C10A">
            <wp:simplePos x="0" y="0"/>
            <wp:positionH relativeFrom="margin">
              <wp:posOffset>-55245</wp:posOffset>
            </wp:positionH>
            <wp:positionV relativeFrom="paragraph">
              <wp:posOffset>21590</wp:posOffset>
            </wp:positionV>
            <wp:extent cx="5509895" cy="2043430"/>
            <wp:effectExtent l="0" t="0" r="0" b="0"/>
            <wp:wrapTopAndBottom/>
            <wp:docPr id="183177998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9980" name="Kép 1" descr="A képen szöveg, képernyőkép, Betűtípus, szám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509895" cy="2043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2C1243AA" wp14:editId="10EE9549">
                <wp:simplePos x="0" y="0"/>
                <wp:positionH relativeFrom="margin">
                  <wp:posOffset>173470</wp:posOffset>
                </wp:positionH>
                <wp:positionV relativeFrom="paragraph">
                  <wp:posOffset>2074949</wp:posOffset>
                </wp:positionV>
                <wp:extent cx="5052695" cy="542925"/>
                <wp:effectExtent l="0" t="0" r="0" b="9525"/>
                <wp:wrapTopAndBottom/>
                <wp:docPr id="1637057686" name="Szövegdoboz 1"/>
                <wp:cNvGraphicFramePr/>
                <a:graphic xmlns:a="http://schemas.openxmlformats.org/drawingml/2006/main">
                  <a:graphicData uri="http://schemas.microsoft.com/office/word/2010/wordprocessingShape">
                    <wps:wsp>
                      <wps:cNvSpPr txBox="1"/>
                      <wps:spPr>
                        <a:xfrm>
                          <a:off x="0" y="0"/>
                          <a:ext cx="5052695" cy="542925"/>
                        </a:xfrm>
                        <a:prstGeom prst="rect">
                          <a:avLst/>
                        </a:prstGeom>
                        <a:solidFill>
                          <a:prstClr val="white"/>
                        </a:solidFill>
                        <a:ln>
                          <a:noFill/>
                        </a:ln>
                      </wps:spPr>
                      <wps:txbx>
                        <w:txbxContent>
                          <w:p w14:paraId="0E3F880D" w14:textId="3F09C7EC" w:rsidR="00B97DA0" w:rsidRPr="00F35181" w:rsidRDefault="003259BC" w:rsidP="00B97DA0">
                            <w:pPr>
                              <w:pStyle w:val="Kpalrs"/>
                              <w:rPr>
                                <w:rFonts w:cs="Lohit Hindi"/>
                              </w:rPr>
                            </w:pPr>
                            <w:fldSimple w:instr=" SEQ ábra \* ARABIC ">
                              <w:bookmarkStart w:id="105" w:name="_Toc178587760"/>
                              <w:r>
                                <w:rPr>
                                  <w:noProof/>
                                </w:rPr>
                                <w:t>15</w:t>
                              </w:r>
                            </w:fldSimple>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5"/>
                            <w:r w:rsidR="006302B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243AA" id="_x0000_s1042" type="#_x0000_t202" style="position:absolute;left:0;text-align:left;margin-left:13.65pt;margin-top:163.4pt;width:397.85pt;height:42.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" stroked="f">
                <v:textbox inset="0,0,0,0">
                  <w:txbxContent>
                    <w:p w14:paraId="0E3F880D" w14:textId="3F09C7EC" w:rsidR="00B97DA0" w:rsidRPr="00F35181" w:rsidRDefault="003259BC" w:rsidP="00B97DA0">
                      <w:pPr>
                        <w:pStyle w:val="Kpalrs"/>
                        <w:rPr>
                          <w:rFonts w:cs="Lohit Hindi"/>
                        </w:rPr>
                      </w:pPr>
                      <w:fldSimple w:instr=" SEQ ábra \* ARABIC ">
                        <w:bookmarkStart w:id="106" w:name="_Toc178587760"/>
                        <w:r>
                          <w:rPr>
                            <w:noProof/>
                          </w:rPr>
                          <w:t>15</w:t>
                        </w:r>
                      </w:fldSimple>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6"/>
                      <w:r w:rsidR="006302BA">
                        <w:rPr>
                          <w:noProof/>
                        </w:rPr>
                        <w:fldChar w:fldCharType="end"/>
                      </w:r>
                    </w:p>
                  </w:txbxContent>
                </v:textbox>
                <w10:wrap type="topAndBottom" anchorx="margin"/>
              </v:shape>
            </w:pict>
          </mc:Fallback>
        </mc:AlternateContent>
      </w:r>
      <w:r w:rsidR="00C87D1F">
        <w:rPr>
          <w:noProof/>
        </w:rPr>
        <w:t xml:space="preserve">Az </w:t>
      </w:r>
      <w:r w:rsidR="001349B8">
        <w:rPr>
          <w:noProof/>
        </w:rPr>
        <w:t>felső</w:t>
      </w:r>
      <w:r w:rsidR="00C87D1F">
        <w:rPr>
          <w:noProof/>
        </w:rPr>
        <w:t xml:space="preserve"> képen egy példa látható az SCSS és a CSS közti </w:t>
      </w:r>
      <w:r w:rsidR="003A5495">
        <w:rPr>
          <w:noProof/>
        </w:rPr>
        <w:t xml:space="preserve">alapvető </w:t>
      </w:r>
      <w:r w:rsidR="00C87D1F">
        <w:rPr>
          <w:noProof/>
        </w:rPr>
        <w:t>szintaktikai különbségre</w:t>
      </w:r>
      <w:r w:rsidR="006302BA">
        <w:rPr>
          <w:noProof/>
        </w:rPr>
        <w:t>,</w:t>
      </w:r>
      <w:r w:rsidR="00C87D1F">
        <w:rPr>
          <w:noProof/>
        </w:rPr>
        <w:t xml:space="preserve"> az </w:t>
      </w:r>
      <w:r w:rsidR="005E1346">
        <w:rPr>
          <w:noProof/>
        </w:rPr>
        <w:t>alsón</w:t>
      </w:r>
      <w:r w:rsidR="00C87D1F">
        <w:rPr>
          <w:noProof/>
        </w:rPr>
        <w:t xml:space="preserve"> pedig, hogy ugyanez hogy néz ki</w:t>
      </w:r>
      <w:r w:rsidR="00125726">
        <w:rPr>
          <w:noProof/>
        </w:rPr>
        <w:t xml:space="preserve"> alap</w:t>
      </w:r>
      <w:r w:rsidR="00C87D1F">
        <w:rPr>
          <w:noProof/>
        </w:rPr>
        <w:t xml:space="preserve"> SASS szintaxist követve.</w:t>
      </w:r>
      <w:r w:rsidR="006302BA">
        <w:rPr>
          <w:noProof/>
        </w:rPr>
        <w:t xml:space="preserve"> </w:t>
      </w:r>
      <w:r w:rsidR="006302BA" w:rsidRPr="006302BA">
        <w:rPr>
          <w:noProof/>
          <w:color w:val="FFFFFF" w:themeColor="background1"/>
        </w:rPr>
        <w:fldChar w:fldCharType="begin"/>
      </w:r>
      <w:r w:rsidR="00165E07">
        <w:rPr>
          <w:noProof/>
          <w:color w:val="FFFFFF" w:themeColor="background1"/>
        </w:rPr>
        <w:instrText xml:space="preserve"> ADDIN ZOTERO_ITEM CSL_CITATION {"citationID":"rdTsJu36","properties":{"formattedCitation":"[23]","plainCitation":"[23]","noteIndex":0},"citationItems":[{"id":32,"uris":["http://zotero.org/users/14064510/items/52E2KS99"],"itemData":{"id":32,"type":"webpage","title":"Sass: Sass Basics","URL":"https://sass-lang.com/guide/","accessed":{"date-parts":[["2024",4,18]]}}}],"schema":"https://github.com/citation-style-language/schema/raw/master/csl-citation.json"} </w:instrText>
      </w:r>
      <w:r w:rsidR="006302BA" w:rsidRPr="006302BA">
        <w:rPr>
          <w:noProof/>
          <w:color w:val="FFFFFF" w:themeColor="background1"/>
        </w:rPr>
        <w:fldChar w:fldCharType="separate"/>
      </w:r>
      <w:r w:rsidR="00165E07" w:rsidRPr="00165E07">
        <w:rPr>
          <w:rFonts w:cs="Times New Roman"/>
        </w:rPr>
        <w:t>[23]</w:t>
      </w:r>
      <w:r w:rsidR="006302BA" w:rsidRPr="006302BA">
        <w:rPr>
          <w:noProof/>
          <w:color w:val="FFFFFF" w:themeColor="background1"/>
        </w:rPr>
        <w:fldChar w:fldCharType="end"/>
      </w:r>
    </w:p>
    <w:p w14:paraId="19A045E7" w14:textId="79257718" w:rsidR="00F80AB3" w:rsidRDefault="008365B0" w:rsidP="00BE4AE4">
      <w:pPr>
        <w:rPr>
          <w:noProof/>
        </w:rPr>
      </w:pPr>
      <w:r>
        <w:rPr>
          <w:noProof/>
        </w:rPr>
        <mc:AlternateContent>
          <mc:Choice Requires="wps">
            <w:drawing>
              <wp:anchor distT="0" distB="0" distL="114300" distR="114300" simplePos="0" relativeHeight="251716608" behindDoc="0" locked="0" layoutInCell="1" allowOverlap="1" wp14:anchorId="5A7476CB" wp14:editId="791B3626">
                <wp:simplePos x="0" y="0"/>
                <wp:positionH relativeFrom="margin">
                  <wp:posOffset>672465</wp:posOffset>
                </wp:positionH>
                <wp:positionV relativeFrom="paragraph">
                  <wp:posOffset>2802428</wp:posOffset>
                </wp:positionV>
                <wp:extent cx="4225290" cy="567690"/>
                <wp:effectExtent l="0" t="0" r="3810" b="3810"/>
                <wp:wrapTopAndBottom/>
                <wp:docPr id="1180981695" name="Szövegdoboz 1"/>
                <wp:cNvGraphicFramePr/>
                <a:graphic xmlns:a="http://schemas.openxmlformats.org/drawingml/2006/main">
                  <a:graphicData uri="http://schemas.microsoft.com/office/word/2010/wordprocessingShape">
                    <wps:wsp>
                      <wps:cNvSpPr txBox="1"/>
                      <wps:spPr>
                        <a:xfrm>
                          <a:off x="0" y="0"/>
                          <a:ext cx="4225290" cy="567690"/>
                        </a:xfrm>
                        <a:prstGeom prst="rect">
                          <a:avLst/>
                        </a:prstGeom>
                        <a:solidFill>
                          <a:prstClr val="white"/>
                        </a:solidFill>
                        <a:ln>
                          <a:noFill/>
                        </a:ln>
                      </wps:spPr>
                      <wps:txbx>
                        <w:txbxContent>
                          <w:p w14:paraId="6F4FB54C" w14:textId="54608E13" w:rsidR="00B97DA0" w:rsidRPr="00D63865" w:rsidRDefault="00B97DA0" w:rsidP="00B97DA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7" w:name="_Toc178587761"/>
                            <w:r w:rsidR="003259BC">
                              <w:rPr>
                                <w:noProof/>
                              </w:rPr>
                              <w:t>16</w:t>
                            </w:r>
                            <w:r>
                              <w:rPr>
                                <w:noProof/>
                              </w:rPr>
                              <w:fldChar w:fldCharType="end"/>
                            </w:r>
                            <w:r>
                              <w:t>. ábra: A 12. ábrán látható példa</w:t>
                            </w:r>
                            <w:r w:rsidR="00A95BF4">
                              <w:t xml:space="preserve"> alap</w:t>
                            </w:r>
                            <w:r>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7"/>
                            <w:r w:rsidR="006302BA">
                              <w:rPr>
                                <w:noProof/>
                              </w:rPr>
                              <w:fldChar w:fldCharType="end"/>
                            </w:r>
                            <w:r w:rsidR="006302B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7476CB" id="_x0000_s1043" type="#_x0000_t202" style="position:absolute;left:0;text-align:left;margin-left:52.95pt;margin-top:220.65pt;width:332.7pt;height:44.7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NHAIAAEMEAAAOAAAAZHJzL2Uyb0RvYy54bWysU8Fu2zAMvQ/YPwi6L06CNV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" stroked="f">
                <v:textbox style="mso-fit-shape-to-text:t" inset="0,0,0,0">
                  <w:txbxContent>
                    <w:p w14:paraId="6F4FB54C" w14:textId="54608E13" w:rsidR="00B97DA0" w:rsidRPr="00D63865" w:rsidRDefault="00B97DA0" w:rsidP="00B97DA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8" w:name="_Toc178587761"/>
                      <w:r w:rsidR="003259BC">
                        <w:rPr>
                          <w:noProof/>
                        </w:rPr>
                        <w:t>16</w:t>
                      </w:r>
                      <w:r>
                        <w:rPr>
                          <w:noProof/>
                        </w:rPr>
                        <w:fldChar w:fldCharType="end"/>
                      </w:r>
                      <w:r>
                        <w:t>. ábra: A 12. ábrán látható példa</w:t>
                      </w:r>
                      <w:r w:rsidR="00A95BF4">
                        <w:t xml:space="preserve"> alap</w:t>
                      </w:r>
                      <w:r>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8"/>
                      <w:r w:rsidR="006302BA">
                        <w:rPr>
                          <w:noProof/>
                        </w:rPr>
                        <w:fldChar w:fldCharType="end"/>
                      </w:r>
                      <w:r w:rsidR="006302BA">
                        <w:t xml:space="preserve"> </w:t>
                      </w:r>
                    </w:p>
                  </w:txbxContent>
                </v:textbox>
                <w10:wrap type="topAndBottom" anchorx="margin"/>
              </v:shape>
            </w:pict>
          </mc:Fallback>
        </mc:AlternateContent>
      </w:r>
      <w:r w:rsidRPr="00B97DA0">
        <w:rPr>
          <w:noProof/>
        </w:rPr>
        <w:drawing>
          <wp:anchor distT="0" distB="0" distL="114300" distR="114300" simplePos="0" relativeHeight="251714560" behindDoc="0" locked="0" layoutInCell="1" allowOverlap="1" wp14:anchorId="3402D5B5" wp14:editId="51325DA1">
            <wp:simplePos x="0" y="0"/>
            <wp:positionH relativeFrom="margin">
              <wp:posOffset>901065</wp:posOffset>
            </wp:positionH>
            <wp:positionV relativeFrom="paragraph">
              <wp:posOffset>24592</wp:posOffset>
            </wp:positionV>
            <wp:extent cx="3764280" cy="2757805"/>
            <wp:effectExtent l="0" t="0" r="7620" b="4445"/>
            <wp:wrapTopAndBottom/>
            <wp:docPr id="38121516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15169" name="Kép 1" descr="A képen szöveg, képernyőkép, Betűtípus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3764280" cy="2757805"/>
                    </a:xfrm>
                    <a:prstGeom prst="rect">
                      <a:avLst/>
                    </a:prstGeom>
                  </pic:spPr>
                </pic:pic>
              </a:graphicData>
            </a:graphic>
          </wp:anchor>
        </w:drawing>
      </w:r>
    </w:p>
    <w:p w14:paraId="401D1606" w14:textId="765EB29B" w:rsidR="008368F0" w:rsidRDefault="008368F0" w:rsidP="00BE4AE4">
      <w:r w:rsidRPr="008368F0">
        <w:t xml:space="preserve">Jelenleg rengeteg CSS </w:t>
      </w:r>
      <w:proofErr w:type="spellStart"/>
      <w:r w:rsidRPr="008368F0">
        <w:t>preprocesszor</w:t>
      </w:r>
      <w:proofErr w:type="spellEnd"/>
      <w:r w:rsidRPr="008368F0">
        <w:t xml:space="preserve"> áll rendelkezésre. A SASS és az SCSS a két legnépszerűbb CSS-előfeldolgozó. Bár mindkettő </w:t>
      </w:r>
      <w:r w:rsidR="008043A9">
        <w:t>hasonlóan</w:t>
      </w:r>
      <w:r w:rsidRPr="008368F0">
        <w:t xml:space="preserve"> működik, van néhány fontos különbség a kettő között, ami megosztja a fejlesztői közösséget abban, hogy az egyiket válasszák a másik helyett. A webfejlesztés világában a SASS a </w:t>
      </w:r>
      <w:proofErr w:type="spellStart"/>
      <w:r w:rsidRPr="008368F0">
        <w:t>Syntactically</w:t>
      </w:r>
      <w:proofErr w:type="spellEnd"/>
      <w:r w:rsidRPr="008368F0">
        <w:t xml:space="preserve"> </w:t>
      </w:r>
      <w:proofErr w:type="spellStart"/>
      <w:r w:rsidRPr="008368F0">
        <w:t>Awesome</w:t>
      </w:r>
      <w:proofErr w:type="spellEnd"/>
      <w:r w:rsidRPr="008368F0">
        <w:t xml:space="preserve"> </w:t>
      </w:r>
      <w:proofErr w:type="spellStart"/>
      <w:r w:rsidRPr="008368F0">
        <w:t>Style</w:t>
      </w:r>
      <w:proofErr w:type="spellEnd"/>
      <w:r w:rsidRPr="008368F0">
        <w:t xml:space="preserve"> </w:t>
      </w:r>
      <w:proofErr w:type="spellStart"/>
      <w:r w:rsidRPr="008368F0">
        <w:t>Sheets</w:t>
      </w:r>
      <w:proofErr w:type="spellEnd"/>
      <w:r w:rsidRPr="008368F0">
        <w:t xml:space="preserve"> rövidítése, amely egy </w:t>
      </w:r>
      <w:proofErr w:type="spellStart"/>
      <w:r w:rsidRPr="008368F0">
        <w:t>preprocesszor</w:t>
      </w:r>
      <w:proofErr w:type="spellEnd"/>
      <w:r w:rsidRPr="008368F0">
        <w:t xml:space="preserve"> </w:t>
      </w:r>
      <w:proofErr w:type="spellStart"/>
      <w:r w:rsidRPr="008368F0">
        <w:t>szkriptnyelv</w:t>
      </w:r>
      <w:proofErr w:type="spellEnd"/>
      <w:r w:rsidRPr="008368F0">
        <w:t>, amelyet vagy egy CSS fájlba értelmez (</w:t>
      </w:r>
      <w:proofErr w:type="spellStart"/>
      <w:r w:rsidRPr="008368F0">
        <w:t>interpret</w:t>
      </w:r>
      <w:proofErr w:type="spellEnd"/>
      <w:r w:rsidRPr="008368F0">
        <w:t>), vagy fordít (</w:t>
      </w:r>
      <w:proofErr w:type="spellStart"/>
      <w:r w:rsidRPr="008368F0">
        <w:t>compile</w:t>
      </w:r>
      <w:proofErr w:type="spellEnd"/>
      <w:r w:rsidRPr="008368F0">
        <w:t xml:space="preserve">). A gyakran </w:t>
      </w:r>
      <w:proofErr w:type="spellStart"/>
      <w:r w:rsidRPr="008368F0">
        <w:t>Sassy</w:t>
      </w:r>
      <w:proofErr w:type="spellEnd"/>
      <w:r w:rsidRPr="008368F0">
        <w:t xml:space="preserve"> CSS-</w:t>
      </w:r>
      <w:proofErr w:type="spellStart"/>
      <w:r w:rsidRPr="008368F0">
        <w:t>nek</w:t>
      </w:r>
      <w:proofErr w:type="spellEnd"/>
      <w:r w:rsidRPr="008368F0">
        <w:t xml:space="preserve"> nevezett SCSS a SASS </w:t>
      </w:r>
      <w:r w:rsidRPr="008368F0">
        <w:lastRenderedPageBreak/>
        <w:t>fő szintaxisa, amely a már létező CSS-szintaxisra épül. A SASS és az SCSS egyaránt képes importálni egymást. A SASS matematikai és változótámogatása valójában a CSS erejét növeli.</w:t>
      </w:r>
      <w:r w:rsidR="006E046B">
        <w:t xml:space="preserve"> A CSS és SASS változók közti egyik fő különbség a CSS változók deklaratív, és a SASS változók imperatív mivolta, tehát ha valahol használunk egy SASS változót, majd ez megváltozik később, ez a korábbi felhasználást nem fogja érinteni. A CSS változók változása</w:t>
      </w:r>
      <w:r w:rsidR="001B37E3">
        <w:t>i</w:t>
      </w:r>
      <w:r w:rsidR="006E046B">
        <w:t xml:space="preserve"> ezzel szemben minden azokat felhasználó elemre hatással vannak.</w:t>
      </w:r>
      <w:r w:rsidR="00800FFF">
        <w:t xml:space="preserve"> Erről a témáról tovább lehet olvasni itt: </w:t>
      </w:r>
      <w:r w:rsidR="00800FFF">
        <w:fldChar w:fldCharType="begin"/>
      </w:r>
      <w:r w:rsidR="00165E07">
        <w:instrText xml:space="preserve"> ADDIN ZOTERO_ITEM CSL_CITATION {"citationID":"vYhJmzBJ","properties":{"formattedCitation":"[24]","plainCitation":"[24]","noteIndex":0},"citationItems":[{"id":89,"uris":["http://zotero.org/users/14064510/items/AJGGIBK5"],"itemData":{"id":89,"type":"webpage","title":"Sass: Variables","URL":"https://sass-lang.com/documentation/variables/","accessed":{"date-parts":[["2024",5,6]]}}}],"schema":"https://github.com/citation-style-language/schema/raw/master/csl-citation.json"} </w:instrText>
      </w:r>
      <w:r w:rsidR="00800FFF">
        <w:fldChar w:fldCharType="separate"/>
      </w:r>
      <w:r w:rsidR="00165E07" w:rsidRPr="00165E07">
        <w:rPr>
          <w:rFonts w:cs="Times New Roman"/>
        </w:rPr>
        <w:t>[24]</w:t>
      </w:r>
      <w:r w:rsidR="00800FFF">
        <w:fldChar w:fldCharType="end"/>
      </w:r>
      <w:r w:rsidR="00800FFF">
        <w:t>.</w:t>
      </w:r>
    </w:p>
    <w:p w14:paraId="07FDFA48" w14:textId="77777777" w:rsidR="00D06EE3" w:rsidRDefault="00FA374F" w:rsidP="00D06EE3">
      <w:pPr>
        <w:pStyle w:val="Cmsor2"/>
        <w:numPr>
          <w:ilvl w:val="1"/>
          <w:numId w:val="19"/>
        </w:numPr>
      </w:pPr>
      <w:bookmarkStart w:id="109" w:name="_Toc178587727"/>
      <w:r>
        <w:t>Az oldal viselkedését befolyásoló technológiá</w:t>
      </w:r>
      <w:r w:rsidR="002739E4">
        <w:t>k</w:t>
      </w:r>
      <w:bookmarkEnd w:id="109"/>
    </w:p>
    <w:p w14:paraId="6D387C0C" w14:textId="789AAB0B" w:rsidR="002739E4" w:rsidRDefault="002739E4" w:rsidP="00D06EE3">
      <w:pPr>
        <w:pStyle w:val="Cmsor3"/>
        <w:numPr>
          <w:ilvl w:val="2"/>
          <w:numId w:val="19"/>
        </w:numPr>
      </w:pPr>
      <w:bookmarkStart w:id="110" w:name="_Toc178587728"/>
      <w:r>
        <w:t>JavaScript</w:t>
      </w:r>
      <w:bookmarkEnd w:id="110"/>
      <w:r w:rsidR="00146F92" w:rsidRPr="00146F92">
        <w:t xml:space="preserve"> </w:t>
      </w:r>
    </w:p>
    <w:p w14:paraId="503402BB" w14:textId="4DF52327" w:rsidR="00FA374F" w:rsidRDefault="00146F92" w:rsidP="0036533A">
      <w:r>
        <w:rPr>
          <w:noProof/>
        </w:rPr>
        <w:drawing>
          <wp:anchor distT="0" distB="0" distL="114300" distR="114300" simplePos="0" relativeHeight="251717632" behindDoc="0" locked="0" layoutInCell="1" allowOverlap="1" wp14:anchorId="5EA72924" wp14:editId="2654DB01">
            <wp:simplePos x="0" y="0"/>
            <wp:positionH relativeFrom="margin">
              <wp:align>left</wp:align>
            </wp:positionH>
            <wp:positionV relativeFrom="paragraph">
              <wp:posOffset>6985</wp:posOffset>
            </wp:positionV>
            <wp:extent cx="1676400" cy="1676400"/>
            <wp:effectExtent l="0" t="0" r="0" b="0"/>
            <wp:wrapSquare wrapText="bothSides"/>
            <wp:docPr id="439703050" name="Kép 1" descr="A képen Betűtípus, Grafika, emblém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3050" name="Kép 1" descr="A képen Betűtípus, Grafika, embléma, tervezés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74F">
        <w:t>Mint korábban már említésre került, a</w:t>
      </w:r>
      <w:r w:rsidR="00FA374F" w:rsidRPr="00FA374F">
        <w:t xml:space="preserve"> HTML</w:t>
      </w:r>
      <w:r w:rsidR="008365B0">
        <w:t xml:space="preserve"> az oldal szerkezetét írja le, ebbe viszont</w:t>
      </w:r>
      <w:r w:rsidR="00FA374F" w:rsidRPr="00FA374F">
        <w:t xml:space="preserve"> beágyazhat</w:t>
      </w:r>
      <w:r w:rsidR="008365B0">
        <w:t>unk</w:t>
      </w:r>
      <w:r w:rsidR="00FA374F" w:rsidRPr="00FA374F">
        <w:t xml:space="preserve"> olyan </w:t>
      </w:r>
      <w:r w:rsidR="00FA374F">
        <w:t>script</w:t>
      </w:r>
      <w:r w:rsidR="00FA374F" w:rsidRPr="00FA374F">
        <w:t xml:space="preserve">nyelvvel írt programokat, </w:t>
      </w:r>
      <w:r w:rsidR="00FA374F">
        <w:t xml:space="preserve">mint </w:t>
      </w:r>
      <w:r w:rsidR="00FA374F" w:rsidRPr="00FA374F">
        <w:t>például a JavaScript</w:t>
      </w:r>
      <w:r w:rsidR="008365B0">
        <w:t xml:space="preserve">, </w:t>
      </w:r>
      <w:r w:rsidR="00FA374F" w:rsidRPr="00FA374F">
        <w:t>amelyek befolyásol</w:t>
      </w:r>
      <w:r w:rsidR="00D6200F">
        <w:t>ják</w:t>
      </w:r>
      <w:r w:rsidR="00FA374F" w:rsidRPr="00FA374F">
        <w:t xml:space="preserve"> a weboldalak viselkedését és</w:t>
      </w:r>
      <w:r w:rsidR="00D6200F">
        <w:t xml:space="preserve"> akár</w:t>
      </w:r>
      <w:r w:rsidR="00FA374F" w:rsidRPr="00FA374F">
        <w:t xml:space="preserve"> a tartalmát is</w:t>
      </w:r>
      <w:r w:rsidR="006F32BD">
        <w:t>.</w:t>
      </w:r>
    </w:p>
    <w:p w14:paraId="671DAC08" w14:textId="31BC0CEB" w:rsidR="006F32BD" w:rsidRDefault="008365B0" w:rsidP="006F32BD">
      <w:r>
        <w:rPr>
          <w:noProof/>
        </w:rPr>
        <mc:AlternateContent>
          <mc:Choice Requires="wps">
            <w:drawing>
              <wp:anchor distT="0" distB="0" distL="114300" distR="114300" simplePos="0" relativeHeight="251719680" behindDoc="0" locked="0" layoutInCell="1" allowOverlap="1" wp14:anchorId="0534DBE0" wp14:editId="24BC81EB">
                <wp:simplePos x="0" y="0"/>
                <wp:positionH relativeFrom="margin">
                  <wp:align>left</wp:align>
                </wp:positionH>
                <wp:positionV relativeFrom="paragraph">
                  <wp:posOffset>458470</wp:posOffset>
                </wp:positionV>
                <wp:extent cx="1676400" cy="678815"/>
                <wp:effectExtent l="0" t="0" r="0" b="6985"/>
                <wp:wrapSquare wrapText="bothSides"/>
                <wp:docPr id="1832559263" name="Szövegdoboz 1"/>
                <wp:cNvGraphicFramePr/>
                <a:graphic xmlns:a="http://schemas.openxmlformats.org/drawingml/2006/main">
                  <a:graphicData uri="http://schemas.microsoft.com/office/word/2010/wordprocessingShape">
                    <wps:wsp>
                      <wps:cNvSpPr txBox="1"/>
                      <wps:spPr>
                        <a:xfrm>
                          <a:off x="0" y="0"/>
                          <a:ext cx="1676400" cy="678815"/>
                        </a:xfrm>
                        <a:prstGeom prst="rect">
                          <a:avLst/>
                        </a:prstGeom>
                        <a:solidFill>
                          <a:prstClr val="white"/>
                        </a:solidFill>
                        <a:ln>
                          <a:noFill/>
                        </a:ln>
                      </wps:spPr>
                      <wps:txbx>
                        <w:txbxContent>
                          <w:p w14:paraId="075A7DAB" w14:textId="19A65B5E" w:rsidR="00146F92" w:rsidRPr="007419B1" w:rsidRDefault="00146F92" w:rsidP="00146F9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1" w:name="_Toc178587762"/>
                            <w:r w:rsidR="003259BC">
                              <w:rPr>
                                <w:noProof/>
                              </w:rPr>
                              <w:t>17</w:t>
                            </w:r>
                            <w:r>
                              <w:rPr>
                                <w:noProof/>
                              </w:rPr>
                              <w:fldChar w:fldCharType="end"/>
                            </w:r>
                            <w:r>
                              <w:t>. ábra: JavaScript logó</w:t>
                            </w:r>
                            <w:r w:rsidR="008365B0">
                              <w:t xml:space="preserve"> [26]</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4DBE0" id="_x0000_s1044" type="#_x0000_t202" style="position:absolute;left:0;text-align:left;margin-left:0;margin-top:36.1pt;width:132pt;height:53.4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" stroked="f">
                <v:textbox inset="0,0,0,0">
                  <w:txbxContent>
                    <w:p w14:paraId="075A7DAB" w14:textId="19A65B5E" w:rsidR="00146F92" w:rsidRPr="007419B1" w:rsidRDefault="00146F92" w:rsidP="00146F9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2" w:name="_Toc178587762"/>
                      <w:r w:rsidR="003259BC">
                        <w:rPr>
                          <w:noProof/>
                        </w:rPr>
                        <w:t>17</w:t>
                      </w:r>
                      <w:r>
                        <w:rPr>
                          <w:noProof/>
                        </w:rPr>
                        <w:fldChar w:fldCharType="end"/>
                      </w:r>
                      <w:r>
                        <w:t>. ábra: JavaScript logó</w:t>
                      </w:r>
                      <w:r w:rsidR="008365B0">
                        <w:t xml:space="preserve"> [26]</w:t>
                      </w:r>
                      <w:bookmarkEnd w:id="112"/>
                    </w:p>
                  </w:txbxContent>
                </v:textbox>
                <w10:wrap type="square" anchorx="margin"/>
              </v:shape>
            </w:pict>
          </mc:Fallback>
        </mc:AlternateContent>
      </w:r>
      <w:r w:rsidR="006F32BD">
        <w:t xml:space="preserve">A JavaScript, vagy annak valamely változata, ma már alapvető fontosságú a weboldalak fejlesztésében. Képes arra, hogy interaktívvá és élénkké tegye az online felületeket </w:t>
      </w:r>
      <w:r w:rsidR="000958EC">
        <w:t>a</w:t>
      </w:r>
      <w:r w:rsidR="006F32BD">
        <w:t>záltal,</w:t>
      </w:r>
      <w:r w:rsidR="000958EC">
        <w:t xml:space="preserve"> hogy </w:t>
      </w:r>
      <w:r w:rsidR="006F32BD">
        <w:t>felugró ablakokat, interaktív űrlapokat és egyéb dinamikus elemeket adunk</w:t>
      </w:r>
      <w:r w:rsidR="000958EC">
        <w:t xml:space="preserve"> vele</w:t>
      </w:r>
      <w:r w:rsidR="006F32BD">
        <w:t xml:space="preserve"> az oldalakhoz,</w:t>
      </w:r>
      <w:r w:rsidR="00BF17E3">
        <w:t xml:space="preserve"> ezzel azt is</w:t>
      </w:r>
      <w:r w:rsidR="006F32BD">
        <w:t xml:space="preserve"> lehetővé t</w:t>
      </w:r>
      <w:r w:rsidR="00BF17E3">
        <w:t>éve, hogy</w:t>
      </w:r>
      <w:r w:rsidR="006F32BD">
        <w:t xml:space="preserve"> a felhasználók aktívan kommunikáljanak </w:t>
      </w:r>
      <w:r w:rsidR="00263E97">
        <w:t>ezekkel az elemekkel, és a weboldallal</w:t>
      </w:r>
      <w:r w:rsidR="006F32BD">
        <w:t>.</w:t>
      </w:r>
    </w:p>
    <w:p w14:paraId="74E96AA2" w14:textId="4248084C" w:rsidR="00924ACD" w:rsidRDefault="006F32BD" w:rsidP="006F32BD">
      <w:r>
        <w:t>Ezen túlmenően, az aszinkron kommunikáció révén a JavaScript lehetővé teszi az adatok háttérben történő letöltését anélkül</w:t>
      </w:r>
      <w:r w:rsidR="00953508">
        <w:t>,</w:t>
      </w:r>
      <w:r w:rsidR="005729BE">
        <w:t xml:space="preserve"> hogy ez (mint egyszálas futás esetén) megakasztaná a</w:t>
      </w:r>
      <w:r w:rsidR="00953508">
        <w:t>z oldal scriptjének futását vagy</w:t>
      </w:r>
      <w:r>
        <w:t>, hogy az egész oldal frissülne, ami gyorsabb és simább felhasználói élményt eredményez.</w:t>
      </w:r>
      <w:r w:rsidR="00953508">
        <w:t xml:space="preserve"> Ettől függetlenül a JavaScript</w:t>
      </w:r>
      <w:r w:rsidR="00E45BB2">
        <w:t xml:space="preserve"> ebben az esetben</w:t>
      </w:r>
      <w:r w:rsidR="00953508">
        <w:t xml:space="preserve"> továbbra is egy szálon </w:t>
      </w:r>
      <w:r w:rsidR="00205B47">
        <w:t xml:space="preserve">futtatja az aszinkron függvényeket, </w:t>
      </w:r>
      <w:r w:rsidR="00953508">
        <w:t xml:space="preserve">viszont a Web </w:t>
      </w:r>
      <w:proofErr w:type="spellStart"/>
      <w:r w:rsidR="00953508">
        <w:t>Worker</w:t>
      </w:r>
      <w:proofErr w:type="spellEnd"/>
      <w:r w:rsidR="00953508">
        <w:t>-ek 2009-es bevezetésével képesek lettünk több szál használatára</w:t>
      </w:r>
      <w:r w:rsidR="00205B47">
        <w:t xml:space="preserve"> is</w:t>
      </w:r>
      <w:r w:rsidR="00953508">
        <w:t xml:space="preserve">. </w:t>
      </w:r>
      <w:r w:rsidR="00953508">
        <w:fldChar w:fldCharType="begin"/>
      </w:r>
      <w:r w:rsidR="008365B0">
        <w:instrText xml:space="preserve"> ADDIN ZOTERO_ITEM CSL_CITATION {"citationID":"SAC39VXA","properties":{"formattedCitation":"[25]","plainCitation":"[25]","noteIndex":0},"citationItems":[{"id":60,"uris":["http://zotero.org/users/14064510/items/4VRY39X5"],"itemData":{"id":60,"type":"post-weblog","abstract":"A Look Into Web Workers","container-title":"Hackmamba","language":"en","title":"Multithreading Javascript","URL":"https://medium.com/techtrument/multithreading-javascript-46156179cf9a","author":[{"family":"Peng","given":"Max"}],"accessed":{"date-parts":[["2024",4,24]]},"issued":{"date-parts":[["2017",9,17]]}}}],"schema":"https://github.com/citation-style-language/schema/raw/master/csl-citation.json"} </w:instrText>
      </w:r>
      <w:r w:rsidR="00953508">
        <w:fldChar w:fldCharType="separate"/>
      </w:r>
      <w:r w:rsidR="008365B0" w:rsidRPr="008365B0">
        <w:rPr>
          <w:rFonts w:cs="Times New Roman"/>
        </w:rPr>
        <w:t>[25]</w:t>
      </w:r>
      <w:r w:rsidR="00953508">
        <w:fldChar w:fldCharType="end"/>
      </w:r>
      <w:r w:rsidR="008365B0">
        <w:t xml:space="preserve"> </w:t>
      </w:r>
      <w:r w:rsidR="008365B0" w:rsidRPr="00B30911">
        <w:rPr>
          <w:color w:val="FFFFFF" w:themeColor="background1"/>
        </w:rPr>
        <w:fldChar w:fldCharType="begin"/>
      </w:r>
      <w:r w:rsidR="008365B0" w:rsidRPr="00B30911">
        <w:rPr>
          <w:color w:val="FFFFFF" w:themeColor="background1"/>
        </w:rPr>
        <w:instrText xml:space="preserve"> ADDIN ZOTERO_ITEM CSL_CITATION {"citationID":"sY4LouYI","properties":{"formattedCitation":"[26]","plainCitation":"[26]","noteIndex":0},"citationItems":[{"id":66,"uris":["http://zotero.org/users/14064510/items/EEBNB2SF"],"itemData":{"id":66,"type":"graphic","archive":"Wikipedia via GitHub logo.js","license":"Public domain","source":"Wikimedia Commons","title":"English:  Unofficial JavaScript logo by Chris Williams, from GitHub logo.js, under very permissive licensing (WTFPL).","title-short":"English","URL":"https://commons.wikimedia.org/wiki/File:JavaScript-logo.png","author":[{"family":"Williams","given":"Ramaksoud2000 via Chris"}],"accessed":{"date-parts":[["2024",4,24]]},"issued":{"date-parts":[["2011"]]}}}],"schema":"https://github.com/citation-style-language/schema/raw/master/csl-citation.json"} </w:instrText>
      </w:r>
      <w:r w:rsidR="008365B0" w:rsidRPr="00B30911">
        <w:rPr>
          <w:color w:val="FFFFFF" w:themeColor="background1"/>
        </w:rPr>
        <w:fldChar w:fldCharType="separate"/>
      </w:r>
      <w:r w:rsidR="008365B0" w:rsidRPr="00B30911">
        <w:rPr>
          <w:rFonts w:cs="Times New Roman"/>
          <w:color w:val="FFFFFF" w:themeColor="background1"/>
        </w:rPr>
        <w:t>[26]</w:t>
      </w:r>
      <w:r w:rsidR="008365B0" w:rsidRPr="00B30911">
        <w:rPr>
          <w:color w:val="FFFFFF" w:themeColor="background1"/>
        </w:rPr>
        <w:fldChar w:fldCharType="end"/>
      </w:r>
      <w:r w:rsidR="008365B0" w:rsidRPr="00B30911">
        <w:rPr>
          <w:color w:val="FFFFFF" w:themeColor="background1"/>
        </w:rPr>
        <w:t xml:space="preserve"> </w:t>
      </w:r>
    </w:p>
    <w:p w14:paraId="6A3E3D43" w14:textId="77777777" w:rsidR="00924ACD" w:rsidRDefault="00924ACD">
      <w:pPr>
        <w:widowControl/>
        <w:suppressAutoHyphens w:val="0"/>
        <w:spacing w:line="240" w:lineRule="auto"/>
        <w:jc w:val="left"/>
      </w:pPr>
      <w:r>
        <w:br w:type="page"/>
      </w:r>
    </w:p>
    <w:p w14:paraId="20099C9A" w14:textId="249661A1" w:rsidR="00035910" w:rsidRDefault="0036533A" w:rsidP="0036533A">
      <w:r>
        <w:lastRenderedPageBreak/>
        <w:t>A JavaScript (JS) értelmezett (interpretált</w:t>
      </w:r>
      <w:r w:rsidR="00F5789D">
        <w:t xml:space="preserve">), </w:t>
      </w:r>
      <w:r>
        <w:t xml:space="preserve">vagy </w:t>
      </w:r>
      <w:r w:rsidR="00F5789D">
        <w:t>„</w:t>
      </w:r>
      <w:proofErr w:type="spellStart"/>
      <w:r>
        <w:t>just</w:t>
      </w:r>
      <w:proofErr w:type="spellEnd"/>
      <w:r>
        <w:t>-in-</w:t>
      </w:r>
      <w:proofErr w:type="spellStart"/>
      <w:r>
        <w:t>time</w:t>
      </w:r>
      <w:proofErr w:type="spellEnd"/>
      <w:r w:rsidR="00F5789D">
        <w:t xml:space="preserve">” </w:t>
      </w:r>
      <w:r>
        <w:t>fordított</w:t>
      </w:r>
      <w:r w:rsidR="00F5789D">
        <w:t xml:space="preserve"> (</w:t>
      </w:r>
      <w:proofErr w:type="spellStart"/>
      <w:r w:rsidR="00F5789D">
        <w:t>just</w:t>
      </w:r>
      <w:proofErr w:type="spellEnd"/>
      <w:r w:rsidR="00F5789D">
        <w:t>-in-</w:t>
      </w:r>
      <w:proofErr w:type="spellStart"/>
      <w:r w:rsidR="00F5789D">
        <w:t>time</w:t>
      </w:r>
      <w:proofErr w:type="spellEnd"/>
      <w:r w:rsidR="00F5789D">
        <w:t xml:space="preserve"> </w:t>
      </w:r>
      <w:proofErr w:type="spellStart"/>
      <w:r w:rsidR="00F5789D">
        <w:t>compiled</w:t>
      </w:r>
      <w:proofErr w:type="spellEnd"/>
      <w:r w:rsidR="00F5789D">
        <w:t>)</w:t>
      </w:r>
      <w:r>
        <w:t xml:space="preserve"> programozási nyelv </w:t>
      </w:r>
      <w:proofErr w:type="spellStart"/>
      <w:r w:rsidR="00953508">
        <w:t>first-class</w:t>
      </w:r>
      <w:proofErr w:type="spellEnd"/>
      <w:r w:rsidR="00953508">
        <w:t xml:space="preserve"> függvényekkel</w:t>
      </w:r>
      <w:r w:rsidR="00AB02C2">
        <w:t xml:space="preserve">, ami annyit jelent, hogy </w:t>
      </w:r>
      <w:r w:rsidR="00AB02C2" w:rsidRPr="00953508">
        <w:t xml:space="preserve">a függvényeket az adott nyelven úgy kezelik, mint bármely más változót. Egy ilyen nyelvben például egy függvényt át lehet adni </w:t>
      </w:r>
      <w:r w:rsidR="00AB02C2">
        <w:t>paraméterként</w:t>
      </w:r>
      <w:r w:rsidR="00AB02C2" w:rsidRPr="00953508">
        <w:t xml:space="preserve"> más függvényeknek, egy függvény visszaadhatja</w:t>
      </w:r>
      <w:r w:rsidR="00AB02C2">
        <w:t xml:space="preserve"> azt</w:t>
      </w:r>
      <w:r w:rsidR="00AB02C2" w:rsidRPr="00953508">
        <w:t>, és értékként hozzárendelhető egy változóhoz</w:t>
      </w:r>
      <w:r w:rsidR="00AB02C2">
        <w:t xml:space="preserve"> is </w:t>
      </w:r>
      <w:r w:rsidR="00AB02C2" w:rsidRPr="00AB02C2">
        <w:fldChar w:fldCharType="begin"/>
      </w:r>
      <w:r w:rsidR="008D0DF7">
        <w:instrText xml:space="preserve"> ADDIN ZOTERO_ITEM CSL_CITATION {"citationID":"i92gTrDj","properties":{"formattedCitation":"[27]","plainCitation":"[27]","noteIndex":0},"citationItems":[{"id":62,"uris":["http://zotero.org/users/14064510/items/3JSG58J5"],"itemData":{"id":62,"type":"webpage","abstract":"A programming language is said to have First-class functions when functions in that language are treated like any other variable. For example, in such a language, a function can be passed as an argument to other functions, can be returned by another function and can be assigned as a value to a variable.","language":"en-US","title":"First-class Function - MDN Web Docs Glossary: Definitions of Web-related terms | MDN","title-short":"First-class Function - MDN Web Docs Glossary","URL":"https://developer.mozilla.org/en-US/docs/Glossary/First-class_Function","accessed":{"date-parts":[["2024",4,24]]},"issued":{"date-parts":[["2023",6,8]]}}}],"schema":"https://github.com/citation-style-language/schema/raw/master/csl-citation.json"} </w:instrText>
      </w:r>
      <w:r w:rsidR="00AB02C2" w:rsidRPr="00AB02C2">
        <w:fldChar w:fldCharType="separate"/>
      </w:r>
      <w:r w:rsidR="00AB02C2" w:rsidRPr="00AB02C2">
        <w:t>[27]</w:t>
      </w:r>
      <w:r w:rsidR="00AB02C2" w:rsidRPr="00AB02C2">
        <w:fldChar w:fldCharType="end"/>
      </w:r>
      <w:r>
        <w:t xml:space="preserve">. Bár leginkább a weboldalak </w:t>
      </w:r>
      <w:proofErr w:type="spellStart"/>
      <w:r>
        <w:t>szkriptnyelveként</w:t>
      </w:r>
      <w:proofErr w:type="spellEnd"/>
      <w:r>
        <w:t xml:space="preserve"> ismert, számos </w:t>
      </w:r>
      <w:r w:rsidR="00D06EE3">
        <w:t>olyan környezetben is használják, amely nem böngésző</w:t>
      </w:r>
      <w:r>
        <w:t>, például a Node.js</w:t>
      </w:r>
      <w:r w:rsidR="00A8758E">
        <w:t xml:space="preserve"> alatt</w:t>
      </w:r>
      <w:r>
        <w:t>.</w:t>
      </w:r>
    </w:p>
    <w:p w14:paraId="792B04B4" w14:textId="03194010" w:rsidR="0036533A" w:rsidRDefault="0036533A" w:rsidP="0036533A">
      <w:r>
        <w:t>A JavaScript egy prototípus-alapú</w:t>
      </w:r>
      <w:r w:rsidR="00AB02C2">
        <w:t xml:space="preserve"> </w:t>
      </w:r>
      <w:r w:rsidR="00AB02C2" w:rsidRPr="00035910">
        <w:rPr>
          <w:i/>
          <w:iCs/>
        </w:rPr>
        <w:t xml:space="preserve">(a prototípus-alapú programozás az objektumorientált programozás olyan formája, amelyben az osztályokat nem explicit módon definiálják, hanem úgy származtatják, hogy tulajdonságokat és metódusokat adnak hozzá egy másik osztály példányához </w:t>
      </w:r>
      <w:r w:rsidR="00AB02C2" w:rsidRPr="00035910">
        <w:rPr>
          <w:i/>
          <w:iCs/>
        </w:rPr>
        <w:fldChar w:fldCharType="begin"/>
      </w:r>
      <w:r w:rsidR="008D0DF7">
        <w:rPr>
          <w:i/>
          <w:iCs/>
        </w:rPr>
        <w:instrText xml:space="preserve"> ADDIN ZOTERO_ITEM CSL_CITATION {"citationID":"BwAPihE1","properties":{"formattedCitation":"[28]","plainCitation":"[28]","noteIndex":0},"citationItems":[{"id":64,"uris":["http://zotero.org/users/14064510/items/SAK8WYLL"],"itemData":{"id":64,"type":"webpage","abstract":"Prototype-based programming is a style of object-oriented programming in which classes are not explicitly defined, but rather derived by adding properties and methods to an instance of another class or, less frequently, adding them to an empty object.","language":"en-US","title":"Prototype-based programming - MDN Web Docs Glossary: Definitions of Web-related terms | MDN","title-short":"Prototype-based programming - MDN Web Docs Glossary","URL":"https://developer.mozilla.org/en-US/docs/Glossary/Prototype-based_programming","accessed":{"date-parts":[["2024",4,24]]},"issued":{"date-parts":[["2023",6,8]]}}}],"schema":"https://github.com/citation-style-language/schema/raw/master/csl-citation.json"} </w:instrText>
      </w:r>
      <w:r w:rsidR="00AB02C2" w:rsidRPr="00035910">
        <w:rPr>
          <w:i/>
          <w:iCs/>
        </w:rPr>
        <w:fldChar w:fldCharType="separate"/>
      </w:r>
      <w:r w:rsidR="00AB02C2" w:rsidRPr="00035910">
        <w:rPr>
          <w:i/>
          <w:iCs/>
        </w:rPr>
        <w:t>[28]</w:t>
      </w:r>
      <w:r w:rsidR="00AB02C2" w:rsidRPr="00035910">
        <w:rPr>
          <w:i/>
          <w:iCs/>
        </w:rPr>
        <w:fldChar w:fldCharType="end"/>
      </w:r>
      <w:r w:rsidR="00AB02C2" w:rsidRPr="00035910">
        <w:rPr>
          <w:i/>
          <w:iCs/>
        </w:rPr>
        <w:t>)</w:t>
      </w:r>
      <w:r>
        <w:t>, többparadigmás</w:t>
      </w:r>
      <w:r w:rsidR="00AB02C2">
        <w:t xml:space="preserve"> </w:t>
      </w:r>
      <w:r w:rsidR="00AB02C2" w:rsidRPr="00035910">
        <w:rPr>
          <w:i/>
          <w:iCs/>
        </w:rPr>
        <w:t>(több programozási paradigmát támogat, mint például az objektumorientált</w:t>
      </w:r>
      <w:r w:rsidR="00A857D6">
        <w:rPr>
          <w:i/>
          <w:iCs/>
        </w:rPr>
        <w:t xml:space="preserve"> és a</w:t>
      </w:r>
      <w:r w:rsidR="00AB02C2" w:rsidRPr="00035910">
        <w:rPr>
          <w:i/>
          <w:iCs/>
        </w:rPr>
        <w:t xml:space="preserve"> funkcionális</w:t>
      </w:r>
      <w:r w:rsidR="008D0DF7">
        <w:rPr>
          <w:i/>
          <w:iCs/>
        </w:rPr>
        <w:t xml:space="preserve"> </w:t>
      </w:r>
      <w:r w:rsidR="008D0DF7" w:rsidRPr="008D0DF7">
        <w:rPr>
          <w:i/>
          <w:iCs/>
        </w:rPr>
        <w:fldChar w:fldCharType="begin"/>
      </w:r>
      <w:r w:rsidR="008D0DF7" w:rsidRPr="008D0DF7">
        <w:rPr>
          <w:i/>
          <w:iCs/>
        </w:rPr>
        <w:instrText xml:space="preserve"> ADDIN ZOTERO_ITEM CSL_CITATION {"citationID":"eDttNTL3","properties":{"formattedCitation":"[29]","plainCitation":"[29]","noteIndex":0},"citationItems":[{"id":95,"uris":["http://zotero.org/users/14064510/items/QSP5SVHX"],"itemData":{"id":95,"type":"webpage","title":"JavaScript Programming Paradigms","URL":"https://byby.dev/js-paradigms","accessed":{"date-parts":[["2024",5,6]]}}}],"schema":"https://github.com/citation-style-language/schema/raw/master/csl-citation.json"} </w:instrText>
      </w:r>
      <w:r w:rsidR="008D0DF7" w:rsidRPr="008D0DF7">
        <w:rPr>
          <w:i/>
          <w:iCs/>
        </w:rPr>
        <w:fldChar w:fldCharType="separate"/>
      </w:r>
      <w:r w:rsidR="008D0DF7" w:rsidRPr="008D0DF7">
        <w:rPr>
          <w:rFonts w:cs="Times New Roman"/>
          <w:i/>
          <w:iCs/>
        </w:rPr>
        <w:t>[29]</w:t>
      </w:r>
      <w:r w:rsidR="008D0DF7" w:rsidRPr="008D0DF7">
        <w:rPr>
          <w:i/>
          <w:iCs/>
        </w:rPr>
        <w:fldChar w:fldCharType="end"/>
      </w:r>
      <w:r w:rsidR="00AB02C2" w:rsidRPr="00035910">
        <w:rPr>
          <w:i/>
          <w:iCs/>
        </w:rPr>
        <w:t>)</w:t>
      </w:r>
      <w:r>
        <w:t>, egyszálú, dinamikus nyelv</w:t>
      </w:r>
      <w:r w:rsidR="008D0DF7">
        <w:t xml:space="preserve"> </w:t>
      </w:r>
      <w:r w:rsidR="008D0DF7" w:rsidRPr="008D0DF7">
        <w:rPr>
          <w:i/>
          <w:iCs/>
        </w:rPr>
        <w:t>(dinamikus típusokat használ, tehát futásidőben a változók típusa változhat)</w:t>
      </w:r>
      <w:r w:rsidRPr="008D0DF7">
        <w:rPr>
          <w:i/>
          <w:iCs/>
        </w:rPr>
        <w:t xml:space="preserve">, </w:t>
      </w:r>
      <w:r>
        <w:t>amely támogatja az objektumorientált, imperatív és deklaratív (pl. funkcionális programozási) stílusokat.</w:t>
      </w:r>
      <w:r w:rsidR="005E0968">
        <w:t xml:space="preserve"> </w:t>
      </w:r>
      <w:r w:rsidR="00EA3EDC">
        <w:fldChar w:fldCharType="begin"/>
      </w:r>
      <w:r w:rsidR="00035910">
        <w:instrText xml:space="preserve"> ADDIN ZOTERO_ITEM CSL_CITATION {"citationID":"6mSJ0Ysh","properties":{"formattedCitation":"[30]","plainCitation":"[30]","noteIndex":0},"citationItems":[{"id":58,"uris":["http://zotero.org/users/14064510/items/WAFG4A2G"],"itemData":{"id":58,"type":"webpage","abstract":"JavaScript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styles.","language":"en-US","title":"JavaScript | MDN","URL":"https://developer.mozilla.org/en-US/docs/Web/JavaScript","accessed":{"date-parts":[["2024",4,24]]},"issued":{"date-parts":[["2024",3,5]]}}}],"schema":"https://github.com/citation-style-language/schema/raw/master/csl-citation.json"} </w:instrText>
      </w:r>
      <w:r w:rsidR="00EA3EDC">
        <w:fldChar w:fldCharType="separate"/>
      </w:r>
      <w:r w:rsidR="00035910" w:rsidRPr="00035910">
        <w:rPr>
          <w:rFonts w:cs="Times New Roman"/>
        </w:rPr>
        <w:t>[30]</w:t>
      </w:r>
      <w:r w:rsidR="00EA3EDC">
        <w:fldChar w:fldCharType="end"/>
      </w:r>
    </w:p>
    <w:p w14:paraId="431084E0" w14:textId="0F0D03E7" w:rsidR="00421256" w:rsidRDefault="00421256" w:rsidP="0036533A"/>
    <w:p w14:paraId="0B713393" w14:textId="2C13ED1B" w:rsidR="00421256" w:rsidRDefault="00421256" w:rsidP="00421256">
      <w:pPr>
        <w:widowControl/>
        <w:suppressAutoHyphens w:val="0"/>
        <w:spacing w:line="240" w:lineRule="auto"/>
        <w:jc w:val="left"/>
      </w:pPr>
      <w:r>
        <w:br w:type="page"/>
      </w:r>
    </w:p>
    <w:p w14:paraId="6FFF0B30" w14:textId="6A4AE31C" w:rsidR="0036533A" w:rsidRDefault="00A46066" w:rsidP="0036533A">
      <w:pPr>
        <w:pStyle w:val="Cmsor3"/>
        <w:numPr>
          <w:ilvl w:val="2"/>
          <w:numId w:val="19"/>
        </w:numPr>
      </w:pPr>
      <w:bookmarkStart w:id="113" w:name="_Toc178587729"/>
      <w:proofErr w:type="spellStart"/>
      <w:r>
        <w:lastRenderedPageBreak/>
        <w:t>Type</w:t>
      </w:r>
      <w:r w:rsidR="00683FA7">
        <w:t>S</w:t>
      </w:r>
      <w:r>
        <w:t>cript</w:t>
      </w:r>
      <w:bookmarkEnd w:id="113"/>
      <w:proofErr w:type="spellEnd"/>
    </w:p>
    <w:p w14:paraId="7E336D9A" w14:textId="0771A439" w:rsidR="00DB1F96" w:rsidRDefault="004E4D80" w:rsidP="00DB1F96">
      <w:r>
        <w:rPr>
          <w:noProof/>
        </w:rPr>
        <w:drawing>
          <wp:anchor distT="0" distB="0" distL="114300" distR="114300" simplePos="0" relativeHeight="251723776" behindDoc="0" locked="0" layoutInCell="1" allowOverlap="1" wp14:anchorId="31CC2EF3" wp14:editId="77B1026D">
            <wp:simplePos x="0" y="0"/>
            <wp:positionH relativeFrom="margin">
              <wp:posOffset>3712845</wp:posOffset>
            </wp:positionH>
            <wp:positionV relativeFrom="paragraph">
              <wp:posOffset>4445</wp:posOffset>
            </wp:positionV>
            <wp:extent cx="1866900" cy="1866900"/>
            <wp:effectExtent l="0" t="0" r="0" b="0"/>
            <wp:wrapSquare wrapText="bothSides"/>
            <wp:docPr id="428875463" name="Kép 3" descr="upload.wikimedia.org/wikipedia/commons/4/4c/Typ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wikimedia.org/wikipedia/commons/4/4c/Types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F96">
        <w:t xml:space="preserve">A </w:t>
      </w:r>
      <w:proofErr w:type="spellStart"/>
      <w:r w:rsidR="00DB1F96">
        <w:t>TypeScript</w:t>
      </w:r>
      <w:proofErr w:type="spellEnd"/>
      <w:r w:rsidR="007C2200">
        <w:t xml:space="preserve"> (TS)</w:t>
      </w:r>
      <w:r>
        <w:t xml:space="preserve"> </w:t>
      </w:r>
      <w:r w:rsidR="00DB1F96">
        <w:t>egy</w:t>
      </w:r>
      <w:r>
        <w:t xml:space="preserve"> </w:t>
      </w:r>
      <w:r w:rsidR="00DB1F96">
        <w:t xml:space="preserve">kibővített verziója a JavaScript programozási nyelvnek, amelyet gyakran használnak a modern webfejlesztés során. </w:t>
      </w:r>
      <w:r w:rsidR="009A6315" w:rsidRPr="009A6315">
        <w:rPr>
          <w:color w:val="FFFFFF" w:themeColor="background1"/>
        </w:rPr>
        <w:fldChar w:fldCharType="begin"/>
      </w:r>
      <w:r w:rsidR="009A6315" w:rsidRPr="009A6315">
        <w:rPr>
          <w:color w:val="FFFFFF" w:themeColor="background1"/>
        </w:rPr>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rsidRPr="009A6315">
        <w:rPr>
          <w:color w:val="FFFFFF" w:themeColor="background1"/>
        </w:rPr>
        <w:fldChar w:fldCharType="separate"/>
      </w:r>
      <w:r w:rsidR="009A6315" w:rsidRPr="009A6315">
        <w:rPr>
          <w:rFonts w:cs="Times New Roman"/>
          <w:color w:val="FFFFFF" w:themeColor="background1"/>
        </w:rPr>
        <w:t>[31]</w:t>
      </w:r>
      <w:r w:rsidR="009A6315" w:rsidRPr="009A6315">
        <w:rPr>
          <w:color w:val="FFFFFF" w:themeColor="background1"/>
        </w:rPr>
        <w:fldChar w:fldCharType="end"/>
      </w:r>
    </w:p>
    <w:p w14:paraId="3C7A5267" w14:textId="2DB5E3B8" w:rsidR="00DB1F96" w:rsidRDefault="00E26C47" w:rsidP="00DB1F96">
      <w:r>
        <w:rPr>
          <w:noProof/>
        </w:rPr>
        <mc:AlternateContent>
          <mc:Choice Requires="wps">
            <w:drawing>
              <wp:anchor distT="0" distB="0" distL="114300" distR="114300" simplePos="0" relativeHeight="251725824" behindDoc="0" locked="0" layoutInCell="1" allowOverlap="1" wp14:anchorId="3B4ED828" wp14:editId="35EDC87C">
                <wp:simplePos x="0" y="0"/>
                <wp:positionH relativeFrom="margin">
                  <wp:align>right</wp:align>
                </wp:positionH>
                <wp:positionV relativeFrom="paragraph">
                  <wp:posOffset>1139190</wp:posOffset>
                </wp:positionV>
                <wp:extent cx="1866900" cy="655320"/>
                <wp:effectExtent l="0" t="0" r="0" b="0"/>
                <wp:wrapSquare wrapText="bothSides"/>
                <wp:docPr id="1730661347" name="Szövegdoboz 1"/>
                <wp:cNvGraphicFramePr/>
                <a:graphic xmlns:a="http://schemas.openxmlformats.org/drawingml/2006/main">
                  <a:graphicData uri="http://schemas.microsoft.com/office/word/2010/wordprocessingShape">
                    <wps:wsp>
                      <wps:cNvSpPr txBox="1"/>
                      <wps:spPr>
                        <a:xfrm>
                          <a:off x="0" y="0"/>
                          <a:ext cx="1866900" cy="655320"/>
                        </a:xfrm>
                        <a:prstGeom prst="rect">
                          <a:avLst/>
                        </a:prstGeom>
                        <a:solidFill>
                          <a:prstClr val="white"/>
                        </a:solidFill>
                        <a:ln>
                          <a:noFill/>
                        </a:ln>
                      </wps:spPr>
                      <wps:txbx>
                        <w:txbxContent>
                          <w:p w14:paraId="3ADF408F" w14:textId="7B254973" w:rsidR="004E4D80" w:rsidRPr="00EB2BE8" w:rsidRDefault="004E4D80" w:rsidP="004E4D8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4" w:name="_Toc178587763"/>
                            <w:r w:rsidR="003259BC">
                              <w:rPr>
                                <w:noProof/>
                              </w:rPr>
                              <w:t>18</w:t>
                            </w:r>
                            <w:r>
                              <w:rPr>
                                <w:noProof/>
                              </w:rPr>
                              <w:fldChar w:fldCharType="end"/>
                            </w:r>
                            <w:r>
                              <w:t xml:space="preserve">. ábra: </w:t>
                            </w:r>
                            <w:r>
                              <w:t>TypeScript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4"/>
                            <w:r w:rsidR="009A631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ED828" id="_x0000_s1045" type="#_x0000_t202" style="position:absolute;left:0;text-align:left;margin-left:95.8pt;margin-top:89.7pt;width:147pt;height:51.6pt;z-index:251725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" stroked="f">
                <v:textbox inset="0,0,0,0">
                  <w:txbxContent>
                    <w:p w14:paraId="3ADF408F" w14:textId="7B254973" w:rsidR="004E4D80" w:rsidRPr="00EB2BE8" w:rsidRDefault="004E4D80" w:rsidP="004E4D8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5" w:name="_Toc178587763"/>
                      <w:r w:rsidR="003259BC">
                        <w:rPr>
                          <w:noProof/>
                        </w:rPr>
                        <w:t>18</w:t>
                      </w:r>
                      <w:r>
                        <w:rPr>
                          <w:noProof/>
                        </w:rPr>
                        <w:fldChar w:fldCharType="end"/>
                      </w:r>
                      <w:r>
                        <w:t xml:space="preserve">. ábra: </w:t>
                      </w:r>
                      <w:r>
                        <w:t>TypeScript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5"/>
                      <w:r w:rsidR="009A6315">
                        <w:fldChar w:fldCharType="end"/>
                      </w:r>
                    </w:p>
                  </w:txbxContent>
                </v:textbox>
                <w10:wrap type="square" anchorx="margin"/>
              </v:shape>
            </w:pict>
          </mc:Fallback>
        </mc:AlternateContent>
      </w:r>
      <w:r w:rsidR="004E4D80">
        <w:t xml:space="preserve">Az egyik legfőbb különbsége a </w:t>
      </w:r>
      <w:proofErr w:type="spellStart"/>
      <w:r w:rsidR="004E4D80">
        <w:t>vanilla</w:t>
      </w:r>
      <w:proofErr w:type="spellEnd"/>
      <w:r w:rsidR="008D2787">
        <w:t xml:space="preserve"> </w:t>
      </w:r>
      <w:r w:rsidR="008D2787" w:rsidRPr="008B2107">
        <w:rPr>
          <w:i/>
          <w:iCs/>
        </w:rPr>
        <w:t>(olyan szoftver, hardver vagy algoritmus, amelye</w:t>
      </w:r>
      <w:r w:rsidR="000D70FD" w:rsidRPr="008B2107">
        <w:rPr>
          <w:i/>
          <w:iCs/>
        </w:rPr>
        <w:t>t</w:t>
      </w:r>
      <w:r w:rsidR="008D2787" w:rsidRPr="008B2107">
        <w:rPr>
          <w:i/>
          <w:iCs/>
        </w:rPr>
        <w:t xml:space="preserve"> nem alakítottak át vagy módosítottak eredeti formáj</w:t>
      </w:r>
      <w:r w:rsidR="000D70FD" w:rsidRPr="008B2107">
        <w:rPr>
          <w:i/>
          <w:iCs/>
        </w:rPr>
        <w:t>áról</w:t>
      </w:r>
      <w:r w:rsidR="008D2787" w:rsidRPr="008B2107">
        <w:rPr>
          <w:i/>
          <w:iCs/>
        </w:rPr>
        <w:t>)</w:t>
      </w:r>
      <w:r w:rsidR="00DB1F96">
        <w:t xml:space="preserve"> JavaScripthez képest</w:t>
      </w:r>
      <w:r w:rsidR="004E4D80">
        <w:t>, hogy</w:t>
      </w:r>
      <w:r w:rsidR="006754E2">
        <w:t xml:space="preserve"> statikus típusokat és</w:t>
      </w:r>
      <w:r w:rsidR="00DB1F96">
        <w:t xml:space="preserve"> szigorúbb típusellenőrzést biztosít, így segítve a fejlesztőket a kód hibáinak korai felfedezésében és megelőzésében.</w:t>
      </w:r>
    </w:p>
    <w:p w14:paraId="15825191" w14:textId="1D5CBCBA" w:rsidR="007C2200" w:rsidRDefault="007C2200" w:rsidP="007C2200">
      <w:r>
        <w:t xml:space="preserve">Ez azt jelenti, hogy a </w:t>
      </w:r>
      <w:proofErr w:type="spellStart"/>
      <w:r>
        <w:t>TypeScript</w:t>
      </w:r>
      <w:proofErr w:type="spellEnd"/>
      <w:r>
        <w:t xml:space="preserve"> lehetővé teszi a kódon belül átadott adatok típusainak</w:t>
      </w:r>
      <w:r w:rsidR="001D44E3">
        <w:t xml:space="preserve"> fejlesztő</w:t>
      </w:r>
      <w:r>
        <w:t xml:space="preserve"> </w:t>
      </w:r>
      <w:r w:rsidR="001D44E3">
        <w:t xml:space="preserve">általi </w:t>
      </w:r>
      <w:r>
        <w:t>meghatározását</w:t>
      </w:r>
      <w:r w:rsidR="001D44E3">
        <w:t xml:space="preserve"> és korlátozását</w:t>
      </w:r>
      <w:r w:rsidR="00455CB6">
        <w:t>, tehát egy ilyen módon korlátozott változó a típusát nem, csak az értékét változtathatja meg.</w:t>
      </w:r>
      <w:r w:rsidR="001D44E3">
        <w:t xml:space="preserve"> </w:t>
      </w:r>
      <w:r w:rsidR="00455CB6">
        <w:t>Emellett, és ennek köszönhetően</w:t>
      </w:r>
      <w:r w:rsidR="00881479">
        <w:t xml:space="preserve"> a </w:t>
      </w:r>
      <w:proofErr w:type="spellStart"/>
      <w:r w:rsidR="00881479">
        <w:t>TypeScript</w:t>
      </w:r>
      <w:proofErr w:type="spellEnd"/>
      <w:r w:rsidR="001D44E3">
        <w:t xml:space="preserve"> </w:t>
      </w:r>
      <w:r>
        <w:t>képes hibajelzést küldeni, ha a típusok nem egyeznek meg.</w:t>
      </w:r>
      <w:r w:rsidR="00A713CB">
        <w:t xml:space="preserve"> Erre azért képes, mert a</w:t>
      </w:r>
      <w:r w:rsidR="00A713CB" w:rsidRPr="006442F4">
        <w:t xml:space="preserve"> </w:t>
      </w:r>
      <w:proofErr w:type="spellStart"/>
      <w:r w:rsidR="00A713CB" w:rsidRPr="006442F4">
        <w:t>TypeScript</w:t>
      </w:r>
      <w:proofErr w:type="spellEnd"/>
      <w:r w:rsidR="00A713CB" w:rsidRPr="006442F4">
        <w:t xml:space="preserve"> fordítási idejű típusellenőrzést használ. Ez azt jelenti, hogy a kód futtatása </w:t>
      </w:r>
      <w:r w:rsidR="00A713CB" w:rsidRPr="006442F4">
        <w:rPr>
          <w:i/>
          <w:iCs/>
        </w:rPr>
        <w:t>előtt</w:t>
      </w:r>
      <w:r w:rsidR="00A713CB" w:rsidRPr="006442F4">
        <w:t xml:space="preserve"> ellenőrzi, hogy a megadott típusok egyeznek-e, nem pedig a kód futtatása közben</w:t>
      </w:r>
      <w:r w:rsidR="00FB62E0">
        <w:t xml:space="preserve"> </w:t>
      </w:r>
      <w:r w:rsidR="00A713CB" w:rsidRPr="00A713CB">
        <w:fldChar w:fldCharType="begin"/>
      </w:r>
      <w:r w:rsidR="00B90A0A">
        <w:instrText xml:space="preserve"> ADDIN ZOTERO_ITEM CSL_CITATION {"citationID":"DaARUSrf","properties":{"formattedCitation":"[32]","plainCitation":"[32]","noteIndex":0},"citationItems":[{"id":97,"uris":["http://zotero.org/users/14064510/items/QCDZRJSE"],"itemData":{"id":97,"type":"webpage","abstract":"Step one in learning TypeScript: The basic types.","language":"en","title":"Documentation - The Basics","URL":"https://www.typescriptlang.org/docs/handbook/2/basic-types.html","accessed":{"date-parts":[["2024",5,6]]}}}],"schema":"https://github.com/citation-style-language/schema/raw/master/csl-citation.json"} </w:instrText>
      </w:r>
      <w:r w:rsidR="00A713CB" w:rsidRPr="00A713CB">
        <w:fldChar w:fldCharType="separate"/>
      </w:r>
      <w:r w:rsidR="00B90A0A" w:rsidRPr="00B90A0A">
        <w:rPr>
          <w:rFonts w:cs="Times New Roman"/>
        </w:rPr>
        <w:t>[32]</w:t>
      </w:r>
      <w:r w:rsidR="00A713CB" w:rsidRPr="00A713CB">
        <w:fldChar w:fldCharType="end"/>
      </w:r>
      <w:r w:rsidR="00FB62E0">
        <w:t>.</w:t>
      </w:r>
    </w:p>
    <w:p w14:paraId="1B8D5D04" w14:textId="03F95B22" w:rsidR="007C2200" w:rsidRDefault="007C2200" w:rsidP="007C2200">
      <w:r>
        <w:t xml:space="preserve">A </w:t>
      </w:r>
      <w:proofErr w:type="spellStart"/>
      <w:r>
        <w:t>TypeScript</w:t>
      </w:r>
      <w:proofErr w:type="spellEnd"/>
      <w:r>
        <w:t xml:space="preserve"> például hibát jelez, ha egy </w:t>
      </w:r>
      <w:proofErr w:type="spellStart"/>
      <w:r>
        <w:t>stringet</w:t>
      </w:r>
      <w:proofErr w:type="spellEnd"/>
      <w:r>
        <w:t xml:space="preserve"> ad</w:t>
      </w:r>
      <w:r w:rsidR="00A41601">
        <w:t>unk</w:t>
      </w:r>
      <w:r>
        <w:t xml:space="preserve"> át egy olyan függvény</w:t>
      </w:r>
      <w:r w:rsidR="00FB62CA">
        <w:t>nek</w:t>
      </w:r>
      <w:r>
        <w:t>, amely</w:t>
      </w:r>
      <w:r w:rsidR="00A04952">
        <w:t xml:space="preserve"> mondjuk </w:t>
      </w:r>
      <w:r>
        <w:t>számot vár</w:t>
      </w:r>
      <w:r w:rsidR="00006CF7">
        <w:t>na valamilyen számításhoz</w:t>
      </w:r>
      <w:r>
        <w:t>. A JavaScript</w:t>
      </w:r>
      <w:r w:rsidR="00006CF7">
        <w:t xml:space="preserve"> ugyanilye</w:t>
      </w:r>
      <w:r w:rsidR="006442F4">
        <w:t>n</w:t>
      </w:r>
      <w:r w:rsidR="00006CF7">
        <w:t xml:space="preserve"> esetben</w:t>
      </w:r>
      <w:r>
        <w:t xml:space="preserve"> nem </w:t>
      </w:r>
      <w:r w:rsidR="00006CF7">
        <w:t>szól, hanem futásidőben megpróbálja értelmezni a számokkal való művelet</w:t>
      </w:r>
      <w:r w:rsidR="00C40848">
        <w:t>ek</w:t>
      </w:r>
      <w:r w:rsidR="00006CF7">
        <w:t xml:space="preserve">nek szánt műveleteket a </w:t>
      </w:r>
      <w:proofErr w:type="spellStart"/>
      <w:r w:rsidR="00006CF7">
        <w:t>stringen</w:t>
      </w:r>
      <w:proofErr w:type="spellEnd"/>
      <w:r w:rsidR="000B1581">
        <w:t>.</w:t>
      </w:r>
      <w:r w:rsidR="00006CF7">
        <w:t xml:space="preserve"> </w:t>
      </w:r>
      <w:r w:rsidR="000B1581">
        <w:t>H</w:t>
      </w:r>
      <w:r w:rsidR="00006CF7">
        <w:t>a</w:t>
      </w:r>
      <w:r w:rsidR="000B1581">
        <w:t xml:space="preserve"> ez</w:t>
      </w:r>
      <w:r w:rsidR="000F1448">
        <w:t xml:space="preserve"> </w:t>
      </w:r>
      <w:r w:rsidR="00006CF7">
        <w:t xml:space="preserve">nem </w:t>
      </w:r>
      <w:r w:rsidR="000F1448">
        <w:t>sikerül</w:t>
      </w:r>
      <w:r w:rsidR="00AE7562">
        <w:t>, akkor</w:t>
      </w:r>
      <w:r w:rsidR="000F1448">
        <w:t xml:space="preserve"> </w:t>
      </w:r>
      <w:r w:rsidR="00C40848">
        <w:t>futásidőben</w:t>
      </w:r>
      <w:r w:rsidR="00006CF7">
        <w:t xml:space="preserve"> hibát dob</w:t>
      </w:r>
      <w:r w:rsidR="000F1448">
        <w:t>, ha mégis</w:t>
      </w:r>
      <w:r w:rsidR="000F1448" w:rsidRPr="000F1448">
        <w:t xml:space="preserve"> </w:t>
      </w:r>
      <w:r w:rsidR="000F1448">
        <w:t>sikerül</w:t>
      </w:r>
      <w:r w:rsidR="00AE7562">
        <w:t>, akkor</w:t>
      </w:r>
      <w:r w:rsidR="00CC1A47">
        <w:t xml:space="preserve"> pedig</w:t>
      </w:r>
      <w:r w:rsidR="000F1448">
        <w:t xml:space="preserve"> végrehajtja</w:t>
      </w:r>
      <w:r w:rsidR="00A20E2D">
        <w:t xml:space="preserve"> azt</w:t>
      </w:r>
      <w:r w:rsidR="000F1448">
        <w:t xml:space="preserve"> (például a „+” jel jelenti a számok összeadását, de a </w:t>
      </w:r>
      <w:proofErr w:type="spellStart"/>
      <w:r w:rsidR="000F1448">
        <w:t>stringek</w:t>
      </w:r>
      <w:proofErr w:type="spellEnd"/>
      <w:r w:rsidR="000F1448">
        <w:t xml:space="preserve"> összefűzését is)</w:t>
      </w:r>
      <w:r w:rsidR="00BC2F97">
        <w:t>.</w:t>
      </w:r>
      <w:r w:rsidR="000F1448">
        <w:t xml:space="preserve"> </w:t>
      </w:r>
      <w:r w:rsidR="000B1581">
        <w:t>Sok esetben</w:t>
      </w:r>
      <w:r w:rsidR="000F1448">
        <w:t xml:space="preserve"> ez csak még több problémát </w:t>
      </w:r>
      <w:r w:rsidR="00A20E2D">
        <w:t>eredményez</w:t>
      </w:r>
      <w:r w:rsidR="000F1448">
        <w:t xml:space="preserve">, hiszen az így kiszámolt adatot vagy </w:t>
      </w:r>
      <w:r w:rsidR="0016218B">
        <w:t>kikerül egy felületre, ahol így a kontextusban nem értelmezhető,</w:t>
      </w:r>
      <w:r w:rsidR="008B52FF">
        <w:t xml:space="preserve"> </w:t>
      </w:r>
      <w:r w:rsidR="0016218B">
        <w:t xml:space="preserve">esetleg érzékeny információ kerül megjelenítésre, vagy </w:t>
      </w:r>
      <w:r w:rsidR="0009183C">
        <w:t xml:space="preserve">pedig </w:t>
      </w:r>
      <w:r w:rsidR="000F1448">
        <w:t>továbbadjuk egy másik függvénynek, az pedig a következőnek mindaddig, amíg az egyik függvény valamely művelete hibá</w:t>
      </w:r>
      <w:r w:rsidR="00EE6DED">
        <w:t>ra</w:t>
      </w:r>
      <w:r w:rsidR="000F1448">
        <w:t xml:space="preserve"> nem </w:t>
      </w:r>
      <w:r w:rsidR="00EE6DED">
        <w:t>fut</w:t>
      </w:r>
      <w:r w:rsidR="000F1448">
        <w:t xml:space="preserve">, és ekkor el </w:t>
      </w:r>
      <w:r w:rsidR="00EA55D5">
        <w:t>kell</w:t>
      </w:r>
      <w:r w:rsidR="000F1448">
        <w:t xml:space="preserve"> kezdeni visszakeresni, hogy melyik függvényben történik a hiba</w:t>
      </w:r>
      <w:r w:rsidR="00473C66">
        <w:t xml:space="preserve">, amely sok függvény esetén sok időt vehet </w:t>
      </w:r>
      <w:r w:rsidR="00C41B15">
        <w:t>igénybe</w:t>
      </w:r>
      <w:r>
        <w:t>.</w:t>
      </w:r>
    </w:p>
    <w:p w14:paraId="602049A7" w14:textId="74909A50" w:rsidR="006442F4" w:rsidRDefault="006442F4" w:rsidP="007C2200">
      <w:r>
        <w:t xml:space="preserve">A fejlesztők által írt </w:t>
      </w:r>
      <w:proofErr w:type="spellStart"/>
      <w:r>
        <w:t>TypeScript</w:t>
      </w:r>
      <w:proofErr w:type="spellEnd"/>
      <w:r>
        <w:t xml:space="preserve"> kód fordítás után egyszerű JavaScriptté fordul, így bármely böngésző tudja azt futtatni</w:t>
      </w:r>
      <w:r w:rsidR="00E10500">
        <w:t>, amely megfelelően friss verziószámú JavaScript értelm</w:t>
      </w:r>
      <w:r w:rsidR="008B52FF">
        <w:t>e</w:t>
      </w:r>
      <w:r w:rsidR="00E10500">
        <w:t xml:space="preserve">zésére alkalmas. A típusok kikényszerítése így csak arra szolgál, hogy a fejlesztő még felhasználók </w:t>
      </w:r>
      <w:r w:rsidR="00E10500">
        <w:lastRenderedPageBreak/>
        <w:t>általi használat előtt kiszűrhesse a típusokkal való műveletekre vonatkozó hibákat, így egy stabilabb, és kevesebb hibával rendelkező kódot tudjon szállítani a megrendelőnek</w:t>
      </w:r>
      <w:r w:rsidR="00C739BA">
        <w:t>.</w:t>
      </w:r>
    </w:p>
    <w:p w14:paraId="73AE1FAA" w14:textId="0B940999" w:rsidR="00DB1F96" w:rsidRDefault="00DB1F96" w:rsidP="00DB1F96">
      <w:r>
        <w:t xml:space="preserve">Ez a nyelv nemcsak dinamikus weboldalak létrehozására, hanem teljes értékű webalkalmazások fejlesztésére is alkalmas, támogatva számos népszerű </w:t>
      </w:r>
      <w:r w:rsidR="00C67124">
        <w:t xml:space="preserve">frontend </w:t>
      </w:r>
      <w:r>
        <w:t>keretrendszert</w:t>
      </w:r>
      <w:r w:rsidR="006442F4">
        <w:t xml:space="preserve">, például az </w:t>
      </w:r>
      <w:proofErr w:type="spellStart"/>
      <w:r w:rsidR="004E4D80">
        <w:t>Angular</w:t>
      </w:r>
      <w:proofErr w:type="spellEnd"/>
      <w:r w:rsidR="00F23BB7">
        <w:t>-</w:t>
      </w:r>
      <w:r w:rsidR="006442F4">
        <w:t>t</w:t>
      </w:r>
      <w:r>
        <w:t>.</w:t>
      </w:r>
    </w:p>
    <w:p w14:paraId="56E3204E" w14:textId="49F1ADD8" w:rsidR="00120F5D" w:rsidRPr="00DB1F96" w:rsidRDefault="00DB1F96" w:rsidP="0040191F">
      <w:r>
        <w:t xml:space="preserve">A </w:t>
      </w:r>
      <w:proofErr w:type="spellStart"/>
      <w:r>
        <w:t>TypeScript</w:t>
      </w:r>
      <w:proofErr w:type="spellEnd"/>
      <w:r>
        <w:t xml:space="preserve"> folyamatos fejlődése és széleskörű támogatottsága miatt továbbra is elengedhetetlen eszköz a webfejlesztők számára</w:t>
      </w:r>
      <w:r w:rsidR="001565EA">
        <w:t>.</w:t>
      </w:r>
    </w:p>
    <w:p w14:paraId="5B60CCC6" w14:textId="110BF062" w:rsidR="003F46F0" w:rsidRDefault="00E26C47" w:rsidP="003F46F0">
      <w:pPr>
        <w:pStyle w:val="Cmsor2"/>
        <w:numPr>
          <w:ilvl w:val="1"/>
          <w:numId w:val="19"/>
        </w:numPr>
      </w:pPr>
      <w:bookmarkStart w:id="116" w:name="_Toc178587730"/>
      <w:r>
        <w:t>A felhasznált keretrendszer</w:t>
      </w:r>
      <w:bookmarkEnd w:id="116"/>
    </w:p>
    <w:p w14:paraId="3D4A6331" w14:textId="1CAB5DBF" w:rsidR="003F46F0" w:rsidRDefault="004E5DA9" w:rsidP="003F46F0">
      <w:pPr>
        <w:rPr>
          <w:color w:val="FFFFFF" w:themeColor="background1"/>
        </w:rPr>
      </w:pPr>
      <w:r>
        <w:rPr>
          <w:noProof/>
        </w:rPr>
        <mc:AlternateContent>
          <mc:Choice Requires="wps">
            <w:drawing>
              <wp:anchor distT="0" distB="0" distL="114300" distR="114300" simplePos="0" relativeHeight="251738112" behindDoc="0" locked="0" layoutInCell="1" allowOverlap="1" wp14:anchorId="134AFFB5" wp14:editId="5EEB9EAD">
                <wp:simplePos x="0" y="0"/>
                <wp:positionH relativeFrom="column">
                  <wp:posOffset>0</wp:posOffset>
                </wp:positionH>
                <wp:positionV relativeFrom="paragraph">
                  <wp:posOffset>1160780</wp:posOffset>
                </wp:positionV>
                <wp:extent cx="2194560" cy="635"/>
                <wp:effectExtent l="0" t="0" r="0" b="0"/>
                <wp:wrapSquare wrapText="bothSides"/>
                <wp:docPr id="1089788452" name="Szövegdoboz 1"/>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255D5F88" w14:textId="7804550B" w:rsidR="004E5DA9" w:rsidRPr="00A7433F" w:rsidRDefault="004E5DA9" w:rsidP="004E5DA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7" w:name="_Toc178587764"/>
                            <w:r w:rsidR="003259BC">
                              <w:rPr>
                                <w:noProof/>
                              </w:rPr>
                              <w:t>19</w:t>
                            </w:r>
                            <w:r>
                              <w:rPr>
                                <w:noProof/>
                              </w:rPr>
                              <w:fldChar w:fldCharType="end"/>
                            </w:r>
                            <w:r>
                              <w:t xml:space="preserve">. ábra: </w:t>
                            </w:r>
                            <w:r>
                              <w:t>Angular logó [33]</w:t>
                            </w:r>
                            <w:bookmarkEnd w:id="11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FFB5" id="_x0000_s1046" type="#_x0000_t202" style="position:absolute;left:0;text-align:left;margin-left:0;margin-top:91.4pt;width:172.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3dGQIAAEA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" stroked="f">
                <v:textbox style="mso-fit-shape-to-text:t" inset="0,0,0,0">
                  <w:txbxContent>
                    <w:p w14:paraId="255D5F88" w14:textId="7804550B" w:rsidR="004E5DA9" w:rsidRPr="00A7433F" w:rsidRDefault="004E5DA9" w:rsidP="004E5DA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8" w:name="_Toc178587764"/>
                      <w:r w:rsidR="003259BC">
                        <w:rPr>
                          <w:noProof/>
                        </w:rPr>
                        <w:t>19</w:t>
                      </w:r>
                      <w:r>
                        <w:rPr>
                          <w:noProof/>
                        </w:rPr>
                        <w:fldChar w:fldCharType="end"/>
                      </w:r>
                      <w:r>
                        <w:t xml:space="preserve">. ábra: </w:t>
                      </w:r>
                      <w:r>
                        <w:t>Angular logó [33]</w:t>
                      </w:r>
                      <w:bookmarkEnd w:id="118"/>
                      <w:r>
                        <w:t xml:space="preserve"> </w:t>
                      </w:r>
                    </w:p>
                  </w:txbxContent>
                </v:textbox>
                <w10:wrap type="square"/>
              </v:shape>
            </w:pict>
          </mc:Fallback>
        </mc:AlternateContent>
      </w:r>
      <w:r w:rsidR="001708B2">
        <w:rPr>
          <w:noProof/>
        </w:rPr>
        <w:drawing>
          <wp:anchor distT="0" distB="0" distL="114300" distR="114300" simplePos="0" relativeHeight="251736064" behindDoc="0" locked="0" layoutInCell="1" allowOverlap="1" wp14:anchorId="735F28FF" wp14:editId="7BCB6CF9">
            <wp:simplePos x="0" y="0"/>
            <wp:positionH relativeFrom="margin">
              <wp:align>left</wp:align>
            </wp:positionH>
            <wp:positionV relativeFrom="paragraph">
              <wp:posOffset>8255</wp:posOffset>
            </wp:positionV>
            <wp:extent cx="2194560" cy="1095375"/>
            <wp:effectExtent l="0" t="0" r="0" b="9525"/>
            <wp:wrapSquare wrapText="bothSides"/>
            <wp:docPr id="1595793217" name="Kép 24" descr="A képen Betűtípus, embléma, szöveg,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3217" name="Kép 24" descr="A képen Betűtípus, embléma, szöveg, Grafika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1598" cy="1099331"/>
                    </a:xfrm>
                    <a:prstGeom prst="rect">
                      <a:avLst/>
                    </a:prstGeom>
                    <a:noFill/>
                    <a:ln>
                      <a:noFill/>
                    </a:ln>
                  </pic:spPr>
                </pic:pic>
              </a:graphicData>
            </a:graphic>
            <wp14:sizeRelH relativeFrom="page">
              <wp14:pctWidth>0</wp14:pctWidth>
            </wp14:sizeRelH>
            <wp14:sizeRelV relativeFrom="page">
              <wp14:pctHeight>0</wp14:pctHeight>
            </wp14:sizeRelV>
          </wp:anchor>
        </w:drawing>
      </w:r>
      <w:r w:rsidR="003F46F0">
        <w:t xml:space="preserve">Az </w:t>
      </w:r>
      <w:proofErr w:type="spellStart"/>
      <w:r w:rsidR="003F46F0">
        <w:t>Angular</w:t>
      </w:r>
      <w:proofErr w:type="spellEnd"/>
      <w:r w:rsidR="003F46F0">
        <w:t xml:space="preserve"> egy </w:t>
      </w:r>
      <w:proofErr w:type="spellStart"/>
      <w:r w:rsidR="003F46F0">
        <w:t>TypeScriptre</w:t>
      </w:r>
      <w:proofErr w:type="spellEnd"/>
      <w:r w:rsidR="003F46F0">
        <w:t xml:space="preserve"> épülő, nyílt forráskódú fejlesztési platform és keretrendszer, amelyet elsősorban webes alkalmazások építéséhez terveztek. Komponensalapú felépítése lehetővé teszi, hogy a fejlesztők az alkalmazásukat moduláris, újrahasznosítható egységekre bontsák, ezzel átláthatóbbá téve a kódot és egyszerűsítve a karbantartást. Az </w:t>
      </w:r>
      <w:proofErr w:type="spellStart"/>
      <w:r w:rsidR="003F46F0">
        <w:t>Angular</w:t>
      </w:r>
      <w:proofErr w:type="spellEnd"/>
      <w:r w:rsidR="003F46F0">
        <w:t>-t a Google fejleszti és karbantartja, így folyamatosan frissítik. Integrált könyvtárainak gyűjteménye számos funkciót lefednek, beleértve például az útválasztást(</w:t>
      </w:r>
      <w:proofErr w:type="spellStart"/>
      <w:r w:rsidR="003F46F0">
        <w:t>routing</w:t>
      </w:r>
      <w:proofErr w:type="spellEnd"/>
      <w:r w:rsidR="003F46F0">
        <w:t>) és az űrlapok kezelését(</w:t>
      </w:r>
      <w:proofErr w:type="spellStart"/>
      <w:r w:rsidR="003F46F0">
        <w:t>forms</w:t>
      </w:r>
      <w:proofErr w:type="spellEnd"/>
      <w:r w:rsidR="003F46F0">
        <w:t>) is.</w:t>
      </w:r>
      <w:r w:rsidR="003F46F0" w:rsidRPr="003F46F0">
        <w:rPr>
          <w:color w:val="FFFFFF" w:themeColor="background1"/>
        </w:rPr>
        <w:t xml:space="preserve"> </w:t>
      </w:r>
      <w:r w:rsidR="003F46F0" w:rsidRPr="004E5DA9">
        <w:rPr>
          <w:color w:val="FFFFFF" w:themeColor="background1"/>
        </w:rPr>
        <w:fldChar w:fldCharType="begin"/>
      </w:r>
      <w:r w:rsidR="003F46F0" w:rsidRPr="004E5DA9">
        <w:rPr>
          <w:color w:val="FFFFFF" w:themeColor="background1"/>
        </w:rPr>
        <w:instrText xml:space="preserve"> ADDIN ZOTERO_ITEM CSL_CITATION {"citationID":"KRi8RXIN","properties":{"formattedCitation":"[33]","plainCitation":"[33]","noteIndex":0},"citationItems":[{"id":107,"uris":["http://zotero.org/users/14064510/items/VMWANQ2H"],"itemData":{"id":107,"type":"post-weblog","abstract":"Angular, a JavaScript framework originally developed by Google, has emerged as a powerful tool for building dynamic web applications…","container-title":"Medium","language":"en","title":"The Complete Guide to Angular — Past, Present &amp; Future","URL":"https://medium.com/@whitenappsolutions/the-complete-guide-to-angular-past-present-future-af6ec4c99a55","author":[{"family":"Solutions","given":"Whiten App"}],"accessed":{"date-parts":[["2024",9,30]]},"issued":{"date-parts":[["2024",5,30]]}}}],"schema":"https://github.com/citation-style-language/schema/raw/master/csl-citation.json"} </w:instrText>
      </w:r>
      <w:r w:rsidR="003F46F0" w:rsidRPr="004E5DA9">
        <w:rPr>
          <w:color w:val="FFFFFF" w:themeColor="background1"/>
        </w:rPr>
        <w:fldChar w:fldCharType="separate"/>
      </w:r>
      <w:r w:rsidR="003F46F0" w:rsidRPr="004E5DA9">
        <w:rPr>
          <w:rFonts w:cs="Times New Roman"/>
          <w:color w:val="FFFFFF" w:themeColor="background1"/>
        </w:rPr>
        <w:t>[33]</w:t>
      </w:r>
      <w:r w:rsidR="003F46F0" w:rsidRPr="004E5DA9">
        <w:rPr>
          <w:color w:val="FFFFFF" w:themeColor="background1"/>
        </w:rPr>
        <w:fldChar w:fldCharType="end"/>
      </w:r>
    </w:p>
    <w:p w14:paraId="4A469547" w14:textId="2B62EE72" w:rsidR="004606DF" w:rsidRDefault="00B8605B" w:rsidP="004606DF">
      <w:r>
        <w:t xml:space="preserve">Ez a keretrendszer </w:t>
      </w:r>
      <w:r w:rsidR="00210B92">
        <w:t>o</w:t>
      </w:r>
      <w:r w:rsidR="003F46F0">
        <w:t>lyan programozási techniká</w:t>
      </w:r>
      <w:r w:rsidR="00210B92">
        <w:t>kat</w:t>
      </w:r>
      <w:r w:rsidR="003F46F0">
        <w:t xml:space="preserve"> is támogat, amelyek jelentősen megkönnyíthetik a fejlesztési folyamat</w:t>
      </w:r>
      <w:r w:rsidR="00EE019B">
        <w:t>ot</w:t>
      </w:r>
      <w:r w:rsidR="0077160D">
        <w:t xml:space="preserve">, </w:t>
      </w:r>
      <w:r w:rsidR="003F46F0">
        <w:t xml:space="preserve">például a </w:t>
      </w:r>
      <w:proofErr w:type="spellStart"/>
      <w:r w:rsidR="003F46F0">
        <w:t>dependency</w:t>
      </w:r>
      <w:proofErr w:type="spellEnd"/>
      <w:r w:rsidR="003F46F0">
        <w:t xml:space="preserve"> </w:t>
      </w:r>
      <w:proofErr w:type="spellStart"/>
      <w:r w:rsidR="003F46F0">
        <w:t>injection</w:t>
      </w:r>
      <w:proofErr w:type="spellEnd"/>
      <w:r w:rsidR="003F46F0">
        <w:t xml:space="preserve">, amely lehetővé teszi, hogy a különböző komponensek és </w:t>
      </w:r>
      <w:r w:rsidR="0015108B">
        <w:t>objektumok, vagy függvények</w:t>
      </w:r>
      <w:r w:rsidR="003F46F0">
        <w:t xml:space="preserve"> ne közvetlenül hozzanak létre és kezeljenek más objektumokat, hanem azok külsőleg legyenek biztosítva számukra. Ez a technika nem csak a kód modularitását növeli, hanem megkönnyíti a tesztelést és a karbantartást is, mivel csökkenti a különböző részek közötti szoros kapcsolódást</w:t>
      </w:r>
      <w:r w:rsidR="00917212">
        <w:t xml:space="preserve">, és a kód </w:t>
      </w:r>
      <w:proofErr w:type="spellStart"/>
      <w:r w:rsidR="00917212">
        <w:t>duplikációt</w:t>
      </w:r>
      <w:proofErr w:type="spellEnd"/>
      <w:r w:rsidR="003F46F0">
        <w:t>, így a</w:t>
      </w:r>
      <w:r w:rsidR="00E703AD">
        <w:t xml:space="preserve">z </w:t>
      </w:r>
      <w:r w:rsidR="003F46F0">
        <w:t>rugalmasabbá válik.</w:t>
      </w:r>
      <w:r w:rsidR="004606DF">
        <w:t xml:space="preserve"> </w:t>
      </w:r>
      <w:r w:rsidR="00BF7932">
        <w:t>Ilyen</w:t>
      </w:r>
      <w:r w:rsidR="004606DF">
        <w:t xml:space="preserve"> fontos funkció</w:t>
      </w:r>
      <w:r w:rsidR="0042260E">
        <w:t xml:space="preserve"> a modern weboldalak tekintetében</w:t>
      </w:r>
      <w:r w:rsidR="00BF7932">
        <w:t xml:space="preserve"> még például </w:t>
      </w:r>
      <w:r w:rsidR="004606DF">
        <w:t xml:space="preserve">a </w:t>
      </w:r>
      <w:proofErr w:type="spellStart"/>
      <w:r w:rsidR="004606DF">
        <w:t>lazy</w:t>
      </w:r>
      <w:proofErr w:type="spellEnd"/>
      <w:r w:rsidR="004606DF">
        <w:t xml:space="preserve"> </w:t>
      </w:r>
      <w:proofErr w:type="spellStart"/>
      <w:r w:rsidR="004606DF">
        <w:t>loading</w:t>
      </w:r>
      <w:proofErr w:type="spellEnd"/>
      <w:r w:rsidR="004606DF">
        <w:t xml:space="preserve"> (késleltetett betöltés),</w:t>
      </w:r>
      <w:r w:rsidR="00BF7932">
        <w:t xml:space="preserve"> amelyet az </w:t>
      </w:r>
      <w:proofErr w:type="spellStart"/>
      <w:r w:rsidR="00BF7932">
        <w:t>Angular</w:t>
      </w:r>
      <w:proofErr w:type="spellEnd"/>
      <w:r w:rsidR="00BF7932">
        <w:t xml:space="preserve"> is támogat, és</w:t>
      </w:r>
      <w:r w:rsidR="004606DF">
        <w:t xml:space="preserve"> amelynek lényege, hogy az alkalmazás bizonyos részei csak akkor kerülnek betöltésre, amikor a felhasználónak valóban szüksége van rájuk. Ez a technika optimalizálja a teljesítményt, mivel csökkenti a</w:t>
      </w:r>
      <w:r w:rsidR="00D630A1">
        <w:t>z alkalmazás</w:t>
      </w:r>
      <w:r w:rsidR="004606DF">
        <w:t xml:space="preserve"> kezdeti betöltési id</w:t>
      </w:r>
      <w:r w:rsidR="00D630A1">
        <w:t>ejét</w:t>
      </w:r>
      <w:r w:rsidR="004606DF">
        <w:t xml:space="preserve"> és </w:t>
      </w:r>
      <w:r w:rsidR="00992E61">
        <w:t>az erre felhasznált erőforrásokat</w:t>
      </w:r>
      <w:r w:rsidR="004606DF">
        <w:t>, különösen nagyobb alkalmazások esetében.</w:t>
      </w:r>
    </w:p>
    <w:p w14:paraId="1FA5732A" w14:textId="203525A8" w:rsidR="00266AA9" w:rsidRDefault="00737A27" w:rsidP="003F46F0">
      <w:r>
        <w:lastRenderedPageBreak/>
        <w:t>Utolsóként pedig megemlíteném a fejlesztők munkáját</w:t>
      </w:r>
      <w:r w:rsidR="00096470">
        <w:t xml:space="preserve"> </w:t>
      </w:r>
      <w:r>
        <w:t>megkönnyít</w:t>
      </w:r>
      <w:r w:rsidR="00202991">
        <w:t>ő</w:t>
      </w:r>
      <w:r>
        <w:t xml:space="preserve"> az </w:t>
      </w:r>
      <w:proofErr w:type="spellStart"/>
      <w:r>
        <w:t>Angular</w:t>
      </w:r>
      <w:proofErr w:type="spellEnd"/>
      <w:r>
        <w:t xml:space="preserve"> CLI</w:t>
      </w:r>
      <w:r w:rsidR="0056758E">
        <w:t>-t</w:t>
      </w:r>
      <w:r w:rsidR="00016333">
        <w:t xml:space="preserve">, </w:t>
      </w:r>
      <w:r>
        <w:t xml:space="preserve">amely egy parancssoros eszköztár, amely </w:t>
      </w:r>
      <w:r w:rsidR="002B154B">
        <w:t>olyan</w:t>
      </w:r>
      <w:r>
        <w:t xml:space="preserve"> feladatok automatizálásában </w:t>
      </w:r>
      <w:proofErr w:type="gramStart"/>
      <w:r>
        <w:t>nyújt segítséget</w:t>
      </w:r>
      <w:proofErr w:type="gramEnd"/>
      <w:r w:rsidR="00BC0DD3">
        <w:t xml:space="preserve">, mint a nagyrészt változatlan, vagy kevés változtatást igénylő </w:t>
      </w:r>
      <w:r>
        <w:t>sablonkódok (</w:t>
      </w:r>
      <w:proofErr w:type="spellStart"/>
      <w:r>
        <w:t>boilerplate</w:t>
      </w:r>
      <w:proofErr w:type="spellEnd"/>
      <w:r>
        <w:t xml:space="preserve"> kód)</w:t>
      </w:r>
      <w:r w:rsidR="00BC0DD3">
        <w:t xml:space="preserve"> generálása</w:t>
      </w:r>
      <w:r>
        <w:t xml:space="preserve">, </w:t>
      </w:r>
      <w:r w:rsidR="00697D20">
        <w:t xml:space="preserve">de emellett </w:t>
      </w:r>
      <w:r>
        <w:t xml:space="preserve">létrehozhatók projektek, valamint elvégezhetők a különböző </w:t>
      </w:r>
      <w:proofErr w:type="spellStart"/>
      <w:r>
        <w:t>build</w:t>
      </w:r>
      <w:proofErr w:type="spellEnd"/>
      <w:r>
        <w:t>, tesztelési és telepítési műveletek</w:t>
      </w:r>
      <w:r w:rsidR="00697D20">
        <w:t xml:space="preserve"> is ezzel az eszközzel</w:t>
      </w:r>
      <w:r w:rsidR="00EB4AAC">
        <w:t>.</w:t>
      </w:r>
      <w:r w:rsidR="008928AB">
        <w:t xml:space="preserve"> </w:t>
      </w:r>
      <w:r w:rsidR="004E5DA9">
        <w:fldChar w:fldCharType="begin"/>
      </w:r>
      <w:r w:rsidR="004E5DA9">
        <w:instrText xml:space="preserve"> ADDIN ZOTERO_ITEM CSL_CITATION {"citationID":"RE1CC60C","properties":{"formattedCitation":"[34]","plainCitation":"[34]","noteIndex":0},"citationItems":[{"id":105,"uris":["http://zotero.org/users/14064510/items/VDD8W7Q9"],"itemData":{"id":105,"type":"webpage","abstract":"The web development framework for building modern apps.","language":"en","title":"Angular","URL":"https://angular.dev/","accessed":{"date-parts":[["2024",9,30]]}}}],"schema":"https://github.com/citation-style-language/schema/raw/master/csl-citation.json"} </w:instrText>
      </w:r>
      <w:r w:rsidR="004E5DA9">
        <w:fldChar w:fldCharType="separate"/>
      </w:r>
      <w:r w:rsidR="004E5DA9" w:rsidRPr="004E5DA9">
        <w:rPr>
          <w:rFonts w:cs="Times New Roman"/>
        </w:rPr>
        <w:t>[34]</w:t>
      </w:r>
      <w:r w:rsidR="004E5DA9">
        <w:fldChar w:fldCharType="end"/>
      </w:r>
    </w:p>
    <w:p w14:paraId="78BDF2EF" w14:textId="7A42BB9B" w:rsidR="00E142F6" w:rsidRDefault="00E142F6" w:rsidP="003F46F0">
      <w:r>
        <w:t>[</w:t>
      </w:r>
      <w:proofErr w:type="gramStart"/>
      <w:r>
        <w:t>[[ 17</w:t>
      </w:r>
      <w:proofErr w:type="gramEnd"/>
      <w:r>
        <w:t>-es verzió?</w:t>
      </w:r>
      <w:r w:rsidR="000741EB">
        <w:t xml:space="preserve"> </w:t>
      </w:r>
      <w:r>
        <w:t>]]]</w:t>
      </w:r>
    </w:p>
    <w:p w14:paraId="33EB5CB1" w14:textId="6675D7F5" w:rsidR="00B8605B" w:rsidRDefault="00E26C47" w:rsidP="00B8605B">
      <w:pPr>
        <w:pStyle w:val="Cmsor2"/>
        <w:numPr>
          <w:ilvl w:val="1"/>
          <w:numId w:val="19"/>
        </w:numPr>
      </w:pPr>
      <w:bookmarkStart w:id="119" w:name="_Toc178587731"/>
      <w:r>
        <w:t>A használt c</w:t>
      </w:r>
      <w:r w:rsidR="00D43456">
        <w:t>somagkezelő</w:t>
      </w:r>
      <w:bookmarkEnd w:id="119"/>
    </w:p>
    <w:p w14:paraId="1784DA26" w14:textId="11F8CC82" w:rsidR="00E142F6" w:rsidRDefault="005239B2" w:rsidP="00E142F6">
      <w:r>
        <w:rPr>
          <w:noProof/>
        </w:rPr>
        <mc:AlternateContent>
          <mc:Choice Requires="wps">
            <w:drawing>
              <wp:anchor distT="0" distB="0" distL="114300" distR="114300" simplePos="0" relativeHeight="251741184" behindDoc="0" locked="0" layoutInCell="1" allowOverlap="1" wp14:anchorId="30F4CC03" wp14:editId="5252996D">
                <wp:simplePos x="0" y="0"/>
                <wp:positionH relativeFrom="column">
                  <wp:posOffset>3241675</wp:posOffset>
                </wp:positionH>
                <wp:positionV relativeFrom="paragraph">
                  <wp:posOffset>972185</wp:posOffset>
                </wp:positionV>
                <wp:extent cx="2329815" cy="635"/>
                <wp:effectExtent l="0" t="0" r="0" b="0"/>
                <wp:wrapSquare wrapText="bothSides"/>
                <wp:docPr id="590456393" name="Szövegdoboz 1"/>
                <wp:cNvGraphicFramePr/>
                <a:graphic xmlns:a="http://schemas.openxmlformats.org/drawingml/2006/main">
                  <a:graphicData uri="http://schemas.microsoft.com/office/word/2010/wordprocessingShape">
                    <wps:wsp>
                      <wps:cNvSpPr txBox="1"/>
                      <wps:spPr>
                        <a:xfrm>
                          <a:off x="0" y="0"/>
                          <a:ext cx="2329815" cy="635"/>
                        </a:xfrm>
                        <a:prstGeom prst="rect">
                          <a:avLst/>
                        </a:prstGeom>
                        <a:solidFill>
                          <a:prstClr val="white"/>
                        </a:solidFill>
                        <a:ln>
                          <a:noFill/>
                        </a:ln>
                      </wps:spPr>
                      <wps:txbx>
                        <w:txbxContent>
                          <w:p w14:paraId="755AB6FB" w14:textId="47C2162B" w:rsidR="005239B2" w:rsidRPr="00B865AB" w:rsidRDefault="005239B2" w:rsidP="005239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0" w:name="_Toc178587765"/>
                            <w:r w:rsidR="003259BC">
                              <w:rPr>
                                <w:noProof/>
                              </w:rPr>
                              <w:t>20</w:t>
                            </w:r>
                            <w:r>
                              <w:rPr>
                                <w:noProof/>
                              </w:rPr>
                              <w:fldChar w:fldCharType="end"/>
                            </w:r>
                            <w:r>
                              <w:t xml:space="preserve">. ábra: </w:t>
                            </w:r>
                            <w:r>
                              <w:t>npm logó [35]</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4CC03" id="_x0000_s1047" type="#_x0000_t202" style="position:absolute;left:0;text-align:left;margin-left:255.25pt;margin-top:76.55pt;width:183.4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8/Gg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" stroked="f">
                <v:textbox style="mso-fit-shape-to-text:t" inset="0,0,0,0">
                  <w:txbxContent>
                    <w:p w14:paraId="755AB6FB" w14:textId="47C2162B" w:rsidR="005239B2" w:rsidRPr="00B865AB" w:rsidRDefault="005239B2" w:rsidP="005239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1" w:name="_Toc178587765"/>
                      <w:r w:rsidR="003259BC">
                        <w:rPr>
                          <w:noProof/>
                        </w:rPr>
                        <w:t>20</w:t>
                      </w:r>
                      <w:r>
                        <w:rPr>
                          <w:noProof/>
                        </w:rPr>
                        <w:fldChar w:fldCharType="end"/>
                      </w:r>
                      <w:r>
                        <w:t xml:space="preserve">. ábra: </w:t>
                      </w:r>
                      <w:r>
                        <w:t>npm logó [35]</w:t>
                      </w:r>
                      <w:bookmarkEnd w:id="121"/>
                    </w:p>
                  </w:txbxContent>
                </v:textbox>
                <w10:wrap type="square"/>
              </v:shape>
            </w:pict>
          </mc:Fallback>
        </mc:AlternateContent>
      </w:r>
      <w:r w:rsidR="00E142F6">
        <w:rPr>
          <w:noProof/>
        </w:rPr>
        <w:drawing>
          <wp:anchor distT="0" distB="0" distL="114300" distR="114300" simplePos="0" relativeHeight="251739136" behindDoc="0" locked="0" layoutInCell="1" allowOverlap="1" wp14:anchorId="13C78BC5" wp14:editId="66327CE3">
            <wp:simplePos x="0" y="0"/>
            <wp:positionH relativeFrom="margin">
              <wp:posOffset>3241675</wp:posOffset>
            </wp:positionH>
            <wp:positionV relativeFrom="paragraph">
              <wp:posOffset>8255</wp:posOffset>
            </wp:positionV>
            <wp:extent cx="2329815" cy="906780"/>
            <wp:effectExtent l="0" t="0" r="0" b="7620"/>
            <wp:wrapSquare wrapText="bothSides"/>
            <wp:docPr id="1174472877" name="Kép 25" descr="np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pm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9815"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2F6">
        <w:t xml:space="preserve">Az </w:t>
      </w:r>
      <w:proofErr w:type="spellStart"/>
      <w:r w:rsidR="00E142F6">
        <w:t>npm</w:t>
      </w:r>
      <w:proofErr w:type="spellEnd"/>
      <w:r w:rsidR="004A656C">
        <w:t xml:space="preserve"> (</w:t>
      </w:r>
      <w:proofErr w:type="spellStart"/>
      <w:r w:rsidR="004A656C">
        <w:t>Node</w:t>
      </w:r>
      <w:proofErr w:type="spellEnd"/>
      <w:r w:rsidR="004A656C">
        <w:t xml:space="preserve"> </w:t>
      </w:r>
      <w:proofErr w:type="spellStart"/>
      <w:r w:rsidR="004A656C">
        <w:t>Package</w:t>
      </w:r>
      <w:proofErr w:type="spellEnd"/>
      <w:r w:rsidR="004A656C">
        <w:t xml:space="preserve"> Manager) </w:t>
      </w:r>
      <w:r w:rsidR="00E142F6">
        <w:t xml:space="preserve">a világ legnagyobb szoftver-nyilvántartása. </w:t>
      </w:r>
      <w:r w:rsidR="00264286">
        <w:t>Az egész világon rengeteg fejlesztő</w:t>
      </w:r>
      <w:r w:rsidR="00E142F6">
        <w:t xml:space="preserve"> </w:t>
      </w:r>
      <w:r w:rsidR="00264286">
        <w:t xml:space="preserve">használja </w:t>
      </w:r>
      <w:r w:rsidR="00E142F6">
        <w:t xml:space="preserve">az </w:t>
      </w:r>
      <w:proofErr w:type="spellStart"/>
      <w:r w:rsidR="00E142F6">
        <w:t>npm-et</w:t>
      </w:r>
      <w:proofErr w:type="spellEnd"/>
      <w:r w:rsidR="00E142F6">
        <w:t xml:space="preserve"> </w:t>
      </w:r>
      <w:r w:rsidR="00264286">
        <w:t>szoftverc</w:t>
      </w:r>
      <w:r w:rsidR="00E142F6">
        <w:t>somagok megosztására, és számos szervezet használja a magánfejlesztése</w:t>
      </w:r>
      <w:r w:rsidR="00BE4590">
        <w:t>ine</w:t>
      </w:r>
      <w:r w:rsidR="00E142F6">
        <w:t>k kezelésére is</w:t>
      </w:r>
      <w:r w:rsidR="00DD3BD6">
        <w:t xml:space="preserve"> és egyszerűsítésére is</w:t>
      </w:r>
      <w:r w:rsidR="00E142F6">
        <w:t>.</w:t>
      </w:r>
      <w:r w:rsidRPr="005239B2">
        <w:rPr>
          <w:color w:val="FFFFFF" w:themeColor="background1"/>
        </w:rPr>
        <w:t xml:space="preserve"> </w:t>
      </w:r>
      <w:r w:rsidRPr="005239B2">
        <w:rPr>
          <w:color w:val="FFFFFF" w:themeColor="background1"/>
        </w:rPr>
        <w:fldChar w:fldCharType="begin"/>
      </w:r>
      <w:r w:rsidRPr="005239B2">
        <w:rPr>
          <w:color w:val="FFFFFF" w:themeColor="background1"/>
        </w:rPr>
        <w:instrText xml:space="preserve"> ADDIN ZOTERO_ITEM CSL_CITATION {"citationID":"X7ABKv3F","properties":{"formattedCitation":"[35]","plainCitation":"[35]","noteIndex":0},"citationItems":[{"id":111,"uris":["http://zotero.org/users/14064510/items/FBM2WNKL"],"itemData":{"id":111,"type":"entry-encyclopedia","abstract":"npm is a package manager for the JavaScript programming language maintained by npm, Inc., a subsidiary of GitHub. npm is the default package manager for the JavaScript runtime environment Node.js and is included as a recommended feature in the Node.js installer.\nIt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Inc.\nAlthough \"npm\" is commonly understood to be an abbreviation of \"Node Package Manager\", it is officially a recursive backronym for \"npm is not an acronym\".","container-title":"Wikipedia","language":"en","license":"Creative Commons Attribution-ShareAlike License","note":"Page Version ID: 1245308296","source":"Wikipedia","title":"npm","URL":"https://en.wikipedia.org/w/index.php?title=Npm&amp;oldid=1245308296","accessed":{"date-parts":[["2024",9,30]]},"issued":{"date-parts":[["2024",9,12]]}}}],"schema":"https://github.com/citation-style-language/schema/raw/master/csl-citation.json"} </w:instrText>
      </w:r>
      <w:r w:rsidRPr="005239B2">
        <w:rPr>
          <w:color w:val="FFFFFF" w:themeColor="background1"/>
        </w:rPr>
        <w:fldChar w:fldCharType="separate"/>
      </w:r>
      <w:r w:rsidRPr="005239B2">
        <w:rPr>
          <w:rFonts w:cs="Times New Roman"/>
          <w:color w:val="FFFFFF" w:themeColor="background1"/>
        </w:rPr>
        <w:t>[35]</w:t>
      </w:r>
      <w:r w:rsidRPr="005239B2">
        <w:rPr>
          <w:color w:val="FFFFFF" w:themeColor="background1"/>
        </w:rPr>
        <w:fldChar w:fldCharType="end"/>
      </w:r>
    </w:p>
    <w:p w14:paraId="585EFB48" w14:textId="1D7DBB9F" w:rsidR="00712BD5" w:rsidRDefault="00832E43" w:rsidP="00D43456">
      <w:r>
        <w:t xml:space="preserve">Nevéből adódóan, az </w:t>
      </w:r>
      <w:proofErr w:type="spellStart"/>
      <w:r>
        <w:t>npm</w:t>
      </w:r>
      <w:proofErr w:type="spellEnd"/>
      <w:r>
        <w:t xml:space="preserve"> kezeli a projekt függőségeit</w:t>
      </w:r>
      <w:r w:rsidR="00C61B5A">
        <w:t xml:space="preserve">, tehát telepíteni, frissíteni és törölni is lehet vele csomagokat, </w:t>
      </w:r>
      <w:r w:rsidR="0015399B">
        <w:t xml:space="preserve">például </w:t>
      </w:r>
      <w:r w:rsidR="00C61B5A">
        <w:t>meg lehet neki adni, hogy egy adott csomagból egy adott verziót telepítsen, de azt is, hogy mindig a legújabbat használja</w:t>
      </w:r>
      <w:r>
        <w:t>.</w:t>
      </w:r>
      <w:r w:rsidR="00CA567C">
        <w:t xml:space="preserve"> </w:t>
      </w:r>
      <w:r w:rsidR="00995BC1">
        <w:t>A</w:t>
      </w:r>
      <w:r w:rsidR="00CA567C">
        <w:t>lapvetően JavaScript-</w:t>
      </w:r>
      <w:proofErr w:type="spellStart"/>
      <w:r w:rsidR="00CA567C">
        <w:t>hez</w:t>
      </w:r>
      <w:proofErr w:type="spellEnd"/>
      <w:r w:rsidR="00CA567C">
        <w:t xml:space="preserve"> készült, de </w:t>
      </w:r>
      <w:proofErr w:type="spellStart"/>
      <w:r w:rsidR="00CA567C">
        <w:t>TypeScript</w:t>
      </w:r>
      <w:proofErr w:type="spellEnd"/>
      <w:r w:rsidR="00CA567C">
        <w:t>-tel is használhat</w:t>
      </w:r>
      <w:r w:rsidR="00C3529C">
        <w:t>ó</w:t>
      </w:r>
      <w:r w:rsidR="005239B2">
        <w:t xml:space="preserve">, de ez </w:t>
      </w:r>
      <w:r w:rsidR="00CA567C" w:rsidRPr="00CA567C">
        <w:t>a Node.js futtatási környezet alapértelmezett csomagkezelője</w:t>
      </w:r>
      <w:r w:rsidR="00432935">
        <w:t xml:space="preserve"> is</w:t>
      </w:r>
      <w:r w:rsidR="00CA567C" w:rsidRPr="00CA567C">
        <w:t>.</w:t>
      </w:r>
      <w:r w:rsidR="00787889">
        <w:t xml:space="preserve"> </w:t>
      </w:r>
      <w:r w:rsidR="00787889" w:rsidRPr="00787889">
        <w:t xml:space="preserve">Egy parancssori kliensből, </w:t>
      </w:r>
      <w:r w:rsidR="00787889">
        <w:t>(</w:t>
      </w:r>
      <w:r w:rsidR="00787889" w:rsidRPr="00787889">
        <w:t xml:space="preserve">az </w:t>
      </w:r>
      <w:proofErr w:type="spellStart"/>
      <w:r w:rsidR="00787889" w:rsidRPr="00787889">
        <w:t>npm-ből</w:t>
      </w:r>
      <w:proofErr w:type="spellEnd"/>
      <w:r w:rsidR="00787889">
        <w:t>)</w:t>
      </w:r>
      <w:r w:rsidR="005D3130">
        <w:t>, egy weboldalból</w:t>
      </w:r>
      <w:r w:rsidR="00C012BB">
        <w:t xml:space="preserve"> (ahol például fiókot lehet létrehozni a saját csomagok létrehozásához</w:t>
      </w:r>
      <w:r w:rsidR="00822F62">
        <w:t xml:space="preserve"> és feltöltéséhez</w:t>
      </w:r>
      <w:r w:rsidR="00C012BB">
        <w:t>)</w:t>
      </w:r>
      <w:r w:rsidR="005D3130">
        <w:t>, és</w:t>
      </w:r>
      <w:r w:rsidR="00787889" w:rsidRPr="00787889">
        <w:t xml:space="preserve"> egy online adatbázisból, az </w:t>
      </w:r>
      <w:proofErr w:type="spellStart"/>
      <w:r w:rsidR="00787889" w:rsidRPr="00787889">
        <w:t>npm</w:t>
      </w:r>
      <w:proofErr w:type="spellEnd"/>
      <w:r w:rsidR="00787889" w:rsidRPr="00787889">
        <w:t xml:space="preserve"> </w:t>
      </w:r>
      <w:proofErr w:type="spellStart"/>
      <w:r w:rsidR="00787889" w:rsidRPr="00787889">
        <w:t>registry-ből</w:t>
      </w:r>
      <w:proofErr w:type="spellEnd"/>
      <w:r w:rsidR="00787889" w:rsidRPr="00787889">
        <w:t xml:space="preserve"> áll, amely a nyilvános</w:t>
      </w:r>
      <w:r w:rsidR="003F6C1D">
        <w:t xml:space="preserve"> ingyenes,</w:t>
      </w:r>
      <w:r w:rsidR="00787889" w:rsidRPr="00787889">
        <w:t xml:space="preserve"> és</w:t>
      </w:r>
      <w:r w:rsidR="003F6C1D">
        <w:t xml:space="preserve"> a</w:t>
      </w:r>
      <w:r w:rsidR="00787889" w:rsidRPr="00787889">
        <w:t xml:space="preserve"> privát</w:t>
      </w:r>
      <w:r w:rsidR="00A90BED">
        <w:t xml:space="preserve"> fizetős</w:t>
      </w:r>
      <w:r w:rsidR="00787889" w:rsidRPr="00787889">
        <w:t xml:space="preserve"> csomagokat</w:t>
      </w:r>
      <w:r w:rsidR="00713DE3">
        <w:t xml:space="preserve"> is</w:t>
      </w:r>
      <w:r w:rsidR="00787889" w:rsidRPr="00787889">
        <w:t xml:space="preserve"> tartalmazza. A regiszterhez a klienssel lehet hozzáférni, az elérhető csomagok pedig az </w:t>
      </w:r>
      <w:proofErr w:type="spellStart"/>
      <w:r w:rsidR="00787889" w:rsidRPr="00787889">
        <w:t>npm</w:t>
      </w:r>
      <w:proofErr w:type="spellEnd"/>
      <w:r w:rsidR="00787889" w:rsidRPr="00787889">
        <w:t xml:space="preserve"> weboldalon keresztül böngészhetők és kereshetők</w:t>
      </w:r>
      <w:r w:rsidR="00013F2B">
        <w:t xml:space="preserve"> is</w:t>
      </w:r>
      <w:r w:rsidR="00787889" w:rsidRPr="00787889">
        <w:t>.</w:t>
      </w:r>
      <w:r w:rsidR="008928AB">
        <w:t xml:space="preserve"> </w:t>
      </w:r>
      <w:r w:rsidR="008928AB">
        <w:fldChar w:fldCharType="begin"/>
      </w:r>
      <w:r w:rsidR="008928AB">
        <w:instrText xml:space="preserve"> ADDIN ZOTERO_ITEM CSL_CITATION {"citationID":"61SEFfPw","properties":{"formattedCitation":"[36]","plainCitation":"[36]","noteIndex":0},"citationItems":[{"id":113,"uris":["http://zotero.org/users/14064510/items/4LAENFTM"],"itemData":{"id":113,"type":"webpage","abstract":"Documentation for the npm registry, website, and command-line interface","language":"en","title":"About npm | npm Docs","URL":"https://docs.npmjs.com/about-npm","accessed":{"date-parts":[["2024",9,30]]}}}],"schema":"https://github.com/citation-style-language/schema/raw/master/csl-citation.json"} </w:instrText>
      </w:r>
      <w:r w:rsidR="008928AB">
        <w:fldChar w:fldCharType="separate"/>
      </w:r>
      <w:r w:rsidR="008928AB" w:rsidRPr="008928AB">
        <w:rPr>
          <w:rFonts w:cs="Times New Roman"/>
        </w:rPr>
        <w:t>[36]</w:t>
      </w:r>
      <w:r w:rsidR="008928AB">
        <w:fldChar w:fldCharType="end"/>
      </w:r>
    </w:p>
    <w:p w14:paraId="7A39FBCC" w14:textId="6314D4DD" w:rsidR="00D43456" w:rsidRDefault="00712BD5" w:rsidP="00712BD5">
      <w:pPr>
        <w:widowControl/>
        <w:suppressAutoHyphens w:val="0"/>
        <w:spacing w:line="240" w:lineRule="auto"/>
        <w:jc w:val="left"/>
      </w:pPr>
      <w:r>
        <w:br w:type="page"/>
      </w:r>
    </w:p>
    <w:p w14:paraId="2BCC1400" w14:textId="34C090C3" w:rsidR="00ED26EB" w:rsidRDefault="00E26C47" w:rsidP="00EE732E">
      <w:pPr>
        <w:pStyle w:val="Cmsor2"/>
        <w:numPr>
          <w:ilvl w:val="1"/>
          <w:numId w:val="19"/>
        </w:numPr>
      </w:pPr>
      <w:bookmarkStart w:id="122" w:name="_Toc178587732"/>
      <w:r>
        <w:lastRenderedPageBreak/>
        <w:t>A használt f</w:t>
      </w:r>
      <w:r w:rsidR="00ED26EB">
        <w:t>ejlesztői környezet</w:t>
      </w:r>
      <w:bookmarkEnd w:id="122"/>
    </w:p>
    <w:p w14:paraId="73B0443A" w14:textId="64FC456B" w:rsidR="001437E2" w:rsidRDefault="003259BC" w:rsidP="00F9077E">
      <w:r>
        <w:rPr>
          <w:noProof/>
        </w:rPr>
        <mc:AlternateContent>
          <mc:Choice Requires="wps">
            <w:drawing>
              <wp:anchor distT="0" distB="0" distL="114300" distR="114300" simplePos="0" relativeHeight="251745280" behindDoc="0" locked="0" layoutInCell="1" allowOverlap="1" wp14:anchorId="627C38F4" wp14:editId="4BEE00C0">
                <wp:simplePos x="0" y="0"/>
                <wp:positionH relativeFrom="margin">
                  <wp:align>left</wp:align>
                </wp:positionH>
                <wp:positionV relativeFrom="paragraph">
                  <wp:posOffset>1947545</wp:posOffset>
                </wp:positionV>
                <wp:extent cx="1889760" cy="594360"/>
                <wp:effectExtent l="0" t="0" r="0" b="0"/>
                <wp:wrapSquare wrapText="bothSides"/>
                <wp:docPr id="459953349" name="Szövegdoboz 1"/>
                <wp:cNvGraphicFramePr/>
                <a:graphic xmlns:a="http://schemas.openxmlformats.org/drawingml/2006/main">
                  <a:graphicData uri="http://schemas.microsoft.com/office/word/2010/wordprocessingShape">
                    <wps:wsp>
                      <wps:cNvSpPr txBox="1"/>
                      <wps:spPr>
                        <a:xfrm>
                          <a:off x="0" y="0"/>
                          <a:ext cx="1889760" cy="594360"/>
                        </a:xfrm>
                        <a:prstGeom prst="rect">
                          <a:avLst/>
                        </a:prstGeom>
                        <a:solidFill>
                          <a:prstClr val="white"/>
                        </a:solidFill>
                        <a:ln>
                          <a:noFill/>
                        </a:ln>
                      </wps:spPr>
                      <wps:txbx>
                        <w:txbxContent>
                          <w:p w14:paraId="652F590F" w14:textId="3A20DF48" w:rsidR="003259BC" w:rsidRPr="00A13A72" w:rsidRDefault="003259BC"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3" w:name="_Toc178587766"/>
                            <w:r>
                              <w:rPr>
                                <w:noProof/>
                              </w:rPr>
                              <w:t>21</w:t>
                            </w:r>
                            <w:r>
                              <w:rPr>
                                <w:noProof/>
                              </w:rPr>
                              <w:fldChar w:fldCharType="end"/>
                            </w:r>
                            <w:r>
                              <w:t xml:space="preserve">. ábra: </w:t>
                            </w:r>
                            <w:r>
                              <w:t>WebStorm logó</w:t>
                            </w:r>
                            <w:r w:rsidR="000713E8">
                              <w:t xml:space="preserve"> [37]</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C38F4" id="_x0000_s1048" type="#_x0000_t202" style="position:absolute;left:0;text-align:left;margin-left:0;margin-top:153.35pt;width:148.8pt;height:46.8pt;z-index:251745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" stroked="f">
                <v:textbox inset="0,0,0,0">
                  <w:txbxContent>
                    <w:p w14:paraId="652F590F" w14:textId="3A20DF48" w:rsidR="003259BC" w:rsidRPr="00A13A72" w:rsidRDefault="003259BC"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4" w:name="_Toc178587766"/>
                      <w:r>
                        <w:rPr>
                          <w:noProof/>
                        </w:rPr>
                        <w:t>21</w:t>
                      </w:r>
                      <w:r>
                        <w:rPr>
                          <w:noProof/>
                        </w:rPr>
                        <w:fldChar w:fldCharType="end"/>
                      </w:r>
                      <w:r>
                        <w:t xml:space="preserve">. ábra: </w:t>
                      </w:r>
                      <w:r>
                        <w:t>WebStorm logó</w:t>
                      </w:r>
                      <w:r w:rsidR="000713E8">
                        <w:t xml:space="preserve"> [37]</w:t>
                      </w:r>
                      <w:bookmarkEnd w:id="124"/>
                    </w:p>
                  </w:txbxContent>
                </v:textbox>
                <w10:wrap type="square" anchorx="margin"/>
              </v:shape>
            </w:pict>
          </mc:Fallback>
        </mc:AlternateContent>
      </w:r>
      <w:r w:rsidR="00712BD5">
        <w:rPr>
          <w:noProof/>
        </w:rPr>
        <w:drawing>
          <wp:anchor distT="0" distB="0" distL="114300" distR="114300" simplePos="0" relativeHeight="251742208" behindDoc="0" locked="0" layoutInCell="1" allowOverlap="1" wp14:anchorId="746671C8" wp14:editId="253749D3">
            <wp:simplePos x="0" y="0"/>
            <wp:positionH relativeFrom="margin">
              <wp:align>left</wp:align>
            </wp:positionH>
            <wp:positionV relativeFrom="paragraph">
              <wp:posOffset>3810</wp:posOffset>
            </wp:positionV>
            <wp:extent cx="1889760" cy="1889760"/>
            <wp:effectExtent l="0" t="0" r="0" b="0"/>
            <wp:wrapSquare wrapText="bothSides"/>
            <wp:docPr id="1061004889" name="Kép 26" descr="Why WebStorm is the most productive IDE for JavaScript development | by  Aaron Jan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WebStorm is the most productive IDE for JavaScript development | by  Aaron Janes | Mediu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BD5">
        <w:t xml:space="preserve">A </w:t>
      </w:r>
      <w:proofErr w:type="spellStart"/>
      <w:r w:rsidR="00712BD5">
        <w:t>WebStorm</w:t>
      </w:r>
      <w:proofErr w:type="spellEnd"/>
      <w:r w:rsidR="00712BD5">
        <w:t xml:space="preserve"> a </w:t>
      </w:r>
      <w:proofErr w:type="spellStart"/>
      <w:r w:rsidR="00712BD5">
        <w:t>VSCode</w:t>
      </w:r>
      <w:proofErr w:type="spellEnd"/>
      <w:r w:rsidR="00712BD5">
        <w:t>-hoz nagyban hasonlító IDE (</w:t>
      </w:r>
      <w:proofErr w:type="spellStart"/>
      <w:r w:rsidR="00712BD5">
        <w:t>Integrated</w:t>
      </w:r>
      <w:proofErr w:type="spellEnd"/>
      <w:r w:rsidR="00712BD5">
        <w:t xml:space="preserve"> </w:t>
      </w:r>
      <w:proofErr w:type="spellStart"/>
      <w:r w:rsidR="00712BD5">
        <w:t>Development</w:t>
      </w:r>
      <w:proofErr w:type="spellEnd"/>
      <w:r w:rsidR="00712BD5">
        <w:t xml:space="preserve"> </w:t>
      </w:r>
      <w:proofErr w:type="spellStart"/>
      <w:r w:rsidR="00172285">
        <w:t>Environment</w:t>
      </w:r>
      <w:proofErr w:type="spellEnd"/>
      <w:r w:rsidR="00712BD5">
        <w:t>)</w:t>
      </w:r>
      <w:r w:rsidR="00BD61AB">
        <w:t>,</w:t>
      </w:r>
      <w:r w:rsidR="00EB4827">
        <w:t xml:space="preserve"> az</w:t>
      </w:r>
      <w:r w:rsidR="00130307">
        <w:t xml:space="preserve"> őt kiadó </w:t>
      </w:r>
      <w:proofErr w:type="spellStart"/>
      <w:r w:rsidR="00130307">
        <w:t>JetBrains</w:t>
      </w:r>
      <w:proofErr w:type="spellEnd"/>
      <w:r w:rsidR="00130307">
        <w:t xml:space="preserve"> </w:t>
      </w:r>
      <w:r w:rsidR="00EB4827">
        <w:t xml:space="preserve">pedig a </w:t>
      </w:r>
      <w:proofErr w:type="spellStart"/>
      <w:r w:rsidR="00EB4827">
        <w:t>VSCode</w:t>
      </w:r>
      <w:proofErr w:type="spellEnd"/>
      <w:r w:rsidR="00EB4827">
        <w:t xml:space="preserve"> </w:t>
      </w:r>
      <w:r w:rsidR="00BD61AB">
        <w:t>legnagyobb piaci verse</w:t>
      </w:r>
      <w:r w:rsidR="00130307">
        <w:t>nytárs</w:t>
      </w:r>
      <w:r w:rsidR="00FB68BC">
        <w:t>ának mondható.</w:t>
      </w:r>
      <w:r w:rsidR="002920EE">
        <w:t xml:space="preserve"> A UI tekintetében is kifejezetten hasonlít</w:t>
      </w:r>
      <w:r w:rsidR="003A0F14">
        <w:t xml:space="preserve"> a két környezet, mintha csak egy másik </w:t>
      </w:r>
      <w:proofErr w:type="spellStart"/>
      <w:r w:rsidR="003A0F14">
        <w:t>skint</w:t>
      </w:r>
      <w:proofErr w:type="spellEnd"/>
      <w:r w:rsidR="003A0F14">
        <w:t xml:space="preserve"> húznánk a </w:t>
      </w:r>
      <w:proofErr w:type="spellStart"/>
      <w:r w:rsidR="003A0F14">
        <w:t>VSCode-ra</w:t>
      </w:r>
      <w:proofErr w:type="spellEnd"/>
      <w:r>
        <w:t xml:space="preserve"> (</w:t>
      </w:r>
      <w:r>
        <w:fldChar w:fldCharType="begin"/>
      </w:r>
      <w:r>
        <w:instrText xml:space="preserve"> REF _Ref178587489 \h </w:instrText>
      </w:r>
      <w:r>
        <w:fldChar w:fldCharType="separate"/>
      </w:r>
      <w:r>
        <w:rPr>
          <w:noProof/>
        </w:rPr>
        <w:t>22</w:t>
      </w:r>
      <w:r>
        <w:t>. ábra</w:t>
      </w:r>
      <w:r>
        <w:fldChar w:fldCharType="end"/>
      </w:r>
      <w:r>
        <w:t xml:space="preserve">, </w:t>
      </w:r>
      <w:r>
        <w:fldChar w:fldCharType="begin"/>
      </w:r>
      <w:r>
        <w:instrText xml:space="preserve"> REF _Ref178587491 \h </w:instrText>
      </w:r>
      <w:r>
        <w:fldChar w:fldCharType="separate"/>
      </w:r>
      <w:r>
        <w:rPr>
          <w:noProof/>
        </w:rPr>
        <w:t>23</w:t>
      </w:r>
      <w:r>
        <w:t>. ábra</w:t>
      </w:r>
      <w:r>
        <w:fldChar w:fldCharType="end"/>
      </w:r>
      <w:r>
        <w:t>)</w:t>
      </w:r>
      <w:r w:rsidR="003A0F14">
        <w:t>, de ez nem véletlen, hiszen nem véletlen kedvelik ennyire az emberek ezeket az IDE-ket, hiszen kényelmes őket használni</w:t>
      </w:r>
      <w:r w:rsidR="00BA4647">
        <w:t>.</w:t>
      </w:r>
      <w:r w:rsidR="000713E8" w:rsidRPr="000713E8">
        <w:rPr>
          <w:color w:val="FFFFFF" w:themeColor="background1"/>
        </w:rPr>
        <w:t xml:space="preserve"> </w:t>
      </w:r>
      <w:r w:rsidR="000713E8" w:rsidRPr="000713E8">
        <w:rPr>
          <w:color w:val="FFFFFF" w:themeColor="background1"/>
        </w:rPr>
        <w:fldChar w:fldCharType="begin"/>
      </w:r>
      <w:r w:rsidR="000713E8" w:rsidRPr="000713E8">
        <w:rPr>
          <w:color w:val="FFFFFF" w:themeColor="background1"/>
        </w:rPr>
        <w:instrText xml:space="preserve"> ADDIN ZOTERO_ITEM CSL_CITATION {"citationID":"XTbMbTF9","properties":{"formattedCitation":"[37]","plainCitation":"[37]","noteIndex":0},"citationItems":[{"id":115,"uris":["http://zotero.org/users/14064510/items/ARN8BSH7"],"itemData":{"id":115,"type":"post-weblog","abstract":"WebStorm offers several advantages when it comes to productivity.","container-title":"Medium","language":"en","title":"Why WebStorm is the most productive IDE for JavaScript development","URL":"https://aaron-janes.medium.com/why-webstorm-is-the-most-productive-ide-for-javascript-development-3223918b197a","author":[{"family":"Janes","given":"Aaron"}],"accessed":{"date-parts":[["2024",9,30]]},"issued":{"date-parts":[["2023",1,21]]}}}],"schema":"https://github.com/citation-style-language/schema/raw/master/csl-citation.json"} </w:instrText>
      </w:r>
      <w:r w:rsidR="000713E8" w:rsidRPr="000713E8">
        <w:rPr>
          <w:color w:val="FFFFFF" w:themeColor="background1"/>
        </w:rPr>
        <w:fldChar w:fldCharType="separate"/>
      </w:r>
      <w:r w:rsidR="000713E8" w:rsidRPr="000713E8">
        <w:rPr>
          <w:rFonts w:cs="Times New Roman"/>
          <w:color w:val="FFFFFF" w:themeColor="background1"/>
        </w:rPr>
        <w:t>[37]</w:t>
      </w:r>
      <w:r w:rsidR="000713E8" w:rsidRPr="000713E8">
        <w:rPr>
          <w:color w:val="FFFFFF" w:themeColor="background1"/>
        </w:rPr>
        <w:fldChar w:fldCharType="end"/>
      </w:r>
    </w:p>
    <w:p w14:paraId="25008125" w14:textId="609C9FED" w:rsidR="003259BC" w:rsidRDefault="0036168F" w:rsidP="00F9077E">
      <w:r>
        <w:t>Amiben a leginkább eltér a kettő az</w:t>
      </w:r>
      <w:r w:rsidR="009332AF">
        <w:t xml:space="preserve"> egyrészt az áruk, hiszen a </w:t>
      </w:r>
      <w:proofErr w:type="spellStart"/>
      <w:r w:rsidR="009332AF">
        <w:t>VSCode</w:t>
      </w:r>
      <w:proofErr w:type="spellEnd"/>
      <w:r w:rsidR="009332AF">
        <w:t xml:space="preserve"> ingyenesen használható, a </w:t>
      </w:r>
      <w:proofErr w:type="spellStart"/>
      <w:r w:rsidR="009332AF">
        <w:t>WebStorm</w:t>
      </w:r>
      <w:proofErr w:type="spellEnd"/>
      <w:r w:rsidR="009332AF">
        <w:t>-ért pedig licenszdíjat kell fizetni, másrészt pedig</w:t>
      </w:r>
      <w:r>
        <w:t xml:space="preserve"> nem más, mint hogy a Visual </w:t>
      </w:r>
      <w:proofErr w:type="spellStart"/>
      <w:r>
        <w:t>Studio</w:t>
      </w:r>
      <w:proofErr w:type="spellEnd"/>
      <w:r>
        <w:t xml:space="preserve"> </w:t>
      </w:r>
      <w:proofErr w:type="spellStart"/>
      <w:r>
        <w:t>Code</w:t>
      </w:r>
      <w:proofErr w:type="spellEnd"/>
      <w:r>
        <w:t xml:space="preserve"> valójában egy egész egyszerű szövegszerkesztő, amelynek ereje a bővítménykönyvtárából telepíthető szoftvercsomagokban </w:t>
      </w:r>
      <w:r w:rsidR="00577954">
        <w:t>rejlik,</w:t>
      </w:r>
      <w:r>
        <w:t xml:space="preserve"> amelyek segítségével szinte bármilyen programozási nyelvre és keretrendszerre fel lehet készíteni a szerkesztőt.</w:t>
      </w:r>
      <w:r w:rsidR="00577954">
        <w:t xml:space="preserve"> Ezek a bővítmények származhatnak magától a Visual </w:t>
      </w:r>
      <w:proofErr w:type="spellStart"/>
      <w:r w:rsidR="00577954">
        <w:t>Studio</w:t>
      </w:r>
      <w:proofErr w:type="spellEnd"/>
      <w:r w:rsidR="00577954">
        <w:t xml:space="preserve"> </w:t>
      </w:r>
      <w:proofErr w:type="spellStart"/>
      <w:r w:rsidR="00577954">
        <w:t>Code</w:t>
      </w:r>
      <w:proofErr w:type="spellEnd"/>
      <w:r w:rsidR="00577954">
        <w:t xml:space="preserve"> tulajdonosától, a Microsofttól, de nagyon sok esetben a felhasználók írnak hozzá csomagokat, majd teszik mindenki számára elérhetővé</w:t>
      </w:r>
      <w:r w:rsidR="008E11FC">
        <w:t>, ezzel növelve a funkcionalitását</w:t>
      </w:r>
      <w:r w:rsidR="008E538E">
        <w:t>.</w:t>
      </w:r>
      <w:r w:rsidR="003259BC">
        <w:t xml:space="preserve"> </w:t>
      </w:r>
    </w:p>
    <w:p w14:paraId="552BAF68" w14:textId="3342CEB3" w:rsidR="00F9077E" w:rsidRDefault="009332AF" w:rsidP="00F9077E">
      <w:r>
        <w:t xml:space="preserve">A </w:t>
      </w:r>
      <w:proofErr w:type="spellStart"/>
      <w:r>
        <w:t>JetBrains</w:t>
      </w:r>
      <w:proofErr w:type="spellEnd"/>
      <w:r>
        <w:t xml:space="preserve"> ezzel szemben </w:t>
      </w:r>
      <w:r w:rsidR="00EF2DEA">
        <w:t>a legtöbb nyelvre külön IDE-t ad ki</w:t>
      </w:r>
      <w:r w:rsidR="009072AB">
        <w:t>, amelyek rendelkeznek az adott nyelvre és környezetre jellemzően szükséges eszközökkel</w:t>
      </w:r>
      <w:r w:rsidR="00EF2DEA">
        <w:t>,</w:t>
      </w:r>
      <w:r w:rsidR="009072AB">
        <w:t xml:space="preserve"> és</w:t>
      </w:r>
      <w:r w:rsidR="00EF2DEA">
        <w:t xml:space="preserve"> amelyek kinézete nagyon hasonlít egymásra, de más </w:t>
      </w:r>
      <w:r w:rsidR="00AA016B">
        <w:t>funkcionalitással</w:t>
      </w:r>
      <w:r w:rsidR="00EF2DEA">
        <w:t xml:space="preserve"> bírnak.</w:t>
      </w:r>
      <w:r w:rsidR="00D82ABC">
        <w:t xml:space="preserve"> Külön található szerkesztő </w:t>
      </w:r>
      <w:proofErr w:type="spellStart"/>
      <w:r w:rsidR="00D82ABC">
        <w:t>pyt</w:t>
      </w:r>
      <w:r w:rsidR="00EF3C26">
        <w:t>h</w:t>
      </w:r>
      <w:r w:rsidR="00D82ABC">
        <w:t>on</w:t>
      </w:r>
      <w:proofErr w:type="spellEnd"/>
      <w:r w:rsidR="00D82ABC">
        <w:t xml:space="preserve"> fejlesztőknek, webfejlesztőknek, PHP fejlesztőknek, C és C++ fejlesztőknek, és ezt</w:t>
      </w:r>
      <w:r w:rsidR="0051328D">
        <w:t xml:space="preserve"> a sort</w:t>
      </w:r>
      <w:r w:rsidR="00D82ABC">
        <w:t xml:space="preserve"> még lehetne folytatni.</w:t>
      </w:r>
      <w:r w:rsidR="00A81275">
        <w:t xml:space="preserve"> </w:t>
      </w:r>
      <w:proofErr w:type="spellStart"/>
      <w:r w:rsidR="00A81275">
        <w:t>VSCode</w:t>
      </w:r>
      <w:proofErr w:type="spellEnd"/>
      <w:r w:rsidR="00A81275">
        <w:t xml:space="preserve"> esetében ezt a specializációt bővítményekkel lehet megoldani</w:t>
      </w:r>
      <w:r w:rsidR="007A3BF2">
        <w:t xml:space="preserve">. Természetesen a </w:t>
      </w:r>
      <w:proofErr w:type="spellStart"/>
      <w:r w:rsidR="007A3BF2">
        <w:t>JetBrains</w:t>
      </w:r>
      <w:proofErr w:type="spellEnd"/>
      <w:r w:rsidR="007A3BF2">
        <w:t xml:space="preserve"> IDE-</w:t>
      </w:r>
      <w:proofErr w:type="spellStart"/>
      <w:r w:rsidR="007A3BF2">
        <w:t>iben</w:t>
      </w:r>
      <w:proofErr w:type="spellEnd"/>
      <w:r w:rsidR="007A3BF2">
        <w:t xml:space="preserve">, tehát a </w:t>
      </w:r>
      <w:proofErr w:type="spellStart"/>
      <w:r w:rsidR="007A3BF2">
        <w:t>WebStorm</w:t>
      </w:r>
      <w:proofErr w:type="spellEnd"/>
      <w:r w:rsidR="007A3BF2">
        <w:t xml:space="preserve">-ban is van lehetőség </w:t>
      </w:r>
      <w:proofErr w:type="spellStart"/>
      <w:r w:rsidR="007A3BF2">
        <w:t>pluginok</w:t>
      </w:r>
      <w:proofErr w:type="spellEnd"/>
      <w:r w:rsidR="007A3BF2">
        <w:t xml:space="preserve"> telepítésére, de ezek általában kisebb mértékben befolyásolják a szerkesztő működését.</w:t>
      </w:r>
      <w:r w:rsidR="0051328D">
        <w:t xml:space="preserve"> Ennek a hozzáállásnak előnye is van, mivel a legtöbb felhasználói visszajelzés alapján a </w:t>
      </w:r>
      <w:proofErr w:type="spellStart"/>
      <w:r w:rsidR="0051328D">
        <w:t>WebStorm</w:t>
      </w:r>
      <w:proofErr w:type="spellEnd"/>
      <w:r w:rsidR="0051328D">
        <w:t xml:space="preserve"> hatékonyabban képes nagy kódbázisokat kezelni, kevésbé „lassul le” a vetélytársával szemben, amelyet a sok bővítmény telepítése visszahúzhat ebben a </w:t>
      </w:r>
      <w:r w:rsidR="003259BC">
        <w:rPr>
          <w:noProof/>
        </w:rPr>
        <w:lastRenderedPageBreak/>
        <mc:AlternateContent>
          <mc:Choice Requires="wps">
            <w:drawing>
              <wp:anchor distT="0" distB="0" distL="114300" distR="114300" simplePos="0" relativeHeight="251748352" behindDoc="0" locked="0" layoutInCell="1" allowOverlap="1" wp14:anchorId="0532229E" wp14:editId="67C95E15">
                <wp:simplePos x="0" y="0"/>
                <wp:positionH relativeFrom="column">
                  <wp:posOffset>-1905</wp:posOffset>
                </wp:positionH>
                <wp:positionV relativeFrom="paragraph">
                  <wp:posOffset>3143885</wp:posOffset>
                </wp:positionV>
                <wp:extent cx="5575935" cy="635"/>
                <wp:effectExtent l="0" t="0" r="0" b="0"/>
                <wp:wrapTopAndBottom/>
                <wp:docPr id="922891643" name="Szövegdoboz 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bookmarkStart w:id="125" w:name="_Ref178587489"/>
                          <w:bookmarkStart w:id="126" w:name="_Ref178587474"/>
                          <w:p w14:paraId="023B9BD8" w14:textId="73952232" w:rsidR="003259BC" w:rsidRPr="00540FE1" w:rsidRDefault="003259BC"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7" w:name="_Toc178587767"/>
                            <w:r>
                              <w:rPr>
                                <w:noProof/>
                              </w:rPr>
                              <w:t>22</w:t>
                            </w:r>
                            <w:r>
                              <w:rPr>
                                <w:noProof/>
                              </w:rPr>
                              <w:fldChar w:fldCharType="end"/>
                            </w:r>
                            <w:r>
                              <w:t>. ábra</w:t>
                            </w:r>
                            <w:bookmarkEnd w:id="125"/>
                            <w:r>
                              <w:t xml:space="preserve">: </w:t>
                            </w:r>
                            <w:r>
                              <w:t>WebStorm UI</w:t>
                            </w:r>
                            <w:bookmarkEnd w:id="126"/>
                            <w:r w:rsidR="000713E8">
                              <w:t xml:space="preserve"> [38]</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2229E" id="_x0000_s1049" type="#_x0000_t202" style="position:absolute;left:0;text-align:left;margin-left:-.15pt;margin-top:247.55pt;width:439.0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kGw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" stroked="f">
                <v:textbox style="mso-fit-shape-to-text:t" inset="0,0,0,0">
                  <w:txbxContent>
                    <w:bookmarkStart w:id="128" w:name="_Ref178587489"/>
                    <w:bookmarkStart w:id="129" w:name="_Ref178587474"/>
                    <w:p w14:paraId="023B9BD8" w14:textId="73952232" w:rsidR="003259BC" w:rsidRPr="00540FE1" w:rsidRDefault="003259BC"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30" w:name="_Toc178587767"/>
                      <w:r>
                        <w:rPr>
                          <w:noProof/>
                        </w:rPr>
                        <w:t>22</w:t>
                      </w:r>
                      <w:r>
                        <w:rPr>
                          <w:noProof/>
                        </w:rPr>
                        <w:fldChar w:fldCharType="end"/>
                      </w:r>
                      <w:r>
                        <w:t>. ábra</w:t>
                      </w:r>
                      <w:bookmarkEnd w:id="128"/>
                      <w:r>
                        <w:t xml:space="preserve">: </w:t>
                      </w:r>
                      <w:r>
                        <w:t>WebStorm UI</w:t>
                      </w:r>
                      <w:bookmarkEnd w:id="129"/>
                      <w:r w:rsidR="000713E8">
                        <w:t xml:space="preserve"> [38]</w:t>
                      </w:r>
                      <w:bookmarkEnd w:id="130"/>
                    </w:p>
                  </w:txbxContent>
                </v:textbox>
                <w10:wrap type="topAndBottom"/>
              </v:shape>
            </w:pict>
          </mc:Fallback>
        </mc:AlternateContent>
      </w:r>
      <w:r w:rsidR="003259BC">
        <w:rPr>
          <w:noProof/>
        </w:rPr>
        <w:drawing>
          <wp:anchor distT="0" distB="0" distL="114300" distR="114300" simplePos="0" relativeHeight="251743232" behindDoc="0" locked="0" layoutInCell="1" allowOverlap="1" wp14:anchorId="30DFE913" wp14:editId="6D8D7B8A">
            <wp:simplePos x="0" y="0"/>
            <wp:positionH relativeFrom="margin">
              <wp:posOffset>-1905</wp:posOffset>
            </wp:positionH>
            <wp:positionV relativeFrom="paragraph">
              <wp:posOffset>229235</wp:posOffset>
            </wp:positionV>
            <wp:extent cx="5575935" cy="2857500"/>
            <wp:effectExtent l="0" t="0" r="5715" b="0"/>
            <wp:wrapTopAndBottom/>
            <wp:docPr id="1942483523" name="Kép 27"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83523" name="Kép 27" descr="A képen szöveg, képernyőkép, szoftver, Multimédiás szoftver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593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59BC">
        <w:rPr>
          <w:noProof/>
        </w:rPr>
        <mc:AlternateContent>
          <mc:Choice Requires="wps">
            <w:drawing>
              <wp:anchor distT="0" distB="0" distL="114300" distR="114300" simplePos="0" relativeHeight="251750400" behindDoc="0" locked="0" layoutInCell="1" allowOverlap="1" wp14:anchorId="451C2EC8" wp14:editId="638CB0C3">
                <wp:simplePos x="0" y="0"/>
                <wp:positionH relativeFrom="column">
                  <wp:posOffset>0</wp:posOffset>
                </wp:positionH>
                <wp:positionV relativeFrom="paragraph">
                  <wp:posOffset>7388860</wp:posOffset>
                </wp:positionV>
                <wp:extent cx="5579745" cy="635"/>
                <wp:effectExtent l="0" t="0" r="0" b="0"/>
                <wp:wrapTopAndBottom/>
                <wp:docPr id="1342917615"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131" w:name="_Ref178587491"/>
                          <w:bookmarkStart w:id="132" w:name="_Ref178587477"/>
                          <w:p w14:paraId="1B0EDFCE" w14:textId="60174159" w:rsidR="003259BC" w:rsidRPr="002A6872" w:rsidRDefault="003259BC"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33" w:name="_Toc178587768"/>
                            <w:r>
                              <w:rPr>
                                <w:noProof/>
                              </w:rPr>
                              <w:t>23</w:t>
                            </w:r>
                            <w:r>
                              <w:rPr>
                                <w:noProof/>
                              </w:rPr>
                              <w:fldChar w:fldCharType="end"/>
                            </w:r>
                            <w:r>
                              <w:t>. ábra</w:t>
                            </w:r>
                            <w:bookmarkEnd w:id="131"/>
                            <w:r>
                              <w:t xml:space="preserve">: </w:t>
                            </w:r>
                            <w:r>
                              <w:t>VSCode UI</w:t>
                            </w:r>
                            <w:bookmarkEnd w:id="132"/>
                            <w:r w:rsidR="000713E8">
                              <w:t xml:space="preserve"> [39]</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C2EC8" id="_x0000_s1050" type="#_x0000_t202" style="position:absolute;left:0;text-align:left;margin-left:0;margin-top:581.8pt;width:439.3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JHAIAAEA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" stroked="f">
                <v:textbox style="mso-fit-shape-to-text:t" inset="0,0,0,0">
                  <w:txbxContent>
                    <w:bookmarkStart w:id="134" w:name="_Ref178587491"/>
                    <w:bookmarkStart w:id="135" w:name="_Ref178587477"/>
                    <w:p w14:paraId="1B0EDFCE" w14:textId="60174159" w:rsidR="003259BC" w:rsidRPr="002A6872" w:rsidRDefault="003259BC"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36" w:name="_Toc178587768"/>
                      <w:r>
                        <w:rPr>
                          <w:noProof/>
                        </w:rPr>
                        <w:t>23</w:t>
                      </w:r>
                      <w:r>
                        <w:rPr>
                          <w:noProof/>
                        </w:rPr>
                        <w:fldChar w:fldCharType="end"/>
                      </w:r>
                      <w:r>
                        <w:t>. ábra</w:t>
                      </w:r>
                      <w:bookmarkEnd w:id="134"/>
                      <w:r>
                        <w:t xml:space="preserve">: </w:t>
                      </w:r>
                      <w:r>
                        <w:t>VSCode UI</w:t>
                      </w:r>
                      <w:bookmarkEnd w:id="135"/>
                      <w:r w:rsidR="000713E8">
                        <w:t xml:space="preserve"> [39]</w:t>
                      </w:r>
                      <w:bookmarkEnd w:id="136"/>
                    </w:p>
                  </w:txbxContent>
                </v:textbox>
                <w10:wrap type="topAndBottom"/>
              </v:shape>
            </w:pict>
          </mc:Fallback>
        </mc:AlternateContent>
      </w:r>
      <w:r w:rsidR="003259BC">
        <w:rPr>
          <w:noProof/>
        </w:rPr>
        <w:drawing>
          <wp:anchor distT="0" distB="0" distL="114300" distR="114300" simplePos="0" relativeHeight="251746304" behindDoc="0" locked="0" layoutInCell="1" allowOverlap="1" wp14:anchorId="1FD3E45F" wp14:editId="79E1AAFD">
            <wp:simplePos x="0" y="0"/>
            <wp:positionH relativeFrom="margin">
              <wp:posOffset>0</wp:posOffset>
            </wp:positionH>
            <wp:positionV relativeFrom="paragraph">
              <wp:posOffset>3781425</wp:posOffset>
            </wp:positionV>
            <wp:extent cx="5579745" cy="3550285"/>
            <wp:effectExtent l="0" t="0" r="1905" b="0"/>
            <wp:wrapTopAndBottom/>
            <wp:docPr id="617133325" name="Kép 30" descr="Visual Studio Code for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sual Studio Code for the We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3550285"/>
                    </a:xfrm>
                    <a:prstGeom prst="rect">
                      <a:avLst/>
                    </a:prstGeom>
                    <a:noFill/>
                    <a:ln>
                      <a:noFill/>
                    </a:ln>
                  </pic:spPr>
                </pic:pic>
              </a:graphicData>
            </a:graphic>
            <wp14:sizeRelH relativeFrom="page">
              <wp14:pctWidth>0</wp14:pctWidth>
            </wp14:sizeRelH>
            <wp14:sizeRelV relativeFrom="page">
              <wp14:pctHeight>0</wp14:pctHeight>
            </wp14:sizeRelV>
          </wp:anchor>
        </w:drawing>
      </w:r>
      <w:r w:rsidR="0051328D">
        <w:t>versenyben.</w:t>
      </w:r>
    </w:p>
    <w:p w14:paraId="311F8653" w14:textId="7B19ACB1" w:rsidR="00712BD5" w:rsidRDefault="00712BD5" w:rsidP="00B37905">
      <w:pPr>
        <w:widowControl/>
        <w:suppressAutoHyphens w:val="0"/>
        <w:spacing w:line="240" w:lineRule="auto"/>
        <w:jc w:val="left"/>
      </w:pPr>
    </w:p>
    <w:p w14:paraId="319B96BF" w14:textId="02B762A0" w:rsidR="00712BD5" w:rsidRPr="000713E8" w:rsidRDefault="000713E8" w:rsidP="00B37905">
      <w:pPr>
        <w:widowControl/>
        <w:suppressAutoHyphens w:val="0"/>
        <w:spacing w:line="240" w:lineRule="auto"/>
        <w:jc w:val="left"/>
        <w:rPr>
          <w:color w:val="FFFFFF" w:themeColor="background1"/>
        </w:rPr>
      </w:pPr>
      <w:r w:rsidRPr="000713E8">
        <w:rPr>
          <w:color w:val="FFFFFF" w:themeColor="background1"/>
        </w:rPr>
        <w:fldChar w:fldCharType="begin"/>
      </w:r>
      <w:r w:rsidRPr="000713E8">
        <w:rPr>
          <w:color w:val="FFFFFF" w:themeColor="background1"/>
        </w:rPr>
        <w:instrText xml:space="preserve"> ADDIN ZOTERO_ITEM CSL_CITATION {"citationID":"sGs0FYVw","properties":{"formattedCitation":"[38]","plainCitation":"[38]","noteIndex":0},"citationItems":[{"id":116,"uris":["http://zotero.org/users/14064510/items/7BLA2VEG"],"itemData":{"id":116,"type":"webpage","abstract":"Make development more productive and enjoyable with WebStorm, the IDE for JavaScript and related technologies.","container-title":"JetBrains","language":"en","title":"WebStorm: The JavaScript and TypeScript IDE, by JetBrains","title-short":"WebStorm","URL":"https://www.jetbrains.com/webstorm/","accessed":{"date-parts":[["2024",9,30]]}}}],"schema":"https://github.com/citation-style-language/schema/raw/master/csl-citation.json"}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[38]</w:t>
      </w:r>
      <w:r w:rsidRPr="000713E8">
        <w:rPr>
          <w:color w:val="FFFFFF" w:themeColor="background1"/>
        </w:rPr>
        <w:fldChar w:fldCharType="end"/>
      </w:r>
      <w:r w:rsidRPr="000713E8">
        <w:rPr>
          <w:color w:val="FFFFFF" w:themeColor="background1"/>
        </w:rPr>
        <w:t xml:space="preserve"> </w:t>
      </w:r>
      <w:r w:rsidRPr="000713E8">
        <w:rPr>
          <w:color w:val="FFFFFF" w:themeColor="background1"/>
        </w:rPr>
        <w:fldChar w:fldCharType="begin"/>
      </w:r>
      <w:r w:rsidRPr="000713E8">
        <w:rPr>
          <w:color w:val="FFFFFF" w:themeColor="background1"/>
        </w:rPr>
        <w:instrText xml:space="preserve"> ADDIN ZOTERO_ITEM CSL_CITATION {"citationID":"3a9MbCZI","properties":{"formattedCitation":"[39]","plainCitation":"[39]","noteIndex":0},"citationItems":[{"id":119,"uris":["http://zotero.org/users/14064510/items/PPGZIM25"],"itemData":{"id":119,"type":"software","abstract":"Visual Studio Code","genre":"TypeScript","license":"MIT","note":"original-date: 2015-09-03T20:23:38Z","publisher":"Microsoft","source":"GitHub","title":"microsoft/vscode","URL":"https://github.com/microsoft/vscode","accessed":{"date-parts":[["2024",9,30]]},"issu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[39]</w:t>
      </w:r>
      <w:r w:rsidRPr="000713E8">
        <w:rPr>
          <w:color w:val="FFFFFF" w:themeColor="background1"/>
        </w:rPr>
        <w:fldChar w:fldCharType="end"/>
      </w:r>
    </w:p>
    <w:p w14:paraId="06343975" w14:textId="44E1153B" w:rsidR="00712BD5" w:rsidRDefault="00712BD5" w:rsidP="00B37905">
      <w:pPr>
        <w:widowControl/>
        <w:suppressAutoHyphens w:val="0"/>
        <w:spacing w:line="240" w:lineRule="auto"/>
        <w:jc w:val="left"/>
      </w:pPr>
    </w:p>
    <w:p w14:paraId="3BBB10E4" w14:textId="77777777" w:rsidR="000713E8" w:rsidRDefault="000713E8" w:rsidP="00B37905">
      <w:pPr>
        <w:widowControl/>
        <w:suppressAutoHyphens w:val="0"/>
        <w:spacing w:line="240" w:lineRule="auto"/>
        <w:jc w:val="left"/>
      </w:pPr>
    </w:p>
    <w:p w14:paraId="681203D1" w14:textId="77777777" w:rsidR="000713E8" w:rsidRDefault="000713E8" w:rsidP="00B37905">
      <w:pPr>
        <w:widowControl/>
        <w:suppressAutoHyphens w:val="0"/>
        <w:spacing w:line="240" w:lineRule="auto"/>
        <w:jc w:val="left"/>
      </w:pPr>
    </w:p>
    <w:p w14:paraId="48468720" w14:textId="77777777" w:rsidR="000713E8" w:rsidRDefault="000713E8" w:rsidP="00B37905">
      <w:pPr>
        <w:widowControl/>
        <w:suppressAutoHyphens w:val="0"/>
        <w:spacing w:line="240" w:lineRule="auto"/>
        <w:jc w:val="left"/>
      </w:pPr>
    </w:p>
    <w:p w14:paraId="1855BF50" w14:textId="77777777" w:rsidR="000713E8" w:rsidRDefault="000713E8" w:rsidP="00B37905">
      <w:pPr>
        <w:widowControl/>
        <w:suppressAutoHyphens w:val="0"/>
        <w:spacing w:line="240" w:lineRule="auto"/>
        <w:jc w:val="left"/>
      </w:pPr>
    </w:p>
    <w:p w14:paraId="076448C0" w14:textId="77777777" w:rsidR="000713E8" w:rsidRDefault="000713E8" w:rsidP="00B37905">
      <w:pPr>
        <w:widowControl/>
        <w:suppressAutoHyphens w:val="0"/>
        <w:spacing w:line="240" w:lineRule="auto"/>
        <w:jc w:val="left"/>
      </w:pPr>
    </w:p>
    <w:p w14:paraId="2DB3BA41" w14:textId="77777777" w:rsidR="000713E8" w:rsidRDefault="000713E8" w:rsidP="00B37905">
      <w:pPr>
        <w:widowControl/>
        <w:suppressAutoHyphens w:val="0"/>
        <w:spacing w:line="240" w:lineRule="auto"/>
        <w:jc w:val="left"/>
      </w:pPr>
    </w:p>
    <w:p w14:paraId="253A782B" w14:textId="77777777" w:rsidR="000713E8" w:rsidRDefault="000713E8" w:rsidP="00B37905">
      <w:pPr>
        <w:widowControl/>
        <w:suppressAutoHyphens w:val="0"/>
        <w:spacing w:line="240" w:lineRule="auto"/>
        <w:jc w:val="left"/>
      </w:pPr>
    </w:p>
    <w:p w14:paraId="389B3BE1" w14:textId="77777777" w:rsidR="000713E8" w:rsidRDefault="000713E8" w:rsidP="00B37905">
      <w:pPr>
        <w:widowControl/>
        <w:suppressAutoHyphens w:val="0"/>
        <w:spacing w:line="240" w:lineRule="auto"/>
        <w:jc w:val="left"/>
      </w:pPr>
    </w:p>
    <w:p w14:paraId="7703D3ED" w14:textId="77777777" w:rsidR="000713E8" w:rsidRDefault="000713E8" w:rsidP="00B37905">
      <w:pPr>
        <w:widowControl/>
        <w:suppressAutoHyphens w:val="0"/>
        <w:spacing w:line="240" w:lineRule="auto"/>
        <w:jc w:val="left"/>
      </w:pPr>
    </w:p>
    <w:p w14:paraId="5DCDC0AF" w14:textId="77777777" w:rsidR="000713E8" w:rsidRDefault="000713E8" w:rsidP="00B37905">
      <w:pPr>
        <w:widowControl/>
        <w:suppressAutoHyphens w:val="0"/>
        <w:spacing w:line="240" w:lineRule="auto"/>
        <w:jc w:val="left"/>
      </w:pPr>
    </w:p>
    <w:p w14:paraId="172C447A" w14:textId="77777777" w:rsidR="000713E8" w:rsidRDefault="000713E8" w:rsidP="00B37905">
      <w:pPr>
        <w:widowControl/>
        <w:suppressAutoHyphens w:val="0"/>
        <w:spacing w:line="240" w:lineRule="auto"/>
        <w:jc w:val="left"/>
      </w:pPr>
    </w:p>
    <w:p w14:paraId="2DCBB271" w14:textId="77777777" w:rsidR="000713E8" w:rsidRDefault="000713E8" w:rsidP="00B37905">
      <w:pPr>
        <w:widowControl/>
        <w:suppressAutoHyphens w:val="0"/>
        <w:spacing w:line="240" w:lineRule="auto"/>
        <w:jc w:val="left"/>
      </w:pPr>
    </w:p>
    <w:p w14:paraId="04E71391" w14:textId="77777777" w:rsidR="000713E8" w:rsidRDefault="000713E8" w:rsidP="00B37905">
      <w:pPr>
        <w:widowControl/>
        <w:suppressAutoHyphens w:val="0"/>
        <w:spacing w:line="240" w:lineRule="auto"/>
        <w:jc w:val="left"/>
      </w:pPr>
    </w:p>
    <w:p w14:paraId="3171D572" w14:textId="77777777" w:rsidR="000713E8" w:rsidRDefault="000713E8" w:rsidP="00B37905">
      <w:pPr>
        <w:widowControl/>
        <w:suppressAutoHyphens w:val="0"/>
        <w:spacing w:line="240" w:lineRule="auto"/>
        <w:jc w:val="left"/>
      </w:pPr>
    </w:p>
    <w:p w14:paraId="5C5C315A" w14:textId="6D03CF18" w:rsidR="00712BD5" w:rsidRDefault="00B37905" w:rsidP="00B37905">
      <w:pPr>
        <w:widowControl/>
        <w:suppressAutoHyphens w:val="0"/>
        <w:spacing w:line="240" w:lineRule="auto"/>
        <w:jc w:val="left"/>
      </w:pPr>
      <w:r>
        <w:br w:type="page"/>
      </w:r>
    </w:p>
    <w:p w14:paraId="18E3B7B1" w14:textId="6053A60F" w:rsidR="00223792" w:rsidRDefault="000E6F3C" w:rsidP="00EE732E">
      <w:pPr>
        <w:pStyle w:val="Cmsor1"/>
        <w:numPr>
          <w:ilvl w:val="0"/>
          <w:numId w:val="19"/>
        </w:numPr>
      </w:pPr>
      <w:bookmarkStart w:id="137" w:name="_Toc178587733"/>
      <w:r>
        <w:lastRenderedPageBreak/>
        <w:t>Összegzés</w:t>
      </w:r>
      <w:bookmarkEnd w:id="137"/>
    </w:p>
    <w:p w14:paraId="4E148D44" w14:textId="77777777" w:rsidR="007E3CBB" w:rsidRPr="007E3CBB" w:rsidRDefault="007E3CBB" w:rsidP="007E3CBB"/>
    <w:p w14:paraId="3BF313D7" w14:textId="77777777" w:rsidR="007C5DF4" w:rsidRDefault="007C5DF4" w:rsidP="00E44F3C">
      <w:pPr>
        <w:pStyle w:val="Cmsor1"/>
        <w:pageBreakBefore/>
        <w:rPr>
          <w:rFonts w:eastAsia="Arial" w:cs="Arial"/>
        </w:rPr>
      </w:pPr>
      <w:bookmarkStart w:id="138" w:name="_Toc163807915"/>
      <w:bookmarkStart w:id="139" w:name="_Toc163808189"/>
      <w:bookmarkStart w:id="140" w:name="_Toc163808584"/>
      <w:bookmarkStart w:id="141" w:name="_Toc178587734"/>
      <w:r>
        <w:rPr>
          <w:rFonts w:eastAsia="Arial" w:cs="Arial"/>
        </w:rPr>
        <w:lastRenderedPageBreak/>
        <w:t>Irodalomjegyzék</w:t>
      </w:r>
      <w:bookmarkEnd w:id="138"/>
      <w:bookmarkEnd w:id="139"/>
      <w:bookmarkEnd w:id="140"/>
      <w:bookmarkEnd w:id="141"/>
    </w:p>
    <w:p w14:paraId="42F60475" w14:textId="77777777" w:rsidR="000713E8" w:rsidRPr="000713E8" w:rsidRDefault="00DF6B64" w:rsidP="000713E8">
      <w:pPr>
        <w:pStyle w:val="Irodalomjegyzk"/>
        <w:rPr>
          <w:rFonts w:cs="Times New Roman"/>
        </w:rPr>
      </w:pPr>
      <w:r>
        <w:fldChar w:fldCharType="begin"/>
      </w:r>
      <w:r w:rsidR="003F46F0">
        <w:instrText xml:space="preserve"> ADDIN ZOTERO_BIBL {"uncited":[],"omitted":[],"custom":[]} CSL_BIBLIOGRAPHY </w:instrText>
      </w:r>
      <w:r>
        <w:fldChar w:fldCharType="separate"/>
      </w:r>
      <w:r w:rsidR="000713E8" w:rsidRPr="000713E8">
        <w:rPr>
          <w:rFonts w:cs="Times New Roman"/>
        </w:rPr>
        <w:t>[1]</w:t>
      </w:r>
      <w:r w:rsidR="000713E8" w:rsidRPr="000713E8">
        <w:rPr>
          <w:rFonts w:cs="Times New Roman"/>
        </w:rPr>
        <w:tab/>
        <w:t>„9 Google Calendar features you should start using now | Zapier”. Elérés: 2024. április 18. [Online]. Elérhető: https://zapier.com/blog/google-calendar-schedule/</w:t>
      </w:r>
    </w:p>
    <w:p w14:paraId="7315C435" w14:textId="77777777" w:rsidR="000713E8" w:rsidRPr="000713E8" w:rsidRDefault="000713E8" w:rsidP="000713E8">
      <w:pPr>
        <w:pStyle w:val="Irodalomjegyzk"/>
        <w:rPr>
          <w:rFonts w:cs="Times New Roman"/>
        </w:rPr>
      </w:pPr>
      <w:r w:rsidRPr="000713E8">
        <w:rPr>
          <w:rFonts w:cs="Times New Roman"/>
        </w:rPr>
        <w:t>[2]</w:t>
      </w:r>
      <w:r w:rsidRPr="000713E8">
        <w:rPr>
          <w:rFonts w:cs="Times New Roman"/>
        </w:rPr>
        <w:tab/>
        <w:t xml:space="preserve">„Google Calendar”, </w:t>
      </w:r>
      <w:r w:rsidRPr="000713E8">
        <w:rPr>
          <w:rFonts w:cs="Times New Roman"/>
          <w:i/>
          <w:iCs/>
        </w:rPr>
        <w:t>Wikipedia</w:t>
      </w:r>
      <w:r w:rsidRPr="000713E8">
        <w:rPr>
          <w:rFonts w:cs="Times New Roman"/>
        </w:rPr>
        <w:t>. 2024. január 29. Elérés: 2024. április 12. [Online]. Elérhető: https://en.wikipedia.org/w/index.php?title=Google_Calendar&amp;oldid=1200623137</w:t>
      </w:r>
    </w:p>
    <w:p w14:paraId="25151EF0" w14:textId="77777777" w:rsidR="000713E8" w:rsidRPr="000713E8" w:rsidRDefault="000713E8" w:rsidP="000713E8">
      <w:pPr>
        <w:pStyle w:val="Irodalomjegyzk"/>
        <w:rPr>
          <w:rFonts w:cs="Times New Roman"/>
        </w:rPr>
      </w:pPr>
      <w:r w:rsidRPr="000713E8">
        <w:rPr>
          <w:rFonts w:cs="Times New Roman"/>
        </w:rPr>
        <w:t>[3]</w:t>
      </w:r>
      <w:r w:rsidRPr="000713E8">
        <w:rPr>
          <w:rFonts w:cs="Times New Roman"/>
        </w:rPr>
        <w:tab/>
        <w:t>„Mike Samuel - Stealth | LinkedIn”. Elérés: 2024. április 18. [Online]. Elérhető: https://www.linkedin.com/in/mikevsamuel</w:t>
      </w:r>
    </w:p>
    <w:p w14:paraId="3650B66E" w14:textId="77777777" w:rsidR="000713E8" w:rsidRPr="000713E8" w:rsidRDefault="000713E8" w:rsidP="000713E8">
      <w:pPr>
        <w:pStyle w:val="Irodalomjegyzk"/>
        <w:rPr>
          <w:rFonts w:cs="Times New Roman"/>
        </w:rPr>
      </w:pPr>
      <w:r w:rsidRPr="000713E8">
        <w:rPr>
          <w:rFonts w:cs="Times New Roman"/>
        </w:rPr>
        <w:t>[4]</w:t>
      </w:r>
      <w:r w:rsidRPr="000713E8">
        <w:rPr>
          <w:rFonts w:cs="Times New Roman"/>
        </w:rPr>
        <w:tab/>
        <w:t>D. C. Contributor, „Google’s »20% rule« shows exactly how much time you should spend learning new skills—and why it works”, CNBC. Elérés: 2024. április 18. [Online]. Elérhető: https://www.cnbc.com/2021/12/16/google-20-percent-rule-shows-exactly-how-much-time-you-should-spend-learning-new-skills.html</w:t>
      </w:r>
    </w:p>
    <w:p w14:paraId="51735A40" w14:textId="77777777" w:rsidR="000713E8" w:rsidRPr="000713E8" w:rsidRDefault="000713E8" w:rsidP="000713E8">
      <w:pPr>
        <w:pStyle w:val="Irodalomjegyzk"/>
        <w:rPr>
          <w:rFonts w:cs="Times New Roman"/>
        </w:rPr>
      </w:pPr>
      <w:r w:rsidRPr="000713E8">
        <w:rPr>
          <w:rFonts w:cs="Times New Roman"/>
        </w:rPr>
        <w:t>[5]</w:t>
      </w:r>
      <w:r w:rsidRPr="000713E8">
        <w:rPr>
          <w:rFonts w:cs="Times New Roman"/>
        </w:rPr>
        <w:tab/>
        <w:t>B. IT, „How To Create a Shared Calendar in Outlook &amp; Office 365?”, Boost IT. Elérés: 2024. április 18. [Online]. Elérhető: https://www.boostitco.com/blog/how-to-create-a-shared-calendar-in-outlook-office-365/</w:t>
      </w:r>
    </w:p>
    <w:p w14:paraId="515A1D3E" w14:textId="77777777" w:rsidR="000713E8" w:rsidRPr="000713E8" w:rsidRDefault="000713E8" w:rsidP="000713E8">
      <w:pPr>
        <w:pStyle w:val="Irodalomjegyzk"/>
        <w:rPr>
          <w:rFonts w:cs="Times New Roman"/>
        </w:rPr>
      </w:pPr>
      <w:r w:rsidRPr="000713E8">
        <w:rPr>
          <w:rFonts w:cs="Times New Roman"/>
        </w:rPr>
        <w:t>[6]</w:t>
      </w:r>
      <w:r w:rsidRPr="000713E8">
        <w:rPr>
          <w:rFonts w:cs="Times New Roman"/>
        </w:rPr>
        <w:tab/>
        <w:t xml:space="preserve">„Microsoft Outlook”, </w:t>
      </w:r>
      <w:r w:rsidRPr="000713E8">
        <w:rPr>
          <w:rFonts w:cs="Times New Roman"/>
          <w:i/>
          <w:iCs/>
        </w:rPr>
        <w:t>Wikipedia</w:t>
      </w:r>
      <w:r w:rsidRPr="000713E8">
        <w:rPr>
          <w:rFonts w:cs="Times New Roman"/>
        </w:rPr>
        <w:t>. 2024. április 11. Elérés: 2024. április 12. [Online]. Elérhető: https://en.wikipedia.org/w/index.php?title=Microsoft_Outlook&amp;oldid=1218464134</w:t>
      </w:r>
    </w:p>
    <w:p w14:paraId="0920C51E" w14:textId="77777777" w:rsidR="000713E8" w:rsidRPr="000713E8" w:rsidRDefault="000713E8" w:rsidP="000713E8">
      <w:pPr>
        <w:pStyle w:val="Irodalomjegyzk"/>
        <w:rPr>
          <w:rFonts w:cs="Times New Roman"/>
        </w:rPr>
      </w:pPr>
      <w:r w:rsidRPr="000713E8">
        <w:rPr>
          <w:rFonts w:cs="Times New Roman"/>
        </w:rPr>
        <w:t>[7]</w:t>
      </w:r>
      <w:r w:rsidRPr="000713E8">
        <w:rPr>
          <w:rFonts w:cs="Times New Roman"/>
        </w:rPr>
        <w:tab/>
        <w:t>„iCalendar.org”. Elérés: 2024. május 6. [Online]. Elérhető: https://icalendar.org/</w:t>
      </w:r>
    </w:p>
    <w:p w14:paraId="4936D176" w14:textId="77777777" w:rsidR="000713E8" w:rsidRPr="000713E8" w:rsidRDefault="000713E8" w:rsidP="000713E8">
      <w:pPr>
        <w:pStyle w:val="Irodalomjegyzk"/>
        <w:rPr>
          <w:rFonts w:cs="Times New Roman"/>
        </w:rPr>
      </w:pPr>
      <w:r w:rsidRPr="000713E8">
        <w:rPr>
          <w:rFonts w:cs="Times New Roman"/>
        </w:rPr>
        <w:t>[8]</w:t>
      </w:r>
      <w:r w:rsidRPr="000713E8">
        <w:rPr>
          <w:rFonts w:cs="Times New Roman"/>
        </w:rPr>
        <w:tab/>
        <w:t>„Introduction”. Elérés: 2024. május 6. [Online]. Elérhető: https://devguide.calconnect.org/CalDAV/introduction/</w:t>
      </w:r>
    </w:p>
    <w:p w14:paraId="570E733C" w14:textId="77777777" w:rsidR="000713E8" w:rsidRPr="000713E8" w:rsidRDefault="000713E8" w:rsidP="000713E8">
      <w:pPr>
        <w:pStyle w:val="Irodalomjegyzk"/>
        <w:rPr>
          <w:rFonts w:cs="Times New Roman"/>
        </w:rPr>
      </w:pPr>
      <w:r w:rsidRPr="000713E8">
        <w:rPr>
          <w:rFonts w:cs="Times New Roman"/>
        </w:rPr>
        <w:t>[9]</w:t>
      </w:r>
      <w:r w:rsidRPr="000713E8">
        <w:rPr>
          <w:rFonts w:cs="Times New Roman"/>
        </w:rPr>
        <w:tab/>
        <w:t>Admin, „vCard 3.0 format specification – www.evenx.com”. Elérés: 2024. május 6. [Online]. Elérhető: https://www.evenx.com/vcard-3-0-format-specification</w:t>
      </w:r>
    </w:p>
    <w:p w14:paraId="606796B1" w14:textId="77777777" w:rsidR="000713E8" w:rsidRPr="000713E8" w:rsidRDefault="000713E8" w:rsidP="000713E8">
      <w:pPr>
        <w:pStyle w:val="Irodalomjegyzk"/>
        <w:rPr>
          <w:rFonts w:cs="Times New Roman"/>
        </w:rPr>
      </w:pPr>
      <w:r w:rsidRPr="000713E8">
        <w:rPr>
          <w:rFonts w:cs="Times New Roman"/>
        </w:rPr>
        <w:t>[10]</w:t>
      </w:r>
      <w:r w:rsidRPr="000713E8">
        <w:rPr>
          <w:rFonts w:cs="Times New Roman"/>
        </w:rPr>
        <w:tab/>
        <w:t>„Calendar User Guide for Mac”, Apple Support. Elérés: 2024. április 18. [Online]. Elérhető: https://support.apple.com/guide/calendar/welcome/mac</w:t>
      </w:r>
    </w:p>
    <w:p w14:paraId="010CF299" w14:textId="77777777" w:rsidR="000713E8" w:rsidRPr="000713E8" w:rsidRDefault="000713E8" w:rsidP="000713E8">
      <w:pPr>
        <w:pStyle w:val="Irodalomjegyzk"/>
        <w:rPr>
          <w:rFonts w:cs="Times New Roman"/>
        </w:rPr>
      </w:pPr>
      <w:r w:rsidRPr="000713E8">
        <w:rPr>
          <w:rFonts w:cs="Times New Roman"/>
        </w:rPr>
        <w:t>[11]</w:t>
      </w:r>
      <w:r w:rsidRPr="000713E8">
        <w:rPr>
          <w:rFonts w:cs="Times New Roman"/>
        </w:rPr>
        <w:tab/>
        <w:t>„Yahoo Calendar: The Ultimate Guide”. Elérés: 2024. április 18. [Online]. Elérhető: https://savvycal.com/articles/yahoo-calendar/</w:t>
      </w:r>
    </w:p>
    <w:p w14:paraId="68C39971" w14:textId="77777777" w:rsidR="000713E8" w:rsidRPr="000713E8" w:rsidRDefault="000713E8" w:rsidP="000713E8">
      <w:pPr>
        <w:pStyle w:val="Irodalomjegyzk"/>
        <w:rPr>
          <w:rFonts w:cs="Times New Roman"/>
        </w:rPr>
      </w:pPr>
      <w:r w:rsidRPr="000713E8">
        <w:rPr>
          <w:rFonts w:cs="Times New Roman"/>
        </w:rPr>
        <w:t>[12]</w:t>
      </w:r>
      <w:r w:rsidRPr="000713E8">
        <w:rPr>
          <w:rFonts w:cs="Times New Roman"/>
        </w:rPr>
        <w:tab/>
        <w:t>„Calendly’s effortless scheduling experience”. Elérés: 2024. április 18. [Online]. Elérhető: https://goodux.appcues.com/blog/calendlys-scheduling-experience</w:t>
      </w:r>
    </w:p>
    <w:p w14:paraId="32E2774B" w14:textId="77777777" w:rsidR="000713E8" w:rsidRPr="000713E8" w:rsidRDefault="000713E8" w:rsidP="000713E8">
      <w:pPr>
        <w:pStyle w:val="Irodalomjegyzk"/>
        <w:rPr>
          <w:rFonts w:cs="Times New Roman"/>
        </w:rPr>
      </w:pPr>
      <w:r w:rsidRPr="000713E8">
        <w:rPr>
          <w:rFonts w:cs="Times New Roman"/>
        </w:rPr>
        <w:t>[13]</w:t>
      </w:r>
      <w:r w:rsidRPr="000713E8">
        <w:rPr>
          <w:rFonts w:cs="Times New Roman"/>
        </w:rPr>
        <w:tab/>
        <w:t>„Zoho Calendar attributes | Help - Zoho Deluge”. Elérés: 2024. április 18. [Online]. Elérhető: https://www.zoho.com/deluge/help/cliq/zoho-calendar-attributes.html</w:t>
      </w:r>
    </w:p>
    <w:p w14:paraId="35074520" w14:textId="77777777" w:rsidR="000713E8" w:rsidRPr="000713E8" w:rsidRDefault="000713E8" w:rsidP="000713E8">
      <w:pPr>
        <w:pStyle w:val="Irodalomjegyzk"/>
        <w:rPr>
          <w:rFonts w:cs="Times New Roman"/>
        </w:rPr>
      </w:pPr>
      <w:r w:rsidRPr="000713E8">
        <w:rPr>
          <w:rFonts w:cs="Times New Roman"/>
        </w:rPr>
        <w:t>[14]</w:t>
      </w:r>
      <w:r w:rsidRPr="000713E8">
        <w:rPr>
          <w:rFonts w:cs="Times New Roman"/>
        </w:rPr>
        <w:tab/>
        <w:t xml:space="preserve">„HTML5”, </w:t>
      </w:r>
      <w:r w:rsidRPr="000713E8">
        <w:rPr>
          <w:rFonts w:cs="Times New Roman"/>
          <w:i/>
          <w:iCs/>
        </w:rPr>
        <w:t>Wikipedia</w:t>
      </w:r>
      <w:r w:rsidRPr="000713E8">
        <w:rPr>
          <w:rFonts w:cs="Times New Roman"/>
        </w:rPr>
        <w:t>. 2024. április 18. Elérés: 2024. április 18. [Online]. Elérhető: https://en.wikipedia.org/w/index.php?title=HTML5&amp;oldid=1219524906</w:t>
      </w:r>
    </w:p>
    <w:p w14:paraId="72F39E09" w14:textId="77777777" w:rsidR="000713E8" w:rsidRPr="000713E8" w:rsidRDefault="000713E8" w:rsidP="000713E8">
      <w:pPr>
        <w:pStyle w:val="Irodalomjegyzk"/>
        <w:rPr>
          <w:rFonts w:cs="Times New Roman"/>
        </w:rPr>
      </w:pPr>
      <w:r w:rsidRPr="000713E8">
        <w:rPr>
          <w:rFonts w:cs="Times New Roman"/>
        </w:rPr>
        <w:t>[15]</w:t>
      </w:r>
      <w:r w:rsidRPr="000713E8">
        <w:rPr>
          <w:rFonts w:cs="Times New Roman"/>
        </w:rPr>
        <w:tab/>
        <w:t xml:space="preserve">„HTML”, </w:t>
      </w:r>
      <w:r w:rsidRPr="000713E8">
        <w:rPr>
          <w:rFonts w:cs="Times New Roman"/>
          <w:i/>
          <w:iCs/>
        </w:rPr>
        <w:t>Wikipedia</w:t>
      </w:r>
      <w:r w:rsidRPr="000713E8">
        <w:rPr>
          <w:rFonts w:cs="Times New Roman"/>
        </w:rPr>
        <w:t>. 2024. április 16. Elérés: 2024. április 18. [Online]. Elérhető: https://en.wikipedia.org/w/index.php?title=HTML&amp;oldid=1219285383</w:t>
      </w:r>
    </w:p>
    <w:p w14:paraId="0702AF11" w14:textId="77777777" w:rsidR="000713E8" w:rsidRPr="000713E8" w:rsidRDefault="000713E8" w:rsidP="000713E8">
      <w:pPr>
        <w:pStyle w:val="Irodalomjegyzk"/>
        <w:rPr>
          <w:rFonts w:cs="Times New Roman"/>
        </w:rPr>
      </w:pPr>
      <w:r w:rsidRPr="000713E8">
        <w:rPr>
          <w:rFonts w:cs="Times New Roman"/>
        </w:rPr>
        <w:t>[16]</w:t>
      </w:r>
      <w:r w:rsidRPr="000713E8">
        <w:rPr>
          <w:rFonts w:cs="Times New Roman"/>
        </w:rPr>
        <w:tab/>
        <w:t>„HTML Standard”. Elérés: 2024. május 6. [Online]. Elérhető: https://html.spec.whatwg.org/multipage/</w:t>
      </w:r>
    </w:p>
    <w:p w14:paraId="0D02D2F4" w14:textId="77777777" w:rsidR="000713E8" w:rsidRPr="000713E8" w:rsidRDefault="000713E8" w:rsidP="000713E8">
      <w:pPr>
        <w:pStyle w:val="Irodalomjegyzk"/>
        <w:rPr>
          <w:rFonts w:cs="Times New Roman"/>
        </w:rPr>
      </w:pPr>
      <w:r w:rsidRPr="000713E8">
        <w:rPr>
          <w:rFonts w:cs="Times New Roman"/>
        </w:rPr>
        <w:t>[17]</w:t>
      </w:r>
      <w:r w:rsidRPr="000713E8">
        <w:rPr>
          <w:rFonts w:cs="Times New Roman"/>
        </w:rPr>
        <w:tab/>
        <w:t xml:space="preserve">„CSS”, </w:t>
      </w:r>
      <w:r w:rsidRPr="000713E8">
        <w:rPr>
          <w:rFonts w:cs="Times New Roman"/>
          <w:i/>
          <w:iCs/>
        </w:rPr>
        <w:t>Wikipedia</w:t>
      </w:r>
      <w:r w:rsidRPr="000713E8">
        <w:rPr>
          <w:rFonts w:cs="Times New Roman"/>
        </w:rPr>
        <w:t>. 2024. április 9. Elérés: 2024. április 18. [Online]. Elérhető: https://en.wikipedia.org/w/index.php?title=CSS&amp;oldid=1217996434</w:t>
      </w:r>
    </w:p>
    <w:p w14:paraId="4063A1D3" w14:textId="77777777" w:rsidR="000713E8" w:rsidRPr="000713E8" w:rsidRDefault="000713E8" w:rsidP="000713E8">
      <w:pPr>
        <w:pStyle w:val="Irodalomjegyzk"/>
        <w:rPr>
          <w:rFonts w:cs="Times New Roman"/>
        </w:rPr>
      </w:pPr>
      <w:r w:rsidRPr="000713E8">
        <w:rPr>
          <w:rFonts w:cs="Times New Roman"/>
        </w:rPr>
        <w:t>[18]</w:t>
      </w:r>
      <w:r w:rsidRPr="000713E8">
        <w:rPr>
          <w:rFonts w:cs="Times New Roman"/>
        </w:rPr>
        <w:tab/>
        <w:t>„Cascading Style Sheets”. Elérés: 2024. május 6. [Online]. Elérhető: https://www.w3.org/Style/CSS/Overview.en.html</w:t>
      </w:r>
    </w:p>
    <w:p w14:paraId="4943E48F" w14:textId="77777777" w:rsidR="000713E8" w:rsidRPr="000713E8" w:rsidRDefault="000713E8" w:rsidP="000713E8">
      <w:pPr>
        <w:pStyle w:val="Irodalomjegyzk"/>
        <w:rPr>
          <w:rFonts w:cs="Times New Roman"/>
        </w:rPr>
      </w:pPr>
      <w:r w:rsidRPr="000713E8">
        <w:rPr>
          <w:rFonts w:cs="Times New Roman"/>
        </w:rPr>
        <w:t>[19]</w:t>
      </w:r>
      <w:r w:rsidRPr="000713E8">
        <w:rPr>
          <w:rFonts w:cs="Times New Roman"/>
        </w:rPr>
        <w:tab/>
        <w:t>„How to use Selector Inheritance and Multiple Inheritance ?”, GeeksforGeeks. Elérés: 2024. május 6. [Online]. Elérhető: https://www.geeksforgeeks.org/how-to-use-selector-inheritance-and-multiple-inheritance/</w:t>
      </w:r>
    </w:p>
    <w:p w14:paraId="4CA411AC" w14:textId="77777777" w:rsidR="000713E8" w:rsidRPr="000713E8" w:rsidRDefault="000713E8" w:rsidP="000713E8">
      <w:pPr>
        <w:pStyle w:val="Irodalomjegyzk"/>
        <w:rPr>
          <w:rFonts w:cs="Times New Roman"/>
        </w:rPr>
      </w:pPr>
      <w:r w:rsidRPr="000713E8">
        <w:rPr>
          <w:rFonts w:cs="Times New Roman"/>
        </w:rPr>
        <w:lastRenderedPageBreak/>
        <w:t>[20]</w:t>
      </w:r>
      <w:r w:rsidRPr="000713E8">
        <w:rPr>
          <w:rFonts w:cs="Times New Roman"/>
        </w:rPr>
        <w:tab/>
        <w:t>„Sass: @mixin and @include”. Elérés: 2024. május 6. [Online]. Elérhető: https://sass-lang.com/documentation/at-rules/mixin/</w:t>
      </w:r>
    </w:p>
    <w:p w14:paraId="4D46D783" w14:textId="77777777" w:rsidR="000713E8" w:rsidRPr="000713E8" w:rsidRDefault="000713E8" w:rsidP="000713E8">
      <w:pPr>
        <w:pStyle w:val="Irodalomjegyzk"/>
        <w:rPr>
          <w:rFonts w:cs="Times New Roman"/>
        </w:rPr>
      </w:pPr>
      <w:r w:rsidRPr="000713E8">
        <w:rPr>
          <w:rFonts w:cs="Times New Roman"/>
        </w:rPr>
        <w:t>[21]</w:t>
      </w:r>
      <w:r w:rsidRPr="000713E8">
        <w:rPr>
          <w:rFonts w:cs="Times New Roman"/>
        </w:rPr>
        <w:tab/>
        <w:t>„SASS Vs SCSS: What’s The Difference?”, InterviewBit. Elérés: 2024. április 18. [Online]. Elérhető: https://www.interviewbit.com/blog/sass-vs-scss/</w:t>
      </w:r>
    </w:p>
    <w:p w14:paraId="31C6A93D" w14:textId="77777777" w:rsidR="000713E8" w:rsidRPr="000713E8" w:rsidRDefault="000713E8" w:rsidP="000713E8">
      <w:pPr>
        <w:pStyle w:val="Irodalomjegyzk"/>
        <w:rPr>
          <w:rFonts w:cs="Times New Roman"/>
        </w:rPr>
      </w:pPr>
      <w:r w:rsidRPr="000713E8">
        <w:rPr>
          <w:rFonts w:cs="Times New Roman"/>
        </w:rPr>
        <w:t>[22]</w:t>
      </w:r>
      <w:r w:rsidRPr="000713E8">
        <w:rPr>
          <w:rFonts w:cs="Times New Roman"/>
        </w:rPr>
        <w:tab/>
        <w:t>„File:Sass Logo Color.svg - Wikipedia”. Elérés: 2024. május 6. [Online]. Elérhető: https://commons.wikimedia.org/wiki/File:Sass_Logo_Color.svg</w:t>
      </w:r>
    </w:p>
    <w:p w14:paraId="2D574B2C" w14:textId="77777777" w:rsidR="000713E8" w:rsidRPr="000713E8" w:rsidRDefault="000713E8" w:rsidP="000713E8">
      <w:pPr>
        <w:pStyle w:val="Irodalomjegyzk"/>
        <w:rPr>
          <w:rFonts w:cs="Times New Roman"/>
        </w:rPr>
      </w:pPr>
      <w:r w:rsidRPr="000713E8">
        <w:rPr>
          <w:rFonts w:cs="Times New Roman"/>
        </w:rPr>
        <w:t>[23]</w:t>
      </w:r>
      <w:r w:rsidRPr="000713E8">
        <w:rPr>
          <w:rFonts w:cs="Times New Roman"/>
        </w:rPr>
        <w:tab/>
        <w:t>„Sass: Sass Basics”. Elérés: 2024. április 18. [Online]. Elérhető: https://sass-lang.com/guide/</w:t>
      </w:r>
    </w:p>
    <w:p w14:paraId="08EBB1CD" w14:textId="77777777" w:rsidR="000713E8" w:rsidRPr="000713E8" w:rsidRDefault="000713E8" w:rsidP="000713E8">
      <w:pPr>
        <w:pStyle w:val="Irodalomjegyzk"/>
        <w:rPr>
          <w:rFonts w:cs="Times New Roman"/>
        </w:rPr>
      </w:pPr>
      <w:r w:rsidRPr="000713E8">
        <w:rPr>
          <w:rFonts w:cs="Times New Roman"/>
        </w:rPr>
        <w:t>[24]</w:t>
      </w:r>
      <w:r w:rsidRPr="000713E8">
        <w:rPr>
          <w:rFonts w:cs="Times New Roman"/>
        </w:rPr>
        <w:tab/>
        <w:t>„Sass: Variables”. Elérés: 2024. május 6. [Online]. Elérhető: https://sass-lang.com/documentation/variables/</w:t>
      </w:r>
    </w:p>
    <w:p w14:paraId="5510BEA4" w14:textId="77777777" w:rsidR="000713E8" w:rsidRPr="000713E8" w:rsidRDefault="000713E8" w:rsidP="000713E8">
      <w:pPr>
        <w:pStyle w:val="Irodalomjegyzk"/>
        <w:rPr>
          <w:rFonts w:cs="Times New Roman"/>
        </w:rPr>
      </w:pPr>
      <w:r w:rsidRPr="000713E8">
        <w:rPr>
          <w:rFonts w:cs="Times New Roman"/>
        </w:rPr>
        <w:t>[25]</w:t>
      </w:r>
      <w:r w:rsidRPr="000713E8">
        <w:rPr>
          <w:rFonts w:cs="Times New Roman"/>
        </w:rPr>
        <w:tab/>
        <w:t>M. Peng, „Multithreading Javascript”, Hackmamba. Elérés: 2024. április 24. [Online]. Elérhető: https://medium.com/techtrument/multithreading-javascript-46156179cf9a</w:t>
      </w:r>
    </w:p>
    <w:p w14:paraId="7E6E8A1E" w14:textId="77777777" w:rsidR="000713E8" w:rsidRPr="000713E8" w:rsidRDefault="000713E8" w:rsidP="000713E8">
      <w:pPr>
        <w:pStyle w:val="Irodalomjegyzk"/>
        <w:rPr>
          <w:rFonts w:cs="Times New Roman"/>
        </w:rPr>
      </w:pPr>
      <w:r w:rsidRPr="000713E8">
        <w:rPr>
          <w:rFonts w:cs="Times New Roman"/>
        </w:rPr>
        <w:t>[26]</w:t>
      </w:r>
      <w:r w:rsidRPr="000713E8">
        <w:rPr>
          <w:rFonts w:cs="Times New Roman"/>
        </w:rPr>
        <w:tab/>
        <w:t xml:space="preserve">R. via C. Williams, </w:t>
      </w:r>
      <w:r w:rsidRPr="000713E8">
        <w:rPr>
          <w:rFonts w:cs="Times New Roman"/>
          <w:i/>
          <w:iCs/>
        </w:rPr>
        <w:t>English:  Unofficial JavaScript logo by Chris Williams, from GitHub logo.js, under very permissive licensing (WTFPL).</w:t>
      </w:r>
      <w:r w:rsidRPr="000713E8">
        <w:rPr>
          <w:rFonts w:cs="Times New Roman"/>
        </w:rPr>
        <w:t xml:space="preserve"> 2011. Elérés: 2024. április 24. [Online]. Elérhető: https://commons.wikimedia.org/wiki/File:JavaScript-logo.png</w:t>
      </w:r>
    </w:p>
    <w:p w14:paraId="71B59A5B" w14:textId="77777777" w:rsidR="000713E8" w:rsidRPr="000713E8" w:rsidRDefault="000713E8" w:rsidP="000713E8">
      <w:pPr>
        <w:pStyle w:val="Irodalomjegyzk"/>
        <w:rPr>
          <w:rFonts w:cs="Times New Roman"/>
        </w:rPr>
      </w:pPr>
      <w:r w:rsidRPr="000713E8">
        <w:rPr>
          <w:rFonts w:cs="Times New Roman"/>
        </w:rPr>
        <w:t>[27]</w:t>
      </w:r>
      <w:r w:rsidRPr="000713E8">
        <w:rPr>
          <w:rFonts w:cs="Times New Roman"/>
        </w:rPr>
        <w:tab/>
        <w:t>„First-class Function - MDN Web Docs Glossary: Definitions of Web-related terms | MDN”. Elérés: 2024. április 24. [Online]. Elérhető: https://developer.mozilla.org/en-US/docs/Glossary/First-class_Function</w:t>
      </w:r>
    </w:p>
    <w:p w14:paraId="5EEF7FD4" w14:textId="77777777" w:rsidR="000713E8" w:rsidRPr="000713E8" w:rsidRDefault="000713E8" w:rsidP="000713E8">
      <w:pPr>
        <w:pStyle w:val="Irodalomjegyzk"/>
        <w:rPr>
          <w:rFonts w:cs="Times New Roman"/>
        </w:rPr>
      </w:pPr>
      <w:r w:rsidRPr="000713E8">
        <w:rPr>
          <w:rFonts w:cs="Times New Roman"/>
        </w:rPr>
        <w:t>[28]</w:t>
      </w:r>
      <w:r w:rsidRPr="000713E8">
        <w:rPr>
          <w:rFonts w:cs="Times New Roman"/>
        </w:rPr>
        <w:tab/>
        <w:t>„Prototype-based programming - MDN Web Docs Glossary: Definitions of Web-related terms | MDN”. Elérés: 2024. április 24. [Online]. Elérhető: https://developer.mozilla.org/en-US/docs/Glossary/Prototype-based_programming</w:t>
      </w:r>
    </w:p>
    <w:p w14:paraId="2507E213" w14:textId="77777777" w:rsidR="000713E8" w:rsidRPr="000713E8" w:rsidRDefault="000713E8" w:rsidP="000713E8">
      <w:pPr>
        <w:pStyle w:val="Irodalomjegyzk"/>
        <w:rPr>
          <w:rFonts w:cs="Times New Roman"/>
        </w:rPr>
      </w:pPr>
      <w:r w:rsidRPr="000713E8">
        <w:rPr>
          <w:rFonts w:cs="Times New Roman"/>
        </w:rPr>
        <w:t>[29]</w:t>
      </w:r>
      <w:r w:rsidRPr="000713E8">
        <w:rPr>
          <w:rFonts w:cs="Times New Roman"/>
        </w:rPr>
        <w:tab/>
        <w:t>„JavaScript Programming Paradigms”. Elérés: 2024. május 6. [Online]. Elérhető: https://byby.dev/js-paradigms</w:t>
      </w:r>
    </w:p>
    <w:p w14:paraId="3A78C89F" w14:textId="77777777" w:rsidR="000713E8" w:rsidRPr="000713E8" w:rsidRDefault="000713E8" w:rsidP="000713E8">
      <w:pPr>
        <w:pStyle w:val="Irodalomjegyzk"/>
        <w:rPr>
          <w:rFonts w:cs="Times New Roman"/>
        </w:rPr>
      </w:pPr>
      <w:r w:rsidRPr="000713E8">
        <w:rPr>
          <w:rFonts w:cs="Times New Roman"/>
        </w:rPr>
        <w:t>[30]</w:t>
      </w:r>
      <w:r w:rsidRPr="000713E8">
        <w:rPr>
          <w:rFonts w:cs="Times New Roman"/>
        </w:rPr>
        <w:tab/>
        <w:t>„JavaScript | MDN”. Elérés: 2024. április 24. [Online]. Elérhető: https://developer.mozilla.org/en-US/docs/Web/JavaScript</w:t>
      </w:r>
    </w:p>
    <w:p w14:paraId="46B54DCF" w14:textId="77777777" w:rsidR="000713E8" w:rsidRPr="000713E8" w:rsidRDefault="000713E8" w:rsidP="000713E8">
      <w:pPr>
        <w:pStyle w:val="Irodalomjegyzk"/>
        <w:rPr>
          <w:rFonts w:cs="Times New Roman"/>
        </w:rPr>
      </w:pPr>
      <w:r w:rsidRPr="000713E8">
        <w:rPr>
          <w:rFonts w:cs="Times New Roman"/>
        </w:rPr>
        <w:t>[31]</w:t>
      </w:r>
      <w:r w:rsidRPr="000713E8">
        <w:rPr>
          <w:rFonts w:cs="Times New Roman"/>
        </w:rPr>
        <w:tab/>
        <w:t xml:space="preserve">„TypeScript”, </w:t>
      </w:r>
      <w:r w:rsidRPr="000713E8">
        <w:rPr>
          <w:rFonts w:cs="Times New Roman"/>
          <w:i/>
          <w:iCs/>
        </w:rPr>
        <w:t>Wikipedie</w:t>
      </w:r>
      <w:r w:rsidRPr="000713E8">
        <w:rPr>
          <w:rFonts w:cs="Times New Roman"/>
        </w:rPr>
        <w:t>. 2023. október 30. Elérés: 2024. április 24. [Online]. Elérhető: https://cs.wikipedia.org/w/index.php?title=TypeScript&amp;oldid=23328659</w:t>
      </w:r>
    </w:p>
    <w:p w14:paraId="3476D411" w14:textId="77777777" w:rsidR="000713E8" w:rsidRPr="000713E8" w:rsidRDefault="000713E8" w:rsidP="000713E8">
      <w:pPr>
        <w:pStyle w:val="Irodalomjegyzk"/>
        <w:rPr>
          <w:rFonts w:cs="Times New Roman"/>
        </w:rPr>
      </w:pPr>
      <w:r w:rsidRPr="000713E8">
        <w:rPr>
          <w:rFonts w:cs="Times New Roman"/>
        </w:rPr>
        <w:t>[32]</w:t>
      </w:r>
      <w:r w:rsidRPr="000713E8">
        <w:rPr>
          <w:rFonts w:cs="Times New Roman"/>
        </w:rPr>
        <w:tab/>
        <w:t>„Documentation - The Basics”. Elérés: 2024. május 6. [Online]. Elérhető: https://www.typescriptlang.org/docs/handbook/2/basic-types.html</w:t>
      </w:r>
    </w:p>
    <w:p w14:paraId="4DB27029" w14:textId="77777777" w:rsidR="000713E8" w:rsidRPr="000713E8" w:rsidRDefault="000713E8" w:rsidP="000713E8">
      <w:pPr>
        <w:pStyle w:val="Irodalomjegyzk"/>
        <w:rPr>
          <w:rFonts w:cs="Times New Roman"/>
        </w:rPr>
      </w:pPr>
      <w:r w:rsidRPr="000713E8">
        <w:rPr>
          <w:rFonts w:cs="Times New Roman"/>
        </w:rPr>
        <w:t>[33]</w:t>
      </w:r>
      <w:r w:rsidRPr="000713E8">
        <w:rPr>
          <w:rFonts w:cs="Times New Roman"/>
        </w:rPr>
        <w:tab/>
        <w:t>W. A. Solutions, „The Complete Guide to Angular — Past, Present &amp; Future”, Medium. Elérés: 2024. szeptember 30. [Online]. Elérhető: https://medium.com/@whitenappsolutions/the-complete-guide-to-angular-past-present-future-af6ec4c99a55</w:t>
      </w:r>
    </w:p>
    <w:p w14:paraId="5185A285" w14:textId="77777777" w:rsidR="000713E8" w:rsidRPr="000713E8" w:rsidRDefault="000713E8" w:rsidP="000713E8">
      <w:pPr>
        <w:pStyle w:val="Irodalomjegyzk"/>
        <w:rPr>
          <w:rFonts w:cs="Times New Roman"/>
        </w:rPr>
      </w:pPr>
      <w:r w:rsidRPr="000713E8">
        <w:rPr>
          <w:rFonts w:cs="Times New Roman"/>
        </w:rPr>
        <w:t>[34]</w:t>
      </w:r>
      <w:r w:rsidRPr="000713E8">
        <w:rPr>
          <w:rFonts w:cs="Times New Roman"/>
        </w:rPr>
        <w:tab/>
        <w:t>„Angular”. Elérés: 2024. szeptember 30. [Online]. Elérhető: https://angular.dev/</w:t>
      </w:r>
    </w:p>
    <w:p w14:paraId="0EB8A90D" w14:textId="77777777" w:rsidR="000713E8" w:rsidRPr="000713E8" w:rsidRDefault="000713E8" w:rsidP="000713E8">
      <w:pPr>
        <w:pStyle w:val="Irodalomjegyzk"/>
        <w:rPr>
          <w:rFonts w:cs="Times New Roman"/>
        </w:rPr>
      </w:pPr>
      <w:r w:rsidRPr="000713E8">
        <w:rPr>
          <w:rFonts w:cs="Times New Roman"/>
        </w:rPr>
        <w:t>[35]</w:t>
      </w:r>
      <w:r w:rsidRPr="000713E8">
        <w:rPr>
          <w:rFonts w:cs="Times New Roman"/>
        </w:rPr>
        <w:tab/>
        <w:t xml:space="preserve">„npm”, </w:t>
      </w:r>
      <w:r w:rsidRPr="000713E8">
        <w:rPr>
          <w:rFonts w:cs="Times New Roman"/>
          <w:i/>
          <w:iCs/>
        </w:rPr>
        <w:t>Wikipedia</w:t>
      </w:r>
      <w:r w:rsidRPr="000713E8">
        <w:rPr>
          <w:rFonts w:cs="Times New Roman"/>
        </w:rPr>
        <w:t>. 2024. szeptember 12. Elérés: 2024. szeptember 30. [Online]. Elérhető: https://en.wikipedia.org/w/index.php?title=Npm&amp;oldid=1245308296</w:t>
      </w:r>
    </w:p>
    <w:p w14:paraId="5D3A1E4E" w14:textId="77777777" w:rsidR="000713E8" w:rsidRPr="000713E8" w:rsidRDefault="000713E8" w:rsidP="000713E8">
      <w:pPr>
        <w:pStyle w:val="Irodalomjegyzk"/>
        <w:rPr>
          <w:rFonts w:cs="Times New Roman"/>
        </w:rPr>
      </w:pPr>
      <w:r w:rsidRPr="000713E8">
        <w:rPr>
          <w:rFonts w:cs="Times New Roman"/>
        </w:rPr>
        <w:t>[36]</w:t>
      </w:r>
      <w:r w:rsidRPr="000713E8">
        <w:rPr>
          <w:rFonts w:cs="Times New Roman"/>
        </w:rPr>
        <w:tab/>
        <w:t>„About npm | npm Docs”. Elérés: 2024. szeptember 30. [Online]. Elérhető: https://docs.npmjs.com/about-npm</w:t>
      </w:r>
    </w:p>
    <w:p w14:paraId="19A97439" w14:textId="77777777" w:rsidR="000713E8" w:rsidRPr="000713E8" w:rsidRDefault="000713E8" w:rsidP="000713E8">
      <w:pPr>
        <w:pStyle w:val="Irodalomjegyzk"/>
        <w:rPr>
          <w:rFonts w:cs="Times New Roman"/>
        </w:rPr>
      </w:pPr>
      <w:r w:rsidRPr="000713E8">
        <w:rPr>
          <w:rFonts w:cs="Times New Roman"/>
        </w:rPr>
        <w:t>[37]</w:t>
      </w:r>
      <w:r w:rsidRPr="000713E8">
        <w:rPr>
          <w:rFonts w:cs="Times New Roman"/>
        </w:rPr>
        <w:tab/>
        <w:t>A. Janes, „Why WebStorm is the most productive IDE for JavaScript development”, Medium. Elérés: 2024. szeptember 30. [Online]. Elérhető: https://aaron-janes.medium.com/why-webstorm-is-the-most-productive-ide-for-javascript-development-3223918b197a</w:t>
      </w:r>
    </w:p>
    <w:p w14:paraId="14DC790A" w14:textId="77777777" w:rsidR="000713E8" w:rsidRPr="000713E8" w:rsidRDefault="000713E8" w:rsidP="000713E8">
      <w:pPr>
        <w:pStyle w:val="Irodalomjegyzk"/>
        <w:rPr>
          <w:rFonts w:cs="Times New Roman"/>
        </w:rPr>
      </w:pPr>
      <w:r w:rsidRPr="000713E8">
        <w:rPr>
          <w:rFonts w:cs="Times New Roman"/>
        </w:rPr>
        <w:t>[38]</w:t>
      </w:r>
      <w:r w:rsidRPr="000713E8">
        <w:rPr>
          <w:rFonts w:cs="Times New Roman"/>
        </w:rPr>
        <w:tab/>
        <w:t>„WebStorm: The JavaScript and TypeScript IDE, by JetBrains”, JetBrains. Elérés: 2024. szeptember 30. [Online]. Elérhető: https://www.jetbrains.com/webstorm/</w:t>
      </w:r>
    </w:p>
    <w:p w14:paraId="691C2F4D" w14:textId="77777777" w:rsidR="000713E8" w:rsidRPr="000713E8" w:rsidRDefault="000713E8" w:rsidP="000713E8">
      <w:pPr>
        <w:pStyle w:val="Irodalomjegyzk"/>
        <w:rPr>
          <w:rFonts w:cs="Times New Roman"/>
        </w:rPr>
      </w:pPr>
      <w:r w:rsidRPr="000713E8">
        <w:rPr>
          <w:rFonts w:cs="Times New Roman"/>
        </w:rPr>
        <w:t>[39]</w:t>
      </w:r>
      <w:r w:rsidRPr="000713E8">
        <w:rPr>
          <w:rFonts w:cs="Times New Roman"/>
        </w:rPr>
        <w:tab/>
      </w:r>
      <w:r w:rsidRPr="000713E8">
        <w:rPr>
          <w:rFonts w:cs="Times New Roman"/>
          <w:i/>
          <w:iCs/>
        </w:rPr>
        <w:t>microsoft/vscode</w:t>
      </w:r>
      <w:r w:rsidRPr="000713E8">
        <w:rPr>
          <w:rFonts w:cs="Times New Roman"/>
        </w:rPr>
        <w:t>. (2024. szeptember 30.). TypeScript. Microsoft. Elérés: 2024. szeptember 30. [Online]. Elérhető: https://github.com/microsoft/vscode</w:t>
      </w:r>
    </w:p>
    <w:p w14:paraId="7AD0B4CB" w14:textId="77164875" w:rsidR="001F5A9A" w:rsidRPr="000713E8" w:rsidRDefault="00DF6B64" w:rsidP="000713E8">
      <w:r>
        <w:lastRenderedPageBreak/>
        <w:fldChar w:fldCharType="end"/>
      </w:r>
    </w:p>
    <w:p w14:paraId="6E9B7B7B" w14:textId="38F74A25" w:rsidR="009766D6" w:rsidRDefault="009766D6">
      <w:pPr>
        <w:widowControl/>
        <w:suppressAutoHyphens w:val="0"/>
        <w:spacing w:line="240" w:lineRule="auto"/>
        <w:jc w:val="left"/>
        <w:rPr>
          <w:color w:val="800000"/>
        </w:rPr>
      </w:pPr>
      <w:r>
        <w:rPr>
          <w:color w:val="800000"/>
        </w:rPr>
        <w:br w:type="page"/>
      </w:r>
    </w:p>
    <w:p w14:paraId="01E43AFF" w14:textId="30A9BC97" w:rsidR="007C5DF4" w:rsidRDefault="009766D6" w:rsidP="00E44F3C">
      <w:pPr>
        <w:pStyle w:val="Cmsor1"/>
      </w:pPr>
      <w:bookmarkStart w:id="142" w:name="_Toc178587735"/>
      <w:r>
        <w:lastRenderedPageBreak/>
        <w:t>Ábrajegyzék</w:t>
      </w:r>
      <w:bookmarkEnd w:id="142"/>
    </w:p>
    <w:p w14:paraId="61768EA7" w14:textId="1B0A9C41" w:rsidR="000713E8" w:rsidRDefault="009766D6">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\h \z \c "ábra" </w:instrText>
      </w:r>
      <w:r>
        <w:fldChar w:fldCharType="separate"/>
      </w:r>
      <w:hyperlink w:anchor="_Toc178587746" w:history="1">
        <w:r w:rsidR="000713E8" w:rsidRPr="00CC622F">
          <w:rPr>
            <w:rStyle w:val="Hiperhivatkozs"/>
            <w:noProof/>
          </w:rPr>
          <w:t xml:space="preserve">1. ábra: A Google Calendar felülete </w:t>
        </w:r>
        <w:r w:rsidR="000713E8" w:rsidRPr="00CC622F">
          <w:rPr>
            <w:rStyle w:val="Hiperhivatkozs"/>
            <w:rFonts w:cs="Times New Roman"/>
            <w:noProof/>
          </w:rPr>
          <w:t>[1]</w:t>
        </w:r>
        <w:r w:rsidR="000713E8">
          <w:rPr>
            <w:noProof/>
            <w:webHidden/>
          </w:rPr>
          <w:tab/>
        </w:r>
        <w:r w:rsidR="000713E8">
          <w:rPr>
            <w:noProof/>
            <w:webHidden/>
          </w:rPr>
          <w:fldChar w:fldCharType="begin"/>
        </w:r>
        <w:r w:rsidR="000713E8">
          <w:rPr>
            <w:noProof/>
            <w:webHidden/>
          </w:rPr>
          <w:instrText xml:space="preserve"> PAGEREF _Toc178587746 \h </w:instrText>
        </w:r>
        <w:r w:rsidR="000713E8">
          <w:rPr>
            <w:noProof/>
            <w:webHidden/>
          </w:rPr>
        </w:r>
        <w:r w:rsidR="000713E8">
          <w:rPr>
            <w:noProof/>
            <w:webHidden/>
          </w:rPr>
          <w:fldChar w:fldCharType="separate"/>
        </w:r>
        <w:r w:rsidR="000713E8">
          <w:rPr>
            <w:noProof/>
            <w:webHidden/>
          </w:rPr>
          <w:t>4</w:t>
        </w:r>
        <w:r w:rsidR="000713E8">
          <w:rPr>
            <w:noProof/>
            <w:webHidden/>
          </w:rPr>
          <w:fldChar w:fldCharType="end"/>
        </w:r>
      </w:hyperlink>
    </w:p>
    <w:p w14:paraId="1C4B941B" w14:textId="36DC6713"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47" w:history="1">
        <w:r w:rsidRPr="00CC622F">
          <w:rPr>
            <w:rStyle w:val="Hiperhivatkozs"/>
            <w:noProof/>
          </w:rPr>
          <w:t xml:space="preserve">2. ábra: Mike Samuel, a Google Calendar atyja </w:t>
        </w:r>
        <w:r w:rsidRPr="00CC622F">
          <w:rPr>
            <w:rStyle w:val="Hiperhivatkozs"/>
            <w:rFonts w:cs="Times New Roman"/>
            <w:noProof/>
          </w:rPr>
          <w:t>[3]</w:t>
        </w:r>
        <w:r>
          <w:rPr>
            <w:noProof/>
            <w:webHidden/>
          </w:rPr>
          <w:tab/>
        </w:r>
        <w:r>
          <w:rPr>
            <w:noProof/>
            <w:webHidden/>
          </w:rPr>
          <w:fldChar w:fldCharType="begin"/>
        </w:r>
        <w:r>
          <w:rPr>
            <w:noProof/>
            <w:webHidden/>
          </w:rPr>
          <w:instrText xml:space="preserve"> PAGEREF _Toc178587747 \h </w:instrText>
        </w:r>
        <w:r>
          <w:rPr>
            <w:noProof/>
            <w:webHidden/>
          </w:rPr>
        </w:r>
        <w:r>
          <w:rPr>
            <w:noProof/>
            <w:webHidden/>
          </w:rPr>
          <w:fldChar w:fldCharType="separate"/>
        </w:r>
        <w:r>
          <w:rPr>
            <w:noProof/>
            <w:webHidden/>
          </w:rPr>
          <w:t>5</w:t>
        </w:r>
        <w:r>
          <w:rPr>
            <w:noProof/>
            <w:webHidden/>
          </w:rPr>
          <w:fldChar w:fldCharType="end"/>
        </w:r>
      </w:hyperlink>
    </w:p>
    <w:p w14:paraId="1A7D97D1" w14:textId="267A81FB"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48" w:history="1">
        <w:r w:rsidRPr="00CC622F">
          <w:rPr>
            <w:rStyle w:val="Hiperhivatkozs"/>
            <w:noProof/>
          </w:rPr>
          <w:t xml:space="preserve">3. ábra: Az Outlook Calendar felülete </w:t>
        </w:r>
        <w:r w:rsidRPr="00CC622F">
          <w:rPr>
            <w:rStyle w:val="Hiperhivatkozs"/>
            <w:rFonts w:cs="Times New Roman"/>
            <w:noProof/>
          </w:rPr>
          <w:t>[5]</w:t>
        </w:r>
        <w:r>
          <w:rPr>
            <w:noProof/>
            <w:webHidden/>
          </w:rPr>
          <w:tab/>
        </w:r>
        <w:r>
          <w:rPr>
            <w:noProof/>
            <w:webHidden/>
          </w:rPr>
          <w:fldChar w:fldCharType="begin"/>
        </w:r>
        <w:r>
          <w:rPr>
            <w:noProof/>
            <w:webHidden/>
          </w:rPr>
          <w:instrText xml:space="preserve"> PAGEREF _Toc178587748 \h </w:instrText>
        </w:r>
        <w:r>
          <w:rPr>
            <w:noProof/>
            <w:webHidden/>
          </w:rPr>
        </w:r>
        <w:r>
          <w:rPr>
            <w:noProof/>
            <w:webHidden/>
          </w:rPr>
          <w:fldChar w:fldCharType="separate"/>
        </w:r>
        <w:r>
          <w:rPr>
            <w:noProof/>
            <w:webHidden/>
          </w:rPr>
          <w:t>7</w:t>
        </w:r>
        <w:r>
          <w:rPr>
            <w:noProof/>
            <w:webHidden/>
          </w:rPr>
          <w:fldChar w:fldCharType="end"/>
        </w:r>
      </w:hyperlink>
    </w:p>
    <w:p w14:paraId="5F35F5C1" w14:textId="18A9B724"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49" w:history="1">
        <w:r w:rsidRPr="00CC622F">
          <w:rPr>
            <w:rStyle w:val="Hiperhivatkozs"/>
            <w:noProof/>
          </w:rPr>
          <w:t xml:space="preserve">4. ábra: Az Apple calendar felülete </w:t>
        </w:r>
        <w:r w:rsidRPr="00CC622F">
          <w:rPr>
            <w:rStyle w:val="Hiperhivatkozs"/>
            <w:rFonts w:cs="Times New Roman"/>
            <w:noProof/>
          </w:rPr>
          <w:t>[10]</w:t>
        </w:r>
        <w:r>
          <w:rPr>
            <w:noProof/>
            <w:webHidden/>
          </w:rPr>
          <w:tab/>
        </w:r>
        <w:r>
          <w:rPr>
            <w:noProof/>
            <w:webHidden/>
          </w:rPr>
          <w:fldChar w:fldCharType="begin"/>
        </w:r>
        <w:r>
          <w:rPr>
            <w:noProof/>
            <w:webHidden/>
          </w:rPr>
          <w:instrText xml:space="preserve"> PAGEREF _Toc178587749 \h </w:instrText>
        </w:r>
        <w:r>
          <w:rPr>
            <w:noProof/>
            <w:webHidden/>
          </w:rPr>
        </w:r>
        <w:r>
          <w:rPr>
            <w:noProof/>
            <w:webHidden/>
          </w:rPr>
          <w:fldChar w:fldCharType="separate"/>
        </w:r>
        <w:r>
          <w:rPr>
            <w:noProof/>
            <w:webHidden/>
          </w:rPr>
          <w:t>9</w:t>
        </w:r>
        <w:r>
          <w:rPr>
            <w:noProof/>
            <w:webHidden/>
          </w:rPr>
          <w:fldChar w:fldCharType="end"/>
        </w:r>
      </w:hyperlink>
    </w:p>
    <w:p w14:paraId="3421DC3C" w14:textId="11AD4A24"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50" w:history="1">
        <w:r w:rsidRPr="00CC622F">
          <w:rPr>
            <w:rStyle w:val="Hiperhivatkozs"/>
            <w:noProof/>
          </w:rPr>
          <w:t xml:space="preserve">5. ábra: A Yahoo Calendar felülete </w:t>
        </w:r>
        <w:r w:rsidRPr="00CC622F">
          <w:rPr>
            <w:rStyle w:val="Hiperhivatkozs"/>
            <w:rFonts w:cs="Times New Roman"/>
            <w:noProof/>
          </w:rPr>
          <w:t>[11]</w:t>
        </w:r>
        <w:r>
          <w:rPr>
            <w:noProof/>
            <w:webHidden/>
          </w:rPr>
          <w:tab/>
        </w:r>
        <w:r>
          <w:rPr>
            <w:noProof/>
            <w:webHidden/>
          </w:rPr>
          <w:fldChar w:fldCharType="begin"/>
        </w:r>
        <w:r>
          <w:rPr>
            <w:noProof/>
            <w:webHidden/>
          </w:rPr>
          <w:instrText xml:space="preserve"> PAGEREF _Toc178587750 \h </w:instrText>
        </w:r>
        <w:r>
          <w:rPr>
            <w:noProof/>
            <w:webHidden/>
          </w:rPr>
        </w:r>
        <w:r>
          <w:rPr>
            <w:noProof/>
            <w:webHidden/>
          </w:rPr>
          <w:fldChar w:fldCharType="separate"/>
        </w:r>
        <w:r>
          <w:rPr>
            <w:noProof/>
            <w:webHidden/>
          </w:rPr>
          <w:t>10</w:t>
        </w:r>
        <w:r>
          <w:rPr>
            <w:noProof/>
            <w:webHidden/>
          </w:rPr>
          <w:fldChar w:fldCharType="end"/>
        </w:r>
      </w:hyperlink>
    </w:p>
    <w:p w14:paraId="120AAB96" w14:textId="0E417726"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51" w:history="1">
        <w:r w:rsidRPr="00CC622F">
          <w:rPr>
            <w:rStyle w:val="Hiperhivatkozs"/>
            <w:noProof/>
          </w:rPr>
          <w:t xml:space="preserve">6. ábra: A Calendly felülete </w:t>
        </w:r>
        <w:r w:rsidRPr="00CC622F">
          <w:rPr>
            <w:rStyle w:val="Hiperhivatkozs"/>
            <w:rFonts w:cs="Times New Roman"/>
            <w:noProof/>
          </w:rPr>
          <w:t>[12]</w:t>
        </w:r>
        <w:r>
          <w:rPr>
            <w:noProof/>
            <w:webHidden/>
          </w:rPr>
          <w:tab/>
        </w:r>
        <w:r>
          <w:rPr>
            <w:noProof/>
            <w:webHidden/>
          </w:rPr>
          <w:fldChar w:fldCharType="begin"/>
        </w:r>
        <w:r>
          <w:rPr>
            <w:noProof/>
            <w:webHidden/>
          </w:rPr>
          <w:instrText xml:space="preserve"> PAGEREF _Toc178587751 \h </w:instrText>
        </w:r>
        <w:r>
          <w:rPr>
            <w:noProof/>
            <w:webHidden/>
          </w:rPr>
        </w:r>
        <w:r>
          <w:rPr>
            <w:noProof/>
            <w:webHidden/>
          </w:rPr>
          <w:fldChar w:fldCharType="separate"/>
        </w:r>
        <w:r>
          <w:rPr>
            <w:noProof/>
            <w:webHidden/>
          </w:rPr>
          <w:t>10</w:t>
        </w:r>
        <w:r>
          <w:rPr>
            <w:noProof/>
            <w:webHidden/>
          </w:rPr>
          <w:fldChar w:fldCharType="end"/>
        </w:r>
      </w:hyperlink>
    </w:p>
    <w:p w14:paraId="3E655F67" w14:textId="64F0FE44"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52" w:history="1">
        <w:r w:rsidRPr="00CC622F">
          <w:rPr>
            <w:rStyle w:val="Hiperhivatkozs"/>
            <w:noProof/>
          </w:rPr>
          <w:t xml:space="preserve">7. ábra: A Zoho Calendar felülete </w:t>
        </w:r>
        <w:r w:rsidRPr="00CC622F">
          <w:rPr>
            <w:rStyle w:val="Hiperhivatkozs"/>
            <w:rFonts w:cs="Times New Roman"/>
            <w:noProof/>
          </w:rPr>
          <w:t>[13]</w:t>
        </w:r>
        <w:r>
          <w:rPr>
            <w:noProof/>
            <w:webHidden/>
          </w:rPr>
          <w:tab/>
        </w:r>
        <w:r>
          <w:rPr>
            <w:noProof/>
            <w:webHidden/>
          </w:rPr>
          <w:fldChar w:fldCharType="begin"/>
        </w:r>
        <w:r>
          <w:rPr>
            <w:noProof/>
            <w:webHidden/>
          </w:rPr>
          <w:instrText xml:space="preserve"> PAGEREF _Toc178587752 \h </w:instrText>
        </w:r>
        <w:r>
          <w:rPr>
            <w:noProof/>
            <w:webHidden/>
          </w:rPr>
        </w:r>
        <w:r>
          <w:rPr>
            <w:noProof/>
            <w:webHidden/>
          </w:rPr>
          <w:fldChar w:fldCharType="separate"/>
        </w:r>
        <w:r>
          <w:rPr>
            <w:noProof/>
            <w:webHidden/>
          </w:rPr>
          <w:t>11</w:t>
        </w:r>
        <w:r>
          <w:rPr>
            <w:noProof/>
            <w:webHidden/>
          </w:rPr>
          <w:fldChar w:fldCharType="end"/>
        </w:r>
      </w:hyperlink>
    </w:p>
    <w:p w14:paraId="5209B7F3" w14:textId="17EB336E"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53" w:history="1">
        <w:r w:rsidRPr="00CC622F">
          <w:rPr>
            <w:rStyle w:val="Hiperhivatkozs"/>
            <w:noProof/>
          </w:rPr>
          <w:t xml:space="preserve">8. ábra: HTML5 logó </w:t>
        </w:r>
        <w:r w:rsidRPr="00CC622F">
          <w:rPr>
            <w:rStyle w:val="Hiperhivatkozs"/>
            <w:rFonts w:cs="Times New Roman"/>
            <w:noProof/>
          </w:rPr>
          <w:t>[14]</w:t>
        </w:r>
        <w:r>
          <w:rPr>
            <w:noProof/>
            <w:webHidden/>
          </w:rPr>
          <w:tab/>
        </w:r>
        <w:r>
          <w:rPr>
            <w:noProof/>
            <w:webHidden/>
          </w:rPr>
          <w:fldChar w:fldCharType="begin"/>
        </w:r>
        <w:r>
          <w:rPr>
            <w:noProof/>
            <w:webHidden/>
          </w:rPr>
          <w:instrText xml:space="preserve"> PAGEREF _Toc178587753 \h </w:instrText>
        </w:r>
        <w:r>
          <w:rPr>
            <w:noProof/>
            <w:webHidden/>
          </w:rPr>
        </w:r>
        <w:r>
          <w:rPr>
            <w:noProof/>
            <w:webHidden/>
          </w:rPr>
          <w:fldChar w:fldCharType="separate"/>
        </w:r>
        <w:r>
          <w:rPr>
            <w:noProof/>
            <w:webHidden/>
          </w:rPr>
          <w:t>14</w:t>
        </w:r>
        <w:r>
          <w:rPr>
            <w:noProof/>
            <w:webHidden/>
          </w:rPr>
          <w:fldChar w:fldCharType="end"/>
        </w:r>
      </w:hyperlink>
    </w:p>
    <w:p w14:paraId="59E2D4B2" w14:textId="204AC1CC"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54" w:history="1">
        <w:r w:rsidRPr="00CC622F">
          <w:rPr>
            <w:rStyle w:val="Hiperhivatkozs"/>
            <w:noProof/>
          </w:rPr>
          <w:t>9. ábra: Példa HTML kódra (saját)</w:t>
        </w:r>
        <w:r>
          <w:rPr>
            <w:noProof/>
            <w:webHidden/>
          </w:rPr>
          <w:tab/>
        </w:r>
        <w:r>
          <w:rPr>
            <w:noProof/>
            <w:webHidden/>
          </w:rPr>
          <w:fldChar w:fldCharType="begin"/>
        </w:r>
        <w:r>
          <w:rPr>
            <w:noProof/>
            <w:webHidden/>
          </w:rPr>
          <w:instrText xml:space="preserve"> PAGEREF _Toc178587754 \h </w:instrText>
        </w:r>
        <w:r>
          <w:rPr>
            <w:noProof/>
            <w:webHidden/>
          </w:rPr>
        </w:r>
        <w:r>
          <w:rPr>
            <w:noProof/>
            <w:webHidden/>
          </w:rPr>
          <w:fldChar w:fldCharType="separate"/>
        </w:r>
        <w:r>
          <w:rPr>
            <w:noProof/>
            <w:webHidden/>
          </w:rPr>
          <w:t>15</w:t>
        </w:r>
        <w:r>
          <w:rPr>
            <w:noProof/>
            <w:webHidden/>
          </w:rPr>
          <w:fldChar w:fldCharType="end"/>
        </w:r>
      </w:hyperlink>
    </w:p>
    <w:p w14:paraId="6E068E52" w14:textId="7726C0AE"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55" w:history="1">
        <w:r w:rsidRPr="00CC622F">
          <w:rPr>
            <w:rStyle w:val="Hiperhivatkozs"/>
            <w:noProof/>
          </w:rPr>
          <w:t>10. ábra: CSS3 logó [17]</w:t>
        </w:r>
        <w:r>
          <w:rPr>
            <w:noProof/>
            <w:webHidden/>
          </w:rPr>
          <w:tab/>
        </w:r>
        <w:r>
          <w:rPr>
            <w:noProof/>
            <w:webHidden/>
          </w:rPr>
          <w:fldChar w:fldCharType="begin"/>
        </w:r>
        <w:r>
          <w:rPr>
            <w:noProof/>
            <w:webHidden/>
          </w:rPr>
          <w:instrText xml:space="preserve"> PAGEREF _Toc178587755 \h </w:instrText>
        </w:r>
        <w:r>
          <w:rPr>
            <w:noProof/>
            <w:webHidden/>
          </w:rPr>
        </w:r>
        <w:r>
          <w:rPr>
            <w:noProof/>
            <w:webHidden/>
          </w:rPr>
          <w:fldChar w:fldCharType="separate"/>
        </w:r>
        <w:r>
          <w:rPr>
            <w:noProof/>
            <w:webHidden/>
          </w:rPr>
          <w:t>16</w:t>
        </w:r>
        <w:r>
          <w:rPr>
            <w:noProof/>
            <w:webHidden/>
          </w:rPr>
          <w:fldChar w:fldCharType="end"/>
        </w:r>
      </w:hyperlink>
    </w:p>
    <w:p w14:paraId="0C8EE1F1" w14:textId="0819D6DA"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56" w:history="1">
        <w:r w:rsidRPr="00CC622F">
          <w:rPr>
            <w:rStyle w:val="Hiperhivatkozs"/>
            <w:noProof/>
          </w:rPr>
          <w:t>11. ábra: Példa CSS kódra (saját)</w:t>
        </w:r>
        <w:r>
          <w:rPr>
            <w:noProof/>
            <w:webHidden/>
          </w:rPr>
          <w:tab/>
        </w:r>
        <w:r>
          <w:rPr>
            <w:noProof/>
            <w:webHidden/>
          </w:rPr>
          <w:fldChar w:fldCharType="begin"/>
        </w:r>
        <w:r>
          <w:rPr>
            <w:noProof/>
            <w:webHidden/>
          </w:rPr>
          <w:instrText xml:space="preserve"> PAGEREF _Toc178587756 \h </w:instrText>
        </w:r>
        <w:r>
          <w:rPr>
            <w:noProof/>
            <w:webHidden/>
          </w:rPr>
        </w:r>
        <w:r>
          <w:rPr>
            <w:noProof/>
            <w:webHidden/>
          </w:rPr>
          <w:fldChar w:fldCharType="separate"/>
        </w:r>
        <w:r>
          <w:rPr>
            <w:noProof/>
            <w:webHidden/>
          </w:rPr>
          <w:t>17</w:t>
        </w:r>
        <w:r>
          <w:rPr>
            <w:noProof/>
            <w:webHidden/>
          </w:rPr>
          <w:fldChar w:fldCharType="end"/>
        </w:r>
      </w:hyperlink>
    </w:p>
    <w:p w14:paraId="607EA1A8" w14:textId="0A9F0045"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57" w:history="1">
        <w:r w:rsidRPr="00CC622F">
          <w:rPr>
            <w:rStyle w:val="Hiperhivatkozs"/>
            <w:noProof/>
          </w:rPr>
          <w:t>12. ábra: SASS logó [22]</w:t>
        </w:r>
        <w:r>
          <w:rPr>
            <w:noProof/>
            <w:webHidden/>
          </w:rPr>
          <w:tab/>
        </w:r>
        <w:r>
          <w:rPr>
            <w:noProof/>
            <w:webHidden/>
          </w:rPr>
          <w:fldChar w:fldCharType="begin"/>
        </w:r>
        <w:r>
          <w:rPr>
            <w:noProof/>
            <w:webHidden/>
          </w:rPr>
          <w:instrText xml:space="preserve"> PAGEREF _Toc178587757 \h </w:instrText>
        </w:r>
        <w:r>
          <w:rPr>
            <w:noProof/>
            <w:webHidden/>
          </w:rPr>
        </w:r>
        <w:r>
          <w:rPr>
            <w:noProof/>
            <w:webHidden/>
          </w:rPr>
          <w:fldChar w:fldCharType="separate"/>
        </w:r>
        <w:r>
          <w:rPr>
            <w:noProof/>
            <w:webHidden/>
          </w:rPr>
          <w:t>17</w:t>
        </w:r>
        <w:r>
          <w:rPr>
            <w:noProof/>
            <w:webHidden/>
          </w:rPr>
          <w:fldChar w:fldCharType="end"/>
        </w:r>
      </w:hyperlink>
    </w:p>
    <w:p w14:paraId="750C9254" w14:textId="1F271BB1"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58" w:history="1">
        <w:r w:rsidRPr="00CC622F">
          <w:rPr>
            <w:rStyle w:val="Hiperhivatkozs"/>
            <w:noProof/>
          </w:rPr>
          <w:t xml:space="preserve">13. ábra: SCSS szelektor öröklődés </w:t>
        </w:r>
        <w:r w:rsidRPr="00CC622F">
          <w:rPr>
            <w:rStyle w:val="Hiperhivatkozs"/>
            <w:rFonts w:cs="Times New Roman"/>
            <w:noProof/>
          </w:rPr>
          <w:t>[20]</w:t>
        </w:r>
        <w:r>
          <w:rPr>
            <w:noProof/>
            <w:webHidden/>
          </w:rPr>
          <w:tab/>
        </w:r>
        <w:r>
          <w:rPr>
            <w:noProof/>
            <w:webHidden/>
          </w:rPr>
          <w:fldChar w:fldCharType="begin"/>
        </w:r>
        <w:r>
          <w:rPr>
            <w:noProof/>
            <w:webHidden/>
          </w:rPr>
          <w:instrText xml:space="preserve"> PAGEREF _Toc178587758 \h </w:instrText>
        </w:r>
        <w:r>
          <w:rPr>
            <w:noProof/>
            <w:webHidden/>
          </w:rPr>
        </w:r>
        <w:r>
          <w:rPr>
            <w:noProof/>
            <w:webHidden/>
          </w:rPr>
          <w:fldChar w:fldCharType="separate"/>
        </w:r>
        <w:r>
          <w:rPr>
            <w:noProof/>
            <w:webHidden/>
          </w:rPr>
          <w:t>18</w:t>
        </w:r>
        <w:r>
          <w:rPr>
            <w:noProof/>
            <w:webHidden/>
          </w:rPr>
          <w:fldChar w:fldCharType="end"/>
        </w:r>
      </w:hyperlink>
    </w:p>
    <w:p w14:paraId="7E569AB8" w14:textId="3254C272"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59" w:history="1">
        <w:r w:rsidRPr="00CC622F">
          <w:rPr>
            <w:rStyle w:val="Hiperhivatkozs"/>
            <w:noProof/>
          </w:rPr>
          <w:t>14. ábra: A mixin és az include [21]</w:t>
        </w:r>
        <w:r>
          <w:rPr>
            <w:noProof/>
            <w:webHidden/>
          </w:rPr>
          <w:tab/>
        </w:r>
        <w:r>
          <w:rPr>
            <w:noProof/>
            <w:webHidden/>
          </w:rPr>
          <w:fldChar w:fldCharType="begin"/>
        </w:r>
        <w:r>
          <w:rPr>
            <w:noProof/>
            <w:webHidden/>
          </w:rPr>
          <w:instrText xml:space="preserve"> PAGEREF _Toc178587759 \h </w:instrText>
        </w:r>
        <w:r>
          <w:rPr>
            <w:noProof/>
            <w:webHidden/>
          </w:rPr>
        </w:r>
        <w:r>
          <w:rPr>
            <w:noProof/>
            <w:webHidden/>
          </w:rPr>
          <w:fldChar w:fldCharType="separate"/>
        </w:r>
        <w:r>
          <w:rPr>
            <w:noProof/>
            <w:webHidden/>
          </w:rPr>
          <w:t>18</w:t>
        </w:r>
        <w:r>
          <w:rPr>
            <w:noProof/>
            <w:webHidden/>
          </w:rPr>
          <w:fldChar w:fldCharType="end"/>
        </w:r>
      </w:hyperlink>
    </w:p>
    <w:p w14:paraId="5B7A8EEF" w14:textId="0E26B87F"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60" w:history="1">
        <w:r w:rsidRPr="00CC622F">
          <w:rPr>
            <w:rStyle w:val="Hiperhivatkozs"/>
            <w:noProof/>
          </w:rPr>
          <w:t xml:space="preserve">15. ábra: Példa az SCSS és a CSS szintaxis közötti különbségre </w:t>
        </w:r>
        <w:r w:rsidRPr="00CC622F">
          <w:rPr>
            <w:rStyle w:val="Hiperhivatkozs"/>
            <w:rFonts w:cs="Times New Roman"/>
            <w:noProof/>
          </w:rPr>
          <w:t>[23]</w:t>
        </w:r>
        <w:r>
          <w:rPr>
            <w:noProof/>
            <w:webHidden/>
          </w:rPr>
          <w:tab/>
        </w:r>
        <w:r>
          <w:rPr>
            <w:noProof/>
            <w:webHidden/>
          </w:rPr>
          <w:fldChar w:fldCharType="begin"/>
        </w:r>
        <w:r>
          <w:rPr>
            <w:noProof/>
            <w:webHidden/>
          </w:rPr>
          <w:instrText xml:space="preserve"> PAGEREF _Toc178587760 \h </w:instrText>
        </w:r>
        <w:r>
          <w:rPr>
            <w:noProof/>
            <w:webHidden/>
          </w:rPr>
        </w:r>
        <w:r>
          <w:rPr>
            <w:noProof/>
            <w:webHidden/>
          </w:rPr>
          <w:fldChar w:fldCharType="separate"/>
        </w:r>
        <w:r>
          <w:rPr>
            <w:noProof/>
            <w:webHidden/>
          </w:rPr>
          <w:t>19</w:t>
        </w:r>
        <w:r>
          <w:rPr>
            <w:noProof/>
            <w:webHidden/>
          </w:rPr>
          <w:fldChar w:fldCharType="end"/>
        </w:r>
      </w:hyperlink>
    </w:p>
    <w:p w14:paraId="07CA5E0A" w14:textId="73D5FB95"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61" w:history="1">
        <w:r w:rsidRPr="00CC622F">
          <w:rPr>
            <w:rStyle w:val="Hiperhivatkozs"/>
            <w:noProof/>
          </w:rPr>
          <w:t xml:space="preserve">16. ábra: A 12. ábrán látható példa alap SASS szintaxissal </w:t>
        </w:r>
        <w:r w:rsidRPr="00CC622F">
          <w:rPr>
            <w:rStyle w:val="Hiperhivatkozs"/>
            <w:rFonts w:cs="Times New Roman"/>
            <w:noProof/>
          </w:rPr>
          <w:t>[23]</w:t>
        </w:r>
        <w:r>
          <w:rPr>
            <w:noProof/>
            <w:webHidden/>
          </w:rPr>
          <w:tab/>
        </w:r>
        <w:r>
          <w:rPr>
            <w:noProof/>
            <w:webHidden/>
          </w:rPr>
          <w:fldChar w:fldCharType="begin"/>
        </w:r>
        <w:r>
          <w:rPr>
            <w:noProof/>
            <w:webHidden/>
          </w:rPr>
          <w:instrText xml:space="preserve"> PAGEREF _Toc178587761 \h </w:instrText>
        </w:r>
        <w:r>
          <w:rPr>
            <w:noProof/>
            <w:webHidden/>
          </w:rPr>
        </w:r>
        <w:r>
          <w:rPr>
            <w:noProof/>
            <w:webHidden/>
          </w:rPr>
          <w:fldChar w:fldCharType="separate"/>
        </w:r>
        <w:r>
          <w:rPr>
            <w:noProof/>
            <w:webHidden/>
          </w:rPr>
          <w:t>19</w:t>
        </w:r>
        <w:r>
          <w:rPr>
            <w:noProof/>
            <w:webHidden/>
          </w:rPr>
          <w:fldChar w:fldCharType="end"/>
        </w:r>
      </w:hyperlink>
    </w:p>
    <w:p w14:paraId="798658BB" w14:textId="267E5344"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62" w:history="1">
        <w:r w:rsidRPr="00CC622F">
          <w:rPr>
            <w:rStyle w:val="Hiperhivatkozs"/>
            <w:noProof/>
          </w:rPr>
          <w:t>17. ábra: JavaScript logó [26]</w:t>
        </w:r>
        <w:r>
          <w:rPr>
            <w:noProof/>
            <w:webHidden/>
          </w:rPr>
          <w:tab/>
        </w:r>
        <w:r>
          <w:rPr>
            <w:noProof/>
            <w:webHidden/>
          </w:rPr>
          <w:fldChar w:fldCharType="begin"/>
        </w:r>
        <w:r>
          <w:rPr>
            <w:noProof/>
            <w:webHidden/>
          </w:rPr>
          <w:instrText xml:space="preserve"> PAGEREF _Toc178587762 \h </w:instrText>
        </w:r>
        <w:r>
          <w:rPr>
            <w:noProof/>
            <w:webHidden/>
          </w:rPr>
        </w:r>
        <w:r>
          <w:rPr>
            <w:noProof/>
            <w:webHidden/>
          </w:rPr>
          <w:fldChar w:fldCharType="separate"/>
        </w:r>
        <w:r>
          <w:rPr>
            <w:noProof/>
            <w:webHidden/>
          </w:rPr>
          <w:t>20</w:t>
        </w:r>
        <w:r>
          <w:rPr>
            <w:noProof/>
            <w:webHidden/>
          </w:rPr>
          <w:fldChar w:fldCharType="end"/>
        </w:r>
      </w:hyperlink>
    </w:p>
    <w:p w14:paraId="3206F97E" w14:textId="7F87F2AB"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63" w:history="1">
        <w:r w:rsidRPr="00CC622F">
          <w:rPr>
            <w:rStyle w:val="Hiperhivatkozs"/>
            <w:noProof/>
          </w:rPr>
          <w:t xml:space="preserve">18. ábra: TypeScript logó </w:t>
        </w:r>
        <w:r w:rsidRPr="00CC622F">
          <w:rPr>
            <w:rStyle w:val="Hiperhivatkozs"/>
            <w:rFonts w:cs="Times New Roman"/>
            <w:noProof/>
          </w:rPr>
          <w:t>[31]</w:t>
        </w:r>
        <w:r>
          <w:rPr>
            <w:noProof/>
            <w:webHidden/>
          </w:rPr>
          <w:tab/>
        </w:r>
        <w:r>
          <w:rPr>
            <w:noProof/>
            <w:webHidden/>
          </w:rPr>
          <w:fldChar w:fldCharType="begin"/>
        </w:r>
        <w:r>
          <w:rPr>
            <w:noProof/>
            <w:webHidden/>
          </w:rPr>
          <w:instrText xml:space="preserve"> PAGEREF _Toc178587763 \h </w:instrText>
        </w:r>
        <w:r>
          <w:rPr>
            <w:noProof/>
            <w:webHidden/>
          </w:rPr>
        </w:r>
        <w:r>
          <w:rPr>
            <w:noProof/>
            <w:webHidden/>
          </w:rPr>
          <w:fldChar w:fldCharType="separate"/>
        </w:r>
        <w:r>
          <w:rPr>
            <w:noProof/>
            <w:webHidden/>
          </w:rPr>
          <w:t>22</w:t>
        </w:r>
        <w:r>
          <w:rPr>
            <w:noProof/>
            <w:webHidden/>
          </w:rPr>
          <w:fldChar w:fldCharType="end"/>
        </w:r>
      </w:hyperlink>
    </w:p>
    <w:p w14:paraId="509E1E7B" w14:textId="3110ED38"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64" w:history="1">
        <w:r w:rsidRPr="00CC622F">
          <w:rPr>
            <w:rStyle w:val="Hiperhivatkozs"/>
            <w:noProof/>
          </w:rPr>
          <w:t>19. ábra: Angular logó [33]</w:t>
        </w:r>
        <w:r>
          <w:rPr>
            <w:noProof/>
            <w:webHidden/>
          </w:rPr>
          <w:tab/>
        </w:r>
        <w:r>
          <w:rPr>
            <w:noProof/>
            <w:webHidden/>
          </w:rPr>
          <w:fldChar w:fldCharType="begin"/>
        </w:r>
        <w:r>
          <w:rPr>
            <w:noProof/>
            <w:webHidden/>
          </w:rPr>
          <w:instrText xml:space="preserve"> PAGEREF _Toc178587764 \h </w:instrText>
        </w:r>
        <w:r>
          <w:rPr>
            <w:noProof/>
            <w:webHidden/>
          </w:rPr>
        </w:r>
        <w:r>
          <w:rPr>
            <w:noProof/>
            <w:webHidden/>
          </w:rPr>
          <w:fldChar w:fldCharType="separate"/>
        </w:r>
        <w:r>
          <w:rPr>
            <w:noProof/>
            <w:webHidden/>
          </w:rPr>
          <w:t>23</w:t>
        </w:r>
        <w:r>
          <w:rPr>
            <w:noProof/>
            <w:webHidden/>
          </w:rPr>
          <w:fldChar w:fldCharType="end"/>
        </w:r>
      </w:hyperlink>
    </w:p>
    <w:p w14:paraId="5D042801" w14:textId="614F7E4C"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65" w:history="1">
        <w:r w:rsidRPr="00CC622F">
          <w:rPr>
            <w:rStyle w:val="Hiperhivatkozs"/>
            <w:noProof/>
          </w:rPr>
          <w:t>20. ábra: npm logó [35]</w:t>
        </w:r>
        <w:r>
          <w:rPr>
            <w:noProof/>
            <w:webHidden/>
          </w:rPr>
          <w:tab/>
        </w:r>
        <w:r>
          <w:rPr>
            <w:noProof/>
            <w:webHidden/>
          </w:rPr>
          <w:fldChar w:fldCharType="begin"/>
        </w:r>
        <w:r>
          <w:rPr>
            <w:noProof/>
            <w:webHidden/>
          </w:rPr>
          <w:instrText xml:space="preserve"> PAGEREF _Toc178587765 \h </w:instrText>
        </w:r>
        <w:r>
          <w:rPr>
            <w:noProof/>
            <w:webHidden/>
          </w:rPr>
        </w:r>
        <w:r>
          <w:rPr>
            <w:noProof/>
            <w:webHidden/>
          </w:rPr>
          <w:fldChar w:fldCharType="separate"/>
        </w:r>
        <w:r>
          <w:rPr>
            <w:noProof/>
            <w:webHidden/>
          </w:rPr>
          <w:t>24</w:t>
        </w:r>
        <w:r>
          <w:rPr>
            <w:noProof/>
            <w:webHidden/>
          </w:rPr>
          <w:fldChar w:fldCharType="end"/>
        </w:r>
      </w:hyperlink>
    </w:p>
    <w:p w14:paraId="037F879B" w14:textId="14D6C2AF"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66" w:history="1">
        <w:r w:rsidRPr="00CC622F">
          <w:rPr>
            <w:rStyle w:val="Hiperhivatkozs"/>
            <w:noProof/>
          </w:rPr>
          <w:t>21. ábra: WebStorm logó [37]</w:t>
        </w:r>
        <w:r>
          <w:rPr>
            <w:noProof/>
            <w:webHidden/>
          </w:rPr>
          <w:tab/>
        </w:r>
        <w:r>
          <w:rPr>
            <w:noProof/>
            <w:webHidden/>
          </w:rPr>
          <w:fldChar w:fldCharType="begin"/>
        </w:r>
        <w:r>
          <w:rPr>
            <w:noProof/>
            <w:webHidden/>
          </w:rPr>
          <w:instrText xml:space="preserve"> PAGEREF _Toc178587766 \h </w:instrText>
        </w:r>
        <w:r>
          <w:rPr>
            <w:noProof/>
            <w:webHidden/>
          </w:rPr>
        </w:r>
        <w:r>
          <w:rPr>
            <w:noProof/>
            <w:webHidden/>
          </w:rPr>
          <w:fldChar w:fldCharType="separate"/>
        </w:r>
        <w:r>
          <w:rPr>
            <w:noProof/>
            <w:webHidden/>
          </w:rPr>
          <w:t>25</w:t>
        </w:r>
        <w:r>
          <w:rPr>
            <w:noProof/>
            <w:webHidden/>
          </w:rPr>
          <w:fldChar w:fldCharType="end"/>
        </w:r>
      </w:hyperlink>
    </w:p>
    <w:p w14:paraId="4E820599" w14:textId="50D69989"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67" w:history="1">
        <w:r w:rsidRPr="00CC622F">
          <w:rPr>
            <w:rStyle w:val="Hiperhivatkozs"/>
            <w:noProof/>
          </w:rPr>
          <w:t>22. ábra: WebStorm UI [38]</w:t>
        </w:r>
        <w:r>
          <w:rPr>
            <w:noProof/>
            <w:webHidden/>
          </w:rPr>
          <w:tab/>
        </w:r>
        <w:r>
          <w:rPr>
            <w:noProof/>
            <w:webHidden/>
          </w:rPr>
          <w:fldChar w:fldCharType="begin"/>
        </w:r>
        <w:r>
          <w:rPr>
            <w:noProof/>
            <w:webHidden/>
          </w:rPr>
          <w:instrText xml:space="preserve"> PAGEREF _Toc178587767 \h </w:instrText>
        </w:r>
        <w:r>
          <w:rPr>
            <w:noProof/>
            <w:webHidden/>
          </w:rPr>
        </w:r>
        <w:r>
          <w:rPr>
            <w:noProof/>
            <w:webHidden/>
          </w:rPr>
          <w:fldChar w:fldCharType="separate"/>
        </w:r>
        <w:r>
          <w:rPr>
            <w:noProof/>
            <w:webHidden/>
          </w:rPr>
          <w:t>26</w:t>
        </w:r>
        <w:r>
          <w:rPr>
            <w:noProof/>
            <w:webHidden/>
          </w:rPr>
          <w:fldChar w:fldCharType="end"/>
        </w:r>
      </w:hyperlink>
    </w:p>
    <w:p w14:paraId="6D1D9293" w14:textId="5679F095"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68" w:history="1">
        <w:r w:rsidRPr="00CC622F">
          <w:rPr>
            <w:rStyle w:val="Hiperhivatkozs"/>
            <w:noProof/>
          </w:rPr>
          <w:t>23. ábra: VSCode UI [39]</w:t>
        </w:r>
        <w:r>
          <w:rPr>
            <w:noProof/>
            <w:webHidden/>
          </w:rPr>
          <w:tab/>
        </w:r>
        <w:r>
          <w:rPr>
            <w:noProof/>
            <w:webHidden/>
          </w:rPr>
          <w:fldChar w:fldCharType="begin"/>
        </w:r>
        <w:r>
          <w:rPr>
            <w:noProof/>
            <w:webHidden/>
          </w:rPr>
          <w:instrText xml:space="preserve"> PAGEREF _Toc178587768 \h </w:instrText>
        </w:r>
        <w:r>
          <w:rPr>
            <w:noProof/>
            <w:webHidden/>
          </w:rPr>
        </w:r>
        <w:r>
          <w:rPr>
            <w:noProof/>
            <w:webHidden/>
          </w:rPr>
          <w:fldChar w:fldCharType="separate"/>
        </w:r>
        <w:r>
          <w:rPr>
            <w:noProof/>
            <w:webHidden/>
          </w:rPr>
          <w:t>26</w:t>
        </w:r>
        <w:r>
          <w:rPr>
            <w:noProof/>
            <w:webHidden/>
          </w:rPr>
          <w:fldChar w:fldCharType="end"/>
        </w:r>
      </w:hyperlink>
    </w:p>
    <w:p w14:paraId="69540445" w14:textId="228D02FF" w:rsidR="009766D6" w:rsidRPr="009766D6" w:rsidRDefault="009766D6" w:rsidP="009766D6">
      <w:r>
        <w:fldChar w:fldCharType="end"/>
      </w:r>
    </w:p>
    <w:p w14:paraId="5DDD1950" w14:textId="77777777" w:rsidR="007C5DF4" w:rsidRDefault="007C5DF4" w:rsidP="00E44F3C">
      <w:pPr>
        <w:pStyle w:val="Cmsor1"/>
        <w:pageBreakBefore/>
        <w:spacing w:before="240" w:after="120"/>
        <w:rPr>
          <w:b w:val="0"/>
          <w:bCs w:val="0"/>
          <w:color w:val="800000"/>
        </w:rPr>
      </w:pPr>
      <w:bookmarkStart w:id="143" w:name="_Toc163807916"/>
      <w:bookmarkStart w:id="144" w:name="_Toc163808190"/>
      <w:bookmarkStart w:id="145" w:name="_Toc163808585"/>
      <w:bookmarkStart w:id="146" w:name="_Toc178587736"/>
      <w:r>
        <w:lastRenderedPageBreak/>
        <w:t>Mellékletek</w:t>
      </w:r>
      <w:bookmarkEnd w:id="143"/>
      <w:bookmarkEnd w:id="144"/>
      <w:bookmarkEnd w:id="145"/>
      <w:bookmarkEnd w:id="146"/>
    </w:p>
    <w:p w14:paraId="0621072E" w14:textId="77777777" w:rsidR="007C5DF4" w:rsidRDefault="007C5DF4" w:rsidP="00052B1F">
      <w:pPr>
        <w:pStyle w:val="Szvegtrzs"/>
        <w:jc w:val="center"/>
      </w:pPr>
      <w:r>
        <w:rPr>
          <w:color w:val="800000"/>
        </w:rPr>
        <w:t>[A</w:t>
      </w:r>
      <w:r>
        <w:rPr>
          <w:rFonts w:eastAsia="Times New Roman" w:cs="Times New Roman"/>
          <w:color w:val="800000"/>
        </w:rPr>
        <w:t xml:space="preserve"> dolgozat mellékletei, ha vannak</w:t>
      </w:r>
      <w:r>
        <w:rPr>
          <w:color w:val="800000"/>
        </w:rPr>
        <w:t>]</w:t>
      </w:r>
    </w:p>
    <w:sectPr w:rsidR="007C5DF4" w:rsidSect="00492660">
      <w:headerReference w:type="default" r:id="rId32"/>
      <w:footerReference w:type="default" r:id="rId33"/>
      <w:pgSz w:w="11906" w:h="16838"/>
      <w:pgMar w:top="1418" w:right="1418" w:bottom="1418" w:left="1701" w:header="1134" w:footer="1134" w:gutter="0"/>
      <w:pgNumType w:start="1"/>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4AD2F7" w14:textId="77777777" w:rsidR="00387E3B" w:rsidRDefault="00387E3B">
      <w:r>
        <w:separator/>
      </w:r>
    </w:p>
  </w:endnote>
  <w:endnote w:type="continuationSeparator" w:id="0">
    <w:p w14:paraId="6B2A6578" w14:textId="77777777" w:rsidR="00387E3B" w:rsidRDefault="00387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427296"/>
      <w:docPartObj>
        <w:docPartGallery w:val="Page Numbers (Bottom of Page)"/>
        <w:docPartUnique/>
      </w:docPartObj>
    </w:sdtPr>
    <w:sdtContent>
      <w:p w14:paraId="66D32903" w14:textId="77777777" w:rsidR="00DE7C27" w:rsidRDefault="00DE7C27" w:rsidP="002D71B7">
        <w:pPr>
          <w:pStyle w:val="llb"/>
          <w:pBdr>
            <w:top w:val="single" w:sz="4" w:space="1" w:color="auto"/>
          </w:pBdr>
          <w:jc w:val="center"/>
        </w:pPr>
        <w:r>
          <w:fldChar w:fldCharType="begin"/>
        </w:r>
        <w:r>
          <w:instrText>PAGE   \* MERGEFORMAT</w:instrText>
        </w:r>
        <w:r>
          <w:fldChar w:fldCharType="separate"/>
        </w:r>
        <w:r>
          <w:t>2</w:t>
        </w:r>
        <w:r>
          <w:fldChar w:fldCharType="end"/>
        </w:r>
      </w:p>
    </w:sdtContent>
  </w:sdt>
  <w:p w14:paraId="4DD93C58" w14:textId="77777777" w:rsidR="00DE7C27" w:rsidRDefault="00DE7C2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942457" w14:textId="77777777" w:rsidR="00387E3B" w:rsidRDefault="00387E3B">
      <w:r>
        <w:separator/>
      </w:r>
    </w:p>
  </w:footnote>
  <w:footnote w:type="continuationSeparator" w:id="0">
    <w:p w14:paraId="19CBD3C0" w14:textId="77777777" w:rsidR="00387E3B" w:rsidRDefault="00387E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FB44C" w14:textId="5723185A" w:rsidR="008631C1" w:rsidRPr="008631C1" w:rsidRDefault="008631C1" w:rsidP="008631C1">
    <w:pPr>
      <w:pStyle w:val="lfej"/>
      <w:tabs>
        <w:tab w:val="left" w:pos="0"/>
        <w:tab w:val="right" w:pos="8787"/>
      </w:tabs>
      <w:jc w:val="both"/>
      <w:rPr>
        <w:b w:val="0"/>
        <w:b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B6EC6" w14:textId="118BC171" w:rsidR="008631C1" w:rsidRPr="008631C1" w:rsidRDefault="008631C1" w:rsidP="002D71B7">
    <w:pPr>
      <w:pStyle w:val="lfej"/>
      <w:pBdr>
        <w:bottom w:val="single" w:sz="4" w:space="1" w:color="auto"/>
      </w:pBdr>
      <w:tabs>
        <w:tab w:val="left" w:pos="0"/>
        <w:tab w:val="right" w:pos="8787"/>
      </w:tabs>
      <w:jc w:val="both"/>
      <w:rPr>
        <w:b w:val="0"/>
        <w:bCs/>
        <w:sz w:val="20"/>
        <w:szCs w:val="20"/>
      </w:rPr>
    </w:pPr>
    <w:proofErr w:type="spellStart"/>
    <w:r w:rsidRPr="008631C1">
      <w:rPr>
        <w:b w:val="0"/>
        <w:bCs/>
        <w:sz w:val="20"/>
        <w:szCs w:val="20"/>
      </w:rPr>
      <w:t>Appointy</w:t>
    </w:r>
    <w:proofErr w:type="spellEnd"/>
    <w:r w:rsidRPr="008631C1">
      <w:rPr>
        <w:b w:val="0"/>
        <w:bCs/>
        <w:sz w:val="20"/>
        <w:szCs w:val="20"/>
      </w:rPr>
      <w:t xml:space="preserve"> időpontkezelő webkomponens</w:t>
    </w:r>
    <w:r w:rsidRPr="008631C1">
      <w:rPr>
        <w:b w:val="0"/>
        <w:bCs/>
        <w:sz w:val="20"/>
        <w:szCs w:val="20"/>
      </w:rPr>
      <w:tab/>
      <w:t xml:space="preserve">Borbély Bálint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000003"/>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35B70F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39C399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41A1B7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066C8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7E78C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9B726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547539C"/>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A501E2"/>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B8679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B67DD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66572F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140436"/>
    <w:multiLevelType w:val="multilevel"/>
    <w:tmpl w:val="590EF8A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FC4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E793709"/>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1B2613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250E2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7BB715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B1D1E4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CDC1C8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144468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613C3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8D0360D"/>
    <w:multiLevelType w:val="hybridMultilevel"/>
    <w:tmpl w:val="90708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9454B2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DD1CF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B500AB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26269347">
    <w:abstractNumId w:val="0"/>
  </w:num>
  <w:num w:numId="2" w16cid:durableId="921454926">
    <w:abstractNumId w:val="1"/>
  </w:num>
  <w:num w:numId="3" w16cid:durableId="1001813200">
    <w:abstractNumId w:val="2"/>
  </w:num>
  <w:num w:numId="4" w16cid:durableId="570971823">
    <w:abstractNumId w:val="16"/>
  </w:num>
  <w:num w:numId="5" w16cid:durableId="188878438">
    <w:abstractNumId w:val="5"/>
  </w:num>
  <w:num w:numId="6" w16cid:durableId="503397722">
    <w:abstractNumId w:val="18"/>
  </w:num>
  <w:num w:numId="7" w16cid:durableId="294675057">
    <w:abstractNumId w:val="19"/>
  </w:num>
  <w:num w:numId="8" w16cid:durableId="354312160">
    <w:abstractNumId w:val="23"/>
  </w:num>
  <w:num w:numId="9" w16cid:durableId="1757361363">
    <w:abstractNumId w:val="17"/>
  </w:num>
  <w:num w:numId="10" w16cid:durableId="472796386">
    <w:abstractNumId w:val="14"/>
  </w:num>
  <w:num w:numId="11" w16cid:durableId="286199664">
    <w:abstractNumId w:val="11"/>
  </w:num>
  <w:num w:numId="12" w16cid:durableId="471991683">
    <w:abstractNumId w:val="7"/>
  </w:num>
  <w:num w:numId="13" w16cid:durableId="636298255">
    <w:abstractNumId w:val="27"/>
  </w:num>
  <w:num w:numId="14" w16cid:durableId="1741782393">
    <w:abstractNumId w:val="24"/>
  </w:num>
  <w:num w:numId="15" w16cid:durableId="786661360">
    <w:abstractNumId w:val="21"/>
  </w:num>
  <w:num w:numId="16" w16cid:durableId="796293556">
    <w:abstractNumId w:val="13"/>
  </w:num>
  <w:num w:numId="17" w16cid:durableId="1949922574">
    <w:abstractNumId w:val="20"/>
  </w:num>
  <w:num w:numId="18" w16cid:durableId="177088215">
    <w:abstractNumId w:val="15"/>
  </w:num>
  <w:num w:numId="19" w16cid:durableId="1360277216">
    <w:abstractNumId w:val="3"/>
  </w:num>
  <w:num w:numId="20" w16cid:durableId="799416684">
    <w:abstractNumId w:val="22"/>
  </w:num>
  <w:num w:numId="21" w16cid:durableId="581305763">
    <w:abstractNumId w:val="26"/>
  </w:num>
  <w:num w:numId="22" w16cid:durableId="476071075">
    <w:abstractNumId w:val="25"/>
  </w:num>
  <w:num w:numId="23" w16cid:durableId="483275212">
    <w:abstractNumId w:val="10"/>
  </w:num>
  <w:num w:numId="24" w16cid:durableId="198473309">
    <w:abstractNumId w:val="9"/>
  </w:num>
  <w:num w:numId="25" w16cid:durableId="824932420">
    <w:abstractNumId w:val="8"/>
  </w:num>
  <w:num w:numId="26" w16cid:durableId="1435326573">
    <w:abstractNumId w:val="6"/>
  </w:num>
  <w:num w:numId="27" w16cid:durableId="1663386955">
    <w:abstractNumId w:val="4"/>
  </w:num>
  <w:num w:numId="28" w16cid:durableId="44007818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5DB"/>
    <w:rsid w:val="00006CF7"/>
    <w:rsid w:val="0001146E"/>
    <w:rsid w:val="000134F5"/>
    <w:rsid w:val="00013989"/>
    <w:rsid w:val="00013F2B"/>
    <w:rsid w:val="00016333"/>
    <w:rsid w:val="00016838"/>
    <w:rsid w:val="00020291"/>
    <w:rsid w:val="00024E69"/>
    <w:rsid w:val="00027541"/>
    <w:rsid w:val="00035910"/>
    <w:rsid w:val="000401FA"/>
    <w:rsid w:val="00040C7C"/>
    <w:rsid w:val="00041081"/>
    <w:rsid w:val="00043DB1"/>
    <w:rsid w:val="00046304"/>
    <w:rsid w:val="00050546"/>
    <w:rsid w:val="00052B1F"/>
    <w:rsid w:val="000531CC"/>
    <w:rsid w:val="00054713"/>
    <w:rsid w:val="0005510D"/>
    <w:rsid w:val="00063E36"/>
    <w:rsid w:val="00064EE1"/>
    <w:rsid w:val="000713E8"/>
    <w:rsid w:val="000741EB"/>
    <w:rsid w:val="0007632B"/>
    <w:rsid w:val="00076511"/>
    <w:rsid w:val="00080957"/>
    <w:rsid w:val="0008341F"/>
    <w:rsid w:val="00083C3E"/>
    <w:rsid w:val="000840AC"/>
    <w:rsid w:val="0009183C"/>
    <w:rsid w:val="000958EC"/>
    <w:rsid w:val="00096470"/>
    <w:rsid w:val="000974E9"/>
    <w:rsid w:val="000A5140"/>
    <w:rsid w:val="000A7A76"/>
    <w:rsid w:val="000B1581"/>
    <w:rsid w:val="000B60BB"/>
    <w:rsid w:val="000C04CC"/>
    <w:rsid w:val="000C5FE0"/>
    <w:rsid w:val="000C75AB"/>
    <w:rsid w:val="000C7A74"/>
    <w:rsid w:val="000D70FD"/>
    <w:rsid w:val="000E6F3C"/>
    <w:rsid w:val="000F0530"/>
    <w:rsid w:val="000F1448"/>
    <w:rsid w:val="000F17D9"/>
    <w:rsid w:val="000F552C"/>
    <w:rsid w:val="000F79E3"/>
    <w:rsid w:val="001032E7"/>
    <w:rsid w:val="00110D5F"/>
    <w:rsid w:val="00110F39"/>
    <w:rsid w:val="001115D7"/>
    <w:rsid w:val="00114155"/>
    <w:rsid w:val="00116857"/>
    <w:rsid w:val="00120F5D"/>
    <w:rsid w:val="00122D4F"/>
    <w:rsid w:val="00125726"/>
    <w:rsid w:val="00125F9C"/>
    <w:rsid w:val="00130307"/>
    <w:rsid w:val="001303DB"/>
    <w:rsid w:val="001349B8"/>
    <w:rsid w:val="001352BC"/>
    <w:rsid w:val="001367F3"/>
    <w:rsid w:val="00142767"/>
    <w:rsid w:val="0014300A"/>
    <w:rsid w:val="001437E2"/>
    <w:rsid w:val="001440C9"/>
    <w:rsid w:val="00144233"/>
    <w:rsid w:val="00144FF0"/>
    <w:rsid w:val="001458AF"/>
    <w:rsid w:val="00146F92"/>
    <w:rsid w:val="0015108B"/>
    <w:rsid w:val="00153121"/>
    <w:rsid w:val="0015399B"/>
    <w:rsid w:val="001565EA"/>
    <w:rsid w:val="0016218B"/>
    <w:rsid w:val="00162A11"/>
    <w:rsid w:val="00162A21"/>
    <w:rsid w:val="00165E07"/>
    <w:rsid w:val="001708B2"/>
    <w:rsid w:val="00170AEA"/>
    <w:rsid w:val="00172285"/>
    <w:rsid w:val="00183321"/>
    <w:rsid w:val="00184050"/>
    <w:rsid w:val="0018754D"/>
    <w:rsid w:val="0019186D"/>
    <w:rsid w:val="001A2349"/>
    <w:rsid w:val="001A43F2"/>
    <w:rsid w:val="001B3240"/>
    <w:rsid w:val="001B37E3"/>
    <w:rsid w:val="001B5AC8"/>
    <w:rsid w:val="001C0751"/>
    <w:rsid w:val="001C4734"/>
    <w:rsid w:val="001C703C"/>
    <w:rsid w:val="001D44E3"/>
    <w:rsid w:val="001D7111"/>
    <w:rsid w:val="001D77A7"/>
    <w:rsid w:val="001D7D3A"/>
    <w:rsid w:val="001E2ED1"/>
    <w:rsid w:val="001E67E2"/>
    <w:rsid w:val="001F5A9A"/>
    <w:rsid w:val="001F791C"/>
    <w:rsid w:val="00200349"/>
    <w:rsid w:val="002011A2"/>
    <w:rsid w:val="002016B2"/>
    <w:rsid w:val="00202991"/>
    <w:rsid w:val="00204A45"/>
    <w:rsid w:val="00205B47"/>
    <w:rsid w:val="00206F0F"/>
    <w:rsid w:val="00210B92"/>
    <w:rsid w:val="00211EF8"/>
    <w:rsid w:val="00221DFD"/>
    <w:rsid w:val="002227D8"/>
    <w:rsid w:val="00222C7B"/>
    <w:rsid w:val="00223792"/>
    <w:rsid w:val="00224DEE"/>
    <w:rsid w:val="00227D3D"/>
    <w:rsid w:val="002436A8"/>
    <w:rsid w:val="00244EB3"/>
    <w:rsid w:val="00246093"/>
    <w:rsid w:val="002503E5"/>
    <w:rsid w:val="00262275"/>
    <w:rsid w:val="002625BC"/>
    <w:rsid w:val="00263E97"/>
    <w:rsid w:val="00264286"/>
    <w:rsid w:val="00266AA9"/>
    <w:rsid w:val="002708A1"/>
    <w:rsid w:val="00270A3B"/>
    <w:rsid w:val="002739E4"/>
    <w:rsid w:val="00276278"/>
    <w:rsid w:val="00281836"/>
    <w:rsid w:val="0028475D"/>
    <w:rsid w:val="002920EE"/>
    <w:rsid w:val="002926CD"/>
    <w:rsid w:val="002A098E"/>
    <w:rsid w:val="002A442E"/>
    <w:rsid w:val="002A4A64"/>
    <w:rsid w:val="002A58D7"/>
    <w:rsid w:val="002A5C52"/>
    <w:rsid w:val="002B0C8C"/>
    <w:rsid w:val="002B154B"/>
    <w:rsid w:val="002B28F6"/>
    <w:rsid w:val="002B4851"/>
    <w:rsid w:val="002C144A"/>
    <w:rsid w:val="002C1CE6"/>
    <w:rsid w:val="002C5824"/>
    <w:rsid w:val="002D272D"/>
    <w:rsid w:val="002D2EEA"/>
    <w:rsid w:val="002D71B7"/>
    <w:rsid w:val="002E09A9"/>
    <w:rsid w:val="002E4D5B"/>
    <w:rsid w:val="002E71EE"/>
    <w:rsid w:val="002F25A2"/>
    <w:rsid w:val="002F33D1"/>
    <w:rsid w:val="002F576B"/>
    <w:rsid w:val="002F65E3"/>
    <w:rsid w:val="00312EF2"/>
    <w:rsid w:val="003259BC"/>
    <w:rsid w:val="00325D15"/>
    <w:rsid w:val="00330785"/>
    <w:rsid w:val="00343CBE"/>
    <w:rsid w:val="003473C6"/>
    <w:rsid w:val="00353CF8"/>
    <w:rsid w:val="00353EAF"/>
    <w:rsid w:val="00355527"/>
    <w:rsid w:val="00356BA5"/>
    <w:rsid w:val="00357B10"/>
    <w:rsid w:val="00360675"/>
    <w:rsid w:val="0036168F"/>
    <w:rsid w:val="00362756"/>
    <w:rsid w:val="0036533A"/>
    <w:rsid w:val="00366DAF"/>
    <w:rsid w:val="00367387"/>
    <w:rsid w:val="00371922"/>
    <w:rsid w:val="00373686"/>
    <w:rsid w:val="00375C6D"/>
    <w:rsid w:val="00380939"/>
    <w:rsid w:val="0038527F"/>
    <w:rsid w:val="00387E3B"/>
    <w:rsid w:val="00394367"/>
    <w:rsid w:val="00394AE0"/>
    <w:rsid w:val="0039539D"/>
    <w:rsid w:val="00395A6D"/>
    <w:rsid w:val="003A0F14"/>
    <w:rsid w:val="003A2CC6"/>
    <w:rsid w:val="003A2D0E"/>
    <w:rsid w:val="003A5209"/>
    <w:rsid w:val="003A5495"/>
    <w:rsid w:val="003B23D0"/>
    <w:rsid w:val="003C04CD"/>
    <w:rsid w:val="003C52CA"/>
    <w:rsid w:val="003C7502"/>
    <w:rsid w:val="003C7DD3"/>
    <w:rsid w:val="003D2AF9"/>
    <w:rsid w:val="003D392F"/>
    <w:rsid w:val="003E1E02"/>
    <w:rsid w:val="003E24C8"/>
    <w:rsid w:val="003E524D"/>
    <w:rsid w:val="003F0A55"/>
    <w:rsid w:val="003F4055"/>
    <w:rsid w:val="003F4059"/>
    <w:rsid w:val="003F46F0"/>
    <w:rsid w:val="003F6C1D"/>
    <w:rsid w:val="003F7035"/>
    <w:rsid w:val="0040191F"/>
    <w:rsid w:val="00411D51"/>
    <w:rsid w:val="0041394B"/>
    <w:rsid w:val="00421256"/>
    <w:rsid w:val="0042176C"/>
    <w:rsid w:val="004224C6"/>
    <w:rsid w:val="0042260E"/>
    <w:rsid w:val="00422779"/>
    <w:rsid w:val="004251F1"/>
    <w:rsid w:val="00427825"/>
    <w:rsid w:val="00432935"/>
    <w:rsid w:val="00440DEC"/>
    <w:rsid w:val="004459F7"/>
    <w:rsid w:val="0045023F"/>
    <w:rsid w:val="004505B6"/>
    <w:rsid w:val="00455CB6"/>
    <w:rsid w:val="004606DF"/>
    <w:rsid w:val="00460793"/>
    <w:rsid w:val="004613E0"/>
    <w:rsid w:val="004620C7"/>
    <w:rsid w:val="00465735"/>
    <w:rsid w:val="0046655D"/>
    <w:rsid w:val="00473C66"/>
    <w:rsid w:val="00480454"/>
    <w:rsid w:val="00481379"/>
    <w:rsid w:val="00483027"/>
    <w:rsid w:val="00483627"/>
    <w:rsid w:val="004847F5"/>
    <w:rsid w:val="00490562"/>
    <w:rsid w:val="004919E9"/>
    <w:rsid w:val="00492660"/>
    <w:rsid w:val="00492A6A"/>
    <w:rsid w:val="004A0248"/>
    <w:rsid w:val="004A0B98"/>
    <w:rsid w:val="004A40F1"/>
    <w:rsid w:val="004A4CD6"/>
    <w:rsid w:val="004A656C"/>
    <w:rsid w:val="004B3CF0"/>
    <w:rsid w:val="004C1394"/>
    <w:rsid w:val="004C2C1F"/>
    <w:rsid w:val="004C2F8E"/>
    <w:rsid w:val="004C51E7"/>
    <w:rsid w:val="004D1F69"/>
    <w:rsid w:val="004E1914"/>
    <w:rsid w:val="004E1E72"/>
    <w:rsid w:val="004E4D80"/>
    <w:rsid w:val="004E4EDF"/>
    <w:rsid w:val="004E55C3"/>
    <w:rsid w:val="004E5DA9"/>
    <w:rsid w:val="004E7E35"/>
    <w:rsid w:val="004F3504"/>
    <w:rsid w:val="005001AE"/>
    <w:rsid w:val="0050336D"/>
    <w:rsid w:val="00505AD8"/>
    <w:rsid w:val="00506811"/>
    <w:rsid w:val="005119BA"/>
    <w:rsid w:val="0051328D"/>
    <w:rsid w:val="00515DA2"/>
    <w:rsid w:val="005239B2"/>
    <w:rsid w:val="00530AA8"/>
    <w:rsid w:val="00532298"/>
    <w:rsid w:val="005378BF"/>
    <w:rsid w:val="00544D12"/>
    <w:rsid w:val="005554B6"/>
    <w:rsid w:val="00560AE9"/>
    <w:rsid w:val="005633D6"/>
    <w:rsid w:val="005669B1"/>
    <w:rsid w:val="0056758E"/>
    <w:rsid w:val="00570A1D"/>
    <w:rsid w:val="00570C06"/>
    <w:rsid w:val="00571DF1"/>
    <w:rsid w:val="005729BE"/>
    <w:rsid w:val="005746C4"/>
    <w:rsid w:val="00577954"/>
    <w:rsid w:val="0058060D"/>
    <w:rsid w:val="0058153C"/>
    <w:rsid w:val="005823E1"/>
    <w:rsid w:val="00586DCE"/>
    <w:rsid w:val="00593AA5"/>
    <w:rsid w:val="00597CF9"/>
    <w:rsid w:val="005A4788"/>
    <w:rsid w:val="005A63C2"/>
    <w:rsid w:val="005B22EB"/>
    <w:rsid w:val="005B3A11"/>
    <w:rsid w:val="005C7181"/>
    <w:rsid w:val="005D0CDF"/>
    <w:rsid w:val="005D3130"/>
    <w:rsid w:val="005D5BEF"/>
    <w:rsid w:val="005E0968"/>
    <w:rsid w:val="005E0C87"/>
    <w:rsid w:val="005E1346"/>
    <w:rsid w:val="005E176A"/>
    <w:rsid w:val="005E2E42"/>
    <w:rsid w:val="005F2268"/>
    <w:rsid w:val="005F2895"/>
    <w:rsid w:val="005F59D1"/>
    <w:rsid w:val="005F62BC"/>
    <w:rsid w:val="00600AED"/>
    <w:rsid w:val="00600E84"/>
    <w:rsid w:val="0060144D"/>
    <w:rsid w:val="0060214F"/>
    <w:rsid w:val="00602902"/>
    <w:rsid w:val="00603FB1"/>
    <w:rsid w:val="006070D9"/>
    <w:rsid w:val="006100E1"/>
    <w:rsid w:val="00610CB4"/>
    <w:rsid w:val="00613BB9"/>
    <w:rsid w:val="00616154"/>
    <w:rsid w:val="00625698"/>
    <w:rsid w:val="00626089"/>
    <w:rsid w:val="006302BA"/>
    <w:rsid w:val="00630514"/>
    <w:rsid w:val="00630EE3"/>
    <w:rsid w:val="0063158E"/>
    <w:rsid w:val="006442F4"/>
    <w:rsid w:val="006465FC"/>
    <w:rsid w:val="0064766D"/>
    <w:rsid w:val="00650890"/>
    <w:rsid w:val="00652B71"/>
    <w:rsid w:val="006563E4"/>
    <w:rsid w:val="00657707"/>
    <w:rsid w:val="00657BD1"/>
    <w:rsid w:val="00672199"/>
    <w:rsid w:val="00673C92"/>
    <w:rsid w:val="006754E2"/>
    <w:rsid w:val="00681B8B"/>
    <w:rsid w:val="00683FA7"/>
    <w:rsid w:val="0068659C"/>
    <w:rsid w:val="00686B41"/>
    <w:rsid w:val="00690748"/>
    <w:rsid w:val="0069132C"/>
    <w:rsid w:val="00697D20"/>
    <w:rsid w:val="006B6417"/>
    <w:rsid w:val="006C210C"/>
    <w:rsid w:val="006C22C5"/>
    <w:rsid w:val="006C6602"/>
    <w:rsid w:val="006D60E8"/>
    <w:rsid w:val="006D6144"/>
    <w:rsid w:val="006E046B"/>
    <w:rsid w:val="006E664E"/>
    <w:rsid w:val="006F1EA6"/>
    <w:rsid w:val="006F32BD"/>
    <w:rsid w:val="006F7137"/>
    <w:rsid w:val="00712A8E"/>
    <w:rsid w:val="00712BD5"/>
    <w:rsid w:val="00713DE3"/>
    <w:rsid w:val="00714C7C"/>
    <w:rsid w:val="007158A7"/>
    <w:rsid w:val="00717DA0"/>
    <w:rsid w:val="0072184B"/>
    <w:rsid w:val="007376AF"/>
    <w:rsid w:val="00737A27"/>
    <w:rsid w:val="00737E41"/>
    <w:rsid w:val="00740B83"/>
    <w:rsid w:val="007447F0"/>
    <w:rsid w:val="007517B9"/>
    <w:rsid w:val="00762C18"/>
    <w:rsid w:val="00765414"/>
    <w:rsid w:val="00766B61"/>
    <w:rsid w:val="00766F73"/>
    <w:rsid w:val="00767E8F"/>
    <w:rsid w:val="0077160D"/>
    <w:rsid w:val="00775484"/>
    <w:rsid w:val="00783DEF"/>
    <w:rsid w:val="00785AF6"/>
    <w:rsid w:val="007876E0"/>
    <w:rsid w:val="00787889"/>
    <w:rsid w:val="00793B68"/>
    <w:rsid w:val="00795CFF"/>
    <w:rsid w:val="007A2DF1"/>
    <w:rsid w:val="007A3BF2"/>
    <w:rsid w:val="007A3E65"/>
    <w:rsid w:val="007A55A9"/>
    <w:rsid w:val="007B1958"/>
    <w:rsid w:val="007B35DA"/>
    <w:rsid w:val="007B6DE1"/>
    <w:rsid w:val="007B7C7E"/>
    <w:rsid w:val="007C2200"/>
    <w:rsid w:val="007C2A09"/>
    <w:rsid w:val="007C43BC"/>
    <w:rsid w:val="007C5DF4"/>
    <w:rsid w:val="007C732E"/>
    <w:rsid w:val="007C7CDB"/>
    <w:rsid w:val="007D69CC"/>
    <w:rsid w:val="007E0733"/>
    <w:rsid w:val="007E1A82"/>
    <w:rsid w:val="007E3CBB"/>
    <w:rsid w:val="007E7CEB"/>
    <w:rsid w:val="007F1337"/>
    <w:rsid w:val="007F2429"/>
    <w:rsid w:val="007F35BA"/>
    <w:rsid w:val="007F39F9"/>
    <w:rsid w:val="007F473B"/>
    <w:rsid w:val="007F494F"/>
    <w:rsid w:val="007F6924"/>
    <w:rsid w:val="007F6A58"/>
    <w:rsid w:val="00800FFF"/>
    <w:rsid w:val="00801398"/>
    <w:rsid w:val="00802A43"/>
    <w:rsid w:val="008043A9"/>
    <w:rsid w:val="00804A36"/>
    <w:rsid w:val="00804E5A"/>
    <w:rsid w:val="00806415"/>
    <w:rsid w:val="00813731"/>
    <w:rsid w:val="00816141"/>
    <w:rsid w:val="00817DB9"/>
    <w:rsid w:val="00820E62"/>
    <w:rsid w:val="00822F62"/>
    <w:rsid w:val="00823D1D"/>
    <w:rsid w:val="008254E5"/>
    <w:rsid w:val="00830AD0"/>
    <w:rsid w:val="00832E43"/>
    <w:rsid w:val="00835019"/>
    <w:rsid w:val="008365B0"/>
    <w:rsid w:val="008368F0"/>
    <w:rsid w:val="008419C8"/>
    <w:rsid w:val="0084233E"/>
    <w:rsid w:val="00843B27"/>
    <w:rsid w:val="0086127F"/>
    <w:rsid w:val="00861576"/>
    <w:rsid w:val="008622D1"/>
    <w:rsid w:val="008631C1"/>
    <w:rsid w:val="008673A2"/>
    <w:rsid w:val="008721B6"/>
    <w:rsid w:val="00874952"/>
    <w:rsid w:val="00874CAD"/>
    <w:rsid w:val="008760A2"/>
    <w:rsid w:val="00880272"/>
    <w:rsid w:val="00881479"/>
    <w:rsid w:val="00881513"/>
    <w:rsid w:val="00885797"/>
    <w:rsid w:val="00886CCA"/>
    <w:rsid w:val="00887474"/>
    <w:rsid w:val="008928AB"/>
    <w:rsid w:val="008A2E32"/>
    <w:rsid w:val="008B0BF5"/>
    <w:rsid w:val="008B2107"/>
    <w:rsid w:val="008B3A32"/>
    <w:rsid w:val="008B52FF"/>
    <w:rsid w:val="008B7E1D"/>
    <w:rsid w:val="008C4245"/>
    <w:rsid w:val="008C6878"/>
    <w:rsid w:val="008C77FA"/>
    <w:rsid w:val="008D0244"/>
    <w:rsid w:val="008D0DF7"/>
    <w:rsid w:val="008D2787"/>
    <w:rsid w:val="008D29A2"/>
    <w:rsid w:val="008D7C9A"/>
    <w:rsid w:val="008D7F5C"/>
    <w:rsid w:val="008E11FC"/>
    <w:rsid w:val="008E3F4D"/>
    <w:rsid w:val="008E538E"/>
    <w:rsid w:val="008F0915"/>
    <w:rsid w:val="008F4EF1"/>
    <w:rsid w:val="0090191F"/>
    <w:rsid w:val="00901D6F"/>
    <w:rsid w:val="009056C0"/>
    <w:rsid w:val="009072AB"/>
    <w:rsid w:val="00917022"/>
    <w:rsid w:val="00917212"/>
    <w:rsid w:val="009216CA"/>
    <w:rsid w:val="009232C8"/>
    <w:rsid w:val="00924ACD"/>
    <w:rsid w:val="00932D1A"/>
    <w:rsid w:val="009330D1"/>
    <w:rsid w:val="009332AF"/>
    <w:rsid w:val="00941225"/>
    <w:rsid w:val="009429FC"/>
    <w:rsid w:val="009452E5"/>
    <w:rsid w:val="009459A2"/>
    <w:rsid w:val="00953508"/>
    <w:rsid w:val="00972506"/>
    <w:rsid w:val="00972D5C"/>
    <w:rsid w:val="009766D6"/>
    <w:rsid w:val="00981C04"/>
    <w:rsid w:val="00985A5E"/>
    <w:rsid w:val="00987D17"/>
    <w:rsid w:val="00991115"/>
    <w:rsid w:val="00992E61"/>
    <w:rsid w:val="009931DE"/>
    <w:rsid w:val="00995BC1"/>
    <w:rsid w:val="009A0615"/>
    <w:rsid w:val="009A092E"/>
    <w:rsid w:val="009A1AC5"/>
    <w:rsid w:val="009A3201"/>
    <w:rsid w:val="009A367D"/>
    <w:rsid w:val="009A6315"/>
    <w:rsid w:val="009A64AC"/>
    <w:rsid w:val="009A79AC"/>
    <w:rsid w:val="009B4A04"/>
    <w:rsid w:val="009B6024"/>
    <w:rsid w:val="009C3863"/>
    <w:rsid w:val="009C5B65"/>
    <w:rsid w:val="009D0B71"/>
    <w:rsid w:val="009D0FB3"/>
    <w:rsid w:val="009D2395"/>
    <w:rsid w:val="009E1BAC"/>
    <w:rsid w:val="009E2BFB"/>
    <w:rsid w:val="009E741E"/>
    <w:rsid w:val="009F1843"/>
    <w:rsid w:val="009F67AB"/>
    <w:rsid w:val="009F7BDB"/>
    <w:rsid w:val="00A00381"/>
    <w:rsid w:val="00A04952"/>
    <w:rsid w:val="00A077B9"/>
    <w:rsid w:val="00A108A3"/>
    <w:rsid w:val="00A20E2D"/>
    <w:rsid w:val="00A26DB0"/>
    <w:rsid w:val="00A31583"/>
    <w:rsid w:val="00A33251"/>
    <w:rsid w:val="00A35555"/>
    <w:rsid w:val="00A36111"/>
    <w:rsid w:val="00A41601"/>
    <w:rsid w:val="00A4279A"/>
    <w:rsid w:val="00A46066"/>
    <w:rsid w:val="00A50F20"/>
    <w:rsid w:val="00A51913"/>
    <w:rsid w:val="00A52005"/>
    <w:rsid w:val="00A527F6"/>
    <w:rsid w:val="00A60224"/>
    <w:rsid w:val="00A65557"/>
    <w:rsid w:val="00A65AD4"/>
    <w:rsid w:val="00A713CB"/>
    <w:rsid w:val="00A722D7"/>
    <w:rsid w:val="00A74583"/>
    <w:rsid w:val="00A81275"/>
    <w:rsid w:val="00A84B12"/>
    <w:rsid w:val="00A857D6"/>
    <w:rsid w:val="00A8758E"/>
    <w:rsid w:val="00A90BED"/>
    <w:rsid w:val="00A92594"/>
    <w:rsid w:val="00A95BF4"/>
    <w:rsid w:val="00A95F3E"/>
    <w:rsid w:val="00AA016B"/>
    <w:rsid w:val="00AA1C00"/>
    <w:rsid w:val="00AA4C30"/>
    <w:rsid w:val="00AA6769"/>
    <w:rsid w:val="00AA6C43"/>
    <w:rsid w:val="00AB02C2"/>
    <w:rsid w:val="00AB2CCA"/>
    <w:rsid w:val="00AB2DFA"/>
    <w:rsid w:val="00AB6757"/>
    <w:rsid w:val="00AC3B7B"/>
    <w:rsid w:val="00AC3F38"/>
    <w:rsid w:val="00AC5B68"/>
    <w:rsid w:val="00AC5F9A"/>
    <w:rsid w:val="00AD4651"/>
    <w:rsid w:val="00AD54A4"/>
    <w:rsid w:val="00AD63D1"/>
    <w:rsid w:val="00AE254F"/>
    <w:rsid w:val="00AE52B8"/>
    <w:rsid w:val="00AE7562"/>
    <w:rsid w:val="00B01CA7"/>
    <w:rsid w:val="00B01D49"/>
    <w:rsid w:val="00B02D66"/>
    <w:rsid w:val="00B14979"/>
    <w:rsid w:val="00B17805"/>
    <w:rsid w:val="00B2096F"/>
    <w:rsid w:val="00B3072C"/>
    <w:rsid w:val="00B30911"/>
    <w:rsid w:val="00B32D98"/>
    <w:rsid w:val="00B3372A"/>
    <w:rsid w:val="00B34D99"/>
    <w:rsid w:val="00B37905"/>
    <w:rsid w:val="00B45379"/>
    <w:rsid w:val="00B50D6C"/>
    <w:rsid w:val="00B51266"/>
    <w:rsid w:val="00B51AE0"/>
    <w:rsid w:val="00B57DEA"/>
    <w:rsid w:val="00B70064"/>
    <w:rsid w:val="00B74F5D"/>
    <w:rsid w:val="00B77B8E"/>
    <w:rsid w:val="00B85880"/>
    <w:rsid w:val="00B8605B"/>
    <w:rsid w:val="00B901C6"/>
    <w:rsid w:val="00B9088F"/>
    <w:rsid w:val="00B90A0A"/>
    <w:rsid w:val="00B9397C"/>
    <w:rsid w:val="00B9597C"/>
    <w:rsid w:val="00B97DA0"/>
    <w:rsid w:val="00BA05E8"/>
    <w:rsid w:val="00BA0953"/>
    <w:rsid w:val="00BA3795"/>
    <w:rsid w:val="00BA4647"/>
    <w:rsid w:val="00BA60AC"/>
    <w:rsid w:val="00BA78E2"/>
    <w:rsid w:val="00BA7D5E"/>
    <w:rsid w:val="00BC0DD3"/>
    <w:rsid w:val="00BC2F97"/>
    <w:rsid w:val="00BC3B7C"/>
    <w:rsid w:val="00BC5ACD"/>
    <w:rsid w:val="00BD1271"/>
    <w:rsid w:val="00BD3019"/>
    <w:rsid w:val="00BD4341"/>
    <w:rsid w:val="00BD61AB"/>
    <w:rsid w:val="00BD7931"/>
    <w:rsid w:val="00BE22BE"/>
    <w:rsid w:val="00BE4590"/>
    <w:rsid w:val="00BE4AE4"/>
    <w:rsid w:val="00BF17E3"/>
    <w:rsid w:val="00BF5AF7"/>
    <w:rsid w:val="00BF7932"/>
    <w:rsid w:val="00C00155"/>
    <w:rsid w:val="00C012BB"/>
    <w:rsid w:val="00C0204F"/>
    <w:rsid w:val="00C04510"/>
    <w:rsid w:val="00C068D6"/>
    <w:rsid w:val="00C154AD"/>
    <w:rsid w:val="00C15CC8"/>
    <w:rsid w:val="00C17F30"/>
    <w:rsid w:val="00C2244A"/>
    <w:rsid w:val="00C305BC"/>
    <w:rsid w:val="00C31215"/>
    <w:rsid w:val="00C32221"/>
    <w:rsid w:val="00C34EB1"/>
    <w:rsid w:val="00C3529C"/>
    <w:rsid w:val="00C40848"/>
    <w:rsid w:val="00C41B15"/>
    <w:rsid w:val="00C42A9A"/>
    <w:rsid w:val="00C44965"/>
    <w:rsid w:val="00C55D24"/>
    <w:rsid w:val="00C619E2"/>
    <w:rsid w:val="00C61B4A"/>
    <w:rsid w:val="00C61B5A"/>
    <w:rsid w:val="00C66888"/>
    <w:rsid w:val="00C67124"/>
    <w:rsid w:val="00C739BA"/>
    <w:rsid w:val="00C8443F"/>
    <w:rsid w:val="00C844BC"/>
    <w:rsid w:val="00C87D1F"/>
    <w:rsid w:val="00C92D81"/>
    <w:rsid w:val="00C94430"/>
    <w:rsid w:val="00C965DB"/>
    <w:rsid w:val="00CA0935"/>
    <w:rsid w:val="00CA170A"/>
    <w:rsid w:val="00CA525A"/>
    <w:rsid w:val="00CA567C"/>
    <w:rsid w:val="00CA5945"/>
    <w:rsid w:val="00CA631A"/>
    <w:rsid w:val="00CB75A1"/>
    <w:rsid w:val="00CC10A1"/>
    <w:rsid w:val="00CC1A47"/>
    <w:rsid w:val="00CC2A90"/>
    <w:rsid w:val="00CC46B9"/>
    <w:rsid w:val="00CD18EA"/>
    <w:rsid w:val="00CE3509"/>
    <w:rsid w:val="00CE424B"/>
    <w:rsid w:val="00CE4E70"/>
    <w:rsid w:val="00CF09C4"/>
    <w:rsid w:val="00CF1509"/>
    <w:rsid w:val="00CF6EB1"/>
    <w:rsid w:val="00CF71A9"/>
    <w:rsid w:val="00D011AC"/>
    <w:rsid w:val="00D058DC"/>
    <w:rsid w:val="00D06EE3"/>
    <w:rsid w:val="00D141AD"/>
    <w:rsid w:val="00D144BD"/>
    <w:rsid w:val="00D14604"/>
    <w:rsid w:val="00D170EC"/>
    <w:rsid w:val="00D26F00"/>
    <w:rsid w:val="00D27649"/>
    <w:rsid w:val="00D27E93"/>
    <w:rsid w:val="00D30596"/>
    <w:rsid w:val="00D406B6"/>
    <w:rsid w:val="00D40F90"/>
    <w:rsid w:val="00D43456"/>
    <w:rsid w:val="00D466DA"/>
    <w:rsid w:val="00D50916"/>
    <w:rsid w:val="00D573C7"/>
    <w:rsid w:val="00D6200F"/>
    <w:rsid w:val="00D630A1"/>
    <w:rsid w:val="00D72087"/>
    <w:rsid w:val="00D73159"/>
    <w:rsid w:val="00D80252"/>
    <w:rsid w:val="00D80948"/>
    <w:rsid w:val="00D813A1"/>
    <w:rsid w:val="00D81A74"/>
    <w:rsid w:val="00D82ABC"/>
    <w:rsid w:val="00D84EE8"/>
    <w:rsid w:val="00D90363"/>
    <w:rsid w:val="00D9677F"/>
    <w:rsid w:val="00D97DE9"/>
    <w:rsid w:val="00DA0424"/>
    <w:rsid w:val="00DA1B2C"/>
    <w:rsid w:val="00DA49C1"/>
    <w:rsid w:val="00DA68CA"/>
    <w:rsid w:val="00DA7952"/>
    <w:rsid w:val="00DB1F96"/>
    <w:rsid w:val="00DB381B"/>
    <w:rsid w:val="00DC38F6"/>
    <w:rsid w:val="00DC3962"/>
    <w:rsid w:val="00DC7ED2"/>
    <w:rsid w:val="00DD3BD6"/>
    <w:rsid w:val="00DE3623"/>
    <w:rsid w:val="00DE52A2"/>
    <w:rsid w:val="00DE7C27"/>
    <w:rsid w:val="00DF5EB8"/>
    <w:rsid w:val="00DF651E"/>
    <w:rsid w:val="00DF662F"/>
    <w:rsid w:val="00DF6B64"/>
    <w:rsid w:val="00DF7CC0"/>
    <w:rsid w:val="00E02E7B"/>
    <w:rsid w:val="00E0365F"/>
    <w:rsid w:val="00E0497C"/>
    <w:rsid w:val="00E10500"/>
    <w:rsid w:val="00E13B0A"/>
    <w:rsid w:val="00E142F6"/>
    <w:rsid w:val="00E175C2"/>
    <w:rsid w:val="00E26B75"/>
    <w:rsid w:val="00E26C47"/>
    <w:rsid w:val="00E26FAC"/>
    <w:rsid w:val="00E32799"/>
    <w:rsid w:val="00E3447C"/>
    <w:rsid w:val="00E34893"/>
    <w:rsid w:val="00E36345"/>
    <w:rsid w:val="00E37C6E"/>
    <w:rsid w:val="00E415FB"/>
    <w:rsid w:val="00E41A60"/>
    <w:rsid w:val="00E43A5C"/>
    <w:rsid w:val="00E44CA8"/>
    <w:rsid w:val="00E44F3C"/>
    <w:rsid w:val="00E45BB2"/>
    <w:rsid w:val="00E47295"/>
    <w:rsid w:val="00E50604"/>
    <w:rsid w:val="00E51368"/>
    <w:rsid w:val="00E51A65"/>
    <w:rsid w:val="00E53562"/>
    <w:rsid w:val="00E703AD"/>
    <w:rsid w:val="00E74225"/>
    <w:rsid w:val="00E87EAC"/>
    <w:rsid w:val="00E95865"/>
    <w:rsid w:val="00EA093B"/>
    <w:rsid w:val="00EA3EDC"/>
    <w:rsid w:val="00EA55D5"/>
    <w:rsid w:val="00EB0C07"/>
    <w:rsid w:val="00EB3C89"/>
    <w:rsid w:val="00EB4827"/>
    <w:rsid w:val="00EB4AAC"/>
    <w:rsid w:val="00ED26EB"/>
    <w:rsid w:val="00ED2882"/>
    <w:rsid w:val="00ED7E4A"/>
    <w:rsid w:val="00EE019B"/>
    <w:rsid w:val="00EE195D"/>
    <w:rsid w:val="00EE60EC"/>
    <w:rsid w:val="00EE69ED"/>
    <w:rsid w:val="00EE6DED"/>
    <w:rsid w:val="00EE732E"/>
    <w:rsid w:val="00EF1568"/>
    <w:rsid w:val="00EF2DEA"/>
    <w:rsid w:val="00EF3C26"/>
    <w:rsid w:val="00EF4CB5"/>
    <w:rsid w:val="00EF5D03"/>
    <w:rsid w:val="00F0009F"/>
    <w:rsid w:val="00F05D60"/>
    <w:rsid w:val="00F15F99"/>
    <w:rsid w:val="00F23BB7"/>
    <w:rsid w:val="00F262C1"/>
    <w:rsid w:val="00F31630"/>
    <w:rsid w:val="00F43F9C"/>
    <w:rsid w:val="00F466CF"/>
    <w:rsid w:val="00F56162"/>
    <w:rsid w:val="00F56BE4"/>
    <w:rsid w:val="00F5789D"/>
    <w:rsid w:val="00F61300"/>
    <w:rsid w:val="00F631F2"/>
    <w:rsid w:val="00F65ADA"/>
    <w:rsid w:val="00F66726"/>
    <w:rsid w:val="00F67C0F"/>
    <w:rsid w:val="00F80AB3"/>
    <w:rsid w:val="00F85292"/>
    <w:rsid w:val="00F878AE"/>
    <w:rsid w:val="00F87B9D"/>
    <w:rsid w:val="00F9077E"/>
    <w:rsid w:val="00F91558"/>
    <w:rsid w:val="00F93574"/>
    <w:rsid w:val="00FA2C84"/>
    <w:rsid w:val="00FA374F"/>
    <w:rsid w:val="00FB0ED6"/>
    <w:rsid w:val="00FB62CA"/>
    <w:rsid w:val="00FB62E0"/>
    <w:rsid w:val="00FB68BC"/>
    <w:rsid w:val="00FB6BE3"/>
    <w:rsid w:val="00FB7364"/>
    <w:rsid w:val="00FB7CF6"/>
    <w:rsid w:val="00FC1D93"/>
    <w:rsid w:val="00FC29B6"/>
    <w:rsid w:val="00FC4984"/>
    <w:rsid w:val="00FD249E"/>
    <w:rsid w:val="00FE1A35"/>
    <w:rsid w:val="00FF4A0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204A0A1"/>
  <w15:chartTrackingRefBased/>
  <w15:docId w15:val="{B2881E7B-4D79-48EC-8FEE-BD774C14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74952"/>
    <w:pPr>
      <w:widowControl w:val="0"/>
      <w:suppressAutoHyphens/>
      <w:spacing w:line="360" w:lineRule="auto"/>
      <w:jc w:val="both"/>
    </w:pPr>
    <w:rPr>
      <w:rFonts w:eastAsia="WenQuanYi Zen Hei" w:cs="Lohit Hindi"/>
      <w:color w:val="00000A"/>
      <w:kern w:val="1"/>
      <w:sz w:val="24"/>
      <w:szCs w:val="24"/>
      <w:lang w:eastAsia="zh-CN" w:bidi="hi-IN"/>
    </w:rPr>
  </w:style>
  <w:style w:type="paragraph" w:styleId="Cmsor1">
    <w:name w:val="heading 1"/>
    <w:basedOn w:val="Cmsor"/>
    <w:next w:val="Norml"/>
    <w:qFormat/>
    <w:rsid w:val="00E26C47"/>
    <w:pPr>
      <w:spacing w:before="57" w:after="480"/>
      <w:jc w:val="center"/>
      <w:outlineLvl w:val="0"/>
    </w:pPr>
    <w:rPr>
      <w:rFonts w:ascii="Times New Roman" w:hAnsi="Times New Roman"/>
      <w:b/>
      <w:bCs/>
      <w:sz w:val="32"/>
      <w:szCs w:val="32"/>
    </w:rPr>
  </w:style>
  <w:style w:type="paragraph" w:styleId="Cmsor2">
    <w:name w:val="heading 2"/>
    <w:basedOn w:val="Norml"/>
    <w:next w:val="Norml"/>
    <w:link w:val="Cmsor2Char"/>
    <w:qFormat/>
    <w:rsid w:val="006070D9"/>
    <w:pPr>
      <w:keepNext/>
      <w:spacing w:before="480" w:after="360" w:line="320" w:lineRule="atLeast"/>
      <w:outlineLvl w:val="1"/>
    </w:pPr>
    <w:rPr>
      <w:rFonts w:cs="Arial"/>
      <w:b/>
      <w:bCs/>
      <w:i/>
      <w:iCs/>
      <w:sz w:val="32"/>
      <w:szCs w:val="28"/>
    </w:rPr>
  </w:style>
  <w:style w:type="paragraph" w:styleId="Cmsor3">
    <w:name w:val="heading 3"/>
    <w:basedOn w:val="Cmsor"/>
    <w:next w:val="Norml"/>
    <w:qFormat/>
    <w:rsid w:val="006070D9"/>
    <w:pPr>
      <w:spacing w:before="360" w:after="240"/>
      <w:outlineLvl w:val="2"/>
    </w:pPr>
    <w:rPr>
      <w:rFonts w:ascii="Times New Roman" w:hAnsi="Times New Roman"/>
      <w:b/>
      <w:bCs/>
      <w:color w:val="A6A6A6" w:themeColor="background1" w:themeShade="A6"/>
    </w:rPr>
  </w:style>
  <w:style w:type="paragraph" w:styleId="Cmsor4">
    <w:name w:val="heading 4"/>
    <w:basedOn w:val="Norml"/>
    <w:next w:val="Norml"/>
    <w:link w:val="Cmsor4Char"/>
    <w:uiPriority w:val="9"/>
    <w:semiHidden/>
    <w:unhideWhenUsed/>
    <w:qFormat/>
    <w:rsid w:val="00360675"/>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rsid w:val="00371922"/>
    <w:pPr>
      <w:suppressLineNumbers/>
      <w:spacing w:before="120" w:after="360"/>
      <w:jc w:val="center"/>
    </w:pPr>
    <w:rPr>
      <w:rFonts w:cs="Mangal"/>
      <w:b/>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link w:val="lfejChar"/>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Norml"/>
    <w:qFormat/>
    <w:pPr>
      <w:jc w:val="center"/>
    </w:pPr>
    <w:rPr>
      <w:b/>
      <w:bCs/>
      <w:sz w:val="36"/>
      <w:szCs w:val="36"/>
    </w:rPr>
  </w:style>
  <w:style w:type="paragraph" w:styleId="Idzet">
    <w:name w:val="Quote"/>
    <w:basedOn w:val="Norml"/>
    <w:next w:val="Norml"/>
    <w:qFormat/>
    <w:pPr>
      <w:spacing w:after="283"/>
      <w:ind w:left="567" w:right="567"/>
    </w:pPr>
  </w:style>
  <w:style w:type="paragraph" w:styleId="Alcm">
    <w:name w:val="Subtitle"/>
    <w:basedOn w:val="Cmsor"/>
    <w:next w:val="Norml"/>
    <w:qFormat/>
    <w:pPr>
      <w:spacing w:before="60"/>
      <w:jc w:val="center"/>
    </w:pPr>
    <w:rPr>
      <w:sz w:val="36"/>
      <w:szCs w:val="36"/>
    </w:rPr>
  </w:style>
  <w:style w:type="paragraph" w:customStyle="1" w:styleId="Cmsor0">
    <w:name w:val="Címsor*"/>
    <w:basedOn w:val="Cmsor1"/>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basedOn w:val="Bekezdsalapbettpusa"/>
    <w:link w:val="llb"/>
    <w:uiPriority w:val="99"/>
    <w:rsid w:val="00AC3F38"/>
    <w:rPr>
      <w:rFonts w:eastAsia="WenQuanYi Zen Hei" w:cs="Lohit Hindi"/>
      <w:color w:val="00000A"/>
      <w:kern w:val="1"/>
      <w:sz w:val="24"/>
      <w:szCs w:val="24"/>
      <w:lang w:eastAsia="zh-CN" w:bidi="hi-IN"/>
    </w:rPr>
  </w:style>
  <w:style w:type="character" w:styleId="Finomkiemels">
    <w:name w:val="Subtle Emphasis"/>
    <w:basedOn w:val="Bekezdsalapbettpusa"/>
    <w:uiPriority w:val="19"/>
    <w:qFormat/>
    <w:rsid w:val="00DE52A2"/>
    <w:rPr>
      <w:i/>
      <w:iCs/>
      <w:color w:val="404040" w:themeColor="text1" w:themeTint="BF"/>
    </w:rPr>
  </w:style>
  <w:style w:type="paragraph" w:styleId="Kiemeltidzet">
    <w:name w:val="Intense Quote"/>
    <w:basedOn w:val="Norml"/>
    <w:next w:val="Norml"/>
    <w:link w:val="KiemeltidzetChar"/>
    <w:uiPriority w:val="30"/>
    <w:qFormat/>
    <w:rsid w:val="00DE52A2"/>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KiemeltidzetChar">
    <w:name w:val="Kiemelt idézet Char"/>
    <w:basedOn w:val="Bekezdsalapbettpusa"/>
    <w:link w:val="Kiemeltidzet"/>
    <w:uiPriority w:val="30"/>
    <w:rsid w:val="00DE52A2"/>
    <w:rPr>
      <w:rFonts w:eastAsia="WenQuanYi Zen Hei" w:cs="Mangal"/>
      <w:i/>
      <w:iCs/>
      <w:color w:val="4472C4" w:themeColor="accent1"/>
      <w:kern w:val="1"/>
      <w:sz w:val="24"/>
      <w:szCs w:val="21"/>
      <w:lang w:eastAsia="zh-CN" w:bidi="hi-IN"/>
    </w:rPr>
  </w:style>
  <w:style w:type="character" w:styleId="Kiemels">
    <w:name w:val="Emphasis"/>
    <w:basedOn w:val="Bekezdsalapbettpusa"/>
    <w:uiPriority w:val="20"/>
    <w:qFormat/>
    <w:rsid w:val="00DE52A2"/>
    <w:rPr>
      <w:i/>
      <w:iCs/>
    </w:rPr>
  </w:style>
  <w:style w:type="character" w:styleId="Erskiemels">
    <w:name w:val="Intense Emphasis"/>
    <w:basedOn w:val="Bekezdsalapbettpusa"/>
    <w:uiPriority w:val="21"/>
    <w:qFormat/>
    <w:rsid w:val="00DE52A2"/>
    <w:rPr>
      <w:i/>
      <w:iCs/>
      <w:color w:val="4472C4" w:themeColor="accent1"/>
    </w:rPr>
  </w:style>
  <w:style w:type="character" w:styleId="Kiemels2">
    <w:name w:val="Strong"/>
    <w:basedOn w:val="Bekezdsalapbettpusa"/>
    <w:uiPriority w:val="22"/>
    <w:qFormat/>
    <w:rsid w:val="00DE52A2"/>
    <w:rPr>
      <w:b/>
      <w:bCs/>
    </w:rPr>
  </w:style>
  <w:style w:type="character" w:styleId="Finomhivatkozs">
    <w:name w:val="Subtle Reference"/>
    <w:basedOn w:val="Bekezdsalapbettpusa"/>
    <w:uiPriority w:val="31"/>
    <w:qFormat/>
    <w:rsid w:val="00DE52A2"/>
    <w:rPr>
      <w:smallCaps/>
      <w:color w:val="5A5A5A" w:themeColor="text1" w:themeTint="A5"/>
    </w:rPr>
  </w:style>
  <w:style w:type="character" w:styleId="Ershivatkozs">
    <w:name w:val="Intense Reference"/>
    <w:basedOn w:val="Bekezdsalapbettpusa"/>
    <w:uiPriority w:val="32"/>
    <w:qFormat/>
    <w:rsid w:val="00DE52A2"/>
    <w:rPr>
      <w:b/>
      <w:bCs/>
      <w:smallCaps/>
      <w:color w:val="4472C4" w:themeColor="accent1"/>
      <w:spacing w:val="5"/>
    </w:rPr>
  </w:style>
  <w:style w:type="character" w:styleId="Knyvcme">
    <w:name w:val="Book Title"/>
    <w:basedOn w:val="Bekezdsalapbettpusa"/>
    <w:uiPriority w:val="33"/>
    <w:qFormat/>
    <w:rsid w:val="00DE52A2"/>
    <w:rPr>
      <w:b/>
      <w:bCs/>
      <w:i/>
      <w:iCs/>
      <w:spacing w:val="5"/>
    </w:rPr>
  </w:style>
  <w:style w:type="paragraph" w:styleId="Listaszerbekezds">
    <w:name w:val="List Paragraph"/>
    <w:basedOn w:val="Norml"/>
    <w:uiPriority w:val="34"/>
    <w:qFormat/>
    <w:rsid w:val="00DE52A2"/>
    <w:pPr>
      <w:ind w:left="720"/>
      <w:contextualSpacing/>
    </w:pPr>
    <w:rPr>
      <w:rFonts w:cs="Mangal"/>
      <w:szCs w:val="21"/>
    </w:rPr>
  </w:style>
  <w:style w:type="paragraph" w:styleId="Tartalomjegyzkcmsora">
    <w:name w:val="TOC Heading"/>
    <w:basedOn w:val="Cmsor1"/>
    <w:next w:val="Norml"/>
    <w:uiPriority w:val="39"/>
    <w:unhideWhenUsed/>
    <w:qFormat/>
    <w:rsid w:val="009A0615"/>
    <w:pPr>
      <w:keepLines/>
      <w:widowControl/>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EE732E"/>
    <w:pPr>
      <w:tabs>
        <w:tab w:val="left" w:pos="480"/>
        <w:tab w:val="right" w:leader="dot" w:pos="8777"/>
      </w:tabs>
      <w:spacing w:after="100"/>
    </w:pPr>
    <w:rPr>
      <w:rFonts w:cs="Mangal"/>
      <w:szCs w:val="21"/>
    </w:rPr>
  </w:style>
  <w:style w:type="character" w:styleId="Hiperhivatkozs">
    <w:name w:val="Hyperlink"/>
    <w:basedOn w:val="Bekezdsalapbettpusa"/>
    <w:uiPriority w:val="99"/>
    <w:unhideWhenUsed/>
    <w:rsid w:val="009A0615"/>
    <w:rPr>
      <w:color w:val="0563C1" w:themeColor="hyperlink"/>
      <w:u w:val="single"/>
    </w:rPr>
  </w:style>
  <w:style w:type="paragraph" w:styleId="TJ2">
    <w:name w:val="toc 2"/>
    <w:basedOn w:val="Norml"/>
    <w:next w:val="Norml"/>
    <w:autoRedefine/>
    <w:uiPriority w:val="39"/>
    <w:unhideWhenUsed/>
    <w:rsid w:val="00E0497C"/>
    <w:pPr>
      <w:spacing w:after="100"/>
      <w:ind w:left="240"/>
    </w:pPr>
    <w:rPr>
      <w:rFonts w:cs="Mangal"/>
      <w:szCs w:val="21"/>
    </w:rPr>
  </w:style>
  <w:style w:type="paragraph" w:styleId="TJ3">
    <w:name w:val="toc 3"/>
    <w:basedOn w:val="Norml"/>
    <w:next w:val="Norml"/>
    <w:autoRedefine/>
    <w:uiPriority w:val="39"/>
    <w:unhideWhenUsed/>
    <w:rsid w:val="00E0497C"/>
    <w:pPr>
      <w:spacing w:after="100"/>
      <w:ind w:left="480"/>
    </w:pPr>
    <w:rPr>
      <w:rFonts w:cs="Mangal"/>
      <w:szCs w:val="21"/>
    </w:rPr>
  </w:style>
  <w:style w:type="paragraph" w:styleId="Lbjegyzetszveg">
    <w:name w:val="footnote text"/>
    <w:basedOn w:val="Norml"/>
    <w:link w:val="LbjegyzetszvegChar"/>
    <w:uiPriority w:val="99"/>
    <w:semiHidden/>
    <w:unhideWhenUsed/>
    <w:rsid w:val="00DF6B64"/>
    <w:pPr>
      <w:spacing w:line="240" w:lineRule="auto"/>
    </w:pPr>
    <w:rPr>
      <w:rFonts w:cs="Mangal"/>
      <w:sz w:val="20"/>
      <w:szCs w:val="18"/>
    </w:rPr>
  </w:style>
  <w:style w:type="character" w:customStyle="1" w:styleId="LbjegyzetszvegChar">
    <w:name w:val="Lábjegyzetszöveg Char"/>
    <w:basedOn w:val="Bekezdsalapbettpusa"/>
    <w:link w:val="Lbjegyzetszveg"/>
    <w:uiPriority w:val="99"/>
    <w:semiHidden/>
    <w:rsid w:val="00DF6B64"/>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DF6B64"/>
    <w:rPr>
      <w:vertAlign w:val="superscript"/>
    </w:rPr>
  </w:style>
  <w:style w:type="paragraph" w:styleId="Irodalomjegyzk">
    <w:name w:val="Bibliography"/>
    <w:basedOn w:val="Norml"/>
    <w:next w:val="Norml"/>
    <w:uiPriority w:val="37"/>
    <w:unhideWhenUsed/>
    <w:rsid w:val="00DF6B64"/>
    <w:pPr>
      <w:tabs>
        <w:tab w:val="left" w:pos="384"/>
      </w:tabs>
      <w:spacing w:line="240" w:lineRule="auto"/>
      <w:ind w:left="384" w:hanging="384"/>
    </w:pPr>
    <w:rPr>
      <w:rFonts w:cs="Mangal"/>
      <w:szCs w:val="21"/>
    </w:rPr>
  </w:style>
  <w:style w:type="character" w:customStyle="1" w:styleId="Cmsor4Char">
    <w:name w:val="Címsor 4 Char"/>
    <w:basedOn w:val="Bekezdsalapbettpusa"/>
    <w:link w:val="Cmsor4"/>
    <w:uiPriority w:val="9"/>
    <w:semiHidden/>
    <w:rsid w:val="00360675"/>
    <w:rPr>
      <w:rFonts w:asciiTheme="majorHAnsi" w:eastAsiaTheme="majorEastAsia" w:hAnsiTheme="majorHAnsi" w:cs="Mangal"/>
      <w:i/>
      <w:iCs/>
      <w:color w:val="2F5496" w:themeColor="accent1" w:themeShade="BF"/>
      <w:kern w:val="1"/>
      <w:sz w:val="24"/>
      <w:szCs w:val="21"/>
      <w:lang w:eastAsia="zh-CN" w:bidi="hi-IN"/>
    </w:rPr>
  </w:style>
  <w:style w:type="character" w:styleId="Feloldatlanmegemlts">
    <w:name w:val="Unresolved Mention"/>
    <w:basedOn w:val="Bekezdsalapbettpusa"/>
    <w:uiPriority w:val="99"/>
    <w:semiHidden/>
    <w:unhideWhenUsed/>
    <w:rsid w:val="00016838"/>
    <w:rPr>
      <w:color w:val="605E5C"/>
      <w:shd w:val="clear" w:color="auto" w:fill="E1DFDD"/>
    </w:rPr>
  </w:style>
  <w:style w:type="paragraph" w:styleId="NormlWeb">
    <w:name w:val="Normal (Web)"/>
    <w:basedOn w:val="Norml"/>
    <w:uiPriority w:val="99"/>
    <w:semiHidden/>
    <w:unhideWhenUsed/>
    <w:rsid w:val="00F65ADA"/>
    <w:pPr>
      <w:widowControl/>
      <w:suppressAutoHyphens w:val="0"/>
      <w:spacing w:before="100" w:beforeAutospacing="1" w:after="100" w:afterAutospacing="1" w:line="240" w:lineRule="auto"/>
      <w:jc w:val="left"/>
    </w:pPr>
    <w:rPr>
      <w:rFonts w:eastAsia="Times New Roman" w:cs="Times New Roman"/>
      <w:color w:val="auto"/>
      <w:kern w:val="0"/>
      <w:lang w:eastAsia="hu-HU" w:bidi="ar-SA"/>
    </w:rPr>
  </w:style>
  <w:style w:type="character" w:styleId="Mrltotthiperhivatkozs">
    <w:name w:val="FollowedHyperlink"/>
    <w:basedOn w:val="Bekezdsalapbettpusa"/>
    <w:uiPriority w:val="99"/>
    <w:semiHidden/>
    <w:unhideWhenUsed/>
    <w:rsid w:val="00B01D49"/>
    <w:rPr>
      <w:color w:val="954F72" w:themeColor="followedHyperlink"/>
      <w:u w:val="single"/>
    </w:rPr>
  </w:style>
  <w:style w:type="paragraph" w:customStyle="1" w:styleId="Kd">
    <w:name w:val="Kód"/>
    <w:basedOn w:val="Norml"/>
    <w:link w:val="KdChar"/>
    <w:qFormat/>
    <w:rsid w:val="00144FF0"/>
    <w:rPr>
      <w:rFonts w:ascii="Consolas" w:hAnsi="Consolas"/>
      <w:sz w:val="20"/>
    </w:rPr>
  </w:style>
  <w:style w:type="character" w:customStyle="1" w:styleId="KdChar">
    <w:name w:val="Kód Char"/>
    <w:basedOn w:val="Bekezdsalapbettpusa"/>
    <w:link w:val="Kd"/>
    <w:rsid w:val="00144FF0"/>
    <w:rPr>
      <w:rFonts w:ascii="Consolas" w:eastAsia="WenQuanYi Zen Hei" w:hAnsi="Consolas" w:cs="Lohit Hindi"/>
      <w:color w:val="00000A"/>
      <w:kern w:val="1"/>
      <w:szCs w:val="24"/>
      <w:lang w:eastAsia="zh-CN" w:bidi="hi-IN"/>
    </w:rPr>
  </w:style>
  <w:style w:type="paragraph" w:styleId="brajegyzk">
    <w:name w:val="table of figures"/>
    <w:basedOn w:val="Norml"/>
    <w:next w:val="Norml"/>
    <w:uiPriority w:val="99"/>
    <w:unhideWhenUsed/>
    <w:rsid w:val="009766D6"/>
    <w:rPr>
      <w:rFonts w:cs="Mangal"/>
      <w:szCs w:val="21"/>
    </w:rPr>
  </w:style>
  <w:style w:type="character" w:customStyle="1" w:styleId="Cmsor2Char">
    <w:name w:val="Címsor 2 Char"/>
    <w:basedOn w:val="Bekezdsalapbettpusa"/>
    <w:link w:val="Cmsor2"/>
    <w:rsid w:val="005F2895"/>
    <w:rPr>
      <w:rFonts w:eastAsia="WenQuanYi Zen Hei" w:cs="Arial"/>
      <w:b/>
      <w:bCs/>
      <w:i/>
      <w:iCs/>
      <w:color w:val="00000A"/>
      <w:kern w:val="1"/>
      <w:sz w:val="32"/>
      <w:szCs w:val="28"/>
      <w:lang w:eastAsia="zh-CN" w:bidi="hi-IN"/>
    </w:rPr>
  </w:style>
  <w:style w:type="character" w:styleId="HTML-kd">
    <w:name w:val="HTML Code"/>
    <w:basedOn w:val="Bekezdsalapbettpusa"/>
    <w:uiPriority w:val="99"/>
    <w:semiHidden/>
    <w:unhideWhenUsed/>
    <w:rsid w:val="0036533A"/>
    <w:rPr>
      <w:rFonts w:ascii="Courier New" w:eastAsia="Times New Roman" w:hAnsi="Courier New" w:cs="Courier New"/>
      <w:sz w:val="20"/>
      <w:szCs w:val="20"/>
    </w:rPr>
  </w:style>
  <w:style w:type="character" w:customStyle="1" w:styleId="lfejChar">
    <w:name w:val="Élőfej Char"/>
    <w:basedOn w:val="Bekezdsalapbettpusa"/>
    <w:link w:val="lfej"/>
    <w:rsid w:val="008631C1"/>
    <w:rPr>
      <w:rFonts w:eastAsia="WenQuanYi Zen Hei" w:cs="Lohit Hindi"/>
      <w:b/>
      <w:color w:val="00000A"/>
      <w:kern w:val="1"/>
      <w:sz w:val="24"/>
      <w:szCs w:val="24"/>
      <w:lang w:eastAsia="zh-CN" w:bidi="hi-IN"/>
    </w:rPr>
  </w:style>
  <w:style w:type="character" w:customStyle="1" w:styleId="caps">
    <w:name w:val="caps"/>
    <w:basedOn w:val="Bekezdsalapbettpusa"/>
    <w:rsid w:val="006E046B"/>
  </w:style>
  <w:style w:type="character" w:customStyle="1" w:styleId="widont">
    <w:name w:val="widont"/>
    <w:basedOn w:val="Bekezdsalapbettpusa"/>
    <w:rsid w:val="006E04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50191">
      <w:bodyDiv w:val="1"/>
      <w:marLeft w:val="0"/>
      <w:marRight w:val="0"/>
      <w:marTop w:val="0"/>
      <w:marBottom w:val="0"/>
      <w:divBdr>
        <w:top w:val="none" w:sz="0" w:space="0" w:color="auto"/>
        <w:left w:val="none" w:sz="0" w:space="0" w:color="auto"/>
        <w:bottom w:val="none" w:sz="0" w:space="0" w:color="auto"/>
        <w:right w:val="none" w:sz="0" w:space="0" w:color="auto"/>
      </w:divBdr>
    </w:div>
    <w:div w:id="300811054">
      <w:bodyDiv w:val="1"/>
      <w:marLeft w:val="0"/>
      <w:marRight w:val="0"/>
      <w:marTop w:val="0"/>
      <w:marBottom w:val="0"/>
      <w:divBdr>
        <w:top w:val="none" w:sz="0" w:space="0" w:color="auto"/>
        <w:left w:val="none" w:sz="0" w:space="0" w:color="auto"/>
        <w:bottom w:val="none" w:sz="0" w:space="0" w:color="auto"/>
        <w:right w:val="none" w:sz="0" w:space="0" w:color="auto"/>
      </w:divBdr>
      <w:divsChild>
        <w:div w:id="1149009042">
          <w:marLeft w:val="0"/>
          <w:marRight w:val="0"/>
          <w:marTop w:val="0"/>
          <w:marBottom w:val="0"/>
          <w:divBdr>
            <w:top w:val="none" w:sz="0" w:space="0" w:color="auto"/>
            <w:left w:val="none" w:sz="0" w:space="0" w:color="auto"/>
            <w:bottom w:val="none" w:sz="0" w:space="0" w:color="auto"/>
            <w:right w:val="none" w:sz="0" w:space="0" w:color="auto"/>
          </w:divBdr>
          <w:divsChild>
            <w:div w:id="314266165">
              <w:marLeft w:val="0"/>
              <w:marRight w:val="0"/>
              <w:marTop w:val="0"/>
              <w:marBottom w:val="0"/>
              <w:divBdr>
                <w:top w:val="none" w:sz="0" w:space="0" w:color="auto"/>
                <w:left w:val="none" w:sz="0" w:space="0" w:color="auto"/>
                <w:bottom w:val="none" w:sz="0" w:space="0" w:color="auto"/>
                <w:right w:val="none" w:sz="0" w:space="0" w:color="auto"/>
              </w:divBdr>
            </w:div>
            <w:div w:id="1421638127">
              <w:marLeft w:val="0"/>
              <w:marRight w:val="0"/>
              <w:marTop w:val="0"/>
              <w:marBottom w:val="0"/>
              <w:divBdr>
                <w:top w:val="none" w:sz="0" w:space="0" w:color="auto"/>
                <w:left w:val="none" w:sz="0" w:space="0" w:color="auto"/>
                <w:bottom w:val="none" w:sz="0" w:space="0" w:color="auto"/>
                <w:right w:val="none" w:sz="0" w:space="0" w:color="auto"/>
              </w:divBdr>
            </w:div>
            <w:div w:id="1781022973">
              <w:marLeft w:val="0"/>
              <w:marRight w:val="0"/>
              <w:marTop w:val="0"/>
              <w:marBottom w:val="0"/>
              <w:divBdr>
                <w:top w:val="none" w:sz="0" w:space="0" w:color="auto"/>
                <w:left w:val="none" w:sz="0" w:space="0" w:color="auto"/>
                <w:bottom w:val="none" w:sz="0" w:space="0" w:color="auto"/>
                <w:right w:val="none" w:sz="0" w:space="0" w:color="auto"/>
              </w:divBdr>
            </w:div>
            <w:div w:id="893540973">
              <w:marLeft w:val="0"/>
              <w:marRight w:val="0"/>
              <w:marTop w:val="0"/>
              <w:marBottom w:val="0"/>
              <w:divBdr>
                <w:top w:val="none" w:sz="0" w:space="0" w:color="auto"/>
                <w:left w:val="none" w:sz="0" w:space="0" w:color="auto"/>
                <w:bottom w:val="none" w:sz="0" w:space="0" w:color="auto"/>
                <w:right w:val="none" w:sz="0" w:space="0" w:color="auto"/>
              </w:divBdr>
            </w:div>
            <w:div w:id="614363020">
              <w:marLeft w:val="0"/>
              <w:marRight w:val="0"/>
              <w:marTop w:val="0"/>
              <w:marBottom w:val="0"/>
              <w:divBdr>
                <w:top w:val="none" w:sz="0" w:space="0" w:color="auto"/>
                <w:left w:val="none" w:sz="0" w:space="0" w:color="auto"/>
                <w:bottom w:val="none" w:sz="0" w:space="0" w:color="auto"/>
                <w:right w:val="none" w:sz="0" w:space="0" w:color="auto"/>
              </w:divBdr>
            </w:div>
            <w:div w:id="80420839">
              <w:marLeft w:val="0"/>
              <w:marRight w:val="0"/>
              <w:marTop w:val="0"/>
              <w:marBottom w:val="0"/>
              <w:divBdr>
                <w:top w:val="none" w:sz="0" w:space="0" w:color="auto"/>
                <w:left w:val="none" w:sz="0" w:space="0" w:color="auto"/>
                <w:bottom w:val="none" w:sz="0" w:space="0" w:color="auto"/>
                <w:right w:val="none" w:sz="0" w:space="0" w:color="auto"/>
              </w:divBdr>
            </w:div>
            <w:div w:id="1703045520">
              <w:marLeft w:val="0"/>
              <w:marRight w:val="0"/>
              <w:marTop w:val="0"/>
              <w:marBottom w:val="0"/>
              <w:divBdr>
                <w:top w:val="none" w:sz="0" w:space="0" w:color="auto"/>
                <w:left w:val="none" w:sz="0" w:space="0" w:color="auto"/>
                <w:bottom w:val="none" w:sz="0" w:space="0" w:color="auto"/>
                <w:right w:val="none" w:sz="0" w:space="0" w:color="auto"/>
              </w:divBdr>
            </w:div>
            <w:div w:id="1845438958">
              <w:marLeft w:val="0"/>
              <w:marRight w:val="0"/>
              <w:marTop w:val="0"/>
              <w:marBottom w:val="0"/>
              <w:divBdr>
                <w:top w:val="none" w:sz="0" w:space="0" w:color="auto"/>
                <w:left w:val="none" w:sz="0" w:space="0" w:color="auto"/>
                <w:bottom w:val="none" w:sz="0" w:space="0" w:color="auto"/>
                <w:right w:val="none" w:sz="0" w:space="0" w:color="auto"/>
              </w:divBdr>
            </w:div>
            <w:div w:id="495263529">
              <w:marLeft w:val="0"/>
              <w:marRight w:val="0"/>
              <w:marTop w:val="0"/>
              <w:marBottom w:val="0"/>
              <w:divBdr>
                <w:top w:val="none" w:sz="0" w:space="0" w:color="auto"/>
                <w:left w:val="none" w:sz="0" w:space="0" w:color="auto"/>
                <w:bottom w:val="none" w:sz="0" w:space="0" w:color="auto"/>
                <w:right w:val="none" w:sz="0" w:space="0" w:color="auto"/>
              </w:divBdr>
            </w:div>
            <w:div w:id="176624980">
              <w:marLeft w:val="0"/>
              <w:marRight w:val="0"/>
              <w:marTop w:val="0"/>
              <w:marBottom w:val="0"/>
              <w:divBdr>
                <w:top w:val="none" w:sz="0" w:space="0" w:color="auto"/>
                <w:left w:val="none" w:sz="0" w:space="0" w:color="auto"/>
                <w:bottom w:val="none" w:sz="0" w:space="0" w:color="auto"/>
                <w:right w:val="none" w:sz="0" w:space="0" w:color="auto"/>
              </w:divBdr>
            </w:div>
            <w:div w:id="993070981">
              <w:marLeft w:val="0"/>
              <w:marRight w:val="0"/>
              <w:marTop w:val="0"/>
              <w:marBottom w:val="0"/>
              <w:divBdr>
                <w:top w:val="none" w:sz="0" w:space="0" w:color="auto"/>
                <w:left w:val="none" w:sz="0" w:space="0" w:color="auto"/>
                <w:bottom w:val="none" w:sz="0" w:space="0" w:color="auto"/>
                <w:right w:val="none" w:sz="0" w:space="0" w:color="auto"/>
              </w:divBdr>
            </w:div>
            <w:div w:id="2031224492">
              <w:marLeft w:val="0"/>
              <w:marRight w:val="0"/>
              <w:marTop w:val="0"/>
              <w:marBottom w:val="0"/>
              <w:divBdr>
                <w:top w:val="none" w:sz="0" w:space="0" w:color="auto"/>
                <w:left w:val="none" w:sz="0" w:space="0" w:color="auto"/>
                <w:bottom w:val="none" w:sz="0" w:space="0" w:color="auto"/>
                <w:right w:val="none" w:sz="0" w:space="0" w:color="auto"/>
              </w:divBdr>
            </w:div>
            <w:div w:id="286278358">
              <w:marLeft w:val="0"/>
              <w:marRight w:val="0"/>
              <w:marTop w:val="0"/>
              <w:marBottom w:val="0"/>
              <w:divBdr>
                <w:top w:val="none" w:sz="0" w:space="0" w:color="auto"/>
                <w:left w:val="none" w:sz="0" w:space="0" w:color="auto"/>
                <w:bottom w:val="none" w:sz="0" w:space="0" w:color="auto"/>
                <w:right w:val="none" w:sz="0" w:space="0" w:color="auto"/>
              </w:divBdr>
            </w:div>
            <w:div w:id="8471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5272">
      <w:bodyDiv w:val="1"/>
      <w:marLeft w:val="0"/>
      <w:marRight w:val="0"/>
      <w:marTop w:val="0"/>
      <w:marBottom w:val="0"/>
      <w:divBdr>
        <w:top w:val="none" w:sz="0" w:space="0" w:color="auto"/>
        <w:left w:val="none" w:sz="0" w:space="0" w:color="auto"/>
        <w:bottom w:val="none" w:sz="0" w:space="0" w:color="auto"/>
        <w:right w:val="none" w:sz="0" w:space="0" w:color="auto"/>
      </w:divBdr>
    </w:div>
    <w:div w:id="313611572">
      <w:bodyDiv w:val="1"/>
      <w:marLeft w:val="0"/>
      <w:marRight w:val="0"/>
      <w:marTop w:val="0"/>
      <w:marBottom w:val="0"/>
      <w:divBdr>
        <w:top w:val="none" w:sz="0" w:space="0" w:color="auto"/>
        <w:left w:val="none" w:sz="0" w:space="0" w:color="auto"/>
        <w:bottom w:val="none" w:sz="0" w:space="0" w:color="auto"/>
        <w:right w:val="none" w:sz="0" w:space="0" w:color="auto"/>
      </w:divBdr>
      <w:divsChild>
        <w:div w:id="1953708226">
          <w:marLeft w:val="0"/>
          <w:marRight w:val="0"/>
          <w:marTop w:val="0"/>
          <w:marBottom w:val="0"/>
          <w:divBdr>
            <w:top w:val="none" w:sz="0" w:space="0" w:color="auto"/>
            <w:left w:val="none" w:sz="0" w:space="0" w:color="auto"/>
            <w:bottom w:val="none" w:sz="0" w:space="0" w:color="auto"/>
            <w:right w:val="none" w:sz="0" w:space="0" w:color="auto"/>
          </w:divBdr>
          <w:divsChild>
            <w:div w:id="514803491">
              <w:marLeft w:val="0"/>
              <w:marRight w:val="0"/>
              <w:marTop w:val="0"/>
              <w:marBottom w:val="0"/>
              <w:divBdr>
                <w:top w:val="none" w:sz="0" w:space="0" w:color="auto"/>
                <w:left w:val="none" w:sz="0" w:space="0" w:color="auto"/>
                <w:bottom w:val="none" w:sz="0" w:space="0" w:color="auto"/>
                <w:right w:val="none" w:sz="0" w:space="0" w:color="auto"/>
              </w:divBdr>
            </w:div>
            <w:div w:id="715467164">
              <w:marLeft w:val="0"/>
              <w:marRight w:val="0"/>
              <w:marTop w:val="0"/>
              <w:marBottom w:val="0"/>
              <w:divBdr>
                <w:top w:val="none" w:sz="0" w:space="0" w:color="auto"/>
                <w:left w:val="none" w:sz="0" w:space="0" w:color="auto"/>
                <w:bottom w:val="none" w:sz="0" w:space="0" w:color="auto"/>
                <w:right w:val="none" w:sz="0" w:space="0" w:color="auto"/>
              </w:divBdr>
            </w:div>
            <w:div w:id="1801146015">
              <w:marLeft w:val="0"/>
              <w:marRight w:val="0"/>
              <w:marTop w:val="0"/>
              <w:marBottom w:val="0"/>
              <w:divBdr>
                <w:top w:val="none" w:sz="0" w:space="0" w:color="auto"/>
                <w:left w:val="none" w:sz="0" w:space="0" w:color="auto"/>
                <w:bottom w:val="none" w:sz="0" w:space="0" w:color="auto"/>
                <w:right w:val="none" w:sz="0" w:space="0" w:color="auto"/>
              </w:divBdr>
            </w:div>
            <w:div w:id="1219441710">
              <w:marLeft w:val="0"/>
              <w:marRight w:val="0"/>
              <w:marTop w:val="0"/>
              <w:marBottom w:val="0"/>
              <w:divBdr>
                <w:top w:val="none" w:sz="0" w:space="0" w:color="auto"/>
                <w:left w:val="none" w:sz="0" w:space="0" w:color="auto"/>
                <w:bottom w:val="none" w:sz="0" w:space="0" w:color="auto"/>
                <w:right w:val="none" w:sz="0" w:space="0" w:color="auto"/>
              </w:divBdr>
            </w:div>
            <w:div w:id="1771509112">
              <w:marLeft w:val="0"/>
              <w:marRight w:val="0"/>
              <w:marTop w:val="0"/>
              <w:marBottom w:val="0"/>
              <w:divBdr>
                <w:top w:val="none" w:sz="0" w:space="0" w:color="auto"/>
                <w:left w:val="none" w:sz="0" w:space="0" w:color="auto"/>
                <w:bottom w:val="none" w:sz="0" w:space="0" w:color="auto"/>
                <w:right w:val="none" w:sz="0" w:space="0" w:color="auto"/>
              </w:divBdr>
            </w:div>
            <w:div w:id="491486054">
              <w:marLeft w:val="0"/>
              <w:marRight w:val="0"/>
              <w:marTop w:val="0"/>
              <w:marBottom w:val="0"/>
              <w:divBdr>
                <w:top w:val="none" w:sz="0" w:space="0" w:color="auto"/>
                <w:left w:val="none" w:sz="0" w:space="0" w:color="auto"/>
                <w:bottom w:val="none" w:sz="0" w:space="0" w:color="auto"/>
                <w:right w:val="none" w:sz="0" w:space="0" w:color="auto"/>
              </w:divBdr>
            </w:div>
            <w:div w:id="322399094">
              <w:marLeft w:val="0"/>
              <w:marRight w:val="0"/>
              <w:marTop w:val="0"/>
              <w:marBottom w:val="0"/>
              <w:divBdr>
                <w:top w:val="none" w:sz="0" w:space="0" w:color="auto"/>
                <w:left w:val="none" w:sz="0" w:space="0" w:color="auto"/>
                <w:bottom w:val="none" w:sz="0" w:space="0" w:color="auto"/>
                <w:right w:val="none" w:sz="0" w:space="0" w:color="auto"/>
              </w:divBdr>
            </w:div>
            <w:div w:id="738794182">
              <w:marLeft w:val="0"/>
              <w:marRight w:val="0"/>
              <w:marTop w:val="0"/>
              <w:marBottom w:val="0"/>
              <w:divBdr>
                <w:top w:val="none" w:sz="0" w:space="0" w:color="auto"/>
                <w:left w:val="none" w:sz="0" w:space="0" w:color="auto"/>
                <w:bottom w:val="none" w:sz="0" w:space="0" w:color="auto"/>
                <w:right w:val="none" w:sz="0" w:space="0" w:color="auto"/>
              </w:divBdr>
            </w:div>
            <w:div w:id="462773650">
              <w:marLeft w:val="0"/>
              <w:marRight w:val="0"/>
              <w:marTop w:val="0"/>
              <w:marBottom w:val="0"/>
              <w:divBdr>
                <w:top w:val="none" w:sz="0" w:space="0" w:color="auto"/>
                <w:left w:val="none" w:sz="0" w:space="0" w:color="auto"/>
                <w:bottom w:val="none" w:sz="0" w:space="0" w:color="auto"/>
                <w:right w:val="none" w:sz="0" w:space="0" w:color="auto"/>
              </w:divBdr>
            </w:div>
            <w:div w:id="1587881409">
              <w:marLeft w:val="0"/>
              <w:marRight w:val="0"/>
              <w:marTop w:val="0"/>
              <w:marBottom w:val="0"/>
              <w:divBdr>
                <w:top w:val="none" w:sz="0" w:space="0" w:color="auto"/>
                <w:left w:val="none" w:sz="0" w:space="0" w:color="auto"/>
                <w:bottom w:val="none" w:sz="0" w:space="0" w:color="auto"/>
                <w:right w:val="none" w:sz="0" w:space="0" w:color="auto"/>
              </w:divBdr>
            </w:div>
            <w:div w:id="1760251229">
              <w:marLeft w:val="0"/>
              <w:marRight w:val="0"/>
              <w:marTop w:val="0"/>
              <w:marBottom w:val="0"/>
              <w:divBdr>
                <w:top w:val="none" w:sz="0" w:space="0" w:color="auto"/>
                <w:left w:val="none" w:sz="0" w:space="0" w:color="auto"/>
                <w:bottom w:val="none" w:sz="0" w:space="0" w:color="auto"/>
                <w:right w:val="none" w:sz="0" w:space="0" w:color="auto"/>
              </w:divBdr>
            </w:div>
            <w:div w:id="68038098">
              <w:marLeft w:val="0"/>
              <w:marRight w:val="0"/>
              <w:marTop w:val="0"/>
              <w:marBottom w:val="0"/>
              <w:divBdr>
                <w:top w:val="none" w:sz="0" w:space="0" w:color="auto"/>
                <w:left w:val="none" w:sz="0" w:space="0" w:color="auto"/>
                <w:bottom w:val="none" w:sz="0" w:space="0" w:color="auto"/>
                <w:right w:val="none" w:sz="0" w:space="0" w:color="auto"/>
              </w:divBdr>
            </w:div>
            <w:div w:id="1545019536">
              <w:marLeft w:val="0"/>
              <w:marRight w:val="0"/>
              <w:marTop w:val="0"/>
              <w:marBottom w:val="0"/>
              <w:divBdr>
                <w:top w:val="none" w:sz="0" w:space="0" w:color="auto"/>
                <w:left w:val="none" w:sz="0" w:space="0" w:color="auto"/>
                <w:bottom w:val="none" w:sz="0" w:space="0" w:color="auto"/>
                <w:right w:val="none" w:sz="0" w:space="0" w:color="auto"/>
              </w:divBdr>
            </w:div>
            <w:div w:id="1084835654">
              <w:marLeft w:val="0"/>
              <w:marRight w:val="0"/>
              <w:marTop w:val="0"/>
              <w:marBottom w:val="0"/>
              <w:divBdr>
                <w:top w:val="none" w:sz="0" w:space="0" w:color="auto"/>
                <w:left w:val="none" w:sz="0" w:space="0" w:color="auto"/>
                <w:bottom w:val="none" w:sz="0" w:space="0" w:color="auto"/>
                <w:right w:val="none" w:sz="0" w:space="0" w:color="auto"/>
              </w:divBdr>
            </w:div>
            <w:div w:id="2001737713">
              <w:marLeft w:val="0"/>
              <w:marRight w:val="0"/>
              <w:marTop w:val="0"/>
              <w:marBottom w:val="0"/>
              <w:divBdr>
                <w:top w:val="none" w:sz="0" w:space="0" w:color="auto"/>
                <w:left w:val="none" w:sz="0" w:space="0" w:color="auto"/>
                <w:bottom w:val="none" w:sz="0" w:space="0" w:color="auto"/>
                <w:right w:val="none" w:sz="0" w:space="0" w:color="auto"/>
              </w:divBdr>
            </w:div>
            <w:div w:id="176383908">
              <w:marLeft w:val="0"/>
              <w:marRight w:val="0"/>
              <w:marTop w:val="0"/>
              <w:marBottom w:val="0"/>
              <w:divBdr>
                <w:top w:val="none" w:sz="0" w:space="0" w:color="auto"/>
                <w:left w:val="none" w:sz="0" w:space="0" w:color="auto"/>
                <w:bottom w:val="none" w:sz="0" w:space="0" w:color="auto"/>
                <w:right w:val="none" w:sz="0" w:space="0" w:color="auto"/>
              </w:divBdr>
            </w:div>
            <w:div w:id="654604815">
              <w:marLeft w:val="0"/>
              <w:marRight w:val="0"/>
              <w:marTop w:val="0"/>
              <w:marBottom w:val="0"/>
              <w:divBdr>
                <w:top w:val="none" w:sz="0" w:space="0" w:color="auto"/>
                <w:left w:val="none" w:sz="0" w:space="0" w:color="auto"/>
                <w:bottom w:val="none" w:sz="0" w:space="0" w:color="auto"/>
                <w:right w:val="none" w:sz="0" w:space="0" w:color="auto"/>
              </w:divBdr>
            </w:div>
            <w:div w:id="1346439131">
              <w:marLeft w:val="0"/>
              <w:marRight w:val="0"/>
              <w:marTop w:val="0"/>
              <w:marBottom w:val="0"/>
              <w:divBdr>
                <w:top w:val="none" w:sz="0" w:space="0" w:color="auto"/>
                <w:left w:val="none" w:sz="0" w:space="0" w:color="auto"/>
                <w:bottom w:val="none" w:sz="0" w:space="0" w:color="auto"/>
                <w:right w:val="none" w:sz="0" w:space="0" w:color="auto"/>
              </w:divBdr>
            </w:div>
            <w:div w:id="1636448104">
              <w:marLeft w:val="0"/>
              <w:marRight w:val="0"/>
              <w:marTop w:val="0"/>
              <w:marBottom w:val="0"/>
              <w:divBdr>
                <w:top w:val="none" w:sz="0" w:space="0" w:color="auto"/>
                <w:left w:val="none" w:sz="0" w:space="0" w:color="auto"/>
                <w:bottom w:val="none" w:sz="0" w:space="0" w:color="auto"/>
                <w:right w:val="none" w:sz="0" w:space="0" w:color="auto"/>
              </w:divBdr>
            </w:div>
            <w:div w:id="508101386">
              <w:marLeft w:val="0"/>
              <w:marRight w:val="0"/>
              <w:marTop w:val="0"/>
              <w:marBottom w:val="0"/>
              <w:divBdr>
                <w:top w:val="none" w:sz="0" w:space="0" w:color="auto"/>
                <w:left w:val="none" w:sz="0" w:space="0" w:color="auto"/>
                <w:bottom w:val="none" w:sz="0" w:space="0" w:color="auto"/>
                <w:right w:val="none" w:sz="0" w:space="0" w:color="auto"/>
              </w:divBdr>
            </w:div>
            <w:div w:id="642852920">
              <w:marLeft w:val="0"/>
              <w:marRight w:val="0"/>
              <w:marTop w:val="0"/>
              <w:marBottom w:val="0"/>
              <w:divBdr>
                <w:top w:val="none" w:sz="0" w:space="0" w:color="auto"/>
                <w:left w:val="none" w:sz="0" w:space="0" w:color="auto"/>
                <w:bottom w:val="none" w:sz="0" w:space="0" w:color="auto"/>
                <w:right w:val="none" w:sz="0" w:space="0" w:color="auto"/>
              </w:divBdr>
            </w:div>
            <w:div w:id="50739715">
              <w:marLeft w:val="0"/>
              <w:marRight w:val="0"/>
              <w:marTop w:val="0"/>
              <w:marBottom w:val="0"/>
              <w:divBdr>
                <w:top w:val="none" w:sz="0" w:space="0" w:color="auto"/>
                <w:left w:val="none" w:sz="0" w:space="0" w:color="auto"/>
                <w:bottom w:val="none" w:sz="0" w:space="0" w:color="auto"/>
                <w:right w:val="none" w:sz="0" w:space="0" w:color="auto"/>
              </w:divBdr>
            </w:div>
            <w:div w:id="3666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2133">
      <w:bodyDiv w:val="1"/>
      <w:marLeft w:val="0"/>
      <w:marRight w:val="0"/>
      <w:marTop w:val="0"/>
      <w:marBottom w:val="0"/>
      <w:divBdr>
        <w:top w:val="none" w:sz="0" w:space="0" w:color="auto"/>
        <w:left w:val="none" w:sz="0" w:space="0" w:color="auto"/>
        <w:bottom w:val="none" w:sz="0" w:space="0" w:color="auto"/>
        <w:right w:val="none" w:sz="0" w:space="0" w:color="auto"/>
      </w:divBdr>
    </w:div>
    <w:div w:id="584537121">
      <w:bodyDiv w:val="1"/>
      <w:marLeft w:val="0"/>
      <w:marRight w:val="0"/>
      <w:marTop w:val="0"/>
      <w:marBottom w:val="0"/>
      <w:divBdr>
        <w:top w:val="none" w:sz="0" w:space="0" w:color="auto"/>
        <w:left w:val="none" w:sz="0" w:space="0" w:color="auto"/>
        <w:bottom w:val="none" w:sz="0" w:space="0" w:color="auto"/>
        <w:right w:val="none" w:sz="0" w:space="0" w:color="auto"/>
      </w:divBdr>
      <w:divsChild>
        <w:div w:id="486171773">
          <w:marLeft w:val="0"/>
          <w:marRight w:val="0"/>
          <w:marTop w:val="0"/>
          <w:marBottom w:val="0"/>
          <w:divBdr>
            <w:top w:val="none" w:sz="0" w:space="0" w:color="auto"/>
            <w:left w:val="none" w:sz="0" w:space="0" w:color="auto"/>
            <w:bottom w:val="none" w:sz="0" w:space="0" w:color="auto"/>
            <w:right w:val="none" w:sz="0" w:space="0" w:color="auto"/>
          </w:divBdr>
          <w:divsChild>
            <w:div w:id="1715734471">
              <w:marLeft w:val="0"/>
              <w:marRight w:val="0"/>
              <w:marTop w:val="0"/>
              <w:marBottom w:val="0"/>
              <w:divBdr>
                <w:top w:val="none" w:sz="0" w:space="0" w:color="auto"/>
                <w:left w:val="none" w:sz="0" w:space="0" w:color="auto"/>
                <w:bottom w:val="none" w:sz="0" w:space="0" w:color="auto"/>
                <w:right w:val="none" w:sz="0" w:space="0" w:color="auto"/>
              </w:divBdr>
            </w:div>
            <w:div w:id="1497576031">
              <w:marLeft w:val="0"/>
              <w:marRight w:val="0"/>
              <w:marTop w:val="0"/>
              <w:marBottom w:val="0"/>
              <w:divBdr>
                <w:top w:val="none" w:sz="0" w:space="0" w:color="auto"/>
                <w:left w:val="none" w:sz="0" w:space="0" w:color="auto"/>
                <w:bottom w:val="none" w:sz="0" w:space="0" w:color="auto"/>
                <w:right w:val="none" w:sz="0" w:space="0" w:color="auto"/>
              </w:divBdr>
            </w:div>
            <w:div w:id="83495304">
              <w:marLeft w:val="0"/>
              <w:marRight w:val="0"/>
              <w:marTop w:val="0"/>
              <w:marBottom w:val="0"/>
              <w:divBdr>
                <w:top w:val="none" w:sz="0" w:space="0" w:color="auto"/>
                <w:left w:val="none" w:sz="0" w:space="0" w:color="auto"/>
                <w:bottom w:val="none" w:sz="0" w:space="0" w:color="auto"/>
                <w:right w:val="none" w:sz="0" w:space="0" w:color="auto"/>
              </w:divBdr>
            </w:div>
            <w:div w:id="1052001483">
              <w:marLeft w:val="0"/>
              <w:marRight w:val="0"/>
              <w:marTop w:val="0"/>
              <w:marBottom w:val="0"/>
              <w:divBdr>
                <w:top w:val="none" w:sz="0" w:space="0" w:color="auto"/>
                <w:left w:val="none" w:sz="0" w:space="0" w:color="auto"/>
                <w:bottom w:val="none" w:sz="0" w:space="0" w:color="auto"/>
                <w:right w:val="none" w:sz="0" w:space="0" w:color="auto"/>
              </w:divBdr>
            </w:div>
            <w:div w:id="1169253004">
              <w:marLeft w:val="0"/>
              <w:marRight w:val="0"/>
              <w:marTop w:val="0"/>
              <w:marBottom w:val="0"/>
              <w:divBdr>
                <w:top w:val="none" w:sz="0" w:space="0" w:color="auto"/>
                <w:left w:val="none" w:sz="0" w:space="0" w:color="auto"/>
                <w:bottom w:val="none" w:sz="0" w:space="0" w:color="auto"/>
                <w:right w:val="none" w:sz="0" w:space="0" w:color="auto"/>
              </w:divBdr>
            </w:div>
            <w:div w:id="896166670">
              <w:marLeft w:val="0"/>
              <w:marRight w:val="0"/>
              <w:marTop w:val="0"/>
              <w:marBottom w:val="0"/>
              <w:divBdr>
                <w:top w:val="none" w:sz="0" w:space="0" w:color="auto"/>
                <w:left w:val="none" w:sz="0" w:space="0" w:color="auto"/>
                <w:bottom w:val="none" w:sz="0" w:space="0" w:color="auto"/>
                <w:right w:val="none" w:sz="0" w:space="0" w:color="auto"/>
              </w:divBdr>
            </w:div>
            <w:div w:id="2782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64095">
      <w:bodyDiv w:val="1"/>
      <w:marLeft w:val="0"/>
      <w:marRight w:val="0"/>
      <w:marTop w:val="0"/>
      <w:marBottom w:val="0"/>
      <w:divBdr>
        <w:top w:val="none" w:sz="0" w:space="0" w:color="auto"/>
        <w:left w:val="none" w:sz="0" w:space="0" w:color="auto"/>
        <w:bottom w:val="none" w:sz="0" w:space="0" w:color="auto"/>
        <w:right w:val="none" w:sz="0" w:space="0" w:color="auto"/>
      </w:divBdr>
      <w:divsChild>
        <w:div w:id="1538005445">
          <w:marLeft w:val="0"/>
          <w:marRight w:val="0"/>
          <w:marTop w:val="0"/>
          <w:marBottom w:val="0"/>
          <w:divBdr>
            <w:top w:val="none" w:sz="0" w:space="0" w:color="auto"/>
            <w:left w:val="none" w:sz="0" w:space="0" w:color="auto"/>
            <w:bottom w:val="none" w:sz="0" w:space="0" w:color="auto"/>
            <w:right w:val="none" w:sz="0" w:space="0" w:color="auto"/>
          </w:divBdr>
          <w:divsChild>
            <w:div w:id="804153977">
              <w:marLeft w:val="0"/>
              <w:marRight w:val="0"/>
              <w:marTop w:val="0"/>
              <w:marBottom w:val="0"/>
              <w:divBdr>
                <w:top w:val="none" w:sz="0" w:space="0" w:color="auto"/>
                <w:left w:val="none" w:sz="0" w:space="0" w:color="auto"/>
                <w:bottom w:val="none" w:sz="0" w:space="0" w:color="auto"/>
                <w:right w:val="none" w:sz="0" w:space="0" w:color="auto"/>
              </w:divBdr>
            </w:div>
            <w:div w:id="1187061968">
              <w:marLeft w:val="0"/>
              <w:marRight w:val="0"/>
              <w:marTop w:val="0"/>
              <w:marBottom w:val="0"/>
              <w:divBdr>
                <w:top w:val="none" w:sz="0" w:space="0" w:color="auto"/>
                <w:left w:val="none" w:sz="0" w:space="0" w:color="auto"/>
                <w:bottom w:val="none" w:sz="0" w:space="0" w:color="auto"/>
                <w:right w:val="none" w:sz="0" w:space="0" w:color="auto"/>
              </w:divBdr>
            </w:div>
            <w:div w:id="1480489439">
              <w:marLeft w:val="0"/>
              <w:marRight w:val="0"/>
              <w:marTop w:val="0"/>
              <w:marBottom w:val="0"/>
              <w:divBdr>
                <w:top w:val="none" w:sz="0" w:space="0" w:color="auto"/>
                <w:left w:val="none" w:sz="0" w:space="0" w:color="auto"/>
                <w:bottom w:val="none" w:sz="0" w:space="0" w:color="auto"/>
                <w:right w:val="none" w:sz="0" w:space="0" w:color="auto"/>
              </w:divBdr>
            </w:div>
            <w:div w:id="336425849">
              <w:marLeft w:val="0"/>
              <w:marRight w:val="0"/>
              <w:marTop w:val="0"/>
              <w:marBottom w:val="0"/>
              <w:divBdr>
                <w:top w:val="none" w:sz="0" w:space="0" w:color="auto"/>
                <w:left w:val="none" w:sz="0" w:space="0" w:color="auto"/>
                <w:bottom w:val="none" w:sz="0" w:space="0" w:color="auto"/>
                <w:right w:val="none" w:sz="0" w:space="0" w:color="auto"/>
              </w:divBdr>
            </w:div>
            <w:div w:id="86732027">
              <w:marLeft w:val="0"/>
              <w:marRight w:val="0"/>
              <w:marTop w:val="0"/>
              <w:marBottom w:val="0"/>
              <w:divBdr>
                <w:top w:val="none" w:sz="0" w:space="0" w:color="auto"/>
                <w:left w:val="none" w:sz="0" w:space="0" w:color="auto"/>
                <w:bottom w:val="none" w:sz="0" w:space="0" w:color="auto"/>
                <w:right w:val="none" w:sz="0" w:space="0" w:color="auto"/>
              </w:divBdr>
            </w:div>
            <w:div w:id="1904439882">
              <w:marLeft w:val="0"/>
              <w:marRight w:val="0"/>
              <w:marTop w:val="0"/>
              <w:marBottom w:val="0"/>
              <w:divBdr>
                <w:top w:val="none" w:sz="0" w:space="0" w:color="auto"/>
                <w:left w:val="none" w:sz="0" w:space="0" w:color="auto"/>
                <w:bottom w:val="none" w:sz="0" w:space="0" w:color="auto"/>
                <w:right w:val="none" w:sz="0" w:space="0" w:color="auto"/>
              </w:divBdr>
            </w:div>
            <w:div w:id="422535838">
              <w:marLeft w:val="0"/>
              <w:marRight w:val="0"/>
              <w:marTop w:val="0"/>
              <w:marBottom w:val="0"/>
              <w:divBdr>
                <w:top w:val="none" w:sz="0" w:space="0" w:color="auto"/>
                <w:left w:val="none" w:sz="0" w:space="0" w:color="auto"/>
                <w:bottom w:val="none" w:sz="0" w:space="0" w:color="auto"/>
                <w:right w:val="none" w:sz="0" w:space="0" w:color="auto"/>
              </w:divBdr>
            </w:div>
            <w:div w:id="1932927435">
              <w:marLeft w:val="0"/>
              <w:marRight w:val="0"/>
              <w:marTop w:val="0"/>
              <w:marBottom w:val="0"/>
              <w:divBdr>
                <w:top w:val="none" w:sz="0" w:space="0" w:color="auto"/>
                <w:left w:val="none" w:sz="0" w:space="0" w:color="auto"/>
                <w:bottom w:val="none" w:sz="0" w:space="0" w:color="auto"/>
                <w:right w:val="none" w:sz="0" w:space="0" w:color="auto"/>
              </w:divBdr>
            </w:div>
            <w:div w:id="183831482">
              <w:marLeft w:val="0"/>
              <w:marRight w:val="0"/>
              <w:marTop w:val="0"/>
              <w:marBottom w:val="0"/>
              <w:divBdr>
                <w:top w:val="none" w:sz="0" w:space="0" w:color="auto"/>
                <w:left w:val="none" w:sz="0" w:space="0" w:color="auto"/>
                <w:bottom w:val="none" w:sz="0" w:space="0" w:color="auto"/>
                <w:right w:val="none" w:sz="0" w:space="0" w:color="auto"/>
              </w:divBdr>
            </w:div>
            <w:div w:id="2071540697">
              <w:marLeft w:val="0"/>
              <w:marRight w:val="0"/>
              <w:marTop w:val="0"/>
              <w:marBottom w:val="0"/>
              <w:divBdr>
                <w:top w:val="none" w:sz="0" w:space="0" w:color="auto"/>
                <w:left w:val="none" w:sz="0" w:space="0" w:color="auto"/>
                <w:bottom w:val="none" w:sz="0" w:space="0" w:color="auto"/>
                <w:right w:val="none" w:sz="0" w:space="0" w:color="auto"/>
              </w:divBdr>
            </w:div>
            <w:div w:id="818961773">
              <w:marLeft w:val="0"/>
              <w:marRight w:val="0"/>
              <w:marTop w:val="0"/>
              <w:marBottom w:val="0"/>
              <w:divBdr>
                <w:top w:val="none" w:sz="0" w:space="0" w:color="auto"/>
                <w:left w:val="none" w:sz="0" w:space="0" w:color="auto"/>
                <w:bottom w:val="none" w:sz="0" w:space="0" w:color="auto"/>
                <w:right w:val="none" w:sz="0" w:space="0" w:color="auto"/>
              </w:divBdr>
            </w:div>
            <w:div w:id="894193843">
              <w:marLeft w:val="0"/>
              <w:marRight w:val="0"/>
              <w:marTop w:val="0"/>
              <w:marBottom w:val="0"/>
              <w:divBdr>
                <w:top w:val="none" w:sz="0" w:space="0" w:color="auto"/>
                <w:left w:val="none" w:sz="0" w:space="0" w:color="auto"/>
                <w:bottom w:val="none" w:sz="0" w:space="0" w:color="auto"/>
                <w:right w:val="none" w:sz="0" w:space="0" w:color="auto"/>
              </w:divBdr>
            </w:div>
            <w:div w:id="2021924688">
              <w:marLeft w:val="0"/>
              <w:marRight w:val="0"/>
              <w:marTop w:val="0"/>
              <w:marBottom w:val="0"/>
              <w:divBdr>
                <w:top w:val="none" w:sz="0" w:space="0" w:color="auto"/>
                <w:left w:val="none" w:sz="0" w:space="0" w:color="auto"/>
                <w:bottom w:val="none" w:sz="0" w:space="0" w:color="auto"/>
                <w:right w:val="none" w:sz="0" w:space="0" w:color="auto"/>
              </w:divBdr>
            </w:div>
            <w:div w:id="1397706975">
              <w:marLeft w:val="0"/>
              <w:marRight w:val="0"/>
              <w:marTop w:val="0"/>
              <w:marBottom w:val="0"/>
              <w:divBdr>
                <w:top w:val="none" w:sz="0" w:space="0" w:color="auto"/>
                <w:left w:val="none" w:sz="0" w:space="0" w:color="auto"/>
                <w:bottom w:val="none" w:sz="0" w:space="0" w:color="auto"/>
                <w:right w:val="none" w:sz="0" w:space="0" w:color="auto"/>
              </w:divBdr>
            </w:div>
            <w:div w:id="451561977">
              <w:marLeft w:val="0"/>
              <w:marRight w:val="0"/>
              <w:marTop w:val="0"/>
              <w:marBottom w:val="0"/>
              <w:divBdr>
                <w:top w:val="none" w:sz="0" w:space="0" w:color="auto"/>
                <w:left w:val="none" w:sz="0" w:space="0" w:color="auto"/>
                <w:bottom w:val="none" w:sz="0" w:space="0" w:color="auto"/>
                <w:right w:val="none" w:sz="0" w:space="0" w:color="auto"/>
              </w:divBdr>
            </w:div>
            <w:div w:id="2016805960">
              <w:marLeft w:val="0"/>
              <w:marRight w:val="0"/>
              <w:marTop w:val="0"/>
              <w:marBottom w:val="0"/>
              <w:divBdr>
                <w:top w:val="none" w:sz="0" w:space="0" w:color="auto"/>
                <w:left w:val="none" w:sz="0" w:space="0" w:color="auto"/>
                <w:bottom w:val="none" w:sz="0" w:space="0" w:color="auto"/>
                <w:right w:val="none" w:sz="0" w:space="0" w:color="auto"/>
              </w:divBdr>
            </w:div>
            <w:div w:id="1083525065">
              <w:marLeft w:val="0"/>
              <w:marRight w:val="0"/>
              <w:marTop w:val="0"/>
              <w:marBottom w:val="0"/>
              <w:divBdr>
                <w:top w:val="none" w:sz="0" w:space="0" w:color="auto"/>
                <w:left w:val="none" w:sz="0" w:space="0" w:color="auto"/>
                <w:bottom w:val="none" w:sz="0" w:space="0" w:color="auto"/>
                <w:right w:val="none" w:sz="0" w:space="0" w:color="auto"/>
              </w:divBdr>
            </w:div>
            <w:div w:id="2026783142">
              <w:marLeft w:val="0"/>
              <w:marRight w:val="0"/>
              <w:marTop w:val="0"/>
              <w:marBottom w:val="0"/>
              <w:divBdr>
                <w:top w:val="none" w:sz="0" w:space="0" w:color="auto"/>
                <w:left w:val="none" w:sz="0" w:space="0" w:color="auto"/>
                <w:bottom w:val="none" w:sz="0" w:space="0" w:color="auto"/>
                <w:right w:val="none" w:sz="0" w:space="0" w:color="auto"/>
              </w:divBdr>
            </w:div>
            <w:div w:id="626937499">
              <w:marLeft w:val="0"/>
              <w:marRight w:val="0"/>
              <w:marTop w:val="0"/>
              <w:marBottom w:val="0"/>
              <w:divBdr>
                <w:top w:val="none" w:sz="0" w:space="0" w:color="auto"/>
                <w:left w:val="none" w:sz="0" w:space="0" w:color="auto"/>
                <w:bottom w:val="none" w:sz="0" w:space="0" w:color="auto"/>
                <w:right w:val="none" w:sz="0" w:space="0" w:color="auto"/>
              </w:divBdr>
            </w:div>
            <w:div w:id="936325337">
              <w:marLeft w:val="0"/>
              <w:marRight w:val="0"/>
              <w:marTop w:val="0"/>
              <w:marBottom w:val="0"/>
              <w:divBdr>
                <w:top w:val="none" w:sz="0" w:space="0" w:color="auto"/>
                <w:left w:val="none" w:sz="0" w:space="0" w:color="auto"/>
                <w:bottom w:val="none" w:sz="0" w:space="0" w:color="auto"/>
                <w:right w:val="none" w:sz="0" w:space="0" w:color="auto"/>
              </w:divBdr>
            </w:div>
            <w:div w:id="37438080">
              <w:marLeft w:val="0"/>
              <w:marRight w:val="0"/>
              <w:marTop w:val="0"/>
              <w:marBottom w:val="0"/>
              <w:divBdr>
                <w:top w:val="none" w:sz="0" w:space="0" w:color="auto"/>
                <w:left w:val="none" w:sz="0" w:space="0" w:color="auto"/>
                <w:bottom w:val="none" w:sz="0" w:space="0" w:color="auto"/>
                <w:right w:val="none" w:sz="0" w:space="0" w:color="auto"/>
              </w:divBdr>
            </w:div>
            <w:div w:id="1439566128">
              <w:marLeft w:val="0"/>
              <w:marRight w:val="0"/>
              <w:marTop w:val="0"/>
              <w:marBottom w:val="0"/>
              <w:divBdr>
                <w:top w:val="none" w:sz="0" w:space="0" w:color="auto"/>
                <w:left w:val="none" w:sz="0" w:space="0" w:color="auto"/>
                <w:bottom w:val="none" w:sz="0" w:space="0" w:color="auto"/>
                <w:right w:val="none" w:sz="0" w:space="0" w:color="auto"/>
              </w:divBdr>
            </w:div>
            <w:div w:id="19862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9236">
      <w:bodyDiv w:val="1"/>
      <w:marLeft w:val="0"/>
      <w:marRight w:val="0"/>
      <w:marTop w:val="0"/>
      <w:marBottom w:val="0"/>
      <w:divBdr>
        <w:top w:val="none" w:sz="0" w:space="0" w:color="auto"/>
        <w:left w:val="none" w:sz="0" w:space="0" w:color="auto"/>
        <w:bottom w:val="none" w:sz="0" w:space="0" w:color="auto"/>
        <w:right w:val="none" w:sz="0" w:space="0" w:color="auto"/>
      </w:divBdr>
      <w:divsChild>
        <w:div w:id="2045980566">
          <w:marLeft w:val="0"/>
          <w:marRight w:val="0"/>
          <w:marTop w:val="0"/>
          <w:marBottom w:val="0"/>
          <w:divBdr>
            <w:top w:val="none" w:sz="0" w:space="0" w:color="auto"/>
            <w:left w:val="none" w:sz="0" w:space="0" w:color="auto"/>
            <w:bottom w:val="none" w:sz="0" w:space="0" w:color="auto"/>
            <w:right w:val="none" w:sz="0" w:space="0" w:color="auto"/>
          </w:divBdr>
          <w:divsChild>
            <w:div w:id="621765610">
              <w:marLeft w:val="0"/>
              <w:marRight w:val="0"/>
              <w:marTop w:val="0"/>
              <w:marBottom w:val="0"/>
              <w:divBdr>
                <w:top w:val="none" w:sz="0" w:space="0" w:color="auto"/>
                <w:left w:val="none" w:sz="0" w:space="0" w:color="auto"/>
                <w:bottom w:val="none" w:sz="0" w:space="0" w:color="auto"/>
                <w:right w:val="none" w:sz="0" w:space="0" w:color="auto"/>
              </w:divBdr>
            </w:div>
            <w:div w:id="792410383">
              <w:marLeft w:val="0"/>
              <w:marRight w:val="0"/>
              <w:marTop w:val="0"/>
              <w:marBottom w:val="0"/>
              <w:divBdr>
                <w:top w:val="none" w:sz="0" w:space="0" w:color="auto"/>
                <w:left w:val="none" w:sz="0" w:space="0" w:color="auto"/>
                <w:bottom w:val="none" w:sz="0" w:space="0" w:color="auto"/>
                <w:right w:val="none" w:sz="0" w:space="0" w:color="auto"/>
              </w:divBdr>
            </w:div>
            <w:div w:id="2063869290">
              <w:marLeft w:val="0"/>
              <w:marRight w:val="0"/>
              <w:marTop w:val="0"/>
              <w:marBottom w:val="0"/>
              <w:divBdr>
                <w:top w:val="none" w:sz="0" w:space="0" w:color="auto"/>
                <w:left w:val="none" w:sz="0" w:space="0" w:color="auto"/>
                <w:bottom w:val="none" w:sz="0" w:space="0" w:color="auto"/>
                <w:right w:val="none" w:sz="0" w:space="0" w:color="auto"/>
              </w:divBdr>
            </w:div>
            <w:div w:id="1785269310">
              <w:marLeft w:val="0"/>
              <w:marRight w:val="0"/>
              <w:marTop w:val="0"/>
              <w:marBottom w:val="0"/>
              <w:divBdr>
                <w:top w:val="none" w:sz="0" w:space="0" w:color="auto"/>
                <w:left w:val="none" w:sz="0" w:space="0" w:color="auto"/>
                <w:bottom w:val="none" w:sz="0" w:space="0" w:color="auto"/>
                <w:right w:val="none" w:sz="0" w:space="0" w:color="auto"/>
              </w:divBdr>
            </w:div>
            <w:div w:id="1147278319">
              <w:marLeft w:val="0"/>
              <w:marRight w:val="0"/>
              <w:marTop w:val="0"/>
              <w:marBottom w:val="0"/>
              <w:divBdr>
                <w:top w:val="none" w:sz="0" w:space="0" w:color="auto"/>
                <w:left w:val="none" w:sz="0" w:space="0" w:color="auto"/>
                <w:bottom w:val="none" w:sz="0" w:space="0" w:color="auto"/>
                <w:right w:val="none" w:sz="0" w:space="0" w:color="auto"/>
              </w:divBdr>
            </w:div>
            <w:div w:id="852917118">
              <w:marLeft w:val="0"/>
              <w:marRight w:val="0"/>
              <w:marTop w:val="0"/>
              <w:marBottom w:val="0"/>
              <w:divBdr>
                <w:top w:val="none" w:sz="0" w:space="0" w:color="auto"/>
                <w:left w:val="none" w:sz="0" w:space="0" w:color="auto"/>
                <w:bottom w:val="none" w:sz="0" w:space="0" w:color="auto"/>
                <w:right w:val="none" w:sz="0" w:space="0" w:color="auto"/>
              </w:divBdr>
            </w:div>
            <w:div w:id="1266308527">
              <w:marLeft w:val="0"/>
              <w:marRight w:val="0"/>
              <w:marTop w:val="0"/>
              <w:marBottom w:val="0"/>
              <w:divBdr>
                <w:top w:val="none" w:sz="0" w:space="0" w:color="auto"/>
                <w:left w:val="none" w:sz="0" w:space="0" w:color="auto"/>
                <w:bottom w:val="none" w:sz="0" w:space="0" w:color="auto"/>
                <w:right w:val="none" w:sz="0" w:space="0" w:color="auto"/>
              </w:divBdr>
            </w:div>
            <w:div w:id="1262882727">
              <w:marLeft w:val="0"/>
              <w:marRight w:val="0"/>
              <w:marTop w:val="0"/>
              <w:marBottom w:val="0"/>
              <w:divBdr>
                <w:top w:val="none" w:sz="0" w:space="0" w:color="auto"/>
                <w:left w:val="none" w:sz="0" w:space="0" w:color="auto"/>
                <w:bottom w:val="none" w:sz="0" w:space="0" w:color="auto"/>
                <w:right w:val="none" w:sz="0" w:space="0" w:color="auto"/>
              </w:divBdr>
            </w:div>
            <w:div w:id="183250335">
              <w:marLeft w:val="0"/>
              <w:marRight w:val="0"/>
              <w:marTop w:val="0"/>
              <w:marBottom w:val="0"/>
              <w:divBdr>
                <w:top w:val="none" w:sz="0" w:space="0" w:color="auto"/>
                <w:left w:val="none" w:sz="0" w:space="0" w:color="auto"/>
                <w:bottom w:val="none" w:sz="0" w:space="0" w:color="auto"/>
                <w:right w:val="none" w:sz="0" w:space="0" w:color="auto"/>
              </w:divBdr>
            </w:div>
            <w:div w:id="842280959">
              <w:marLeft w:val="0"/>
              <w:marRight w:val="0"/>
              <w:marTop w:val="0"/>
              <w:marBottom w:val="0"/>
              <w:divBdr>
                <w:top w:val="none" w:sz="0" w:space="0" w:color="auto"/>
                <w:left w:val="none" w:sz="0" w:space="0" w:color="auto"/>
                <w:bottom w:val="none" w:sz="0" w:space="0" w:color="auto"/>
                <w:right w:val="none" w:sz="0" w:space="0" w:color="auto"/>
              </w:divBdr>
            </w:div>
            <w:div w:id="1690401657">
              <w:marLeft w:val="0"/>
              <w:marRight w:val="0"/>
              <w:marTop w:val="0"/>
              <w:marBottom w:val="0"/>
              <w:divBdr>
                <w:top w:val="none" w:sz="0" w:space="0" w:color="auto"/>
                <w:left w:val="none" w:sz="0" w:space="0" w:color="auto"/>
                <w:bottom w:val="none" w:sz="0" w:space="0" w:color="auto"/>
                <w:right w:val="none" w:sz="0" w:space="0" w:color="auto"/>
              </w:divBdr>
            </w:div>
            <w:div w:id="1935817431">
              <w:marLeft w:val="0"/>
              <w:marRight w:val="0"/>
              <w:marTop w:val="0"/>
              <w:marBottom w:val="0"/>
              <w:divBdr>
                <w:top w:val="none" w:sz="0" w:space="0" w:color="auto"/>
                <w:left w:val="none" w:sz="0" w:space="0" w:color="auto"/>
                <w:bottom w:val="none" w:sz="0" w:space="0" w:color="auto"/>
                <w:right w:val="none" w:sz="0" w:space="0" w:color="auto"/>
              </w:divBdr>
            </w:div>
            <w:div w:id="1829785123">
              <w:marLeft w:val="0"/>
              <w:marRight w:val="0"/>
              <w:marTop w:val="0"/>
              <w:marBottom w:val="0"/>
              <w:divBdr>
                <w:top w:val="none" w:sz="0" w:space="0" w:color="auto"/>
                <w:left w:val="none" w:sz="0" w:space="0" w:color="auto"/>
                <w:bottom w:val="none" w:sz="0" w:space="0" w:color="auto"/>
                <w:right w:val="none" w:sz="0" w:space="0" w:color="auto"/>
              </w:divBdr>
            </w:div>
            <w:div w:id="1024360078">
              <w:marLeft w:val="0"/>
              <w:marRight w:val="0"/>
              <w:marTop w:val="0"/>
              <w:marBottom w:val="0"/>
              <w:divBdr>
                <w:top w:val="none" w:sz="0" w:space="0" w:color="auto"/>
                <w:left w:val="none" w:sz="0" w:space="0" w:color="auto"/>
                <w:bottom w:val="none" w:sz="0" w:space="0" w:color="auto"/>
                <w:right w:val="none" w:sz="0" w:space="0" w:color="auto"/>
              </w:divBdr>
            </w:div>
            <w:div w:id="857621137">
              <w:marLeft w:val="0"/>
              <w:marRight w:val="0"/>
              <w:marTop w:val="0"/>
              <w:marBottom w:val="0"/>
              <w:divBdr>
                <w:top w:val="none" w:sz="0" w:space="0" w:color="auto"/>
                <w:left w:val="none" w:sz="0" w:space="0" w:color="auto"/>
                <w:bottom w:val="none" w:sz="0" w:space="0" w:color="auto"/>
                <w:right w:val="none" w:sz="0" w:space="0" w:color="auto"/>
              </w:divBdr>
            </w:div>
            <w:div w:id="1340962338">
              <w:marLeft w:val="0"/>
              <w:marRight w:val="0"/>
              <w:marTop w:val="0"/>
              <w:marBottom w:val="0"/>
              <w:divBdr>
                <w:top w:val="none" w:sz="0" w:space="0" w:color="auto"/>
                <w:left w:val="none" w:sz="0" w:space="0" w:color="auto"/>
                <w:bottom w:val="none" w:sz="0" w:space="0" w:color="auto"/>
                <w:right w:val="none" w:sz="0" w:space="0" w:color="auto"/>
              </w:divBdr>
            </w:div>
            <w:div w:id="834497577">
              <w:marLeft w:val="0"/>
              <w:marRight w:val="0"/>
              <w:marTop w:val="0"/>
              <w:marBottom w:val="0"/>
              <w:divBdr>
                <w:top w:val="none" w:sz="0" w:space="0" w:color="auto"/>
                <w:left w:val="none" w:sz="0" w:space="0" w:color="auto"/>
                <w:bottom w:val="none" w:sz="0" w:space="0" w:color="auto"/>
                <w:right w:val="none" w:sz="0" w:space="0" w:color="auto"/>
              </w:divBdr>
            </w:div>
            <w:div w:id="76440600">
              <w:marLeft w:val="0"/>
              <w:marRight w:val="0"/>
              <w:marTop w:val="0"/>
              <w:marBottom w:val="0"/>
              <w:divBdr>
                <w:top w:val="none" w:sz="0" w:space="0" w:color="auto"/>
                <w:left w:val="none" w:sz="0" w:space="0" w:color="auto"/>
                <w:bottom w:val="none" w:sz="0" w:space="0" w:color="auto"/>
                <w:right w:val="none" w:sz="0" w:space="0" w:color="auto"/>
              </w:divBdr>
            </w:div>
            <w:div w:id="155653807">
              <w:marLeft w:val="0"/>
              <w:marRight w:val="0"/>
              <w:marTop w:val="0"/>
              <w:marBottom w:val="0"/>
              <w:divBdr>
                <w:top w:val="none" w:sz="0" w:space="0" w:color="auto"/>
                <w:left w:val="none" w:sz="0" w:space="0" w:color="auto"/>
                <w:bottom w:val="none" w:sz="0" w:space="0" w:color="auto"/>
                <w:right w:val="none" w:sz="0" w:space="0" w:color="auto"/>
              </w:divBdr>
            </w:div>
            <w:div w:id="1486556016">
              <w:marLeft w:val="0"/>
              <w:marRight w:val="0"/>
              <w:marTop w:val="0"/>
              <w:marBottom w:val="0"/>
              <w:divBdr>
                <w:top w:val="none" w:sz="0" w:space="0" w:color="auto"/>
                <w:left w:val="none" w:sz="0" w:space="0" w:color="auto"/>
                <w:bottom w:val="none" w:sz="0" w:space="0" w:color="auto"/>
                <w:right w:val="none" w:sz="0" w:space="0" w:color="auto"/>
              </w:divBdr>
            </w:div>
            <w:div w:id="1460953158">
              <w:marLeft w:val="0"/>
              <w:marRight w:val="0"/>
              <w:marTop w:val="0"/>
              <w:marBottom w:val="0"/>
              <w:divBdr>
                <w:top w:val="none" w:sz="0" w:space="0" w:color="auto"/>
                <w:left w:val="none" w:sz="0" w:space="0" w:color="auto"/>
                <w:bottom w:val="none" w:sz="0" w:space="0" w:color="auto"/>
                <w:right w:val="none" w:sz="0" w:space="0" w:color="auto"/>
              </w:divBdr>
            </w:div>
            <w:div w:id="19577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657">
      <w:bodyDiv w:val="1"/>
      <w:marLeft w:val="0"/>
      <w:marRight w:val="0"/>
      <w:marTop w:val="0"/>
      <w:marBottom w:val="0"/>
      <w:divBdr>
        <w:top w:val="none" w:sz="0" w:space="0" w:color="auto"/>
        <w:left w:val="none" w:sz="0" w:space="0" w:color="auto"/>
        <w:bottom w:val="none" w:sz="0" w:space="0" w:color="auto"/>
        <w:right w:val="none" w:sz="0" w:space="0" w:color="auto"/>
      </w:divBdr>
      <w:divsChild>
        <w:div w:id="520360983">
          <w:marLeft w:val="0"/>
          <w:marRight w:val="0"/>
          <w:marTop w:val="0"/>
          <w:marBottom w:val="0"/>
          <w:divBdr>
            <w:top w:val="none" w:sz="0" w:space="0" w:color="auto"/>
            <w:left w:val="none" w:sz="0" w:space="0" w:color="auto"/>
            <w:bottom w:val="none" w:sz="0" w:space="0" w:color="auto"/>
            <w:right w:val="none" w:sz="0" w:space="0" w:color="auto"/>
          </w:divBdr>
          <w:divsChild>
            <w:div w:id="1269509757">
              <w:marLeft w:val="0"/>
              <w:marRight w:val="0"/>
              <w:marTop w:val="0"/>
              <w:marBottom w:val="0"/>
              <w:divBdr>
                <w:top w:val="none" w:sz="0" w:space="0" w:color="auto"/>
                <w:left w:val="none" w:sz="0" w:space="0" w:color="auto"/>
                <w:bottom w:val="none" w:sz="0" w:space="0" w:color="auto"/>
                <w:right w:val="none" w:sz="0" w:space="0" w:color="auto"/>
              </w:divBdr>
            </w:div>
            <w:div w:id="2093699974">
              <w:marLeft w:val="0"/>
              <w:marRight w:val="0"/>
              <w:marTop w:val="0"/>
              <w:marBottom w:val="0"/>
              <w:divBdr>
                <w:top w:val="none" w:sz="0" w:space="0" w:color="auto"/>
                <w:left w:val="none" w:sz="0" w:space="0" w:color="auto"/>
                <w:bottom w:val="none" w:sz="0" w:space="0" w:color="auto"/>
                <w:right w:val="none" w:sz="0" w:space="0" w:color="auto"/>
              </w:divBdr>
            </w:div>
            <w:div w:id="1724020223">
              <w:marLeft w:val="0"/>
              <w:marRight w:val="0"/>
              <w:marTop w:val="0"/>
              <w:marBottom w:val="0"/>
              <w:divBdr>
                <w:top w:val="none" w:sz="0" w:space="0" w:color="auto"/>
                <w:left w:val="none" w:sz="0" w:space="0" w:color="auto"/>
                <w:bottom w:val="none" w:sz="0" w:space="0" w:color="auto"/>
                <w:right w:val="none" w:sz="0" w:space="0" w:color="auto"/>
              </w:divBdr>
            </w:div>
            <w:div w:id="1852799001">
              <w:marLeft w:val="0"/>
              <w:marRight w:val="0"/>
              <w:marTop w:val="0"/>
              <w:marBottom w:val="0"/>
              <w:divBdr>
                <w:top w:val="none" w:sz="0" w:space="0" w:color="auto"/>
                <w:left w:val="none" w:sz="0" w:space="0" w:color="auto"/>
                <w:bottom w:val="none" w:sz="0" w:space="0" w:color="auto"/>
                <w:right w:val="none" w:sz="0" w:space="0" w:color="auto"/>
              </w:divBdr>
            </w:div>
            <w:div w:id="1931818415">
              <w:marLeft w:val="0"/>
              <w:marRight w:val="0"/>
              <w:marTop w:val="0"/>
              <w:marBottom w:val="0"/>
              <w:divBdr>
                <w:top w:val="none" w:sz="0" w:space="0" w:color="auto"/>
                <w:left w:val="none" w:sz="0" w:space="0" w:color="auto"/>
                <w:bottom w:val="none" w:sz="0" w:space="0" w:color="auto"/>
                <w:right w:val="none" w:sz="0" w:space="0" w:color="auto"/>
              </w:divBdr>
            </w:div>
            <w:div w:id="94063450">
              <w:marLeft w:val="0"/>
              <w:marRight w:val="0"/>
              <w:marTop w:val="0"/>
              <w:marBottom w:val="0"/>
              <w:divBdr>
                <w:top w:val="none" w:sz="0" w:space="0" w:color="auto"/>
                <w:left w:val="none" w:sz="0" w:space="0" w:color="auto"/>
                <w:bottom w:val="none" w:sz="0" w:space="0" w:color="auto"/>
                <w:right w:val="none" w:sz="0" w:space="0" w:color="auto"/>
              </w:divBdr>
            </w:div>
            <w:div w:id="1780490221">
              <w:marLeft w:val="0"/>
              <w:marRight w:val="0"/>
              <w:marTop w:val="0"/>
              <w:marBottom w:val="0"/>
              <w:divBdr>
                <w:top w:val="none" w:sz="0" w:space="0" w:color="auto"/>
                <w:left w:val="none" w:sz="0" w:space="0" w:color="auto"/>
                <w:bottom w:val="none" w:sz="0" w:space="0" w:color="auto"/>
                <w:right w:val="none" w:sz="0" w:space="0" w:color="auto"/>
              </w:divBdr>
            </w:div>
            <w:div w:id="1301955137">
              <w:marLeft w:val="0"/>
              <w:marRight w:val="0"/>
              <w:marTop w:val="0"/>
              <w:marBottom w:val="0"/>
              <w:divBdr>
                <w:top w:val="none" w:sz="0" w:space="0" w:color="auto"/>
                <w:left w:val="none" w:sz="0" w:space="0" w:color="auto"/>
                <w:bottom w:val="none" w:sz="0" w:space="0" w:color="auto"/>
                <w:right w:val="none" w:sz="0" w:space="0" w:color="auto"/>
              </w:divBdr>
            </w:div>
            <w:div w:id="1333335557">
              <w:marLeft w:val="0"/>
              <w:marRight w:val="0"/>
              <w:marTop w:val="0"/>
              <w:marBottom w:val="0"/>
              <w:divBdr>
                <w:top w:val="none" w:sz="0" w:space="0" w:color="auto"/>
                <w:left w:val="none" w:sz="0" w:space="0" w:color="auto"/>
                <w:bottom w:val="none" w:sz="0" w:space="0" w:color="auto"/>
                <w:right w:val="none" w:sz="0" w:space="0" w:color="auto"/>
              </w:divBdr>
            </w:div>
            <w:div w:id="1195459848">
              <w:marLeft w:val="0"/>
              <w:marRight w:val="0"/>
              <w:marTop w:val="0"/>
              <w:marBottom w:val="0"/>
              <w:divBdr>
                <w:top w:val="none" w:sz="0" w:space="0" w:color="auto"/>
                <w:left w:val="none" w:sz="0" w:space="0" w:color="auto"/>
                <w:bottom w:val="none" w:sz="0" w:space="0" w:color="auto"/>
                <w:right w:val="none" w:sz="0" w:space="0" w:color="auto"/>
              </w:divBdr>
            </w:div>
            <w:div w:id="1512333868">
              <w:marLeft w:val="0"/>
              <w:marRight w:val="0"/>
              <w:marTop w:val="0"/>
              <w:marBottom w:val="0"/>
              <w:divBdr>
                <w:top w:val="none" w:sz="0" w:space="0" w:color="auto"/>
                <w:left w:val="none" w:sz="0" w:space="0" w:color="auto"/>
                <w:bottom w:val="none" w:sz="0" w:space="0" w:color="auto"/>
                <w:right w:val="none" w:sz="0" w:space="0" w:color="auto"/>
              </w:divBdr>
            </w:div>
            <w:div w:id="16808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9166">
      <w:bodyDiv w:val="1"/>
      <w:marLeft w:val="0"/>
      <w:marRight w:val="0"/>
      <w:marTop w:val="0"/>
      <w:marBottom w:val="0"/>
      <w:divBdr>
        <w:top w:val="none" w:sz="0" w:space="0" w:color="auto"/>
        <w:left w:val="none" w:sz="0" w:space="0" w:color="auto"/>
        <w:bottom w:val="none" w:sz="0" w:space="0" w:color="auto"/>
        <w:right w:val="none" w:sz="0" w:space="0" w:color="auto"/>
      </w:divBdr>
      <w:divsChild>
        <w:div w:id="398401737">
          <w:marLeft w:val="0"/>
          <w:marRight w:val="0"/>
          <w:marTop w:val="0"/>
          <w:marBottom w:val="0"/>
          <w:divBdr>
            <w:top w:val="none" w:sz="0" w:space="0" w:color="auto"/>
            <w:left w:val="none" w:sz="0" w:space="0" w:color="auto"/>
            <w:bottom w:val="none" w:sz="0" w:space="0" w:color="auto"/>
            <w:right w:val="none" w:sz="0" w:space="0" w:color="auto"/>
          </w:divBdr>
          <w:divsChild>
            <w:div w:id="984240354">
              <w:marLeft w:val="0"/>
              <w:marRight w:val="0"/>
              <w:marTop w:val="0"/>
              <w:marBottom w:val="0"/>
              <w:divBdr>
                <w:top w:val="none" w:sz="0" w:space="0" w:color="auto"/>
                <w:left w:val="none" w:sz="0" w:space="0" w:color="auto"/>
                <w:bottom w:val="none" w:sz="0" w:space="0" w:color="auto"/>
                <w:right w:val="none" w:sz="0" w:space="0" w:color="auto"/>
              </w:divBdr>
            </w:div>
            <w:div w:id="72556834">
              <w:marLeft w:val="0"/>
              <w:marRight w:val="0"/>
              <w:marTop w:val="0"/>
              <w:marBottom w:val="0"/>
              <w:divBdr>
                <w:top w:val="none" w:sz="0" w:space="0" w:color="auto"/>
                <w:left w:val="none" w:sz="0" w:space="0" w:color="auto"/>
                <w:bottom w:val="none" w:sz="0" w:space="0" w:color="auto"/>
                <w:right w:val="none" w:sz="0" w:space="0" w:color="auto"/>
              </w:divBdr>
            </w:div>
            <w:div w:id="677923620">
              <w:marLeft w:val="0"/>
              <w:marRight w:val="0"/>
              <w:marTop w:val="0"/>
              <w:marBottom w:val="0"/>
              <w:divBdr>
                <w:top w:val="none" w:sz="0" w:space="0" w:color="auto"/>
                <w:left w:val="none" w:sz="0" w:space="0" w:color="auto"/>
                <w:bottom w:val="none" w:sz="0" w:space="0" w:color="auto"/>
                <w:right w:val="none" w:sz="0" w:space="0" w:color="auto"/>
              </w:divBdr>
            </w:div>
            <w:div w:id="1076170703">
              <w:marLeft w:val="0"/>
              <w:marRight w:val="0"/>
              <w:marTop w:val="0"/>
              <w:marBottom w:val="0"/>
              <w:divBdr>
                <w:top w:val="none" w:sz="0" w:space="0" w:color="auto"/>
                <w:left w:val="none" w:sz="0" w:space="0" w:color="auto"/>
                <w:bottom w:val="none" w:sz="0" w:space="0" w:color="auto"/>
                <w:right w:val="none" w:sz="0" w:space="0" w:color="auto"/>
              </w:divBdr>
            </w:div>
            <w:div w:id="239414753">
              <w:marLeft w:val="0"/>
              <w:marRight w:val="0"/>
              <w:marTop w:val="0"/>
              <w:marBottom w:val="0"/>
              <w:divBdr>
                <w:top w:val="none" w:sz="0" w:space="0" w:color="auto"/>
                <w:left w:val="none" w:sz="0" w:space="0" w:color="auto"/>
                <w:bottom w:val="none" w:sz="0" w:space="0" w:color="auto"/>
                <w:right w:val="none" w:sz="0" w:space="0" w:color="auto"/>
              </w:divBdr>
            </w:div>
            <w:div w:id="852378755">
              <w:marLeft w:val="0"/>
              <w:marRight w:val="0"/>
              <w:marTop w:val="0"/>
              <w:marBottom w:val="0"/>
              <w:divBdr>
                <w:top w:val="none" w:sz="0" w:space="0" w:color="auto"/>
                <w:left w:val="none" w:sz="0" w:space="0" w:color="auto"/>
                <w:bottom w:val="none" w:sz="0" w:space="0" w:color="auto"/>
                <w:right w:val="none" w:sz="0" w:space="0" w:color="auto"/>
              </w:divBdr>
            </w:div>
            <w:div w:id="16532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68820">
      <w:bodyDiv w:val="1"/>
      <w:marLeft w:val="0"/>
      <w:marRight w:val="0"/>
      <w:marTop w:val="0"/>
      <w:marBottom w:val="0"/>
      <w:divBdr>
        <w:top w:val="none" w:sz="0" w:space="0" w:color="auto"/>
        <w:left w:val="none" w:sz="0" w:space="0" w:color="auto"/>
        <w:bottom w:val="none" w:sz="0" w:space="0" w:color="auto"/>
        <w:right w:val="none" w:sz="0" w:space="0" w:color="auto"/>
      </w:divBdr>
    </w:div>
    <w:div w:id="1465271446">
      <w:bodyDiv w:val="1"/>
      <w:marLeft w:val="0"/>
      <w:marRight w:val="0"/>
      <w:marTop w:val="0"/>
      <w:marBottom w:val="0"/>
      <w:divBdr>
        <w:top w:val="none" w:sz="0" w:space="0" w:color="auto"/>
        <w:left w:val="none" w:sz="0" w:space="0" w:color="auto"/>
        <w:bottom w:val="none" w:sz="0" w:space="0" w:color="auto"/>
        <w:right w:val="none" w:sz="0" w:space="0" w:color="auto"/>
      </w:divBdr>
      <w:divsChild>
        <w:div w:id="576330482">
          <w:marLeft w:val="0"/>
          <w:marRight w:val="0"/>
          <w:marTop w:val="0"/>
          <w:marBottom w:val="0"/>
          <w:divBdr>
            <w:top w:val="none" w:sz="0" w:space="0" w:color="auto"/>
            <w:left w:val="none" w:sz="0" w:space="0" w:color="auto"/>
            <w:bottom w:val="none" w:sz="0" w:space="0" w:color="auto"/>
            <w:right w:val="none" w:sz="0" w:space="0" w:color="auto"/>
          </w:divBdr>
          <w:divsChild>
            <w:div w:id="1676302369">
              <w:marLeft w:val="0"/>
              <w:marRight w:val="0"/>
              <w:marTop w:val="0"/>
              <w:marBottom w:val="0"/>
              <w:divBdr>
                <w:top w:val="none" w:sz="0" w:space="0" w:color="auto"/>
                <w:left w:val="none" w:sz="0" w:space="0" w:color="auto"/>
                <w:bottom w:val="none" w:sz="0" w:space="0" w:color="auto"/>
                <w:right w:val="none" w:sz="0" w:space="0" w:color="auto"/>
              </w:divBdr>
            </w:div>
            <w:div w:id="2139300442">
              <w:marLeft w:val="0"/>
              <w:marRight w:val="0"/>
              <w:marTop w:val="0"/>
              <w:marBottom w:val="0"/>
              <w:divBdr>
                <w:top w:val="none" w:sz="0" w:space="0" w:color="auto"/>
                <w:left w:val="none" w:sz="0" w:space="0" w:color="auto"/>
                <w:bottom w:val="none" w:sz="0" w:space="0" w:color="auto"/>
                <w:right w:val="none" w:sz="0" w:space="0" w:color="auto"/>
              </w:divBdr>
            </w:div>
            <w:div w:id="1760177192">
              <w:marLeft w:val="0"/>
              <w:marRight w:val="0"/>
              <w:marTop w:val="0"/>
              <w:marBottom w:val="0"/>
              <w:divBdr>
                <w:top w:val="none" w:sz="0" w:space="0" w:color="auto"/>
                <w:left w:val="none" w:sz="0" w:space="0" w:color="auto"/>
                <w:bottom w:val="none" w:sz="0" w:space="0" w:color="auto"/>
                <w:right w:val="none" w:sz="0" w:space="0" w:color="auto"/>
              </w:divBdr>
            </w:div>
            <w:div w:id="403528985">
              <w:marLeft w:val="0"/>
              <w:marRight w:val="0"/>
              <w:marTop w:val="0"/>
              <w:marBottom w:val="0"/>
              <w:divBdr>
                <w:top w:val="none" w:sz="0" w:space="0" w:color="auto"/>
                <w:left w:val="none" w:sz="0" w:space="0" w:color="auto"/>
                <w:bottom w:val="none" w:sz="0" w:space="0" w:color="auto"/>
                <w:right w:val="none" w:sz="0" w:space="0" w:color="auto"/>
              </w:divBdr>
            </w:div>
            <w:div w:id="579408822">
              <w:marLeft w:val="0"/>
              <w:marRight w:val="0"/>
              <w:marTop w:val="0"/>
              <w:marBottom w:val="0"/>
              <w:divBdr>
                <w:top w:val="none" w:sz="0" w:space="0" w:color="auto"/>
                <w:left w:val="none" w:sz="0" w:space="0" w:color="auto"/>
                <w:bottom w:val="none" w:sz="0" w:space="0" w:color="auto"/>
                <w:right w:val="none" w:sz="0" w:space="0" w:color="auto"/>
              </w:divBdr>
            </w:div>
            <w:div w:id="992172959">
              <w:marLeft w:val="0"/>
              <w:marRight w:val="0"/>
              <w:marTop w:val="0"/>
              <w:marBottom w:val="0"/>
              <w:divBdr>
                <w:top w:val="none" w:sz="0" w:space="0" w:color="auto"/>
                <w:left w:val="none" w:sz="0" w:space="0" w:color="auto"/>
                <w:bottom w:val="none" w:sz="0" w:space="0" w:color="auto"/>
                <w:right w:val="none" w:sz="0" w:space="0" w:color="auto"/>
              </w:divBdr>
            </w:div>
            <w:div w:id="243151805">
              <w:marLeft w:val="0"/>
              <w:marRight w:val="0"/>
              <w:marTop w:val="0"/>
              <w:marBottom w:val="0"/>
              <w:divBdr>
                <w:top w:val="none" w:sz="0" w:space="0" w:color="auto"/>
                <w:left w:val="none" w:sz="0" w:space="0" w:color="auto"/>
                <w:bottom w:val="none" w:sz="0" w:space="0" w:color="auto"/>
                <w:right w:val="none" w:sz="0" w:space="0" w:color="auto"/>
              </w:divBdr>
            </w:div>
            <w:div w:id="1721244637">
              <w:marLeft w:val="0"/>
              <w:marRight w:val="0"/>
              <w:marTop w:val="0"/>
              <w:marBottom w:val="0"/>
              <w:divBdr>
                <w:top w:val="none" w:sz="0" w:space="0" w:color="auto"/>
                <w:left w:val="none" w:sz="0" w:space="0" w:color="auto"/>
                <w:bottom w:val="none" w:sz="0" w:space="0" w:color="auto"/>
                <w:right w:val="none" w:sz="0" w:space="0" w:color="auto"/>
              </w:divBdr>
            </w:div>
            <w:div w:id="2061198452">
              <w:marLeft w:val="0"/>
              <w:marRight w:val="0"/>
              <w:marTop w:val="0"/>
              <w:marBottom w:val="0"/>
              <w:divBdr>
                <w:top w:val="none" w:sz="0" w:space="0" w:color="auto"/>
                <w:left w:val="none" w:sz="0" w:space="0" w:color="auto"/>
                <w:bottom w:val="none" w:sz="0" w:space="0" w:color="auto"/>
                <w:right w:val="none" w:sz="0" w:space="0" w:color="auto"/>
              </w:divBdr>
            </w:div>
            <w:div w:id="15681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87703">
      <w:bodyDiv w:val="1"/>
      <w:marLeft w:val="0"/>
      <w:marRight w:val="0"/>
      <w:marTop w:val="0"/>
      <w:marBottom w:val="0"/>
      <w:divBdr>
        <w:top w:val="none" w:sz="0" w:space="0" w:color="auto"/>
        <w:left w:val="none" w:sz="0" w:space="0" w:color="auto"/>
        <w:bottom w:val="none" w:sz="0" w:space="0" w:color="auto"/>
        <w:right w:val="none" w:sz="0" w:space="0" w:color="auto"/>
      </w:divBdr>
    </w:div>
    <w:div w:id="1543131151">
      <w:bodyDiv w:val="1"/>
      <w:marLeft w:val="0"/>
      <w:marRight w:val="0"/>
      <w:marTop w:val="0"/>
      <w:marBottom w:val="0"/>
      <w:divBdr>
        <w:top w:val="none" w:sz="0" w:space="0" w:color="auto"/>
        <w:left w:val="none" w:sz="0" w:space="0" w:color="auto"/>
        <w:bottom w:val="none" w:sz="0" w:space="0" w:color="auto"/>
        <w:right w:val="none" w:sz="0" w:space="0" w:color="auto"/>
      </w:divBdr>
      <w:divsChild>
        <w:div w:id="1822118880">
          <w:marLeft w:val="0"/>
          <w:marRight w:val="0"/>
          <w:marTop w:val="0"/>
          <w:marBottom w:val="0"/>
          <w:divBdr>
            <w:top w:val="none" w:sz="0" w:space="0" w:color="auto"/>
            <w:left w:val="none" w:sz="0" w:space="0" w:color="auto"/>
            <w:bottom w:val="none" w:sz="0" w:space="0" w:color="auto"/>
            <w:right w:val="none" w:sz="0" w:space="0" w:color="auto"/>
          </w:divBdr>
          <w:divsChild>
            <w:div w:id="1681616363">
              <w:marLeft w:val="0"/>
              <w:marRight w:val="0"/>
              <w:marTop w:val="0"/>
              <w:marBottom w:val="0"/>
              <w:divBdr>
                <w:top w:val="none" w:sz="0" w:space="0" w:color="auto"/>
                <w:left w:val="none" w:sz="0" w:space="0" w:color="auto"/>
                <w:bottom w:val="none" w:sz="0" w:space="0" w:color="auto"/>
                <w:right w:val="none" w:sz="0" w:space="0" w:color="auto"/>
              </w:divBdr>
            </w:div>
            <w:div w:id="122891181">
              <w:marLeft w:val="0"/>
              <w:marRight w:val="0"/>
              <w:marTop w:val="0"/>
              <w:marBottom w:val="0"/>
              <w:divBdr>
                <w:top w:val="none" w:sz="0" w:space="0" w:color="auto"/>
                <w:left w:val="none" w:sz="0" w:space="0" w:color="auto"/>
                <w:bottom w:val="none" w:sz="0" w:space="0" w:color="auto"/>
                <w:right w:val="none" w:sz="0" w:space="0" w:color="auto"/>
              </w:divBdr>
            </w:div>
            <w:div w:id="725026386">
              <w:marLeft w:val="0"/>
              <w:marRight w:val="0"/>
              <w:marTop w:val="0"/>
              <w:marBottom w:val="0"/>
              <w:divBdr>
                <w:top w:val="none" w:sz="0" w:space="0" w:color="auto"/>
                <w:left w:val="none" w:sz="0" w:space="0" w:color="auto"/>
                <w:bottom w:val="none" w:sz="0" w:space="0" w:color="auto"/>
                <w:right w:val="none" w:sz="0" w:space="0" w:color="auto"/>
              </w:divBdr>
            </w:div>
            <w:div w:id="1897348731">
              <w:marLeft w:val="0"/>
              <w:marRight w:val="0"/>
              <w:marTop w:val="0"/>
              <w:marBottom w:val="0"/>
              <w:divBdr>
                <w:top w:val="none" w:sz="0" w:space="0" w:color="auto"/>
                <w:left w:val="none" w:sz="0" w:space="0" w:color="auto"/>
                <w:bottom w:val="none" w:sz="0" w:space="0" w:color="auto"/>
                <w:right w:val="none" w:sz="0" w:space="0" w:color="auto"/>
              </w:divBdr>
            </w:div>
            <w:div w:id="80183199">
              <w:marLeft w:val="0"/>
              <w:marRight w:val="0"/>
              <w:marTop w:val="0"/>
              <w:marBottom w:val="0"/>
              <w:divBdr>
                <w:top w:val="none" w:sz="0" w:space="0" w:color="auto"/>
                <w:left w:val="none" w:sz="0" w:space="0" w:color="auto"/>
                <w:bottom w:val="none" w:sz="0" w:space="0" w:color="auto"/>
                <w:right w:val="none" w:sz="0" w:space="0" w:color="auto"/>
              </w:divBdr>
            </w:div>
            <w:div w:id="567500811">
              <w:marLeft w:val="0"/>
              <w:marRight w:val="0"/>
              <w:marTop w:val="0"/>
              <w:marBottom w:val="0"/>
              <w:divBdr>
                <w:top w:val="none" w:sz="0" w:space="0" w:color="auto"/>
                <w:left w:val="none" w:sz="0" w:space="0" w:color="auto"/>
                <w:bottom w:val="none" w:sz="0" w:space="0" w:color="auto"/>
                <w:right w:val="none" w:sz="0" w:space="0" w:color="auto"/>
              </w:divBdr>
            </w:div>
            <w:div w:id="810827025">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437139380">
              <w:marLeft w:val="0"/>
              <w:marRight w:val="0"/>
              <w:marTop w:val="0"/>
              <w:marBottom w:val="0"/>
              <w:divBdr>
                <w:top w:val="none" w:sz="0" w:space="0" w:color="auto"/>
                <w:left w:val="none" w:sz="0" w:space="0" w:color="auto"/>
                <w:bottom w:val="none" w:sz="0" w:space="0" w:color="auto"/>
                <w:right w:val="none" w:sz="0" w:space="0" w:color="auto"/>
              </w:divBdr>
            </w:div>
            <w:div w:id="200023297">
              <w:marLeft w:val="0"/>
              <w:marRight w:val="0"/>
              <w:marTop w:val="0"/>
              <w:marBottom w:val="0"/>
              <w:divBdr>
                <w:top w:val="none" w:sz="0" w:space="0" w:color="auto"/>
                <w:left w:val="none" w:sz="0" w:space="0" w:color="auto"/>
                <w:bottom w:val="none" w:sz="0" w:space="0" w:color="auto"/>
                <w:right w:val="none" w:sz="0" w:space="0" w:color="auto"/>
              </w:divBdr>
            </w:div>
            <w:div w:id="104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30672">
      <w:bodyDiv w:val="1"/>
      <w:marLeft w:val="0"/>
      <w:marRight w:val="0"/>
      <w:marTop w:val="0"/>
      <w:marBottom w:val="0"/>
      <w:divBdr>
        <w:top w:val="none" w:sz="0" w:space="0" w:color="auto"/>
        <w:left w:val="none" w:sz="0" w:space="0" w:color="auto"/>
        <w:bottom w:val="none" w:sz="0" w:space="0" w:color="auto"/>
        <w:right w:val="none" w:sz="0" w:space="0" w:color="auto"/>
      </w:divBdr>
      <w:divsChild>
        <w:div w:id="1870100641">
          <w:marLeft w:val="0"/>
          <w:marRight w:val="0"/>
          <w:marTop w:val="0"/>
          <w:marBottom w:val="0"/>
          <w:divBdr>
            <w:top w:val="none" w:sz="0" w:space="0" w:color="auto"/>
            <w:left w:val="none" w:sz="0" w:space="0" w:color="auto"/>
            <w:bottom w:val="none" w:sz="0" w:space="0" w:color="auto"/>
            <w:right w:val="none" w:sz="0" w:space="0" w:color="auto"/>
          </w:divBdr>
          <w:divsChild>
            <w:div w:id="2078093574">
              <w:marLeft w:val="0"/>
              <w:marRight w:val="0"/>
              <w:marTop w:val="0"/>
              <w:marBottom w:val="0"/>
              <w:divBdr>
                <w:top w:val="none" w:sz="0" w:space="0" w:color="auto"/>
                <w:left w:val="none" w:sz="0" w:space="0" w:color="auto"/>
                <w:bottom w:val="none" w:sz="0" w:space="0" w:color="auto"/>
                <w:right w:val="none" w:sz="0" w:space="0" w:color="auto"/>
              </w:divBdr>
            </w:div>
            <w:div w:id="1321959174">
              <w:marLeft w:val="0"/>
              <w:marRight w:val="0"/>
              <w:marTop w:val="0"/>
              <w:marBottom w:val="0"/>
              <w:divBdr>
                <w:top w:val="none" w:sz="0" w:space="0" w:color="auto"/>
                <w:left w:val="none" w:sz="0" w:space="0" w:color="auto"/>
                <w:bottom w:val="none" w:sz="0" w:space="0" w:color="auto"/>
                <w:right w:val="none" w:sz="0" w:space="0" w:color="auto"/>
              </w:divBdr>
            </w:div>
            <w:div w:id="626931196">
              <w:marLeft w:val="0"/>
              <w:marRight w:val="0"/>
              <w:marTop w:val="0"/>
              <w:marBottom w:val="0"/>
              <w:divBdr>
                <w:top w:val="none" w:sz="0" w:space="0" w:color="auto"/>
                <w:left w:val="none" w:sz="0" w:space="0" w:color="auto"/>
                <w:bottom w:val="none" w:sz="0" w:space="0" w:color="auto"/>
                <w:right w:val="none" w:sz="0" w:space="0" w:color="auto"/>
              </w:divBdr>
            </w:div>
            <w:div w:id="342439435">
              <w:marLeft w:val="0"/>
              <w:marRight w:val="0"/>
              <w:marTop w:val="0"/>
              <w:marBottom w:val="0"/>
              <w:divBdr>
                <w:top w:val="none" w:sz="0" w:space="0" w:color="auto"/>
                <w:left w:val="none" w:sz="0" w:space="0" w:color="auto"/>
                <w:bottom w:val="none" w:sz="0" w:space="0" w:color="auto"/>
                <w:right w:val="none" w:sz="0" w:space="0" w:color="auto"/>
              </w:divBdr>
            </w:div>
            <w:div w:id="1614244527">
              <w:marLeft w:val="0"/>
              <w:marRight w:val="0"/>
              <w:marTop w:val="0"/>
              <w:marBottom w:val="0"/>
              <w:divBdr>
                <w:top w:val="none" w:sz="0" w:space="0" w:color="auto"/>
                <w:left w:val="none" w:sz="0" w:space="0" w:color="auto"/>
                <w:bottom w:val="none" w:sz="0" w:space="0" w:color="auto"/>
                <w:right w:val="none" w:sz="0" w:space="0" w:color="auto"/>
              </w:divBdr>
            </w:div>
            <w:div w:id="1730878906">
              <w:marLeft w:val="0"/>
              <w:marRight w:val="0"/>
              <w:marTop w:val="0"/>
              <w:marBottom w:val="0"/>
              <w:divBdr>
                <w:top w:val="none" w:sz="0" w:space="0" w:color="auto"/>
                <w:left w:val="none" w:sz="0" w:space="0" w:color="auto"/>
                <w:bottom w:val="none" w:sz="0" w:space="0" w:color="auto"/>
                <w:right w:val="none" w:sz="0" w:space="0" w:color="auto"/>
              </w:divBdr>
            </w:div>
            <w:div w:id="180168833">
              <w:marLeft w:val="0"/>
              <w:marRight w:val="0"/>
              <w:marTop w:val="0"/>
              <w:marBottom w:val="0"/>
              <w:divBdr>
                <w:top w:val="none" w:sz="0" w:space="0" w:color="auto"/>
                <w:left w:val="none" w:sz="0" w:space="0" w:color="auto"/>
                <w:bottom w:val="none" w:sz="0" w:space="0" w:color="auto"/>
                <w:right w:val="none" w:sz="0" w:space="0" w:color="auto"/>
              </w:divBdr>
            </w:div>
            <w:div w:id="1599218773">
              <w:marLeft w:val="0"/>
              <w:marRight w:val="0"/>
              <w:marTop w:val="0"/>
              <w:marBottom w:val="0"/>
              <w:divBdr>
                <w:top w:val="none" w:sz="0" w:space="0" w:color="auto"/>
                <w:left w:val="none" w:sz="0" w:space="0" w:color="auto"/>
                <w:bottom w:val="none" w:sz="0" w:space="0" w:color="auto"/>
                <w:right w:val="none" w:sz="0" w:space="0" w:color="auto"/>
              </w:divBdr>
            </w:div>
            <w:div w:id="1896157912">
              <w:marLeft w:val="0"/>
              <w:marRight w:val="0"/>
              <w:marTop w:val="0"/>
              <w:marBottom w:val="0"/>
              <w:divBdr>
                <w:top w:val="none" w:sz="0" w:space="0" w:color="auto"/>
                <w:left w:val="none" w:sz="0" w:space="0" w:color="auto"/>
                <w:bottom w:val="none" w:sz="0" w:space="0" w:color="auto"/>
                <w:right w:val="none" w:sz="0" w:space="0" w:color="auto"/>
              </w:divBdr>
            </w:div>
            <w:div w:id="2098598720">
              <w:marLeft w:val="0"/>
              <w:marRight w:val="0"/>
              <w:marTop w:val="0"/>
              <w:marBottom w:val="0"/>
              <w:divBdr>
                <w:top w:val="none" w:sz="0" w:space="0" w:color="auto"/>
                <w:left w:val="none" w:sz="0" w:space="0" w:color="auto"/>
                <w:bottom w:val="none" w:sz="0" w:space="0" w:color="auto"/>
                <w:right w:val="none" w:sz="0" w:space="0" w:color="auto"/>
              </w:divBdr>
            </w:div>
            <w:div w:id="458845274">
              <w:marLeft w:val="0"/>
              <w:marRight w:val="0"/>
              <w:marTop w:val="0"/>
              <w:marBottom w:val="0"/>
              <w:divBdr>
                <w:top w:val="none" w:sz="0" w:space="0" w:color="auto"/>
                <w:left w:val="none" w:sz="0" w:space="0" w:color="auto"/>
                <w:bottom w:val="none" w:sz="0" w:space="0" w:color="auto"/>
                <w:right w:val="none" w:sz="0" w:space="0" w:color="auto"/>
              </w:divBdr>
            </w:div>
            <w:div w:id="1863862307">
              <w:marLeft w:val="0"/>
              <w:marRight w:val="0"/>
              <w:marTop w:val="0"/>
              <w:marBottom w:val="0"/>
              <w:divBdr>
                <w:top w:val="none" w:sz="0" w:space="0" w:color="auto"/>
                <w:left w:val="none" w:sz="0" w:space="0" w:color="auto"/>
                <w:bottom w:val="none" w:sz="0" w:space="0" w:color="auto"/>
                <w:right w:val="none" w:sz="0" w:space="0" w:color="auto"/>
              </w:divBdr>
            </w:div>
            <w:div w:id="177038464">
              <w:marLeft w:val="0"/>
              <w:marRight w:val="0"/>
              <w:marTop w:val="0"/>
              <w:marBottom w:val="0"/>
              <w:divBdr>
                <w:top w:val="none" w:sz="0" w:space="0" w:color="auto"/>
                <w:left w:val="none" w:sz="0" w:space="0" w:color="auto"/>
                <w:bottom w:val="none" w:sz="0" w:space="0" w:color="auto"/>
                <w:right w:val="none" w:sz="0" w:space="0" w:color="auto"/>
              </w:divBdr>
            </w:div>
            <w:div w:id="379477006">
              <w:marLeft w:val="0"/>
              <w:marRight w:val="0"/>
              <w:marTop w:val="0"/>
              <w:marBottom w:val="0"/>
              <w:divBdr>
                <w:top w:val="none" w:sz="0" w:space="0" w:color="auto"/>
                <w:left w:val="none" w:sz="0" w:space="0" w:color="auto"/>
                <w:bottom w:val="none" w:sz="0" w:space="0" w:color="auto"/>
                <w:right w:val="none" w:sz="0" w:space="0" w:color="auto"/>
              </w:divBdr>
            </w:div>
            <w:div w:id="720910304">
              <w:marLeft w:val="0"/>
              <w:marRight w:val="0"/>
              <w:marTop w:val="0"/>
              <w:marBottom w:val="0"/>
              <w:divBdr>
                <w:top w:val="none" w:sz="0" w:space="0" w:color="auto"/>
                <w:left w:val="none" w:sz="0" w:space="0" w:color="auto"/>
                <w:bottom w:val="none" w:sz="0" w:space="0" w:color="auto"/>
                <w:right w:val="none" w:sz="0" w:space="0" w:color="auto"/>
              </w:divBdr>
            </w:div>
            <w:div w:id="652031538">
              <w:marLeft w:val="0"/>
              <w:marRight w:val="0"/>
              <w:marTop w:val="0"/>
              <w:marBottom w:val="0"/>
              <w:divBdr>
                <w:top w:val="none" w:sz="0" w:space="0" w:color="auto"/>
                <w:left w:val="none" w:sz="0" w:space="0" w:color="auto"/>
                <w:bottom w:val="none" w:sz="0" w:space="0" w:color="auto"/>
                <w:right w:val="none" w:sz="0" w:space="0" w:color="auto"/>
              </w:divBdr>
            </w:div>
            <w:div w:id="635449285">
              <w:marLeft w:val="0"/>
              <w:marRight w:val="0"/>
              <w:marTop w:val="0"/>
              <w:marBottom w:val="0"/>
              <w:divBdr>
                <w:top w:val="none" w:sz="0" w:space="0" w:color="auto"/>
                <w:left w:val="none" w:sz="0" w:space="0" w:color="auto"/>
                <w:bottom w:val="none" w:sz="0" w:space="0" w:color="auto"/>
                <w:right w:val="none" w:sz="0" w:space="0" w:color="auto"/>
              </w:divBdr>
            </w:div>
            <w:div w:id="692728054">
              <w:marLeft w:val="0"/>
              <w:marRight w:val="0"/>
              <w:marTop w:val="0"/>
              <w:marBottom w:val="0"/>
              <w:divBdr>
                <w:top w:val="none" w:sz="0" w:space="0" w:color="auto"/>
                <w:left w:val="none" w:sz="0" w:space="0" w:color="auto"/>
                <w:bottom w:val="none" w:sz="0" w:space="0" w:color="auto"/>
                <w:right w:val="none" w:sz="0" w:space="0" w:color="auto"/>
              </w:divBdr>
            </w:div>
            <w:div w:id="1734767764">
              <w:marLeft w:val="0"/>
              <w:marRight w:val="0"/>
              <w:marTop w:val="0"/>
              <w:marBottom w:val="0"/>
              <w:divBdr>
                <w:top w:val="none" w:sz="0" w:space="0" w:color="auto"/>
                <w:left w:val="none" w:sz="0" w:space="0" w:color="auto"/>
                <w:bottom w:val="none" w:sz="0" w:space="0" w:color="auto"/>
                <w:right w:val="none" w:sz="0" w:space="0" w:color="auto"/>
              </w:divBdr>
            </w:div>
            <w:div w:id="1929652969">
              <w:marLeft w:val="0"/>
              <w:marRight w:val="0"/>
              <w:marTop w:val="0"/>
              <w:marBottom w:val="0"/>
              <w:divBdr>
                <w:top w:val="none" w:sz="0" w:space="0" w:color="auto"/>
                <w:left w:val="none" w:sz="0" w:space="0" w:color="auto"/>
                <w:bottom w:val="none" w:sz="0" w:space="0" w:color="auto"/>
                <w:right w:val="none" w:sz="0" w:space="0" w:color="auto"/>
              </w:divBdr>
            </w:div>
            <w:div w:id="1090663461">
              <w:marLeft w:val="0"/>
              <w:marRight w:val="0"/>
              <w:marTop w:val="0"/>
              <w:marBottom w:val="0"/>
              <w:divBdr>
                <w:top w:val="none" w:sz="0" w:space="0" w:color="auto"/>
                <w:left w:val="none" w:sz="0" w:space="0" w:color="auto"/>
                <w:bottom w:val="none" w:sz="0" w:space="0" w:color="auto"/>
                <w:right w:val="none" w:sz="0" w:space="0" w:color="auto"/>
              </w:divBdr>
            </w:div>
            <w:div w:id="1025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263">
      <w:bodyDiv w:val="1"/>
      <w:marLeft w:val="0"/>
      <w:marRight w:val="0"/>
      <w:marTop w:val="0"/>
      <w:marBottom w:val="0"/>
      <w:divBdr>
        <w:top w:val="none" w:sz="0" w:space="0" w:color="auto"/>
        <w:left w:val="none" w:sz="0" w:space="0" w:color="auto"/>
        <w:bottom w:val="none" w:sz="0" w:space="0" w:color="auto"/>
        <w:right w:val="none" w:sz="0" w:space="0" w:color="auto"/>
      </w:divBdr>
      <w:divsChild>
        <w:div w:id="47651164">
          <w:marLeft w:val="0"/>
          <w:marRight w:val="0"/>
          <w:marTop w:val="0"/>
          <w:marBottom w:val="0"/>
          <w:divBdr>
            <w:top w:val="none" w:sz="0" w:space="0" w:color="auto"/>
            <w:left w:val="none" w:sz="0" w:space="0" w:color="auto"/>
            <w:bottom w:val="none" w:sz="0" w:space="0" w:color="auto"/>
            <w:right w:val="none" w:sz="0" w:space="0" w:color="auto"/>
          </w:divBdr>
          <w:divsChild>
            <w:div w:id="136341334">
              <w:marLeft w:val="0"/>
              <w:marRight w:val="0"/>
              <w:marTop w:val="0"/>
              <w:marBottom w:val="0"/>
              <w:divBdr>
                <w:top w:val="none" w:sz="0" w:space="0" w:color="auto"/>
                <w:left w:val="none" w:sz="0" w:space="0" w:color="auto"/>
                <w:bottom w:val="none" w:sz="0" w:space="0" w:color="auto"/>
                <w:right w:val="none" w:sz="0" w:space="0" w:color="auto"/>
              </w:divBdr>
            </w:div>
            <w:div w:id="1659766884">
              <w:marLeft w:val="0"/>
              <w:marRight w:val="0"/>
              <w:marTop w:val="0"/>
              <w:marBottom w:val="0"/>
              <w:divBdr>
                <w:top w:val="none" w:sz="0" w:space="0" w:color="auto"/>
                <w:left w:val="none" w:sz="0" w:space="0" w:color="auto"/>
                <w:bottom w:val="none" w:sz="0" w:space="0" w:color="auto"/>
                <w:right w:val="none" w:sz="0" w:space="0" w:color="auto"/>
              </w:divBdr>
            </w:div>
            <w:div w:id="2085564661">
              <w:marLeft w:val="0"/>
              <w:marRight w:val="0"/>
              <w:marTop w:val="0"/>
              <w:marBottom w:val="0"/>
              <w:divBdr>
                <w:top w:val="none" w:sz="0" w:space="0" w:color="auto"/>
                <w:left w:val="none" w:sz="0" w:space="0" w:color="auto"/>
                <w:bottom w:val="none" w:sz="0" w:space="0" w:color="auto"/>
                <w:right w:val="none" w:sz="0" w:space="0" w:color="auto"/>
              </w:divBdr>
            </w:div>
            <w:div w:id="1231308289">
              <w:marLeft w:val="0"/>
              <w:marRight w:val="0"/>
              <w:marTop w:val="0"/>
              <w:marBottom w:val="0"/>
              <w:divBdr>
                <w:top w:val="none" w:sz="0" w:space="0" w:color="auto"/>
                <w:left w:val="none" w:sz="0" w:space="0" w:color="auto"/>
                <w:bottom w:val="none" w:sz="0" w:space="0" w:color="auto"/>
                <w:right w:val="none" w:sz="0" w:space="0" w:color="auto"/>
              </w:divBdr>
            </w:div>
            <w:div w:id="1002001816">
              <w:marLeft w:val="0"/>
              <w:marRight w:val="0"/>
              <w:marTop w:val="0"/>
              <w:marBottom w:val="0"/>
              <w:divBdr>
                <w:top w:val="none" w:sz="0" w:space="0" w:color="auto"/>
                <w:left w:val="none" w:sz="0" w:space="0" w:color="auto"/>
                <w:bottom w:val="none" w:sz="0" w:space="0" w:color="auto"/>
                <w:right w:val="none" w:sz="0" w:space="0" w:color="auto"/>
              </w:divBdr>
            </w:div>
            <w:div w:id="1081372357">
              <w:marLeft w:val="0"/>
              <w:marRight w:val="0"/>
              <w:marTop w:val="0"/>
              <w:marBottom w:val="0"/>
              <w:divBdr>
                <w:top w:val="none" w:sz="0" w:space="0" w:color="auto"/>
                <w:left w:val="none" w:sz="0" w:space="0" w:color="auto"/>
                <w:bottom w:val="none" w:sz="0" w:space="0" w:color="auto"/>
                <w:right w:val="none" w:sz="0" w:space="0" w:color="auto"/>
              </w:divBdr>
            </w:div>
            <w:div w:id="588542391">
              <w:marLeft w:val="0"/>
              <w:marRight w:val="0"/>
              <w:marTop w:val="0"/>
              <w:marBottom w:val="0"/>
              <w:divBdr>
                <w:top w:val="none" w:sz="0" w:space="0" w:color="auto"/>
                <w:left w:val="none" w:sz="0" w:space="0" w:color="auto"/>
                <w:bottom w:val="none" w:sz="0" w:space="0" w:color="auto"/>
                <w:right w:val="none" w:sz="0" w:space="0" w:color="auto"/>
              </w:divBdr>
            </w:div>
            <w:div w:id="653609817">
              <w:marLeft w:val="0"/>
              <w:marRight w:val="0"/>
              <w:marTop w:val="0"/>
              <w:marBottom w:val="0"/>
              <w:divBdr>
                <w:top w:val="none" w:sz="0" w:space="0" w:color="auto"/>
                <w:left w:val="none" w:sz="0" w:space="0" w:color="auto"/>
                <w:bottom w:val="none" w:sz="0" w:space="0" w:color="auto"/>
                <w:right w:val="none" w:sz="0" w:space="0" w:color="auto"/>
              </w:divBdr>
            </w:div>
            <w:div w:id="1146434212">
              <w:marLeft w:val="0"/>
              <w:marRight w:val="0"/>
              <w:marTop w:val="0"/>
              <w:marBottom w:val="0"/>
              <w:divBdr>
                <w:top w:val="none" w:sz="0" w:space="0" w:color="auto"/>
                <w:left w:val="none" w:sz="0" w:space="0" w:color="auto"/>
                <w:bottom w:val="none" w:sz="0" w:space="0" w:color="auto"/>
                <w:right w:val="none" w:sz="0" w:space="0" w:color="auto"/>
              </w:divBdr>
            </w:div>
            <w:div w:id="1704481580">
              <w:marLeft w:val="0"/>
              <w:marRight w:val="0"/>
              <w:marTop w:val="0"/>
              <w:marBottom w:val="0"/>
              <w:divBdr>
                <w:top w:val="none" w:sz="0" w:space="0" w:color="auto"/>
                <w:left w:val="none" w:sz="0" w:space="0" w:color="auto"/>
                <w:bottom w:val="none" w:sz="0" w:space="0" w:color="auto"/>
                <w:right w:val="none" w:sz="0" w:space="0" w:color="auto"/>
              </w:divBdr>
            </w:div>
            <w:div w:id="1532644598">
              <w:marLeft w:val="0"/>
              <w:marRight w:val="0"/>
              <w:marTop w:val="0"/>
              <w:marBottom w:val="0"/>
              <w:divBdr>
                <w:top w:val="none" w:sz="0" w:space="0" w:color="auto"/>
                <w:left w:val="none" w:sz="0" w:space="0" w:color="auto"/>
                <w:bottom w:val="none" w:sz="0" w:space="0" w:color="auto"/>
                <w:right w:val="none" w:sz="0" w:space="0" w:color="auto"/>
              </w:divBdr>
            </w:div>
            <w:div w:id="251277151">
              <w:marLeft w:val="0"/>
              <w:marRight w:val="0"/>
              <w:marTop w:val="0"/>
              <w:marBottom w:val="0"/>
              <w:divBdr>
                <w:top w:val="none" w:sz="0" w:space="0" w:color="auto"/>
                <w:left w:val="none" w:sz="0" w:space="0" w:color="auto"/>
                <w:bottom w:val="none" w:sz="0" w:space="0" w:color="auto"/>
                <w:right w:val="none" w:sz="0" w:space="0" w:color="auto"/>
              </w:divBdr>
            </w:div>
            <w:div w:id="1763258307">
              <w:marLeft w:val="0"/>
              <w:marRight w:val="0"/>
              <w:marTop w:val="0"/>
              <w:marBottom w:val="0"/>
              <w:divBdr>
                <w:top w:val="none" w:sz="0" w:space="0" w:color="auto"/>
                <w:left w:val="none" w:sz="0" w:space="0" w:color="auto"/>
                <w:bottom w:val="none" w:sz="0" w:space="0" w:color="auto"/>
                <w:right w:val="none" w:sz="0" w:space="0" w:color="auto"/>
              </w:divBdr>
            </w:div>
            <w:div w:id="1596326285">
              <w:marLeft w:val="0"/>
              <w:marRight w:val="0"/>
              <w:marTop w:val="0"/>
              <w:marBottom w:val="0"/>
              <w:divBdr>
                <w:top w:val="none" w:sz="0" w:space="0" w:color="auto"/>
                <w:left w:val="none" w:sz="0" w:space="0" w:color="auto"/>
                <w:bottom w:val="none" w:sz="0" w:space="0" w:color="auto"/>
                <w:right w:val="none" w:sz="0" w:space="0" w:color="auto"/>
              </w:divBdr>
            </w:div>
            <w:div w:id="2040357099">
              <w:marLeft w:val="0"/>
              <w:marRight w:val="0"/>
              <w:marTop w:val="0"/>
              <w:marBottom w:val="0"/>
              <w:divBdr>
                <w:top w:val="none" w:sz="0" w:space="0" w:color="auto"/>
                <w:left w:val="none" w:sz="0" w:space="0" w:color="auto"/>
                <w:bottom w:val="none" w:sz="0" w:space="0" w:color="auto"/>
                <w:right w:val="none" w:sz="0" w:space="0" w:color="auto"/>
              </w:divBdr>
            </w:div>
            <w:div w:id="915480872">
              <w:marLeft w:val="0"/>
              <w:marRight w:val="0"/>
              <w:marTop w:val="0"/>
              <w:marBottom w:val="0"/>
              <w:divBdr>
                <w:top w:val="none" w:sz="0" w:space="0" w:color="auto"/>
                <w:left w:val="none" w:sz="0" w:space="0" w:color="auto"/>
                <w:bottom w:val="none" w:sz="0" w:space="0" w:color="auto"/>
                <w:right w:val="none" w:sz="0" w:space="0" w:color="auto"/>
              </w:divBdr>
            </w:div>
            <w:div w:id="2068063880">
              <w:marLeft w:val="0"/>
              <w:marRight w:val="0"/>
              <w:marTop w:val="0"/>
              <w:marBottom w:val="0"/>
              <w:divBdr>
                <w:top w:val="none" w:sz="0" w:space="0" w:color="auto"/>
                <w:left w:val="none" w:sz="0" w:space="0" w:color="auto"/>
                <w:bottom w:val="none" w:sz="0" w:space="0" w:color="auto"/>
                <w:right w:val="none" w:sz="0" w:space="0" w:color="auto"/>
              </w:divBdr>
            </w:div>
            <w:div w:id="1428384712">
              <w:marLeft w:val="0"/>
              <w:marRight w:val="0"/>
              <w:marTop w:val="0"/>
              <w:marBottom w:val="0"/>
              <w:divBdr>
                <w:top w:val="none" w:sz="0" w:space="0" w:color="auto"/>
                <w:left w:val="none" w:sz="0" w:space="0" w:color="auto"/>
                <w:bottom w:val="none" w:sz="0" w:space="0" w:color="auto"/>
                <w:right w:val="none" w:sz="0" w:space="0" w:color="auto"/>
              </w:divBdr>
            </w:div>
            <w:div w:id="1947813498">
              <w:marLeft w:val="0"/>
              <w:marRight w:val="0"/>
              <w:marTop w:val="0"/>
              <w:marBottom w:val="0"/>
              <w:divBdr>
                <w:top w:val="none" w:sz="0" w:space="0" w:color="auto"/>
                <w:left w:val="none" w:sz="0" w:space="0" w:color="auto"/>
                <w:bottom w:val="none" w:sz="0" w:space="0" w:color="auto"/>
                <w:right w:val="none" w:sz="0" w:space="0" w:color="auto"/>
              </w:divBdr>
            </w:div>
            <w:div w:id="1464234834">
              <w:marLeft w:val="0"/>
              <w:marRight w:val="0"/>
              <w:marTop w:val="0"/>
              <w:marBottom w:val="0"/>
              <w:divBdr>
                <w:top w:val="none" w:sz="0" w:space="0" w:color="auto"/>
                <w:left w:val="none" w:sz="0" w:space="0" w:color="auto"/>
                <w:bottom w:val="none" w:sz="0" w:space="0" w:color="auto"/>
                <w:right w:val="none" w:sz="0" w:space="0" w:color="auto"/>
              </w:divBdr>
            </w:div>
            <w:div w:id="743064094">
              <w:marLeft w:val="0"/>
              <w:marRight w:val="0"/>
              <w:marTop w:val="0"/>
              <w:marBottom w:val="0"/>
              <w:divBdr>
                <w:top w:val="none" w:sz="0" w:space="0" w:color="auto"/>
                <w:left w:val="none" w:sz="0" w:space="0" w:color="auto"/>
                <w:bottom w:val="none" w:sz="0" w:space="0" w:color="auto"/>
                <w:right w:val="none" w:sz="0" w:space="0" w:color="auto"/>
              </w:divBdr>
            </w:div>
            <w:div w:id="4734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9727">
      <w:bodyDiv w:val="1"/>
      <w:marLeft w:val="0"/>
      <w:marRight w:val="0"/>
      <w:marTop w:val="0"/>
      <w:marBottom w:val="0"/>
      <w:divBdr>
        <w:top w:val="none" w:sz="0" w:space="0" w:color="auto"/>
        <w:left w:val="none" w:sz="0" w:space="0" w:color="auto"/>
        <w:bottom w:val="none" w:sz="0" w:space="0" w:color="auto"/>
        <w:right w:val="none" w:sz="0" w:space="0" w:color="auto"/>
      </w:divBdr>
    </w:div>
    <w:div w:id="1892227670">
      <w:bodyDiv w:val="1"/>
      <w:marLeft w:val="0"/>
      <w:marRight w:val="0"/>
      <w:marTop w:val="0"/>
      <w:marBottom w:val="0"/>
      <w:divBdr>
        <w:top w:val="none" w:sz="0" w:space="0" w:color="auto"/>
        <w:left w:val="none" w:sz="0" w:space="0" w:color="auto"/>
        <w:bottom w:val="none" w:sz="0" w:space="0" w:color="auto"/>
        <w:right w:val="none" w:sz="0" w:space="0" w:color="auto"/>
      </w:divBdr>
      <w:divsChild>
        <w:div w:id="392435696">
          <w:marLeft w:val="0"/>
          <w:marRight w:val="0"/>
          <w:marTop w:val="0"/>
          <w:marBottom w:val="0"/>
          <w:divBdr>
            <w:top w:val="none" w:sz="0" w:space="0" w:color="auto"/>
            <w:left w:val="none" w:sz="0" w:space="0" w:color="auto"/>
            <w:bottom w:val="none" w:sz="0" w:space="0" w:color="auto"/>
            <w:right w:val="none" w:sz="0" w:space="0" w:color="auto"/>
          </w:divBdr>
          <w:divsChild>
            <w:div w:id="17872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BB\Szechenyi\Szakdoga\Szakdolgozat%20sablon%20(BS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A1C68-A5AB-4508-918E-1BAF481EA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 sablon (BSc).dotx</Template>
  <TotalTime>1102</TotalTime>
  <Pages>1</Pages>
  <Words>11268</Words>
  <Characters>77754</Characters>
  <Application>Microsoft Office Word</Application>
  <DocSecurity>0</DocSecurity>
  <Lines>647</Lines>
  <Paragraphs>177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Bálint</dc:creator>
  <cp:keywords/>
  <cp:lastModifiedBy>Bálint</cp:lastModifiedBy>
  <cp:revision>727</cp:revision>
  <cp:lastPrinted>2024-04-24T13:36:00Z</cp:lastPrinted>
  <dcterms:created xsi:type="dcterms:W3CDTF">2024-04-11T12:25:00Z</dcterms:created>
  <dcterms:modified xsi:type="dcterms:W3CDTF">2024-10-15T12:22:00Z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id="4BJ0X8lr"/&gt;&lt;style id="http://www.zotero.org/styles/ieee" locale="hu-HU"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