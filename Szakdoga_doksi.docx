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5DE1C0E0" w14:textId="5D160AA6" w:rsidR="007C5DF4" w:rsidRPr="005B22EB" w:rsidRDefault="00C44965">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B</w:t>
      </w:r>
      <w:r w:rsidR="007C5DF4" w:rsidRPr="005B22EB">
        <w:rPr>
          <w:rFonts w:ascii="Arial" w:hAnsi="Arial" w:cs="Arial"/>
          <w:b/>
          <w:color w:val="000000" w:themeColor="text1"/>
          <w:sz w:val="32"/>
          <w:szCs w:val="32"/>
        </w:rPr>
        <w:t>Sc</w:t>
      </w:r>
      <w:r w:rsidR="00B37905">
        <w:rPr>
          <w:rFonts w:ascii="Arial" w:eastAsia="Times New Roman" w:hAnsi="Arial" w:cs="Arial"/>
          <w:b/>
          <w:color w:val="000000" w:themeColor="text1"/>
          <w:sz w:val="32"/>
          <w:szCs w:val="32"/>
        </w:rPr>
        <w:t xml:space="preserve"> szak</w:t>
      </w:r>
    </w:p>
    <w:p w14:paraId="38B12D9D" w14:textId="243E260A" w:rsidR="007C5DF4" w:rsidRPr="005B22EB" w:rsidRDefault="005B22EB" w:rsidP="00B14979">
      <w:pPr>
        <w:spacing w:before="3360"/>
        <w:jc w:val="center"/>
        <w:rPr>
          <w:rFonts w:ascii="Arial" w:hAnsi="Arial" w:cs="Arial"/>
          <w:color w:val="000000" w:themeColor="text1"/>
          <w:sz w:val="36"/>
          <w:szCs w:val="36"/>
        </w:rPr>
      </w:pPr>
      <w:r w:rsidRPr="005B22EB">
        <w:rPr>
          <w:rFonts w:ascii="Arial" w:hAnsi="Arial" w:cs="Arial"/>
          <w:color w:val="000000" w:themeColor="text1"/>
          <w:sz w:val="36"/>
          <w:szCs w:val="36"/>
        </w:rPr>
        <w:lastRenderedPageBreak/>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3951BEAD">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0C6E047" w14:textId="63416FD8" w:rsidR="007C5DF4" w:rsidRDefault="00B9088F">
      <w:pPr>
        <w:spacing w:before="1080" w:line="252" w:lineRule="auto"/>
        <w:jc w:val="center"/>
        <w:rPr>
          <w:rFonts w:ascii="Arial" w:hAnsi="Arial" w:cs="Arial"/>
          <w:b/>
          <w:sz w:val="44"/>
          <w:szCs w:val="44"/>
        </w:rPr>
      </w:pPr>
      <w:r>
        <w:rPr>
          <w:rFonts w:ascii="Arial" w:hAnsi="Arial" w:cs="Arial"/>
          <w:b/>
          <w:sz w:val="52"/>
          <w:szCs w:val="52"/>
        </w:rPr>
        <w:t>Appointy</w:t>
      </w:r>
      <w:r w:rsidR="005B22EB">
        <w:rPr>
          <w:rFonts w:ascii="Arial" w:hAnsi="Arial" w:cs="Arial"/>
          <w:b/>
          <w:sz w:val="52"/>
          <w:szCs w:val="52"/>
        </w:rPr>
        <w:t xml:space="preserve"> időpontkezelő webkomponens</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lastRenderedPageBreak/>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B</w:t>
      </w:r>
      <w:r w:rsidR="007C5DF4" w:rsidRPr="005B22EB">
        <w:rPr>
          <w:rFonts w:ascii="Arial" w:hAnsi="Arial" w:cs="Arial"/>
          <w:b/>
          <w:color w:val="000000" w:themeColor="text1"/>
          <w:sz w:val="32"/>
          <w:szCs w:val="32"/>
        </w:rPr>
        <w:t>Sc</w:t>
      </w:r>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noProof/>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rPr>
          <w:color w:val="000000"/>
        </w:rPr>
      </w:pPr>
      <w:bookmarkStart w:id="1" w:name="_Toc163807910"/>
      <w:bookmarkStart w:id="2" w:name="_Toc163808184"/>
      <w:bookmarkStart w:id="3" w:name="_Toc163808579"/>
      <w:bookmarkStart w:id="4" w:name="_Toc182311753"/>
      <w:r>
        <w:lastRenderedPageBreak/>
        <w:t>Nyilatkozat</w:t>
      </w:r>
      <w:bookmarkEnd w:id="1"/>
      <w:bookmarkEnd w:id="2"/>
      <w:bookmarkEnd w:id="3"/>
      <w:bookmarkEnd w:id="4"/>
    </w:p>
    <w:p w14:paraId="02062256" w14:textId="551FD3E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ökinformatikus Bsc.</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r w:rsidR="005B22EB" w:rsidRPr="005B22EB">
        <w:rPr>
          <w:rFonts w:eastAsia="Times New Roman" w:cs="Times New Roman"/>
          <w:color w:val="000000"/>
        </w:rPr>
        <w:t>Appointy időpontkezelő webkomponens</w:t>
      </w:r>
      <w:r w:rsidR="00373686">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0225399A" w:rsidR="007C5DF4" w:rsidRDefault="007C5DF4">
      <w:pPr>
        <w:pStyle w:val="Nyilatkozat"/>
        <w:tabs>
          <w:tab w:val="left" w:pos="5100"/>
          <w:tab w:val="left" w:leader="underscore" w:pos="7935"/>
        </w:tabs>
      </w:pPr>
      <w:r>
        <w:t xml:space="preserve">Győr, </w:t>
      </w:r>
      <w:r w:rsidR="00544D12">
        <w:t>2024</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rPr>
          <w:color w:val="800000"/>
          <w:sz w:val="28"/>
          <w:szCs w:val="28"/>
        </w:rPr>
      </w:pPr>
      <w:bookmarkStart w:id="5" w:name="_Toc163807911"/>
      <w:bookmarkStart w:id="6" w:name="_Toc163808185"/>
      <w:bookmarkStart w:id="7" w:name="_Toc163808580"/>
      <w:bookmarkStart w:id="8" w:name="_Toc182311754"/>
      <w:r>
        <w:rPr>
          <w:rFonts w:eastAsia="Arial" w:cs="Arial"/>
        </w:rPr>
        <w:lastRenderedPageBreak/>
        <w:t>Kivonat</w:t>
      </w:r>
      <w:bookmarkEnd w:id="5"/>
      <w:bookmarkEnd w:id="6"/>
      <w:bookmarkEnd w:id="7"/>
      <w:bookmarkEnd w:id="8"/>
      <w:r>
        <w:rPr>
          <w:rFonts w:eastAsia="Arial" w:cs="Arial"/>
        </w:rPr>
        <w:t xml:space="preserve"> </w:t>
      </w:r>
    </w:p>
    <w:p w14:paraId="1B129AA0" w14:textId="39345034" w:rsidR="007C5DF4" w:rsidRPr="00D170EC" w:rsidRDefault="00DB381B">
      <w:pPr>
        <w:jc w:val="center"/>
        <w:rPr>
          <w:color w:val="000000" w:themeColor="text1"/>
        </w:rPr>
      </w:pPr>
      <w:r w:rsidRPr="00D170EC">
        <w:rPr>
          <w:color w:val="000000" w:themeColor="text1"/>
          <w:sz w:val="28"/>
          <w:szCs w:val="28"/>
        </w:rPr>
        <w:t>Appointy időpontkezelő webkomponens</w:t>
      </w:r>
    </w:p>
    <w:p w14:paraId="33C29EEE" w14:textId="77777777" w:rsidR="007C5DF4" w:rsidRPr="00D170EC" w:rsidRDefault="007C5DF4">
      <w:pPr>
        <w:jc w:val="center"/>
        <w:rPr>
          <w:color w:val="000000" w:themeColor="text1"/>
        </w:rPr>
      </w:pPr>
    </w:p>
    <w:p w14:paraId="4C57D548" w14:textId="6896161B"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w:t>
      </w:r>
      <w:r w:rsidR="00D97DE9">
        <w:rPr>
          <w:color w:val="000000" w:themeColor="text1"/>
        </w:rPr>
        <w:t xml:space="preserve">számos </w:t>
      </w:r>
      <w:r w:rsidR="008D7F5C">
        <w:rPr>
          <w:color w:val="000000" w:themeColor="text1"/>
        </w:rPr>
        <w:t>funkció</w:t>
      </w:r>
      <w:r w:rsidR="00F45A14">
        <w:rPr>
          <w:color w:val="000000" w:themeColor="text1"/>
        </w:rPr>
        <w:t>t</w:t>
      </w:r>
      <w:r>
        <w:rPr>
          <w:color w:val="000000" w:themeColor="text1"/>
        </w:rPr>
        <w:t xml:space="preserve"> </w:t>
      </w:r>
      <w:r w:rsidR="00637DC2">
        <w:rPr>
          <w:color w:val="000000" w:themeColor="text1"/>
        </w:rPr>
        <w:t>összhangba helyező</w:t>
      </w:r>
      <w:r w:rsidR="005B3A11">
        <w:rPr>
          <w:color w:val="000000" w:themeColor="text1"/>
        </w:rPr>
        <w:t xml:space="preserve"> webkomponens elkészítésének menetét, funkcióit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r w:rsidR="00BF5AF7">
        <w:rPr>
          <w:color w:val="000000" w:themeColor="text1"/>
        </w:rPr>
        <w:t>naptára</w:t>
      </w:r>
      <w:r w:rsidR="008B7E1D">
        <w:rPr>
          <w:color w:val="000000" w:themeColor="text1"/>
        </w:rPr>
        <w:t>ikból</w:t>
      </w:r>
      <w:r w:rsidR="00BF5AF7">
        <w:rPr>
          <w:color w:val="000000" w:themeColor="text1"/>
        </w:rPr>
        <w:t xml:space="preserve">, amelyek akár több </w:t>
      </w:r>
      <w:r w:rsidR="00F45A14">
        <w:rPr>
          <w:color w:val="000000" w:themeColor="text1"/>
        </w:rPr>
        <w:t>naptár</w:t>
      </w:r>
      <w:r w:rsidR="00BF5AF7">
        <w:rPr>
          <w:color w:val="000000" w:themeColor="text1"/>
        </w:rPr>
        <w:t xml:space="preserve"> között is szét lehetnek szórva</w:t>
      </w:r>
      <w:r w:rsidR="00C32221">
        <w:rPr>
          <w:color w:val="000000" w:themeColor="text1"/>
        </w:rPr>
        <w:t>. A komponens konfigurálható a felhasználási cél elérése érdekében, például</w:t>
      </w:r>
      <w:r w:rsidR="004251F1">
        <w:rPr>
          <w:color w:val="000000" w:themeColor="text1"/>
        </w:rPr>
        <w:t>,</w:t>
      </w:r>
      <w:r w:rsidR="00C32221">
        <w:rPr>
          <w:color w:val="000000" w:themeColor="text1"/>
        </w:rPr>
        <w:t xml:space="preserve"> ha </w:t>
      </w:r>
      <w:r w:rsidR="00951965">
        <w:rPr>
          <w:color w:val="000000" w:themeColor="text1"/>
        </w:rPr>
        <w:t>van ilyen megadva</w:t>
      </w:r>
      <w:r w:rsidR="00712A8E">
        <w:rPr>
          <w:color w:val="000000" w:themeColor="text1"/>
        </w:rPr>
        <w:t>,</w:t>
      </w:r>
      <w:r w:rsidR="00C32221">
        <w:rPr>
          <w:color w:val="000000" w:themeColor="text1"/>
        </w:rPr>
        <w:t xml:space="preserve"> a</w:t>
      </w:r>
      <w:r w:rsidR="00712A8E">
        <w:rPr>
          <w:color w:val="000000" w:themeColor="text1"/>
        </w:rPr>
        <w:t xml:space="preserve">kkor a </w:t>
      </w:r>
      <w:r w:rsidR="00C32221">
        <w:rPr>
          <w:color w:val="000000" w:themeColor="text1"/>
        </w:rPr>
        <w:t xml:space="preserve">felhasználók ezen keresztül </w:t>
      </w:r>
      <w:r w:rsidR="00637DC2">
        <w:rPr>
          <w:color w:val="000000" w:themeColor="text1"/>
        </w:rPr>
        <w:t xml:space="preserve">csak a kritériumoknak megfelelő </w:t>
      </w:r>
      <w:r w:rsidR="00C32221">
        <w:rPr>
          <w:color w:val="000000" w:themeColor="text1"/>
        </w:rPr>
        <w:t>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Default="007C5DF4" w:rsidP="00E44F3C">
      <w:pPr>
        <w:pStyle w:val="Cmsor1"/>
        <w:pageBreakBefore/>
        <w:rPr>
          <w:color w:val="800000"/>
          <w:sz w:val="28"/>
          <w:szCs w:val="28"/>
        </w:rPr>
      </w:pPr>
      <w:bookmarkStart w:id="9" w:name="_Toc163807912"/>
      <w:bookmarkStart w:id="10" w:name="_Toc163808186"/>
      <w:bookmarkStart w:id="11" w:name="_Toc163808581"/>
      <w:bookmarkStart w:id="12" w:name="_Toc182311755"/>
      <w:r>
        <w:rPr>
          <w:rFonts w:eastAsia="Arial" w:cs="Arial"/>
        </w:rPr>
        <w:lastRenderedPageBreak/>
        <w:t>Abstract</w:t>
      </w:r>
      <w:bookmarkEnd w:id="9"/>
      <w:bookmarkEnd w:id="10"/>
      <w:bookmarkEnd w:id="11"/>
      <w:bookmarkEnd w:id="12"/>
    </w:p>
    <w:p w14:paraId="0120629E" w14:textId="6319281A" w:rsidR="007C5DF4" w:rsidRPr="00795CFF" w:rsidRDefault="00795CFF">
      <w:pPr>
        <w:jc w:val="center"/>
        <w:rPr>
          <w:color w:val="000000" w:themeColor="text1"/>
          <w:sz w:val="28"/>
          <w:szCs w:val="28"/>
        </w:rPr>
      </w:pPr>
      <w:r w:rsidRPr="00795CFF">
        <w:rPr>
          <w:color w:val="000000" w:themeColor="text1"/>
          <w:sz w:val="28"/>
          <w:szCs w:val="28"/>
        </w:rPr>
        <w:t>Appointy appointment management web component</w:t>
      </w:r>
    </w:p>
    <w:p w14:paraId="5273F2EE" w14:textId="77777777" w:rsidR="007C5DF4" w:rsidRDefault="007C5DF4">
      <w:pPr>
        <w:jc w:val="center"/>
        <w:rPr>
          <w:color w:val="800000"/>
          <w:sz w:val="28"/>
          <w:szCs w:val="28"/>
        </w:rPr>
      </w:pPr>
    </w:p>
    <w:p w14:paraId="54634193" w14:textId="24C7EC67" w:rsidR="007A55A9" w:rsidRPr="007A55A9" w:rsidRDefault="007A55A9" w:rsidP="007A55A9">
      <w:pPr>
        <w:rPr>
          <w:color w:val="000000" w:themeColor="text1"/>
        </w:rPr>
      </w:pPr>
      <w:r w:rsidRPr="007A55A9">
        <w:rPr>
          <w:color w:val="000000" w:themeColor="text1"/>
        </w:rPr>
        <w:t>Th</w:t>
      </w:r>
      <w:r w:rsidR="002C144A">
        <w:rPr>
          <w:color w:val="000000" w:themeColor="text1"/>
        </w:rPr>
        <w:t>is</w:t>
      </w:r>
      <w:r w:rsidRPr="007A55A9">
        <w:rPr>
          <w:color w:val="000000" w:themeColor="text1"/>
        </w:rPr>
        <w:t xml:space="preserve"> paper will describe the process, the features and the technologies used to create a web component that connects popular online </w:t>
      </w:r>
      <w:r w:rsidR="002C144A">
        <w:rPr>
          <w:color w:val="000000" w:themeColor="text1"/>
        </w:rPr>
        <w:t>web</w:t>
      </w:r>
      <w:r w:rsidRPr="007A55A9">
        <w:rPr>
          <w:color w:val="000000" w:themeColor="text1"/>
        </w:rPr>
        <w:t xml:space="preserve">calendars and </w:t>
      </w:r>
      <w:r w:rsidR="00F45A14">
        <w:rPr>
          <w:color w:val="000000" w:themeColor="text1"/>
        </w:rPr>
        <w:t>harmonizes</w:t>
      </w:r>
      <w:r w:rsidRPr="007A55A9">
        <w:rPr>
          <w:color w:val="000000" w:themeColor="text1"/>
        </w:rPr>
        <w:t xml:space="preserve"> their functionality for</w:t>
      </w:r>
      <w:r w:rsidR="00C55D24">
        <w:rPr>
          <w:color w:val="000000" w:themeColor="text1"/>
        </w:rPr>
        <w:t xml:space="preserve"> business use</w:t>
      </w:r>
      <w:r w:rsidR="00D80252">
        <w:rPr>
          <w:color w:val="000000" w:themeColor="text1"/>
        </w:rPr>
        <w:t>, for</w:t>
      </w:r>
      <w:r w:rsidRPr="007A55A9">
        <w:rPr>
          <w:color w:val="000000" w:themeColor="text1"/>
        </w:rPr>
        <w:t xml:space="preserve"> developers and users. By developing the component, the goal is to provide web developers with a tool that allows the company whose website is being developed to show their users in a single interface the occupancy of their halls, the dentist's free appointments, or university events from their calendars, which may be scattered among several </w:t>
      </w:r>
      <w:r w:rsidR="00F45A14">
        <w:rPr>
          <w:color w:val="000000" w:themeColor="text1"/>
        </w:rPr>
        <w:t>calendars</w:t>
      </w:r>
      <w:r w:rsidRPr="007A55A9">
        <w:rPr>
          <w:color w:val="000000" w:themeColor="text1"/>
        </w:rPr>
        <w:t xml:space="preserve">. The component </w:t>
      </w:r>
      <w:r w:rsidR="003B23D0">
        <w:rPr>
          <w:color w:val="000000" w:themeColor="text1"/>
        </w:rPr>
        <w:t>may</w:t>
      </w:r>
      <w:r w:rsidRPr="007A55A9">
        <w:rPr>
          <w:color w:val="000000" w:themeColor="text1"/>
        </w:rPr>
        <w:t xml:space="preserve"> be configured to achieve intended use, for example, if </w:t>
      </w:r>
      <w:r w:rsidR="00951965">
        <w:rPr>
          <w:color w:val="000000" w:themeColor="text1"/>
        </w:rPr>
        <w:t>provided</w:t>
      </w:r>
      <w:r w:rsidRPr="007A55A9">
        <w:rPr>
          <w:color w:val="000000" w:themeColor="text1"/>
        </w:rPr>
        <w:t xml:space="preserve">, users can request an appointment booking through </w:t>
      </w:r>
      <w:r w:rsidR="003B23D0">
        <w:rPr>
          <w:color w:val="000000" w:themeColor="text1"/>
        </w:rPr>
        <w:t>the component itself</w:t>
      </w:r>
      <w:r w:rsidRPr="007A55A9">
        <w:rPr>
          <w:color w:val="000000" w:themeColor="text1"/>
        </w:rPr>
        <w:t>, according to the criteria defined, which can be later approved or rejected by the person</w:t>
      </w:r>
      <w:r w:rsidR="00951965">
        <w:rPr>
          <w:color w:val="000000" w:themeColor="text1"/>
        </w:rPr>
        <w:t xml:space="preserve"> </w:t>
      </w:r>
      <w:r w:rsidR="003C7DD3">
        <w:rPr>
          <w:color w:val="000000" w:themeColor="text1"/>
        </w:rPr>
        <w:t>responsible</w:t>
      </w:r>
      <w:r w:rsidRPr="007A55A9">
        <w:rPr>
          <w:color w:val="000000" w:themeColor="text1"/>
        </w:rPr>
        <w:t>.</w:t>
      </w:r>
    </w:p>
    <w:p w14:paraId="10705BBC" w14:textId="77777777" w:rsidR="007C5DF4" w:rsidRDefault="007C5DF4" w:rsidP="00E44F3C">
      <w:pPr>
        <w:pStyle w:val="Cmsor1"/>
        <w:pageBreakBefore/>
      </w:pPr>
      <w:bookmarkStart w:id="13" w:name="_Toc163807913"/>
      <w:bookmarkStart w:id="14" w:name="_Toc163808187"/>
      <w:bookmarkStart w:id="15" w:name="_Toc163808582"/>
      <w:bookmarkStart w:id="16" w:name="_Toc182311756"/>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7C6CE1DF" w:rsidR="008B0BF5" w:rsidRDefault="008631C1">
          <w:pPr>
            <w:pStyle w:val="Tartalomjegyzkcmsora"/>
          </w:pPr>
          <w:r>
            <w:rPr>
              <w:rFonts w:ascii="Times New Roman" w:eastAsia="WenQuanYi Zen Hei" w:hAnsi="Times New Roman" w:cs="Lohit Hindi"/>
              <w:color w:val="00000A"/>
              <w:kern w:val="1"/>
              <w:sz w:val="24"/>
              <w:szCs w:val="24"/>
              <w:lang w:eastAsia="zh-CN" w:bidi="hi-IN"/>
            </w:rPr>
            <w:tab/>
          </w:r>
        </w:p>
        <w:p w14:paraId="36C66D58" w14:textId="6778F8D2" w:rsidR="006A10BB"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82311753" w:history="1">
            <w:r w:rsidR="006A10BB" w:rsidRPr="007868F9">
              <w:rPr>
                <w:rStyle w:val="Hiperhivatkozs"/>
                <w:noProof/>
              </w:rPr>
              <w:t>Nyilatkozat</w:t>
            </w:r>
            <w:r w:rsidR="006A10BB">
              <w:rPr>
                <w:noProof/>
                <w:webHidden/>
              </w:rPr>
              <w:tab/>
            </w:r>
            <w:r w:rsidR="006A10BB">
              <w:rPr>
                <w:noProof/>
                <w:webHidden/>
              </w:rPr>
              <w:fldChar w:fldCharType="begin"/>
            </w:r>
            <w:r w:rsidR="006A10BB">
              <w:rPr>
                <w:noProof/>
                <w:webHidden/>
              </w:rPr>
              <w:instrText xml:space="preserve"> PAGEREF _Toc182311753 \h </w:instrText>
            </w:r>
            <w:r w:rsidR="006A10BB">
              <w:rPr>
                <w:noProof/>
                <w:webHidden/>
              </w:rPr>
            </w:r>
            <w:r w:rsidR="006A10BB">
              <w:rPr>
                <w:noProof/>
                <w:webHidden/>
              </w:rPr>
              <w:fldChar w:fldCharType="separate"/>
            </w:r>
            <w:r w:rsidR="006A10BB">
              <w:rPr>
                <w:noProof/>
                <w:webHidden/>
              </w:rPr>
              <w:t>5</w:t>
            </w:r>
            <w:r w:rsidR="006A10BB">
              <w:rPr>
                <w:noProof/>
                <w:webHidden/>
              </w:rPr>
              <w:fldChar w:fldCharType="end"/>
            </w:r>
          </w:hyperlink>
        </w:p>
        <w:p w14:paraId="755D8954" w14:textId="0324E66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4" w:history="1">
            <w:r w:rsidRPr="007868F9">
              <w:rPr>
                <w:rStyle w:val="Hiperhivatkozs"/>
                <w:rFonts w:eastAsia="Arial" w:cs="Arial"/>
                <w:noProof/>
              </w:rPr>
              <w:t>Kivonat</w:t>
            </w:r>
            <w:r>
              <w:rPr>
                <w:noProof/>
                <w:webHidden/>
              </w:rPr>
              <w:tab/>
            </w:r>
            <w:r>
              <w:rPr>
                <w:noProof/>
                <w:webHidden/>
              </w:rPr>
              <w:fldChar w:fldCharType="begin"/>
            </w:r>
            <w:r>
              <w:rPr>
                <w:noProof/>
                <w:webHidden/>
              </w:rPr>
              <w:instrText xml:space="preserve"> PAGEREF _Toc182311754 \h </w:instrText>
            </w:r>
            <w:r>
              <w:rPr>
                <w:noProof/>
                <w:webHidden/>
              </w:rPr>
            </w:r>
            <w:r>
              <w:rPr>
                <w:noProof/>
                <w:webHidden/>
              </w:rPr>
              <w:fldChar w:fldCharType="separate"/>
            </w:r>
            <w:r>
              <w:rPr>
                <w:noProof/>
                <w:webHidden/>
              </w:rPr>
              <w:t>6</w:t>
            </w:r>
            <w:r>
              <w:rPr>
                <w:noProof/>
                <w:webHidden/>
              </w:rPr>
              <w:fldChar w:fldCharType="end"/>
            </w:r>
          </w:hyperlink>
        </w:p>
        <w:p w14:paraId="206A5CD8" w14:textId="5F38FEB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5" w:history="1">
            <w:r w:rsidRPr="007868F9">
              <w:rPr>
                <w:rStyle w:val="Hiperhivatkozs"/>
                <w:rFonts w:eastAsia="Arial" w:cs="Arial"/>
                <w:noProof/>
              </w:rPr>
              <w:t>Abstract</w:t>
            </w:r>
            <w:r>
              <w:rPr>
                <w:noProof/>
                <w:webHidden/>
              </w:rPr>
              <w:tab/>
            </w:r>
            <w:r>
              <w:rPr>
                <w:noProof/>
                <w:webHidden/>
              </w:rPr>
              <w:fldChar w:fldCharType="begin"/>
            </w:r>
            <w:r>
              <w:rPr>
                <w:noProof/>
                <w:webHidden/>
              </w:rPr>
              <w:instrText xml:space="preserve"> PAGEREF _Toc182311755 \h </w:instrText>
            </w:r>
            <w:r>
              <w:rPr>
                <w:noProof/>
                <w:webHidden/>
              </w:rPr>
            </w:r>
            <w:r>
              <w:rPr>
                <w:noProof/>
                <w:webHidden/>
              </w:rPr>
              <w:fldChar w:fldCharType="separate"/>
            </w:r>
            <w:r>
              <w:rPr>
                <w:noProof/>
                <w:webHidden/>
              </w:rPr>
              <w:t>7</w:t>
            </w:r>
            <w:r>
              <w:rPr>
                <w:noProof/>
                <w:webHidden/>
              </w:rPr>
              <w:fldChar w:fldCharType="end"/>
            </w:r>
          </w:hyperlink>
        </w:p>
        <w:p w14:paraId="2B7891BA" w14:textId="6CD4DBBD"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6" w:history="1">
            <w:r w:rsidRPr="007868F9">
              <w:rPr>
                <w:rStyle w:val="Hiperhivatkozs"/>
                <w:noProof/>
              </w:rPr>
              <w:t>Tartalomjegyzék</w:t>
            </w:r>
            <w:r>
              <w:rPr>
                <w:noProof/>
                <w:webHidden/>
              </w:rPr>
              <w:tab/>
            </w:r>
            <w:r>
              <w:rPr>
                <w:noProof/>
                <w:webHidden/>
              </w:rPr>
              <w:fldChar w:fldCharType="begin"/>
            </w:r>
            <w:r>
              <w:rPr>
                <w:noProof/>
                <w:webHidden/>
              </w:rPr>
              <w:instrText xml:space="preserve"> PAGEREF _Toc182311756 \h </w:instrText>
            </w:r>
            <w:r>
              <w:rPr>
                <w:noProof/>
                <w:webHidden/>
              </w:rPr>
            </w:r>
            <w:r>
              <w:rPr>
                <w:noProof/>
                <w:webHidden/>
              </w:rPr>
              <w:fldChar w:fldCharType="separate"/>
            </w:r>
            <w:r>
              <w:rPr>
                <w:noProof/>
                <w:webHidden/>
              </w:rPr>
              <w:t>8</w:t>
            </w:r>
            <w:r>
              <w:rPr>
                <w:noProof/>
                <w:webHidden/>
              </w:rPr>
              <w:fldChar w:fldCharType="end"/>
            </w:r>
          </w:hyperlink>
        </w:p>
        <w:p w14:paraId="4B7B5C72" w14:textId="77552687"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7" w:history="1">
            <w:r w:rsidRPr="007868F9">
              <w:rPr>
                <w:rStyle w:val="Hiperhivatkozs"/>
                <w:noProof/>
              </w:rPr>
              <w:t>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Bevezetés</w:t>
            </w:r>
            <w:r>
              <w:rPr>
                <w:noProof/>
                <w:webHidden/>
              </w:rPr>
              <w:tab/>
            </w:r>
            <w:r>
              <w:rPr>
                <w:noProof/>
                <w:webHidden/>
              </w:rPr>
              <w:fldChar w:fldCharType="begin"/>
            </w:r>
            <w:r>
              <w:rPr>
                <w:noProof/>
                <w:webHidden/>
              </w:rPr>
              <w:instrText xml:space="preserve"> PAGEREF _Toc182311757 \h </w:instrText>
            </w:r>
            <w:r>
              <w:rPr>
                <w:noProof/>
                <w:webHidden/>
              </w:rPr>
            </w:r>
            <w:r>
              <w:rPr>
                <w:noProof/>
                <w:webHidden/>
              </w:rPr>
              <w:fldChar w:fldCharType="separate"/>
            </w:r>
            <w:r>
              <w:rPr>
                <w:noProof/>
                <w:webHidden/>
              </w:rPr>
              <w:t>1</w:t>
            </w:r>
            <w:r>
              <w:rPr>
                <w:noProof/>
                <w:webHidden/>
              </w:rPr>
              <w:fldChar w:fldCharType="end"/>
            </w:r>
          </w:hyperlink>
        </w:p>
        <w:p w14:paraId="56964D04" w14:textId="2F3B989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8" w:history="1">
            <w:r w:rsidRPr="007868F9">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naptár</w:t>
            </w:r>
            <w:r>
              <w:rPr>
                <w:noProof/>
                <w:webHidden/>
              </w:rPr>
              <w:tab/>
            </w:r>
            <w:r>
              <w:rPr>
                <w:noProof/>
                <w:webHidden/>
              </w:rPr>
              <w:fldChar w:fldCharType="begin"/>
            </w:r>
            <w:r>
              <w:rPr>
                <w:noProof/>
                <w:webHidden/>
              </w:rPr>
              <w:instrText xml:space="preserve"> PAGEREF _Toc182311758 \h </w:instrText>
            </w:r>
            <w:r>
              <w:rPr>
                <w:noProof/>
                <w:webHidden/>
              </w:rPr>
            </w:r>
            <w:r>
              <w:rPr>
                <w:noProof/>
                <w:webHidden/>
              </w:rPr>
              <w:fldChar w:fldCharType="separate"/>
            </w:r>
            <w:r>
              <w:rPr>
                <w:noProof/>
                <w:webHidden/>
              </w:rPr>
              <w:t>1</w:t>
            </w:r>
            <w:r>
              <w:rPr>
                <w:noProof/>
                <w:webHidden/>
              </w:rPr>
              <w:fldChar w:fldCharType="end"/>
            </w:r>
          </w:hyperlink>
        </w:p>
        <w:p w14:paraId="5F1576DB" w14:textId="246C9F7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9" w:history="1">
            <w:r w:rsidRPr="007868F9">
              <w:rPr>
                <w:rStyle w:val="Hiperhivatkozs"/>
                <w:noProof/>
              </w:rPr>
              <w:t>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w:t>
            </w:r>
            <w:r>
              <w:rPr>
                <w:noProof/>
                <w:webHidden/>
              </w:rPr>
              <w:tab/>
            </w:r>
            <w:r>
              <w:rPr>
                <w:noProof/>
                <w:webHidden/>
              </w:rPr>
              <w:fldChar w:fldCharType="begin"/>
            </w:r>
            <w:r>
              <w:rPr>
                <w:noProof/>
                <w:webHidden/>
              </w:rPr>
              <w:instrText xml:space="preserve"> PAGEREF _Toc182311759 \h </w:instrText>
            </w:r>
            <w:r>
              <w:rPr>
                <w:noProof/>
                <w:webHidden/>
              </w:rPr>
            </w:r>
            <w:r>
              <w:rPr>
                <w:noProof/>
                <w:webHidden/>
              </w:rPr>
              <w:fldChar w:fldCharType="separate"/>
            </w:r>
            <w:r>
              <w:rPr>
                <w:noProof/>
                <w:webHidden/>
              </w:rPr>
              <w:t>1</w:t>
            </w:r>
            <w:r>
              <w:rPr>
                <w:noProof/>
                <w:webHidden/>
              </w:rPr>
              <w:fldChar w:fldCharType="end"/>
            </w:r>
          </w:hyperlink>
        </w:p>
        <w:p w14:paraId="557D98AF" w14:textId="61F76840"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0" w:history="1">
            <w:r w:rsidRPr="007868F9">
              <w:rPr>
                <w:rStyle w:val="Hiperhivatkozs"/>
                <w:noProof/>
              </w:rPr>
              <w:t>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Vállalatok haszna</w:t>
            </w:r>
            <w:r>
              <w:rPr>
                <w:noProof/>
                <w:webHidden/>
              </w:rPr>
              <w:tab/>
            </w:r>
            <w:r>
              <w:rPr>
                <w:noProof/>
                <w:webHidden/>
              </w:rPr>
              <w:fldChar w:fldCharType="begin"/>
            </w:r>
            <w:r>
              <w:rPr>
                <w:noProof/>
                <w:webHidden/>
              </w:rPr>
              <w:instrText xml:space="preserve"> PAGEREF _Toc182311760 \h </w:instrText>
            </w:r>
            <w:r>
              <w:rPr>
                <w:noProof/>
                <w:webHidden/>
              </w:rPr>
            </w:r>
            <w:r>
              <w:rPr>
                <w:noProof/>
                <w:webHidden/>
              </w:rPr>
              <w:fldChar w:fldCharType="separate"/>
            </w:r>
            <w:r>
              <w:rPr>
                <w:noProof/>
                <w:webHidden/>
              </w:rPr>
              <w:t>2</w:t>
            </w:r>
            <w:r>
              <w:rPr>
                <w:noProof/>
                <w:webHidden/>
              </w:rPr>
              <w:fldChar w:fldCharType="end"/>
            </w:r>
          </w:hyperlink>
        </w:p>
        <w:p w14:paraId="4E574558" w14:textId="3A59ED7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1" w:history="1">
            <w:r w:rsidRPr="007868F9">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 szolgáltatók</w:t>
            </w:r>
            <w:r>
              <w:rPr>
                <w:noProof/>
                <w:webHidden/>
              </w:rPr>
              <w:tab/>
            </w:r>
            <w:r>
              <w:rPr>
                <w:noProof/>
                <w:webHidden/>
              </w:rPr>
              <w:fldChar w:fldCharType="begin"/>
            </w:r>
            <w:r>
              <w:rPr>
                <w:noProof/>
                <w:webHidden/>
              </w:rPr>
              <w:instrText xml:space="preserve"> PAGEREF _Toc182311761 \h </w:instrText>
            </w:r>
            <w:r>
              <w:rPr>
                <w:noProof/>
                <w:webHidden/>
              </w:rPr>
            </w:r>
            <w:r>
              <w:rPr>
                <w:noProof/>
                <w:webHidden/>
              </w:rPr>
              <w:fldChar w:fldCharType="separate"/>
            </w:r>
            <w:r>
              <w:rPr>
                <w:noProof/>
                <w:webHidden/>
              </w:rPr>
              <w:t>4</w:t>
            </w:r>
            <w:r>
              <w:rPr>
                <w:noProof/>
                <w:webHidden/>
              </w:rPr>
              <w:fldChar w:fldCharType="end"/>
            </w:r>
          </w:hyperlink>
        </w:p>
        <w:p w14:paraId="050C1DA9" w14:textId="36FD168F"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2" w:history="1">
            <w:r w:rsidRPr="007868F9">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Google Calendar</w:t>
            </w:r>
            <w:r>
              <w:rPr>
                <w:noProof/>
                <w:webHidden/>
              </w:rPr>
              <w:tab/>
            </w:r>
            <w:r>
              <w:rPr>
                <w:noProof/>
                <w:webHidden/>
              </w:rPr>
              <w:fldChar w:fldCharType="begin"/>
            </w:r>
            <w:r>
              <w:rPr>
                <w:noProof/>
                <w:webHidden/>
              </w:rPr>
              <w:instrText xml:space="preserve"> PAGEREF _Toc182311762 \h </w:instrText>
            </w:r>
            <w:r>
              <w:rPr>
                <w:noProof/>
                <w:webHidden/>
              </w:rPr>
            </w:r>
            <w:r>
              <w:rPr>
                <w:noProof/>
                <w:webHidden/>
              </w:rPr>
              <w:fldChar w:fldCharType="separate"/>
            </w:r>
            <w:r>
              <w:rPr>
                <w:noProof/>
                <w:webHidden/>
              </w:rPr>
              <w:t>4</w:t>
            </w:r>
            <w:r>
              <w:rPr>
                <w:noProof/>
                <w:webHidden/>
              </w:rPr>
              <w:fldChar w:fldCharType="end"/>
            </w:r>
          </w:hyperlink>
        </w:p>
        <w:p w14:paraId="3CDA83F5" w14:textId="1B9104EF"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3" w:history="1">
            <w:r w:rsidRPr="007868F9">
              <w:rPr>
                <w:rStyle w:val="Hiperhivatkozs"/>
                <w:noProof/>
              </w:rPr>
              <w:t>2.1.1.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Google Calendar múltja</w:t>
            </w:r>
            <w:r>
              <w:rPr>
                <w:noProof/>
                <w:webHidden/>
              </w:rPr>
              <w:tab/>
            </w:r>
            <w:r>
              <w:rPr>
                <w:noProof/>
                <w:webHidden/>
              </w:rPr>
              <w:fldChar w:fldCharType="begin"/>
            </w:r>
            <w:r>
              <w:rPr>
                <w:noProof/>
                <w:webHidden/>
              </w:rPr>
              <w:instrText xml:space="preserve"> PAGEREF _Toc182311763 \h </w:instrText>
            </w:r>
            <w:r>
              <w:rPr>
                <w:noProof/>
                <w:webHidden/>
              </w:rPr>
            </w:r>
            <w:r>
              <w:rPr>
                <w:noProof/>
                <w:webHidden/>
              </w:rPr>
              <w:fldChar w:fldCharType="separate"/>
            </w:r>
            <w:r>
              <w:rPr>
                <w:noProof/>
                <w:webHidden/>
              </w:rPr>
              <w:t>5</w:t>
            </w:r>
            <w:r>
              <w:rPr>
                <w:noProof/>
                <w:webHidden/>
              </w:rPr>
              <w:fldChar w:fldCharType="end"/>
            </w:r>
          </w:hyperlink>
        </w:p>
        <w:p w14:paraId="26052440" w14:textId="0CD0C55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4" w:history="1">
            <w:r w:rsidRPr="007868F9">
              <w:rPr>
                <w:rStyle w:val="Hiperhivatkozs"/>
                <w:noProof/>
              </w:rPr>
              <w:t>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Outlook Calendar</w:t>
            </w:r>
            <w:r>
              <w:rPr>
                <w:noProof/>
                <w:webHidden/>
              </w:rPr>
              <w:tab/>
            </w:r>
            <w:r>
              <w:rPr>
                <w:noProof/>
                <w:webHidden/>
              </w:rPr>
              <w:fldChar w:fldCharType="begin"/>
            </w:r>
            <w:r>
              <w:rPr>
                <w:noProof/>
                <w:webHidden/>
              </w:rPr>
              <w:instrText xml:space="preserve"> PAGEREF _Toc182311764 \h </w:instrText>
            </w:r>
            <w:r>
              <w:rPr>
                <w:noProof/>
                <w:webHidden/>
              </w:rPr>
            </w:r>
            <w:r>
              <w:rPr>
                <w:noProof/>
                <w:webHidden/>
              </w:rPr>
              <w:fldChar w:fldCharType="separate"/>
            </w:r>
            <w:r>
              <w:rPr>
                <w:noProof/>
                <w:webHidden/>
              </w:rPr>
              <w:t>6</w:t>
            </w:r>
            <w:r>
              <w:rPr>
                <w:noProof/>
                <w:webHidden/>
              </w:rPr>
              <w:fldChar w:fldCharType="end"/>
            </w:r>
          </w:hyperlink>
        </w:p>
        <w:p w14:paraId="2E4C615A" w14:textId="08E08E5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5" w:history="1">
            <w:r w:rsidRPr="007868F9">
              <w:rPr>
                <w:rStyle w:val="Hiperhivatkozs"/>
                <w:noProof/>
              </w:rPr>
              <w:t>2.2.1.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Outlook Calendar múltja</w:t>
            </w:r>
            <w:r>
              <w:rPr>
                <w:noProof/>
                <w:webHidden/>
              </w:rPr>
              <w:tab/>
            </w:r>
            <w:r>
              <w:rPr>
                <w:noProof/>
                <w:webHidden/>
              </w:rPr>
              <w:fldChar w:fldCharType="begin"/>
            </w:r>
            <w:r>
              <w:rPr>
                <w:noProof/>
                <w:webHidden/>
              </w:rPr>
              <w:instrText xml:space="preserve"> PAGEREF _Toc182311765 \h </w:instrText>
            </w:r>
            <w:r>
              <w:rPr>
                <w:noProof/>
                <w:webHidden/>
              </w:rPr>
            </w:r>
            <w:r>
              <w:rPr>
                <w:noProof/>
                <w:webHidden/>
              </w:rPr>
              <w:fldChar w:fldCharType="separate"/>
            </w:r>
            <w:r>
              <w:rPr>
                <w:noProof/>
                <w:webHidden/>
              </w:rPr>
              <w:t>7</w:t>
            </w:r>
            <w:r>
              <w:rPr>
                <w:noProof/>
                <w:webHidden/>
              </w:rPr>
              <w:fldChar w:fldCharType="end"/>
            </w:r>
          </w:hyperlink>
        </w:p>
        <w:p w14:paraId="433F72B7" w14:textId="275C11D1"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6" w:history="1">
            <w:r w:rsidRPr="007868F9">
              <w:rPr>
                <w:rStyle w:val="Hiperhivatkozs"/>
                <w:noProof/>
              </w:rPr>
              <w:t>2.3.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Egyéb szolgáltatók</w:t>
            </w:r>
            <w:r>
              <w:rPr>
                <w:noProof/>
                <w:webHidden/>
              </w:rPr>
              <w:tab/>
            </w:r>
            <w:r>
              <w:rPr>
                <w:noProof/>
                <w:webHidden/>
              </w:rPr>
              <w:fldChar w:fldCharType="begin"/>
            </w:r>
            <w:r>
              <w:rPr>
                <w:noProof/>
                <w:webHidden/>
              </w:rPr>
              <w:instrText xml:space="preserve"> PAGEREF _Toc182311766 \h </w:instrText>
            </w:r>
            <w:r>
              <w:rPr>
                <w:noProof/>
                <w:webHidden/>
              </w:rPr>
            </w:r>
            <w:r>
              <w:rPr>
                <w:noProof/>
                <w:webHidden/>
              </w:rPr>
              <w:fldChar w:fldCharType="separate"/>
            </w:r>
            <w:r>
              <w:rPr>
                <w:noProof/>
                <w:webHidden/>
              </w:rPr>
              <w:t>9</w:t>
            </w:r>
            <w:r>
              <w:rPr>
                <w:noProof/>
                <w:webHidden/>
              </w:rPr>
              <w:fldChar w:fldCharType="end"/>
            </w:r>
          </w:hyperlink>
        </w:p>
        <w:p w14:paraId="7420B915" w14:textId="59192035"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7" w:history="1">
            <w:r w:rsidRPr="007868F9">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projekt oka és célja</w:t>
            </w:r>
            <w:r>
              <w:rPr>
                <w:noProof/>
                <w:webHidden/>
              </w:rPr>
              <w:tab/>
            </w:r>
            <w:r>
              <w:rPr>
                <w:noProof/>
                <w:webHidden/>
              </w:rPr>
              <w:fldChar w:fldCharType="begin"/>
            </w:r>
            <w:r>
              <w:rPr>
                <w:noProof/>
                <w:webHidden/>
              </w:rPr>
              <w:instrText xml:space="preserve"> PAGEREF _Toc182311767 \h </w:instrText>
            </w:r>
            <w:r>
              <w:rPr>
                <w:noProof/>
                <w:webHidden/>
              </w:rPr>
            </w:r>
            <w:r>
              <w:rPr>
                <w:noProof/>
                <w:webHidden/>
              </w:rPr>
              <w:fldChar w:fldCharType="separate"/>
            </w:r>
            <w:r>
              <w:rPr>
                <w:noProof/>
                <w:webHidden/>
              </w:rPr>
              <w:t>12</w:t>
            </w:r>
            <w:r>
              <w:rPr>
                <w:noProof/>
                <w:webHidden/>
              </w:rPr>
              <w:fldChar w:fldCharType="end"/>
            </w:r>
          </w:hyperlink>
        </w:p>
        <w:p w14:paraId="26695C55" w14:textId="772678F0"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8" w:history="1">
            <w:r w:rsidRPr="007868F9">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Technológiák</w:t>
            </w:r>
            <w:r>
              <w:rPr>
                <w:noProof/>
                <w:webHidden/>
              </w:rPr>
              <w:tab/>
            </w:r>
            <w:r>
              <w:rPr>
                <w:noProof/>
                <w:webHidden/>
              </w:rPr>
              <w:fldChar w:fldCharType="begin"/>
            </w:r>
            <w:r>
              <w:rPr>
                <w:noProof/>
                <w:webHidden/>
              </w:rPr>
              <w:instrText xml:space="preserve"> PAGEREF _Toc182311768 \h </w:instrText>
            </w:r>
            <w:r>
              <w:rPr>
                <w:noProof/>
                <w:webHidden/>
              </w:rPr>
            </w:r>
            <w:r>
              <w:rPr>
                <w:noProof/>
                <w:webHidden/>
              </w:rPr>
              <w:fldChar w:fldCharType="separate"/>
            </w:r>
            <w:r>
              <w:rPr>
                <w:noProof/>
                <w:webHidden/>
              </w:rPr>
              <w:t>13</w:t>
            </w:r>
            <w:r>
              <w:rPr>
                <w:noProof/>
                <w:webHidden/>
              </w:rPr>
              <w:fldChar w:fldCharType="end"/>
            </w:r>
          </w:hyperlink>
        </w:p>
        <w:p w14:paraId="3307EC8A" w14:textId="36E0682D"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9" w:history="1">
            <w:r w:rsidRPr="007868F9">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felépítésére és stílusára vonatkozó technológiák</w:t>
            </w:r>
            <w:r>
              <w:rPr>
                <w:noProof/>
                <w:webHidden/>
              </w:rPr>
              <w:tab/>
            </w:r>
            <w:r>
              <w:rPr>
                <w:noProof/>
                <w:webHidden/>
              </w:rPr>
              <w:fldChar w:fldCharType="begin"/>
            </w:r>
            <w:r>
              <w:rPr>
                <w:noProof/>
                <w:webHidden/>
              </w:rPr>
              <w:instrText xml:space="preserve"> PAGEREF _Toc182311769 \h </w:instrText>
            </w:r>
            <w:r>
              <w:rPr>
                <w:noProof/>
                <w:webHidden/>
              </w:rPr>
            </w:r>
            <w:r>
              <w:rPr>
                <w:noProof/>
                <w:webHidden/>
              </w:rPr>
              <w:fldChar w:fldCharType="separate"/>
            </w:r>
            <w:r>
              <w:rPr>
                <w:noProof/>
                <w:webHidden/>
              </w:rPr>
              <w:t>14</w:t>
            </w:r>
            <w:r>
              <w:rPr>
                <w:noProof/>
                <w:webHidden/>
              </w:rPr>
              <w:fldChar w:fldCharType="end"/>
            </w:r>
          </w:hyperlink>
        </w:p>
        <w:p w14:paraId="520A44CC" w14:textId="5C1227C8"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0" w:history="1">
            <w:r w:rsidRPr="007868F9">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HTML</w:t>
            </w:r>
            <w:r>
              <w:rPr>
                <w:noProof/>
                <w:webHidden/>
              </w:rPr>
              <w:tab/>
            </w:r>
            <w:r>
              <w:rPr>
                <w:noProof/>
                <w:webHidden/>
              </w:rPr>
              <w:fldChar w:fldCharType="begin"/>
            </w:r>
            <w:r>
              <w:rPr>
                <w:noProof/>
                <w:webHidden/>
              </w:rPr>
              <w:instrText xml:space="preserve"> PAGEREF _Toc182311770 \h </w:instrText>
            </w:r>
            <w:r>
              <w:rPr>
                <w:noProof/>
                <w:webHidden/>
              </w:rPr>
            </w:r>
            <w:r>
              <w:rPr>
                <w:noProof/>
                <w:webHidden/>
              </w:rPr>
              <w:fldChar w:fldCharType="separate"/>
            </w:r>
            <w:r>
              <w:rPr>
                <w:noProof/>
                <w:webHidden/>
              </w:rPr>
              <w:t>14</w:t>
            </w:r>
            <w:r>
              <w:rPr>
                <w:noProof/>
                <w:webHidden/>
              </w:rPr>
              <w:fldChar w:fldCharType="end"/>
            </w:r>
          </w:hyperlink>
        </w:p>
        <w:p w14:paraId="6EFE17B4" w14:textId="341175A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1" w:history="1">
            <w:r w:rsidRPr="007868F9">
              <w:rPr>
                <w:rStyle w:val="Hiperhivatkozs"/>
                <w:noProof/>
              </w:rPr>
              <w:t>4.1.2.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CSS</w:t>
            </w:r>
            <w:r>
              <w:rPr>
                <w:noProof/>
                <w:webHidden/>
              </w:rPr>
              <w:tab/>
            </w:r>
            <w:r>
              <w:rPr>
                <w:noProof/>
                <w:webHidden/>
              </w:rPr>
              <w:fldChar w:fldCharType="begin"/>
            </w:r>
            <w:r>
              <w:rPr>
                <w:noProof/>
                <w:webHidden/>
              </w:rPr>
              <w:instrText xml:space="preserve"> PAGEREF _Toc182311771 \h </w:instrText>
            </w:r>
            <w:r>
              <w:rPr>
                <w:noProof/>
                <w:webHidden/>
              </w:rPr>
            </w:r>
            <w:r>
              <w:rPr>
                <w:noProof/>
                <w:webHidden/>
              </w:rPr>
              <w:fldChar w:fldCharType="separate"/>
            </w:r>
            <w:r>
              <w:rPr>
                <w:noProof/>
                <w:webHidden/>
              </w:rPr>
              <w:t>16</w:t>
            </w:r>
            <w:r>
              <w:rPr>
                <w:noProof/>
                <w:webHidden/>
              </w:rPr>
              <w:fldChar w:fldCharType="end"/>
            </w:r>
          </w:hyperlink>
        </w:p>
        <w:p w14:paraId="24E04D2D" w14:textId="1E486A1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2" w:history="1">
            <w:r w:rsidRPr="007868F9">
              <w:rPr>
                <w:rStyle w:val="Hiperhivatkozs"/>
                <w:noProof/>
              </w:rPr>
              <w:t>4.1.3.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SCSS</w:t>
            </w:r>
            <w:r>
              <w:rPr>
                <w:noProof/>
                <w:webHidden/>
              </w:rPr>
              <w:tab/>
            </w:r>
            <w:r>
              <w:rPr>
                <w:noProof/>
                <w:webHidden/>
              </w:rPr>
              <w:fldChar w:fldCharType="begin"/>
            </w:r>
            <w:r>
              <w:rPr>
                <w:noProof/>
                <w:webHidden/>
              </w:rPr>
              <w:instrText xml:space="preserve"> PAGEREF _Toc182311772 \h </w:instrText>
            </w:r>
            <w:r>
              <w:rPr>
                <w:noProof/>
                <w:webHidden/>
              </w:rPr>
            </w:r>
            <w:r>
              <w:rPr>
                <w:noProof/>
                <w:webHidden/>
              </w:rPr>
              <w:fldChar w:fldCharType="separate"/>
            </w:r>
            <w:r>
              <w:rPr>
                <w:noProof/>
                <w:webHidden/>
              </w:rPr>
              <w:t>17</w:t>
            </w:r>
            <w:r>
              <w:rPr>
                <w:noProof/>
                <w:webHidden/>
              </w:rPr>
              <w:fldChar w:fldCharType="end"/>
            </w:r>
          </w:hyperlink>
        </w:p>
        <w:p w14:paraId="4BFD89B2" w14:textId="1DFF7BF6"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3" w:history="1">
            <w:r w:rsidRPr="007868F9">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viselkedését befolyásoló technológiák</w:t>
            </w:r>
            <w:r>
              <w:rPr>
                <w:noProof/>
                <w:webHidden/>
              </w:rPr>
              <w:tab/>
            </w:r>
            <w:r>
              <w:rPr>
                <w:noProof/>
                <w:webHidden/>
              </w:rPr>
              <w:fldChar w:fldCharType="begin"/>
            </w:r>
            <w:r>
              <w:rPr>
                <w:noProof/>
                <w:webHidden/>
              </w:rPr>
              <w:instrText xml:space="preserve"> PAGEREF _Toc182311773 \h </w:instrText>
            </w:r>
            <w:r>
              <w:rPr>
                <w:noProof/>
                <w:webHidden/>
              </w:rPr>
            </w:r>
            <w:r>
              <w:rPr>
                <w:noProof/>
                <w:webHidden/>
              </w:rPr>
              <w:fldChar w:fldCharType="separate"/>
            </w:r>
            <w:r>
              <w:rPr>
                <w:noProof/>
                <w:webHidden/>
              </w:rPr>
              <w:t>20</w:t>
            </w:r>
            <w:r>
              <w:rPr>
                <w:noProof/>
                <w:webHidden/>
              </w:rPr>
              <w:fldChar w:fldCharType="end"/>
            </w:r>
          </w:hyperlink>
        </w:p>
        <w:p w14:paraId="58983D0A" w14:textId="6C48EFE1"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4" w:history="1">
            <w:r w:rsidRPr="007868F9">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JavaScript</w:t>
            </w:r>
            <w:r>
              <w:rPr>
                <w:noProof/>
                <w:webHidden/>
              </w:rPr>
              <w:tab/>
            </w:r>
            <w:r>
              <w:rPr>
                <w:noProof/>
                <w:webHidden/>
              </w:rPr>
              <w:fldChar w:fldCharType="begin"/>
            </w:r>
            <w:r>
              <w:rPr>
                <w:noProof/>
                <w:webHidden/>
              </w:rPr>
              <w:instrText xml:space="preserve"> PAGEREF _Toc182311774 \h </w:instrText>
            </w:r>
            <w:r>
              <w:rPr>
                <w:noProof/>
                <w:webHidden/>
              </w:rPr>
            </w:r>
            <w:r>
              <w:rPr>
                <w:noProof/>
                <w:webHidden/>
              </w:rPr>
              <w:fldChar w:fldCharType="separate"/>
            </w:r>
            <w:r>
              <w:rPr>
                <w:noProof/>
                <w:webHidden/>
              </w:rPr>
              <w:t>20</w:t>
            </w:r>
            <w:r>
              <w:rPr>
                <w:noProof/>
                <w:webHidden/>
              </w:rPr>
              <w:fldChar w:fldCharType="end"/>
            </w:r>
          </w:hyperlink>
        </w:p>
        <w:p w14:paraId="636A9E7E" w14:textId="51CF97D2"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5" w:history="1">
            <w:r w:rsidRPr="007868F9">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TypeScript</w:t>
            </w:r>
            <w:r>
              <w:rPr>
                <w:noProof/>
                <w:webHidden/>
              </w:rPr>
              <w:tab/>
            </w:r>
            <w:r>
              <w:rPr>
                <w:noProof/>
                <w:webHidden/>
              </w:rPr>
              <w:fldChar w:fldCharType="begin"/>
            </w:r>
            <w:r>
              <w:rPr>
                <w:noProof/>
                <w:webHidden/>
              </w:rPr>
              <w:instrText xml:space="preserve"> PAGEREF _Toc182311775 \h </w:instrText>
            </w:r>
            <w:r>
              <w:rPr>
                <w:noProof/>
                <w:webHidden/>
              </w:rPr>
            </w:r>
            <w:r>
              <w:rPr>
                <w:noProof/>
                <w:webHidden/>
              </w:rPr>
              <w:fldChar w:fldCharType="separate"/>
            </w:r>
            <w:r>
              <w:rPr>
                <w:noProof/>
                <w:webHidden/>
              </w:rPr>
              <w:t>22</w:t>
            </w:r>
            <w:r>
              <w:rPr>
                <w:noProof/>
                <w:webHidden/>
              </w:rPr>
              <w:fldChar w:fldCharType="end"/>
            </w:r>
          </w:hyperlink>
        </w:p>
        <w:p w14:paraId="0C4F3D44" w14:textId="0F77E6B4"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6" w:history="1">
            <w:r w:rsidRPr="007868F9">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felhasznált keretrendszer</w:t>
            </w:r>
            <w:r>
              <w:rPr>
                <w:noProof/>
                <w:webHidden/>
              </w:rPr>
              <w:tab/>
            </w:r>
            <w:r>
              <w:rPr>
                <w:noProof/>
                <w:webHidden/>
              </w:rPr>
              <w:fldChar w:fldCharType="begin"/>
            </w:r>
            <w:r>
              <w:rPr>
                <w:noProof/>
                <w:webHidden/>
              </w:rPr>
              <w:instrText xml:space="preserve"> PAGEREF _Toc182311776 \h </w:instrText>
            </w:r>
            <w:r>
              <w:rPr>
                <w:noProof/>
                <w:webHidden/>
              </w:rPr>
            </w:r>
            <w:r>
              <w:rPr>
                <w:noProof/>
                <w:webHidden/>
              </w:rPr>
              <w:fldChar w:fldCharType="separate"/>
            </w:r>
            <w:r>
              <w:rPr>
                <w:noProof/>
                <w:webHidden/>
              </w:rPr>
              <w:t>23</w:t>
            </w:r>
            <w:r>
              <w:rPr>
                <w:noProof/>
                <w:webHidden/>
              </w:rPr>
              <w:fldChar w:fldCharType="end"/>
            </w:r>
          </w:hyperlink>
        </w:p>
        <w:p w14:paraId="56EE05FC" w14:textId="00C8C3A9"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7" w:history="1">
            <w:r w:rsidRPr="007868F9">
              <w:rPr>
                <w:rStyle w:val="Hiperhivatkozs"/>
                <w:noProof/>
              </w:rPr>
              <w:t>4.4.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csomagkezelő</w:t>
            </w:r>
            <w:r>
              <w:rPr>
                <w:noProof/>
                <w:webHidden/>
              </w:rPr>
              <w:tab/>
            </w:r>
            <w:r>
              <w:rPr>
                <w:noProof/>
                <w:webHidden/>
              </w:rPr>
              <w:fldChar w:fldCharType="begin"/>
            </w:r>
            <w:r>
              <w:rPr>
                <w:noProof/>
                <w:webHidden/>
              </w:rPr>
              <w:instrText xml:space="preserve"> PAGEREF _Toc182311777 \h </w:instrText>
            </w:r>
            <w:r>
              <w:rPr>
                <w:noProof/>
                <w:webHidden/>
              </w:rPr>
            </w:r>
            <w:r>
              <w:rPr>
                <w:noProof/>
                <w:webHidden/>
              </w:rPr>
              <w:fldChar w:fldCharType="separate"/>
            </w:r>
            <w:r>
              <w:rPr>
                <w:noProof/>
                <w:webHidden/>
              </w:rPr>
              <w:t>24</w:t>
            </w:r>
            <w:r>
              <w:rPr>
                <w:noProof/>
                <w:webHidden/>
              </w:rPr>
              <w:fldChar w:fldCharType="end"/>
            </w:r>
          </w:hyperlink>
        </w:p>
        <w:p w14:paraId="04687BCD" w14:textId="21015CD8"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8" w:history="1">
            <w:r w:rsidRPr="007868F9">
              <w:rPr>
                <w:rStyle w:val="Hiperhivatkozs"/>
                <w:noProof/>
              </w:rPr>
              <w:t>4.5.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fejlesztői környezet</w:t>
            </w:r>
            <w:r>
              <w:rPr>
                <w:noProof/>
                <w:webHidden/>
              </w:rPr>
              <w:tab/>
            </w:r>
            <w:r>
              <w:rPr>
                <w:noProof/>
                <w:webHidden/>
              </w:rPr>
              <w:fldChar w:fldCharType="begin"/>
            </w:r>
            <w:r>
              <w:rPr>
                <w:noProof/>
                <w:webHidden/>
              </w:rPr>
              <w:instrText xml:space="preserve"> PAGEREF _Toc182311778 \h </w:instrText>
            </w:r>
            <w:r>
              <w:rPr>
                <w:noProof/>
                <w:webHidden/>
              </w:rPr>
            </w:r>
            <w:r>
              <w:rPr>
                <w:noProof/>
                <w:webHidden/>
              </w:rPr>
              <w:fldChar w:fldCharType="separate"/>
            </w:r>
            <w:r>
              <w:rPr>
                <w:noProof/>
                <w:webHidden/>
              </w:rPr>
              <w:t>25</w:t>
            </w:r>
            <w:r>
              <w:rPr>
                <w:noProof/>
                <w:webHidden/>
              </w:rPr>
              <w:fldChar w:fldCharType="end"/>
            </w:r>
          </w:hyperlink>
        </w:p>
        <w:p w14:paraId="3762267D" w14:textId="617B1C2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79" w:history="1">
            <w:r w:rsidRPr="007868F9">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Fejlesztés</w:t>
            </w:r>
            <w:r>
              <w:rPr>
                <w:noProof/>
                <w:webHidden/>
              </w:rPr>
              <w:tab/>
            </w:r>
            <w:r>
              <w:rPr>
                <w:noProof/>
                <w:webHidden/>
              </w:rPr>
              <w:fldChar w:fldCharType="begin"/>
            </w:r>
            <w:r>
              <w:rPr>
                <w:noProof/>
                <w:webHidden/>
              </w:rPr>
              <w:instrText xml:space="preserve"> PAGEREF _Toc182311779 \h </w:instrText>
            </w:r>
            <w:r>
              <w:rPr>
                <w:noProof/>
                <w:webHidden/>
              </w:rPr>
            </w:r>
            <w:r>
              <w:rPr>
                <w:noProof/>
                <w:webHidden/>
              </w:rPr>
              <w:fldChar w:fldCharType="separate"/>
            </w:r>
            <w:r>
              <w:rPr>
                <w:noProof/>
                <w:webHidden/>
              </w:rPr>
              <w:t>27</w:t>
            </w:r>
            <w:r>
              <w:rPr>
                <w:noProof/>
                <w:webHidden/>
              </w:rPr>
              <w:fldChar w:fldCharType="end"/>
            </w:r>
          </w:hyperlink>
        </w:p>
        <w:p w14:paraId="4B6B5A08" w14:textId="34579CE3"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0" w:history="1">
            <w:r w:rsidRPr="007868F9">
              <w:rPr>
                <w:rStyle w:val="Hiperhivatkozs"/>
                <w:noProof/>
              </w:rPr>
              <w:t>5.1.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Naptár elrendezése</w:t>
            </w:r>
            <w:r>
              <w:rPr>
                <w:noProof/>
                <w:webHidden/>
              </w:rPr>
              <w:tab/>
            </w:r>
            <w:r>
              <w:rPr>
                <w:noProof/>
                <w:webHidden/>
              </w:rPr>
              <w:fldChar w:fldCharType="begin"/>
            </w:r>
            <w:r>
              <w:rPr>
                <w:noProof/>
                <w:webHidden/>
              </w:rPr>
              <w:instrText xml:space="preserve"> PAGEREF _Toc182311780 \h </w:instrText>
            </w:r>
            <w:r>
              <w:rPr>
                <w:noProof/>
                <w:webHidden/>
              </w:rPr>
            </w:r>
            <w:r>
              <w:rPr>
                <w:noProof/>
                <w:webHidden/>
              </w:rPr>
              <w:fldChar w:fldCharType="separate"/>
            </w:r>
            <w:r>
              <w:rPr>
                <w:noProof/>
                <w:webHidden/>
              </w:rPr>
              <w:t>27</w:t>
            </w:r>
            <w:r>
              <w:rPr>
                <w:noProof/>
                <w:webHidden/>
              </w:rPr>
              <w:fldChar w:fldCharType="end"/>
            </w:r>
          </w:hyperlink>
        </w:p>
        <w:p w14:paraId="7069CFD4" w14:textId="62BC94DE"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1" w:history="1">
            <w:r w:rsidRPr="007868F9">
              <w:rPr>
                <w:rStyle w:val="Hiperhivatkozs"/>
                <w:noProof/>
              </w:rPr>
              <w:t>5.1.1.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Alapelrendezés</w:t>
            </w:r>
            <w:r>
              <w:rPr>
                <w:noProof/>
                <w:webHidden/>
              </w:rPr>
              <w:tab/>
            </w:r>
            <w:r>
              <w:rPr>
                <w:noProof/>
                <w:webHidden/>
              </w:rPr>
              <w:fldChar w:fldCharType="begin"/>
            </w:r>
            <w:r>
              <w:rPr>
                <w:noProof/>
                <w:webHidden/>
              </w:rPr>
              <w:instrText xml:space="preserve"> PAGEREF _Toc182311781 \h </w:instrText>
            </w:r>
            <w:r>
              <w:rPr>
                <w:noProof/>
                <w:webHidden/>
              </w:rPr>
            </w:r>
            <w:r>
              <w:rPr>
                <w:noProof/>
                <w:webHidden/>
              </w:rPr>
              <w:fldChar w:fldCharType="separate"/>
            </w:r>
            <w:r>
              <w:rPr>
                <w:noProof/>
                <w:webHidden/>
              </w:rPr>
              <w:t>27</w:t>
            </w:r>
            <w:r>
              <w:rPr>
                <w:noProof/>
                <w:webHidden/>
              </w:rPr>
              <w:fldChar w:fldCharType="end"/>
            </w:r>
          </w:hyperlink>
        </w:p>
        <w:p w14:paraId="2656D993" w14:textId="447FD2CD"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2" w:history="1">
            <w:r w:rsidRPr="007868F9">
              <w:rPr>
                <w:rStyle w:val="Hiperhivatkozs"/>
                <w:noProof/>
              </w:rPr>
              <w:t>5.1.2.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Túlcsodrulás</w:t>
            </w:r>
            <w:r>
              <w:rPr>
                <w:noProof/>
                <w:webHidden/>
              </w:rPr>
              <w:tab/>
            </w:r>
            <w:r>
              <w:rPr>
                <w:noProof/>
                <w:webHidden/>
              </w:rPr>
              <w:fldChar w:fldCharType="begin"/>
            </w:r>
            <w:r>
              <w:rPr>
                <w:noProof/>
                <w:webHidden/>
              </w:rPr>
              <w:instrText xml:space="preserve"> PAGEREF _Toc182311782 \h </w:instrText>
            </w:r>
            <w:r>
              <w:rPr>
                <w:noProof/>
                <w:webHidden/>
              </w:rPr>
            </w:r>
            <w:r>
              <w:rPr>
                <w:noProof/>
                <w:webHidden/>
              </w:rPr>
              <w:fldChar w:fldCharType="separate"/>
            </w:r>
            <w:r>
              <w:rPr>
                <w:noProof/>
                <w:webHidden/>
              </w:rPr>
              <w:t>28</w:t>
            </w:r>
            <w:r>
              <w:rPr>
                <w:noProof/>
                <w:webHidden/>
              </w:rPr>
              <w:fldChar w:fldCharType="end"/>
            </w:r>
          </w:hyperlink>
        </w:p>
        <w:p w14:paraId="6CE5A30F" w14:textId="1799600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3" w:history="1">
            <w:r w:rsidRPr="007868F9">
              <w:rPr>
                <w:rStyle w:val="Hiperhivatkozs"/>
                <w:noProof/>
              </w:rPr>
              <w:t>5.1.3.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Görgetés</w:t>
            </w:r>
            <w:r>
              <w:rPr>
                <w:noProof/>
                <w:webHidden/>
              </w:rPr>
              <w:tab/>
            </w:r>
            <w:r>
              <w:rPr>
                <w:noProof/>
                <w:webHidden/>
              </w:rPr>
              <w:fldChar w:fldCharType="begin"/>
            </w:r>
            <w:r>
              <w:rPr>
                <w:noProof/>
                <w:webHidden/>
              </w:rPr>
              <w:instrText xml:space="preserve"> PAGEREF _Toc182311783 \h </w:instrText>
            </w:r>
            <w:r>
              <w:rPr>
                <w:noProof/>
                <w:webHidden/>
              </w:rPr>
            </w:r>
            <w:r>
              <w:rPr>
                <w:noProof/>
                <w:webHidden/>
              </w:rPr>
              <w:fldChar w:fldCharType="separate"/>
            </w:r>
            <w:r>
              <w:rPr>
                <w:noProof/>
                <w:webHidden/>
              </w:rPr>
              <w:t>30</w:t>
            </w:r>
            <w:r>
              <w:rPr>
                <w:noProof/>
                <w:webHidden/>
              </w:rPr>
              <w:fldChar w:fldCharType="end"/>
            </w:r>
          </w:hyperlink>
        </w:p>
        <w:p w14:paraId="40AD5B4E" w14:textId="171A9D66"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4" w:history="1">
            <w:r w:rsidRPr="007868F9">
              <w:rPr>
                <w:rStyle w:val="Hiperhivatkozs"/>
                <w:noProof/>
              </w:rPr>
              <w:t>6.</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Összegzés</w:t>
            </w:r>
            <w:r>
              <w:rPr>
                <w:noProof/>
                <w:webHidden/>
              </w:rPr>
              <w:tab/>
            </w:r>
            <w:r>
              <w:rPr>
                <w:noProof/>
                <w:webHidden/>
              </w:rPr>
              <w:fldChar w:fldCharType="begin"/>
            </w:r>
            <w:r>
              <w:rPr>
                <w:noProof/>
                <w:webHidden/>
              </w:rPr>
              <w:instrText xml:space="preserve"> PAGEREF _Toc182311784 \h </w:instrText>
            </w:r>
            <w:r>
              <w:rPr>
                <w:noProof/>
                <w:webHidden/>
              </w:rPr>
            </w:r>
            <w:r>
              <w:rPr>
                <w:noProof/>
                <w:webHidden/>
              </w:rPr>
              <w:fldChar w:fldCharType="separate"/>
            </w:r>
            <w:r>
              <w:rPr>
                <w:noProof/>
                <w:webHidden/>
              </w:rPr>
              <w:t>33</w:t>
            </w:r>
            <w:r>
              <w:rPr>
                <w:noProof/>
                <w:webHidden/>
              </w:rPr>
              <w:fldChar w:fldCharType="end"/>
            </w:r>
          </w:hyperlink>
        </w:p>
        <w:p w14:paraId="559485B1" w14:textId="168FC93F"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5" w:history="1">
            <w:r w:rsidRPr="007868F9">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_Toc182311785 \h </w:instrText>
            </w:r>
            <w:r>
              <w:rPr>
                <w:noProof/>
                <w:webHidden/>
              </w:rPr>
            </w:r>
            <w:r>
              <w:rPr>
                <w:noProof/>
                <w:webHidden/>
              </w:rPr>
              <w:fldChar w:fldCharType="separate"/>
            </w:r>
            <w:r>
              <w:rPr>
                <w:noProof/>
                <w:webHidden/>
              </w:rPr>
              <w:t>34</w:t>
            </w:r>
            <w:r>
              <w:rPr>
                <w:noProof/>
                <w:webHidden/>
              </w:rPr>
              <w:fldChar w:fldCharType="end"/>
            </w:r>
          </w:hyperlink>
        </w:p>
        <w:p w14:paraId="3DD9C6A5" w14:textId="246E4144"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6" w:history="1">
            <w:r w:rsidRPr="007868F9">
              <w:rPr>
                <w:rStyle w:val="Hiperhivatkozs"/>
                <w:noProof/>
              </w:rPr>
              <w:t>Ábrajegyzék</w:t>
            </w:r>
            <w:r>
              <w:rPr>
                <w:noProof/>
                <w:webHidden/>
              </w:rPr>
              <w:tab/>
            </w:r>
            <w:r>
              <w:rPr>
                <w:noProof/>
                <w:webHidden/>
              </w:rPr>
              <w:fldChar w:fldCharType="begin"/>
            </w:r>
            <w:r>
              <w:rPr>
                <w:noProof/>
                <w:webHidden/>
              </w:rPr>
              <w:instrText xml:space="preserve"> PAGEREF _Toc182311786 \h </w:instrText>
            </w:r>
            <w:r>
              <w:rPr>
                <w:noProof/>
                <w:webHidden/>
              </w:rPr>
            </w:r>
            <w:r>
              <w:rPr>
                <w:noProof/>
                <w:webHidden/>
              </w:rPr>
              <w:fldChar w:fldCharType="separate"/>
            </w:r>
            <w:r>
              <w:rPr>
                <w:noProof/>
                <w:webHidden/>
              </w:rPr>
              <w:t>37</w:t>
            </w:r>
            <w:r>
              <w:rPr>
                <w:noProof/>
                <w:webHidden/>
              </w:rPr>
              <w:fldChar w:fldCharType="end"/>
            </w:r>
          </w:hyperlink>
        </w:p>
        <w:p w14:paraId="66A67EA2" w14:textId="39F219C3"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7" w:history="1">
            <w:r w:rsidRPr="007868F9">
              <w:rPr>
                <w:rStyle w:val="Hiperhivatkozs"/>
                <w:noProof/>
              </w:rPr>
              <w:t>Mellékletek</w:t>
            </w:r>
            <w:r>
              <w:rPr>
                <w:noProof/>
                <w:webHidden/>
              </w:rPr>
              <w:tab/>
            </w:r>
            <w:r>
              <w:rPr>
                <w:noProof/>
                <w:webHidden/>
              </w:rPr>
              <w:fldChar w:fldCharType="begin"/>
            </w:r>
            <w:r>
              <w:rPr>
                <w:noProof/>
                <w:webHidden/>
              </w:rPr>
              <w:instrText xml:space="preserve"> PAGEREF _Toc182311787 \h </w:instrText>
            </w:r>
            <w:r>
              <w:rPr>
                <w:noProof/>
                <w:webHidden/>
              </w:rPr>
            </w:r>
            <w:r>
              <w:rPr>
                <w:noProof/>
                <w:webHidden/>
              </w:rPr>
              <w:fldChar w:fldCharType="separate"/>
            </w:r>
            <w:r>
              <w:rPr>
                <w:noProof/>
                <w:webHidden/>
              </w:rPr>
              <w:t>39</w:t>
            </w:r>
            <w:r>
              <w:rPr>
                <w:noProof/>
                <w:webHidden/>
              </w:rPr>
              <w:fldChar w:fldCharType="end"/>
            </w:r>
          </w:hyperlink>
        </w:p>
        <w:p w14:paraId="19DCC2A9" w14:textId="1C54ECC3" w:rsidR="00DE7C27" w:rsidRDefault="008B0BF5" w:rsidP="008B0BF5">
          <w:pPr>
            <w:rPr>
              <w:b/>
              <w:bCs/>
            </w:rPr>
          </w:pPr>
          <w:r>
            <w:rPr>
              <w:b/>
              <w:bCs/>
            </w:rPr>
            <w:fldChar w:fldCharType="end"/>
          </w:r>
        </w:p>
        <w:p w14:paraId="079595BF" w14:textId="77777777" w:rsidR="00DF7CC0" w:rsidRDefault="00000000" w:rsidP="008B0BF5">
          <w:pPr>
            <w:sectPr w:rsidR="00DF7CC0" w:rsidSect="00492660">
              <w:headerReference w:type="default" r:id="rId10"/>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pPr>
      <w:bookmarkStart w:id="17" w:name="_Toc163807914"/>
      <w:bookmarkStart w:id="18" w:name="_Toc163808188"/>
      <w:bookmarkStart w:id="19" w:name="_Toc163808583"/>
      <w:bookmarkStart w:id="20" w:name="_Toc182311757"/>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82311758"/>
      <w:r>
        <w:t>A naptár</w:t>
      </w:r>
      <w:bookmarkEnd w:id="21"/>
    </w:p>
    <w:p w14:paraId="4276328F" w14:textId="4B7E637A" w:rsidR="002926CD" w:rsidRDefault="00F9077E" w:rsidP="00F9077E">
      <w:r>
        <w:t xml:space="preserve">Az emberiség már évezredek óta használ naptárakat,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43D08340" w14:textId="77777777" w:rsidR="006070D9" w:rsidRDefault="006070D9" w:rsidP="00F9077E"/>
    <w:p w14:paraId="343742D9" w14:textId="6B0372E6" w:rsidR="006070D9" w:rsidRDefault="00F9077E" w:rsidP="00F9077E">
      <w:r>
        <w:t>Az emberek</w:t>
      </w:r>
      <w:r w:rsidR="009A0615">
        <w:t xml:space="preserve"> manapság is</w:t>
      </w:r>
      <w:r>
        <w:t xml:space="preserve"> számos okból használnak naptárakat. Egyrészt, azért</w:t>
      </w:r>
      <w:r w:rsidR="009A0615">
        <w:t xml:space="preserve"> amiért az őseink is használták,</w:t>
      </w:r>
      <w:r>
        <w:t xml:space="preserve"> hogy nyomon kövessék az idő múlását és a</w:t>
      </w:r>
      <w:r w:rsidR="009A0615">
        <w:t xml:space="preserve"> számukra fontos eseményeket</w:t>
      </w:r>
      <w:r w:rsidR="00765414">
        <w:t>, de</w:t>
      </w:r>
      <w:r>
        <w:t xml:space="preserve"> naptárak segítenek abban</w:t>
      </w:r>
      <w:r w:rsidR="00765414">
        <w:t xml:space="preserve"> is</w:t>
      </w:r>
      <w:r>
        <w:t>, hogy emlékezzünk</w:t>
      </w:r>
      <w:r w:rsidR="007876E0">
        <w:t xml:space="preserve"> a</w:t>
      </w:r>
      <w:r w:rsidR="00765414">
        <w:t xml:space="preserve"> modern korban</w:t>
      </w:r>
      <w:r>
        <w:t xml:space="preserve"> fontos dátumokra, mint például születésnapok</w:t>
      </w:r>
      <w:r w:rsidR="00765414">
        <w:t xml:space="preserve">, </w:t>
      </w:r>
      <w:r w:rsidR="00DF7CC0">
        <w:t>névnapok</w:t>
      </w:r>
      <w:r w:rsidR="00765414">
        <w:t xml:space="preserve"> vagy</w:t>
      </w:r>
      <w:r>
        <w:t xml:space="preserve"> évfordulók.</w:t>
      </w:r>
    </w:p>
    <w:p w14:paraId="76D89B58" w14:textId="6F1328F9" w:rsidR="00F9077E" w:rsidRDefault="00F9077E" w:rsidP="00F9077E">
      <w:r>
        <w:t xml:space="preserve">Emellett a naptárak segítenek abban is, hogy hatékonyan tervezhessük meg a mindennapi teendőinket és találkozóinkat. </w:t>
      </w:r>
      <w:r w:rsidR="00B37905">
        <w:t>L</w:t>
      </w:r>
      <w:r>
        <w:t xml:space="preserve">ehetővé teszik számunkra, hogy előre lássuk, mikor van szabad időnk, és mikor vagyunk elfoglalva </w:t>
      </w:r>
      <w:r w:rsidR="00B37905">
        <w:t>valamivel</w:t>
      </w:r>
      <w:r>
        <w:t>. Ez segíthet abban, hogy elkerüljük az ütközéseket az időpontokban, és hatékonyan oszthassuk be az időnket különböző tevékenységek között.</w:t>
      </w:r>
    </w:p>
    <w:p w14:paraId="264D03AA" w14:textId="3198CD4E" w:rsidR="00B37905" w:rsidRDefault="00972506" w:rsidP="00EE732E">
      <w:pPr>
        <w:pStyle w:val="Cmsor2"/>
        <w:numPr>
          <w:ilvl w:val="1"/>
          <w:numId w:val="19"/>
        </w:numPr>
      </w:pPr>
      <w:bookmarkStart w:id="22" w:name="_Toc182311759"/>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naprakészek legyünk, és ne felejtsünk el fontos eseményeket vagy találkozókat.</w:t>
      </w:r>
    </w:p>
    <w:p w14:paraId="2B30E5D6" w14:textId="43CD8E6B" w:rsidR="006070D9" w:rsidRDefault="00F9077E" w:rsidP="00F9077E">
      <w:r>
        <w:lastRenderedPageBreak/>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5EA8EBAE" w14:textId="637DD070" w:rsidR="00F9077E" w:rsidRDefault="001115D7" w:rsidP="00F9077E">
      <w:r>
        <w:t>Az online naptárak emellett</w:t>
      </w:r>
      <w:r w:rsidR="00F9077E">
        <w:t xml:space="preserve"> könnyen megoszthatók másokkal. Például egy család vagy egy csoport munkatársai között lehetőség van arra, hogy egy közös naptárat használjanak, így mindig tisztában lehetnek egymás teendőivel és időbeosztásával. Ez segíthet abban, hogy jobban együttműködjenek és hatékonyabban szervezzék meg az eseményeiket és találkozóikat.</w:t>
      </w:r>
    </w:p>
    <w:p w14:paraId="7E4AA5A8" w14:textId="77777777" w:rsidR="006070D9" w:rsidRDefault="006070D9" w:rsidP="00F9077E"/>
    <w:p w14:paraId="1D0D0ADE" w14:textId="52939704" w:rsidR="00F9077E" w:rsidRDefault="00F9077E" w:rsidP="00F9077E">
      <w:r>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E74225">
        <w:t>, de véleményem szerint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82311760"/>
      <w:r>
        <w:t>Vállalatok haszna</w:t>
      </w:r>
      <w:bookmarkEnd w:id="23"/>
    </w:p>
    <w:p w14:paraId="026D9134" w14:textId="3FDD6707" w:rsidR="006070D9" w:rsidRDefault="00FA2C84" w:rsidP="00FA2C84">
      <w:r>
        <w:t>Az online naptárak használata vállalatok számára is kiváló lehetőségeket kínál. Egy vállalat szempontjából az időgazdálkodás és a hatékony kommunikáció kulcsfontosságú tényezők a sikeres működéshez és a produktivitás növeléséhez. Az online naptárak bevezetése és használata számos előnnyel járhat egy vállalat számára.</w:t>
      </w:r>
    </w:p>
    <w:p w14:paraId="79E10976" w14:textId="2BC64E50"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és szinkronizálhatják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3B225DE1" w:rsidR="006070D9" w:rsidRDefault="00FA2C84" w:rsidP="00FA2C84">
      <w:r>
        <w:t xml:space="preserve">Másodszor, az online naptárak lehetővé teszik a rugalmasabb munkavégzést és az idővel való jobb gazdálkodást. Az alkalmazottak könnyebben hozzáférhetnek a naptárakhoz bárhol és bármikor, ami lehetővé teszi számukra, hogy rugalmasabban alakítsák ki a munkaidejüket és az ütemtervüket. Ez különösen fontos </w:t>
      </w:r>
      <w:r w:rsidR="00D90363">
        <w:t xml:space="preserve">az </w:t>
      </w:r>
      <w:r>
        <w:t xml:space="preserve">olyan vállalatok számára, amelyek rugalmas </w:t>
      </w:r>
      <w:r>
        <w:lastRenderedPageBreak/>
        <w:t>munkarend</w:t>
      </w:r>
      <w:r w:rsidR="00110D5F">
        <w:t>et biztosítanak a munkavállalóiknak</w:t>
      </w:r>
      <w:r>
        <w:t>, vagy amelyeknek globális szinten kell együttműködniük különböző időzónákban dolgozó munkatársaikkal.</w:t>
      </w:r>
    </w:p>
    <w:p w14:paraId="466FB680" w14:textId="7AD8FCDF" w:rsidR="00603FB1"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B010EEE" w14:textId="77777777" w:rsidR="006070D9" w:rsidRDefault="006070D9" w:rsidP="00FA2C84"/>
    <w:p w14:paraId="15E2E4CE" w14:textId="7B340848" w:rsidR="006070D9" w:rsidRDefault="00FA2C84" w:rsidP="00FA2C84">
      <w:r>
        <w:t>Összességében az online naptárak használata vállalatok</w:t>
      </w:r>
      <w:r w:rsidR="00EF4CB5">
        <w:t xml:space="preserve"> számára</w:t>
      </w:r>
      <w:r w:rsidR="00603FB1">
        <w:t xml:space="preserve"> is</w:t>
      </w:r>
      <w:r>
        <w:t xml:space="preserve"> számos előnnyel járhat, beleértve a hatékonyabb időbeosztást és tervezést, a rugalmasabb munkavégzést és az idővel való jobb gazdálkodást, a j</w:t>
      </w:r>
      <w:r w:rsidR="009E741E">
        <w:t>obb</w:t>
      </w:r>
      <w:r>
        <w:t xml:space="preserve"> kommunikációt és együttműködést, valamint a növekvő hatékonyságot és produktivitást</w:t>
      </w:r>
      <w:r w:rsidR="00C34EB1">
        <w:t>,</w:t>
      </w:r>
      <w:r>
        <w:t xml:space="preserve"> </w:t>
      </w:r>
      <w:r w:rsidR="00C34EB1">
        <w:t>e</w:t>
      </w:r>
      <w:r>
        <w:t>zért az online naptárak integrálása és használata fontos lépés lehet egy vállalat számára</w:t>
      </w:r>
      <w:r w:rsidR="00330785">
        <w:t>,</w:t>
      </w:r>
      <w:r w:rsidR="00C34EB1">
        <w:t xml:space="preserve"> hogy növelje teljesítményét és minél versenyképesebb tudjon maradni</w:t>
      </w:r>
      <w:r>
        <w:t>.</w:t>
      </w:r>
    </w:p>
    <w:p w14:paraId="677D1BEB" w14:textId="7A67F795" w:rsidR="00FA2C84" w:rsidRPr="00FA2C84" w:rsidRDefault="006070D9" w:rsidP="006070D9">
      <w:pPr>
        <w:widowControl/>
        <w:suppressAutoHyphens w:val="0"/>
        <w:spacing w:line="240" w:lineRule="auto"/>
        <w:jc w:val="left"/>
      </w:pPr>
      <w:r>
        <w:br w:type="page"/>
      </w:r>
    </w:p>
    <w:p w14:paraId="39C200C7" w14:textId="55DDE9B1" w:rsidR="00020291" w:rsidRDefault="00630EE3" w:rsidP="00EE732E">
      <w:pPr>
        <w:pStyle w:val="Cmsor1"/>
        <w:numPr>
          <w:ilvl w:val="0"/>
          <w:numId w:val="19"/>
        </w:numPr>
      </w:pPr>
      <w:bookmarkStart w:id="24" w:name="_Toc182311761"/>
      <w:r>
        <w:lastRenderedPageBreak/>
        <w:t xml:space="preserve">Online naptár </w:t>
      </w:r>
      <w:r w:rsidR="00672199">
        <w:t>szolgáltatók</w:t>
      </w:r>
      <w:bookmarkEnd w:id="24"/>
    </w:p>
    <w:p w14:paraId="2EA0D33A" w14:textId="113FEF66" w:rsidR="00630EE3" w:rsidRDefault="00330785" w:rsidP="00330785">
      <w:r>
        <w:t>A felsorolt érvek alapján könnyen elhihető tény, hogy rengeteg</w:t>
      </w:r>
      <w:r w:rsidR="004E4EDF">
        <w:t>,</w:t>
      </w:r>
      <w:r>
        <w:t xml:space="preserve"> elsősorban informatikai vállalat döntött úgy, hogy készít egy ilyen online naptárat,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r w:rsidR="00027541">
        <w:t xml:space="preserve"> Ezek közül a továbbiakban bemutatok néhányat.</w:t>
      </w:r>
    </w:p>
    <w:p w14:paraId="42781AA6" w14:textId="151F0E4E" w:rsidR="00630EE3" w:rsidRDefault="00630EE3" w:rsidP="00EE732E">
      <w:pPr>
        <w:pStyle w:val="Cmsor2"/>
        <w:numPr>
          <w:ilvl w:val="1"/>
          <w:numId w:val="19"/>
        </w:numPr>
      </w:pPr>
      <w:bookmarkStart w:id="25" w:name="_Toc182311762"/>
      <w:r>
        <w:t>Google</w:t>
      </w:r>
      <w:r w:rsidR="00985A5E">
        <w:t xml:space="preserve"> Calendar</w:t>
      </w:r>
      <w:bookmarkEnd w:id="25"/>
    </w:p>
    <w:p w14:paraId="16C0C435" w14:textId="77777777" w:rsidR="002E4D5B"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a Google Calendar.</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Calendar felületére</w:t>
      </w:r>
      <w:r w:rsidR="002E4D5B">
        <w:t>.</w:t>
      </w:r>
    </w:p>
    <w:p w14:paraId="1903A790" w14:textId="625CA207" w:rsidR="00330785" w:rsidRPr="002E4D5B" w:rsidRDefault="00CA525A" w:rsidP="00630EE3">
      <w:pPr>
        <w:rPr>
          <w:color w:val="FFFFFF" w:themeColor="background1"/>
        </w:rPr>
      </w:pPr>
      <w:r w:rsidRPr="002E4D5B">
        <w:rPr>
          <w:color w:val="FFFFFF" w:themeColor="background1"/>
        </w:rPr>
        <w:fldChar w:fldCharType="begin"/>
      </w:r>
      <w:r w:rsidRPr="002E4D5B">
        <w:rPr>
          <w:color w:val="FFFFFF" w:themeColor="background1"/>
        </w:rPr>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Pr="002E4D5B">
        <w:rPr>
          <w:color w:val="FFFFFF" w:themeColor="background1"/>
        </w:rPr>
        <w:fldChar w:fldCharType="separate"/>
      </w:r>
      <w:r w:rsidRPr="002E4D5B">
        <w:rPr>
          <w:rFonts w:cs="Times New Roman"/>
          <w:color w:val="FFFFFF" w:themeColor="background1"/>
        </w:rPr>
        <w:t>[1]</w:t>
      </w:r>
      <w:r w:rsidRPr="002E4D5B">
        <w:rPr>
          <w:color w:val="FFFFFF" w:themeColor="background1"/>
        </w:rPr>
        <w:fldChar w:fldCharType="end"/>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03190BCE" w:rsidR="00EE732E" w:rsidRPr="00E32C8F" w:rsidRDefault="004B0C06"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bookmarkStart w:id="41" w:name="_Toc182311722"/>
                            <w:r w:rsidR="00EE732E">
                              <w:t xml:space="preserve">. ábra: </w:t>
                            </w:r>
                            <w:r w:rsidR="00625698">
                              <w:t xml:space="preserve">A </w:t>
                            </w:r>
                            <w:r w:rsidR="00EE732E">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1"/>
                            <w:r w:rsidR="002E4D5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03190BCE" w:rsidR="00EE732E" w:rsidRPr="00E32C8F" w:rsidRDefault="004B0C06"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bookmarkStart w:id="42" w:name="_Toc182311722"/>
                      <w:r w:rsidR="00EE732E">
                        <w:t xml:space="preserve">. ábra: </w:t>
                      </w:r>
                      <w:r w:rsidR="00625698">
                        <w:t xml:space="preserve">A </w:t>
                      </w:r>
                      <w:r w:rsidR="00EE732E">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2"/>
                      <w:r w:rsidR="002E4D5B">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1B4F1786" w:rsidR="00AC5B68" w:rsidRPr="00AC5B68" w:rsidRDefault="00E0497C" w:rsidP="00EE732E">
      <w:pPr>
        <w:pStyle w:val="Cmsor3"/>
        <w:numPr>
          <w:ilvl w:val="2"/>
          <w:numId w:val="19"/>
        </w:numPr>
      </w:pPr>
      <w:bookmarkStart w:id="43" w:name="_Toc182311763"/>
      <w:r>
        <w:lastRenderedPageBreak/>
        <w:t xml:space="preserve">A Google Calendar </w:t>
      </w:r>
      <w:r w:rsidR="00802A43">
        <w:t>múltja</w:t>
      </w:r>
      <w:bookmarkEnd w:id="43"/>
    </w:p>
    <w:p w14:paraId="141BCAC1" w14:textId="0FC95EB6" w:rsidR="00D27649" w:rsidRDefault="00AE52B8" w:rsidP="00AE52B8">
      <w:r w:rsidRPr="00AE52B8">
        <w:t>A</w:t>
      </w:r>
      <w:r>
        <w:t>hogy már írtam, a</w:t>
      </w:r>
      <w:r w:rsidRPr="00AE52B8">
        <w:t xml:space="preserve"> Google </w:t>
      </w:r>
      <w:r>
        <w:t>Calendar</w:t>
      </w:r>
      <w:r w:rsidRPr="00AE52B8">
        <w:t xml:space="preserve"> a Google által kifejlesztett idő</w:t>
      </w:r>
      <w:r w:rsidR="00602902">
        <w:t>menedzsment</w:t>
      </w:r>
      <w:r w:rsidRPr="00AE52B8">
        <w:t xml:space="preserve"> és </w:t>
      </w:r>
      <w:r w:rsidR="000F17D9">
        <w:t>időpontkezelési</w:t>
      </w:r>
      <w:r w:rsidRPr="00AE52B8">
        <w:t xml:space="preserve"> naptárszolgáltatás</w:t>
      </w:r>
      <w:r w:rsidR="002E4D5B">
        <w:t>, amelynek múltjáról remek áttekintést nyújt ennek az összefoglaló a forrása</w:t>
      </w:r>
      <w:r w:rsidR="000974E9">
        <w:t xml:space="preserve"> </w:t>
      </w:r>
      <w:r w:rsidR="000974E9">
        <w:fldChar w:fldCharType="begin"/>
      </w:r>
      <w:r w:rsidR="000974E9">
        <w:instrText xml:space="preserve"> ADDIN ZOTERO_ITEM CSL_CITATION {"citationID":"inGp9GcR","properties":{"formattedCitation":"[2]","plainCitation":"[2]","noteIndex":0},"citationItems":[{"id":12,"uris":["http://zotero.org/users/14064510/items/U42Q842S"],"itemData":{"id":12,"type":"entry-encyclopedia","abstract":"Google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0974E9">
        <w:fldChar w:fldCharType="separate"/>
      </w:r>
      <w:r w:rsidR="000974E9" w:rsidRPr="00CA525A">
        <w:rPr>
          <w:rFonts w:cs="Times New Roman"/>
        </w:rPr>
        <w:t>[2]</w:t>
      </w:r>
      <w:r w:rsidR="000974E9">
        <w:fldChar w:fldCharType="end"/>
      </w:r>
      <w:r w:rsidRPr="00AE52B8">
        <w:t>. Mike Samuel</w:t>
      </w:r>
      <w:r w:rsidR="00FB0ED6">
        <w:t xml:space="preserve"> (</w:t>
      </w:r>
      <w:r w:rsidR="005823E1">
        <w:fldChar w:fldCharType="begin"/>
      </w:r>
      <w:r w:rsidR="005823E1">
        <w:instrText xml:space="preserve"> REF _Ref165885023 \h </w:instrText>
      </w:r>
      <w:r w:rsidR="005823E1">
        <w:fldChar w:fldCharType="separate"/>
      </w:r>
      <w:r w:rsidR="005823E1">
        <w:rPr>
          <w:noProof/>
        </w:rPr>
        <w:t>2</w:t>
      </w:r>
      <w:r w:rsidR="005823E1">
        <w:t>. ábra</w:t>
      </w:r>
      <w:r w:rsidR="005823E1">
        <w:fldChar w:fldCharType="end"/>
      </w:r>
      <w:r w:rsidR="00FB0ED6">
        <w:t>)</w:t>
      </w:r>
      <w:r w:rsidR="0069132C" w:rsidRPr="0069132C">
        <w:rPr>
          <w:color w:val="FFFFFF" w:themeColor="background1"/>
        </w:rPr>
        <w:fldChar w:fldCharType="begin"/>
      </w:r>
      <w:r w:rsidR="0069132C" w:rsidRPr="0069132C">
        <w:rPr>
          <w:color w:val="FFFFFF" w:themeColor="background1"/>
        </w:rPr>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[3]</w:t>
      </w:r>
      <w:r w:rsidR="0069132C" w:rsidRPr="0069132C">
        <w:rPr>
          <w:color w:val="FFFFFF" w:themeColor="background1"/>
        </w:rPr>
        <w:fldChar w:fldCharType="end"/>
      </w:r>
      <w:r w:rsidR="0069132C">
        <w:t xml:space="preserve"> </w:t>
      </w:r>
      <w:r w:rsidRPr="00AE52B8">
        <w:t xml:space="preserve">hozta létre a Google-nál végzett 20%-os </w:t>
      </w:r>
      <w:r w:rsidR="007A2DF1">
        <w:rPr>
          <w:noProof/>
        </w:rPr>
        <mc:AlternateContent>
          <mc:Choice Requires="wps">
            <w:drawing>
              <wp:anchor distT="0" distB="0" distL="114300" distR="114300" simplePos="0" relativeHeight="251669504" behindDoc="0" locked="0" layoutInCell="1" allowOverlap="1" wp14:anchorId="5041D527" wp14:editId="7A63FD1D">
                <wp:simplePos x="0" y="0"/>
                <wp:positionH relativeFrom="column">
                  <wp:posOffset>3674745</wp:posOffset>
                </wp:positionH>
                <wp:positionV relativeFrom="paragraph">
                  <wp:posOffset>1958340</wp:posOffset>
                </wp:positionV>
                <wp:extent cx="1905000" cy="635"/>
                <wp:effectExtent l="0" t="0" r="0" b="762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bookmarkStart w:id="44" w:name="_Ref165885023"/>
                          <w:bookmarkStart w:id="45" w:name="_Ref165885012"/>
                          <w:p w14:paraId="229C8D9E" w14:textId="243419D8" w:rsidR="007A2DF1" w:rsidRPr="008D43DB" w:rsidRDefault="004B0C06" w:rsidP="007A2DF1">
                            <w:pPr>
                              <w:pStyle w:val="Kpalrs"/>
                              <w:rPr>
                                <w:rFonts w:cs="Lohit Hindi"/>
                              </w:rPr>
                            </w:pPr>
                            <w:r>
                              <w:fldChar w:fldCharType="begin"/>
                            </w:r>
                            <w:r>
                              <w:instrText xml:space="preserve"> SEQ ábra \* ARABIC </w:instrText>
                            </w:r>
                            <w:r>
                              <w:fldChar w:fldCharType="separate"/>
                            </w:r>
                            <w:r>
                              <w:rPr>
                                <w:noProof/>
                              </w:rPr>
                              <w:t>2</w:t>
                            </w:r>
                            <w:r>
                              <w:fldChar w:fldCharType="end"/>
                            </w:r>
                            <w:bookmarkStart w:id="46" w:name="_Toc182311723"/>
                            <w:r w:rsidR="007A2DF1">
                              <w:t>. ábra</w:t>
                            </w:r>
                            <w:bookmarkEnd w:id="44"/>
                            <w:r w:rsidR="007A2DF1">
                              <w:t>: Mike Samuel, a Google Calendar atyja</w:t>
                            </w:r>
                            <w:bookmarkEnd w:id="45"/>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6"/>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2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" stroked="f">
                <v:textbox style="mso-fit-shape-to-text:t" inset="0,0,0,0">
                  <w:txbxContent>
                    <w:bookmarkStart w:id="47" w:name="_Ref165885023"/>
                    <w:bookmarkStart w:id="48" w:name="_Ref165885012"/>
                    <w:p w14:paraId="229C8D9E" w14:textId="243419D8" w:rsidR="007A2DF1" w:rsidRPr="008D43DB" w:rsidRDefault="004B0C06" w:rsidP="007A2DF1">
                      <w:pPr>
                        <w:pStyle w:val="Kpalrs"/>
                        <w:rPr>
                          <w:rFonts w:cs="Lohit Hindi"/>
                        </w:rPr>
                      </w:pPr>
                      <w:r>
                        <w:fldChar w:fldCharType="begin"/>
                      </w:r>
                      <w:r>
                        <w:instrText xml:space="preserve"> SEQ ábra \* ARABIC </w:instrText>
                      </w:r>
                      <w:r>
                        <w:fldChar w:fldCharType="separate"/>
                      </w:r>
                      <w:r>
                        <w:rPr>
                          <w:noProof/>
                        </w:rPr>
                        <w:t>2</w:t>
                      </w:r>
                      <w:r>
                        <w:fldChar w:fldCharType="end"/>
                      </w:r>
                      <w:bookmarkStart w:id="49" w:name="_Toc182311723"/>
                      <w:r w:rsidR="007A2DF1">
                        <w:t>. ábra</w:t>
                      </w:r>
                      <w:bookmarkEnd w:id="47"/>
                      <w:r w:rsidR="007A2DF1">
                        <w:t>: Mike Samuel, a Google Calendar atyja</w:t>
                      </w:r>
                      <w:bookmarkEnd w:id="48"/>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9"/>
                      <w:r w:rsidR="0069132C">
                        <w:fldChar w:fldCharType="end"/>
                      </w:r>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C7181">
        <w:t xml:space="preserve"> (a</w:t>
      </w:r>
      <w:r w:rsidR="005C7181" w:rsidRPr="0058060D">
        <w:t xml:space="preserve"> 20%</w:t>
      </w:r>
      <w:r w:rsidR="00C04510">
        <w:t>-os</w:t>
      </w:r>
      <w:r w:rsidR="005C7181" w:rsidRPr="0058060D">
        <w:t xml:space="preserve"> projekt felelős a Google számos szolgáltatásának fejlesztéséért. Az alapítók, Sergey Brin és Larry Page azt tanácsolták, hogy a dolgozók </w:t>
      </w:r>
      <w:r w:rsidR="00652B71">
        <w:t>„</w:t>
      </w:r>
      <w:r w:rsidR="005C7181" w:rsidRPr="0058060D">
        <w:t>idejük 20%-át azzal töltsék, amiről úgy gondolják, hogy a Google számára a leghasznosabb</w:t>
      </w:r>
      <w:r w:rsidR="00652B71">
        <w:t>”</w:t>
      </w:r>
      <w:r w:rsidR="005C7181">
        <w:t xml:space="preserve">. </w:t>
      </w:r>
      <w:r w:rsidR="005C7181">
        <w:fldChar w:fldCharType="begin"/>
      </w:r>
      <w:r w:rsidR="002E4D5B">
        <w:instrText xml:space="preserve"> ADDIN ZOTERO_ITEM CSL_CITATION {"citationID":"D5NsDBjF","properties":{"formattedCitation":"[4]","plainCitation":"[4]","noteIndex":0},"citationItems":[{"id":20,"uris":["http://zotero.org/users/14064510/items/NTRYEX6M"],"itemData":{"id":20,"type":"webpage","abstract":"Google’s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rsidR="005C7181">
        <w:fldChar w:fldCharType="separate"/>
      </w:r>
      <w:r w:rsidR="002E4D5B" w:rsidRPr="002E4D5B">
        <w:rPr>
          <w:rFonts w:cs="Times New Roman"/>
        </w:rPr>
        <w:t>[4]</w:t>
      </w:r>
      <w:r w:rsidR="005C7181">
        <w:fldChar w:fldCharType="end"/>
      </w:r>
      <w:r w:rsidR="005C7181">
        <w:t>)</w:t>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22A60E59" w:rsidR="005A63C2" w:rsidRDefault="005A63C2" w:rsidP="005A63C2">
      <w:r>
        <w:t xml:space="preserve">2015 augusztusában a Google hozzáadta az </w:t>
      </w:r>
      <w:r w:rsidR="00CD18EA">
        <w:t>„</w:t>
      </w:r>
      <w:r w:rsidR="007D69CC">
        <w:t xml:space="preserve">Events from </w:t>
      </w:r>
      <w:r>
        <w:t>Gmail</w:t>
      </w:r>
      <w:r w:rsidR="00CD18EA">
        <w:t>”</w:t>
      </w:r>
      <w:r w:rsidR="00FF4A0E">
        <w:t xml:space="preserve"> (Események a Gmail-ból)</w:t>
      </w:r>
      <w:r>
        <w:t xml:space="preserve"> funkciót, amelynek segítségével a felhasználó</w:t>
      </w:r>
      <w:r w:rsidR="001E2ED1">
        <w:t>k</w:t>
      </w:r>
      <w:r>
        <w:t xml:space="preserve"> Gmail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0A2D2EF4" w:rsidR="005A63C2" w:rsidRDefault="005A63C2" w:rsidP="005A63C2">
      <w:r>
        <w:t xml:space="preserve">2015 decemberében a Google hozzáadta a </w:t>
      </w:r>
      <w:r w:rsidR="00CD18EA">
        <w:t>„</w:t>
      </w:r>
      <w:r w:rsidR="00FF4A0E">
        <w:t>Reminders</w:t>
      </w:r>
      <w:r w:rsidR="00CD18EA">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Reminders </w:t>
      </w:r>
      <w:r w:rsidR="002F576B">
        <w:t xml:space="preserve">úgynevezett </w:t>
      </w:r>
      <w:r>
        <w:t xml:space="preserve">szolgáltatásközi funkcióként szolgál, ami azt jelenti, hogy az </w:t>
      </w:r>
      <w:r w:rsidR="009E2BFB">
        <w:t>e</w:t>
      </w:r>
      <w:r>
        <w:t xml:space="preserve">mlékeztetők a Gmail </w:t>
      </w:r>
      <w:r w:rsidR="001A43F2">
        <w:t>b</w:t>
      </w:r>
      <w:r>
        <w:t>eérkezett üzenete</w:t>
      </w:r>
      <w:r w:rsidR="00ED2882">
        <w:t>i közt</w:t>
      </w:r>
      <w:r>
        <w:t>, a Google Now-ban és a Google Keep-ben is megjelennek.</w:t>
      </w:r>
    </w:p>
    <w:p w14:paraId="26EF8090" w14:textId="377DC3D6" w:rsidR="005A63C2" w:rsidRDefault="005A63C2" w:rsidP="005A63C2">
      <w:r>
        <w:t>2016 januárjában a Google a mobilalkalmazásokban a Google Naptárat kiegészítette</w:t>
      </w:r>
      <w:r w:rsidR="002B28F6">
        <w:t xml:space="preserve"> </w:t>
      </w:r>
      <w:r w:rsidR="00CD18EA">
        <w:t>„</w:t>
      </w:r>
      <w:r>
        <w:t>Intelligens javaslatokkal</w:t>
      </w:r>
      <w:r w:rsidR="00CD18EA">
        <w:t>”</w:t>
      </w:r>
      <w:r w:rsidR="002A58D7">
        <w:t xml:space="preserve"> (Smart </w:t>
      </w:r>
      <w:r w:rsidR="00D81A74">
        <w:t>S</w:t>
      </w:r>
      <w:r w:rsidR="002A58D7">
        <w:t>uggestions)</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javaslatokkal egy időben a Google 54 új ország ünnepnaptárát is hozzáadta, így összesen </w:t>
      </w:r>
      <w:r>
        <w:lastRenderedPageBreak/>
        <w:t>143 országspecifikus ünnepnaptár</w:t>
      </w:r>
      <w:r w:rsidR="00610CB4">
        <w:t>ral rendelkeznek</w:t>
      </w:r>
      <w:r>
        <w:t>.</w:t>
      </w:r>
    </w:p>
    <w:p w14:paraId="3266045C" w14:textId="01F449FC" w:rsidR="00353CF8" w:rsidRDefault="00353CF8" w:rsidP="00353CF8">
      <w:r>
        <w:t xml:space="preserve">2016 áprilisában a </w:t>
      </w:r>
      <w:r w:rsidR="007E1A82">
        <w:t>„</w:t>
      </w:r>
      <w:r>
        <w:t>Goals</w:t>
      </w:r>
      <w:r w:rsidR="007E1A82">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w:t>
      </w:r>
      <w:r w:rsidR="00652B71">
        <w:t>„</w:t>
      </w:r>
      <w:r>
        <w:t>Milyen gyakran?</w:t>
      </w:r>
      <w:r w:rsidR="00652B71">
        <w:t>”</w:t>
      </w:r>
      <w:r>
        <w:t xml:space="preserve"> és a </w:t>
      </w:r>
      <w:r w:rsidR="00652B71">
        <w:t>„</w:t>
      </w:r>
      <w:r>
        <w:t>Legjobb időpont?</w:t>
      </w:r>
      <w:r w:rsidR="00652B71">
        <w:t>”</w:t>
      </w:r>
      <w:r w:rsidR="00835019">
        <w:t>)</w:t>
      </w:r>
      <w:r>
        <w:t xml:space="preserve"> a </w:t>
      </w:r>
      <w:r w:rsidR="0050336D">
        <w:t>n</w:t>
      </w:r>
      <w:r>
        <w:t xml:space="preserve">aptár </w:t>
      </w:r>
      <w:r w:rsidR="00652B71">
        <w:t>„</w:t>
      </w:r>
      <w:r>
        <w:t xml:space="preserve">megtalálja a legjobb </w:t>
      </w:r>
      <w:r w:rsidR="000B60BB">
        <w:t>idő</w:t>
      </w:r>
      <w:r>
        <w:t>ablakokat a cél eléréséhez</w:t>
      </w:r>
      <w:r w:rsidR="00652B71">
        <w:t>”</w:t>
      </w:r>
      <w:r>
        <w:t xml:space="preserve">,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xml:space="preserve">, amely közvetlenül ütközik a cél időpontjával. A funkció 2017 januárjában bővült </w:t>
      </w:r>
      <w:r w:rsidR="00FC4984">
        <w:t xml:space="preserve">a </w:t>
      </w:r>
      <w:r>
        <w:t>Google Fit és az Apple Health támogatás</w:t>
      </w:r>
      <w:r w:rsidR="00981C04">
        <w:t>sal</w:t>
      </w:r>
      <w:r>
        <w:t>.</w:t>
      </w:r>
    </w:p>
    <w:p w14:paraId="0EC2032F" w14:textId="5D6E0CB0" w:rsidR="00353CF8" w:rsidRDefault="00353CF8" w:rsidP="00353CF8">
      <w:r>
        <w:t>2017 márciusában az iOS-alkalmazás frissült</w:t>
      </w:r>
      <w:r w:rsidR="001C4734">
        <w:t>,</w:t>
      </w:r>
      <w:r>
        <w:t xml:space="preserve"> </w:t>
      </w:r>
      <w:r w:rsidR="00FC1D93">
        <w:t>hozzáadva az</w:t>
      </w:r>
      <w:r>
        <w:t xml:space="preserve"> iPad támogatá</w:t>
      </w:r>
      <w:r w:rsidR="00FC1D93">
        <w:t>st</w:t>
      </w:r>
      <w:r>
        <w:t xml:space="preserve">, majd júliusban ismét frissült, hogy az iOS </w:t>
      </w:r>
      <w:r w:rsidR="003A5209">
        <w:t>„</w:t>
      </w:r>
      <w:r w:rsidR="00B50D6C">
        <w:t>Today</w:t>
      </w:r>
      <w:r w:rsidR="003A5209">
        <w:t>”</w:t>
      </w:r>
      <w:r>
        <w:t xml:space="preserve"> paneljé</w:t>
      </w:r>
      <w:r w:rsidR="00422779">
        <w:t>hez</w:t>
      </w:r>
      <w:r>
        <w:t xml:space="preserve"> widgetet adjon hozzá.</w:t>
      </w:r>
    </w:p>
    <w:p w14:paraId="4400D9AC" w14:textId="64E26BA6" w:rsidR="00353CF8" w:rsidRDefault="00353CF8" w:rsidP="00353CF8">
      <w:r>
        <w:t xml:space="preserve">2017 júniusában, miután májusban bejelentette, hogy a Google több szolgáltatásában is bevezette a </w:t>
      </w:r>
      <w:r w:rsidR="007C43BC">
        <w:t>„Family Groups”</w:t>
      </w:r>
      <w:r>
        <w:t xml:space="preserve"> funkciót, a Google elkezdte a családi naptárak bevezetését a felhasználók számár</w:t>
      </w:r>
      <w:r w:rsidR="002A442E">
        <w:t>a</w:t>
      </w:r>
      <w:r>
        <w:t>.</w:t>
      </w:r>
    </w:p>
    <w:p w14:paraId="67B94A5B" w14:textId="4F311DCD" w:rsidR="00AC5B68" w:rsidRDefault="00353CF8" w:rsidP="00AC5B68">
      <w:r>
        <w:t xml:space="preserve">2022. szeptember 20-án a Google bejelentette, hogy a Google </w:t>
      </w:r>
      <w:r w:rsidR="00170AEA">
        <w:t>Calendar</w:t>
      </w:r>
      <w:r>
        <w:t xml:space="preserve"> és a Google Assistant emlékeztetői egyesülnek a Google </w:t>
      </w:r>
      <w:r w:rsidR="008673A2">
        <w:t>Tasks-al</w:t>
      </w:r>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40C37076" w14:textId="034E8447" w:rsidR="00AC5B68" w:rsidRDefault="00560AE9" w:rsidP="00EE732E">
      <w:pPr>
        <w:pStyle w:val="Cmsor2"/>
        <w:numPr>
          <w:ilvl w:val="1"/>
          <w:numId w:val="19"/>
        </w:numPr>
      </w:pPr>
      <w:bookmarkStart w:id="50" w:name="_Toc182311764"/>
      <w:r>
        <w:t>Outlook Calendar</w:t>
      </w:r>
      <w:bookmarkEnd w:id="50"/>
    </w:p>
    <w:p w14:paraId="6751727B" w14:textId="1930726E" w:rsidR="001032E7" w:rsidRDefault="00BA0953" w:rsidP="00BA0953">
      <w:r>
        <w:t>Egy másik hatalmas szereplő ezen a piacon a Microsoft, akik a saját megoldásuk, az Outlook</w:t>
      </w:r>
      <w:r w:rsidR="00FB0ED6">
        <w:t xml:space="preserve"> </w:t>
      </w:r>
      <w:r w:rsidR="005E0C87">
        <w:t xml:space="preserve">beépített </w:t>
      </w:r>
      <w:r w:rsidR="00395A6D">
        <w:t>naptárá</w:t>
      </w:r>
      <w:r>
        <w:t>t ajánlják</w:t>
      </w:r>
      <w:r w:rsidR="00FB0ED6">
        <w:t>, amelynek felületéről az alábbi képen látható egy</w:t>
      </w:r>
      <w:r w:rsidR="00B3372A">
        <w:t xml:space="preserve"> online talált</w:t>
      </w:r>
      <w:r w:rsidR="00FB0ED6">
        <w:t xml:space="preserve"> példa.</w:t>
      </w:r>
      <w:r w:rsidR="0069132C">
        <w:t xml:space="preserve"> </w:t>
      </w:r>
      <w:r w:rsidR="0069132C" w:rsidRPr="0069132C">
        <w:rPr>
          <w:color w:val="FFFFFF" w:themeColor="background1"/>
        </w:rPr>
        <w:fldChar w:fldCharType="begin"/>
      </w:r>
      <w:r w:rsidR="0069132C" w:rsidRPr="0069132C">
        <w:rPr>
          <w:color w:val="FFFFFF" w:themeColor="background1"/>
        </w:rPr>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[5]</w:t>
      </w:r>
      <w:r w:rsidR="0069132C" w:rsidRPr="0069132C">
        <w:rPr>
          <w:color w:val="FFFFFF" w:themeColor="background1"/>
        </w:rPr>
        <w:fldChar w:fldCharType="end"/>
      </w:r>
    </w:p>
    <w:p w14:paraId="3DED2582" w14:textId="616C8F55" w:rsidR="001032E7" w:rsidRDefault="001032E7" w:rsidP="001032E7">
      <w:pPr>
        <w:widowControl/>
        <w:suppressAutoHyphens w:val="0"/>
        <w:spacing w:line="240" w:lineRule="auto"/>
        <w:jc w:val="left"/>
      </w:pPr>
      <w:r>
        <w:br w:type="page"/>
      </w:r>
    </w:p>
    <w:p w14:paraId="343CF44C" w14:textId="2F6E60EB" w:rsidR="007A2DF1" w:rsidRPr="00BA0953" w:rsidRDefault="001032E7" w:rsidP="001032E7">
      <w:pPr>
        <w:widowControl/>
        <w:suppressAutoHyphens w:val="0"/>
        <w:spacing w:line="240" w:lineRule="auto"/>
        <w:jc w:val="left"/>
      </w:pPr>
      <w:r>
        <w:rPr>
          <w:noProof/>
        </w:rPr>
        <w:lastRenderedPageBreak/>
        <w:drawing>
          <wp:anchor distT="0" distB="0" distL="114300" distR="114300" simplePos="0" relativeHeight="251701248" behindDoc="0" locked="0" layoutInCell="1" allowOverlap="1" wp14:anchorId="0E20E141" wp14:editId="50EB0AD9">
            <wp:simplePos x="0" y="0"/>
            <wp:positionH relativeFrom="page">
              <wp:posOffset>1355090</wp:posOffset>
            </wp:positionH>
            <wp:positionV relativeFrom="paragraph">
              <wp:posOffset>0</wp:posOffset>
            </wp:positionV>
            <wp:extent cx="5029200" cy="3298190"/>
            <wp:effectExtent l="0" t="0" r="0" b="0"/>
            <wp:wrapTopAndBottom/>
            <wp:docPr id="1098036694" name="Kép 17" descr="How To Create a Shared Calendar in Outlook &amp;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Create a Shared Calendar in Outlook &amp; Office 3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3298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635B027C" wp14:editId="2F7D6F4F">
                <wp:simplePos x="0" y="0"/>
                <wp:positionH relativeFrom="column">
                  <wp:posOffset>274955</wp:posOffset>
                </wp:positionH>
                <wp:positionV relativeFrom="paragraph">
                  <wp:posOffset>3348355</wp:posOffset>
                </wp:positionV>
                <wp:extent cx="5029200" cy="635"/>
                <wp:effectExtent l="0" t="0" r="0" b="0"/>
                <wp:wrapTopAndBottom/>
                <wp:docPr id="282774299" name="Szövegdoboz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E6C90CC" w14:textId="085AB55B" w:rsidR="001032E7" w:rsidRPr="00D7341D" w:rsidRDefault="004B0C06" w:rsidP="001032E7">
                            <w:pPr>
                              <w:pStyle w:val="Kpalrs"/>
                              <w:rPr>
                                <w:rFonts w:cs="Lohit Hindi"/>
                              </w:rPr>
                            </w:pPr>
                            <w:fldSimple w:instr=" SEQ ábra \* ARABIC ">
                              <w:r>
                                <w:rPr>
                                  <w:noProof/>
                                </w:rPr>
                                <w:t>3</w:t>
                              </w:r>
                            </w:fldSimple>
                            <w:bookmarkStart w:id="51" w:name="_Toc182311724"/>
                            <w:r w:rsidR="001032E7">
                              <w:t>. ábra: Az Outlook Calendar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1"/>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027C" id="_x0000_s1028" type="#_x0000_t202" style="position:absolute;margin-left:21.65pt;margin-top:263.65pt;width:39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JdGQ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" stroked="f">
                <v:textbox style="mso-fit-shape-to-text:t" inset="0,0,0,0">
                  <w:txbxContent>
                    <w:p w14:paraId="1E6C90CC" w14:textId="085AB55B" w:rsidR="001032E7" w:rsidRPr="00D7341D" w:rsidRDefault="004B0C06" w:rsidP="001032E7">
                      <w:pPr>
                        <w:pStyle w:val="Kpalrs"/>
                        <w:rPr>
                          <w:rFonts w:cs="Lohit Hindi"/>
                        </w:rPr>
                      </w:pPr>
                      <w:fldSimple w:instr=" SEQ ábra \* ARABIC ">
                        <w:r>
                          <w:rPr>
                            <w:noProof/>
                          </w:rPr>
                          <w:t>3</w:t>
                        </w:r>
                      </w:fldSimple>
                      <w:bookmarkStart w:id="52" w:name="_Toc182311724"/>
                      <w:r w:rsidR="001032E7">
                        <w:t>. ábra: Az Outlook Calendar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2"/>
                      <w:r w:rsidR="0069132C">
                        <w:fldChar w:fldCharType="end"/>
                      </w:r>
                    </w:p>
                  </w:txbxContent>
                </v:textbox>
                <w10:wrap type="topAndBottom"/>
              </v:shape>
            </w:pict>
          </mc:Fallback>
        </mc:AlternateContent>
      </w:r>
    </w:p>
    <w:p w14:paraId="2D5B6CDF" w14:textId="1D403844" w:rsidR="00766F73" w:rsidRPr="00766F73" w:rsidRDefault="00766F73" w:rsidP="00EE732E">
      <w:pPr>
        <w:pStyle w:val="Cmsor3"/>
        <w:numPr>
          <w:ilvl w:val="2"/>
          <w:numId w:val="19"/>
        </w:numPr>
      </w:pPr>
      <w:bookmarkStart w:id="53" w:name="_Toc182311765"/>
      <w:r>
        <w:t xml:space="preserve">Az Outlook Calendar </w:t>
      </w:r>
      <w:r w:rsidR="00737E41">
        <w:t>múltja</w:t>
      </w:r>
      <w:bookmarkEnd w:id="53"/>
    </w:p>
    <w:p w14:paraId="090F9B6F" w14:textId="690FBEFA" w:rsidR="00B45379" w:rsidRDefault="00F65ADA" w:rsidP="00560AE9">
      <w:r>
        <w:t>A Outlook naptára is már nagyon régóta létezik, és az évek alatt rengeteg frissítést készítettek hozzá</w:t>
      </w:r>
      <w:r w:rsidR="00B2096F">
        <w:t xml:space="preserve">, amelyről remek áttekintést nyújt ennek az összefoglalónak a forrása </w:t>
      </w:r>
      <w:r w:rsidR="00B2096F">
        <w:fldChar w:fldCharType="begin"/>
      </w:r>
      <w:r w:rsidR="002E4D5B">
        <w:instrText xml:space="preserve"> ADDIN ZOTERO_ITEM CSL_CITATION {"citationID":"1DYISDfn","properties":{"formattedCitation":"[6]","plainCitation":"[6]","noteIndex":0},"citationItems":[{"id":14,"uris":["http://zotero.org/users/14064510/items/KRZPTK6T"],"itemData":{"id":14,"type":"entry-encyclopedia","abstract":"Microsoft Outlook is a personal information manager software system from Microsoft, available as a part of the Microsoft 365 software suites. Though primarily being popular as an email client for businesses, Outlook also includes functions such as calendaring, task managing, contact managing, note-taking, journal logging, web browsing, and RSS news aggregation.\nIndividuals can use Outlook as a stand-alone application; organizations can deploy it as multi-user software (through Microsoft Exchange Server or SharePoint) for shared functions such as mailboxes, calendars, folders, data aggregation (i.e., SharePoint lists), and as appointment scheduling apps.\nOther than the paid software on Windows and Mac desktops that this article talks about, the Outlook name also covers several other current software:\n\nOutlook on the web, formerly Outlook Web App, a web version of Microsoft Outlook, included in Microsoft 365, Exchange Server, and Exchange Online (domain outlook.office365.com)\nOutlook for Windows, a new, free Outlook application that will be preloaded with Windows 11 from 2024\nOutlook Mobile, a mobile app version of Outlook\nOutlook.com, formerly Hotmail, a free personal email service offered by Microsoft alongside a webmail client (domain outlook.live.com)","container-title":"Wikipedia","language":"en","license":"Creative Commons Attribution-ShareAlike License","note":"Page Version ID: 1218464134","source":"Wikipedia","title":"Microsoft Outlook","URL":"https://en.wikipedia.org/w/index.php?title=Microsoft_Outlook&amp;oldid=1218464134","accessed":{"date-parts":[["2024",4,12]]},"issued":{"date-parts":[["2024",4,11]]}}}],"schema":"https://github.com/citation-style-language/schema/raw/master/csl-citation.json"} </w:instrText>
      </w:r>
      <w:r w:rsidR="00B2096F">
        <w:fldChar w:fldCharType="separate"/>
      </w:r>
      <w:r w:rsidR="002E4D5B" w:rsidRPr="002E4D5B">
        <w:rPr>
          <w:rFonts w:cs="Times New Roman"/>
        </w:rPr>
        <w:t>[6]</w:t>
      </w:r>
      <w:r w:rsidR="00B2096F">
        <w:fldChar w:fldCharType="end"/>
      </w:r>
      <w:r w:rsidR="00B2096F">
        <w:t>.</w:t>
      </w:r>
      <w:r>
        <w:t xml:space="preserve"> </w:t>
      </w:r>
      <w:r w:rsidR="00B2096F">
        <w:t>I</w:t>
      </w:r>
      <w:r>
        <w:t>lyen</w:t>
      </w:r>
      <w:r w:rsidR="00FB7364">
        <w:t xml:space="preserve">ek </w:t>
      </w:r>
      <w:r w:rsidR="00B2096F">
        <w:t xml:space="preserve">frissítések </w:t>
      </w:r>
      <w:r w:rsidR="00FB7364">
        <w:t xml:space="preserve">például: </w:t>
      </w:r>
    </w:p>
    <w:p w14:paraId="0549D87E" w14:textId="5CE95B03" w:rsidR="00F65ADA" w:rsidRDefault="005D0CDF" w:rsidP="00560AE9">
      <w:r>
        <w:t xml:space="preserve">A naptár a </w:t>
      </w:r>
      <w:r w:rsidR="00F65ADA">
        <w:t xml:space="preserve">2001 május 31.-én megjelent </w:t>
      </w:r>
      <w:r w:rsidR="00B45379">
        <w:t xml:space="preserve">az </w:t>
      </w:r>
      <w:r w:rsidR="00F65ADA">
        <w:t>Outlook 2002</w:t>
      </w:r>
      <w:r>
        <w:t xml:space="preserve"> megjelenésével</w:t>
      </w:r>
      <w:r w:rsidR="00F65ADA">
        <w:t xml:space="preserve"> </w:t>
      </w:r>
      <w:r w:rsidR="009A1AC5">
        <w:t>kapott</w:t>
      </w:r>
      <w:r w:rsidR="00F65ADA">
        <w:t xml:space="preserve"> holdnaptár támogatás</w:t>
      </w:r>
      <w:r w:rsidR="009A1AC5">
        <w:t>t</w:t>
      </w:r>
      <w:r w:rsidR="00F65ADA">
        <w:t>, és a</w:t>
      </w:r>
      <w:r w:rsidR="005554B6">
        <w:t>z események</w:t>
      </w:r>
      <w:r w:rsidR="00F65ADA">
        <w:t xml:space="preserve"> kategóriákba rendezés</w:t>
      </w:r>
      <w:r w:rsidR="005554B6">
        <w:t>e is ekkorra tehető</w:t>
      </w:r>
      <w:r w:rsidR="00F65ADA">
        <w:t xml:space="preserve"> (kategóriákhoz színek is rendelhetők)</w:t>
      </w:r>
      <w:r w:rsidR="00C17F30">
        <w:t>.</w:t>
      </w:r>
    </w:p>
    <w:p w14:paraId="2856C900" w14:textId="57FB96A3" w:rsidR="00ED7E4A" w:rsidRDefault="00ED7E4A" w:rsidP="00560AE9">
      <w:r>
        <w:t>2007 január 27.-én az Outlook 2007-tel érkeztek naptármegosztási fejlesztések, beleértve a naptár HTML-fájlként történő exportálását</w:t>
      </w:r>
      <w:r w:rsidR="00767E8F">
        <w:t xml:space="preserve"> </w:t>
      </w:r>
      <w:r>
        <w:t>az Outlook</w:t>
      </w:r>
      <w:r w:rsidR="005E176A">
        <w:t>-ot nem használó</w:t>
      </w:r>
      <w:r w:rsidR="00F0009F">
        <w:t xml:space="preserve">k </w:t>
      </w:r>
      <w:r>
        <w:t>általi megtekintéshez</w:t>
      </w:r>
      <w:r w:rsidR="00767E8F">
        <w:t>.</w:t>
      </w:r>
      <w:r w:rsidR="001D7111">
        <w:t xml:space="preserve"> </w:t>
      </w:r>
      <w:r w:rsidR="008254E5">
        <w:t xml:space="preserve">Ekkortól lehetett </w:t>
      </w:r>
      <w:r>
        <w:t>több naptárat</w:t>
      </w:r>
      <w:r w:rsidR="00BD4341">
        <w:t xml:space="preserve"> </w:t>
      </w:r>
      <w:r>
        <w:t xml:space="preserve">egymásra helyezni, hogy </w:t>
      </w:r>
      <w:r w:rsidR="00BD4341">
        <w:t xml:space="preserve">ezzel </w:t>
      </w:r>
      <w:r w:rsidR="00CE3509">
        <w:t>látni</w:t>
      </w:r>
      <w:r>
        <w:t xml:space="preserve"> lehessen az </w:t>
      </w:r>
      <w:r w:rsidR="004A40F1">
        <w:t>időpontbéli átfedéseket és a szabad idősávokat</w:t>
      </w:r>
      <w:r w:rsidR="002708A1">
        <w:t>.</w:t>
      </w:r>
    </w:p>
    <w:p w14:paraId="786D0142" w14:textId="7AFC9D90" w:rsidR="00153121" w:rsidRDefault="0019186D" w:rsidP="00560AE9">
      <w:r>
        <w:t>2010 július 15.-én az Office 2010 keretei közt adták hozzá a közelítés (zoomolás) lehetőségét.</w:t>
      </w:r>
    </w:p>
    <w:p w14:paraId="5964270C" w14:textId="49E2A3F4" w:rsidR="00016838" w:rsidRDefault="0019186D" w:rsidP="00560AE9">
      <w:r>
        <w:t>A naptár Mac OS X-</w:t>
      </w:r>
      <w:r w:rsidR="00A92594">
        <w:t>sz</w:t>
      </w:r>
      <w:r>
        <w:t xml:space="preserve">el való kompatibilitása csak az </w:t>
      </w:r>
      <w:r w:rsidRPr="0019186D">
        <w:t xml:space="preserve">Outlook </w:t>
      </w:r>
      <w:r w:rsidR="0064766D" w:rsidRPr="0019186D">
        <w:t>2011</w:t>
      </w:r>
      <w:r w:rsidR="0064766D">
        <w:t>-gyel</w:t>
      </w:r>
      <w:r>
        <w:t xml:space="preserve"> valósult meg, ahol is </w:t>
      </w:r>
      <w:r w:rsidR="00597CF9">
        <w:t xml:space="preserve">az </w:t>
      </w:r>
      <w:r w:rsidRPr="0019186D">
        <w:t xml:space="preserve">kezdetben csak a névjegyek esetében támogatta a Mac OS X szinkronizálási </w:t>
      </w:r>
      <w:r w:rsidRPr="0019186D">
        <w:lastRenderedPageBreak/>
        <w:t>szolgáltatásait, az események, feladatok és jegyzetek esetében nem. A 2011. április 12-én közzétett Service Pack 1 (v 14.1.0) segítségével az Outlook már képes</w:t>
      </w:r>
      <w:r w:rsidR="00B01D49">
        <w:t xml:space="preserve"> volt</w:t>
      </w:r>
      <w:r w:rsidRPr="0019186D">
        <w:t xml:space="preserve"> szinkronizálni a naptárat, a jegyzeteket és a feladatokat az Exchange 2007 és az Exchange 2010 rendszerekkel</w:t>
      </w:r>
      <w:r w:rsidR="004919E9">
        <w:t>.</w:t>
      </w:r>
      <w:r w:rsidR="00B01D49">
        <w:t xml:space="preserve"> (A Microsoft Exchange Server a Microsoft levelezés- és naptárkezelő szervere</w:t>
      </w:r>
      <w:r w:rsidR="004919E9">
        <w:t>.</w:t>
      </w:r>
      <w:r w:rsidR="00B01D49">
        <w:t>)</w:t>
      </w:r>
    </w:p>
    <w:p w14:paraId="14577A54" w14:textId="56A94F08" w:rsidR="001B3240" w:rsidRPr="001B3240" w:rsidRDefault="00FD249E" w:rsidP="00EB3C89">
      <w:r w:rsidRPr="00FD249E">
        <w:t xml:space="preserve">Az Acompli nevű, kockázati tőkével támogatott startup először 2014 áprilisában jelent meg, majd 2014 decemberében a Microsoft felvásárolta a céget. 2015. január 29-én az Acompli átkeresztelődött Outlook Mobile-ra, </w:t>
      </w:r>
      <w:r>
        <w:t xml:space="preserve">így </w:t>
      </w:r>
      <w:r w:rsidRPr="00FD249E">
        <w:t>megosztva nevét a Microsoft Outlook</w:t>
      </w:r>
      <w:r>
        <w:t xml:space="preserve">-kal </w:t>
      </w:r>
      <w:r w:rsidRPr="00FD249E">
        <w:t xml:space="preserve">és az Outlook.com e-mail szolgáltatással. </w:t>
      </w:r>
      <w:r w:rsidR="00570C06">
        <w:t xml:space="preserve">A Microsoft </w:t>
      </w:r>
      <w:r w:rsidRPr="00FD249E">
        <w:t>2015 januárjában adta</w:t>
      </w:r>
      <w:r w:rsidR="00570C06">
        <w:t xml:space="preserve"> ki</w:t>
      </w:r>
      <w:r w:rsidRPr="00FD249E">
        <w:t xml:space="preserve"> az Office 365-tel együtt az Outlook</w:t>
      </w:r>
      <w:r w:rsidR="00570C06">
        <w:t>-</w:t>
      </w:r>
      <w:r w:rsidRPr="00FD249E">
        <w:t xml:space="preserve">ot telefonokra és táblagépekre </w:t>
      </w:r>
      <w:r w:rsidR="00C94430">
        <w:t xml:space="preserve">is </w:t>
      </w:r>
      <w:r w:rsidRPr="00FD249E">
        <w:t xml:space="preserve">(v1.3 build). </w:t>
      </w:r>
      <w:r w:rsidR="00F85292">
        <w:t xml:space="preserve">Ez </w:t>
      </w:r>
      <w:r w:rsidRPr="00FD249E">
        <w:t>volt az első Outlook eze</w:t>
      </w:r>
      <w:r w:rsidR="00244EB3">
        <w:t>kre a</w:t>
      </w:r>
      <w:r w:rsidRPr="00FD249E">
        <w:t xml:space="preserve"> platformokra,</w:t>
      </w:r>
      <w:r w:rsidR="00DA7952">
        <w:t xml:space="preserve"> amiknek</w:t>
      </w:r>
      <w:r w:rsidRPr="00FD249E">
        <w:t xml:space="preserve"> e-mail, naptár és névjegy funkció</w:t>
      </w:r>
      <w:r w:rsidR="00DA7952">
        <w:t>i is voltak</w:t>
      </w:r>
      <w:r w:rsidRPr="00FD249E">
        <w:t>.</w:t>
      </w:r>
      <w:r w:rsidR="004E4D80">
        <w:t xml:space="preserve"> </w:t>
      </w:r>
      <w:r w:rsidR="00A52005" w:rsidRPr="00A52005">
        <w:t>A</w:t>
      </w:r>
      <w:r w:rsidR="00B901C6">
        <w:t xml:space="preserve"> Microsoft által</w:t>
      </w:r>
      <w:r w:rsidR="00A52005" w:rsidRPr="00A52005">
        <w:t xml:space="preserve"> </w:t>
      </w:r>
      <w:r w:rsidR="00A52005">
        <w:t xml:space="preserve">2015-ben felvásárolt </w:t>
      </w:r>
      <w:r w:rsidR="00A52005" w:rsidRPr="00A52005">
        <w:t>Sunrise</w:t>
      </w:r>
      <w:r w:rsidR="00A52005">
        <w:t xml:space="preserve"> Calendar</w:t>
      </w:r>
      <w:r w:rsidR="00A52005" w:rsidRPr="00A52005">
        <w:t xml:space="preserve"> háromnapos nézet</w:t>
      </w:r>
      <w:r w:rsidR="00A52005">
        <w:t>é</w:t>
      </w:r>
      <w:r w:rsidR="00A52005" w:rsidRPr="00A52005">
        <w:t xml:space="preserve">t és az </w:t>
      </w:r>
      <w:r w:rsidR="00806415">
        <w:t>„</w:t>
      </w:r>
      <w:r w:rsidR="00A52005" w:rsidRPr="00A52005">
        <w:t>Érdekes naptárak</w:t>
      </w:r>
      <w:r w:rsidR="00806415">
        <w:t>”</w:t>
      </w:r>
      <w:r w:rsidR="00A52005" w:rsidRPr="00A52005">
        <w:t xml:space="preserve"> funkci</w:t>
      </w:r>
      <w:r w:rsidR="00690748">
        <w:t>óját</w:t>
      </w:r>
      <w:r w:rsidR="00A52005" w:rsidRPr="00A52005">
        <w:t xml:space="preserve"> is magába foglalja.</w:t>
      </w:r>
    </w:p>
    <w:p w14:paraId="2C5C7184" w14:textId="78149F5A" w:rsidR="000C75AB" w:rsidRDefault="000F552C" w:rsidP="00EB3C89">
      <w:r w:rsidRPr="000F552C">
        <w:t>Az Outlook</w:t>
      </w:r>
      <w:r w:rsidR="0014300A">
        <w:t xml:space="preserve"> sajnos</w:t>
      </w:r>
      <w:r w:rsidRPr="000F552C">
        <w:t xml:space="preserve"> nem támogatja teljes mértékben a naptárak és névjegyek adat- és szinkronizálási specifikációit, például az iCalendar</w:t>
      </w:r>
      <w:r w:rsidR="00064EE1">
        <w:t xml:space="preserve"> </w:t>
      </w:r>
      <w:r w:rsidR="00064EE1">
        <w:fldChar w:fldCharType="begin"/>
      </w:r>
      <w:r w:rsidR="002E4D5B">
        <w:instrText xml:space="preserve"> ADDIN ZOTERO_ITEM CSL_CITATION {"citationID":"qLo0txKg","properties":{"formattedCitation":"[7]","plainCitation":"[7]","noteIndex":0},"citationItems":[{"id":74,"uris":["http://zotero.org/users/14064510/items/D9TVB7XC"],"itemData":{"id":74,"type":"webpage","abstract":"This site is devoted to promoting the iCalendar standard, which includes specifications, resources, a validation tool and PHP library. iCalendar is an open stan","title":"iCalendar.org","URL":"https://icalendar.org/","accessed":{"date-parts":[["2024",5,6]]}}}],"schema":"https://github.com/citation-style-language/schema/raw/master/csl-citation.json"} </w:instrText>
      </w:r>
      <w:r w:rsidR="00064EE1">
        <w:fldChar w:fldCharType="separate"/>
      </w:r>
      <w:r w:rsidR="002E4D5B" w:rsidRPr="002E4D5B">
        <w:rPr>
          <w:rFonts w:cs="Times New Roman"/>
        </w:rPr>
        <w:t>[7]</w:t>
      </w:r>
      <w:r w:rsidR="00064EE1">
        <w:fldChar w:fldCharType="end"/>
      </w:r>
      <w:r w:rsidRPr="000F552C">
        <w:t>, a CalDAV</w:t>
      </w:r>
      <w:r w:rsidR="00064EE1">
        <w:t xml:space="preserve"> </w:t>
      </w:r>
      <w:r w:rsidR="00064EE1">
        <w:fldChar w:fldCharType="begin"/>
      </w:r>
      <w:r w:rsidR="002E4D5B">
        <w:instrText xml:space="preserve"> ADDIN ZOTERO_ITEM CSL_CITATION {"citationID":"bK1ykySz","properties":{"formattedCitation":"[8]","plainCitation":"[8]","noteIndex":0},"citationItems":[{"id":76,"uris":["http://zotero.org/users/14064510/items/2V86MGWU"],"itemData":{"id":76,"type":"webpage","title":"Introduction","URL":"https://devguide.calconnect.org/CalDAV/introduction/","accessed":{"date-parts":[["2024",5,6]]}}}],"schema":"https://github.com/citation-style-language/schema/raw/master/csl-citation.json"} </w:instrText>
      </w:r>
      <w:r w:rsidR="00064EE1">
        <w:fldChar w:fldCharType="separate"/>
      </w:r>
      <w:r w:rsidR="002E4D5B" w:rsidRPr="002E4D5B">
        <w:rPr>
          <w:rFonts w:cs="Times New Roman"/>
        </w:rPr>
        <w:t>[8]</w:t>
      </w:r>
      <w:r w:rsidR="00064EE1">
        <w:fldChar w:fldCharType="end"/>
      </w:r>
      <w:r w:rsidRPr="000F552C">
        <w:t xml:space="preserve">, </w:t>
      </w:r>
      <w:r w:rsidR="00600E84">
        <w:t>vagy</w:t>
      </w:r>
      <w:r w:rsidRPr="000F552C">
        <w:t xml:space="preserve"> a vCard 3.0</w:t>
      </w:r>
      <w:r w:rsidR="00064EE1">
        <w:t xml:space="preserve"> </w:t>
      </w:r>
      <w:r w:rsidR="00064EE1">
        <w:fldChar w:fldCharType="begin"/>
      </w:r>
      <w:r w:rsidR="002E4D5B">
        <w:instrText xml:space="preserve"> ADDIN ZOTERO_ITEM CSL_CITATION {"citationID":"kf0qLCdf","properties":{"formattedCitation":"[9]","plainCitation":"[9]","noteIndex":0},"citationItems":[{"id":78,"uris":["http://zotero.org/users/14064510/items/UWXRCN2A"],"itemData":{"id":78,"type":"post-weblog","language":"en-US","title":"vCard 3.0 format specification – www.evenx.com","URL":"https://www.evenx.com/vcard-3-0-format-specification","author":[{"literal":"Admin"}],"accessed":{"date-parts":[["2024",5,6]]}}}],"schema":"https://github.com/citation-style-language/schema/raw/master/csl-citation.json"} </w:instrText>
      </w:r>
      <w:r w:rsidR="00064EE1">
        <w:fldChar w:fldCharType="separate"/>
      </w:r>
      <w:r w:rsidR="002E4D5B" w:rsidRPr="002E4D5B">
        <w:rPr>
          <w:rFonts w:cs="Times New Roman"/>
        </w:rPr>
        <w:t>[9]</w:t>
      </w:r>
      <w:r w:rsidR="00064EE1">
        <w:fldChar w:fldCharType="end"/>
      </w:r>
      <w:r w:rsidRPr="000F552C">
        <w:t xml:space="preserve"> szabványokat. </w:t>
      </w:r>
      <w:r w:rsidR="002F25A2">
        <w:t>A</w:t>
      </w:r>
      <w:r w:rsidRPr="000F552C">
        <w:t>z Outlook</w:t>
      </w:r>
      <w:r w:rsidR="005F59D1">
        <w:t xml:space="preserve"> csak</w:t>
      </w:r>
      <w:r w:rsidRPr="000F552C">
        <w:t xml:space="preserve"> a vCard 2.1-et</w:t>
      </w:r>
      <w:r w:rsidR="00D40F90">
        <w:t xml:space="preserve"> támogatja</w:t>
      </w:r>
      <w:r w:rsidRPr="000F552C">
        <w:t xml:space="preserve">, </w:t>
      </w:r>
      <w:r w:rsidR="0086127F">
        <w:t>de</w:t>
      </w:r>
      <w:r w:rsidRPr="000F552C">
        <w:t xml:space="preserve"> </w:t>
      </w:r>
      <w:r w:rsidR="002F25A2">
        <w:t xml:space="preserve">még ezen belül sem </w:t>
      </w:r>
      <w:r w:rsidRPr="000F552C">
        <w:t xml:space="preserve">támogatja a </w:t>
      </w:r>
      <w:r w:rsidR="00804A36">
        <w:t xml:space="preserve">több </w:t>
      </w:r>
      <w:r w:rsidRPr="000F552C">
        <w:t>vCard</w:t>
      </w:r>
      <w:r w:rsidR="00D40F90">
        <w:t xml:space="preserve"> </w:t>
      </w:r>
      <w:r w:rsidRPr="000F552C">
        <w:t>formátumú névjegy egyetlen fájlként</w:t>
      </w:r>
      <w:r w:rsidR="00D9677F">
        <w:t xml:space="preserve"> való kezelésé</w:t>
      </w:r>
      <w:r w:rsidR="00F87B9D">
        <w:t>t</w:t>
      </w:r>
      <w:r w:rsidRPr="000F552C">
        <w:t>. Az Outlook</w:t>
      </w:r>
      <w:r w:rsidR="008622D1">
        <w:t>-</w:t>
      </w:r>
      <w:r w:rsidRPr="000F552C">
        <w:t xml:space="preserve">ot </w:t>
      </w:r>
      <w:r w:rsidR="00E43A5C">
        <w:t>a</w:t>
      </w:r>
      <w:r w:rsidRPr="000F552C">
        <w:t xml:space="preserve">zért is kritizálták, </w:t>
      </w:r>
      <w:r w:rsidR="009F1843">
        <w:t>mert</w:t>
      </w:r>
      <w:r w:rsidRPr="000F552C">
        <w:t xml:space="preserve"> saját </w:t>
      </w:r>
      <w:r w:rsidR="0045023F">
        <w:t xml:space="preserve">szabadalmaztatott </w:t>
      </w:r>
      <w:r w:rsidRPr="000F552C">
        <w:t>Outlook-bővítménye</w:t>
      </w:r>
      <w:r w:rsidR="00E3447C">
        <w:t>ket fejlesztettek</w:t>
      </w:r>
      <w:r w:rsidRPr="000F552C">
        <w:t xml:space="preserve"> ezek</w:t>
      </w:r>
      <w:r w:rsidR="0045023F">
        <w:t xml:space="preserve"> helyett a</w:t>
      </w:r>
      <w:r w:rsidR="00E3447C">
        <w:t xml:space="preserve"> széles körben, más piaci szereplők által is használt</w:t>
      </w:r>
      <w:r w:rsidR="0045023F">
        <w:t xml:space="preserve"> szabványok helyett</w:t>
      </w:r>
      <w:r w:rsidRPr="000F552C">
        <w:t>.</w:t>
      </w:r>
    </w:p>
    <w:p w14:paraId="2ECF5618" w14:textId="4FA167AD" w:rsidR="00B01CA7" w:rsidRDefault="00B01CA7" w:rsidP="00B01CA7">
      <w:r>
        <w:t>2022 májusában a Microsoft bejelentette az új Outlook for Windows előzetes kiadását, amely kezdetben az Office Insiderek számára volt elérhető. Az Outlook új verziója egy webes alkalmazás, amely az Outlook.com-on alapul, és számos új funkciót kínál.</w:t>
      </w:r>
    </w:p>
    <w:p w14:paraId="6326A7B7" w14:textId="0A8B1DCC" w:rsidR="00B01CA7" w:rsidRDefault="004224C6" w:rsidP="00B01CA7">
      <w:r>
        <w:t>Közérdekű információ lehet, hogy a</w:t>
      </w:r>
      <w:r w:rsidR="00B01CA7">
        <w:t xml:space="preserve">z új Outlook for Windows </w:t>
      </w:r>
      <w:r w:rsidR="00D84EE8">
        <w:t>preview</w:t>
      </w:r>
      <w:r w:rsidR="00B01CA7">
        <w:t xml:space="preserve"> később elérhetővé vált az összes meglévő Outlook for Windows felhasználó számára, valamint az ingyenes Mail és Naptár alkalmazás felhasználói számára is, amelye</w:t>
      </w:r>
      <w:r w:rsidR="00AC3B7B">
        <w:t>ke</w:t>
      </w:r>
      <w:r w:rsidR="00B01CA7">
        <w:t xml:space="preserve">t az új alkalmazás javára </w:t>
      </w:r>
      <w:r w:rsidR="00B01CA7" w:rsidRPr="0039539D">
        <w:rPr>
          <w:i/>
          <w:iCs/>
        </w:rPr>
        <w:t>nyugdíjaz</w:t>
      </w:r>
      <w:r w:rsidR="006563E4">
        <w:rPr>
          <w:i/>
          <w:iCs/>
        </w:rPr>
        <w:t>ni fognak</w:t>
      </w:r>
      <w:r w:rsidR="00B01CA7">
        <w:t>.</w:t>
      </w:r>
    </w:p>
    <w:p w14:paraId="3EFC69D7" w14:textId="79C3375B" w:rsidR="004E4D80" w:rsidRDefault="00B01CA7" w:rsidP="00560AE9">
      <w:r>
        <w:t>Az új Outlookot</w:t>
      </w:r>
      <w:r w:rsidR="0039539D">
        <w:t xml:space="preserve"> több</w:t>
      </w:r>
      <w:r>
        <w:t xml:space="preserve"> kritika</w:t>
      </w:r>
      <w:r w:rsidR="0039539D">
        <w:t xml:space="preserve"> is</w:t>
      </w:r>
      <w:r>
        <w:t xml:space="preserve"> érte</w:t>
      </w:r>
      <w:r w:rsidR="002D2EEA">
        <w:t>,</w:t>
      </w:r>
      <w:r w:rsidR="0039539D">
        <w:t xml:space="preserve"> például</w:t>
      </w:r>
      <w:r w:rsidR="00C92D81">
        <w:t>,</w:t>
      </w:r>
      <w:r>
        <w:t xml:space="preserve"> hogy a korábbi natív verziókhoz képest rosszabb a teljesítménye, valamint hiányzik</w:t>
      </w:r>
      <w:r w:rsidR="00270A3B">
        <w:t xml:space="preserve"> belőle</w:t>
      </w:r>
      <w:r>
        <w:t xml:space="preserve"> az offline támogatás.</w:t>
      </w:r>
    </w:p>
    <w:p w14:paraId="2575AD19" w14:textId="1D307C5C" w:rsidR="00366DAF" w:rsidRDefault="004E4D80" w:rsidP="004E4D80">
      <w:pPr>
        <w:widowControl/>
        <w:suppressAutoHyphens w:val="0"/>
        <w:spacing w:line="240" w:lineRule="auto"/>
        <w:jc w:val="left"/>
      </w:pPr>
      <w:r>
        <w:br w:type="page"/>
      </w:r>
    </w:p>
    <w:p w14:paraId="54F9C6A2" w14:textId="0F1F976D" w:rsidR="007C2A09" w:rsidRDefault="007C2A09" w:rsidP="007F6A58">
      <w:pPr>
        <w:pStyle w:val="Cmsor2"/>
        <w:numPr>
          <w:ilvl w:val="1"/>
          <w:numId w:val="19"/>
        </w:numPr>
      </w:pPr>
      <w:bookmarkStart w:id="54" w:name="_Toc182311766"/>
      <w:r>
        <w:lastRenderedPageBreak/>
        <w:t>Egyéb szolgáltatók</w:t>
      </w:r>
      <w:bookmarkEnd w:id="54"/>
    </w:p>
    <w:p w14:paraId="13AAA1A6" w14:textId="7B7002AB" w:rsidR="00686B41" w:rsidRDefault="00686B41" w:rsidP="00686B41">
      <w:r>
        <w:t>A Google és a Microsoft két óriásnak számít az IT cégek, és az online naptárszolgáltatás terén</w:t>
      </w:r>
      <w:r w:rsidR="0090191F">
        <w:t xml:space="preserve"> is</w:t>
      </w:r>
      <w:r>
        <w:t>. Mindkét cég rendelkezik saját kifinomult naptáralkalmazásával, amelyek széles körű funkcionalitást és integrációt kínálnak. A Google Calendar és az Outlook Calendar egyaránt népszerűek a felhasználók körében, és számos előnnyel járnak, mint például az események könnyű kezelése, a hatékony időbeosztás és az együttműködés lehetőségei.</w:t>
      </w:r>
    </w:p>
    <w:p w14:paraId="4B41F6DF" w14:textId="77777777" w:rsidR="00830AD0" w:rsidRDefault="00830AD0" w:rsidP="00686B41"/>
    <w:p w14:paraId="132B2955" w14:textId="5F6B4CFE" w:rsidR="00686B41" w:rsidRDefault="00686B41" w:rsidP="00686B41">
      <w:r>
        <w:t>Azonban, ha valaki keresi az alternatívákat, számos más online naptárszolgáltatás is elérhető, amelyek különféle egyedi jellemzőkkel és előnyökkel rendelkeznek.</w:t>
      </w:r>
      <w:r w:rsidR="00830AD0">
        <w:t xml:space="preserve"> </w:t>
      </w:r>
      <w:r>
        <w:t xml:space="preserve">Öt ilyen </w:t>
      </w:r>
      <w:r w:rsidR="00830AD0">
        <w:t xml:space="preserve">példa ilyen </w:t>
      </w:r>
      <w:r>
        <w:t>alternatív</w:t>
      </w:r>
      <w:r w:rsidR="00830AD0">
        <w:t>ára</w:t>
      </w:r>
      <w:r w:rsidR="00C154AD">
        <w:t>, az interneten talált példákkal a felhasználói</w:t>
      </w:r>
      <w:r w:rsidR="0058153C">
        <w:t xml:space="preserve"> </w:t>
      </w:r>
      <w:r w:rsidR="00C154AD">
        <w:t>felületükre</w:t>
      </w:r>
      <w:r>
        <w:t>:</w:t>
      </w:r>
    </w:p>
    <w:p w14:paraId="600C803D" w14:textId="77777777" w:rsidR="00E41A60" w:rsidRDefault="00E41A60" w:rsidP="00686B41"/>
    <w:p w14:paraId="464A99EF" w14:textId="42E26A04" w:rsidR="00F93574" w:rsidRDefault="007A2DF1" w:rsidP="00686B41">
      <w:pPr>
        <w:pStyle w:val="Listaszerbekezds"/>
        <w:numPr>
          <w:ilvl w:val="0"/>
          <w:numId w:val="14"/>
        </w:numPr>
      </w:pPr>
      <w:r>
        <w:rPr>
          <w:noProof/>
        </w:rPr>
        <mc:AlternateContent>
          <mc:Choice Requires="wps">
            <w:drawing>
              <wp:anchor distT="0" distB="0" distL="114300" distR="114300" simplePos="0" relativeHeight="251675648" behindDoc="0" locked="0" layoutInCell="1" allowOverlap="1" wp14:anchorId="6AA70ED0" wp14:editId="2C8D8D05">
                <wp:simplePos x="0" y="0"/>
                <wp:positionH relativeFrom="column">
                  <wp:posOffset>484505</wp:posOffset>
                </wp:positionH>
                <wp:positionV relativeFrom="paragraph">
                  <wp:posOffset>3761105</wp:posOffset>
                </wp:positionV>
                <wp:extent cx="4610100" cy="635"/>
                <wp:effectExtent l="0" t="0" r="0" b="0"/>
                <wp:wrapTopAndBottom/>
                <wp:docPr id="535880569" name="Szövegdoboz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5338DD2F" w14:textId="3D84B91A" w:rsidR="007A2DF1" w:rsidRPr="00545D52" w:rsidRDefault="004B0C06" w:rsidP="007A2DF1">
                            <w:pPr>
                              <w:pStyle w:val="Kpalrs"/>
                              <w:rPr>
                                <w:noProof/>
                                <w:szCs w:val="21"/>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bookmarkStart w:id="55" w:name="_Toc182311725"/>
                            <w:r w:rsidR="007A2DF1">
                              <w:t>. ábra: Az Apple calendar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5"/>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AA70ED0" id="_x0000_s1029" type="#_x0000_t202" style="position:absolute;left:0;text-align:left;margin-left:38.15pt;margin-top:296.15pt;width:363pt;height:.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Cl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" stroked="f">
                <v:textbox style="mso-fit-shape-to-text:t" inset="0,0,0,0">
                  <w:txbxContent>
                    <w:p w14:paraId="5338DD2F" w14:textId="3D84B91A" w:rsidR="007A2DF1" w:rsidRPr="00545D52" w:rsidRDefault="004B0C06" w:rsidP="007A2DF1">
                      <w:pPr>
                        <w:pStyle w:val="Kpalrs"/>
                        <w:rPr>
                          <w:noProof/>
                          <w:szCs w:val="21"/>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bookmarkStart w:id="56" w:name="_Toc182311725"/>
                      <w:r w:rsidR="007A2DF1">
                        <w:t>. ábra: Az Apple calendar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6"/>
                      <w:r w:rsidR="00657707">
                        <w:fldChar w:fldCharType="end"/>
                      </w:r>
                    </w:p>
                  </w:txbxContent>
                </v:textbox>
                <w10:wrap type="topAndBottom"/>
              </v:shape>
            </w:pict>
          </mc:Fallback>
        </mc:AlternateContent>
      </w:r>
      <w:r>
        <w:rPr>
          <w:noProof/>
        </w:rPr>
        <w:drawing>
          <wp:anchor distT="0" distB="0" distL="114300" distR="114300" simplePos="0" relativeHeight="251673600" behindDoc="0" locked="0" layoutInCell="1" allowOverlap="1" wp14:anchorId="33B19164" wp14:editId="78E855D5">
            <wp:simplePos x="0" y="0"/>
            <wp:positionH relativeFrom="margin">
              <wp:align>center</wp:align>
            </wp:positionH>
            <wp:positionV relativeFrom="paragraph">
              <wp:posOffset>737235</wp:posOffset>
            </wp:positionV>
            <wp:extent cx="4610100" cy="2966720"/>
            <wp:effectExtent l="0" t="0" r="0" b="5080"/>
            <wp:wrapTopAndBottom/>
            <wp:docPr id="580038605" name="Kép 5" descr="Calendar User Guide for Mac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 User Guide for Mac - Apple Sup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Apple Calendar</w:t>
      </w:r>
      <w:r w:rsidR="00686B41">
        <w:t>: Az Apple felhasználók számára az Apple Calendar egy hatékony választás lehet. Szinkronizálható az iOS és macOS eszközökkel, és könnyen integrálható más Apple alkalmazásokkal, mint például az iCloud.</w:t>
      </w:r>
      <w:r w:rsidR="002E4D5B" w:rsidRPr="00657707">
        <w:rPr>
          <w:color w:val="FFFFFF" w:themeColor="background1"/>
        </w:rPr>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[10]</w:t>
      </w:r>
      <w:r w:rsidR="002E4D5B" w:rsidRPr="00657707">
        <w:rPr>
          <w:color w:val="FFFFFF" w:themeColor="background1"/>
        </w:rPr>
        <w:fldChar w:fldCharType="end"/>
      </w:r>
    </w:p>
    <w:p w14:paraId="3E5C2ED3" w14:textId="77777777" w:rsidR="00E41A60" w:rsidRPr="00E41A60" w:rsidRDefault="00E41A60" w:rsidP="00E41A60">
      <w:pPr>
        <w:ind w:left="360"/>
      </w:pPr>
    </w:p>
    <w:p w14:paraId="2578F085" w14:textId="775D4DB1" w:rsidR="00E41A60" w:rsidRPr="00E41A60" w:rsidRDefault="00E41A60" w:rsidP="00657707">
      <w:pPr>
        <w:pStyle w:val="Listaszerbekezds"/>
        <w:numPr>
          <w:ilvl w:val="0"/>
          <w:numId w:val="14"/>
        </w:numPr>
      </w:pPr>
      <w:r>
        <w:rPr>
          <w:noProof/>
        </w:rPr>
        <w:lastRenderedPageBreak/>
        <mc:AlternateContent>
          <mc:Choice Requires="wps">
            <w:drawing>
              <wp:anchor distT="0" distB="0" distL="114300" distR="114300" simplePos="0" relativeHeight="251707392" behindDoc="0" locked="0" layoutInCell="1" allowOverlap="1" wp14:anchorId="03B3C131" wp14:editId="408191C9">
                <wp:simplePos x="0" y="0"/>
                <wp:positionH relativeFrom="column">
                  <wp:posOffset>351155</wp:posOffset>
                </wp:positionH>
                <wp:positionV relativeFrom="paragraph">
                  <wp:posOffset>3309620</wp:posOffset>
                </wp:positionV>
                <wp:extent cx="4876800" cy="635"/>
                <wp:effectExtent l="0" t="0" r="0" b="0"/>
                <wp:wrapTopAndBottom/>
                <wp:docPr id="2013612076" name="Szövegdoboz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4F83ADDC" w14:textId="7EBD2619" w:rsidR="00E41A60" w:rsidRPr="00E20C6E" w:rsidRDefault="004B0C06" w:rsidP="00E41A60">
                            <w:pPr>
                              <w:pStyle w:val="Kpalrs"/>
                              <w:rPr>
                                <w:noProof/>
                                <w:szCs w:val="21"/>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bookmarkStart w:id="57" w:name="_Toc182311726"/>
                            <w:r w:rsidR="00E41A60">
                              <w:t>. ábra: A Yahoo Calendar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7"/>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3C131" id="_x0000_s1030" type="#_x0000_t202" style="position:absolute;left:0;text-align:left;margin-left:27.65pt;margin-top:260.6pt;width:38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" stroked="f">
                <v:textbox style="mso-fit-shape-to-text:t" inset="0,0,0,0">
                  <w:txbxContent>
                    <w:p w14:paraId="4F83ADDC" w14:textId="7EBD2619" w:rsidR="00E41A60" w:rsidRPr="00E20C6E" w:rsidRDefault="004B0C06" w:rsidP="00E41A60">
                      <w:pPr>
                        <w:pStyle w:val="Kpalrs"/>
                        <w:rPr>
                          <w:noProof/>
                          <w:szCs w:val="21"/>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bookmarkStart w:id="58" w:name="_Toc182311726"/>
                      <w:r w:rsidR="00E41A60">
                        <w:t>. ábra: A Yahoo Calendar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8"/>
                      <w:r w:rsidR="00657707">
                        <w:fldChar w:fldCharType="end"/>
                      </w:r>
                    </w:p>
                  </w:txbxContent>
                </v:textbox>
                <w10:wrap type="topAndBottom"/>
              </v:shape>
            </w:pict>
          </mc:Fallback>
        </mc:AlternateContent>
      </w:r>
      <w:r>
        <w:rPr>
          <w:noProof/>
        </w:rPr>
        <w:drawing>
          <wp:anchor distT="0" distB="0" distL="114300" distR="114300" simplePos="0" relativeHeight="251705344" behindDoc="0" locked="0" layoutInCell="1" allowOverlap="1" wp14:anchorId="72DE0636" wp14:editId="45C29945">
            <wp:simplePos x="0" y="0"/>
            <wp:positionH relativeFrom="margin">
              <wp:align>center</wp:align>
            </wp:positionH>
            <wp:positionV relativeFrom="paragraph">
              <wp:posOffset>1058372</wp:posOffset>
            </wp:positionV>
            <wp:extent cx="4876800" cy="2194560"/>
            <wp:effectExtent l="0" t="0" r="0" b="0"/>
            <wp:wrapTopAndBottom/>
            <wp:docPr id="21708698" name="Kép 6" descr="Yahoo Calendar: The Ultima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ahoo Calendar: The Ultimate Gui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Yahoo Calendar</w:t>
      </w:r>
      <w:r w:rsidR="00686B41">
        <w:t>: A Yahoo Calendar egy másik elérhető lehetőség, amely funkciókban gazdag, és könnyen használható. A felhasználók szinkronizálhatják az eseményeiket más Yahoo szolgáltatásokkal, például az e-maillel és a felhőtárolással.</w:t>
      </w:r>
      <w:r w:rsidR="00657707">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[11]</w:t>
      </w:r>
      <w:r w:rsidR="002E4D5B" w:rsidRPr="00657707">
        <w:rPr>
          <w:color w:val="FFFFFF" w:themeColor="background1"/>
        </w:rPr>
        <w:fldChar w:fldCharType="end"/>
      </w:r>
    </w:p>
    <w:p w14:paraId="506A5FC5" w14:textId="27D72F8E" w:rsidR="00823D1D" w:rsidRDefault="002E4D5B" w:rsidP="00823D1D">
      <w:pPr>
        <w:pStyle w:val="Listaszerbekezds"/>
        <w:numPr>
          <w:ilvl w:val="0"/>
          <w:numId w:val="14"/>
        </w:numPr>
      </w:pPr>
      <w:r>
        <w:rPr>
          <w:noProof/>
        </w:rPr>
        <mc:AlternateContent>
          <mc:Choice Requires="wps">
            <w:drawing>
              <wp:anchor distT="0" distB="0" distL="114300" distR="114300" simplePos="0" relativeHeight="251681792" behindDoc="0" locked="0" layoutInCell="1" allowOverlap="1" wp14:anchorId="061C19E5" wp14:editId="06DAA1C6">
                <wp:simplePos x="0" y="0"/>
                <wp:positionH relativeFrom="column">
                  <wp:posOffset>817880</wp:posOffset>
                </wp:positionH>
                <wp:positionV relativeFrom="paragraph">
                  <wp:posOffset>6600247</wp:posOffset>
                </wp:positionV>
                <wp:extent cx="3977640" cy="635"/>
                <wp:effectExtent l="0" t="0" r="0" b="0"/>
                <wp:wrapTopAndBottom/>
                <wp:docPr id="1853133565" name="Szövegdoboz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99D8779" w14:textId="4F82B0BA" w:rsidR="00823D1D" w:rsidRPr="0036070B" w:rsidRDefault="004B0C06" w:rsidP="00823D1D">
                            <w:pPr>
                              <w:pStyle w:val="Kpalrs"/>
                              <w:rPr>
                                <w:noProof/>
                                <w:szCs w:val="21"/>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bookmarkStart w:id="59" w:name="_Toc182311727"/>
                            <w:r w:rsidR="00823D1D">
                              <w:t>. ábra: A Calendly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59"/>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19E5" id="_x0000_s1031" type="#_x0000_t202" style="position:absolute;left:0;text-align:left;margin-left:64.4pt;margin-top:519.7pt;width:313.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ruGQIAAD8EAAAOAAAAZHJzL2Uyb0RvYy54bWysU8Fu2zAMvQ/YPwi6L07aLd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rTzc38/cUkhSbX3+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" stroked="f">
                <v:textbox style="mso-fit-shape-to-text:t" inset="0,0,0,0">
                  <w:txbxContent>
                    <w:p w14:paraId="199D8779" w14:textId="4F82B0BA" w:rsidR="00823D1D" w:rsidRPr="0036070B" w:rsidRDefault="004B0C06" w:rsidP="00823D1D">
                      <w:pPr>
                        <w:pStyle w:val="Kpalrs"/>
                        <w:rPr>
                          <w:noProof/>
                          <w:szCs w:val="21"/>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bookmarkStart w:id="60" w:name="_Toc182311727"/>
                      <w:r w:rsidR="00823D1D">
                        <w:t>. ábra: A Calendly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60"/>
                      <w:r w:rsidR="00657707">
                        <w:fldChar w:fldCharType="end"/>
                      </w:r>
                    </w:p>
                  </w:txbxContent>
                </v:textbox>
                <w10:wrap type="topAndBottom"/>
              </v:shape>
            </w:pict>
          </mc:Fallback>
        </mc:AlternateContent>
      </w:r>
      <w:r>
        <w:rPr>
          <w:noProof/>
        </w:rPr>
        <w:drawing>
          <wp:anchor distT="0" distB="0" distL="114300" distR="114300" simplePos="0" relativeHeight="251679744" behindDoc="0" locked="0" layoutInCell="1" allowOverlap="1" wp14:anchorId="0D1D9C3C" wp14:editId="79EF61DA">
            <wp:simplePos x="0" y="0"/>
            <wp:positionH relativeFrom="margin">
              <wp:posOffset>790575</wp:posOffset>
            </wp:positionH>
            <wp:positionV relativeFrom="paragraph">
              <wp:posOffset>3842385</wp:posOffset>
            </wp:positionV>
            <wp:extent cx="3977640" cy="2674620"/>
            <wp:effectExtent l="0" t="0" r="3810" b="0"/>
            <wp:wrapTopAndBottom/>
            <wp:docPr id="1336714038" name="Kép 7" descr="Calendly's effortless scheduling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lendly's effortless scheduling experi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Calendly</w:t>
      </w:r>
      <w:r w:rsidR="00686B41">
        <w:t>: A Calendly egy olyan naptáralkalmazás, amely különösen hasznos lehet a tervezésben és az időpontok egyeztetésében. Segítségével egyszerűen hozhat</w:t>
      </w:r>
      <w:r w:rsidR="00806415">
        <w:t>unk</w:t>
      </w:r>
      <w:r w:rsidR="00686B41">
        <w:t xml:space="preserve"> létre időpontokat és foglalásokat, és megoszthatja azokat másokkal.</w:t>
      </w:r>
      <w:r w:rsidR="00480454">
        <w:t xml:space="preserve"> Fontos kiemelni, hogy ez nem egy ingyenes alkalmazás, előfizetés szükséges hozzá.</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[12]</w:t>
      </w:r>
      <w:r w:rsidRPr="00657707">
        <w:rPr>
          <w:color w:val="FFFFFF" w:themeColor="background1"/>
        </w:rPr>
        <w:fldChar w:fldCharType="end"/>
      </w:r>
    </w:p>
    <w:p w14:paraId="3C638E8A" w14:textId="1CD4EE11" w:rsidR="00686B41" w:rsidRDefault="002E4D5B" w:rsidP="00686B41">
      <w:pPr>
        <w:pStyle w:val="Listaszerbekezds"/>
        <w:numPr>
          <w:ilvl w:val="0"/>
          <w:numId w:val="14"/>
        </w:numPr>
      </w:pPr>
      <w:r>
        <w:rPr>
          <w:noProof/>
        </w:rPr>
        <w:lastRenderedPageBreak/>
        <mc:AlternateContent>
          <mc:Choice Requires="wps">
            <w:drawing>
              <wp:anchor distT="0" distB="0" distL="114300" distR="114300" simplePos="0" relativeHeight="251686912" behindDoc="0" locked="0" layoutInCell="1" allowOverlap="1" wp14:anchorId="0DD792AD" wp14:editId="216390AE">
                <wp:simplePos x="0" y="0"/>
                <wp:positionH relativeFrom="page">
                  <wp:posOffset>1507490</wp:posOffset>
                </wp:positionH>
                <wp:positionV relativeFrom="paragraph">
                  <wp:posOffset>3507740</wp:posOffset>
                </wp:positionV>
                <wp:extent cx="4718050" cy="635"/>
                <wp:effectExtent l="0" t="0" r="6350" b="3810"/>
                <wp:wrapTopAndBottom/>
                <wp:docPr id="787675488" name="Szövegdoboz 1"/>
                <wp:cNvGraphicFramePr/>
                <a:graphic xmlns:a="http://schemas.openxmlformats.org/drawingml/2006/main">
                  <a:graphicData uri="http://schemas.microsoft.com/office/word/2010/wordprocessingShape">
                    <wps:wsp>
                      <wps:cNvSpPr txBox="1"/>
                      <wps:spPr>
                        <a:xfrm>
                          <a:off x="0" y="0"/>
                          <a:ext cx="4718050" cy="635"/>
                        </a:xfrm>
                        <a:prstGeom prst="rect">
                          <a:avLst/>
                        </a:prstGeom>
                        <a:solidFill>
                          <a:prstClr val="white"/>
                        </a:solidFill>
                        <a:ln>
                          <a:noFill/>
                        </a:ln>
                      </wps:spPr>
                      <wps:txbx>
                        <w:txbxContent>
                          <w:p w14:paraId="7ED93F06" w14:textId="701403FA" w:rsidR="001B3240" w:rsidRPr="00431DF5" w:rsidRDefault="004B0C06" w:rsidP="001B3240">
                            <w:pPr>
                              <w:pStyle w:val="Kpalrs"/>
                              <w:rPr>
                                <w:noProof/>
                                <w:szCs w:val="21"/>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bookmarkStart w:id="61" w:name="_Toc182311728"/>
                            <w:r w:rsidR="001B3240">
                              <w:t>. ábra: A Zoho Calendar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1"/>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792AD" id="_x0000_s1032" type="#_x0000_t202" style="position:absolute;left:0;text-align:left;margin-left:118.7pt;margin-top:276.2pt;width:371.5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37pGgIAAD8EAAAOAAAAZHJzL2Uyb0RvYy54bWysU01v2zAMvQ/YfxB0X5x0a1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" stroked="f">
                <v:textbox style="mso-fit-shape-to-text:t" inset="0,0,0,0">
                  <w:txbxContent>
                    <w:p w14:paraId="7ED93F06" w14:textId="701403FA" w:rsidR="001B3240" w:rsidRPr="00431DF5" w:rsidRDefault="004B0C06" w:rsidP="001B3240">
                      <w:pPr>
                        <w:pStyle w:val="Kpalrs"/>
                        <w:rPr>
                          <w:noProof/>
                          <w:szCs w:val="21"/>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bookmarkStart w:id="62" w:name="_Toc182311728"/>
                      <w:r w:rsidR="001B3240">
                        <w:t>. ábra: A Zoho Calendar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2"/>
                      <w:r w:rsidR="00657707">
                        <w:fldChar w:fldCharType="end"/>
                      </w:r>
                    </w:p>
                  </w:txbxContent>
                </v:textbox>
                <w10:wrap type="topAndBottom" anchorx="page"/>
              </v:shape>
            </w:pict>
          </mc:Fallback>
        </mc:AlternateContent>
      </w:r>
      <w:r>
        <w:rPr>
          <w:noProof/>
        </w:rPr>
        <w:drawing>
          <wp:anchor distT="0" distB="0" distL="114300" distR="114300" simplePos="0" relativeHeight="251684864" behindDoc="0" locked="0" layoutInCell="1" allowOverlap="1" wp14:anchorId="4578152B" wp14:editId="415CD4FC">
            <wp:simplePos x="0" y="0"/>
            <wp:positionH relativeFrom="margin">
              <wp:posOffset>427239</wp:posOffset>
            </wp:positionH>
            <wp:positionV relativeFrom="paragraph">
              <wp:posOffset>776432</wp:posOffset>
            </wp:positionV>
            <wp:extent cx="4718050" cy="2689860"/>
            <wp:effectExtent l="0" t="0" r="6350" b="0"/>
            <wp:wrapTopAndBottom/>
            <wp:docPr id="47483536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8050" cy="2689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Zoho Calendar</w:t>
      </w:r>
      <w:r w:rsidR="00686B41">
        <w:t>: A Zoho Calendar része a Zoho Office Suite-nak</w:t>
      </w:r>
      <w:r w:rsidR="007F6924">
        <w:t xml:space="preserve"> is</w:t>
      </w:r>
      <w:r w:rsidR="00686B41">
        <w:t>, amely számos üzleti alkalmazást tartalmaz. Ez az alkalmazás kiválóan integrálható más Zoho szolgáltatásokkal, mint például a levelezés és a projektmenedzsment.</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[13]</w:t>
      </w:r>
      <w:r w:rsidRPr="00657707">
        <w:rPr>
          <w:color w:val="FFFFFF" w:themeColor="background1"/>
        </w:rPr>
        <w:fldChar w:fldCharType="end"/>
      </w:r>
    </w:p>
    <w:p w14:paraId="69981E2A" w14:textId="6A5A593C" w:rsidR="007F6A58" w:rsidRDefault="00686B41" w:rsidP="00353CF8">
      <w:r>
        <w:t>Ezek csak néhány példa azon alternatív online naptárszolgáltatások közül, amelyek lehetőséget kínálnak a felhasználóknak az események hatékony kezelésére és az időgazdálkodás javítására</w:t>
      </w:r>
      <w:r w:rsidR="00427825">
        <w:t>.</w:t>
      </w:r>
      <w:r>
        <w:t xml:space="preserve"> </w:t>
      </w:r>
      <w:r w:rsidR="00427825">
        <w:t>E</w:t>
      </w:r>
      <w:r>
        <w:t>gyedi igények és preferenciák alapján</w:t>
      </w:r>
      <w:r w:rsidR="00B32D98">
        <w:t xml:space="preserve"> mindenki megtalálhatja magának azt a naptár alkalmazást, amely neki, vagy a cégének a legmegfelelőbb</w:t>
      </w:r>
      <w:r>
        <w:t>.</w:t>
      </w:r>
    </w:p>
    <w:p w14:paraId="5359F627" w14:textId="67C82679" w:rsidR="00227D3D" w:rsidRPr="00AE52B8" w:rsidRDefault="007F6A58" w:rsidP="007F6A58">
      <w:pPr>
        <w:widowControl/>
        <w:suppressAutoHyphens w:val="0"/>
        <w:spacing w:line="240" w:lineRule="auto"/>
        <w:jc w:val="left"/>
      </w:pPr>
      <w:r>
        <w:br w:type="page"/>
      </w:r>
    </w:p>
    <w:p w14:paraId="4AD06467" w14:textId="77777777" w:rsidR="005F2895" w:rsidRDefault="005F2895" w:rsidP="00E26C47">
      <w:pPr>
        <w:pStyle w:val="Cmsor1"/>
        <w:numPr>
          <w:ilvl w:val="0"/>
          <w:numId w:val="19"/>
        </w:numPr>
      </w:pPr>
      <w:bookmarkStart w:id="63" w:name="_Toc182311767"/>
      <w:r>
        <w:lastRenderedPageBreak/>
        <w:t xml:space="preserve">A projekt </w:t>
      </w:r>
      <w:r w:rsidRPr="005F2895">
        <w:t>oka</w:t>
      </w:r>
      <w:r>
        <w:t xml:space="preserve"> és célja</w:t>
      </w:r>
      <w:bookmarkEnd w:id="63"/>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11F6A5FE"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több online naptárat köthet ö</w:t>
      </w:r>
      <w:r w:rsidR="00C2244A">
        <w:t>ssze</w:t>
      </w:r>
      <w:r w:rsidR="00793B68">
        <w:t>.</w:t>
      </w:r>
      <w:r w:rsidR="00DA0424">
        <w:t xml:space="preserve"> </w:t>
      </w:r>
      <w:r w:rsidR="00793B68">
        <w:t>Ez azt is jelenti, hogy</w:t>
      </w:r>
      <w:r w:rsidR="004847F5">
        <w:t xml:space="preserve"> ezáltal</w:t>
      </w:r>
      <w:r w:rsidR="00DA0424">
        <w:t xml:space="preserve"> lehetővé teszi a felhasználók számára, hogy egyszerűen és hatékonyan kezeljék az </w:t>
      </w:r>
      <w:r w:rsidR="00B74F5D">
        <w:t xml:space="preserve">adott céggel kapcsolatos </w:t>
      </w:r>
      <w:r w:rsidR="00DA0424">
        <w:t>időpontokat,</w:t>
      </w:r>
      <w:r w:rsidR="009F67AB">
        <w:t xml:space="preserve"> így</w:t>
      </w:r>
      <w:r w:rsidR="00DA0424">
        <w:t xml:space="preserve">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egységesítí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0B5CFCE7" w14:textId="57B3A2DA" w:rsidR="00D058DC" w:rsidRDefault="00D058DC" w:rsidP="00DA0424">
      <w:r>
        <w:t xml:space="preserve">Egy lehetséges forgatókönyv szerint egy adott cég </w:t>
      </w:r>
      <w:r w:rsidR="009B4A04">
        <w:t>különböző helyszíneknek</w:t>
      </w:r>
      <w:r>
        <w:t xml:space="preserve"> vagy eseményeknek, esetleg ügyfeleknek külön naptárat tart fenn</w:t>
      </w:r>
      <w:r w:rsidR="009B4A04">
        <w:t>,</w:t>
      </w:r>
      <w:r>
        <w:t xml:space="preserve"> ami</w:t>
      </w:r>
      <w:r w:rsidR="009B4A04">
        <w:t>,</w:t>
      </w:r>
      <w:r>
        <w:t xml:space="preserve"> ha egy szolgáltatón belül találhatók, nem sok a probléma, mert </w:t>
      </w:r>
      <w:r w:rsidR="009B4A04">
        <w:t xml:space="preserve">például Google Calendar esetén </w:t>
      </w:r>
      <w:r>
        <w:t>megjeleníthető több naptár egy felületen.</w:t>
      </w:r>
      <w:r w:rsidR="009B4A04">
        <w:t xml:space="preserve"> </w:t>
      </w:r>
      <w:r w:rsidR="00B57DEA">
        <w:t>N</w:t>
      </w:r>
      <w:r w:rsidR="009B4A04">
        <w:t xml:space="preserve">agyobb probléma </w:t>
      </w:r>
      <w:r w:rsidR="00B57DEA">
        <w:t xml:space="preserve">például </w:t>
      </w:r>
      <w:r w:rsidR="009B4A04">
        <w:t xml:space="preserve">akkor következik, ha például legacy okok miatt, vagy egyszerű felhasználói igényből, esetleg szabályozásból adódóan egy cég </w:t>
      </w:r>
      <w:r w:rsidR="00B57DEA">
        <w:t>két különböző naptárszolgáltató</w:t>
      </w:r>
      <w:r w:rsidR="00861576">
        <w:t xml:space="preserve"> termékét</w:t>
      </w:r>
      <w:r w:rsidR="00B57DEA">
        <w:t xml:space="preserve"> kénytelen </w:t>
      </w:r>
      <w:r w:rsidR="00861576">
        <w:t>igénybe venni</w:t>
      </w:r>
      <w:r w:rsidR="00B57DEA">
        <w:t xml:space="preserve">. </w:t>
      </w:r>
      <w:r w:rsidR="00861576">
        <w:t>Ezeket egymásba való importálás nélkül nem lehet egyszerre látni, amelyre ez a komponens megoldást nyújt</w:t>
      </w:r>
      <w:r w:rsidR="00AB60E7">
        <w:t>hat</w:t>
      </w:r>
      <w:r w:rsidR="00861576">
        <w:t>.</w:t>
      </w:r>
    </w:p>
    <w:p w14:paraId="52D1E19E" w14:textId="709BB329" w:rsidR="00A65AD4" w:rsidRDefault="00861576" w:rsidP="00DA0424">
      <w:r>
        <w:t xml:space="preserve">Egy másik felhasználási eset, hogy a weboldalakba beágyazott naptárak legtöbb esetben (a Google és a Microsoft esetében is) csak a már létrehozott események megtekintésére, esetleg a naptár saját naptárhoz való hozzáadására alkalmasak, a felhasználó nem tud velük interakcióba lépni, sem új időpontfoglalást kezdeményezni. </w:t>
      </w:r>
    </w:p>
    <w:p w14:paraId="6696D747" w14:textId="1F85A8DA" w:rsidR="00DA0424" w:rsidRDefault="007B35DA" w:rsidP="00DA0424">
      <w:r>
        <w:t>Még egy</w:t>
      </w:r>
      <w:r w:rsidR="00A65AD4">
        <w:t xml:space="preserve"> </w:t>
      </w:r>
      <w:r w:rsidR="00DA0424">
        <w:t xml:space="preserve">előnye ennek a webkomponensnek, hogy a </w:t>
      </w:r>
      <w:r w:rsidR="00843B27">
        <w:t xml:space="preserve">fejlesztőknek nem kell sem külső oldalra navigálni a felhasználókat a naptárak megtekintéséhez, és több naptár használata esetén </w:t>
      </w:r>
      <w:r w:rsidR="00E53562">
        <w:t>nem</w:t>
      </w:r>
      <w:r w:rsidR="00843B27">
        <w:t xml:space="preserve"> kell több naptárat sem beágyazni a weboldalba, hiszen ezzel a komponenssel egy felületen jeleníthetik meg mindet.</w:t>
      </w:r>
      <w:r w:rsidR="00DA0424">
        <w:t xml:space="preserve"> Ezáltal minimalizálódik az időveszteség és a folyamatok bonyolultsága, ami hozzájárul az üzleti hatékonyság növekedéséhez.</w:t>
      </w:r>
    </w:p>
    <w:p w14:paraId="4433F031" w14:textId="0DC21D45" w:rsidR="00DA0424" w:rsidRDefault="00DA0424" w:rsidP="00DA0424">
      <w:r>
        <w:t xml:space="preserve">Egy olyan platform létrehozása, amely lehetővé teszi több szolgáltató közötti naptáresemények egységes összehangolását, segít megelőzni a különböző időpontok </w:t>
      </w:r>
      <w:r>
        <w:lastRenderedPageBreak/>
        <w:t>ütközését és a kényelmetlenségeket, amelyek gyakran felmerülnek az ütemezés során. Ezáltal javul a szervezettség és az időgazdálkodás hatékonysága mind az egyének, mind a vállalkozások számára.</w:t>
      </w:r>
    </w:p>
    <w:p w14:paraId="667C1974" w14:textId="6AE98A2C" w:rsidR="00DA0424" w:rsidRDefault="00DA0424" w:rsidP="00DA0424">
      <w:r>
        <w:t>Az egységes felhasználói felület biztosítása minden felhasználó számára, függetlenül attól, hogy melyik naptárszolgáltatást használják, segít megkönnyíteni az időpontok foglalását és kezelését. Ezáltal minimalizálódik a felhasználói megtorpanás és növekszik a felhasználói elégedettség.</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0702A807" w:rsidR="00DA0424" w:rsidRDefault="00FE1A35" w:rsidP="00DA0424">
      <w:r>
        <w:t>A felhasználók számára a</w:t>
      </w:r>
      <w:r w:rsidR="00DA0424">
        <w:t>z időpontok elutasításáról, elfogadásáról, mozgatásáról, szerkesztéséről</w:t>
      </w:r>
      <w:r w:rsidR="00BD7931">
        <w:t xml:space="preserve"> </w:t>
      </w:r>
      <w:r w:rsidR="007F494F">
        <w:t>küldött</w:t>
      </w:r>
      <w:r w:rsidR="00DA0424">
        <w:t xml:space="preserve"> értesítés</w:t>
      </w:r>
      <w:r w:rsidR="007F494F">
        <w:t xml:space="preserve"> lehetővé</w:t>
      </w:r>
      <w:r w:rsidR="00DA0424">
        <w:t xml:space="preserve"> teszi, hogy mindig naprakészek legyenek az aktuális eseményekkel kapcsolatban, és könnyedén reagálhassanak a változásokra.</w:t>
      </w:r>
    </w:p>
    <w:p w14:paraId="7B437A71" w14:textId="54C242F1" w:rsidR="00DA0424" w:rsidRDefault="00DA0424" w:rsidP="00DA0424">
      <w:r>
        <w:t xml:space="preserve">A </w:t>
      </w:r>
      <w:r w:rsidR="009330D1">
        <w:t xml:space="preserve">sokszínű </w:t>
      </w:r>
      <w:r>
        <w:t>paraméterezhetőség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naptárat, több szolgáltatótól, </w:t>
      </w:r>
      <w:r w:rsidR="005378BF">
        <w:t xml:space="preserve">paraméterezhetik az </w:t>
      </w:r>
      <w:r w:rsidR="000A5140">
        <w:t xml:space="preserve">időpontok </w:t>
      </w:r>
      <w:r w:rsidR="005378BF">
        <w:t>ütközés</w:t>
      </w:r>
      <w:r w:rsidR="000A5140">
        <w:t>ének</w:t>
      </w:r>
      <w:r w:rsidR="005378BF">
        <w:t xml:space="preserve"> </w:t>
      </w:r>
      <w:r w:rsidR="00887474">
        <w:t>engedélyezését</w:t>
      </w:r>
      <w:r w:rsidR="005378BF">
        <w:t>, az időpontok maximális és minimális hosszát, és még rengeteg mást, ami könnyíti az időpontkérések validálását mielőtt az megérkezne az időpontok kezelőjéhez.</w:t>
      </w:r>
    </w:p>
    <w:p w14:paraId="1CCB45AA" w14:textId="658931CB" w:rsidR="00FB6BE3"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 xml:space="preserve">fejlesztő az adott cég színpalettáját használhassa a komponens színeiként, ezzel is jobban </w:t>
      </w:r>
      <w:r w:rsidR="000531CC">
        <w:t>integrálva azt</w:t>
      </w:r>
      <w:r w:rsidR="007F1337">
        <w:t xml:space="preserve"> az oldalba, és az ismerősség érzését nyújtva a felhasználóknak.</w:t>
      </w:r>
    </w:p>
    <w:p w14:paraId="5300F77B" w14:textId="4D6D9B3E" w:rsidR="00DA0424" w:rsidRPr="00DA0424" w:rsidRDefault="00DA0424" w:rsidP="001367F3">
      <w:r>
        <w:t>Összességében, a webkomponens létrehozása, ami összeköti az online naptárakat és lehetővé teszi az időpontok kezelését és foglalását, számos előnnyel jár mind a felhasználók, mind a fejlesztők számára, és jelentős hozzáadott értéket képvisel a modern digitális környezetben</w:t>
      </w:r>
      <w:r w:rsidR="00886CCA">
        <w:t xml:space="preserve">, hiszen a gördülékeny, akadálymentes ügyintézés az egyik legfontosabb szempont, </w:t>
      </w:r>
      <w:r w:rsidR="001D77A7">
        <w:t>a</w:t>
      </w:r>
      <w:r w:rsidR="00886CCA">
        <w:t xml:space="preserve">mikor egy felhasználó egy vállalattal interaktál, és 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307D55E4" w14:textId="4509EB55" w:rsidR="00783DEF" w:rsidRDefault="00783DEF" w:rsidP="00E26C47">
      <w:pPr>
        <w:pStyle w:val="Cmsor1"/>
        <w:numPr>
          <w:ilvl w:val="0"/>
          <w:numId w:val="19"/>
        </w:numPr>
      </w:pPr>
      <w:bookmarkStart w:id="64" w:name="_Toc182311768"/>
      <w:r>
        <w:t>Technológiák</w:t>
      </w:r>
      <w:bookmarkEnd w:id="64"/>
    </w:p>
    <w:p w14:paraId="00F27A6D" w14:textId="2AE72152" w:rsidR="00BA05E8" w:rsidRPr="00BA05E8" w:rsidRDefault="00BA05E8" w:rsidP="00BA05E8">
      <w:r w:rsidRPr="00BA05E8">
        <w:t xml:space="preserve">Most, hogy áttekintettük a projekt céljait és előnyeit, mélyebben belemerülünk a technikai </w:t>
      </w:r>
      <w:r w:rsidRPr="00BA05E8">
        <w:lastRenderedPageBreak/>
        <w:t>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w:t>
      </w:r>
      <w:r w:rsidR="00063E36">
        <w:t xml:space="preserve"> A felhasználói felület kialakításához</w:t>
      </w:r>
      <w:r w:rsidR="00024E69">
        <w:t xml:space="preserve"> és az ott végbemenő interakciók kezeléséhez</w:t>
      </w:r>
      <w:r w:rsidR="00063E36">
        <w:t xml:space="preserve"> különféle frontend keretrendszereket</w:t>
      </w:r>
      <w:r w:rsidRPr="00BA05E8">
        <w:t xml:space="preserve"> </w:t>
      </w:r>
      <w:r w:rsidR="00B85880">
        <w:t>(</w:t>
      </w:r>
      <w:r w:rsidR="00063E36">
        <w:t>p</w:t>
      </w:r>
      <w:r w:rsidRPr="00BA05E8">
        <w:t>éldául a React vagy Vue.js</w:t>
      </w:r>
      <w:r w:rsidR="00B85880">
        <w:t>)</w:t>
      </w:r>
      <w:r w:rsidRPr="00BA05E8">
        <w:t xml:space="preserve"> lehet alkalmazni. Fontos az is, hogy a projektet felhőalapú szolgáltatások segítségével is kiegészítsük, például az e-mail értesítések küldéséhez. Összességében a technológiai stack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65" w:name="_Toc164328117"/>
      <w:bookmarkStart w:id="66" w:name="_Toc164328118"/>
      <w:bookmarkStart w:id="67" w:name="_Toc164328119"/>
      <w:bookmarkStart w:id="68" w:name="_Toc164328120"/>
      <w:bookmarkStart w:id="69" w:name="_Toc164328121"/>
      <w:bookmarkStart w:id="70" w:name="_Toc164328122"/>
      <w:bookmarkStart w:id="71" w:name="_Toc164328123"/>
      <w:bookmarkStart w:id="72" w:name="_Toc164328124"/>
      <w:bookmarkStart w:id="73" w:name="_Toc164328125"/>
      <w:bookmarkStart w:id="74" w:name="_Toc164328126"/>
      <w:bookmarkStart w:id="75" w:name="_Toc182311769"/>
      <w:bookmarkEnd w:id="65"/>
      <w:bookmarkEnd w:id="66"/>
      <w:bookmarkEnd w:id="67"/>
      <w:bookmarkEnd w:id="68"/>
      <w:bookmarkEnd w:id="69"/>
      <w:bookmarkEnd w:id="70"/>
      <w:bookmarkEnd w:id="71"/>
      <w:bookmarkEnd w:id="72"/>
      <w:bookmarkEnd w:id="73"/>
      <w:bookmarkEnd w:id="74"/>
      <w:r>
        <w:t>Az oldal felépítésére és stílusára vonatkozó technológiák</w:t>
      </w:r>
      <w:bookmarkEnd w:id="75"/>
    </w:p>
    <w:p w14:paraId="26472115" w14:textId="496DE3AD" w:rsidR="000C5FE0" w:rsidRDefault="00BE4AE4" w:rsidP="00EE732E">
      <w:pPr>
        <w:pStyle w:val="Cmsor3"/>
        <w:numPr>
          <w:ilvl w:val="2"/>
          <w:numId w:val="19"/>
        </w:numPr>
      </w:pPr>
      <w:bookmarkStart w:id="76" w:name="_Toc182311770"/>
      <w:r>
        <w:t>HTML</w:t>
      </w:r>
      <w:bookmarkEnd w:id="76"/>
    </w:p>
    <w:p w14:paraId="25B3DFA0" w14:textId="3998B5BC" w:rsidR="000C5FE0" w:rsidRDefault="001B3240" w:rsidP="000C5FE0">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bookmarkStart w:id="77" w:name="_Ref165890595"/>
                          <w:p w14:paraId="4B9DCA59" w14:textId="17919655" w:rsidR="001B3240" w:rsidRPr="003561CE" w:rsidRDefault="004B0C06"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8</w:t>
                            </w:r>
                            <w:r>
                              <w:rPr>
                                <w:noProof/>
                              </w:rPr>
                              <w:fldChar w:fldCharType="end"/>
                            </w:r>
                            <w:bookmarkStart w:id="78" w:name="_Toc182311729"/>
                            <w:r w:rsidR="001B3240">
                              <w:t>. ábra</w:t>
                            </w:r>
                            <w:bookmarkEnd w:id="77"/>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78"/>
                            <w:r w:rsidR="0008095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33"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1O0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" stroked="f">
                <v:textbox style="mso-fit-shape-to-text:t" inset="0,0,0,0">
                  <w:txbxContent>
                    <w:bookmarkStart w:id="79" w:name="_Ref165890595"/>
                    <w:p w14:paraId="4B9DCA59" w14:textId="17919655" w:rsidR="001B3240" w:rsidRPr="003561CE" w:rsidRDefault="004B0C06"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8</w:t>
                      </w:r>
                      <w:r>
                        <w:rPr>
                          <w:noProof/>
                        </w:rPr>
                        <w:fldChar w:fldCharType="end"/>
                      </w:r>
                      <w:bookmarkStart w:id="80" w:name="_Toc182311729"/>
                      <w:r w:rsidR="001B3240">
                        <w:t>. ábra</w:t>
                      </w:r>
                      <w:bookmarkEnd w:id="79"/>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80"/>
                      <w:r w:rsidR="00080957">
                        <w:rPr>
                          <w:color w:val="000000" w:themeColor="text1"/>
                        </w:rPr>
                        <w:fldChar w:fldCharType="end"/>
                      </w:r>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w:t>
      </w:r>
      <w:r w:rsidR="00080957">
        <w:fldChar w:fldCharType="begin"/>
      </w:r>
      <w:r w:rsidR="00080957">
        <w:instrText xml:space="preserve"> REF _Ref165890595 \h </w:instrText>
      </w:r>
      <w:r w:rsidR="00080957">
        <w:fldChar w:fldCharType="separate"/>
      </w:r>
      <w:r w:rsidR="00080957">
        <w:rPr>
          <w:noProof/>
        </w:rPr>
        <w:t>8</w:t>
      </w:r>
      <w:r w:rsidR="00080957">
        <w:t>. ábra</w:t>
      </w:r>
      <w:r w:rsidR="00080957">
        <w:fldChar w:fldCharType="end"/>
      </w:r>
      <w:r w:rsidR="0040191F">
        <w:t xml:space="preserve">, </w:t>
      </w:r>
      <w:r w:rsidR="0040191F">
        <w:fldChar w:fldCharType="begin"/>
      </w:r>
      <w:r w:rsidR="0040191F">
        <w:instrText xml:space="preserve"> REF _Ref165891331 \h </w:instrText>
      </w:r>
      <w:r w:rsidR="0040191F">
        <w:fldChar w:fldCharType="separate"/>
      </w:r>
      <w:r w:rsidR="0040191F">
        <w:rPr>
          <w:noProof/>
        </w:rPr>
        <w:t>9</w:t>
      </w:r>
      <w:r w:rsidR="0040191F">
        <w:t>. ábra</w:t>
      </w:r>
      <w:r w:rsidR="0040191F">
        <w:fldChar w:fldCharType="end"/>
      </w:r>
      <w:r w:rsidR="0041394B">
        <w:t>)</w:t>
      </w:r>
      <w:r w:rsidR="00080957" w:rsidRPr="00080957">
        <w:t xml:space="preserve"> </w:t>
      </w:r>
      <w:r w:rsidR="000C5FE0">
        <w:t>a</w:t>
      </w:r>
      <w:r w:rsidR="000C5FE0" w:rsidRPr="000C5FE0">
        <w:t xml:space="preserve"> HyperText Markup Language</w:t>
      </w:r>
      <w:r w:rsidR="000C5FE0">
        <w:t xml:space="preserve"> rövidítése</w:t>
      </w:r>
      <w:r w:rsidR="008419C8">
        <w:t>, és ez a</w:t>
      </w:r>
      <w:r w:rsidR="000C5FE0" w:rsidRPr="000C5FE0">
        <w:t xml:space="preserve"> </w:t>
      </w:r>
      <w:r w:rsidR="008419C8">
        <w:t xml:space="preserve">webböngészőben </w:t>
      </w:r>
      <w:r w:rsidR="00A35555">
        <w:t>történő</w:t>
      </w:r>
      <w:r w:rsidR="008419C8">
        <w:t xml:space="preserve"> megjelenítésre tervezett dokumentumok szabványos jelölőnyelve</w:t>
      </w:r>
      <w:r w:rsidR="000C5FE0" w:rsidRPr="000C5FE0">
        <w:t xml:space="preserve">. A HTML dokumentumok olyan struktúrát határoznak meg, amelyek meghatározzák egy weboldal szerkezetét, és lehetővé teszik a tartalom hierarchiájának leírását. A HTML elemeket tag-ekkel </w:t>
      </w:r>
      <w:r w:rsidR="00343CBE">
        <w:t>alakítjuk ki</w:t>
      </w:r>
      <w:r w:rsidR="000C5FE0" w:rsidRPr="000C5FE0">
        <w:t>, amelyek különböző tulajdonságokkal rendelkeznek és egymásba ágyazhatók. Az elemek egyedi azonosítókkal (id) és osztályokkal (class) rendelkezhetnek, amelyek segítségével stílusokat és formázásokat lehet alkalmazni rájuk.</w:t>
      </w:r>
      <w:r w:rsidR="008419C8">
        <w:t xml:space="preserve"> Gyakran olyan technológiák segítik, mint a CSS (Cascading Style Sheets) és az olyan szkriptnyelvek, mint a JavaScript</w:t>
      </w:r>
      <w:r w:rsidR="008419C8" w:rsidRPr="00080957">
        <w:rPr>
          <w:color w:val="000000" w:themeColor="text1"/>
        </w:rPr>
        <w:t>.</w:t>
      </w:r>
      <w:r w:rsidR="00080957">
        <w:rPr>
          <w:color w:val="000000" w:themeColor="text1"/>
        </w:rPr>
        <w:t xml:space="preserve"> </w:t>
      </w:r>
      <w:r w:rsidR="00080957" w:rsidRPr="00080957">
        <w:rPr>
          <w:color w:val="FFFFFF" w:themeColor="background1"/>
        </w:rPr>
        <w:fldChar w:fldCharType="begin"/>
      </w:r>
      <w:r w:rsidR="00080957" w:rsidRPr="00080957">
        <w:rPr>
          <w:color w:val="FFFFFF" w:themeColor="background1"/>
        </w:rPr>
        <w:instrText xml:space="preserve"> ADDIN ZOTERO_ITEM CSL_CITATION {"citationID":"XxU4dNCV","properties":{"formattedCitation":"[14]","plainCitation":"[14]","noteIndex":0},"citationItems":[{"id":50,"uris":["http://zotero.org/users/14064510/items/6AHGVQE5"],"itemData":{"id":50,"type":"entry-encyclopedia","abstract":"HTML5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sidRPr="00080957">
        <w:rPr>
          <w:color w:val="FFFFFF" w:themeColor="background1"/>
        </w:rPr>
        <w:fldChar w:fldCharType="separate"/>
      </w:r>
      <w:r w:rsidR="00080957" w:rsidRPr="00080957">
        <w:rPr>
          <w:rFonts w:cs="Times New Roman"/>
          <w:color w:val="FFFFFF" w:themeColor="background1"/>
        </w:rPr>
        <w:t>[14]</w:t>
      </w:r>
      <w:r w:rsidR="00080957" w:rsidRPr="00080957">
        <w:rPr>
          <w:color w:val="FFFFFF" w:themeColor="background1"/>
        </w:rPr>
        <w:fldChar w:fldCharType="end"/>
      </w:r>
    </w:p>
    <w:p w14:paraId="2D1F3E86" w14:textId="53D9D7CE" w:rsidR="008419C8" w:rsidRDefault="000C5FE0" w:rsidP="000C5FE0">
      <w:r>
        <w:t>A webböngészők a HTML-dokumentumokat webkiszolgálóról vagy helyi tárolóból fogadják, és a dokumentumokat multimédiás weboldalakká renderelik.</w:t>
      </w:r>
    </w:p>
    <w:p w14:paraId="3BA35386" w14:textId="77777777" w:rsidR="00144FF0" w:rsidRDefault="00144FF0" w:rsidP="000C5FE0"/>
    <w:p w14:paraId="43BDFBE2" w14:textId="7DC0AF0A"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A HTML-</w:t>
      </w:r>
      <w:r>
        <w:lastRenderedPageBreak/>
        <w:t>elemeket</w:t>
      </w:r>
      <w:r w:rsidR="00804E5A">
        <w:t xml:space="preserve"> a „kisebb, mint” és a „nagyobb, mint” relációs jelek, avagy</w:t>
      </w:r>
      <w:r>
        <w:t xml:space="preserve"> </w:t>
      </w:r>
      <w:r w:rsidR="003C7502">
        <w:t>„kacsacsőrök”</w:t>
      </w:r>
      <w:r>
        <w:t xml:space="preserve"> segítségével írt </w:t>
      </w:r>
      <w:r w:rsidR="003F0A55">
        <w:t>úgynevezett „tag”-ek, vagy magyarul címkék</w:t>
      </w:r>
      <w:r>
        <w:t xml:space="preserve"> jelölik ki. Az olyan </w:t>
      </w:r>
      <w:r w:rsidR="00D30596">
        <w:t>tagek</w:t>
      </w:r>
      <w:r>
        <w:t>, mint</w:t>
      </w:r>
      <w:r w:rsidR="008D7C9A">
        <w:t xml:space="preserve"> például</w:t>
      </w:r>
      <w:r>
        <w:t xml:space="preserve"> a </w:t>
      </w:r>
      <w:r w:rsidRPr="00144FF0">
        <w:rPr>
          <w:rStyle w:val="KdChar"/>
        </w:rPr>
        <w:t>&lt;img&gt;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r w:rsidR="008C77FA">
        <w:t>körülveszik</w:t>
      </w:r>
      <w:r>
        <w:t xml:space="preserve"> a dokumentum</w:t>
      </w:r>
      <w:r w:rsidR="00144FF0">
        <w:t xml:space="preserve"> </w:t>
      </w:r>
      <w:r w:rsidR="00AA4C30">
        <w:t>bizonyos részeit, és azzal</w:t>
      </w:r>
      <w:r>
        <w:t xml:space="preserve"> kapcsolatos információkat</w:t>
      </w:r>
      <w:r w:rsidR="00492A6A">
        <w:t xml:space="preserve"> határoznak meg</w:t>
      </w:r>
      <w:r w:rsidR="00110F39">
        <w:t xml:space="preserve">, például ezesetben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altag</w:t>
      </w:r>
      <w:r w:rsidR="00B34D99">
        <w:t>-eket</w:t>
      </w:r>
      <w:r>
        <w:t xml:space="preserve"> is</w:t>
      </w:r>
      <w:r w:rsidR="00D011AC">
        <w:t xml:space="preserve">, amik olyan tagek, amelyek körül vannak véve a szülő tag-gel,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altag</w:t>
      </w:r>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r w:rsidR="006F1EA6">
        <w:t xml:space="preserve"> </w:t>
      </w:r>
      <w:r w:rsidR="006F1EA6">
        <w:fldChar w:fldCharType="begin"/>
      </w:r>
      <w:r w:rsidR="006F1EA6">
        <w:instrText xml:space="preserve"> ADDIN ZOTERO_ITEM CSL_CITATION {"citationID":"4FEHav32","properties":{"formattedCitation":"[15]","plainCitation":"[15]","noteIndex":0},"citationItems":[{"id":22,"uris":["http://zotero.org/users/14064510/items/RY3VULSM"],"itemData":{"id":22,"type":"entry-encyclopedia","abstract":"HyperText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6F1EA6">
        <w:fldChar w:fldCharType="separate"/>
      </w:r>
      <w:r w:rsidR="006F1EA6" w:rsidRPr="006F1EA6">
        <w:rPr>
          <w:rFonts w:cs="Times New Roman"/>
        </w:rPr>
        <w:t>[15]</w:t>
      </w:r>
      <w:r w:rsidR="006F1EA6">
        <w:fldChar w:fldCharType="end"/>
      </w:r>
    </w:p>
    <w:p w14:paraId="656872BE" w14:textId="0504DF3B" w:rsidR="008E3F4D" w:rsidRDefault="008E3F4D" w:rsidP="008419C8">
      <w:r>
        <w:t xml:space="preserve">A következő </w:t>
      </w:r>
      <w:r w:rsidR="0040191F">
        <w:t>linken</w:t>
      </w:r>
      <w:r>
        <w:t xml:space="preserve"> rengeteg információt lehet találni a HTML szabványról</w:t>
      </w:r>
      <w:r w:rsidR="0040191F">
        <w:t xml:space="preserve">, amely a dolgozatba </w:t>
      </w:r>
      <w:r w:rsidR="00165E07">
        <w:t xml:space="preserve">már </w:t>
      </w:r>
      <w:r w:rsidR="0040191F">
        <w:t>nem fér bele:</w:t>
      </w:r>
      <w:r>
        <w:t xml:space="preserve"> </w:t>
      </w:r>
      <w:r w:rsidR="0040191F">
        <w:fldChar w:fldCharType="begin"/>
      </w:r>
      <w:r w:rsidR="0040191F">
        <w:instrText xml:space="preserve"> ADDIN ZOTERO_ITEM CSL_CITATION {"citationID":"9EMKHuIl","properties":{"formattedCitation":"[16]","plainCitation":"[16]","noteIndex":0},"citationItems":[{"id":79,"uris":["http://zotero.org/users/14064510/items/7QKNAKZX"],"itemData":{"id":79,"type":"webpage","title":"HTML Standard","URL":"https://html.spec.whatwg.org/multipage/","accessed":{"date-parts":[["2024",5,6]]}}}],"schema":"https://github.com/citation-style-language/schema/raw/master/csl-citation.json"} </w:instrText>
      </w:r>
      <w:r w:rsidR="0040191F">
        <w:fldChar w:fldCharType="separate"/>
      </w:r>
      <w:r w:rsidR="0040191F" w:rsidRPr="0040191F">
        <w:rPr>
          <w:rFonts w:cs="Times New Roman"/>
        </w:rPr>
        <w:t>[16]</w:t>
      </w:r>
      <w:r w:rsidR="0040191F">
        <w:fldChar w:fldCharType="end"/>
      </w:r>
      <w:r w:rsidR="0040191F">
        <w:t>.</w:t>
      </w:r>
    </w:p>
    <w:p w14:paraId="68B6BFF7" w14:textId="5226B35A" w:rsidR="004E55C3" w:rsidRDefault="001B3240" w:rsidP="008419C8">
      <w:r>
        <w:rPr>
          <w:noProof/>
        </w:rPr>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r w:rsidRPr="00EA3EDC">
                              <w:rPr>
                                <w:color w:val="E50000"/>
                                <w:lang w:eastAsia="hu-HU" w:bidi="ar-SA"/>
                              </w:rPr>
                              <w:t>html</w:t>
                            </w:r>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34"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5XEQ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r w:rsidRPr="00EA3EDC">
                        <w:rPr>
                          <w:color w:val="E50000"/>
                          <w:lang w:eastAsia="hu-HU" w:bidi="ar-SA"/>
                        </w:rPr>
                        <w:t>html</w:t>
                      </w:r>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bookmarkStart w:id="81" w:name="_Ref165891331"/>
                          <w:p w14:paraId="2B03E1FD" w14:textId="5852214A" w:rsidR="001B3240" w:rsidRPr="005D4DF1" w:rsidRDefault="004B0C06"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9</w:t>
                            </w:r>
                            <w:r>
                              <w:rPr>
                                <w:noProof/>
                              </w:rPr>
                              <w:fldChar w:fldCharType="end"/>
                            </w:r>
                            <w:bookmarkStart w:id="82" w:name="_Toc182311730"/>
                            <w:r w:rsidR="001B3240">
                              <w:t>. ábra</w:t>
                            </w:r>
                            <w:bookmarkEnd w:id="81"/>
                            <w:r w:rsidR="001B3240">
                              <w:t>: Példa HTML kódra</w:t>
                            </w:r>
                            <w:r w:rsidR="00D27E93">
                              <w:t xml:space="preserve"> (saját)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5"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HN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N0Pqe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" stroked="f">
                <v:textbox style="mso-fit-shape-to-text:t" inset="0,0,0,0">
                  <w:txbxContent>
                    <w:bookmarkStart w:id="83" w:name="_Ref165891331"/>
                    <w:p w14:paraId="2B03E1FD" w14:textId="5852214A" w:rsidR="001B3240" w:rsidRPr="005D4DF1" w:rsidRDefault="004B0C06"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9</w:t>
                      </w:r>
                      <w:r>
                        <w:rPr>
                          <w:noProof/>
                        </w:rPr>
                        <w:fldChar w:fldCharType="end"/>
                      </w:r>
                      <w:bookmarkStart w:id="84" w:name="_Toc182311730"/>
                      <w:r w:rsidR="001B3240">
                        <w:t>. ábra</w:t>
                      </w:r>
                      <w:bookmarkEnd w:id="83"/>
                      <w:r w:rsidR="001B3240">
                        <w:t>: Példa HTML kódra</w:t>
                      </w:r>
                      <w:r w:rsidR="00D27E93">
                        <w:t xml:space="preserve"> (saját)</w:t>
                      </w:r>
                      <w:bookmarkEnd w:id="84"/>
                    </w:p>
                  </w:txbxContent>
                </v:textbox>
                <w10:wrap type="topAndBottom" anchorx="margin"/>
              </v:shape>
            </w:pict>
          </mc:Fallback>
        </mc:AlternateContent>
      </w:r>
    </w:p>
    <w:p w14:paraId="4F94DF0A" w14:textId="57A71BAF" w:rsidR="000C5FE0" w:rsidRDefault="000C5FE0" w:rsidP="00EE732E">
      <w:pPr>
        <w:pStyle w:val="Cmsor3"/>
        <w:numPr>
          <w:ilvl w:val="2"/>
          <w:numId w:val="19"/>
        </w:numPr>
      </w:pPr>
      <w:bookmarkStart w:id="85" w:name="_Toc182311771"/>
      <w:r>
        <w:lastRenderedPageBreak/>
        <w:t>CSS</w:t>
      </w:r>
      <w:bookmarkEnd w:id="85"/>
    </w:p>
    <w:p w14:paraId="555F3721" w14:textId="25FB24A1"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bookmarkStart w:id="86" w:name="_Ref165891311"/>
                          <w:p w14:paraId="3BAD782C" w14:textId="0E4949F8" w:rsidR="002B4851" w:rsidRPr="00EB2B77" w:rsidRDefault="004B0C06" w:rsidP="002B4851">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10</w:t>
                            </w:r>
                            <w:r>
                              <w:rPr>
                                <w:noProof/>
                              </w:rPr>
                              <w:fldChar w:fldCharType="end"/>
                            </w:r>
                            <w:bookmarkStart w:id="87" w:name="_Toc182311731"/>
                            <w:r w:rsidR="002B4851">
                              <w:t>. ábra</w:t>
                            </w:r>
                            <w:bookmarkEnd w:id="86"/>
                            <w:r w:rsidR="002B4851">
                              <w:t>: CSS3 logó</w:t>
                            </w:r>
                            <w:r w:rsidR="003A2CC6">
                              <w:t xml:space="preserve"> [17]</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6"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0WGAIAAEAEAAAOAAAAZHJzL2Uyb0RvYy54bWysU01v2zAMvQ/YfxB0X5ykW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b+eLG3JJ8i1uPka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" stroked="f">
                <v:textbox style="mso-fit-shape-to-text:t" inset="0,0,0,0">
                  <w:txbxContent>
                    <w:bookmarkStart w:id="88" w:name="_Ref165891311"/>
                    <w:p w14:paraId="3BAD782C" w14:textId="0E4949F8" w:rsidR="002B4851" w:rsidRPr="00EB2B77" w:rsidRDefault="004B0C06" w:rsidP="002B4851">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10</w:t>
                      </w:r>
                      <w:r>
                        <w:rPr>
                          <w:noProof/>
                        </w:rPr>
                        <w:fldChar w:fldCharType="end"/>
                      </w:r>
                      <w:bookmarkStart w:id="89" w:name="_Toc182311731"/>
                      <w:r w:rsidR="002B4851">
                        <w:t>. ábra</w:t>
                      </w:r>
                      <w:bookmarkEnd w:id="88"/>
                      <w:r w:rsidR="002B4851">
                        <w:t>: CSS3 logó</w:t>
                      </w:r>
                      <w:r w:rsidR="003A2CC6">
                        <w:t xml:space="preserve"> [17]</w:t>
                      </w:r>
                      <w:bookmarkEnd w:id="89"/>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w:t>
      </w:r>
      <w:r w:rsidR="0040191F">
        <w:fldChar w:fldCharType="begin"/>
      </w:r>
      <w:r w:rsidR="0040191F">
        <w:instrText xml:space="preserve"> REF _Ref165891311 \h </w:instrText>
      </w:r>
      <w:r w:rsidR="0040191F">
        <w:fldChar w:fldCharType="separate"/>
      </w:r>
      <w:r w:rsidR="0040191F">
        <w:rPr>
          <w:noProof/>
        </w:rPr>
        <w:t>10</w:t>
      </w:r>
      <w:r w:rsidR="0040191F">
        <w:t>. ábra</w:t>
      </w:r>
      <w:r w:rsidR="0040191F">
        <w:fldChar w:fldCharType="end"/>
      </w:r>
      <w:r w:rsidR="0040191F">
        <w:t xml:space="preserve">, </w:t>
      </w:r>
      <w:r w:rsidR="0040191F">
        <w:fldChar w:fldCharType="begin"/>
      </w:r>
      <w:r w:rsidR="0040191F">
        <w:instrText xml:space="preserve"> REF _Ref165891343 \h </w:instrText>
      </w:r>
      <w:r w:rsidR="0040191F">
        <w:fldChar w:fldCharType="separate"/>
      </w:r>
      <w:r w:rsidR="0040191F">
        <w:rPr>
          <w:noProof/>
        </w:rPr>
        <w:t>11</w:t>
      </w:r>
      <w:r w:rsidR="0040191F">
        <w:t>. ábra</w:t>
      </w:r>
      <w:r w:rsidR="0040191F">
        <w:fldChar w:fldCharType="end"/>
      </w:r>
      <w:r>
        <w:t xml:space="preserve">), avagy </w:t>
      </w:r>
      <w:r w:rsidR="00593AA5" w:rsidRPr="00593AA5">
        <w:t>Cascading Style Sheets</w:t>
      </w:r>
      <w:r w:rsidR="00D573C7">
        <w:t xml:space="preserve"> egy olyan stíluslap-nyelv</w:t>
      </w:r>
      <w:r w:rsidR="00506811">
        <w:t xml:space="preserve"> </w:t>
      </w:r>
      <w:r w:rsidR="00D573C7">
        <w:t>(style sheet language)</w:t>
      </w:r>
      <w:r w:rsidR="00593AA5" w:rsidRPr="00593AA5">
        <w:t xml:space="preserve"> </w:t>
      </w:r>
      <w:r w:rsidR="00506811">
        <w:t>amelyet egy jelölőnyelvvel, például HTML-lel vagy XML-lel (beleértve az olyan XML-fajtákat, mint az SVG, MathML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p>
    <w:p w14:paraId="7133C3E9" w14:textId="26B1F8CE"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lehetővé teszi, hogy több weblap megossza a formáz</w:t>
      </w:r>
      <w:r w:rsidR="00B51AE0">
        <w:t>ására</w:t>
      </w:r>
      <w:r>
        <w:t xml:space="preserve"> a vonatkozó CSS</w:t>
      </w:r>
      <w:r w:rsidR="00B51AE0">
        <w:t>-t</w:t>
      </w:r>
      <w:r w:rsidR="007F473B">
        <w:t>, a CSS</w:t>
      </w:r>
      <w:r>
        <w:t xml:space="preserve"> külön .css fájlban történő megadásával, ami csökkenti a szerkezeti tartalom</w:t>
      </w:r>
      <w:r w:rsidR="00775484">
        <w:t>, a HTML</w:t>
      </w:r>
      <w:r>
        <w:t xml:space="preserve"> összetettségét és ismétlődését</w:t>
      </w:r>
      <w:r w:rsidR="008A2E32">
        <w:t>,</w:t>
      </w:r>
      <w:r>
        <w:t xml:space="preserve"> és lehetővé teszi a .css fájl gyorsítótárba helyezését, </w:t>
      </w:r>
      <w:r w:rsidR="008A2E32">
        <w:t>ezzel</w:t>
      </w:r>
      <w:r>
        <w:t xml:space="preserve"> javít</w:t>
      </w:r>
      <w:r w:rsidR="004A0B98">
        <w:t>v</w:t>
      </w:r>
      <w:r>
        <w:t xml:space="preserve">a az oldal betöltési sebességét a fájlt és annak formázását </w:t>
      </w:r>
      <w:r w:rsidR="004D1F69">
        <w:t>használó</w:t>
      </w:r>
      <w:r>
        <w:t xml:space="preserve"> oldalak között.</w:t>
      </w:r>
    </w:p>
    <w:p w14:paraId="09E42252" w14:textId="69F92E79"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képernyőn, nyomtatásban, hanggal (beszédalapú böngésző vagy képernyőolvasó segítségével) és Braille-alapú tapintású tapintású eszközökön.</w:t>
      </w:r>
    </w:p>
    <w:p w14:paraId="53579CE1" w14:textId="2C2E5E87" w:rsidR="00593AA5" w:rsidRDefault="00593AA5" w:rsidP="00593AA5">
      <w:r>
        <w:t>A World Wide Web Consortium (W3C), a HTML korábbi, és a CSS szabványok jelenlegi karbantartója, 1997 óta a CSS használatát szorgalmazza a kifejezett prezentációs HTML helyett</w:t>
      </w:r>
      <w:r w:rsidR="001440C9">
        <w:t>.</w:t>
      </w:r>
      <w:r w:rsidR="0040191F">
        <w:t xml:space="preserve"> </w:t>
      </w:r>
      <w:r w:rsidR="0040191F">
        <w:fldChar w:fldCharType="begin"/>
      </w:r>
      <w:r w:rsidR="0040191F">
        <w:instrText xml:space="preserve"> ADDIN ZOTERO_ITEM CSL_CITATION {"citationID":"0BEbkc3S","properties":{"unsorted":true,"formattedCitation":"[17]","plainCitation":"[17]","noteIndex":0},"citationItems":[{"id":26,"uris":["http://zotero.org/users/14064510/items/XYYBC3BL"],"itemData":{"id":26,"type":"entry-encyclopedia","abstract":"Cascading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rsidR="0040191F">
        <w:fldChar w:fldCharType="separate"/>
      </w:r>
      <w:r w:rsidR="0040191F" w:rsidRPr="0040191F">
        <w:rPr>
          <w:rFonts w:cs="Times New Roman"/>
        </w:rPr>
        <w:t>[17]</w:t>
      </w:r>
      <w:r w:rsidR="0040191F">
        <w:fldChar w:fldCharType="end"/>
      </w:r>
    </w:p>
    <w:p w14:paraId="67824A1D" w14:textId="77777777" w:rsidR="001B5AC8" w:rsidRDefault="00EF5D03" w:rsidP="00593AA5">
      <w:r>
        <w:t>A HTML-hez hasonló módon itt is rengeteg mindenről lehetne írni a bo</w:t>
      </w:r>
      <w:r w:rsidR="006302BA">
        <w:t>x</w:t>
      </w:r>
      <w:r>
        <w:t xml:space="preserve"> model</w:t>
      </w:r>
      <w:r w:rsidR="006302BA">
        <w:t>-</w:t>
      </w:r>
      <w:r>
        <w:t xml:space="preserve">től kezdődően, a flexboxon át egészen az animációkig, amikről bővebben itt lehet olvasni: </w:t>
      </w:r>
      <w:r>
        <w:fldChar w:fldCharType="begin"/>
      </w:r>
      <w:r>
        <w:instrText xml:space="preserve"> ADDIN ZOTERO_ITEM CSL_CITATION {"citationID":"GbljADyf","properties":{"formattedCitation":"[18]","plainCitation":"[18]","noteIndex":0},"citationItems":[{"id":81,"uris":["http://zotero.org/users/14064510/items/T8IB6I8J"],"itemData":{"id":81,"type":"webpage","title":"Cascading Style Sheets","URL":"https://www.w3.org/Style/CSS/Overview.en.html","accessed":{"date-parts":[["2024",5,6]]}}}],"schema":"https://github.com/citation-style-language/schema/raw/master/csl-citation.json"} </w:instrText>
      </w:r>
      <w:r>
        <w:fldChar w:fldCharType="separate"/>
      </w:r>
      <w:r w:rsidRPr="00EF5D03">
        <w:rPr>
          <w:rFonts w:cs="Times New Roman"/>
        </w:rPr>
        <w:t>[18]</w:t>
      </w:r>
      <w:r>
        <w:fldChar w:fldCharType="end"/>
      </w:r>
      <w:r>
        <w:t>.</w:t>
      </w:r>
    </w:p>
    <w:p w14:paraId="3BD868BB" w14:textId="4464585D" w:rsidR="004E55C3" w:rsidRPr="00593AA5" w:rsidRDefault="00E26FAC" w:rsidP="00593AA5">
      <w:r>
        <w:rPr>
          <w:noProof/>
        </w:rPr>
        <w:lastRenderedPageBreak/>
        <mc:AlternateContent>
          <mc:Choice Requires="wps">
            <w:drawing>
              <wp:anchor distT="0" distB="0" distL="114300" distR="114300" simplePos="0" relativeHeight="251697152" behindDoc="0" locked="0" layoutInCell="1" allowOverlap="1" wp14:anchorId="454B11DF" wp14:editId="589EC2F9">
                <wp:simplePos x="0" y="0"/>
                <wp:positionH relativeFrom="margin">
                  <wp:align>left</wp:align>
                </wp:positionH>
                <wp:positionV relativeFrom="paragraph">
                  <wp:posOffset>162675</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bookmarkStart w:id="90" w:name="_Ref165891343"/>
                          <w:p w14:paraId="08A1F07A" w14:textId="003383EE" w:rsidR="00881513" w:rsidRPr="00493BE0" w:rsidRDefault="004B0C06" w:rsidP="00881513">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11</w:t>
                            </w:r>
                            <w:r>
                              <w:rPr>
                                <w:noProof/>
                              </w:rPr>
                              <w:fldChar w:fldCharType="end"/>
                            </w:r>
                            <w:bookmarkStart w:id="91" w:name="_Toc182311732"/>
                            <w:r w:rsidR="00881513">
                              <w:t>. ábra</w:t>
                            </w:r>
                            <w:bookmarkEnd w:id="90"/>
                            <w:r w:rsidR="00881513">
                              <w:t>: Példa CSS kódra</w:t>
                            </w:r>
                            <w:r w:rsidR="002503E5">
                              <w:t xml:space="preserve"> (saját)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7" type="#_x0000_t202" style="position:absolute;left:0;text-align:left;margin-left:0;margin-top:12.8pt;width:438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598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" stroked="f">
                <v:textbox style="mso-fit-shape-to-text:t" inset="0,0,0,0">
                  <w:txbxContent>
                    <w:bookmarkStart w:id="92" w:name="_Ref165891343"/>
                    <w:p w14:paraId="08A1F07A" w14:textId="003383EE" w:rsidR="00881513" w:rsidRPr="00493BE0" w:rsidRDefault="004B0C06" w:rsidP="00881513">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11</w:t>
                      </w:r>
                      <w:r>
                        <w:rPr>
                          <w:noProof/>
                        </w:rPr>
                        <w:fldChar w:fldCharType="end"/>
                      </w:r>
                      <w:bookmarkStart w:id="93" w:name="_Toc182311732"/>
                      <w:r w:rsidR="00881513">
                        <w:t>. ábra</w:t>
                      </w:r>
                      <w:bookmarkEnd w:id="92"/>
                      <w:r w:rsidR="00881513">
                        <w:t>: Példa CSS kódra</w:t>
                      </w:r>
                      <w:r w:rsidR="002503E5">
                        <w:t xml:space="preserve"> (saját)</w:t>
                      </w:r>
                      <w:bookmarkEnd w:id="93"/>
                    </w:p>
                  </w:txbxContent>
                </v:textbox>
                <w10:wrap type="topAndBottom" anchorx="margin"/>
              </v:shape>
            </w:pict>
          </mc:Fallback>
        </mc:AlternateContent>
      </w:r>
      <w:r w:rsidR="00881513">
        <w:rPr>
          <w:noProof/>
        </w:rPr>
        <mc:AlternateContent>
          <mc:Choice Requires="wps">
            <w:drawing>
              <wp:anchor distT="45720" distB="45720" distL="114300" distR="114300" simplePos="0" relativeHeight="251663360" behindDoc="0" locked="0" layoutInCell="1" allowOverlap="1" wp14:anchorId="200E5089" wp14:editId="78208085">
                <wp:simplePos x="0" y="0"/>
                <wp:positionH relativeFrom="page">
                  <wp:align>center</wp:align>
                </wp:positionH>
                <wp:positionV relativeFrom="paragraph">
                  <wp:posOffset>738390</wp:posOffset>
                </wp:positionV>
                <wp:extent cx="556895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8" type="#_x0000_t202" style="position:absolute;left:0;text-align:left;margin-left:0;margin-top:58.15pt;width:438.5pt;height:148.2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page"/>
              </v:shape>
            </w:pict>
          </mc:Fallback>
        </mc:AlternateContent>
      </w:r>
    </w:p>
    <w:p w14:paraId="7156B990" w14:textId="1BCD6E5C" w:rsidR="00BE4AE4" w:rsidRDefault="000C5FE0" w:rsidP="00EE732E">
      <w:pPr>
        <w:pStyle w:val="Cmsor3"/>
        <w:numPr>
          <w:ilvl w:val="2"/>
          <w:numId w:val="19"/>
        </w:numPr>
      </w:pPr>
      <w:bookmarkStart w:id="94" w:name="_Toc182311772"/>
      <w:r>
        <w:t>SCSS</w:t>
      </w:r>
      <w:bookmarkEnd w:id="94"/>
    </w:p>
    <w:p w14:paraId="04F4D54A" w14:textId="4AF07349" w:rsidR="00C87D1F" w:rsidRDefault="00165E07" w:rsidP="00881513">
      <w:r>
        <w:rPr>
          <w:noProof/>
        </w:rPr>
        <mc:AlternateContent>
          <mc:Choice Requires="wps">
            <w:drawing>
              <wp:anchor distT="0" distB="0" distL="114300" distR="114300" simplePos="0" relativeHeight="251735040" behindDoc="0" locked="0" layoutInCell="1" allowOverlap="1" wp14:anchorId="1F7C0C33" wp14:editId="2603013F">
                <wp:simplePos x="0" y="0"/>
                <wp:positionH relativeFrom="column">
                  <wp:posOffset>0</wp:posOffset>
                </wp:positionH>
                <wp:positionV relativeFrom="paragraph">
                  <wp:posOffset>1715770</wp:posOffset>
                </wp:positionV>
                <wp:extent cx="2174875" cy="635"/>
                <wp:effectExtent l="0" t="0" r="0" b="0"/>
                <wp:wrapSquare wrapText="bothSides"/>
                <wp:docPr id="1775928859" name="Szövegdoboz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4607AA7D" w14:textId="43BE6A32" w:rsidR="00165E07" w:rsidRPr="00B37D82" w:rsidRDefault="004B0C06" w:rsidP="00165E0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12</w:t>
                            </w:r>
                            <w:r>
                              <w:rPr>
                                <w:noProof/>
                              </w:rPr>
                              <w:fldChar w:fldCharType="end"/>
                            </w:r>
                            <w:bookmarkStart w:id="95" w:name="_Toc182311733"/>
                            <w:r w:rsidR="00165E07">
                              <w:t>. ábra: SASS logó [22]</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0C33" id="_x0000_s1039" type="#_x0000_t202" style="position:absolute;left:0;text-align:left;margin-left:0;margin-top:135.1pt;width:17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" stroked="f">
                <v:textbox style="mso-fit-shape-to-text:t" inset="0,0,0,0">
                  <w:txbxContent>
                    <w:p w14:paraId="4607AA7D" w14:textId="43BE6A32" w:rsidR="00165E07" w:rsidRPr="00B37D82" w:rsidRDefault="004B0C06" w:rsidP="00165E0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12</w:t>
                      </w:r>
                      <w:r>
                        <w:rPr>
                          <w:noProof/>
                        </w:rPr>
                        <w:fldChar w:fldCharType="end"/>
                      </w:r>
                      <w:bookmarkStart w:id="96" w:name="_Toc182311733"/>
                      <w:r w:rsidR="00165E07">
                        <w:t>. ábra: SASS logó [22]</w:t>
                      </w:r>
                      <w:bookmarkEnd w:id="96"/>
                    </w:p>
                  </w:txbxContent>
                </v:textbox>
                <w10:wrap type="square"/>
              </v:shape>
            </w:pict>
          </mc:Fallback>
        </mc:AlternateContent>
      </w:r>
      <w:r>
        <w:rPr>
          <w:noProof/>
        </w:rPr>
        <w:drawing>
          <wp:anchor distT="0" distB="0" distL="114300" distR="114300" simplePos="0" relativeHeight="251732992" behindDoc="0" locked="0" layoutInCell="1" allowOverlap="1" wp14:anchorId="343B7AFC" wp14:editId="55611224">
            <wp:simplePos x="0" y="0"/>
            <wp:positionH relativeFrom="margin">
              <wp:align>left</wp:align>
            </wp:positionH>
            <wp:positionV relativeFrom="paragraph">
              <wp:posOffset>27362</wp:posOffset>
            </wp:positionV>
            <wp:extent cx="2174875" cy="1631315"/>
            <wp:effectExtent l="0" t="0" r="0" b="6985"/>
            <wp:wrapSquare wrapText="bothSides"/>
            <wp:docPr id="1354598209" name="Kép 3" descr="A képen Grafika, Betűtípus, emblém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8209" name="Kép 3" descr="A képen Grafika, Betűtípus, embléma, Grafikus tervezés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7370" cy="163302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22" w:rsidRPr="00371922">
        <w:t>Vannak bizonyos funkciók, amelyeket a CSS nem kínál, mint például a szelektor</w:t>
      </w:r>
      <w:r w:rsidR="006302BA">
        <w:t xml:space="preserve"> öröklődés</w:t>
      </w:r>
      <w:r w:rsidR="008365B0">
        <w:t>,</w:t>
      </w:r>
      <w:r w:rsidR="006302BA">
        <w:t xml:space="preserve"> </w:t>
      </w:r>
      <w:r w:rsidR="00221DFD">
        <w:t>aminek segítségével a stílusokat örökölhetik egymástól</w:t>
      </w:r>
      <w:r w:rsidR="00013989">
        <w:t xml:space="preserve"> a szelektorok </w:t>
      </w:r>
      <w:r w:rsidR="00013989">
        <w:fldChar w:fldCharType="begin"/>
      </w:r>
      <w:r w:rsidR="008043A9">
        <w:instrText xml:space="preserve"> ADDIN ZOTERO_ITEM CSL_CITATION {"citationID":"mwIdcJCd","properties":{"formattedCitation":"[19]","plainCitation":"[19]","noteIndex":0},"citationItems":[{"id":85,"uris":["http://zotero.org/users/14064510/items/KYYTR3CR"],"itemData":{"id":85,"type":"webpage","abstract":"A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8043A9" w:rsidRPr="008043A9">
        <w:rPr>
          <w:rFonts w:cs="Times New Roman"/>
        </w:rPr>
        <w:t>[19]</w:t>
      </w:r>
      <w:r w:rsidR="00013989">
        <w:fldChar w:fldCharType="end"/>
      </w:r>
      <w:r w:rsidR="00013989">
        <w:t xml:space="preserve"> (</w:t>
      </w:r>
      <w:r w:rsidR="008365B0">
        <w:fldChar w:fldCharType="begin"/>
      </w:r>
      <w:r w:rsidR="008365B0">
        <w:instrText xml:space="preserve"> REF _Ref165893051 \h </w:instrText>
      </w:r>
      <w:r w:rsidR="008365B0">
        <w:fldChar w:fldCharType="separate"/>
      </w:r>
      <w:r w:rsidR="008365B0">
        <w:rPr>
          <w:noProof/>
        </w:rPr>
        <w:t>13</w:t>
      </w:r>
      <w:r w:rsidR="008365B0">
        <w:t>. ábra</w:t>
      </w:r>
      <w:r w:rsidR="008365B0">
        <w:fldChar w:fldCharType="end"/>
      </w:r>
      <w:r w:rsidR="00013989">
        <w:t>)</w:t>
      </w:r>
      <w:r w:rsidR="00371922" w:rsidRPr="00371922">
        <w:t>,</w:t>
      </w:r>
      <w:r w:rsidR="00013989">
        <w:t xml:space="preserve"> vagy</w:t>
      </w:r>
      <w:r w:rsidR="00371922" w:rsidRPr="00371922">
        <w:t xml:space="preserve"> </w:t>
      </w:r>
      <w:r w:rsidR="00371922">
        <w:t xml:space="preserve">a </w:t>
      </w:r>
      <w:r w:rsidR="00371922" w:rsidRPr="00371922">
        <w:t>mixin</w:t>
      </w:r>
      <w:r w:rsidR="00013989">
        <w:t>, amivel egy többször felhasznált stílusrészletet tudunk csoportba rendezni, amit az</w:t>
      </w:r>
      <w:r w:rsidR="004E1E72">
        <w:t>t</w:t>
      </w:r>
      <w:r w:rsidR="00013989">
        <w:t>án később felhasználhatunk, hasonló koncepció alapján, mint ahogy a függvények működnek</w:t>
      </w:r>
      <w:r w:rsidR="003D392F">
        <w:t xml:space="preserve"> </w:t>
      </w:r>
      <w:r w:rsidR="003D392F">
        <w:fldChar w:fldCharType="begin"/>
      </w:r>
      <w:r w:rsidR="008043A9">
        <w:instrText xml:space="preserve"> ADDIN ZOTERO_ITEM CSL_CITATION {"citationID":"5ZlIvqM9","properties":{"formattedCitation":"[20]","plainCitation":"[20]","noteIndex":0},"citationItems":[{"id":87,"uris":["http://zotero.org/users/14064510/items/L2VKV26H"],"itemData":{"id":87,"type":"webpage","title":"Sass: @mixin and @include","URL":"https://sass-lang.com/documentation/at-rules/mixin/","accessed":{"date-parts":[["2024",5,6]]}}}],"schema":"https://github.com/citation-style-language/schema/raw/master/csl-citation.json"} </w:instrText>
      </w:r>
      <w:r w:rsidR="003D392F">
        <w:fldChar w:fldCharType="separate"/>
      </w:r>
      <w:r w:rsidR="008043A9" w:rsidRPr="008043A9">
        <w:rPr>
          <w:rFonts w:cs="Times New Roman"/>
        </w:rPr>
        <w:t>[20]</w:t>
      </w:r>
      <w:r w:rsidR="003D392F">
        <w:fldChar w:fldCharType="end"/>
      </w:r>
      <w:r w:rsidR="003D392F">
        <w:t xml:space="preserve"> </w:t>
      </w:r>
      <w:r w:rsidR="00013989">
        <w:t>(</w:t>
      </w:r>
      <w:r w:rsidR="008365B0">
        <w:fldChar w:fldCharType="begin"/>
      </w:r>
      <w:r w:rsidR="008365B0">
        <w:instrText xml:space="preserve"> REF _Ref165893479 \h </w:instrText>
      </w:r>
      <w:r w:rsidR="008365B0">
        <w:fldChar w:fldCharType="separate"/>
      </w:r>
      <w:r w:rsidR="008365B0">
        <w:rPr>
          <w:noProof/>
        </w:rPr>
        <w:t>14</w:t>
      </w:r>
      <w:r w:rsidR="008365B0">
        <w:t>. ábra</w:t>
      </w:r>
      <w:r w:rsidR="008365B0">
        <w:fldChar w:fldCharType="end"/>
      </w:r>
      <w:r w:rsidR="00013989">
        <w:t>)</w:t>
      </w:r>
      <w:r w:rsidR="00371922" w:rsidRPr="00371922">
        <w:t xml:space="preserve"> </w:t>
      </w:r>
      <w:r w:rsidR="00371922">
        <w:t>és még sok más</w:t>
      </w:r>
      <w:r w:rsidR="00371922" w:rsidRPr="00371922">
        <w:t xml:space="preserve">. Ahhoz, hogy </w:t>
      </w:r>
      <w:r w:rsidR="00EE69ED">
        <w:t xml:space="preserve">a fejlesztők </w:t>
      </w:r>
      <w:r w:rsidR="00371922" w:rsidRPr="00371922">
        <w:t>hozzáférjenek ezekhez a funkciókhoz, CSS preprocesszorokat használnak. A CSS preprocesszor egy olyan alkalmazás, amely lehetővé teszi a CSS generálását saját egyedi szintaxisából. A CSS preprocesszorok megkönnyítik és hatékonyabbá teszik a CSS-sel való munkát.</w:t>
      </w:r>
      <w:r w:rsidR="008043A9">
        <w:t xml:space="preserve"> </w:t>
      </w:r>
      <w:r w:rsidR="008043A9" w:rsidRPr="008043A9">
        <w:fldChar w:fldCharType="begin"/>
      </w:r>
      <w:r w:rsidR="008043A9" w:rsidRPr="008043A9">
        <w:instrText xml:space="preserve"> ADDIN ZOTERO_ITEM CSL_CITATION {"citationID":"NtepcznO","properties":{"formattedCitation":"[21]","plainCitation":"[21]","noteIndex":0},"citationItems":[{"id":34,"uris":["http://zotero.org/users/14064510/items/2YH5I5MW"],"itemData":{"id":34,"type":"webpage","abstract":"Table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8043A9" w:rsidRPr="008043A9">
        <w:fldChar w:fldCharType="separate"/>
      </w:r>
      <w:r w:rsidR="008043A9" w:rsidRPr="008043A9">
        <w:t>[21]</w:t>
      </w:r>
      <w:r w:rsidR="008043A9" w:rsidRPr="008043A9">
        <w:fldChar w:fldCharType="end"/>
      </w:r>
      <w:r>
        <w:t xml:space="preserve"> </w:t>
      </w:r>
      <w:r w:rsidRPr="00165E07">
        <w:rPr>
          <w:color w:val="FFFFFF" w:themeColor="background1"/>
        </w:rPr>
        <w:fldChar w:fldCharType="begin"/>
      </w:r>
      <w:r w:rsidRPr="00165E07">
        <w:rPr>
          <w:color w:val="FFFFFF" w:themeColor="background1"/>
        </w:rPr>
        <w:instrText xml:space="preserve"> ADDIN ZOTERO_ITEM CSL_CITATION {"citationID":"MUwQuBaA","properties":{"formattedCitation":"[22]","plainCitation":"[22]","noteIndex":0},"citationItems":[{"id":91,"uris":["http://zotero.org/users/14064510/items/T4AVLMTP"],"itemData":{"id":91,"type":"webpage","language":"en","title":"File:Sass Logo Color.svg - Wikipedia","title-short":"File","URL":"https://commons.wikimedia.org/wiki/File:Sass_Logo_Color.svg","accessed":{"date-parts":[["2024",5,6]]},"issued":{"date-parts":[["2014",7,1]]}}}],"schema":"https://github.com/citation-style-language/schema/raw/master/csl-citation.json"} </w:instrText>
      </w:r>
      <w:r w:rsidRPr="00165E07">
        <w:rPr>
          <w:color w:val="FFFFFF" w:themeColor="background1"/>
        </w:rPr>
        <w:fldChar w:fldCharType="separate"/>
      </w:r>
      <w:r w:rsidRPr="00165E07">
        <w:rPr>
          <w:rFonts w:cs="Times New Roman"/>
          <w:color w:val="FFFFFF" w:themeColor="background1"/>
        </w:rPr>
        <w:t>[22]</w:t>
      </w:r>
      <w:r w:rsidRPr="00165E07">
        <w:rPr>
          <w:color w:val="FFFFFF" w:themeColor="background1"/>
        </w:rPr>
        <w:fldChar w:fldCharType="end"/>
      </w:r>
    </w:p>
    <w:p w14:paraId="2C800551" w14:textId="6D0F1904" w:rsidR="00013989" w:rsidRDefault="00013989" w:rsidP="00881513"/>
    <w:p w14:paraId="3C423A3D" w14:textId="6115C2F6" w:rsidR="00881513" w:rsidRPr="00881513" w:rsidRDefault="00C87D1F" w:rsidP="00EF5D03">
      <w:pPr>
        <w:widowControl/>
        <w:suppressAutoHyphens w:val="0"/>
        <w:spacing w:line="240" w:lineRule="auto"/>
        <w:jc w:val="left"/>
      </w:pPr>
      <w:r>
        <w:br w:type="page"/>
      </w:r>
    </w:p>
    <w:p w14:paraId="3C48CA1F" w14:textId="6D57C66D" w:rsidR="003D392F" w:rsidRDefault="00800FFF">
      <w:pPr>
        <w:widowControl/>
        <w:suppressAutoHyphens w:val="0"/>
        <w:spacing w:line="240" w:lineRule="auto"/>
        <w:jc w:val="left"/>
        <w:rPr>
          <w:noProof/>
        </w:rPr>
      </w:pPr>
      <w:r w:rsidRPr="00013989">
        <w:rPr>
          <w:noProof/>
        </w:rPr>
        <w:lastRenderedPageBreak/>
        <w:drawing>
          <wp:anchor distT="0" distB="0" distL="114300" distR="114300" simplePos="0" relativeHeight="251726848" behindDoc="0" locked="0" layoutInCell="1" allowOverlap="1" wp14:anchorId="6AA16FD3" wp14:editId="21E41060">
            <wp:simplePos x="0" y="0"/>
            <wp:positionH relativeFrom="page">
              <wp:posOffset>2266315</wp:posOffset>
            </wp:positionH>
            <wp:positionV relativeFrom="paragraph">
              <wp:posOffset>1140460</wp:posOffset>
            </wp:positionV>
            <wp:extent cx="3206750" cy="2364740"/>
            <wp:effectExtent l="0" t="0" r="0" b="0"/>
            <wp:wrapTopAndBottom/>
            <wp:docPr id="2034483149"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3149" name="Kép 1" descr="A képen szöveg, Betűtípus, képernyőkép, kézírás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3206750"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6FA90F36" wp14:editId="34C7BA75">
                <wp:simplePos x="0" y="0"/>
                <wp:positionH relativeFrom="column">
                  <wp:posOffset>1186180</wp:posOffset>
                </wp:positionH>
                <wp:positionV relativeFrom="paragraph">
                  <wp:posOffset>3562466</wp:posOffset>
                </wp:positionV>
                <wp:extent cx="3206750" cy="635"/>
                <wp:effectExtent l="0" t="0" r="0" b="0"/>
                <wp:wrapTopAndBottom/>
                <wp:docPr id="1192394048" name="Szövegdoboz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bookmarkStart w:id="97" w:name="_Ref165893051"/>
                          <w:p w14:paraId="727E1156" w14:textId="746275B7" w:rsidR="00013989" w:rsidRPr="00C972A9" w:rsidRDefault="004B0C06" w:rsidP="00013989">
                            <w:pPr>
                              <w:pStyle w:val="Kpalrs"/>
                              <w:rPr>
                                <w:rFonts w:cs="Lohit Hindi"/>
                              </w:rPr>
                            </w:pPr>
                            <w:r>
                              <w:fldChar w:fldCharType="begin"/>
                            </w:r>
                            <w:r>
                              <w:instrText xml:space="preserve"> SEQ ábra \* ARABIC </w:instrText>
                            </w:r>
                            <w:r>
                              <w:fldChar w:fldCharType="separate"/>
                            </w:r>
                            <w:r>
                              <w:rPr>
                                <w:noProof/>
                              </w:rPr>
                              <w:t>13</w:t>
                            </w:r>
                            <w:r>
                              <w:fldChar w:fldCharType="end"/>
                            </w:r>
                            <w:bookmarkStart w:id="98" w:name="_Toc182311734"/>
                            <w:r w:rsidR="00013989">
                              <w:t>. ábra</w:t>
                            </w:r>
                            <w:bookmarkEnd w:id="97"/>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98"/>
                            <w:r w:rsidR="0001398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90F36" id="_x0000_s1040" type="#_x0000_t202" style="position:absolute;margin-left:93.4pt;margin-top:280.5pt;width:25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XC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m49mnWwpJis1ubmO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" stroked="f">
                <v:textbox style="mso-fit-shape-to-text:t" inset="0,0,0,0">
                  <w:txbxContent>
                    <w:bookmarkStart w:id="99" w:name="_Ref165893051"/>
                    <w:p w14:paraId="727E1156" w14:textId="746275B7" w:rsidR="00013989" w:rsidRPr="00C972A9" w:rsidRDefault="004B0C06" w:rsidP="00013989">
                      <w:pPr>
                        <w:pStyle w:val="Kpalrs"/>
                        <w:rPr>
                          <w:rFonts w:cs="Lohit Hindi"/>
                        </w:rPr>
                      </w:pPr>
                      <w:r>
                        <w:fldChar w:fldCharType="begin"/>
                      </w:r>
                      <w:r>
                        <w:instrText xml:space="preserve"> SEQ ábra \* ARABIC </w:instrText>
                      </w:r>
                      <w:r>
                        <w:fldChar w:fldCharType="separate"/>
                      </w:r>
                      <w:r>
                        <w:rPr>
                          <w:noProof/>
                        </w:rPr>
                        <w:t>13</w:t>
                      </w:r>
                      <w:r>
                        <w:fldChar w:fldCharType="end"/>
                      </w:r>
                      <w:bookmarkStart w:id="100" w:name="_Toc182311734"/>
                      <w:r w:rsidR="00013989">
                        <w:t>. ábra</w:t>
                      </w:r>
                      <w:bookmarkEnd w:id="99"/>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100"/>
                      <w:r w:rsidR="00013989">
                        <w:fldChar w:fldCharType="end"/>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96215A6" wp14:editId="1B1DBE3B">
                <wp:simplePos x="0" y="0"/>
                <wp:positionH relativeFrom="column">
                  <wp:posOffset>1331595</wp:posOffset>
                </wp:positionH>
                <wp:positionV relativeFrom="paragraph">
                  <wp:posOffset>6410960</wp:posOffset>
                </wp:positionV>
                <wp:extent cx="2908935" cy="635"/>
                <wp:effectExtent l="0" t="0" r="0" b="0"/>
                <wp:wrapTopAndBottom/>
                <wp:docPr id="1561011867" name="Szövegdoboz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bookmarkStart w:id="101" w:name="_Ref165893479"/>
                          <w:p w14:paraId="5C7B9FAC" w14:textId="3ED4F3CE" w:rsidR="00013989" w:rsidRPr="00566C65" w:rsidRDefault="004B0C06" w:rsidP="00013989">
                            <w:pPr>
                              <w:pStyle w:val="Kpalrs"/>
                              <w:rPr>
                                <w:rFonts w:cs="Lohit Hindi"/>
                              </w:rPr>
                            </w:pPr>
                            <w:r>
                              <w:fldChar w:fldCharType="begin"/>
                            </w:r>
                            <w:r>
                              <w:instrText xml:space="preserve"> SEQ ábra \* ARABIC </w:instrText>
                            </w:r>
                            <w:r>
                              <w:fldChar w:fldCharType="separate"/>
                            </w:r>
                            <w:r>
                              <w:rPr>
                                <w:noProof/>
                              </w:rPr>
                              <w:t>14</w:t>
                            </w:r>
                            <w:r>
                              <w:fldChar w:fldCharType="end"/>
                            </w:r>
                            <w:bookmarkStart w:id="102" w:name="_Toc182311735"/>
                            <w:r w:rsidR="00013989">
                              <w:t>. ábra</w:t>
                            </w:r>
                            <w:bookmarkEnd w:id="101"/>
                            <w:r w:rsidR="00013989">
                              <w:t>: A mixin és az include</w:t>
                            </w:r>
                            <w:r w:rsidR="00490562">
                              <w:t xml:space="preserve"> [2</w:t>
                            </w:r>
                            <w:r w:rsidR="00901D6F">
                              <w:t>1</w:t>
                            </w:r>
                            <w:r w:rsidR="00490562">
                              <w: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15A6" id="_x0000_s1041" type="#_x0000_t202" style="position:absolute;margin-left:104.85pt;margin-top:504.8pt;width:22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jr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" stroked="f">
                <v:textbox style="mso-fit-shape-to-text:t" inset="0,0,0,0">
                  <w:txbxContent>
                    <w:bookmarkStart w:id="103" w:name="_Ref165893479"/>
                    <w:p w14:paraId="5C7B9FAC" w14:textId="3ED4F3CE" w:rsidR="00013989" w:rsidRPr="00566C65" w:rsidRDefault="004B0C06" w:rsidP="00013989">
                      <w:pPr>
                        <w:pStyle w:val="Kpalrs"/>
                        <w:rPr>
                          <w:rFonts w:cs="Lohit Hindi"/>
                        </w:rPr>
                      </w:pPr>
                      <w:r>
                        <w:fldChar w:fldCharType="begin"/>
                      </w:r>
                      <w:r>
                        <w:instrText xml:space="preserve"> SEQ ábra \* ARABIC </w:instrText>
                      </w:r>
                      <w:r>
                        <w:fldChar w:fldCharType="separate"/>
                      </w:r>
                      <w:r>
                        <w:rPr>
                          <w:noProof/>
                        </w:rPr>
                        <w:t>14</w:t>
                      </w:r>
                      <w:r>
                        <w:fldChar w:fldCharType="end"/>
                      </w:r>
                      <w:bookmarkStart w:id="104" w:name="_Toc182311735"/>
                      <w:r w:rsidR="00013989">
                        <w:t>. ábra</w:t>
                      </w:r>
                      <w:bookmarkEnd w:id="103"/>
                      <w:r w:rsidR="00013989">
                        <w:t>: A mixin és az include</w:t>
                      </w:r>
                      <w:r w:rsidR="00490562">
                        <w:t xml:space="preserve"> [2</w:t>
                      </w:r>
                      <w:r w:rsidR="00901D6F">
                        <w:t>1</w:t>
                      </w:r>
                      <w:r w:rsidR="00490562">
                        <w:t>]</w:t>
                      </w:r>
                      <w:bookmarkEnd w:id="104"/>
                    </w:p>
                  </w:txbxContent>
                </v:textbox>
                <w10:wrap type="topAndBottom"/>
              </v:shape>
            </w:pict>
          </mc:Fallback>
        </mc:AlternateContent>
      </w:r>
      <w:r w:rsidRPr="00013989">
        <w:rPr>
          <w:noProof/>
        </w:rPr>
        <w:drawing>
          <wp:anchor distT="0" distB="0" distL="114300" distR="114300" simplePos="0" relativeHeight="251729920" behindDoc="0" locked="0" layoutInCell="1" allowOverlap="1" wp14:anchorId="53B05575" wp14:editId="5F17B0AD">
            <wp:simplePos x="0" y="0"/>
            <wp:positionH relativeFrom="page">
              <wp:posOffset>2411730</wp:posOffset>
            </wp:positionH>
            <wp:positionV relativeFrom="paragraph">
              <wp:posOffset>4748934</wp:posOffset>
            </wp:positionV>
            <wp:extent cx="2908935" cy="2230120"/>
            <wp:effectExtent l="0" t="0" r="5715" b="0"/>
            <wp:wrapTopAndBottom/>
            <wp:docPr id="6682572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7278" name="Kép 1"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2908935" cy="2230120"/>
                    </a:xfrm>
                    <a:prstGeom prst="rect">
                      <a:avLst/>
                    </a:prstGeom>
                  </pic:spPr>
                </pic:pic>
              </a:graphicData>
            </a:graphic>
            <wp14:sizeRelH relativeFrom="page">
              <wp14:pctWidth>0</wp14:pctWidth>
            </wp14:sizeRelH>
            <wp14:sizeRelV relativeFrom="page">
              <wp14:pctHeight>0</wp14:pctHeight>
            </wp14:sizeRelV>
          </wp:anchor>
        </w:drawing>
      </w:r>
      <w:r w:rsidR="003D392F">
        <w:rPr>
          <w:noProof/>
        </w:rPr>
        <w:br w:type="page"/>
      </w:r>
    </w:p>
    <w:p w14:paraId="457D1AD4" w14:textId="45E4E4AC" w:rsidR="00C87D1F" w:rsidRDefault="003D392F" w:rsidP="00BE4AE4">
      <w:pPr>
        <w:rPr>
          <w:noProof/>
        </w:rPr>
      </w:pPr>
      <w:r w:rsidRPr="00B97DA0">
        <w:rPr>
          <w:noProof/>
        </w:rPr>
        <w:lastRenderedPageBreak/>
        <w:drawing>
          <wp:anchor distT="0" distB="0" distL="114300" distR="114300" simplePos="0" relativeHeight="251711488" behindDoc="0" locked="0" layoutInCell="1" allowOverlap="1" wp14:anchorId="69501BC0" wp14:editId="2D56C10A">
            <wp:simplePos x="0" y="0"/>
            <wp:positionH relativeFrom="margin">
              <wp:posOffset>-55245</wp:posOffset>
            </wp:positionH>
            <wp:positionV relativeFrom="paragraph">
              <wp:posOffset>21590</wp:posOffset>
            </wp:positionV>
            <wp:extent cx="5509895" cy="2043430"/>
            <wp:effectExtent l="0" t="0" r="0" b="0"/>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509895" cy="2043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C1243AA" wp14:editId="10EE9549">
                <wp:simplePos x="0" y="0"/>
                <wp:positionH relativeFrom="margin">
                  <wp:posOffset>173470</wp:posOffset>
                </wp:positionH>
                <wp:positionV relativeFrom="paragraph">
                  <wp:posOffset>2074949</wp:posOffset>
                </wp:positionV>
                <wp:extent cx="5052695" cy="542925"/>
                <wp:effectExtent l="0" t="0" r="0" b="9525"/>
                <wp:wrapTopAndBottom/>
                <wp:docPr id="1637057686" name="Szövegdoboz 1"/>
                <wp:cNvGraphicFramePr/>
                <a:graphic xmlns:a="http://schemas.openxmlformats.org/drawingml/2006/main">
                  <a:graphicData uri="http://schemas.microsoft.com/office/word/2010/wordprocessingShape">
                    <wps:wsp>
                      <wps:cNvSpPr txBox="1"/>
                      <wps:spPr>
                        <a:xfrm>
                          <a:off x="0" y="0"/>
                          <a:ext cx="5052695" cy="542925"/>
                        </a:xfrm>
                        <a:prstGeom prst="rect">
                          <a:avLst/>
                        </a:prstGeom>
                        <a:solidFill>
                          <a:prstClr val="white"/>
                        </a:solidFill>
                        <a:ln>
                          <a:noFill/>
                        </a:ln>
                      </wps:spPr>
                      <wps:txbx>
                        <w:txbxContent>
                          <w:p w14:paraId="0E3F880D" w14:textId="0DFE9082" w:rsidR="00B97DA0" w:rsidRPr="00F35181" w:rsidRDefault="004B0C06" w:rsidP="00B97DA0">
                            <w:pPr>
                              <w:pStyle w:val="Kpalrs"/>
                              <w:rPr>
                                <w:rFonts w:cs="Lohit Hindi"/>
                              </w:rPr>
                            </w:pPr>
                            <w:fldSimple w:instr=" SEQ ábra \* ARABIC ">
                              <w:r>
                                <w:rPr>
                                  <w:noProof/>
                                </w:rPr>
                                <w:t>15</w:t>
                              </w:r>
                            </w:fldSimple>
                            <w:bookmarkStart w:id="105" w:name="_Toc182311736"/>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5"/>
                            <w:r w:rsidR="006302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43AA" id="_x0000_s1042" type="#_x0000_t202" style="position:absolute;left:0;text-align:left;margin-left:13.65pt;margin-top:163.4pt;width:397.85pt;height:42.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" stroked="f">
                <v:textbox inset="0,0,0,0">
                  <w:txbxContent>
                    <w:p w14:paraId="0E3F880D" w14:textId="0DFE9082" w:rsidR="00B97DA0" w:rsidRPr="00F35181" w:rsidRDefault="004B0C06" w:rsidP="00B97DA0">
                      <w:pPr>
                        <w:pStyle w:val="Kpalrs"/>
                        <w:rPr>
                          <w:rFonts w:cs="Lohit Hindi"/>
                        </w:rPr>
                      </w:pPr>
                      <w:fldSimple w:instr=" SEQ ábra \* ARABIC ">
                        <w:r>
                          <w:rPr>
                            <w:noProof/>
                          </w:rPr>
                          <w:t>15</w:t>
                        </w:r>
                      </w:fldSimple>
                      <w:bookmarkStart w:id="106" w:name="_Toc182311736"/>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6"/>
                      <w:r w:rsidR="006302BA">
                        <w:rPr>
                          <w:noProof/>
                        </w:rPr>
                        <w:fldChar w:fldCharType="end"/>
                      </w:r>
                    </w:p>
                  </w:txbxContent>
                </v:textbox>
                <w10:wrap type="topAndBottom" anchorx="margin"/>
              </v:shape>
            </w:pict>
          </mc:Fallback>
        </mc:AlternateContent>
      </w:r>
      <w:r w:rsidR="00C87D1F">
        <w:rPr>
          <w:noProof/>
        </w:rPr>
        <w:t xml:space="preserve">Az </w:t>
      </w:r>
      <w:r w:rsidR="001349B8">
        <w:rPr>
          <w:noProof/>
        </w:rPr>
        <w:t>felső</w:t>
      </w:r>
      <w:r w:rsidR="00C87D1F">
        <w:rPr>
          <w:noProof/>
        </w:rPr>
        <w:t xml:space="preserve"> képen egy példa látható az SCSS és a CSS közti </w:t>
      </w:r>
      <w:r w:rsidR="003A5495">
        <w:rPr>
          <w:noProof/>
        </w:rPr>
        <w:t xml:space="preserve">alapvető </w:t>
      </w:r>
      <w:r w:rsidR="00C87D1F">
        <w:rPr>
          <w:noProof/>
        </w:rPr>
        <w:t>szintaktikai különbségre</w:t>
      </w:r>
      <w:r w:rsidR="006302BA">
        <w:rPr>
          <w:noProof/>
        </w:rPr>
        <w:t>,</w:t>
      </w:r>
      <w:r w:rsidR="00C87D1F">
        <w:rPr>
          <w:noProof/>
        </w:rPr>
        <w:t xml:space="preserve"> az </w:t>
      </w:r>
      <w:r w:rsidR="005E1346">
        <w:rPr>
          <w:noProof/>
        </w:rPr>
        <w:t>alsón</w:t>
      </w:r>
      <w:r w:rsidR="00C87D1F">
        <w:rPr>
          <w:noProof/>
        </w:rPr>
        <w:t xml:space="preserve"> pedig, hogy ugyanez hogy néz ki</w:t>
      </w:r>
      <w:r w:rsidR="00125726">
        <w:rPr>
          <w:noProof/>
        </w:rPr>
        <w:t xml:space="preserve"> alap</w:t>
      </w:r>
      <w:r w:rsidR="00C87D1F">
        <w:rPr>
          <w:noProof/>
        </w:rPr>
        <w:t xml:space="preserve"> SASS szintaxist követve.</w:t>
      </w:r>
      <w:r w:rsidR="006302BA">
        <w:rPr>
          <w:noProof/>
        </w:rPr>
        <w:t xml:space="preserve"> </w:t>
      </w:r>
      <w:r w:rsidR="006302BA" w:rsidRPr="006302BA">
        <w:rPr>
          <w:noProof/>
          <w:color w:val="FFFFFF" w:themeColor="background1"/>
        </w:rPr>
        <w:fldChar w:fldCharType="begin"/>
      </w:r>
      <w:r w:rsidR="00165E07">
        <w:rPr>
          <w:noProof/>
          <w:color w:val="FFFFFF" w:themeColor="background1"/>
        </w:rPr>
        <w:instrText xml:space="preserve"> ADDIN ZOTERO_ITEM CSL_CITATION {"citationID":"rdTsJu36","properties":{"formattedCitation":"[23]","plainCitation":"[23]","noteIndex":0},"citationItems":[{"id":32,"uris":["http://zotero.org/users/14064510/items/52E2KS99"],"itemData":{"id":32,"type":"webpage","title":"Sass: Sass Basics","URL":"https://sass-lang.com/guide/","accessed":{"date-parts":[["2024",4,18]]}}}],"schema":"https://github.com/citation-style-language/schema/raw/master/csl-citation.json"} </w:instrText>
      </w:r>
      <w:r w:rsidR="006302BA" w:rsidRPr="006302BA">
        <w:rPr>
          <w:noProof/>
          <w:color w:val="FFFFFF" w:themeColor="background1"/>
        </w:rPr>
        <w:fldChar w:fldCharType="separate"/>
      </w:r>
      <w:r w:rsidR="00165E07" w:rsidRPr="00165E07">
        <w:rPr>
          <w:rFonts w:cs="Times New Roman"/>
        </w:rPr>
        <w:t>[23]</w:t>
      </w:r>
      <w:r w:rsidR="006302BA" w:rsidRPr="006302BA">
        <w:rPr>
          <w:noProof/>
          <w:color w:val="FFFFFF" w:themeColor="background1"/>
        </w:rPr>
        <w:fldChar w:fldCharType="end"/>
      </w:r>
    </w:p>
    <w:p w14:paraId="19A045E7" w14:textId="79257718" w:rsidR="00F80AB3" w:rsidRDefault="008365B0" w:rsidP="00BE4AE4">
      <w:pPr>
        <w:rPr>
          <w:noProof/>
        </w:rPr>
      </w:pPr>
      <w:r>
        <w:rPr>
          <w:noProof/>
        </w:rPr>
        <mc:AlternateContent>
          <mc:Choice Requires="wps">
            <w:drawing>
              <wp:anchor distT="0" distB="0" distL="114300" distR="114300" simplePos="0" relativeHeight="251716608" behindDoc="0" locked="0" layoutInCell="1" allowOverlap="1" wp14:anchorId="5A7476CB" wp14:editId="791B3626">
                <wp:simplePos x="0" y="0"/>
                <wp:positionH relativeFrom="margin">
                  <wp:posOffset>672465</wp:posOffset>
                </wp:positionH>
                <wp:positionV relativeFrom="paragraph">
                  <wp:posOffset>2802428</wp:posOffset>
                </wp:positionV>
                <wp:extent cx="4225290" cy="567690"/>
                <wp:effectExtent l="0" t="0" r="3810" b="3810"/>
                <wp:wrapTopAndBottom/>
                <wp:docPr id="1180981695" name="Szövegdoboz 1"/>
                <wp:cNvGraphicFramePr/>
                <a:graphic xmlns:a="http://schemas.openxmlformats.org/drawingml/2006/main">
                  <a:graphicData uri="http://schemas.microsoft.com/office/word/2010/wordprocessingShape">
                    <wps:wsp>
                      <wps:cNvSpPr txBox="1"/>
                      <wps:spPr>
                        <a:xfrm>
                          <a:off x="0" y="0"/>
                          <a:ext cx="4225290" cy="567690"/>
                        </a:xfrm>
                        <a:prstGeom prst="rect">
                          <a:avLst/>
                        </a:prstGeom>
                        <a:solidFill>
                          <a:prstClr val="white"/>
                        </a:solidFill>
                        <a:ln>
                          <a:noFill/>
                        </a:ln>
                      </wps:spPr>
                      <wps:txbx>
                        <w:txbxContent>
                          <w:p w14:paraId="6F4FB54C" w14:textId="7D7CAB9A" w:rsidR="00B97DA0" w:rsidRPr="00D63865" w:rsidRDefault="004B0C06" w:rsidP="00B97DA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16</w:t>
                            </w:r>
                            <w:r>
                              <w:rPr>
                                <w:noProof/>
                              </w:rPr>
                              <w:fldChar w:fldCharType="end"/>
                            </w:r>
                            <w:bookmarkStart w:id="107" w:name="_Toc182311737"/>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7"/>
                            <w:r w:rsidR="006302BA">
                              <w:rPr>
                                <w:noProof/>
                              </w:rPr>
                              <w:fldChar w:fldCharType="end"/>
                            </w:r>
                            <w:r w:rsidR="006302B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476CB" id="_x0000_s1043" type="#_x0000_t202" style="position:absolute;left:0;text-align:left;margin-left:52.95pt;margin-top:220.65pt;width:332.7pt;height:44.7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NHAIAAEMEAAAOAAAAZHJzL2Uyb0RvYy54bWysU8Fu2zAMvQ/YPwi6L06CNV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" stroked="f">
                <v:textbox style="mso-fit-shape-to-text:t" inset="0,0,0,0">
                  <w:txbxContent>
                    <w:p w14:paraId="6F4FB54C" w14:textId="7D7CAB9A" w:rsidR="00B97DA0" w:rsidRPr="00D63865" w:rsidRDefault="004B0C06" w:rsidP="00B97DA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16</w:t>
                      </w:r>
                      <w:r>
                        <w:rPr>
                          <w:noProof/>
                        </w:rPr>
                        <w:fldChar w:fldCharType="end"/>
                      </w:r>
                      <w:bookmarkStart w:id="108" w:name="_Toc182311737"/>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8"/>
                      <w:r w:rsidR="006302BA">
                        <w:rPr>
                          <w:noProof/>
                        </w:rPr>
                        <w:fldChar w:fldCharType="end"/>
                      </w:r>
                      <w:r w:rsidR="006302BA">
                        <w:t xml:space="preserve"> </w:t>
                      </w:r>
                    </w:p>
                  </w:txbxContent>
                </v:textbox>
                <w10:wrap type="topAndBottom" anchorx="margin"/>
              </v:shape>
            </w:pict>
          </mc:Fallback>
        </mc:AlternateContent>
      </w:r>
      <w:r w:rsidRPr="00B97DA0">
        <w:rPr>
          <w:noProof/>
        </w:rPr>
        <w:drawing>
          <wp:anchor distT="0" distB="0" distL="114300" distR="114300" simplePos="0" relativeHeight="251714560" behindDoc="0" locked="0" layoutInCell="1" allowOverlap="1" wp14:anchorId="3402D5B5" wp14:editId="51325DA1">
            <wp:simplePos x="0" y="0"/>
            <wp:positionH relativeFrom="margin">
              <wp:posOffset>901065</wp:posOffset>
            </wp:positionH>
            <wp:positionV relativeFrom="paragraph">
              <wp:posOffset>24592</wp:posOffset>
            </wp:positionV>
            <wp:extent cx="3764280" cy="2757805"/>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3764280" cy="2757805"/>
                    </a:xfrm>
                    <a:prstGeom prst="rect">
                      <a:avLst/>
                    </a:prstGeom>
                  </pic:spPr>
                </pic:pic>
              </a:graphicData>
            </a:graphic>
          </wp:anchor>
        </w:drawing>
      </w:r>
    </w:p>
    <w:p w14:paraId="401D1606" w14:textId="765EB29B" w:rsidR="008368F0" w:rsidRDefault="008368F0" w:rsidP="00BE4AE4">
      <w:r w:rsidRPr="008368F0">
        <w:t xml:space="preserve">Jelenleg rengeteg CSS preprocesszor áll rendelkezésre. A SASS és az SCSS a két legnépszerűbb CSS-előfeldolgozó. Bár mindkettő </w:t>
      </w:r>
      <w:r w:rsidR="008043A9">
        <w:t>hasonlóan</w:t>
      </w:r>
      <w:r w:rsidRPr="008368F0">
        <w:t xml:space="preserve"> működik, van néhány fontos különbség a kettő között, ami megosztja a fejlesztői közösséget abban, hogy az egyiket válasszák a másik helyett. A webfejlesztés világában a SASS a Syntactically Awesome Style Sheets rövidítése, amely egy preprocesszor szkriptnyelv, amelyet vagy egy CSS fájlba értelmez (interpret), vagy fordít (compile). A gyakran Sassy CSS-nek nevezett SCSS a SASS fő szintaxisa, amely a már létező CSS-szintaxisra épül. A SASS és az SCSS egyaránt képes </w:t>
      </w:r>
      <w:r w:rsidRPr="008368F0">
        <w:lastRenderedPageBreak/>
        <w:t>importálni egymást. A SASS matematikai és változótámogatása valójában a CSS erejét növeli.</w:t>
      </w:r>
      <w:r w:rsidR="006E046B">
        <w:t xml:space="preserve"> A CSS és SASS változók közti egyik fő különbség a CSS változók deklaratív, és a SASS változók imperatív mivolta, tehát ha valahol használunk egy SASS változót, majd ez megváltozik később, ez a korábbi felhasználást nem fogja érinteni. A CSS változók változása</w:t>
      </w:r>
      <w:r w:rsidR="001B37E3">
        <w:t>i</w:t>
      </w:r>
      <w:r w:rsidR="006E046B">
        <w:t xml:space="preserve"> ezzel szemben minden azokat felhasználó elemre hatással vannak.</w:t>
      </w:r>
      <w:r w:rsidR="00800FFF">
        <w:t xml:space="preserve"> Erről a témáról tovább lehet olvasni itt: </w:t>
      </w:r>
      <w:r w:rsidR="00800FFF">
        <w:fldChar w:fldCharType="begin"/>
      </w:r>
      <w:r w:rsidR="00165E07">
        <w:instrText xml:space="preserve"> ADDIN ZOTERO_ITEM CSL_CITATION {"citationID":"vYhJmzBJ","properties":{"formattedCitation":"[24]","plainCitation":"[24]","noteIndex":0},"citationItems":[{"id":89,"uris":["http://zotero.org/users/14064510/items/AJGGIBK5"],"itemData":{"id":89,"type":"webpage","title":"Sass: Variables","URL":"https://sass-lang.com/documentation/variables/","accessed":{"date-parts":[["2024",5,6]]}}}],"schema":"https://github.com/citation-style-language/schema/raw/master/csl-citation.json"} </w:instrText>
      </w:r>
      <w:r w:rsidR="00800FFF">
        <w:fldChar w:fldCharType="separate"/>
      </w:r>
      <w:r w:rsidR="00165E07" w:rsidRPr="00165E07">
        <w:rPr>
          <w:rFonts w:cs="Times New Roman"/>
        </w:rPr>
        <w:t>[24]</w:t>
      </w:r>
      <w:r w:rsidR="00800FFF">
        <w:fldChar w:fldCharType="end"/>
      </w:r>
      <w:r w:rsidR="00800FFF">
        <w:t>.</w:t>
      </w:r>
    </w:p>
    <w:p w14:paraId="07FDFA48" w14:textId="77777777" w:rsidR="00D06EE3" w:rsidRDefault="00FA374F" w:rsidP="00D06EE3">
      <w:pPr>
        <w:pStyle w:val="Cmsor2"/>
        <w:numPr>
          <w:ilvl w:val="1"/>
          <w:numId w:val="19"/>
        </w:numPr>
      </w:pPr>
      <w:bookmarkStart w:id="109" w:name="_Toc182311773"/>
      <w:r>
        <w:t>Az oldal viselkedését befolyásoló technológiá</w:t>
      </w:r>
      <w:r w:rsidR="002739E4">
        <w:t>k</w:t>
      </w:r>
      <w:bookmarkEnd w:id="109"/>
    </w:p>
    <w:p w14:paraId="6D387C0C" w14:textId="789AAB0B" w:rsidR="002739E4" w:rsidRDefault="002739E4" w:rsidP="00D06EE3">
      <w:pPr>
        <w:pStyle w:val="Cmsor3"/>
        <w:numPr>
          <w:ilvl w:val="2"/>
          <w:numId w:val="19"/>
        </w:numPr>
      </w:pPr>
      <w:bookmarkStart w:id="110" w:name="_Toc182311774"/>
      <w:r>
        <w:t>JavaScript</w:t>
      </w:r>
      <w:bookmarkEnd w:id="110"/>
      <w:r w:rsidR="00146F92" w:rsidRPr="00146F92">
        <w:t xml:space="preserve"> </w:t>
      </w:r>
    </w:p>
    <w:p w14:paraId="503402BB" w14:textId="4DF52327" w:rsidR="00FA374F" w:rsidRDefault="00146F92" w:rsidP="0036533A">
      <w:r>
        <w:rPr>
          <w:noProof/>
        </w:rPr>
        <w:drawing>
          <wp:anchor distT="0" distB="0" distL="114300" distR="114300" simplePos="0" relativeHeight="251717632" behindDoc="0" locked="0" layoutInCell="1" allowOverlap="1" wp14:anchorId="5EA72924" wp14:editId="2654DB01">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w:t>
      </w:r>
      <w:r w:rsidR="008365B0">
        <w:t xml:space="preserve"> az oldal szerkezetét írja le, ebbe viszont</w:t>
      </w:r>
      <w:r w:rsidR="00FA374F" w:rsidRPr="00FA374F">
        <w:t xml:space="preserve"> beágyazhat</w:t>
      </w:r>
      <w:r w:rsidR="008365B0">
        <w:t>unk</w:t>
      </w:r>
      <w:r w:rsidR="00FA374F" w:rsidRPr="00FA374F">
        <w:t xml:space="preserve"> olyan </w:t>
      </w:r>
      <w:r w:rsidR="00FA374F">
        <w:t>script</w:t>
      </w:r>
      <w:r w:rsidR="00FA374F" w:rsidRPr="00FA374F">
        <w:t xml:space="preserve">nyelvvel írt programokat, </w:t>
      </w:r>
      <w:r w:rsidR="00FA374F">
        <w:t xml:space="preserve">mint </w:t>
      </w:r>
      <w:r w:rsidR="00FA374F" w:rsidRPr="00FA374F">
        <w:t>például a JavaScript</w:t>
      </w:r>
      <w:r w:rsidR="008365B0">
        <w:t xml:space="preserve">, </w:t>
      </w:r>
      <w:r w:rsidR="00FA374F" w:rsidRPr="00FA374F">
        <w:t>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31BC0CEB" w:rsidR="006F32BD" w:rsidRDefault="008365B0" w:rsidP="006F32BD">
      <w:r>
        <w:rPr>
          <w:noProof/>
        </w:rPr>
        <mc:AlternateContent>
          <mc:Choice Requires="wps">
            <w:drawing>
              <wp:anchor distT="0" distB="0" distL="114300" distR="114300" simplePos="0" relativeHeight="251719680" behindDoc="0" locked="0" layoutInCell="1" allowOverlap="1" wp14:anchorId="0534DBE0" wp14:editId="24BC81EB">
                <wp:simplePos x="0" y="0"/>
                <wp:positionH relativeFrom="margin">
                  <wp:align>left</wp:align>
                </wp:positionH>
                <wp:positionV relativeFrom="paragraph">
                  <wp:posOffset>458470</wp:posOffset>
                </wp:positionV>
                <wp:extent cx="1676400" cy="678815"/>
                <wp:effectExtent l="0" t="0" r="0" b="6985"/>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78815"/>
                        </a:xfrm>
                        <a:prstGeom prst="rect">
                          <a:avLst/>
                        </a:prstGeom>
                        <a:solidFill>
                          <a:prstClr val="white"/>
                        </a:solidFill>
                        <a:ln>
                          <a:noFill/>
                        </a:ln>
                      </wps:spPr>
                      <wps:txbx>
                        <w:txbxContent>
                          <w:p w14:paraId="075A7DAB" w14:textId="65288A92" w:rsidR="00146F92" w:rsidRPr="007419B1" w:rsidRDefault="004B0C06" w:rsidP="00146F9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17</w:t>
                            </w:r>
                            <w:r>
                              <w:rPr>
                                <w:noProof/>
                              </w:rPr>
                              <w:fldChar w:fldCharType="end"/>
                            </w:r>
                            <w:bookmarkStart w:id="111" w:name="_Toc182311738"/>
                            <w:r w:rsidR="00146F92">
                              <w:t>. ábra: JavaScript logó</w:t>
                            </w:r>
                            <w:r w:rsidR="008365B0">
                              <w:t xml:space="preserve"> [26]</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4DBE0" id="_x0000_s1044" type="#_x0000_t202" style="position:absolute;left:0;text-align:left;margin-left:0;margin-top:36.1pt;width:132pt;height:53.4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" stroked="f">
                <v:textbox inset="0,0,0,0">
                  <w:txbxContent>
                    <w:p w14:paraId="075A7DAB" w14:textId="65288A92" w:rsidR="00146F92" w:rsidRPr="007419B1" w:rsidRDefault="004B0C06" w:rsidP="00146F9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17</w:t>
                      </w:r>
                      <w:r>
                        <w:rPr>
                          <w:noProof/>
                        </w:rPr>
                        <w:fldChar w:fldCharType="end"/>
                      </w:r>
                      <w:bookmarkStart w:id="112" w:name="_Toc182311738"/>
                      <w:r w:rsidR="00146F92">
                        <w:t>. ábra: JavaScript logó</w:t>
                      </w:r>
                      <w:r w:rsidR="008365B0">
                        <w:t xml:space="preserve"> [26]</w:t>
                      </w:r>
                      <w:bookmarkEnd w:id="112"/>
                    </w:p>
                  </w:txbxContent>
                </v:textbox>
                <w10:wrap type="square" anchorx="margin"/>
              </v:shape>
            </w:pict>
          </mc:Fallback>
        </mc:AlternateContent>
      </w:r>
      <w:r w:rsidR="006F32BD">
        <w:t xml:space="preserve">A JavaScript, vagy annak valamely változata, ma már alapvető fontosságú a weboldalak fejlesztésében. Képes arra, hogy interaktívvá és élénkké tegye az online felületeket </w:t>
      </w:r>
      <w:r w:rsidR="000958EC">
        <w:t>a</w:t>
      </w:r>
      <w:r w:rsidR="006F32BD">
        <w:t>záltal,</w:t>
      </w:r>
      <w:r w:rsidR="000958EC">
        <w:t xml:space="preserve"> hogy </w:t>
      </w:r>
      <w:r w:rsidR="006F32BD">
        <w:t>felugró ablakokat, interaktív űrlapokat és egyéb dinamikus elemeket adunk</w:t>
      </w:r>
      <w:r w:rsidR="000958EC">
        <w:t xml:space="preserve"> vele</w:t>
      </w:r>
      <w:r w:rsidR="006F32BD">
        <w:t xml:space="preserve"> az oldalakhoz,</w:t>
      </w:r>
      <w:r w:rsidR="00BF17E3">
        <w:t xml:space="preserve"> ezzel azt is</w:t>
      </w:r>
      <w:r w:rsidR="006F32BD">
        <w:t xml:space="preserve"> lehetővé t</w:t>
      </w:r>
      <w:r w:rsidR="00BF17E3">
        <w:t>éve, hogy</w:t>
      </w:r>
      <w:r w:rsidR="006F32BD">
        <w:t xml:space="preserve"> a felhasználók aktívan kommunikáljanak </w:t>
      </w:r>
      <w:r w:rsidR="00263E97">
        <w:t>ezekkel az elemekkel, és a weboldallal</w:t>
      </w:r>
      <w:r w:rsidR="006F32BD">
        <w:t>.</w:t>
      </w:r>
    </w:p>
    <w:p w14:paraId="74E96AA2" w14:textId="4248084C"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w:t>
      </w:r>
      <w:r w:rsidR="00E45BB2">
        <w:t xml:space="preserve"> ebben az esetben</w:t>
      </w:r>
      <w:r w:rsidR="00953508">
        <w:t xml:space="preserve"> továbbra is egy szálon </w:t>
      </w:r>
      <w:r w:rsidR="00205B47">
        <w:t xml:space="preserve">futtatja az aszinkron függvényeket, </w:t>
      </w:r>
      <w:r w:rsidR="00953508">
        <w:t>viszont a Web Worker-ek 2009-es bevezetésével képesek lettünk több szál használatára</w:t>
      </w:r>
      <w:r w:rsidR="00205B47">
        <w:t xml:space="preserve"> is</w:t>
      </w:r>
      <w:r w:rsidR="00953508">
        <w:t xml:space="preserve">. </w:t>
      </w:r>
      <w:r w:rsidR="00953508">
        <w:fldChar w:fldCharType="begin"/>
      </w:r>
      <w:r w:rsidR="008365B0">
        <w:instrText xml:space="preserve"> ADDIN ZOTERO_ITEM CSL_CITATION {"citationID":"SAC39VXA","properties":{"formattedCitation":"[25]","plainCitation":"[25]","noteIndex":0},"citationItems":[{"id":60,"uris":["http://zotero.org/users/14064510/items/4VRY39X5"],"itemData":{"id":60,"type":"post-weblog","abstract":"A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8365B0" w:rsidRPr="008365B0">
        <w:rPr>
          <w:rFonts w:cs="Times New Roman"/>
        </w:rPr>
        <w:t>[25]</w:t>
      </w:r>
      <w:r w:rsidR="00953508">
        <w:fldChar w:fldCharType="end"/>
      </w:r>
      <w:r w:rsidR="008365B0">
        <w:t xml:space="preserve"> </w:t>
      </w:r>
      <w:r w:rsidR="008365B0" w:rsidRPr="00B30911">
        <w:rPr>
          <w:color w:val="FFFFFF" w:themeColor="background1"/>
        </w:rPr>
        <w:fldChar w:fldCharType="begin"/>
      </w:r>
      <w:r w:rsidR="008365B0" w:rsidRPr="00B30911">
        <w:rPr>
          <w:color w:val="FFFFFF" w:themeColor="background1"/>
        </w:rPr>
        <w:instrText xml:space="preserve"> ADDIN ZOTERO_ITEM CSL_CITATION {"citationID":"sY4LouYI","properties":{"formattedCitation":"[26]","plainCitation":"[26]","noteIndex":0},"citationItems":[{"id":66,"uris":["http://zotero.org/users/14064510/items/EEBNB2SF"],"itemData":{"id":66,"type":"graphic","archive":"Wikipedia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rsidR="008365B0" w:rsidRPr="00B30911">
        <w:rPr>
          <w:color w:val="FFFFFF" w:themeColor="background1"/>
        </w:rPr>
        <w:fldChar w:fldCharType="separate"/>
      </w:r>
      <w:r w:rsidR="008365B0" w:rsidRPr="00B30911">
        <w:rPr>
          <w:rFonts w:cs="Times New Roman"/>
          <w:color w:val="FFFFFF" w:themeColor="background1"/>
        </w:rPr>
        <w:t>[26]</w:t>
      </w:r>
      <w:r w:rsidR="008365B0" w:rsidRPr="00B30911">
        <w:rPr>
          <w:color w:val="FFFFFF" w:themeColor="background1"/>
        </w:rPr>
        <w:fldChar w:fldCharType="end"/>
      </w:r>
      <w:r w:rsidR="008365B0" w:rsidRPr="00B30911">
        <w:rPr>
          <w:color w:val="FFFFFF" w:themeColor="background1"/>
        </w:rPr>
        <w:t xml:space="preserve"> </w:t>
      </w:r>
    </w:p>
    <w:p w14:paraId="6A3E3D43" w14:textId="77777777" w:rsidR="00924ACD" w:rsidRDefault="00924ACD">
      <w:pPr>
        <w:widowControl/>
        <w:suppressAutoHyphens w:val="0"/>
        <w:spacing w:line="240" w:lineRule="auto"/>
        <w:jc w:val="left"/>
      </w:pPr>
      <w:r>
        <w:br w:type="page"/>
      </w:r>
    </w:p>
    <w:p w14:paraId="20099C9A" w14:textId="249661A1" w:rsidR="00035910" w:rsidRDefault="0036533A" w:rsidP="0036533A">
      <w:r>
        <w:lastRenderedPageBreak/>
        <w:t>A JavaScript (JS) értelmezett (interpretált</w:t>
      </w:r>
      <w:r w:rsidR="00F5789D">
        <w:t xml:space="preserve">), </w:t>
      </w:r>
      <w:r>
        <w:t xml:space="preserve">vagy </w:t>
      </w:r>
      <w:r w:rsidR="00F5789D">
        <w:t>„</w:t>
      </w:r>
      <w:r>
        <w:t>just-in-time</w:t>
      </w:r>
      <w:r w:rsidR="00F5789D">
        <w:t xml:space="preserve">” </w:t>
      </w:r>
      <w:r>
        <w:t>fordított</w:t>
      </w:r>
      <w:r w:rsidR="00F5789D">
        <w:t xml:space="preserve"> (just-in-time compiled)</w:t>
      </w:r>
      <w:r>
        <w:t xml:space="preserve"> programozási nyelv </w:t>
      </w:r>
      <w:r w:rsidR="00953508">
        <w:t>first-class függvényekkel</w:t>
      </w:r>
      <w:r w:rsidR="00AB02C2">
        <w:t xml:space="preserve">, ami annyit jelent, hogy </w:t>
      </w:r>
      <w:r w:rsidR="00AB02C2" w:rsidRPr="00953508">
        <w:t xml:space="preserve">a függvényeket az adott nyelven úgy kezelik, mint bármely más változót. Egy ilyen nyelvben például egy függvényt át lehet adni </w:t>
      </w:r>
      <w:r w:rsidR="00AB02C2">
        <w:t>paraméterként</w:t>
      </w:r>
      <w:r w:rsidR="00AB02C2" w:rsidRPr="00953508">
        <w:t xml:space="preserve"> más függvényeknek, egy függvény visszaadhatja</w:t>
      </w:r>
      <w:r w:rsidR="00AB02C2">
        <w:t xml:space="preserve"> azt</w:t>
      </w:r>
      <w:r w:rsidR="00AB02C2" w:rsidRPr="00953508">
        <w:t>, és értékként hozzárendelhető egy változóhoz</w:t>
      </w:r>
      <w:r w:rsidR="00AB02C2">
        <w:t xml:space="preserve"> is </w:t>
      </w:r>
      <w:r w:rsidR="00AB02C2" w:rsidRPr="00AB02C2">
        <w:fldChar w:fldCharType="begin"/>
      </w:r>
      <w:r w:rsidR="008D0DF7">
        <w:instrText xml:space="preserve"> ADDIN ZOTERO_ITEM CSL_CITATION {"citationID":"i92gTrDj","properties":{"formattedCitation":"[27]","plainCitation":"[27]","noteIndex":0},"citationItems":[{"id":62,"uris":["http://zotero.org/users/14064510/items/3JSG58J5"],"itemData":{"id":62,"type":"webpage","abstract":"A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AB02C2" w:rsidRPr="00AB02C2">
        <w:fldChar w:fldCharType="separate"/>
      </w:r>
      <w:r w:rsidR="00AB02C2" w:rsidRPr="00AB02C2">
        <w:t>[27]</w:t>
      </w:r>
      <w:r w:rsidR="00AB02C2" w:rsidRPr="00AB02C2">
        <w:fldChar w:fldCharType="end"/>
      </w:r>
      <w:r>
        <w:t xml:space="preserve">. Bár leginkább a weboldalak szkriptnyelveként ismert, számos </w:t>
      </w:r>
      <w:r w:rsidR="00D06EE3">
        <w:t>olyan környezetben is használják, amely nem böngésző</w:t>
      </w:r>
      <w:r>
        <w:t>, például a Node.js</w:t>
      </w:r>
      <w:r w:rsidR="00A8758E">
        <w:t xml:space="preserve"> alatt</w:t>
      </w:r>
      <w:r>
        <w:t>.</w:t>
      </w:r>
    </w:p>
    <w:p w14:paraId="792B04B4" w14:textId="03194010" w:rsidR="0036533A" w:rsidRDefault="0036533A" w:rsidP="0036533A">
      <w:r>
        <w:t>A JavaScript egy prototípus-alapú</w:t>
      </w:r>
      <w:r w:rsidR="00AB02C2">
        <w:t xml:space="preserve"> </w:t>
      </w:r>
      <w:r w:rsidR="00AB02C2" w:rsidRPr="00035910">
        <w:rPr>
          <w:i/>
          <w:iCs/>
        </w:rPr>
        <w:t xml:space="preserve">(a prototípus-alapú programozás az objektumorientált programozás olyan formája, amelyben az osztályokat nem explicit módon definiálják, hanem úgy származtatják, hogy tulajdonságokat és metódusokat adnak hozzá egy másik osztály példányához </w:t>
      </w:r>
      <w:r w:rsidR="00AB02C2" w:rsidRPr="00035910">
        <w:rPr>
          <w:i/>
          <w:iCs/>
        </w:rPr>
        <w:fldChar w:fldCharType="begin"/>
      </w:r>
      <w:r w:rsidR="008D0DF7">
        <w:rPr>
          <w:i/>
          <w:iCs/>
        </w:rPr>
        <w:instrText xml:space="preserve"> ADDIN ZOTERO_ITEM CSL_CITATION {"citationID":"BwAPihE1","properties":{"formattedCitation":"[28]","plainCitation":"[28]","noteIndex":0},"citationItems":[{"id":64,"uris":["http://zotero.org/users/14064510/items/SAK8WYLL"],"itemData":{"id":64,"type":"webpage","abstract":"Prototype-based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Glossary","URL":"https://developer.mozilla.org/en-US/docs/Glossary/Prototype-based_programming","accessed":{"date-parts":[["2024",4,24]]},"issued":{"date-parts":[["2023",6,8]]}}}],"schema":"https://github.com/citation-style-language/schema/raw/master/csl-citation.json"} </w:instrText>
      </w:r>
      <w:r w:rsidR="00AB02C2" w:rsidRPr="00035910">
        <w:rPr>
          <w:i/>
          <w:iCs/>
        </w:rPr>
        <w:fldChar w:fldCharType="separate"/>
      </w:r>
      <w:r w:rsidR="00AB02C2" w:rsidRPr="00035910">
        <w:rPr>
          <w:i/>
          <w:iCs/>
        </w:rPr>
        <w:t>[28]</w:t>
      </w:r>
      <w:r w:rsidR="00AB02C2" w:rsidRPr="00035910">
        <w:rPr>
          <w:i/>
          <w:iCs/>
        </w:rPr>
        <w:fldChar w:fldCharType="end"/>
      </w:r>
      <w:r w:rsidR="00AB02C2" w:rsidRPr="00035910">
        <w:rPr>
          <w:i/>
          <w:iCs/>
        </w:rPr>
        <w:t>)</w:t>
      </w:r>
      <w:r>
        <w:t>, többparadigmás</w:t>
      </w:r>
      <w:r w:rsidR="00AB02C2">
        <w:t xml:space="preserve"> </w:t>
      </w:r>
      <w:r w:rsidR="00AB02C2" w:rsidRPr="00035910">
        <w:rPr>
          <w:i/>
          <w:iCs/>
        </w:rPr>
        <w:t>(több programozási paradigmát támogat, mint például az objektumorientált</w:t>
      </w:r>
      <w:r w:rsidR="00A857D6">
        <w:rPr>
          <w:i/>
          <w:iCs/>
        </w:rPr>
        <w:t xml:space="preserve"> és a</w:t>
      </w:r>
      <w:r w:rsidR="00AB02C2" w:rsidRPr="00035910">
        <w:rPr>
          <w:i/>
          <w:iCs/>
        </w:rPr>
        <w:t xml:space="preserve"> funkcionális</w:t>
      </w:r>
      <w:r w:rsidR="008D0DF7">
        <w:rPr>
          <w:i/>
          <w:iCs/>
        </w:rPr>
        <w:t xml:space="preserve"> </w:t>
      </w:r>
      <w:r w:rsidR="008D0DF7" w:rsidRPr="008D0DF7">
        <w:rPr>
          <w:i/>
          <w:iCs/>
        </w:rPr>
        <w:fldChar w:fldCharType="begin"/>
      </w:r>
      <w:r w:rsidR="008D0DF7" w:rsidRPr="008D0DF7">
        <w:rPr>
          <w:i/>
          <w:iCs/>
        </w:rPr>
        <w:instrText xml:space="preserve"> ADDIN ZOTERO_ITEM CSL_CITATION {"citationID":"eDttNTL3","properties":{"formattedCitation":"[29]","plainCitation":"[29]","noteIndex":0},"citationItems":[{"id":95,"uris":["http://zotero.org/users/14064510/items/QSP5SVHX"],"itemData":{"id":95,"type":"webpage","title":"JavaScript Programming Paradigms","URL":"https://byby.dev/js-paradigms","accessed":{"date-parts":[["2024",5,6]]}}}],"schema":"https://github.com/citation-style-language/schema/raw/master/csl-citation.json"} </w:instrText>
      </w:r>
      <w:r w:rsidR="008D0DF7" w:rsidRPr="008D0DF7">
        <w:rPr>
          <w:i/>
          <w:iCs/>
        </w:rPr>
        <w:fldChar w:fldCharType="separate"/>
      </w:r>
      <w:r w:rsidR="008D0DF7" w:rsidRPr="008D0DF7">
        <w:rPr>
          <w:rFonts w:cs="Times New Roman"/>
          <w:i/>
          <w:iCs/>
        </w:rPr>
        <w:t>[29]</w:t>
      </w:r>
      <w:r w:rsidR="008D0DF7" w:rsidRPr="008D0DF7">
        <w:rPr>
          <w:i/>
          <w:iCs/>
        </w:rPr>
        <w:fldChar w:fldCharType="end"/>
      </w:r>
      <w:r w:rsidR="00AB02C2" w:rsidRPr="00035910">
        <w:rPr>
          <w:i/>
          <w:iCs/>
        </w:rPr>
        <w:t>)</w:t>
      </w:r>
      <w:r>
        <w:t>, egyszálú, dinamikus nyelv</w:t>
      </w:r>
      <w:r w:rsidR="008D0DF7">
        <w:t xml:space="preserve"> </w:t>
      </w:r>
      <w:r w:rsidR="008D0DF7" w:rsidRPr="008D0DF7">
        <w:rPr>
          <w:i/>
          <w:iCs/>
        </w:rPr>
        <w:t>(dinamikus típusokat használ, tehát futásidőben a változók típusa változhat)</w:t>
      </w:r>
      <w:r w:rsidRPr="008D0DF7">
        <w:rPr>
          <w:i/>
          <w:iCs/>
        </w:rPr>
        <w:t xml:space="preserve">, </w:t>
      </w:r>
      <w:r>
        <w:t>amely támogatja az objektumorientált, imperatív és deklaratív (pl. funkcionális programozási) stílusokat.</w:t>
      </w:r>
      <w:r w:rsidR="005E0968">
        <w:t xml:space="preserve"> </w:t>
      </w:r>
      <w:r w:rsidR="00EA3EDC">
        <w:fldChar w:fldCharType="begin"/>
      </w:r>
      <w:r w:rsidR="00035910">
        <w:instrText xml:space="preserve"> ADDIN ZOTERO_ITEM CSL_CITATION {"citationID":"6mSJ0Ysh","properties":{"formattedCitation":"[30]","plainCitation":"[30]","noteIndex":0},"citationItems":[{"id":58,"uris":["http://zotero.org/users/14064510/items/WAFG4A2G"],"itemData":{"id":58,"type":"webpage","abstract":"JavaScript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035910" w:rsidRPr="00035910">
        <w:rPr>
          <w:rFonts w:cs="Times New Roman"/>
        </w:rPr>
        <w:t>[30]</w:t>
      </w:r>
      <w:r w:rsidR="00EA3EDC">
        <w:fldChar w:fldCharType="end"/>
      </w:r>
    </w:p>
    <w:p w14:paraId="431084E0" w14:textId="0F0D03E7" w:rsidR="00421256" w:rsidRDefault="00421256" w:rsidP="0036533A"/>
    <w:p w14:paraId="0B713393" w14:textId="2C13ED1B" w:rsidR="00421256" w:rsidRDefault="00421256" w:rsidP="00421256">
      <w:pPr>
        <w:widowControl/>
        <w:suppressAutoHyphens w:val="0"/>
        <w:spacing w:line="240" w:lineRule="auto"/>
        <w:jc w:val="left"/>
      </w:pPr>
      <w:r>
        <w:br w:type="page"/>
      </w:r>
    </w:p>
    <w:p w14:paraId="6FFF0B30" w14:textId="6A4AE31C" w:rsidR="0036533A" w:rsidRDefault="00A46066" w:rsidP="0036533A">
      <w:pPr>
        <w:pStyle w:val="Cmsor3"/>
        <w:numPr>
          <w:ilvl w:val="2"/>
          <w:numId w:val="19"/>
        </w:numPr>
      </w:pPr>
      <w:bookmarkStart w:id="113" w:name="_Toc182311775"/>
      <w:r>
        <w:lastRenderedPageBreak/>
        <w:t>Type</w:t>
      </w:r>
      <w:r w:rsidR="00683FA7">
        <w:t>S</w:t>
      </w:r>
      <w:r>
        <w:t>cript</w:t>
      </w:r>
      <w:bookmarkEnd w:id="113"/>
    </w:p>
    <w:p w14:paraId="7E336D9A" w14:textId="0771A439" w:rsidR="00DB1F96" w:rsidRDefault="004E4D80" w:rsidP="00DB1F96">
      <w:r>
        <w:rPr>
          <w:noProof/>
        </w:rPr>
        <w:drawing>
          <wp:anchor distT="0" distB="0" distL="114300" distR="114300" simplePos="0" relativeHeight="251723776" behindDoc="0" locked="0" layoutInCell="1" allowOverlap="1" wp14:anchorId="31CC2EF3" wp14:editId="77B1026D">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A TypeScript</w:t>
      </w:r>
      <w:r w:rsidR="007C2200">
        <w:t xml:space="preserve"> (TS)</w:t>
      </w:r>
      <w:r>
        <w:t xml:space="preserve"> </w:t>
      </w:r>
      <w:r w:rsidR="00DB1F96">
        <w:t>egy</w:t>
      </w:r>
      <w:r>
        <w:t xml:space="preserve"> </w:t>
      </w:r>
      <w:r w:rsidR="00DB1F96">
        <w:t xml:space="preserve">kibővített verziója a JavaScript programozási nyelvnek, amelyet gyakran használnak a modern webfejlesztés során. </w:t>
      </w:r>
      <w:r w:rsidR="009A6315" w:rsidRPr="009A6315">
        <w:rPr>
          <w:color w:val="FFFFFF" w:themeColor="background1"/>
        </w:rPr>
        <w:fldChar w:fldCharType="begin"/>
      </w:r>
      <w:r w:rsidR="009A6315" w:rsidRPr="009A6315">
        <w:rPr>
          <w:color w:val="FFFFFF" w:themeColor="background1"/>
        </w:rPr>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rsidRPr="009A6315">
        <w:rPr>
          <w:color w:val="FFFFFF" w:themeColor="background1"/>
        </w:rPr>
        <w:fldChar w:fldCharType="separate"/>
      </w:r>
      <w:r w:rsidR="009A6315" w:rsidRPr="009A6315">
        <w:rPr>
          <w:rFonts w:cs="Times New Roman"/>
          <w:color w:val="FFFFFF" w:themeColor="background1"/>
        </w:rPr>
        <w:t>[31]</w:t>
      </w:r>
      <w:r w:rsidR="009A6315" w:rsidRPr="009A6315">
        <w:rPr>
          <w:color w:val="FFFFFF" w:themeColor="background1"/>
        </w:rPr>
        <w:fldChar w:fldCharType="end"/>
      </w:r>
    </w:p>
    <w:p w14:paraId="3C7A5267" w14:textId="2DB5E3B8" w:rsidR="00DB1F96" w:rsidRDefault="00E26C47" w:rsidP="00DB1F96">
      <w:r>
        <w:rPr>
          <w:noProof/>
        </w:rPr>
        <mc:AlternateContent>
          <mc:Choice Requires="wps">
            <w:drawing>
              <wp:anchor distT="0" distB="0" distL="114300" distR="114300" simplePos="0" relativeHeight="251725824" behindDoc="0" locked="0" layoutInCell="1" allowOverlap="1" wp14:anchorId="3B4ED828" wp14:editId="35EDC87C">
                <wp:simplePos x="0" y="0"/>
                <wp:positionH relativeFrom="margin">
                  <wp:align>right</wp:align>
                </wp:positionH>
                <wp:positionV relativeFrom="paragraph">
                  <wp:posOffset>1139190</wp:posOffset>
                </wp:positionV>
                <wp:extent cx="1866900" cy="655320"/>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55320"/>
                        </a:xfrm>
                        <a:prstGeom prst="rect">
                          <a:avLst/>
                        </a:prstGeom>
                        <a:solidFill>
                          <a:prstClr val="white"/>
                        </a:solidFill>
                        <a:ln>
                          <a:noFill/>
                        </a:ln>
                      </wps:spPr>
                      <wps:txbx>
                        <w:txbxContent>
                          <w:p w14:paraId="3ADF408F" w14:textId="214AF234" w:rsidR="004E4D80" w:rsidRPr="00EB2BE8" w:rsidRDefault="004B0C06" w:rsidP="004E4D8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18</w:t>
                            </w:r>
                            <w:r>
                              <w:rPr>
                                <w:noProof/>
                              </w:rPr>
                              <w:fldChar w:fldCharType="end"/>
                            </w:r>
                            <w:bookmarkStart w:id="114" w:name="_Toc182311739"/>
                            <w:r w:rsidR="004E4D80">
                              <w:t>. ábra: 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4"/>
                            <w:r w:rsidR="009A631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ED828" id="_x0000_s1045" type="#_x0000_t202" style="position:absolute;left:0;text-align:left;margin-left:95.8pt;margin-top:89.7pt;width:147pt;height:51.6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" stroked="f">
                <v:textbox inset="0,0,0,0">
                  <w:txbxContent>
                    <w:p w14:paraId="3ADF408F" w14:textId="214AF234" w:rsidR="004E4D80" w:rsidRPr="00EB2BE8" w:rsidRDefault="004B0C06" w:rsidP="004E4D8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18</w:t>
                      </w:r>
                      <w:r>
                        <w:rPr>
                          <w:noProof/>
                        </w:rPr>
                        <w:fldChar w:fldCharType="end"/>
                      </w:r>
                      <w:bookmarkStart w:id="115" w:name="_Toc182311739"/>
                      <w:r w:rsidR="004E4D80">
                        <w:t>. ábra: 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5"/>
                      <w:r w:rsidR="009A6315">
                        <w:fldChar w:fldCharType="end"/>
                      </w:r>
                    </w:p>
                  </w:txbxContent>
                </v:textbox>
                <w10:wrap type="square" anchorx="margin"/>
              </v:shape>
            </w:pict>
          </mc:Fallback>
        </mc:AlternateContent>
      </w:r>
      <w:r w:rsidR="004E4D80">
        <w:t>Az egyik legfőbb különbsége a vanilla</w:t>
      </w:r>
      <w:r w:rsidR="008D2787">
        <w:t xml:space="preserve"> </w:t>
      </w:r>
      <w:r w:rsidR="008D2787" w:rsidRPr="008B2107">
        <w:rPr>
          <w:i/>
          <w:iCs/>
        </w:rPr>
        <w:t>(olyan szoftver, hardver vagy algoritmus, amelye</w:t>
      </w:r>
      <w:r w:rsidR="000D70FD" w:rsidRPr="008B2107">
        <w:rPr>
          <w:i/>
          <w:iCs/>
        </w:rPr>
        <w:t>t</w:t>
      </w:r>
      <w:r w:rsidR="008D2787" w:rsidRPr="008B2107">
        <w:rPr>
          <w:i/>
          <w:iCs/>
        </w:rPr>
        <w:t xml:space="preserve"> nem alakítottak át vagy módosítottak eredeti formáj</w:t>
      </w:r>
      <w:r w:rsidR="000D70FD" w:rsidRPr="008B2107">
        <w:rPr>
          <w:i/>
          <w:iCs/>
        </w:rPr>
        <w:t>áról</w:t>
      </w:r>
      <w:r w:rsidR="008D2787" w:rsidRPr="008B2107">
        <w:rPr>
          <w:i/>
          <w:iCs/>
        </w:rPr>
        <w:t>)</w:t>
      </w:r>
      <w:r w:rsidR="00DB1F96">
        <w:t xml:space="preserve"> JavaScripthez képest</w:t>
      </w:r>
      <w:r w:rsidR="004E4D80">
        <w:t>, hogy</w:t>
      </w:r>
      <w:r w:rsidR="006754E2">
        <w:t xml:space="preserve"> statikus típusokat és</w:t>
      </w:r>
      <w:r w:rsidR="00DB1F96">
        <w:t xml:space="preserve"> szigorúbb típusellenőrzést biztosít, így segítve a fejlesztőket a kód hibáinak korai felfedezésében és megelőzésében.</w:t>
      </w:r>
    </w:p>
    <w:p w14:paraId="15825191" w14:textId="1D5CBCBA" w:rsidR="007C2200" w:rsidRDefault="007C2200" w:rsidP="007C2200">
      <w:r>
        <w:t>Ez azt jelenti, hogy a TypeScript lehetővé teszi a kódon belül átadott adatok típusainak</w:t>
      </w:r>
      <w:r w:rsidR="001D44E3">
        <w:t xml:space="preserve"> fejlesztő</w:t>
      </w:r>
      <w:r>
        <w:t xml:space="preserve"> </w:t>
      </w:r>
      <w:r w:rsidR="001D44E3">
        <w:t xml:space="preserve">általi </w:t>
      </w:r>
      <w:r>
        <w:t>meghatározását</w:t>
      </w:r>
      <w:r w:rsidR="001D44E3">
        <w:t xml:space="preserve"> és korlátozását</w:t>
      </w:r>
      <w:r w:rsidR="00455CB6">
        <w:t>, tehát egy ilyen módon korlátozott változó a típusát nem, csak az értékét változtathatja meg.</w:t>
      </w:r>
      <w:r w:rsidR="001D44E3">
        <w:t xml:space="preserve"> </w:t>
      </w:r>
      <w:r w:rsidR="00455CB6">
        <w:t>Emellett, és ennek köszönhetően</w:t>
      </w:r>
      <w:r w:rsidR="00881479">
        <w:t xml:space="preserve"> a TypeScript</w:t>
      </w:r>
      <w:r w:rsidR="001D44E3">
        <w:t xml:space="preserve"> </w:t>
      </w:r>
      <w:r>
        <w:t>képes hibajelzést küldeni, ha a típusok nem egyeznek meg.</w:t>
      </w:r>
      <w:r w:rsidR="00A713CB">
        <w:t xml:space="preserve"> Erre azért képes, mert a</w:t>
      </w:r>
      <w:r w:rsidR="00A713CB" w:rsidRPr="006442F4">
        <w:t xml:space="preserve"> TypeScript fordítási idejű típusellenőrzést használ. Ez azt jelenti, hogy a kód futtatása </w:t>
      </w:r>
      <w:r w:rsidR="00A713CB" w:rsidRPr="006442F4">
        <w:rPr>
          <w:i/>
          <w:iCs/>
        </w:rPr>
        <w:t>előtt</w:t>
      </w:r>
      <w:r w:rsidR="00A713CB" w:rsidRPr="006442F4">
        <w:t xml:space="preserve"> ellenőrzi, hogy a megadott típusok egyeznek-e, nem pedig a kód futtatása közben</w:t>
      </w:r>
      <w:r w:rsidR="00FB62E0">
        <w:t xml:space="preserve"> </w:t>
      </w:r>
      <w:r w:rsidR="00A713CB" w:rsidRPr="00A713CB">
        <w:fldChar w:fldCharType="begin"/>
      </w:r>
      <w:r w:rsidR="00B90A0A">
        <w:instrText xml:space="preserve"> ADDIN ZOTERO_ITEM CSL_CITATION {"citationID":"DaARUSrf","properties":{"formattedCitation":"[32]","plainCitation":"[32]","noteIndex":0},"citationItems":[{"id":97,"uris":["http://zotero.org/users/14064510/items/QCDZRJSE"],"itemData":{"id":97,"type":"webpage","abstract":"Step one in learning TypeScript: The basic types.","language":"en","title":"Documentation - The Basics","URL":"https://www.typescriptlang.org/docs/handbook/2/basic-types.html","accessed":{"date-parts":[["2024",5,6]]}}}],"schema":"https://github.com/citation-style-language/schema/raw/master/csl-citation.json"} </w:instrText>
      </w:r>
      <w:r w:rsidR="00A713CB" w:rsidRPr="00A713CB">
        <w:fldChar w:fldCharType="separate"/>
      </w:r>
      <w:r w:rsidR="00B90A0A" w:rsidRPr="00B90A0A">
        <w:rPr>
          <w:rFonts w:cs="Times New Roman"/>
        </w:rPr>
        <w:t>[32]</w:t>
      </w:r>
      <w:r w:rsidR="00A713CB" w:rsidRPr="00A713CB">
        <w:fldChar w:fldCharType="end"/>
      </w:r>
      <w:r w:rsidR="00FB62E0">
        <w:t>.</w:t>
      </w:r>
    </w:p>
    <w:p w14:paraId="1B8D5D04" w14:textId="03F95B22" w:rsidR="007C2200" w:rsidRDefault="007C2200" w:rsidP="007C2200">
      <w:r>
        <w:t>A TypeScript például hibát jelez, ha egy stringet ad</w:t>
      </w:r>
      <w:r w:rsidR="00A41601">
        <w:t>unk</w:t>
      </w:r>
      <w:r>
        <w:t xml:space="preserve"> át egy olyan függvény</w:t>
      </w:r>
      <w:r w:rsidR="00FB62CA">
        <w:t>nek</w:t>
      </w:r>
      <w:r>
        <w:t>, amely</w:t>
      </w:r>
      <w:r w:rsidR="00A04952">
        <w:t xml:space="preserve"> mondjuk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 hanem futásidőben megpróbálja értelmezni a számokkal való művelet</w:t>
      </w:r>
      <w:r w:rsidR="00C40848">
        <w:t>ek</w:t>
      </w:r>
      <w:r w:rsidR="00006CF7">
        <w:t>nek szánt műveleteket a stringen</w:t>
      </w:r>
      <w:r w:rsidR="000B1581">
        <w:t>.</w:t>
      </w:r>
      <w:r w:rsidR="00006CF7">
        <w:t xml:space="preserve"> </w:t>
      </w:r>
      <w:r w:rsidR="000B1581">
        <w:t>H</w:t>
      </w:r>
      <w:r w:rsidR="00006CF7">
        <w:t>a</w:t>
      </w:r>
      <w:r w:rsidR="000B1581">
        <w:t xml:space="preserve"> ez</w:t>
      </w:r>
      <w:r w:rsidR="000F1448">
        <w:t xml:space="preserve"> </w:t>
      </w:r>
      <w:r w:rsidR="00006CF7">
        <w:t xml:space="preserve">nem </w:t>
      </w:r>
      <w:r w:rsidR="000F1448">
        <w:t>sikerül</w:t>
      </w:r>
      <w:r w:rsidR="00AE7562">
        <w:t>, akkor</w:t>
      </w:r>
      <w:r w:rsidR="000F1448">
        <w:t xml:space="preserve"> </w:t>
      </w:r>
      <w:r w:rsidR="00C40848">
        <w:t>futásidőben</w:t>
      </w:r>
      <w:r w:rsidR="00006CF7">
        <w:t xml:space="preserve"> hibát dob</w:t>
      </w:r>
      <w:r w:rsidR="000F1448">
        <w:t>, ha mégis</w:t>
      </w:r>
      <w:r w:rsidR="000F1448" w:rsidRPr="000F1448">
        <w:t xml:space="preserve"> </w:t>
      </w:r>
      <w:r w:rsidR="000F1448">
        <w:t>sikerül</w:t>
      </w:r>
      <w:r w:rsidR="00AE7562">
        <w:t>, akkor</w:t>
      </w:r>
      <w:r w:rsidR="00CC1A47">
        <w:t xml:space="preserve"> pedig</w:t>
      </w:r>
      <w:r w:rsidR="000F1448">
        <w:t xml:space="preserve"> végrehajtja</w:t>
      </w:r>
      <w:r w:rsidR="00A20E2D">
        <w:t xml:space="preserve"> azt</w:t>
      </w:r>
      <w:r w:rsidR="000F1448">
        <w:t xml:space="preserve"> (például a „+” jel jelenti a számok összeadását, de a stringek összefűzését is)</w:t>
      </w:r>
      <w:r w:rsidR="00BC2F97">
        <w:t>.</w:t>
      </w:r>
      <w:r w:rsidR="000F1448">
        <w:t xml:space="preserve"> </w:t>
      </w:r>
      <w:r w:rsidR="000B1581">
        <w:t>Sok esetben</w:t>
      </w:r>
      <w:r w:rsidR="000F1448">
        <w:t xml:space="preserve"> ez csak még több problémát </w:t>
      </w:r>
      <w:r w:rsidR="00A20E2D">
        <w:t>eredményez</w:t>
      </w:r>
      <w:r w:rsidR="000F1448">
        <w:t xml:space="preserve">, hiszen az így kiszámolt adatot vagy </w:t>
      </w:r>
      <w:r w:rsidR="0016218B">
        <w:t>kikerül egy felületre, ahol így a kontextusban nem értelmezhető,</w:t>
      </w:r>
      <w:r w:rsidR="008B52FF">
        <w:t xml:space="preserve"> </w:t>
      </w:r>
      <w:r w:rsidR="0016218B">
        <w:t xml:space="preserve">esetleg érzékeny információ kerül megjelenítésre, vagy </w:t>
      </w:r>
      <w:r w:rsidR="0009183C">
        <w:t xml:space="preserve">pedig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74909A50" w:rsidR="006442F4" w:rsidRDefault="006442F4" w:rsidP="007C2200">
      <w:r>
        <w:t>A fejlesztők által írt TypeScript kód fordítás után egyszerű JavaScriptté fordul, így bármely böngésző tudja azt futtatni</w:t>
      </w:r>
      <w:r w:rsidR="00E10500">
        <w:t>, amely megfelelően friss verziószámú JavaScript értelm</w:t>
      </w:r>
      <w:r w:rsidR="008B52FF">
        <w:t>e</w:t>
      </w:r>
      <w:r w:rsidR="00E10500">
        <w:t xml:space="preserve">zésére alkalmas. A típusok kikényszerítése így csak arra szolgál, hogy a fejlesztő még felhasználók általi használat előtt kiszűrhesse a típusokkal való műveletekre vonatkozó hibákat, így egy </w:t>
      </w:r>
      <w:r w:rsidR="00E10500">
        <w:lastRenderedPageBreak/>
        <w:t>stabilabb, és kevesebb hibával rendelkező kódot tudjon szállítani a megrendelőnek</w:t>
      </w:r>
      <w:r w:rsidR="00C739BA">
        <w:t>.</w:t>
      </w:r>
    </w:p>
    <w:p w14:paraId="73AE1FAA" w14:textId="0B940999"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t>keretrendszert</w:t>
      </w:r>
      <w:r w:rsidR="006442F4">
        <w:t xml:space="preserve">, például az </w:t>
      </w:r>
      <w:r w:rsidR="004E4D80">
        <w:t>Angular</w:t>
      </w:r>
      <w:r w:rsidR="00F23BB7">
        <w:t>-</w:t>
      </w:r>
      <w:r w:rsidR="006442F4">
        <w:t>t</w:t>
      </w:r>
      <w:r>
        <w:t>.</w:t>
      </w:r>
    </w:p>
    <w:p w14:paraId="56E3204E" w14:textId="49F1ADD8" w:rsidR="00120F5D" w:rsidRPr="00DB1F96" w:rsidRDefault="00DB1F96" w:rsidP="0040191F">
      <w:r>
        <w:t>A TypeScript folyamatos fejlődése és széleskörű támogatottsága miatt továbbra is elengedhetetlen eszköz a webfejlesztők számára</w:t>
      </w:r>
      <w:r w:rsidR="001565EA">
        <w:t>.</w:t>
      </w:r>
    </w:p>
    <w:p w14:paraId="5B60CCC6" w14:textId="110BF062" w:rsidR="003F46F0" w:rsidRDefault="00E26C47" w:rsidP="003F46F0">
      <w:pPr>
        <w:pStyle w:val="Cmsor2"/>
        <w:numPr>
          <w:ilvl w:val="1"/>
          <w:numId w:val="19"/>
        </w:numPr>
      </w:pPr>
      <w:bookmarkStart w:id="116" w:name="_Toc182311776"/>
      <w:r>
        <w:t>A felhasznált keretrendszer</w:t>
      </w:r>
      <w:bookmarkEnd w:id="116"/>
    </w:p>
    <w:p w14:paraId="3D4A6331" w14:textId="1CAB5DBF" w:rsidR="003F46F0" w:rsidRDefault="004E5DA9" w:rsidP="003F46F0">
      <w:pPr>
        <w:rPr>
          <w:color w:val="FFFFFF" w:themeColor="background1"/>
        </w:rPr>
      </w:pPr>
      <w:r>
        <w:rPr>
          <w:noProof/>
        </w:rPr>
        <mc:AlternateContent>
          <mc:Choice Requires="wps">
            <w:drawing>
              <wp:anchor distT="0" distB="0" distL="114300" distR="114300" simplePos="0" relativeHeight="251738112" behindDoc="0" locked="0" layoutInCell="1" allowOverlap="1" wp14:anchorId="134AFFB5" wp14:editId="5EEB9EAD">
                <wp:simplePos x="0" y="0"/>
                <wp:positionH relativeFrom="column">
                  <wp:posOffset>0</wp:posOffset>
                </wp:positionH>
                <wp:positionV relativeFrom="paragraph">
                  <wp:posOffset>1160780</wp:posOffset>
                </wp:positionV>
                <wp:extent cx="2194560" cy="635"/>
                <wp:effectExtent l="0" t="0" r="0" b="0"/>
                <wp:wrapSquare wrapText="bothSides"/>
                <wp:docPr id="1089788452" name="Szövegdoboz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55D5F88" w14:textId="128B96AE" w:rsidR="004E5DA9" w:rsidRPr="00A7433F" w:rsidRDefault="004B0C06" w:rsidP="004E5DA9">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19</w:t>
                            </w:r>
                            <w:r>
                              <w:rPr>
                                <w:noProof/>
                              </w:rPr>
                              <w:fldChar w:fldCharType="end"/>
                            </w:r>
                            <w:bookmarkStart w:id="117" w:name="_Toc182311740"/>
                            <w:r w:rsidR="004E5DA9">
                              <w:t>. ábra: Angular logó [33]</w:t>
                            </w:r>
                            <w:bookmarkEnd w:id="117"/>
                            <w:r w:rsidR="004E5DA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FFB5" id="_x0000_s1046" type="#_x0000_t202" style="position:absolute;left:0;text-align:left;margin-left:0;margin-top:91.4pt;width:172.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3dGQ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" stroked="f">
                <v:textbox style="mso-fit-shape-to-text:t" inset="0,0,0,0">
                  <w:txbxContent>
                    <w:p w14:paraId="255D5F88" w14:textId="128B96AE" w:rsidR="004E5DA9" w:rsidRPr="00A7433F" w:rsidRDefault="004B0C06" w:rsidP="004E5DA9">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19</w:t>
                      </w:r>
                      <w:r>
                        <w:rPr>
                          <w:noProof/>
                        </w:rPr>
                        <w:fldChar w:fldCharType="end"/>
                      </w:r>
                      <w:bookmarkStart w:id="118" w:name="_Toc182311740"/>
                      <w:r w:rsidR="004E5DA9">
                        <w:t>. ábra: Angular logó [33]</w:t>
                      </w:r>
                      <w:bookmarkEnd w:id="118"/>
                      <w:r w:rsidR="004E5DA9">
                        <w:t xml:space="preserve"> </w:t>
                      </w:r>
                    </w:p>
                  </w:txbxContent>
                </v:textbox>
                <w10:wrap type="square"/>
              </v:shape>
            </w:pict>
          </mc:Fallback>
        </mc:AlternateContent>
      </w:r>
      <w:r w:rsidR="001708B2">
        <w:rPr>
          <w:noProof/>
        </w:rPr>
        <w:drawing>
          <wp:anchor distT="0" distB="0" distL="114300" distR="114300" simplePos="0" relativeHeight="251736064" behindDoc="0" locked="0" layoutInCell="1" allowOverlap="1" wp14:anchorId="735F28FF" wp14:editId="7BCB6CF9">
            <wp:simplePos x="0" y="0"/>
            <wp:positionH relativeFrom="margin">
              <wp:align>left</wp:align>
            </wp:positionH>
            <wp:positionV relativeFrom="paragraph">
              <wp:posOffset>8255</wp:posOffset>
            </wp:positionV>
            <wp:extent cx="2194560" cy="1095375"/>
            <wp:effectExtent l="0" t="0" r="0" b="9525"/>
            <wp:wrapSquare wrapText="bothSides"/>
            <wp:docPr id="1595793217" name="Kép 24" descr="A képen Betűtípus, embléma, szöveg,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3217" name="Kép 24" descr="A képen Betűtípus, embléma, szöveg, Grafika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1598" cy="1099331"/>
                    </a:xfrm>
                    <a:prstGeom prst="rect">
                      <a:avLst/>
                    </a:prstGeom>
                    <a:noFill/>
                    <a:ln>
                      <a:noFill/>
                    </a:ln>
                  </pic:spPr>
                </pic:pic>
              </a:graphicData>
            </a:graphic>
            <wp14:sizeRelH relativeFrom="page">
              <wp14:pctWidth>0</wp14:pctWidth>
            </wp14:sizeRelH>
            <wp14:sizeRelV relativeFrom="page">
              <wp14:pctHeight>0</wp14:pctHeight>
            </wp14:sizeRelV>
          </wp:anchor>
        </w:drawing>
      </w:r>
      <w:r w:rsidR="003F46F0">
        <w:t>Az Angular egy TypeScriptre épülő, nyílt forráskódú fejlesztési platform és keretrendszer, amelyet elsősorban webes alkalmazások építéséhez terveztek. Komponensalapú felépítése lehetővé teszi, hogy a fejlesztők az alkalmazásukat moduláris, újrahasznosítható egységekre bontsák, ezzel átláthatóbbá téve a kódot és egyszerűsítve a karbantartást. Az Angular-t a Google fejleszti és karbantartja, így folyamatosan frissítik. Integrált könyvtárainak gyűjteménye számos funkciót lefednek, beleértve például az útválasztást(routing) és az űrlapok kezelését(forms) is.</w:t>
      </w:r>
      <w:r w:rsidR="003F46F0" w:rsidRPr="003F46F0">
        <w:rPr>
          <w:color w:val="FFFFFF" w:themeColor="background1"/>
        </w:rPr>
        <w:t xml:space="preserve"> </w:t>
      </w:r>
      <w:r w:rsidR="003F46F0" w:rsidRPr="004E5DA9">
        <w:rPr>
          <w:color w:val="FFFFFF" w:themeColor="background1"/>
        </w:rPr>
        <w:fldChar w:fldCharType="begin"/>
      </w:r>
      <w:r w:rsidR="003F46F0" w:rsidRPr="004E5DA9">
        <w:rPr>
          <w:color w:val="FFFFFF" w:themeColor="background1"/>
        </w:rPr>
        <w:instrText xml:space="preserve"> ADDIN ZOTERO_ITEM CSL_CITATION {"citationID":"KRi8RXIN","properties":{"formattedCitation":"[33]","plainCitation":"[33]","noteIndex":0},"citationItems":[{"id":107,"uris":["http://zotero.org/users/14064510/items/VMWANQ2H"],"itemData":{"id":107,"type":"post-weblog","abstract":"Angular, a JavaScript framework originally developed by Google, has emerged as a powerful tool for building dynamic web applications…","container-title":"Medium","language":"en","title":"The Complete Guide to Angular — Past, Present &amp; Future","URL":"https://medium.com/@whitenappsolutions/the-complete-guide-to-angular-past-present-future-af6ec4c99a55","author":[{"family":"Solutions","given":"Whiten App"}],"accessed":{"date-parts":[["2024",9,30]]},"issued":{"date-parts":[["2024",5,30]]}}}],"schema":"https://github.com/citation-style-language/schema/raw/master/csl-citation.json"} </w:instrText>
      </w:r>
      <w:r w:rsidR="003F46F0" w:rsidRPr="004E5DA9">
        <w:rPr>
          <w:color w:val="FFFFFF" w:themeColor="background1"/>
        </w:rPr>
        <w:fldChar w:fldCharType="separate"/>
      </w:r>
      <w:r w:rsidR="003F46F0" w:rsidRPr="004E5DA9">
        <w:rPr>
          <w:rFonts w:cs="Times New Roman"/>
          <w:color w:val="FFFFFF" w:themeColor="background1"/>
        </w:rPr>
        <w:t>[33]</w:t>
      </w:r>
      <w:r w:rsidR="003F46F0" w:rsidRPr="004E5DA9">
        <w:rPr>
          <w:color w:val="FFFFFF" w:themeColor="background1"/>
        </w:rPr>
        <w:fldChar w:fldCharType="end"/>
      </w:r>
    </w:p>
    <w:p w14:paraId="4A469547" w14:textId="2B62EE72" w:rsidR="004606DF" w:rsidRDefault="00B8605B" w:rsidP="004606DF">
      <w:r>
        <w:t xml:space="preserve">Ez a keretrendszer </w:t>
      </w:r>
      <w:r w:rsidR="00210B92">
        <w:t>o</w:t>
      </w:r>
      <w:r w:rsidR="003F46F0">
        <w:t>lyan programozási techniká</w:t>
      </w:r>
      <w:r w:rsidR="00210B92">
        <w:t>kat</w:t>
      </w:r>
      <w:r w:rsidR="003F46F0">
        <w:t xml:space="preserve"> is támogat, amelyek jelentősen megkönnyíthetik a fejlesztési folyamat</w:t>
      </w:r>
      <w:r w:rsidR="00EE019B">
        <w:t>ot</w:t>
      </w:r>
      <w:r w:rsidR="0077160D">
        <w:t xml:space="preserve">, </w:t>
      </w:r>
      <w:r w:rsidR="003F46F0">
        <w:t xml:space="preserve">például a dependency injection, amely lehetővé teszi, hogy a különböző komponensek és </w:t>
      </w:r>
      <w:r w:rsidR="0015108B">
        <w:t>objektumok, vagy függvények</w:t>
      </w:r>
      <w:r w:rsidR="003F46F0">
        <w:t xml:space="preserve"> ne közvetlenül hozzanak létre és kezeljenek más objektumokat, hanem azok külsőleg legyenek biztosítva számukra. Ez a technika nem csak a kód modularitását növeli, hanem megkönnyíti a tesztelést és a karbantartást is, mivel csökkenti a különböző részek közötti szoros kapcsolódást</w:t>
      </w:r>
      <w:r w:rsidR="00917212">
        <w:t>, és a kód duplikációt</w:t>
      </w:r>
      <w:r w:rsidR="003F46F0">
        <w:t>, így a</w:t>
      </w:r>
      <w:r w:rsidR="00E703AD">
        <w:t xml:space="preserve">z </w:t>
      </w:r>
      <w:r w:rsidR="003F46F0">
        <w:t>rugalmasabbá válik.</w:t>
      </w:r>
      <w:r w:rsidR="004606DF">
        <w:t xml:space="preserve"> </w:t>
      </w:r>
      <w:r w:rsidR="00BF7932">
        <w:t>Ilyen</w:t>
      </w:r>
      <w:r w:rsidR="004606DF">
        <w:t xml:space="preserve"> fontos funkció</w:t>
      </w:r>
      <w:r w:rsidR="0042260E">
        <w:t xml:space="preserve"> a modern weboldalak tekintetében</w:t>
      </w:r>
      <w:r w:rsidR="00BF7932">
        <w:t xml:space="preserve"> még például </w:t>
      </w:r>
      <w:r w:rsidR="004606DF">
        <w:t>a lazy loading (késleltetett betöltés),</w:t>
      </w:r>
      <w:r w:rsidR="00BF7932">
        <w:t xml:space="preserve"> amelyet az Angular is támogat, és</w:t>
      </w:r>
      <w:r w:rsidR="004606DF">
        <w:t xml:space="preserve"> amelynek lényege, hogy az alkalmazás bizonyos részei csak akkor kerülnek betöltésre, amikor a felhasználónak valóban szüksége van rájuk. Ez a technika optimalizálja a teljesítményt, mivel csökkenti a</w:t>
      </w:r>
      <w:r w:rsidR="00D630A1">
        <w:t>z alkalmazás</w:t>
      </w:r>
      <w:r w:rsidR="004606DF">
        <w:t xml:space="preserve"> kezdeti betöltési id</w:t>
      </w:r>
      <w:r w:rsidR="00D630A1">
        <w:t>ejét</w:t>
      </w:r>
      <w:r w:rsidR="004606DF">
        <w:t xml:space="preserve"> és </w:t>
      </w:r>
      <w:r w:rsidR="00992E61">
        <w:t>az erre felhasznált erőforrásokat</w:t>
      </w:r>
      <w:r w:rsidR="004606DF">
        <w:t>, különösen nagyobb alkalmazások esetében.</w:t>
      </w:r>
    </w:p>
    <w:p w14:paraId="1FA5732A" w14:textId="203525A8" w:rsidR="00266AA9" w:rsidRDefault="00737A27" w:rsidP="003F46F0">
      <w:r>
        <w:t>Utolsóként pedig megemlíteném a fejlesztők munkáját</w:t>
      </w:r>
      <w:r w:rsidR="00096470">
        <w:t xml:space="preserve"> </w:t>
      </w:r>
      <w:r>
        <w:t>megkönnyít</w:t>
      </w:r>
      <w:r w:rsidR="00202991">
        <w:t>ő</w:t>
      </w:r>
      <w:r>
        <w:t xml:space="preserve"> az Angular CLI</w:t>
      </w:r>
      <w:r w:rsidR="0056758E">
        <w:t>-t</w:t>
      </w:r>
      <w:r w:rsidR="00016333">
        <w:t xml:space="preserve">, </w:t>
      </w:r>
      <w:r>
        <w:t xml:space="preserve">amely egy parancssoros eszköztár, amely </w:t>
      </w:r>
      <w:r w:rsidR="002B154B">
        <w:t>olyan</w:t>
      </w:r>
      <w:r>
        <w:t xml:space="preserve"> feladatok automatizálásában nyújt </w:t>
      </w:r>
      <w:r>
        <w:lastRenderedPageBreak/>
        <w:t>segítséget</w:t>
      </w:r>
      <w:r w:rsidR="00BC0DD3">
        <w:t xml:space="preserve">, mint a nagyrészt változatlan, vagy kevés változtatást igénylő </w:t>
      </w:r>
      <w:r>
        <w:t>sablonkódok (boilerplate kód)</w:t>
      </w:r>
      <w:r w:rsidR="00BC0DD3">
        <w:t xml:space="preserve"> generálása</w:t>
      </w:r>
      <w:r>
        <w:t xml:space="preserve">, </w:t>
      </w:r>
      <w:r w:rsidR="00697D20">
        <w:t xml:space="preserve">de emellett </w:t>
      </w:r>
      <w:r>
        <w:t>létrehozhatók projektek, valamint elvégezhetők a különböző build, tesztelési és telepítési műveletek</w:t>
      </w:r>
      <w:r w:rsidR="00697D20">
        <w:t xml:space="preserve"> is ezzel az eszközzel</w:t>
      </w:r>
      <w:r w:rsidR="00EB4AAC">
        <w:t>.</w:t>
      </w:r>
      <w:r w:rsidR="008928AB">
        <w:t xml:space="preserve"> </w:t>
      </w:r>
      <w:r w:rsidR="004E5DA9">
        <w:fldChar w:fldCharType="begin"/>
      </w:r>
      <w:r w:rsidR="004E5DA9">
        <w:instrText xml:space="preserve"> ADDIN ZOTERO_ITEM CSL_CITATION {"citationID":"RE1CC60C","properties":{"formattedCitation":"[34]","plainCitation":"[34]","noteIndex":0},"citationItems":[{"id":105,"uris":["http://zotero.org/users/14064510/items/VDD8W7Q9"],"itemData":{"id":105,"type":"webpage","abstract":"The web development framework for building modern apps.","language":"en","title":"Angular","URL":"https://angular.dev/","accessed":{"date-parts":[["2024",9,30]]}}}],"schema":"https://github.com/citation-style-language/schema/raw/master/csl-citation.json"} </w:instrText>
      </w:r>
      <w:r w:rsidR="004E5DA9">
        <w:fldChar w:fldCharType="separate"/>
      </w:r>
      <w:r w:rsidR="004E5DA9" w:rsidRPr="004E5DA9">
        <w:rPr>
          <w:rFonts w:cs="Times New Roman"/>
        </w:rPr>
        <w:t>[34]</w:t>
      </w:r>
      <w:r w:rsidR="004E5DA9">
        <w:fldChar w:fldCharType="end"/>
      </w:r>
    </w:p>
    <w:p w14:paraId="78BDF2EF" w14:textId="7A42BB9B" w:rsidR="00E142F6" w:rsidRDefault="00E142F6" w:rsidP="003F46F0">
      <w:r>
        <w:t>[[[ 17-es verzió?</w:t>
      </w:r>
      <w:r w:rsidR="000741EB">
        <w:t xml:space="preserve"> </w:t>
      </w:r>
      <w:r>
        <w:t>]]]</w:t>
      </w:r>
    </w:p>
    <w:p w14:paraId="33EB5CB1" w14:textId="6675D7F5" w:rsidR="00B8605B" w:rsidRDefault="00E26C47" w:rsidP="00B8605B">
      <w:pPr>
        <w:pStyle w:val="Cmsor2"/>
        <w:numPr>
          <w:ilvl w:val="1"/>
          <w:numId w:val="19"/>
        </w:numPr>
      </w:pPr>
      <w:bookmarkStart w:id="119" w:name="_Toc182311777"/>
      <w:r>
        <w:t>A használt c</w:t>
      </w:r>
      <w:r w:rsidR="00D43456">
        <w:t>somagkezelő</w:t>
      </w:r>
      <w:bookmarkEnd w:id="119"/>
    </w:p>
    <w:p w14:paraId="1784DA26" w14:textId="11F8CC82" w:rsidR="00E142F6" w:rsidRDefault="005239B2" w:rsidP="00E142F6">
      <w:r>
        <w:rPr>
          <w:noProof/>
        </w:rPr>
        <mc:AlternateContent>
          <mc:Choice Requires="wps">
            <w:drawing>
              <wp:anchor distT="0" distB="0" distL="114300" distR="114300" simplePos="0" relativeHeight="251741184" behindDoc="0" locked="0" layoutInCell="1" allowOverlap="1" wp14:anchorId="30F4CC03" wp14:editId="5252996D">
                <wp:simplePos x="0" y="0"/>
                <wp:positionH relativeFrom="column">
                  <wp:posOffset>3241675</wp:posOffset>
                </wp:positionH>
                <wp:positionV relativeFrom="paragraph">
                  <wp:posOffset>972185</wp:posOffset>
                </wp:positionV>
                <wp:extent cx="2329815" cy="635"/>
                <wp:effectExtent l="0" t="0" r="0" b="0"/>
                <wp:wrapSquare wrapText="bothSides"/>
                <wp:docPr id="590456393" name="Szövegdoboz 1"/>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755AB6FB" w14:textId="68A09D39" w:rsidR="005239B2" w:rsidRPr="00B865AB" w:rsidRDefault="004B0C06" w:rsidP="005239B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20</w:t>
                            </w:r>
                            <w:r>
                              <w:rPr>
                                <w:noProof/>
                              </w:rPr>
                              <w:fldChar w:fldCharType="end"/>
                            </w:r>
                            <w:bookmarkStart w:id="120" w:name="_Toc182311741"/>
                            <w:r w:rsidR="005239B2">
                              <w:t>. ábra: npm logó [35]</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CC03" id="_x0000_s1047" type="#_x0000_t202" style="position:absolute;left:0;text-align:left;margin-left:255.25pt;margin-top:76.55pt;width:183.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" stroked="f">
                <v:textbox style="mso-fit-shape-to-text:t" inset="0,0,0,0">
                  <w:txbxContent>
                    <w:p w14:paraId="755AB6FB" w14:textId="68A09D39" w:rsidR="005239B2" w:rsidRPr="00B865AB" w:rsidRDefault="004B0C06" w:rsidP="005239B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20</w:t>
                      </w:r>
                      <w:r>
                        <w:rPr>
                          <w:noProof/>
                        </w:rPr>
                        <w:fldChar w:fldCharType="end"/>
                      </w:r>
                      <w:bookmarkStart w:id="121" w:name="_Toc182311741"/>
                      <w:r w:rsidR="005239B2">
                        <w:t>. ábra: npm logó [35]</w:t>
                      </w:r>
                      <w:bookmarkEnd w:id="121"/>
                    </w:p>
                  </w:txbxContent>
                </v:textbox>
                <w10:wrap type="square"/>
              </v:shape>
            </w:pict>
          </mc:Fallback>
        </mc:AlternateContent>
      </w:r>
      <w:r w:rsidR="00E142F6">
        <w:rPr>
          <w:noProof/>
        </w:rPr>
        <w:drawing>
          <wp:anchor distT="0" distB="0" distL="114300" distR="114300" simplePos="0" relativeHeight="251739136" behindDoc="0" locked="0" layoutInCell="1" allowOverlap="1" wp14:anchorId="13C78BC5" wp14:editId="66327CE3">
            <wp:simplePos x="0" y="0"/>
            <wp:positionH relativeFrom="margin">
              <wp:posOffset>3241675</wp:posOffset>
            </wp:positionH>
            <wp:positionV relativeFrom="paragraph">
              <wp:posOffset>8255</wp:posOffset>
            </wp:positionV>
            <wp:extent cx="2329815" cy="906780"/>
            <wp:effectExtent l="0" t="0" r="0" b="7620"/>
            <wp:wrapSquare wrapText="bothSides"/>
            <wp:docPr id="1174472877" name="Kép 25" descr="np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981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2F6">
        <w:t>Az npm</w:t>
      </w:r>
      <w:r w:rsidR="004A656C">
        <w:t xml:space="preserve"> (Node Package Manager) </w:t>
      </w:r>
      <w:r w:rsidR="00E142F6">
        <w:t xml:space="preserve">a világ legnagyobb szoftver-nyilvántartása. </w:t>
      </w:r>
      <w:r w:rsidR="00264286">
        <w:t>Az egész világon rengeteg fejlesztő</w:t>
      </w:r>
      <w:r w:rsidR="00E142F6">
        <w:t xml:space="preserve"> </w:t>
      </w:r>
      <w:r w:rsidR="00264286">
        <w:t xml:space="preserve">használja </w:t>
      </w:r>
      <w:r w:rsidR="00E142F6">
        <w:t xml:space="preserve">az npm-et </w:t>
      </w:r>
      <w:r w:rsidR="00264286">
        <w:t>szoftverc</w:t>
      </w:r>
      <w:r w:rsidR="00E142F6">
        <w:t>somagok megosztására, és számos szervezet használja a magánfejlesztése</w:t>
      </w:r>
      <w:r w:rsidR="00BE4590">
        <w:t>ine</w:t>
      </w:r>
      <w:r w:rsidR="00E142F6">
        <w:t>k kezelésére is</w:t>
      </w:r>
      <w:r w:rsidR="00DD3BD6">
        <w:t xml:space="preserve"> és egyszerűsítésére is</w:t>
      </w:r>
      <w:r w:rsidR="00E142F6">
        <w:t>.</w:t>
      </w:r>
      <w:r w:rsidRPr="005239B2">
        <w:rPr>
          <w:color w:val="FFFFFF" w:themeColor="background1"/>
        </w:rPr>
        <w:t xml:space="preserve"> </w:t>
      </w:r>
      <w:r w:rsidRPr="005239B2">
        <w:rPr>
          <w:color w:val="FFFFFF" w:themeColor="background1"/>
        </w:rPr>
        <w:fldChar w:fldCharType="begin"/>
      </w:r>
      <w:r w:rsidRPr="005239B2">
        <w:rPr>
          <w:color w:val="FFFFFF" w:themeColor="background1"/>
        </w:rPr>
        <w:instrText xml:space="preserve"> ADDIN ZOTERO_ITEM CSL_CITATION {"citationID":"X7ABKv3F","properties":{"formattedCitation":"[35]","plainCitation":"[35]","noteIndex":0},"citationItems":[{"id":111,"uris":["http://zotero.org/users/14064510/items/FBM2WNKL"],"itemData":{"id":111,"type":"entry-encyclopedia","abstract":"npm is a package manager for the JavaScript programming language maintained by npm, Inc., a subsidiary of GitHub. npm is the default package manager for the JavaScript runtime environment Node.js and is included as a recommended feature in the Node.js installer.\nIt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Inc.\nAlthough \"npm\" is commonly understood to be an abbreviation of \"Node Package Manager\", it is officially a recursive backronym for \"npm is not an acronym\".","container-title":"Wikipedia","language":"en","license":"Creative Commons Attribution-ShareAlike License","note":"Page Version ID: 1245308296","source":"Wikipedia","title":"npm","URL":"https://en.wikipedia.org/w/index.php?title=Npm&amp;oldid=1245308296","accessed":{"date-parts":[["2024",9,30]]},"issued":{"date-parts":[["2024",9,12]]}}}],"schema":"https://github.com/citation-style-language/schema/raw/master/csl-citation.json"} </w:instrText>
      </w:r>
      <w:r w:rsidRPr="005239B2">
        <w:rPr>
          <w:color w:val="FFFFFF" w:themeColor="background1"/>
        </w:rPr>
        <w:fldChar w:fldCharType="separate"/>
      </w:r>
      <w:r w:rsidRPr="005239B2">
        <w:rPr>
          <w:rFonts w:cs="Times New Roman"/>
          <w:color w:val="FFFFFF" w:themeColor="background1"/>
        </w:rPr>
        <w:t>[35]</w:t>
      </w:r>
      <w:r w:rsidRPr="005239B2">
        <w:rPr>
          <w:color w:val="FFFFFF" w:themeColor="background1"/>
        </w:rPr>
        <w:fldChar w:fldCharType="end"/>
      </w:r>
    </w:p>
    <w:p w14:paraId="585EFB48" w14:textId="1D7DBB9F" w:rsidR="00712BD5" w:rsidRDefault="00832E43" w:rsidP="00D43456">
      <w:r>
        <w:t>Nevéből adódóan, az npm kezeli a projekt függőségeit</w:t>
      </w:r>
      <w:r w:rsidR="00C61B5A">
        <w:t xml:space="preserve">, tehát telepíteni, frissíteni és törölni is lehet vele csomagokat, </w:t>
      </w:r>
      <w:r w:rsidR="0015399B">
        <w:t xml:space="preserve">például </w:t>
      </w:r>
      <w:r w:rsidR="00C61B5A">
        <w:t>meg lehet neki adni, hogy egy adott csomagból egy adott verziót telepítsen, de azt is, hogy mindig a legújabbat használja</w:t>
      </w:r>
      <w:r>
        <w:t>.</w:t>
      </w:r>
      <w:r w:rsidR="00CA567C">
        <w:t xml:space="preserve"> </w:t>
      </w:r>
      <w:r w:rsidR="00995BC1">
        <w:t>A</w:t>
      </w:r>
      <w:r w:rsidR="00CA567C">
        <w:t>lapvetően JavaScript-hez készült, de TypeScript-tel is használhat</w:t>
      </w:r>
      <w:r w:rsidR="00C3529C">
        <w:t>ó</w:t>
      </w:r>
      <w:r w:rsidR="005239B2">
        <w:t xml:space="preserve">, de ez </w:t>
      </w:r>
      <w:r w:rsidR="00CA567C" w:rsidRPr="00CA567C">
        <w:t>a Node.js futtatási környezet alapértelmezett csomagkezelője</w:t>
      </w:r>
      <w:r w:rsidR="00432935">
        <w:t xml:space="preserve"> is</w:t>
      </w:r>
      <w:r w:rsidR="00CA567C" w:rsidRPr="00CA567C">
        <w:t>.</w:t>
      </w:r>
      <w:r w:rsidR="00787889">
        <w:t xml:space="preserve"> </w:t>
      </w:r>
      <w:r w:rsidR="00787889" w:rsidRPr="00787889">
        <w:t xml:space="preserve">Egy parancssori kliensből, </w:t>
      </w:r>
      <w:r w:rsidR="00787889">
        <w:t>(</w:t>
      </w:r>
      <w:r w:rsidR="00787889" w:rsidRPr="00787889">
        <w:t>az npm-ből</w:t>
      </w:r>
      <w:r w:rsidR="00787889">
        <w:t>)</w:t>
      </w:r>
      <w:r w:rsidR="005D3130">
        <w:t>, egy weboldalból</w:t>
      </w:r>
      <w:r w:rsidR="00C012BB">
        <w:t xml:space="preserve"> (ahol például fiókot lehet létrehozni a saját csomagok létrehozásához</w:t>
      </w:r>
      <w:r w:rsidR="00822F62">
        <w:t xml:space="preserve"> és feltöltéséhez</w:t>
      </w:r>
      <w:r w:rsidR="00C012BB">
        <w:t>)</w:t>
      </w:r>
      <w:r w:rsidR="005D3130">
        <w:t>, és</w:t>
      </w:r>
      <w:r w:rsidR="00787889" w:rsidRPr="00787889">
        <w:t xml:space="preserve"> egy online adatbázisból, az npm registry-ből áll, amely a nyilvános</w:t>
      </w:r>
      <w:r w:rsidR="003F6C1D">
        <w:t xml:space="preserve"> ingyenes,</w:t>
      </w:r>
      <w:r w:rsidR="00787889" w:rsidRPr="00787889">
        <w:t xml:space="preserve"> és</w:t>
      </w:r>
      <w:r w:rsidR="003F6C1D">
        <w:t xml:space="preserve"> a</w:t>
      </w:r>
      <w:r w:rsidR="00787889" w:rsidRPr="00787889">
        <w:t xml:space="preserve"> privát</w:t>
      </w:r>
      <w:r w:rsidR="00A90BED">
        <w:t xml:space="preserve"> fizetős</w:t>
      </w:r>
      <w:r w:rsidR="00787889" w:rsidRPr="00787889">
        <w:t xml:space="preserve"> csomagokat</w:t>
      </w:r>
      <w:r w:rsidR="00713DE3">
        <w:t xml:space="preserve"> is</w:t>
      </w:r>
      <w:r w:rsidR="00787889" w:rsidRPr="00787889">
        <w:t xml:space="preserve"> tartalmazza. A regiszterhez a klienssel lehet hozzáférni, az elérhető csomagok pedig az npm weboldalon keresztül böngészhetők és kereshetők</w:t>
      </w:r>
      <w:r w:rsidR="00013F2B">
        <w:t xml:space="preserve"> is</w:t>
      </w:r>
      <w:r w:rsidR="00787889" w:rsidRPr="00787889">
        <w:t>.</w:t>
      </w:r>
      <w:r w:rsidR="008928AB">
        <w:t xml:space="preserve"> </w:t>
      </w:r>
      <w:r w:rsidR="008928AB">
        <w:fldChar w:fldCharType="begin"/>
      </w:r>
      <w:r w:rsidR="008928AB">
        <w:instrText xml:space="preserve"> ADDIN ZOTERO_ITEM CSL_CITATION {"citationID":"61SEFfPw","properties":{"formattedCitation":"[36]","plainCitation":"[36]","noteIndex":0},"citationItems":[{"id":113,"uris":["http://zotero.org/users/14064510/items/4LAENFTM"],"itemData":{"id":113,"type":"webpage","abstract":"Documentation for the npm registry, website, and command-line interface","language":"en","title":"About npm | npm Docs","URL":"https://docs.npmjs.com/about-npm","accessed":{"date-parts":[["2024",9,30]]}}}],"schema":"https://github.com/citation-style-language/schema/raw/master/csl-citation.json"} </w:instrText>
      </w:r>
      <w:r w:rsidR="008928AB">
        <w:fldChar w:fldCharType="separate"/>
      </w:r>
      <w:r w:rsidR="008928AB" w:rsidRPr="008928AB">
        <w:rPr>
          <w:rFonts w:cs="Times New Roman"/>
        </w:rPr>
        <w:t>[36]</w:t>
      </w:r>
      <w:r w:rsidR="008928AB">
        <w:fldChar w:fldCharType="end"/>
      </w:r>
    </w:p>
    <w:p w14:paraId="7A39FBCC" w14:textId="6314D4DD" w:rsidR="00D43456" w:rsidRDefault="00712BD5" w:rsidP="00712BD5">
      <w:pPr>
        <w:widowControl/>
        <w:suppressAutoHyphens w:val="0"/>
        <w:spacing w:line="240" w:lineRule="auto"/>
        <w:jc w:val="left"/>
      </w:pPr>
      <w:r>
        <w:br w:type="page"/>
      </w:r>
    </w:p>
    <w:p w14:paraId="2BCC1400" w14:textId="34C090C3" w:rsidR="00ED26EB" w:rsidRDefault="00E26C47" w:rsidP="00631FD8">
      <w:pPr>
        <w:pStyle w:val="Cmsor2"/>
        <w:numPr>
          <w:ilvl w:val="1"/>
          <w:numId w:val="19"/>
        </w:numPr>
      </w:pPr>
      <w:bookmarkStart w:id="122" w:name="_Toc182311778"/>
      <w:r>
        <w:lastRenderedPageBreak/>
        <w:t>A használt f</w:t>
      </w:r>
      <w:r w:rsidR="00ED26EB">
        <w:t>ejlesztői környezet</w:t>
      </w:r>
      <w:bookmarkEnd w:id="122"/>
    </w:p>
    <w:p w14:paraId="73B0443A" w14:textId="37AFE8AF" w:rsidR="001437E2" w:rsidRDefault="003259BC" w:rsidP="00F9077E">
      <w:r>
        <w:rPr>
          <w:noProof/>
        </w:rPr>
        <mc:AlternateContent>
          <mc:Choice Requires="wps">
            <w:drawing>
              <wp:anchor distT="0" distB="0" distL="114300" distR="114300" simplePos="0" relativeHeight="251745280" behindDoc="0" locked="0" layoutInCell="1" allowOverlap="1" wp14:anchorId="627C38F4" wp14:editId="4BEE00C0">
                <wp:simplePos x="0" y="0"/>
                <wp:positionH relativeFrom="margin">
                  <wp:align>left</wp:align>
                </wp:positionH>
                <wp:positionV relativeFrom="paragraph">
                  <wp:posOffset>1947545</wp:posOffset>
                </wp:positionV>
                <wp:extent cx="1889760" cy="594360"/>
                <wp:effectExtent l="0" t="0" r="0" b="0"/>
                <wp:wrapSquare wrapText="bothSides"/>
                <wp:docPr id="459953349" name="Szövegdoboz 1"/>
                <wp:cNvGraphicFramePr/>
                <a:graphic xmlns:a="http://schemas.openxmlformats.org/drawingml/2006/main">
                  <a:graphicData uri="http://schemas.microsoft.com/office/word/2010/wordprocessingShape">
                    <wps:wsp>
                      <wps:cNvSpPr txBox="1"/>
                      <wps:spPr>
                        <a:xfrm>
                          <a:off x="0" y="0"/>
                          <a:ext cx="1889760" cy="594360"/>
                        </a:xfrm>
                        <a:prstGeom prst="rect">
                          <a:avLst/>
                        </a:prstGeom>
                        <a:solidFill>
                          <a:prstClr val="white"/>
                        </a:solidFill>
                        <a:ln>
                          <a:noFill/>
                        </a:ln>
                      </wps:spPr>
                      <wps:txbx>
                        <w:txbxContent>
                          <w:p w14:paraId="652F590F" w14:textId="3129761A" w:rsidR="003259BC" w:rsidRPr="00A13A72" w:rsidRDefault="004B0C06"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21</w:t>
                            </w:r>
                            <w:r>
                              <w:rPr>
                                <w:noProof/>
                              </w:rPr>
                              <w:fldChar w:fldCharType="end"/>
                            </w:r>
                            <w:bookmarkStart w:id="123" w:name="_Toc182311742"/>
                            <w:r w:rsidR="003259BC">
                              <w:t>. ábra: WebStorm logó</w:t>
                            </w:r>
                            <w:r w:rsidR="000713E8">
                              <w:t xml:space="preserve"> [37]</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C38F4" id="_x0000_s1048" type="#_x0000_t202" style="position:absolute;left:0;text-align:left;margin-left:0;margin-top:153.35pt;width:148.8pt;height:46.8pt;z-index:251745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" stroked="f">
                <v:textbox inset="0,0,0,0">
                  <w:txbxContent>
                    <w:p w14:paraId="652F590F" w14:textId="3129761A" w:rsidR="003259BC" w:rsidRPr="00A13A72" w:rsidRDefault="004B0C06"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21</w:t>
                      </w:r>
                      <w:r>
                        <w:rPr>
                          <w:noProof/>
                        </w:rPr>
                        <w:fldChar w:fldCharType="end"/>
                      </w:r>
                      <w:bookmarkStart w:id="124" w:name="_Toc182311742"/>
                      <w:r w:rsidR="003259BC">
                        <w:t>. ábra: WebStorm logó</w:t>
                      </w:r>
                      <w:r w:rsidR="000713E8">
                        <w:t xml:space="preserve"> [37]</w:t>
                      </w:r>
                      <w:bookmarkEnd w:id="124"/>
                    </w:p>
                  </w:txbxContent>
                </v:textbox>
                <w10:wrap type="square" anchorx="margin"/>
              </v:shape>
            </w:pict>
          </mc:Fallback>
        </mc:AlternateContent>
      </w:r>
      <w:r w:rsidR="00712BD5">
        <w:rPr>
          <w:noProof/>
        </w:rPr>
        <w:drawing>
          <wp:anchor distT="0" distB="0" distL="114300" distR="114300" simplePos="0" relativeHeight="251742208" behindDoc="0" locked="0" layoutInCell="1" allowOverlap="1" wp14:anchorId="746671C8" wp14:editId="253749D3">
            <wp:simplePos x="0" y="0"/>
            <wp:positionH relativeFrom="margin">
              <wp:align>left</wp:align>
            </wp:positionH>
            <wp:positionV relativeFrom="paragraph">
              <wp:posOffset>3810</wp:posOffset>
            </wp:positionV>
            <wp:extent cx="1889760" cy="1889760"/>
            <wp:effectExtent l="0" t="0" r="0" b="0"/>
            <wp:wrapSquare wrapText="bothSides"/>
            <wp:docPr id="1061004889" name="Kép 26"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WebStorm is the most productive IDE for JavaScript development | by  Aaron Janes | Medi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D5">
        <w:t xml:space="preserve">A WebStorm a VSCode-hoz nagyban hasonlító IDE (Integrated Development </w:t>
      </w:r>
      <w:r w:rsidR="00172285">
        <w:t>Environment</w:t>
      </w:r>
      <w:r w:rsidR="00712BD5">
        <w:t>)</w:t>
      </w:r>
      <w:r w:rsidR="00BD61AB">
        <w:t>,</w:t>
      </w:r>
      <w:r w:rsidR="00EB4827">
        <w:t xml:space="preserve"> az</w:t>
      </w:r>
      <w:r w:rsidR="00130307">
        <w:t xml:space="preserve"> őt kiadó JetBrains </w:t>
      </w:r>
      <w:r w:rsidR="00EB4827">
        <w:t xml:space="preserve">pedig a VSCode </w:t>
      </w:r>
      <w:r w:rsidR="00BD61AB">
        <w:t>legnagyobb piaci verse</w:t>
      </w:r>
      <w:r w:rsidR="00130307">
        <w:t>nytárs</w:t>
      </w:r>
      <w:r w:rsidR="00FB68BC">
        <w:t>ának mondható.</w:t>
      </w:r>
      <w:r w:rsidR="002920EE">
        <w:t xml:space="preserve"> A UI tekintetében is kifejezetten hasonlít</w:t>
      </w:r>
      <w:r w:rsidR="003A0F14">
        <w:t xml:space="preserve"> a két környezet, mintha csak egy másik skint húznánk a VSCode-ra</w:t>
      </w:r>
      <w:r>
        <w:t xml:space="preserve"> (</w:t>
      </w:r>
      <w:r>
        <w:fldChar w:fldCharType="begin"/>
      </w:r>
      <w:r>
        <w:instrText xml:space="preserve"> REF _Ref178587489 \h </w:instrText>
      </w:r>
      <w:r>
        <w:fldChar w:fldCharType="separate"/>
      </w:r>
      <w:r>
        <w:rPr>
          <w:noProof/>
        </w:rPr>
        <w:t>22</w:t>
      </w:r>
      <w:r>
        <w:t>. ábra</w:t>
      </w:r>
      <w:r>
        <w:fldChar w:fldCharType="end"/>
      </w:r>
      <w:r>
        <w:t xml:space="preserve">, </w:t>
      </w:r>
      <w:r>
        <w:fldChar w:fldCharType="begin"/>
      </w:r>
      <w:r>
        <w:instrText xml:space="preserve"> REF _Ref178587491 \h </w:instrText>
      </w:r>
      <w:r>
        <w:fldChar w:fldCharType="separate"/>
      </w:r>
      <w:r>
        <w:rPr>
          <w:noProof/>
        </w:rPr>
        <w:t>23</w:t>
      </w:r>
      <w:r>
        <w:t>. ábra</w:t>
      </w:r>
      <w:r>
        <w:fldChar w:fldCharType="end"/>
      </w:r>
      <w:r>
        <w:t>)</w:t>
      </w:r>
      <w:r w:rsidR="003A0F14">
        <w:t>, de ez nem véletlen, hiszen nem véletlen kedvelik ennyire az emberek ezeket az IDE-ket, kényelmes őket használni</w:t>
      </w:r>
      <w:r w:rsidR="00BA4647">
        <w:t>.</w:t>
      </w:r>
      <w:r w:rsidR="000713E8" w:rsidRPr="000713E8">
        <w:rPr>
          <w:color w:val="FFFFFF" w:themeColor="background1"/>
        </w:rPr>
        <w:t xml:space="preserve"> </w:t>
      </w:r>
      <w:r w:rsidR="000713E8" w:rsidRPr="000713E8">
        <w:rPr>
          <w:color w:val="FFFFFF" w:themeColor="background1"/>
        </w:rPr>
        <w:fldChar w:fldCharType="begin"/>
      </w:r>
      <w:r w:rsidR="000713E8" w:rsidRPr="000713E8">
        <w:rPr>
          <w:color w:val="FFFFFF" w:themeColor="background1"/>
        </w:rPr>
        <w:instrText xml:space="preserve"> ADDIN ZOTERO_ITEM CSL_CITATION {"citationID":"XTbMbTF9","properties":{"formattedCitation":"[37]","plainCitation":"[37]","noteIndex":0},"citationItems":[{"id":115,"uris":["http://zotero.org/users/14064510/items/ARN8BSH7"],"itemData":{"id":115,"type":"post-weblog","abstract":"WebStorm offers several advantages when it comes to productivity.","container-title":"Medium","language":"en","title":"Why WebStorm is the most productive IDE for JavaScript development","URL":"https://aaron-janes.medium.com/why-webstorm-is-the-most-productive-ide-for-javascript-development-3223918b197a","author":[{"family":"Janes","given":"Aaron"}],"accessed":{"date-parts":[["2024",9,30]]},"issued":{"date-parts":[["2023",1,21]]}}}],"schema":"https://github.com/citation-style-language/schema/raw/master/csl-citation.json"} </w:instrText>
      </w:r>
      <w:r w:rsidR="000713E8" w:rsidRPr="000713E8">
        <w:rPr>
          <w:color w:val="FFFFFF" w:themeColor="background1"/>
        </w:rPr>
        <w:fldChar w:fldCharType="separate"/>
      </w:r>
      <w:r w:rsidR="000713E8" w:rsidRPr="000713E8">
        <w:rPr>
          <w:rFonts w:cs="Times New Roman"/>
          <w:color w:val="FFFFFF" w:themeColor="background1"/>
        </w:rPr>
        <w:t>[37]</w:t>
      </w:r>
      <w:r w:rsidR="000713E8" w:rsidRPr="000713E8">
        <w:rPr>
          <w:color w:val="FFFFFF" w:themeColor="background1"/>
        </w:rPr>
        <w:fldChar w:fldCharType="end"/>
      </w:r>
    </w:p>
    <w:p w14:paraId="25008125" w14:textId="609C9FED" w:rsidR="003259BC" w:rsidRDefault="0036168F" w:rsidP="00F9077E">
      <w:r>
        <w:t>Amiben a leginkább eltér a kettő az</w:t>
      </w:r>
      <w:r w:rsidR="009332AF">
        <w:t xml:space="preserve"> egyrészt az áruk, hiszen a VSCode ingyenesen használható, a WebStorm-ért pedig licenszdíjat kell fizetni, másrészt pedig</w:t>
      </w:r>
      <w:r>
        <w:t xml:space="preserve"> nem más, mint hogy a Visual Studio Code valójában egy egész egyszerű szövegszerkesztő, amelynek ereje a bővítménykönyvtárából telepíthető szoftvercsomagokban </w:t>
      </w:r>
      <w:r w:rsidR="00577954">
        <w:t>rejlik,</w:t>
      </w:r>
      <w:r>
        <w:t xml:space="preserve"> amelyek segítségével szinte bármilyen programozási nyelvre és keretrendszerre fel lehet készíteni a szerkesztőt.</w:t>
      </w:r>
      <w:r w:rsidR="00577954">
        <w:t xml:space="preserve"> Ezek a bővítmények származhatnak magától a Visual Studio Code tulajdonosától, a Microsofttól, de nagyon sok esetben a felhasználók írnak hozzá csomagokat, majd teszik mindenki számára elérhetővé</w:t>
      </w:r>
      <w:r w:rsidR="008E11FC">
        <w:t>, ezzel növelve a funkcionalitását</w:t>
      </w:r>
      <w:r w:rsidR="008E538E">
        <w:t>.</w:t>
      </w:r>
      <w:r w:rsidR="003259BC">
        <w:t xml:space="preserve"> </w:t>
      </w:r>
    </w:p>
    <w:p w14:paraId="552BAF68" w14:textId="3342CEB3" w:rsidR="00F9077E" w:rsidRDefault="009332AF" w:rsidP="00F9077E">
      <w:r>
        <w:t xml:space="preserve">A JetBrains ezzel szemben </w:t>
      </w:r>
      <w:r w:rsidR="00EF2DEA">
        <w:t>a legtöbb nyelvre külön IDE-t ad ki</w:t>
      </w:r>
      <w:r w:rsidR="009072AB">
        <w:t>, amelyek rendelkeznek az adott nyelvre és környezetre jellemzően szükséges eszközökkel</w:t>
      </w:r>
      <w:r w:rsidR="00EF2DEA">
        <w:t>,</w:t>
      </w:r>
      <w:r w:rsidR="009072AB">
        <w:t xml:space="preserve"> és</w:t>
      </w:r>
      <w:r w:rsidR="00EF2DEA">
        <w:t xml:space="preserve"> amelyek kinézete nagyon hasonlít egymásra, de más </w:t>
      </w:r>
      <w:r w:rsidR="00AA016B">
        <w:t>funkcionalitással</w:t>
      </w:r>
      <w:r w:rsidR="00EF2DEA">
        <w:t xml:space="preserve"> bírnak.</w:t>
      </w:r>
      <w:r w:rsidR="00D82ABC">
        <w:t xml:space="preserve"> Külön található szerkesztő pyt</w:t>
      </w:r>
      <w:r w:rsidR="00EF3C26">
        <w:t>h</w:t>
      </w:r>
      <w:r w:rsidR="00D82ABC">
        <w:t>on fejlesztőknek, webfejlesztőknek, PHP fejlesztőknek, C és C++ fejlesztőknek, és ezt</w:t>
      </w:r>
      <w:r w:rsidR="0051328D">
        <w:t xml:space="preserve"> a sort</w:t>
      </w:r>
      <w:r w:rsidR="00D82ABC">
        <w:t xml:space="preserve"> még lehetne folytatni.</w:t>
      </w:r>
      <w:r w:rsidR="00A81275">
        <w:t xml:space="preserve"> VSCode esetében ezt a specializációt bővítményekkel lehet megoldani</w:t>
      </w:r>
      <w:r w:rsidR="007A3BF2">
        <w:t>. Természetesen a JetBrains IDE-iben, tehát a WebStorm-ban is van lehetőség pluginok telepítésére, de ezek általában kisebb mértékben befolyásolják a szerkesztő működését.</w:t>
      </w:r>
      <w:r w:rsidR="0051328D">
        <w:t xml:space="preserve"> Ennek a hozzáállásnak előnye is van, mivel a legtöbb felhasználói visszajelzés alapján a WebStorm hatékonyabban képes nagy kódbázisokat kezelni, kevésbé „lassul le” a vetélytársával szemben, amelyet a sok bővítmény telepítése visszahúzhat ebben a </w:t>
      </w:r>
      <w:r w:rsidR="003259BC">
        <w:rPr>
          <w:noProof/>
        </w:rPr>
        <w:lastRenderedPageBreak/>
        <mc:AlternateContent>
          <mc:Choice Requires="wps">
            <w:drawing>
              <wp:anchor distT="0" distB="0" distL="114300" distR="114300" simplePos="0" relativeHeight="251748352" behindDoc="0" locked="0" layoutInCell="1" allowOverlap="1" wp14:anchorId="0532229E" wp14:editId="67C95E15">
                <wp:simplePos x="0" y="0"/>
                <wp:positionH relativeFrom="column">
                  <wp:posOffset>-1905</wp:posOffset>
                </wp:positionH>
                <wp:positionV relativeFrom="paragraph">
                  <wp:posOffset>3143885</wp:posOffset>
                </wp:positionV>
                <wp:extent cx="5575935" cy="635"/>
                <wp:effectExtent l="0" t="0" r="0" b="0"/>
                <wp:wrapTopAndBottom/>
                <wp:docPr id="922891643" name="Szövegdoboz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bookmarkStart w:id="125" w:name="_Ref178587489"/>
                          <w:bookmarkStart w:id="126" w:name="_Ref178587474"/>
                          <w:p w14:paraId="023B9BD8" w14:textId="73FF8C3C" w:rsidR="003259BC" w:rsidRPr="00540FE1" w:rsidRDefault="004B0C06"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22</w:t>
                            </w:r>
                            <w:r>
                              <w:rPr>
                                <w:noProof/>
                              </w:rPr>
                              <w:fldChar w:fldCharType="end"/>
                            </w:r>
                            <w:bookmarkStart w:id="127" w:name="_Toc182311743"/>
                            <w:r w:rsidR="003259BC">
                              <w:t>. ábra</w:t>
                            </w:r>
                            <w:bookmarkEnd w:id="125"/>
                            <w:r w:rsidR="003259BC">
                              <w:t>: WebStorm UI</w:t>
                            </w:r>
                            <w:bookmarkEnd w:id="126"/>
                            <w:r w:rsidR="000713E8">
                              <w:t xml:space="preserve"> [38]</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2229E" id="_x0000_s1049" type="#_x0000_t202" style="position:absolute;left:0;text-align:left;margin-left:-.15pt;margin-top:247.55pt;width:439.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k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" stroked="f">
                <v:textbox style="mso-fit-shape-to-text:t" inset="0,0,0,0">
                  <w:txbxContent>
                    <w:bookmarkStart w:id="128" w:name="_Ref178587489"/>
                    <w:bookmarkStart w:id="129" w:name="_Ref178587474"/>
                    <w:p w14:paraId="023B9BD8" w14:textId="73FF8C3C" w:rsidR="003259BC" w:rsidRPr="00540FE1" w:rsidRDefault="004B0C06"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22</w:t>
                      </w:r>
                      <w:r>
                        <w:rPr>
                          <w:noProof/>
                        </w:rPr>
                        <w:fldChar w:fldCharType="end"/>
                      </w:r>
                      <w:bookmarkStart w:id="130" w:name="_Toc182311743"/>
                      <w:r w:rsidR="003259BC">
                        <w:t>. ábra</w:t>
                      </w:r>
                      <w:bookmarkEnd w:id="128"/>
                      <w:r w:rsidR="003259BC">
                        <w:t>: WebStorm UI</w:t>
                      </w:r>
                      <w:bookmarkEnd w:id="129"/>
                      <w:r w:rsidR="000713E8">
                        <w:t xml:space="preserve"> [38]</w:t>
                      </w:r>
                      <w:bookmarkEnd w:id="130"/>
                    </w:p>
                  </w:txbxContent>
                </v:textbox>
                <w10:wrap type="topAndBottom"/>
              </v:shape>
            </w:pict>
          </mc:Fallback>
        </mc:AlternateContent>
      </w:r>
      <w:r w:rsidR="003259BC">
        <w:rPr>
          <w:noProof/>
        </w:rPr>
        <w:drawing>
          <wp:anchor distT="0" distB="0" distL="114300" distR="114300" simplePos="0" relativeHeight="251743232" behindDoc="0" locked="0" layoutInCell="1" allowOverlap="1" wp14:anchorId="30DFE913" wp14:editId="6D8D7B8A">
            <wp:simplePos x="0" y="0"/>
            <wp:positionH relativeFrom="margin">
              <wp:posOffset>-1905</wp:posOffset>
            </wp:positionH>
            <wp:positionV relativeFrom="paragraph">
              <wp:posOffset>229235</wp:posOffset>
            </wp:positionV>
            <wp:extent cx="5575935" cy="2857500"/>
            <wp:effectExtent l="0" t="0" r="5715" b="0"/>
            <wp:wrapTopAndBottom/>
            <wp:docPr id="1942483523" name="Kép 27"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3523" name="Kép 27" descr="A képen szöveg, képernyőkép, szoftver, Multimédiás szoftver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593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59BC">
        <w:rPr>
          <w:noProof/>
        </w:rPr>
        <mc:AlternateContent>
          <mc:Choice Requires="wps">
            <w:drawing>
              <wp:anchor distT="0" distB="0" distL="114300" distR="114300" simplePos="0" relativeHeight="251750400" behindDoc="0" locked="0" layoutInCell="1" allowOverlap="1" wp14:anchorId="451C2EC8" wp14:editId="638CB0C3">
                <wp:simplePos x="0" y="0"/>
                <wp:positionH relativeFrom="column">
                  <wp:posOffset>0</wp:posOffset>
                </wp:positionH>
                <wp:positionV relativeFrom="paragraph">
                  <wp:posOffset>7388860</wp:posOffset>
                </wp:positionV>
                <wp:extent cx="5579745" cy="635"/>
                <wp:effectExtent l="0" t="0" r="0" b="0"/>
                <wp:wrapTopAndBottom/>
                <wp:docPr id="1342917615"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131" w:name="_Ref178587491"/>
                          <w:bookmarkStart w:id="132" w:name="_Ref178587477"/>
                          <w:p w14:paraId="1B0EDFCE" w14:textId="64BE3878" w:rsidR="003259BC" w:rsidRPr="002A6872" w:rsidRDefault="004B0C06"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23</w:t>
                            </w:r>
                            <w:r>
                              <w:rPr>
                                <w:noProof/>
                              </w:rPr>
                              <w:fldChar w:fldCharType="end"/>
                            </w:r>
                            <w:bookmarkStart w:id="133" w:name="_Toc182311744"/>
                            <w:r w:rsidR="003259BC">
                              <w:t>. ábra</w:t>
                            </w:r>
                            <w:bookmarkEnd w:id="131"/>
                            <w:r w:rsidR="003259BC">
                              <w:t>: VSCode UI</w:t>
                            </w:r>
                            <w:bookmarkEnd w:id="132"/>
                            <w:r w:rsidR="000713E8">
                              <w:t xml:space="preserve"> [39]</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C2EC8" id="_x0000_s1050" type="#_x0000_t202" style="position:absolute;left:0;text-align:left;margin-left:0;margin-top:581.8pt;width:439.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" stroked="f">
                <v:textbox style="mso-fit-shape-to-text:t" inset="0,0,0,0">
                  <w:txbxContent>
                    <w:bookmarkStart w:id="134" w:name="_Ref178587491"/>
                    <w:bookmarkStart w:id="135" w:name="_Ref178587477"/>
                    <w:p w14:paraId="1B0EDFCE" w14:textId="64BE3878" w:rsidR="003259BC" w:rsidRPr="002A6872" w:rsidRDefault="004B0C06"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23</w:t>
                      </w:r>
                      <w:r>
                        <w:rPr>
                          <w:noProof/>
                        </w:rPr>
                        <w:fldChar w:fldCharType="end"/>
                      </w:r>
                      <w:bookmarkStart w:id="136" w:name="_Toc182311744"/>
                      <w:r w:rsidR="003259BC">
                        <w:t>. ábra</w:t>
                      </w:r>
                      <w:bookmarkEnd w:id="134"/>
                      <w:r w:rsidR="003259BC">
                        <w:t>: VSCode UI</w:t>
                      </w:r>
                      <w:bookmarkEnd w:id="135"/>
                      <w:r w:rsidR="000713E8">
                        <w:t xml:space="preserve"> [39]</w:t>
                      </w:r>
                      <w:bookmarkEnd w:id="136"/>
                    </w:p>
                  </w:txbxContent>
                </v:textbox>
                <w10:wrap type="topAndBottom"/>
              </v:shape>
            </w:pict>
          </mc:Fallback>
        </mc:AlternateContent>
      </w:r>
      <w:r w:rsidR="003259BC">
        <w:rPr>
          <w:noProof/>
        </w:rPr>
        <w:drawing>
          <wp:anchor distT="0" distB="0" distL="114300" distR="114300" simplePos="0" relativeHeight="251746304" behindDoc="0" locked="0" layoutInCell="1" allowOverlap="1" wp14:anchorId="1FD3E45F" wp14:editId="79E1AAFD">
            <wp:simplePos x="0" y="0"/>
            <wp:positionH relativeFrom="margin">
              <wp:posOffset>0</wp:posOffset>
            </wp:positionH>
            <wp:positionV relativeFrom="paragraph">
              <wp:posOffset>3781425</wp:posOffset>
            </wp:positionV>
            <wp:extent cx="5579745" cy="3550285"/>
            <wp:effectExtent l="0" t="0" r="1905" b="0"/>
            <wp:wrapTopAndBottom/>
            <wp:docPr id="617133325" name="Kép 30" descr="Visual Studio Code for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 Studio Code for the We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355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328D">
        <w:t>versenyben.</w:t>
      </w:r>
    </w:p>
    <w:p w14:paraId="319B96BF" w14:textId="08A0DDA8" w:rsidR="00631FD8" w:rsidRDefault="000713E8" w:rsidP="00B37905">
      <w:pPr>
        <w:widowControl/>
        <w:suppressAutoHyphens w:val="0"/>
        <w:spacing w:line="240" w:lineRule="auto"/>
        <w:jc w:val="left"/>
        <w:rPr>
          <w:color w:val="FFFFFF" w:themeColor="background1"/>
        </w:rPr>
      </w:pPr>
      <w:r w:rsidRPr="000713E8">
        <w:rPr>
          <w:color w:val="FFFFFF" w:themeColor="background1"/>
        </w:rPr>
        <w:fldChar w:fldCharType="begin"/>
      </w:r>
      <w:r w:rsidRPr="000713E8">
        <w:rPr>
          <w:color w:val="FFFFFF" w:themeColor="background1"/>
        </w:rPr>
        <w:instrText xml:space="preserve"> ADDIN ZOTERO_ITEM CSL_CITATION {"citationID":"sGs0FYVw","properties":{"formattedCitation":"[38]","plainCitation":"[38]","noteIndex":0},"citationItems":[{"id":116,"uris":["http://zotero.org/users/14064510/items/7BLA2VEG"],"itemData":{"id":116,"type":"webpage","abstract":"Make development more productive and enjoyable with WebStorm, the IDE for JavaScript and related technologies.","container-title":"JetBrains","language":"en","title":"WebStorm: The JavaScript and TypeScript IDE, by JetBrains","title-short":"WebStorm","URL":"https://www.jetbrains.com/webstorm/","accessed":{"date-parts":[["2024",9,30]]}}}],"schema":"https://github.com/citation-style-language/schema/raw/master/csl-citation.json"}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[38]</w:t>
      </w:r>
      <w:r w:rsidRPr="000713E8">
        <w:rPr>
          <w:color w:val="FFFFFF" w:themeColor="background1"/>
        </w:rPr>
        <w:fldChar w:fldCharType="end"/>
      </w:r>
      <w:r w:rsidRPr="000713E8">
        <w:rPr>
          <w:color w:val="FFFFFF" w:themeColor="background1"/>
        </w:rPr>
        <w:t xml:space="preserve"> </w:t>
      </w:r>
      <w:r w:rsidRPr="000713E8">
        <w:rPr>
          <w:color w:val="FFFFFF" w:themeColor="background1"/>
        </w:rPr>
        <w:fldChar w:fldCharType="begin"/>
      </w:r>
      <w:r w:rsidRPr="000713E8">
        <w:rPr>
          <w:color w:val="FFFFFF" w:themeColor="background1"/>
        </w:rPr>
        <w:instrText xml:space="preserve"> ADDIN ZOTERO_ITEM CSL_CITATION {"citationID":"3a9MbCZI","properties":{"formattedCitation":"[39]","plainCitation":"[39]","noteIndex":0},"citationItems":[{"id":119,"uris":["http://zotero.org/users/14064510/items/PPGZIM25"],"itemData":{"id":119,"type":"software","abstract":"Visual Studio Code","genre":"TypeScript","license":"MIT","note":"original-date: 2015-09-03T20:23:38Z","publisher":"Microsoft","source":"GitHub","title":"microsoft/vscode","URL":"https://github.com/microsoft/vscode","accessed":{"date-parts":[["2024",9,30]]},"issu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[39]</w:t>
      </w:r>
      <w:r w:rsidRPr="000713E8">
        <w:rPr>
          <w:color w:val="FFFFFF" w:themeColor="background1"/>
        </w:rPr>
        <w:fldChar w:fldCharType="end"/>
      </w:r>
    </w:p>
    <w:p w14:paraId="1E64350C" w14:textId="77777777" w:rsidR="00631FD8" w:rsidRDefault="00631FD8">
      <w:pPr>
        <w:widowControl/>
        <w:suppressAutoHyphens w:val="0"/>
        <w:spacing w:line="240" w:lineRule="auto"/>
        <w:jc w:val="left"/>
        <w:rPr>
          <w:color w:val="FFFFFF" w:themeColor="background1"/>
        </w:rPr>
      </w:pPr>
      <w:r>
        <w:rPr>
          <w:color w:val="FFFFFF" w:themeColor="background1"/>
        </w:rPr>
        <w:br w:type="page"/>
      </w:r>
    </w:p>
    <w:p w14:paraId="3BBB10E4" w14:textId="1E142891" w:rsidR="000713E8" w:rsidRDefault="00631FD8" w:rsidP="00631FD8">
      <w:pPr>
        <w:pStyle w:val="Cmsor1"/>
        <w:numPr>
          <w:ilvl w:val="0"/>
          <w:numId w:val="19"/>
        </w:numPr>
      </w:pPr>
      <w:bookmarkStart w:id="137" w:name="_Toc182311779"/>
      <w:r>
        <w:lastRenderedPageBreak/>
        <w:t>Fejlesztés</w:t>
      </w:r>
      <w:bookmarkEnd w:id="137"/>
    </w:p>
    <w:p w14:paraId="6E9C8CCB" w14:textId="75DAA6E5" w:rsidR="00631FD8" w:rsidRDefault="00631FD8" w:rsidP="00631FD8">
      <w:pPr>
        <w:pStyle w:val="Cmsor2"/>
        <w:numPr>
          <w:ilvl w:val="1"/>
          <w:numId w:val="19"/>
        </w:numPr>
      </w:pPr>
      <w:bookmarkStart w:id="138" w:name="_Toc182311780"/>
      <w:r>
        <w:t>Naptár elrendezése</w:t>
      </w:r>
      <w:bookmarkEnd w:id="138"/>
    </w:p>
    <w:p w14:paraId="182C84D1" w14:textId="331BDAD2" w:rsidR="00914511" w:rsidRPr="00914511" w:rsidRDefault="00914511" w:rsidP="00914511">
      <w:pPr>
        <w:pStyle w:val="Cmsor3"/>
        <w:numPr>
          <w:ilvl w:val="2"/>
          <w:numId w:val="19"/>
        </w:numPr>
      </w:pPr>
      <w:bookmarkStart w:id="139" w:name="_Toc182311781"/>
      <w:r>
        <w:t>Alapelrendezés</w:t>
      </w:r>
      <w:bookmarkEnd w:id="139"/>
    </w:p>
    <w:p w14:paraId="6C6B30F4" w14:textId="1098A927" w:rsidR="00631FD8" w:rsidRDefault="00AB60E7" w:rsidP="00AB60E7">
      <w:pPr>
        <w:rPr>
          <w:noProof/>
        </w:rPr>
      </w:pPr>
      <w:r>
        <w:rPr>
          <w:noProof/>
        </w:rPr>
        <mc:AlternateContent>
          <mc:Choice Requires="wps">
            <w:drawing>
              <wp:anchor distT="0" distB="0" distL="114300" distR="114300" simplePos="0" relativeHeight="251757568" behindDoc="0" locked="0" layoutInCell="1" allowOverlap="1" wp14:anchorId="06E3F019" wp14:editId="085B4486">
                <wp:simplePos x="0" y="0"/>
                <wp:positionH relativeFrom="margin">
                  <wp:align>right</wp:align>
                </wp:positionH>
                <wp:positionV relativeFrom="paragraph">
                  <wp:posOffset>2526665</wp:posOffset>
                </wp:positionV>
                <wp:extent cx="1866900" cy="815340"/>
                <wp:effectExtent l="0" t="0" r="0" b="3810"/>
                <wp:wrapSquare wrapText="bothSides"/>
                <wp:docPr id="1734326646" name="Szövegdoboz 1"/>
                <wp:cNvGraphicFramePr/>
                <a:graphic xmlns:a="http://schemas.openxmlformats.org/drawingml/2006/main">
                  <a:graphicData uri="http://schemas.microsoft.com/office/word/2010/wordprocessingShape">
                    <wps:wsp>
                      <wps:cNvSpPr txBox="1"/>
                      <wps:spPr>
                        <a:xfrm>
                          <a:off x="0" y="0"/>
                          <a:ext cx="1866900" cy="815340"/>
                        </a:xfrm>
                        <a:prstGeom prst="rect">
                          <a:avLst/>
                        </a:prstGeom>
                        <a:solidFill>
                          <a:prstClr val="white"/>
                        </a:solidFill>
                        <a:ln>
                          <a:noFill/>
                        </a:ln>
                      </wps:spPr>
                      <wps:txbx>
                        <w:txbxContent>
                          <w:p w14:paraId="2FC40364" w14:textId="0EC4AC25" w:rsidR="00AB60E7" w:rsidRPr="00B42707" w:rsidRDefault="004B0C06" w:rsidP="00AB60E7">
                            <w:pPr>
                              <w:pStyle w:val="Kpalrs"/>
                              <w:rPr>
                                <w:rFonts w:cs="Lohit Hindi"/>
                              </w:rPr>
                            </w:pPr>
                            <w:fldSimple w:instr=" SEQ ábra \* ARABIC ">
                              <w:r>
                                <w:rPr>
                                  <w:noProof/>
                                </w:rPr>
                                <w:t>24</w:t>
                              </w:r>
                            </w:fldSimple>
                            <w:bookmarkStart w:id="140" w:name="_Toc182311745"/>
                            <w:r w:rsidR="00AB60E7">
                              <w:t xml:space="preserve">. ábra: </w:t>
                            </w:r>
                            <w:r w:rsidR="000D1999">
                              <w:t xml:space="preserve">Az Appointy egy nap-oszlopának kezdete </w:t>
                            </w:r>
                            <w:r w:rsidR="00AB60E7">
                              <w:t>(saját)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3F019" id="_x0000_s1051" type="#_x0000_t202" style="position:absolute;left:0;text-align:left;margin-left:95.8pt;margin-top:198.95pt;width:147pt;height:64.2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" stroked="f">
                <v:textbox inset="0,0,0,0">
                  <w:txbxContent>
                    <w:p w14:paraId="2FC40364" w14:textId="0EC4AC25" w:rsidR="00AB60E7" w:rsidRPr="00B42707" w:rsidRDefault="004B0C06" w:rsidP="00AB60E7">
                      <w:pPr>
                        <w:pStyle w:val="Kpalrs"/>
                        <w:rPr>
                          <w:rFonts w:cs="Lohit Hindi"/>
                        </w:rPr>
                      </w:pPr>
                      <w:fldSimple w:instr=" SEQ ábra \* ARABIC ">
                        <w:r>
                          <w:rPr>
                            <w:noProof/>
                          </w:rPr>
                          <w:t>24</w:t>
                        </w:r>
                      </w:fldSimple>
                      <w:bookmarkStart w:id="141" w:name="_Toc182311745"/>
                      <w:r w:rsidR="00AB60E7">
                        <w:t xml:space="preserve">. ábra: </w:t>
                      </w:r>
                      <w:r w:rsidR="000D1999">
                        <w:t xml:space="preserve">Az Appointy egy nap-oszlopának kezdete </w:t>
                      </w:r>
                      <w:r w:rsidR="00AB60E7">
                        <w:t>(saját)</w:t>
                      </w:r>
                      <w:bookmarkEnd w:id="141"/>
                    </w:p>
                  </w:txbxContent>
                </v:textbox>
                <w10:wrap type="square" anchorx="margin"/>
              </v:shape>
            </w:pict>
          </mc:Fallback>
        </mc:AlternateContent>
      </w:r>
      <w:r w:rsidRPr="00AB60E7">
        <w:rPr>
          <w:noProof/>
        </w:rPr>
        <w:drawing>
          <wp:anchor distT="0" distB="0" distL="114300" distR="114300" simplePos="0" relativeHeight="251755520" behindDoc="0" locked="0" layoutInCell="1" allowOverlap="1" wp14:anchorId="16EA4954" wp14:editId="1C4E075F">
            <wp:simplePos x="0" y="0"/>
            <wp:positionH relativeFrom="margin">
              <wp:align>right</wp:align>
            </wp:positionH>
            <wp:positionV relativeFrom="paragraph">
              <wp:posOffset>4445</wp:posOffset>
            </wp:positionV>
            <wp:extent cx="1866900" cy="2466975"/>
            <wp:effectExtent l="0" t="0" r="0" b="9525"/>
            <wp:wrapSquare wrapText="bothSides"/>
            <wp:docPr id="756133831"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3831" name="Kép 1" descr="A képen szöveg, képernyőkép, sor, Betűtípus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1866900" cy="2466975"/>
                    </a:xfrm>
                    <a:prstGeom prst="rect">
                      <a:avLst/>
                    </a:prstGeom>
                  </pic:spPr>
                </pic:pic>
              </a:graphicData>
            </a:graphic>
            <wp14:sizeRelH relativeFrom="page">
              <wp14:pctWidth>0</wp14:pctWidth>
            </wp14:sizeRelH>
            <wp14:sizeRelV relativeFrom="page">
              <wp14:pctHeight>0</wp14:pctHeight>
            </wp14:sizeRelV>
          </wp:anchor>
        </w:drawing>
      </w:r>
      <w:r w:rsidR="00631FD8">
        <w:t>A fejlesztés során</w:t>
      </w:r>
      <w:r w:rsidR="00883A73">
        <w:t xml:space="preserve"> a funkcionális, vagy logikailag összetartozó egységeket komponensekbe választottam szét.</w:t>
      </w:r>
      <w:r w:rsidR="00631FD8">
        <w:t xml:space="preserve"> </w:t>
      </w:r>
      <w:r w:rsidR="00883A73">
        <w:t>A</w:t>
      </w:r>
      <w:r w:rsidR="00631FD8">
        <w:t xml:space="preserve">z első lépés a naptár alapfelületének megtervezése, és elkészítése volt. </w:t>
      </w:r>
      <w:r w:rsidR="0040298B">
        <w:t>E</w:t>
      </w:r>
      <w:r w:rsidR="001D53A0">
        <w:t>nnek</w:t>
      </w:r>
      <w:r w:rsidR="0040298B">
        <w:t xml:space="preserve"> alap</w:t>
      </w:r>
      <w:r w:rsidR="001D53A0">
        <w:t>jául</w:t>
      </w:r>
      <w:r w:rsidR="0040298B">
        <w:t xml:space="preserve"> a már évtizedek óda elterjedt, más online</w:t>
      </w:r>
      <w:r w:rsidR="001D53A0">
        <w:t xml:space="preserve">- </w:t>
      </w:r>
      <w:r w:rsidR="0040298B">
        <w:t>és asztali naptárak esetén is használ</w:t>
      </w:r>
      <w:r w:rsidR="001D53A0">
        <w:t>t</w:t>
      </w:r>
      <w:r w:rsidR="0040298B">
        <w:t xml:space="preserve"> elrendezést vette</w:t>
      </w:r>
      <w:r w:rsidR="001D53A0">
        <w:t>m</w:t>
      </w:r>
      <w:r w:rsidR="0040298B">
        <w:t xml:space="preserve">, miszerint egy adott oldalon 7 oszlop található hétfőtől vasárnapig. Ezen oszlopokon fejlécében a dátum és a nap neve </w:t>
      </w:r>
      <w:r w:rsidR="001D53A0">
        <w:t>olvasható.</w:t>
      </w:r>
      <w:r w:rsidR="0040298B">
        <w:t xml:space="preserve"> </w:t>
      </w:r>
      <w:r w:rsidR="001D53A0">
        <w:t>Az oszlopok alsó,</w:t>
      </w:r>
      <w:r w:rsidR="0040298B">
        <w:t xml:space="preserve"> fejléc alatti test-részben pedig minden oszlopot téglalapokra osztottam, ahol egy téglalap egy órányi időtartamot ölel fel</w:t>
      </w:r>
      <w:r w:rsidR="001D53A0">
        <w:t>, hogy az időbeosztás vizuálisan is jól követhető legyen</w:t>
      </w:r>
      <w:r w:rsidR="0040298B">
        <w:t xml:space="preserve">. Ebből értelemszerűen minden oszlopba 24 darab kell, ezzel </w:t>
      </w:r>
      <w:r w:rsidR="000003BA">
        <w:t>lefedve</w:t>
      </w:r>
      <w:r w:rsidR="0040298B">
        <w:t xml:space="preserve"> egy nap 24 óráját.</w:t>
      </w:r>
      <w:r w:rsidRPr="00AB60E7">
        <w:rPr>
          <w:noProof/>
        </w:rPr>
        <w:t xml:space="preserve"> </w:t>
      </w:r>
    </w:p>
    <w:p w14:paraId="0743BB11" w14:textId="77777777" w:rsidR="000D1999" w:rsidRDefault="000D1999" w:rsidP="00AB60E7">
      <w:pPr>
        <w:rPr>
          <w:noProof/>
        </w:rPr>
      </w:pPr>
    </w:p>
    <w:p w14:paraId="69BBF1E4" w14:textId="7FD126E7" w:rsidR="000D1999" w:rsidRDefault="000D1999" w:rsidP="00AB60E7">
      <w:pPr>
        <w:rPr>
          <w:noProof/>
        </w:rPr>
      </w:pPr>
    </w:p>
    <w:p w14:paraId="0F29E6ED" w14:textId="5D6C3FBB" w:rsidR="000D1999" w:rsidRDefault="000D1999" w:rsidP="00AB60E7"/>
    <w:p w14:paraId="74CA39AC" w14:textId="4F379AC6" w:rsidR="00AB60E7" w:rsidRDefault="000D1999" w:rsidP="00AB60E7">
      <w:pPr>
        <w:rPr>
          <w:noProof/>
        </w:rPr>
      </w:pPr>
      <w:r>
        <w:rPr>
          <w:noProof/>
        </w:rPr>
        <mc:AlternateContent>
          <mc:Choice Requires="wps">
            <w:drawing>
              <wp:anchor distT="0" distB="0" distL="114300" distR="114300" simplePos="0" relativeHeight="251760640" behindDoc="0" locked="0" layoutInCell="1" allowOverlap="1" wp14:anchorId="5A71E94E" wp14:editId="3AE650ED">
                <wp:simplePos x="0" y="0"/>
                <wp:positionH relativeFrom="margin">
                  <wp:align>left</wp:align>
                </wp:positionH>
                <wp:positionV relativeFrom="paragraph">
                  <wp:posOffset>1997710</wp:posOffset>
                </wp:positionV>
                <wp:extent cx="3025775" cy="617220"/>
                <wp:effectExtent l="0" t="0" r="3175" b="0"/>
                <wp:wrapSquare wrapText="bothSides"/>
                <wp:docPr id="928015847" name="Szövegdoboz 1"/>
                <wp:cNvGraphicFramePr/>
                <a:graphic xmlns:a="http://schemas.openxmlformats.org/drawingml/2006/main">
                  <a:graphicData uri="http://schemas.microsoft.com/office/word/2010/wordprocessingShape">
                    <wps:wsp>
                      <wps:cNvSpPr txBox="1"/>
                      <wps:spPr>
                        <a:xfrm>
                          <a:off x="0" y="0"/>
                          <a:ext cx="3025775" cy="617220"/>
                        </a:xfrm>
                        <a:prstGeom prst="rect">
                          <a:avLst/>
                        </a:prstGeom>
                        <a:solidFill>
                          <a:prstClr val="white"/>
                        </a:solidFill>
                        <a:ln>
                          <a:noFill/>
                        </a:ln>
                      </wps:spPr>
                      <wps:txbx>
                        <w:txbxContent>
                          <w:p w14:paraId="14E39C96" w14:textId="67044F3A" w:rsidR="000D1999" w:rsidRPr="006135AB" w:rsidRDefault="004B0C06" w:rsidP="000D1999">
                            <w:pPr>
                              <w:pStyle w:val="Kpalrs"/>
                              <w:rPr>
                                <w:rFonts w:cs="Lohit Hindi"/>
                              </w:rPr>
                            </w:pPr>
                            <w:fldSimple w:instr=" SEQ ábra \* ARABIC ">
                              <w:r>
                                <w:rPr>
                                  <w:noProof/>
                                </w:rPr>
                                <w:t>25</w:t>
                              </w:r>
                            </w:fldSimple>
                            <w:bookmarkStart w:id="142" w:name="_Toc182311746"/>
                            <w:r w:rsidR="000D1999">
                              <w:t>. ábra: Az Appoiny időskálával bővített felülete (saját)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1E94E" id="_x0000_s1052" type="#_x0000_t202" style="position:absolute;left:0;text-align:left;margin-left:0;margin-top:157.3pt;width:238.25pt;height:48.6pt;z-index:251760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" stroked="f">
                <v:textbox inset="0,0,0,0">
                  <w:txbxContent>
                    <w:p w14:paraId="14E39C96" w14:textId="67044F3A" w:rsidR="000D1999" w:rsidRPr="006135AB" w:rsidRDefault="004B0C06" w:rsidP="000D1999">
                      <w:pPr>
                        <w:pStyle w:val="Kpalrs"/>
                        <w:rPr>
                          <w:rFonts w:cs="Lohit Hindi"/>
                        </w:rPr>
                      </w:pPr>
                      <w:fldSimple w:instr=" SEQ ábra \* ARABIC ">
                        <w:r>
                          <w:rPr>
                            <w:noProof/>
                          </w:rPr>
                          <w:t>25</w:t>
                        </w:r>
                      </w:fldSimple>
                      <w:bookmarkStart w:id="143" w:name="_Toc182311746"/>
                      <w:r w:rsidR="000D1999">
                        <w:t>. ábra: Az Appoiny időskálával bővített felülete (saját)</w:t>
                      </w:r>
                      <w:bookmarkEnd w:id="143"/>
                    </w:p>
                  </w:txbxContent>
                </v:textbox>
                <w10:wrap type="square" anchorx="margin"/>
              </v:shape>
            </w:pict>
          </mc:Fallback>
        </mc:AlternateContent>
      </w:r>
      <w:r w:rsidRPr="000D1999">
        <w:rPr>
          <w:noProof/>
        </w:rPr>
        <w:drawing>
          <wp:anchor distT="0" distB="0" distL="114300" distR="114300" simplePos="0" relativeHeight="251758592" behindDoc="0" locked="0" layoutInCell="1" allowOverlap="1" wp14:anchorId="02F9A704" wp14:editId="5255984E">
            <wp:simplePos x="0" y="0"/>
            <wp:positionH relativeFrom="margin">
              <wp:align>left</wp:align>
            </wp:positionH>
            <wp:positionV relativeFrom="paragraph">
              <wp:posOffset>12065</wp:posOffset>
            </wp:positionV>
            <wp:extent cx="3025775" cy="1927860"/>
            <wp:effectExtent l="0" t="0" r="3175" b="0"/>
            <wp:wrapSquare wrapText="bothSides"/>
            <wp:docPr id="707963207"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63207" name="Kép 1" descr="A képen szöveg, képernyőkép, sor, szám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3025775" cy="1927860"/>
                    </a:xfrm>
                    <a:prstGeom prst="rect">
                      <a:avLst/>
                    </a:prstGeom>
                  </pic:spPr>
                </pic:pic>
              </a:graphicData>
            </a:graphic>
            <wp14:sizeRelH relativeFrom="page">
              <wp14:pctWidth>0</wp14:pctWidth>
            </wp14:sizeRelH>
            <wp14:sizeRelV relativeFrom="page">
              <wp14:pctHeight>0</wp14:pctHeight>
            </wp14:sizeRelV>
          </wp:anchor>
        </w:drawing>
      </w:r>
      <w:r w:rsidR="00AB60E7">
        <w:t>Ezzel az időpontok megjelenítési felülete megtervezésre került, viszont még nem látsz</w:t>
      </w:r>
      <w:r w:rsidR="000003BA">
        <w:t>ott</w:t>
      </w:r>
      <w:r w:rsidR="00AB60E7">
        <w:t xml:space="preserve">, hogy </w:t>
      </w:r>
      <w:r w:rsidR="000003BA">
        <w:t>egy</w:t>
      </w:r>
      <w:r w:rsidR="00AB60E7">
        <w:t xml:space="preserve"> napon belül melyik téglalap melyik órához tartozik</w:t>
      </w:r>
      <w:r w:rsidR="000003BA">
        <w:t>.</w:t>
      </w:r>
      <w:r w:rsidR="00AB60E7">
        <w:t xml:space="preserve"> </w:t>
      </w:r>
      <w:r w:rsidR="000003BA">
        <w:t>E</w:t>
      </w:r>
      <w:r w:rsidR="00AB60E7">
        <w:t>zért készít</w:t>
      </w:r>
      <w:r w:rsidR="000003BA">
        <w:t>ettem, és a naptár bal oldalához toldottam</w:t>
      </w:r>
      <w:r w:rsidR="00AB60E7">
        <w:t xml:space="preserve"> egy időskálát is, amely mutatja, hogy milyen idő</w:t>
      </w:r>
      <w:r w:rsidR="00CD1660">
        <w:t>szeletek</w:t>
      </w:r>
      <w:r w:rsidR="00AB60E7">
        <w:t xml:space="preserve"> hol találhatóak meg a naptárban.</w:t>
      </w:r>
      <w:r w:rsidRPr="000D1999">
        <w:rPr>
          <w:noProof/>
        </w:rPr>
        <w:t xml:space="preserve"> </w:t>
      </w:r>
    </w:p>
    <w:p w14:paraId="1F1F7CC3" w14:textId="77777777" w:rsidR="000D1999" w:rsidRDefault="000D1999" w:rsidP="00AB60E7">
      <w:pPr>
        <w:rPr>
          <w:noProof/>
        </w:rPr>
      </w:pPr>
    </w:p>
    <w:p w14:paraId="0C134558" w14:textId="77777777" w:rsidR="00A626AC" w:rsidRDefault="00A626AC" w:rsidP="00AB60E7">
      <w:pPr>
        <w:rPr>
          <w:noProof/>
        </w:rPr>
      </w:pPr>
    </w:p>
    <w:p w14:paraId="79A8BDD6" w14:textId="7CF6477B" w:rsidR="00A626AC" w:rsidRDefault="00A626AC" w:rsidP="00883A73">
      <w:pPr>
        <w:pStyle w:val="Cmsor3"/>
        <w:numPr>
          <w:ilvl w:val="2"/>
          <w:numId w:val="19"/>
        </w:numPr>
        <w:rPr>
          <w:noProof/>
        </w:rPr>
      </w:pPr>
      <w:bookmarkStart w:id="144" w:name="_Toc182311782"/>
      <w:r>
        <w:rPr>
          <w:noProof/>
        </w:rPr>
        <w:lastRenderedPageBreak/>
        <w:t>Túlcsodrulás</w:t>
      </w:r>
      <w:bookmarkEnd w:id="144"/>
    </w:p>
    <w:p w14:paraId="75A69FA6" w14:textId="10C79F66" w:rsidR="000D1999" w:rsidRDefault="000003BA" w:rsidP="00AB60E7">
      <w:pPr>
        <w:rPr>
          <w:noProof/>
        </w:rPr>
      </w:pPr>
      <w:r>
        <w:rPr>
          <w:noProof/>
        </w:rPr>
        <w:t xml:space="preserve">Mivel a téglalapok </w:t>
      </w:r>
      <w:r w:rsidR="00B34D58">
        <w:rPr>
          <w:noProof/>
        </w:rPr>
        <w:t>megfelelően</w:t>
      </w:r>
      <w:r>
        <w:rPr>
          <w:noProof/>
        </w:rPr>
        <w:t xml:space="preserve"> nagy méretűek kell, hogy legyenek</w:t>
      </w:r>
      <w:r w:rsidR="00B34D58">
        <w:rPr>
          <w:noProof/>
        </w:rPr>
        <w:t xml:space="preserve">, hogy az oda kerülő időpontok olvashatóak és egyáltalán jól láthatóak maradjanak, a 24 órához tartozó téglalapok a legtöbb monitoron vertikális, avagy y tengely menti irányban, de némelyen horizontálisan is túlcsordulnak a monitoron megjelenített viewport-on (a viewport egy weboldal felhasználó által látható területe; egyszerűbben fogalmazva: „Ami egyszerre ráfér a kijelzőre”). </w:t>
      </w:r>
      <w:r w:rsidR="007E0C3E">
        <w:rPr>
          <w:noProof/>
        </w:rPr>
        <w:t xml:space="preserve">A böngészők ezt általában görgetés bevezetésével oldják meg, viszont ez a viselkedés böngészőnként eltérhet, és idővel változhat, nem beszélve arról, hogy ezesetben a komponens felhasználójának kell megoldani a túlcsordulás kezelését. Ezt </w:t>
      </w:r>
      <w:r w:rsidR="00914511">
        <w:rPr>
          <w:noProof/>
        </w:rPr>
        <w:t xml:space="preserve">el szerettem volna kerülni, hogy minél egyszerűbb legyen a komponens használata, ezért </w:t>
      </w:r>
      <w:r w:rsidR="007E0C3E">
        <w:rPr>
          <w:noProof/>
        </w:rPr>
        <w:t>a komponensen belül</w:t>
      </w:r>
      <w:r w:rsidR="00914511">
        <w:rPr>
          <w:noProof/>
        </w:rPr>
        <w:t xml:space="preserve"> van megadva az overflow a megfelelő komponensre (amelynél értelme van), így attól függően, hogy a fejlesztő mennyi helyet ad a komponensnek, az igyekszik azt kitölteni, és megfelelően görgethetővé válni</w:t>
      </w:r>
      <w:r w:rsidR="00A343AF">
        <w:rPr>
          <w:noProof/>
        </w:rPr>
        <w:t xml:space="preserve"> (</w:t>
      </w:r>
      <w:r w:rsidR="00A343AF">
        <w:rPr>
          <w:noProof/>
        </w:rPr>
        <w:fldChar w:fldCharType="begin"/>
      </w:r>
      <w:r w:rsidR="00A343AF">
        <w:rPr>
          <w:noProof/>
        </w:rPr>
        <w:instrText xml:space="preserve"> REF _Ref182389671 \h </w:instrText>
      </w:r>
      <w:r w:rsidR="00A343AF">
        <w:rPr>
          <w:noProof/>
        </w:rPr>
      </w:r>
      <w:r w:rsidR="00A343AF">
        <w:rPr>
          <w:noProof/>
        </w:rPr>
        <w:fldChar w:fldCharType="separate"/>
      </w:r>
      <w:r w:rsidR="00A343AF">
        <w:rPr>
          <w:noProof/>
        </w:rPr>
        <w:t>26</w:t>
      </w:r>
      <w:r w:rsidR="00A343AF">
        <w:t>. ábra</w:t>
      </w:r>
      <w:r w:rsidR="00A343AF">
        <w:rPr>
          <w:noProof/>
        </w:rPr>
        <w:fldChar w:fldCharType="end"/>
      </w:r>
      <w:r w:rsidR="00A343AF">
        <w:rPr>
          <w:noProof/>
        </w:rPr>
        <w:t xml:space="preserve">, </w:t>
      </w:r>
      <w:r w:rsidR="00A343AF">
        <w:rPr>
          <w:noProof/>
        </w:rPr>
        <w:fldChar w:fldCharType="begin"/>
      </w:r>
      <w:r w:rsidR="00A343AF">
        <w:rPr>
          <w:noProof/>
        </w:rPr>
        <w:instrText xml:space="preserve"> REF _Ref182389672 \h </w:instrText>
      </w:r>
      <w:r w:rsidR="00A343AF">
        <w:rPr>
          <w:noProof/>
        </w:rPr>
      </w:r>
      <w:r w:rsidR="00A343AF">
        <w:rPr>
          <w:noProof/>
        </w:rPr>
        <w:fldChar w:fldCharType="separate"/>
      </w:r>
      <w:r w:rsidR="00A343AF">
        <w:rPr>
          <w:noProof/>
        </w:rPr>
        <w:t>27</w:t>
      </w:r>
      <w:r w:rsidR="00A343AF">
        <w:t>. ábra</w:t>
      </w:r>
      <w:r w:rsidR="00A343AF">
        <w:rPr>
          <w:noProof/>
        </w:rPr>
        <w:fldChar w:fldCharType="end"/>
      </w:r>
      <w:r w:rsidR="00A343AF">
        <w:rPr>
          <w:noProof/>
        </w:rPr>
        <w:t>)</w:t>
      </w:r>
      <w:r w:rsidR="00914511">
        <w:rPr>
          <w:noProof/>
        </w:rPr>
        <w:t>.</w:t>
      </w:r>
    </w:p>
    <w:p w14:paraId="3D78770E" w14:textId="6096125D" w:rsidR="00AE2BC0" w:rsidRDefault="00AE2BC0" w:rsidP="00AB60E7">
      <w:pPr>
        <w:rPr>
          <w:noProof/>
        </w:rPr>
      </w:pPr>
    </w:p>
    <w:p w14:paraId="5F9CFE1F" w14:textId="784B65C1" w:rsidR="00482AE5" w:rsidRDefault="00883A73" w:rsidP="00AB60E7">
      <w:pPr>
        <w:rPr>
          <w:noProof/>
        </w:rPr>
      </w:pPr>
      <w:r>
        <w:rPr>
          <w:noProof/>
        </w:rPr>
        <mc:AlternateContent>
          <mc:Choice Requires="wps">
            <w:drawing>
              <wp:anchor distT="0" distB="0" distL="114300" distR="114300" simplePos="0" relativeHeight="251765760" behindDoc="0" locked="0" layoutInCell="1" allowOverlap="1" wp14:anchorId="6105B4B0" wp14:editId="62338961">
                <wp:simplePos x="0" y="0"/>
                <wp:positionH relativeFrom="column">
                  <wp:posOffset>0</wp:posOffset>
                </wp:positionH>
                <wp:positionV relativeFrom="paragraph">
                  <wp:posOffset>3049905</wp:posOffset>
                </wp:positionV>
                <wp:extent cx="5574665" cy="635"/>
                <wp:effectExtent l="0" t="0" r="6985" b="3810"/>
                <wp:wrapTopAndBottom/>
                <wp:docPr id="2123232976" name="Szövegdoboz 1"/>
                <wp:cNvGraphicFramePr/>
                <a:graphic xmlns:a="http://schemas.openxmlformats.org/drawingml/2006/main">
                  <a:graphicData uri="http://schemas.microsoft.com/office/word/2010/wordprocessingShape">
                    <wps:wsp>
                      <wps:cNvSpPr txBox="1"/>
                      <wps:spPr>
                        <a:xfrm>
                          <a:off x="0" y="0"/>
                          <a:ext cx="5574665" cy="635"/>
                        </a:xfrm>
                        <a:prstGeom prst="rect">
                          <a:avLst/>
                        </a:prstGeom>
                        <a:solidFill>
                          <a:prstClr val="white"/>
                        </a:solidFill>
                        <a:ln>
                          <a:noFill/>
                        </a:ln>
                      </wps:spPr>
                      <wps:txbx>
                        <w:txbxContent>
                          <w:bookmarkStart w:id="145" w:name="_Ref182389671"/>
                          <w:p w14:paraId="512B8F84" w14:textId="633A6CBF" w:rsidR="00F435B6" w:rsidRPr="00583110" w:rsidRDefault="004B0C06" w:rsidP="00F435B6">
                            <w:pPr>
                              <w:pStyle w:val="Kpalrs"/>
                              <w:rPr>
                                <w:rFonts w:cs="Lohit Hindi"/>
                              </w:rPr>
                            </w:pPr>
                            <w:r>
                              <w:fldChar w:fldCharType="begin"/>
                            </w:r>
                            <w:r>
                              <w:instrText xml:space="preserve"> SEQ ábra \* ARABIC </w:instrText>
                            </w:r>
                            <w:r>
                              <w:fldChar w:fldCharType="separate"/>
                            </w:r>
                            <w:r>
                              <w:rPr>
                                <w:noProof/>
                              </w:rPr>
                              <w:t>26</w:t>
                            </w:r>
                            <w:r>
                              <w:fldChar w:fldCharType="end"/>
                            </w:r>
                            <w:bookmarkStart w:id="146" w:name="_Toc182311747"/>
                            <w:r w:rsidR="00F435B6">
                              <w:t>. ábra</w:t>
                            </w:r>
                            <w:bookmarkEnd w:id="145"/>
                            <w:r w:rsidR="00F435B6">
                              <w:t xml:space="preserve">: </w:t>
                            </w:r>
                            <w:r w:rsidR="004C35A1">
                              <w:t xml:space="preserve">Az </w:t>
                            </w:r>
                            <w:r w:rsidR="00F435B6">
                              <w:t>Appointy felülete teljes képernyőn (saját)</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B4B0" id="_x0000_s1053" type="#_x0000_t202" style="position:absolute;left:0;text-align:left;margin-left:0;margin-top:240.15pt;width:438.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duHAIAAEA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dvNpPp9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" stroked="f">
                <v:textbox style="mso-fit-shape-to-text:t" inset="0,0,0,0">
                  <w:txbxContent>
                    <w:bookmarkStart w:id="147" w:name="_Ref182389671"/>
                    <w:p w14:paraId="512B8F84" w14:textId="633A6CBF" w:rsidR="00F435B6" w:rsidRPr="00583110" w:rsidRDefault="004B0C06" w:rsidP="00F435B6">
                      <w:pPr>
                        <w:pStyle w:val="Kpalrs"/>
                        <w:rPr>
                          <w:rFonts w:cs="Lohit Hindi"/>
                        </w:rPr>
                      </w:pPr>
                      <w:r>
                        <w:fldChar w:fldCharType="begin"/>
                      </w:r>
                      <w:r>
                        <w:instrText xml:space="preserve"> SEQ ábra \* ARABIC </w:instrText>
                      </w:r>
                      <w:r>
                        <w:fldChar w:fldCharType="separate"/>
                      </w:r>
                      <w:r>
                        <w:rPr>
                          <w:noProof/>
                        </w:rPr>
                        <w:t>26</w:t>
                      </w:r>
                      <w:r>
                        <w:fldChar w:fldCharType="end"/>
                      </w:r>
                      <w:bookmarkStart w:id="148" w:name="_Toc182311747"/>
                      <w:r w:rsidR="00F435B6">
                        <w:t>. ábra</w:t>
                      </w:r>
                      <w:bookmarkEnd w:id="147"/>
                      <w:r w:rsidR="00F435B6">
                        <w:t xml:space="preserve">: </w:t>
                      </w:r>
                      <w:r w:rsidR="004C35A1">
                        <w:t xml:space="preserve">Az </w:t>
                      </w:r>
                      <w:r w:rsidR="00F435B6">
                        <w:t>Appointy felülete teljes képernyőn (saját)</w:t>
                      </w:r>
                      <w:bookmarkEnd w:id="148"/>
                    </w:p>
                  </w:txbxContent>
                </v:textbox>
                <w10:wrap type="topAndBottom"/>
              </v:shape>
            </w:pict>
          </mc:Fallback>
        </mc:AlternateContent>
      </w:r>
      <w:r w:rsidRPr="003C5EEA">
        <w:rPr>
          <w:noProof/>
        </w:rPr>
        <w:drawing>
          <wp:anchor distT="0" distB="0" distL="114300" distR="114300" simplePos="0" relativeHeight="251762688" behindDoc="0" locked="0" layoutInCell="1" allowOverlap="1" wp14:anchorId="3393F9CE" wp14:editId="3DDF4473">
            <wp:simplePos x="0" y="0"/>
            <wp:positionH relativeFrom="margin">
              <wp:posOffset>0</wp:posOffset>
            </wp:positionH>
            <wp:positionV relativeFrom="paragraph">
              <wp:posOffset>247650</wp:posOffset>
            </wp:positionV>
            <wp:extent cx="5574665" cy="2745105"/>
            <wp:effectExtent l="0" t="0" r="6985" b="0"/>
            <wp:wrapTopAndBottom/>
            <wp:docPr id="1639818666" name="Kép 1" descr="A képen szöveg, sor, szá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8666" name="Kép 1" descr="A képen szöveg, sor, szám, Párhuzamos látható&#10;&#10;Automatikusan generált leírá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4665" cy="2745105"/>
                    </a:xfrm>
                    <a:prstGeom prst="rect">
                      <a:avLst/>
                    </a:prstGeom>
                  </pic:spPr>
                </pic:pic>
              </a:graphicData>
            </a:graphic>
            <wp14:sizeRelH relativeFrom="page">
              <wp14:pctWidth>0</wp14:pctWidth>
            </wp14:sizeRelH>
            <wp14:sizeRelV relativeFrom="page">
              <wp14:pctHeight>0</wp14:pctHeight>
            </wp14:sizeRelV>
          </wp:anchor>
        </w:drawing>
      </w:r>
    </w:p>
    <w:p w14:paraId="067F3791" w14:textId="77777777" w:rsidR="00482AE5" w:rsidRDefault="00482AE5" w:rsidP="00AB60E7">
      <w:pPr>
        <w:rPr>
          <w:noProof/>
        </w:rPr>
      </w:pPr>
    </w:p>
    <w:p w14:paraId="22C47F10" w14:textId="77777777" w:rsidR="00482AE5" w:rsidRDefault="00482AE5" w:rsidP="00AB60E7">
      <w:pPr>
        <w:rPr>
          <w:noProof/>
        </w:rPr>
      </w:pPr>
    </w:p>
    <w:p w14:paraId="5167FA19" w14:textId="099A70B1" w:rsidR="00482AE5" w:rsidRDefault="00B826F0" w:rsidP="00AB60E7">
      <w:pPr>
        <w:rPr>
          <w:noProof/>
        </w:rPr>
      </w:pPr>
      <w:r>
        <w:rPr>
          <w:noProof/>
        </w:rPr>
        <w:lastRenderedPageBreak/>
        <mc:AlternateContent>
          <mc:Choice Requires="wps">
            <w:drawing>
              <wp:anchor distT="0" distB="0" distL="114300" distR="114300" simplePos="0" relativeHeight="251774976" behindDoc="0" locked="0" layoutInCell="1" allowOverlap="1" wp14:anchorId="21A6BD49" wp14:editId="7CF0D3C9">
                <wp:simplePos x="0" y="0"/>
                <wp:positionH relativeFrom="margin">
                  <wp:posOffset>139065</wp:posOffset>
                </wp:positionH>
                <wp:positionV relativeFrom="paragraph">
                  <wp:posOffset>3758565</wp:posOffset>
                </wp:positionV>
                <wp:extent cx="5295900" cy="472440"/>
                <wp:effectExtent l="0" t="0" r="0" b="3810"/>
                <wp:wrapTopAndBottom/>
                <wp:docPr id="1258484466" name="Szövegdoboz 1"/>
                <wp:cNvGraphicFramePr/>
                <a:graphic xmlns:a="http://schemas.openxmlformats.org/drawingml/2006/main">
                  <a:graphicData uri="http://schemas.microsoft.com/office/word/2010/wordprocessingShape">
                    <wps:wsp>
                      <wps:cNvSpPr txBox="1"/>
                      <wps:spPr>
                        <a:xfrm>
                          <a:off x="0" y="0"/>
                          <a:ext cx="5295900" cy="472440"/>
                        </a:xfrm>
                        <a:prstGeom prst="rect">
                          <a:avLst/>
                        </a:prstGeom>
                        <a:solidFill>
                          <a:prstClr val="white"/>
                        </a:solidFill>
                        <a:ln>
                          <a:noFill/>
                        </a:ln>
                      </wps:spPr>
                      <wps:txbx>
                        <w:txbxContent>
                          <w:bookmarkStart w:id="149" w:name="_Ref182389672"/>
                          <w:p w14:paraId="6DE5B074" w14:textId="0FAF799B" w:rsidR="00482AE5" w:rsidRPr="00651A57" w:rsidRDefault="004B0C06"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27</w:t>
                            </w:r>
                            <w:r>
                              <w:rPr>
                                <w:noProof/>
                              </w:rPr>
                              <w:fldChar w:fldCharType="end"/>
                            </w:r>
                            <w:bookmarkStart w:id="150" w:name="_Toc182311748"/>
                            <w:r w:rsidR="00482AE5">
                              <w:t>. ábra</w:t>
                            </w:r>
                            <w:bookmarkEnd w:id="149"/>
                            <w:r w:rsidR="00482AE5">
                              <w:t xml:space="preserve">: </w:t>
                            </w:r>
                            <w:r w:rsidR="00482AE5" w:rsidRPr="00B47BFD">
                              <w:t>Az Appointy felülete egy 500*800 pixeles helyre szorítva (saját)</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6BD49" id="_x0000_s1054" type="#_x0000_t202" style="position:absolute;left:0;text-align:left;margin-left:10.95pt;margin-top:295.95pt;width:417pt;height:37.2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" stroked="f">
                <v:textbox inset="0,0,0,0">
                  <w:txbxContent>
                    <w:bookmarkStart w:id="151" w:name="_Ref182389672"/>
                    <w:p w14:paraId="6DE5B074" w14:textId="0FAF799B" w:rsidR="00482AE5" w:rsidRPr="00651A57" w:rsidRDefault="004B0C06"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27</w:t>
                      </w:r>
                      <w:r>
                        <w:rPr>
                          <w:noProof/>
                        </w:rPr>
                        <w:fldChar w:fldCharType="end"/>
                      </w:r>
                      <w:bookmarkStart w:id="152" w:name="_Toc182311748"/>
                      <w:r w:rsidR="00482AE5">
                        <w:t>. ábra</w:t>
                      </w:r>
                      <w:bookmarkEnd w:id="151"/>
                      <w:r w:rsidR="00482AE5">
                        <w:t xml:space="preserve">: </w:t>
                      </w:r>
                      <w:r w:rsidR="00482AE5" w:rsidRPr="00B47BFD">
                        <w:t>Az Appointy felülete egy 500*800 pixeles helyre szorítva (saját)</w:t>
                      </w:r>
                      <w:bookmarkEnd w:id="152"/>
                    </w:p>
                  </w:txbxContent>
                </v:textbox>
                <w10:wrap type="topAndBottom" anchorx="margin"/>
              </v:shape>
            </w:pict>
          </mc:Fallback>
        </mc:AlternateContent>
      </w:r>
      <w:r w:rsidR="00482AE5" w:rsidRPr="004C35A1">
        <w:rPr>
          <w:noProof/>
        </w:rPr>
        <w:drawing>
          <wp:anchor distT="0" distB="0" distL="114300" distR="114300" simplePos="0" relativeHeight="251766784" behindDoc="0" locked="0" layoutInCell="1" allowOverlap="1" wp14:anchorId="223A0DD3" wp14:editId="5D191B83">
            <wp:simplePos x="0" y="0"/>
            <wp:positionH relativeFrom="margin">
              <wp:posOffset>139065</wp:posOffset>
            </wp:positionH>
            <wp:positionV relativeFrom="paragraph">
              <wp:posOffset>382905</wp:posOffset>
            </wp:positionV>
            <wp:extent cx="5295900" cy="3288665"/>
            <wp:effectExtent l="0" t="0" r="0" b="6985"/>
            <wp:wrapTopAndBottom/>
            <wp:docPr id="1717118587" name="Kép 1" descr="A képen szöveg, szám,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18587" name="Kép 1" descr="A képen szöveg, szám, képernyőkép, Betűtípus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295900" cy="3288665"/>
                    </a:xfrm>
                    <a:prstGeom prst="rect">
                      <a:avLst/>
                    </a:prstGeom>
                  </pic:spPr>
                </pic:pic>
              </a:graphicData>
            </a:graphic>
            <wp14:sizeRelH relativeFrom="page">
              <wp14:pctWidth>0</wp14:pctWidth>
            </wp14:sizeRelH>
            <wp14:sizeRelV relativeFrom="page">
              <wp14:pctHeight>0</wp14:pctHeight>
            </wp14:sizeRelV>
          </wp:anchor>
        </w:drawing>
      </w:r>
    </w:p>
    <w:p w14:paraId="578E86B9" w14:textId="663B6E33" w:rsidR="00482AE5" w:rsidRDefault="00E7174C" w:rsidP="00482AE5">
      <w:pPr>
        <w:rPr>
          <w:noProof/>
        </w:rPr>
      </w:pPr>
      <w:r>
        <w:rPr>
          <w:noProof/>
        </w:rPr>
        <mc:AlternateContent>
          <mc:Choice Requires="wps">
            <w:drawing>
              <wp:anchor distT="45720" distB="45720" distL="114300" distR="114300" simplePos="0" relativeHeight="251770880" behindDoc="0" locked="0" layoutInCell="1" allowOverlap="1" wp14:anchorId="68144E30" wp14:editId="076B6C68">
                <wp:simplePos x="0" y="0"/>
                <wp:positionH relativeFrom="margin">
                  <wp:align>right</wp:align>
                </wp:positionH>
                <wp:positionV relativeFrom="paragraph">
                  <wp:posOffset>6040755</wp:posOffset>
                </wp:positionV>
                <wp:extent cx="5562600" cy="586740"/>
                <wp:effectExtent l="0" t="0" r="0" b="3810"/>
                <wp:wrapTopAndBottom/>
                <wp:docPr id="6901452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86740"/>
                        </a:xfrm>
                        <a:prstGeom prst="rect">
                          <a:avLst/>
                        </a:prstGeom>
                        <a:solidFill>
                          <a:srgbClr val="FFFFFF"/>
                        </a:solidFill>
                        <a:ln w="9525">
                          <a:noFill/>
                          <a:miter lim="800000"/>
                          <a:headEnd/>
                          <a:tailEnd/>
                        </a:ln>
                      </wps:spPr>
                      <wps:txbx>
                        <w:txbxContent>
                          <w:p w14:paraId="12214D00" w14:textId="072DA148" w:rsidR="004C35A1" w:rsidRPr="00C41CA8" w:rsidRDefault="00482AE5" w:rsidP="00C41CA8">
                            <w:pPr>
                              <w:pStyle w:val="Kd"/>
                              <w:rPr>
                                <w:color w:val="080808"/>
                                <w:lang w:eastAsia="hu-HU" w:bidi="ar-SA"/>
                              </w:rPr>
                            </w:pPr>
                            <w:r w:rsidRPr="00482AE5">
                              <w:rPr>
                                <w:color w:val="174AD4"/>
                                <w:lang w:eastAsia="hu-HU" w:bidi="ar-SA"/>
                              </w:rPr>
                              <w:t>height</w:t>
                            </w:r>
                            <w:r w:rsidRPr="00482AE5">
                              <w:rPr>
                                <w:color w:val="080808"/>
                                <w:lang w:eastAsia="hu-HU" w:bidi="ar-SA"/>
                              </w:rPr>
                              <w:t>:</w:t>
                            </w:r>
                            <w:r w:rsidR="00C41CA8">
                              <w:rPr>
                                <w:color w:val="080808"/>
                                <w:lang w:eastAsia="hu-HU" w:bidi="ar-SA"/>
                              </w:rPr>
                              <w:t xml:space="preserve"> </w:t>
                            </w:r>
                            <w:r w:rsidRPr="00482AE5">
                              <w:rPr>
                                <w:color w:val="0033B3"/>
                                <w:lang w:eastAsia="hu-HU" w:bidi="ar-SA"/>
                              </w:rPr>
                              <w:t>calc</w:t>
                            </w:r>
                            <w:r w:rsidRPr="00482AE5">
                              <w:rPr>
                                <w:color w:val="080808"/>
                                <w:lang w:eastAsia="hu-HU" w:bidi="ar-SA"/>
                              </w:rPr>
                              <w:t>(</w:t>
                            </w:r>
                            <w:r w:rsidRPr="00482AE5">
                              <w:rPr>
                                <w:color w:val="1750EB"/>
                                <w:lang w:eastAsia="hu-HU" w:bidi="ar-SA"/>
                              </w:rPr>
                              <w:t>100</w:t>
                            </w:r>
                            <w:r w:rsidRPr="00482AE5">
                              <w:rPr>
                                <w:color w:val="080808"/>
                                <w:lang w:eastAsia="hu-HU" w:bidi="ar-SA"/>
                              </w:rPr>
                              <w:t xml:space="preserve">% - </w:t>
                            </w:r>
                            <w:r w:rsidRPr="00482AE5">
                              <w:rPr>
                                <w:lang w:eastAsia="hu-HU" w:bidi="ar-SA"/>
                              </w:rPr>
                              <w:t xml:space="preserve">$date-container-height </w:t>
                            </w:r>
                            <w:r w:rsidRPr="00482AE5">
                              <w:rPr>
                                <w:color w:val="080808"/>
                                <w:lang w:eastAsia="hu-HU" w:bidi="ar-SA"/>
                              </w:rPr>
                              <w:t xml:space="preserve">- </w:t>
                            </w:r>
                            <w:r w:rsidRPr="00482AE5">
                              <w:rPr>
                                <w:lang w:eastAsia="hu-HU" w:bidi="ar-SA"/>
                              </w:rPr>
                              <w:t xml:space="preserve">$column-top-padding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--hour-cell-height</w:t>
                            </w:r>
                            <w:r w:rsidRPr="00482AE5">
                              <w:rPr>
                                <w:color w:val="080808"/>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44E30" id="_x0000_s1055" type="#_x0000_t202" style="position:absolute;left:0;text-align:left;margin-left:386.8pt;margin-top:475.65pt;width:438pt;height:46.2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" stroked="f">
                <v:textbox>
                  <w:txbxContent>
                    <w:p w14:paraId="12214D00" w14:textId="072DA148" w:rsidR="004C35A1" w:rsidRPr="00C41CA8" w:rsidRDefault="00482AE5" w:rsidP="00C41CA8">
                      <w:pPr>
                        <w:pStyle w:val="Kd"/>
                        <w:rPr>
                          <w:color w:val="080808"/>
                          <w:lang w:eastAsia="hu-HU" w:bidi="ar-SA"/>
                        </w:rPr>
                      </w:pPr>
                      <w:r w:rsidRPr="00482AE5">
                        <w:rPr>
                          <w:color w:val="174AD4"/>
                          <w:lang w:eastAsia="hu-HU" w:bidi="ar-SA"/>
                        </w:rPr>
                        <w:t>height</w:t>
                      </w:r>
                      <w:r w:rsidRPr="00482AE5">
                        <w:rPr>
                          <w:color w:val="080808"/>
                          <w:lang w:eastAsia="hu-HU" w:bidi="ar-SA"/>
                        </w:rPr>
                        <w:t>:</w:t>
                      </w:r>
                      <w:r w:rsidR="00C41CA8">
                        <w:rPr>
                          <w:color w:val="080808"/>
                          <w:lang w:eastAsia="hu-HU" w:bidi="ar-SA"/>
                        </w:rPr>
                        <w:t xml:space="preserve"> </w:t>
                      </w:r>
                      <w:r w:rsidRPr="00482AE5">
                        <w:rPr>
                          <w:color w:val="0033B3"/>
                          <w:lang w:eastAsia="hu-HU" w:bidi="ar-SA"/>
                        </w:rPr>
                        <w:t>calc</w:t>
                      </w:r>
                      <w:r w:rsidRPr="00482AE5">
                        <w:rPr>
                          <w:color w:val="080808"/>
                          <w:lang w:eastAsia="hu-HU" w:bidi="ar-SA"/>
                        </w:rPr>
                        <w:t>(</w:t>
                      </w:r>
                      <w:r w:rsidRPr="00482AE5">
                        <w:rPr>
                          <w:color w:val="1750EB"/>
                          <w:lang w:eastAsia="hu-HU" w:bidi="ar-SA"/>
                        </w:rPr>
                        <w:t>100</w:t>
                      </w:r>
                      <w:r w:rsidRPr="00482AE5">
                        <w:rPr>
                          <w:color w:val="080808"/>
                          <w:lang w:eastAsia="hu-HU" w:bidi="ar-SA"/>
                        </w:rPr>
                        <w:t xml:space="preserve">% - </w:t>
                      </w:r>
                      <w:r w:rsidRPr="00482AE5">
                        <w:rPr>
                          <w:lang w:eastAsia="hu-HU" w:bidi="ar-SA"/>
                        </w:rPr>
                        <w:t xml:space="preserve">$date-container-height </w:t>
                      </w:r>
                      <w:r w:rsidRPr="00482AE5">
                        <w:rPr>
                          <w:color w:val="080808"/>
                          <w:lang w:eastAsia="hu-HU" w:bidi="ar-SA"/>
                        </w:rPr>
                        <w:t xml:space="preserve">- </w:t>
                      </w:r>
                      <w:r w:rsidRPr="00482AE5">
                        <w:rPr>
                          <w:lang w:eastAsia="hu-HU" w:bidi="ar-SA"/>
                        </w:rPr>
                        <w:t xml:space="preserve">$column-top-padding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--hour-cell-height</w:t>
                      </w:r>
                      <w:r w:rsidRPr="00482AE5">
                        <w:rPr>
                          <w:color w:val="080808"/>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772928" behindDoc="0" locked="0" layoutInCell="1" allowOverlap="1" wp14:anchorId="2CCB79F0" wp14:editId="5461B95C">
                <wp:simplePos x="0" y="0"/>
                <wp:positionH relativeFrom="margin">
                  <wp:align>left</wp:align>
                </wp:positionH>
                <wp:positionV relativeFrom="paragraph">
                  <wp:posOffset>5591175</wp:posOffset>
                </wp:positionV>
                <wp:extent cx="5562600" cy="457200"/>
                <wp:effectExtent l="0" t="0" r="0" b="0"/>
                <wp:wrapTopAndBottom/>
                <wp:docPr id="56506494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7E199DD" w14:textId="61DAE547" w:rsidR="00482AE5" w:rsidRPr="009F4027" w:rsidRDefault="004B0C06"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28</w:t>
                            </w:r>
                            <w:r>
                              <w:rPr>
                                <w:noProof/>
                              </w:rPr>
                              <w:fldChar w:fldCharType="end"/>
                            </w:r>
                            <w:bookmarkStart w:id="153" w:name="_Toc182311749"/>
                            <w:r w:rsidR="00482AE5">
                              <w:t xml:space="preserve">. ábra: </w:t>
                            </w:r>
                            <w:r w:rsidR="00482AE5" w:rsidRPr="00B42413">
                              <w:t>A naptártest magasságának számítására alkalmazott képlet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CCB79F0" id="_x0000_s1056" type="#_x0000_t202" style="position:absolute;left:0;text-align:left;margin-left:0;margin-top:440.25pt;width:438pt;height:36pt;z-index:251772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HseGwIAAEM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" stroked="f">
                <v:textbox inset="0,0,0,0">
                  <w:txbxContent>
                    <w:p w14:paraId="07E199DD" w14:textId="61DAE547" w:rsidR="00482AE5" w:rsidRPr="009F4027" w:rsidRDefault="004B0C06"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28</w:t>
                      </w:r>
                      <w:r>
                        <w:rPr>
                          <w:noProof/>
                        </w:rPr>
                        <w:fldChar w:fldCharType="end"/>
                      </w:r>
                      <w:bookmarkStart w:id="154" w:name="_Toc182311749"/>
                      <w:r w:rsidR="00482AE5">
                        <w:t xml:space="preserve">. ábra: </w:t>
                      </w:r>
                      <w:r w:rsidR="00482AE5" w:rsidRPr="00B42413">
                        <w:t>A naptártest magasságának számítására alkalmazott képlet</w:t>
                      </w:r>
                      <w:bookmarkEnd w:id="154"/>
                    </w:p>
                  </w:txbxContent>
                </v:textbox>
                <w10:wrap type="topAndBottom" anchorx="margin"/>
              </v:shape>
            </w:pict>
          </mc:Fallback>
        </mc:AlternateContent>
      </w:r>
      <w:r w:rsidR="004C35A1">
        <w:rPr>
          <w:noProof/>
        </w:rPr>
        <w:t>Az ábrákon láthatóan a komponens nem lóg ki kis helyre szorított helyzetben sem, vertikálisan és horitonzálisan is görgethető túlcsordulás esetén. A naptártest magasságának kiszámítására egy matematikat képletet kellett írnom, hiszen nem 100%-ra kell azt skálázni a, mivel az aránytaalanul összenyomná, deformálná az órákat jelentő téglalapokat, valamint a test túllógna a megadott magasságon, így vertikálisan kétszeresen görgethető lenne a  komponens, ami UX (User eXperience) szempontból nem optimális.</w:t>
      </w:r>
    </w:p>
    <w:p w14:paraId="74E6168B" w14:textId="1FDC260F" w:rsidR="00482AE5" w:rsidRDefault="00482AE5" w:rsidP="000B243F">
      <w:r>
        <w:rPr>
          <w:noProof/>
        </w:rPr>
        <w:t xml:space="preserve">A képletben a </w:t>
      </w:r>
      <w:r w:rsidRPr="00482AE5">
        <w:rPr>
          <w:rStyle w:val="KdChar"/>
        </w:rPr>
        <w:t>$date-container-height</w:t>
      </w:r>
      <w:r>
        <w:rPr>
          <w:rStyle w:val="KdChar"/>
        </w:rPr>
        <w:t xml:space="preserve"> </w:t>
      </w:r>
      <w:r w:rsidRPr="00482AE5">
        <w:t>a</w:t>
      </w:r>
      <w:r>
        <w:t xml:space="preserve"> komponens tetején található év-hónap kijelzés, és lapozó gombok magasságára utal, a </w:t>
      </w:r>
      <w:r w:rsidRPr="00482AE5">
        <w:rPr>
          <w:rStyle w:val="KdChar"/>
        </w:rPr>
        <w:t>$column-top-padding</w:t>
      </w:r>
      <w:r>
        <w:rPr>
          <w:rStyle w:val="KdChar"/>
        </w:rPr>
        <w:t xml:space="preserve"> </w:t>
      </w:r>
      <w:r w:rsidRPr="00482AE5">
        <w:t>a</w:t>
      </w:r>
      <w:r>
        <w:t xml:space="preserve"> naptár oszlopainak felső bélése, a </w:t>
      </w:r>
      <w:r>
        <w:rPr>
          <w:rStyle w:val="KdChar"/>
        </w:rPr>
        <w:t>--</w:t>
      </w:r>
      <w:r w:rsidRPr="00482AE5">
        <w:rPr>
          <w:rStyle w:val="KdChar"/>
        </w:rPr>
        <w:t>hour-cell-height</w:t>
      </w:r>
      <w:r>
        <w:t xml:space="preserve"> pedig az órákat felölelő téglalapok magassága, ami megegyezik a fejléc magasságával.</w:t>
      </w:r>
      <w:r w:rsidR="000B243F">
        <w:t xml:space="preserve"> A </w:t>
      </w:r>
      <w:r w:rsidR="000B243F">
        <w:rPr>
          <w:rStyle w:val="KdChar"/>
        </w:rPr>
        <w:t>--</w:t>
      </w:r>
      <w:r w:rsidR="000B243F" w:rsidRPr="00482AE5">
        <w:rPr>
          <w:rStyle w:val="KdChar"/>
        </w:rPr>
        <w:t>hour-cell-heigh</w:t>
      </w:r>
      <w:r w:rsidR="000B243F">
        <w:rPr>
          <w:rStyle w:val="KdChar"/>
        </w:rPr>
        <w:t xml:space="preserve">t </w:t>
      </w:r>
      <w:r w:rsidR="000B243F" w:rsidRPr="000B243F">
        <w:t>a</w:t>
      </w:r>
      <w:r w:rsidR="000B243F">
        <w:t xml:space="preserve"> képletben a többi változóval ellentétben azért nem scss, hanem css változóként van definiálva, mert ezt lehet kódból lekérni és használni.</w:t>
      </w:r>
    </w:p>
    <w:p w14:paraId="57786347" w14:textId="4C571898" w:rsidR="00883A73" w:rsidRDefault="00883A73" w:rsidP="00883A73">
      <w:pPr>
        <w:pStyle w:val="Cmsor3"/>
        <w:numPr>
          <w:ilvl w:val="2"/>
          <w:numId w:val="19"/>
        </w:numPr>
      </w:pPr>
      <w:r>
        <w:lastRenderedPageBreak/>
        <w:t>Naptártest felépítése</w:t>
      </w:r>
    </w:p>
    <w:p w14:paraId="0CCBBF83" w14:textId="1AAD61DD" w:rsidR="00883A73" w:rsidRDefault="00295681" w:rsidP="00883A73">
      <w:r>
        <w:rPr>
          <w:noProof/>
        </w:rPr>
        <mc:AlternateContent>
          <mc:Choice Requires="wps">
            <w:drawing>
              <wp:anchor distT="45720" distB="45720" distL="114300" distR="114300" simplePos="0" relativeHeight="251792384" behindDoc="0" locked="0" layoutInCell="1" allowOverlap="1" wp14:anchorId="0A62F7C1" wp14:editId="5ED18FA1">
                <wp:simplePos x="0" y="0"/>
                <wp:positionH relativeFrom="margin">
                  <wp:align>right</wp:align>
                </wp:positionH>
                <wp:positionV relativeFrom="paragraph">
                  <wp:posOffset>2103120</wp:posOffset>
                </wp:positionV>
                <wp:extent cx="5562600" cy="1805940"/>
                <wp:effectExtent l="0" t="0" r="0" b="3810"/>
                <wp:wrapTopAndBottom/>
                <wp:docPr id="7235390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805940"/>
                        </a:xfrm>
                        <a:prstGeom prst="rect">
                          <a:avLst/>
                        </a:prstGeom>
                        <a:solidFill>
                          <a:srgbClr val="FFFFFF"/>
                        </a:solidFill>
                        <a:ln w="9525">
                          <a:noFill/>
                          <a:miter lim="800000"/>
                          <a:headEnd/>
                          <a:tailEnd/>
                        </a:ln>
                      </wps:spPr>
                      <wps:txb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r>
                              <w:rPr>
                                <w:color w:val="2A8C7C"/>
                                <w:shd w:val="clear" w:color="auto" w:fill="F7FAFF"/>
                                <w:lang w:eastAsia="hu-HU" w:bidi="ar-SA"/>
                              </w:rPr>
                              <w:t>date</w:t>
                            </w:r>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color w:val="871094"/>
                                <w:shd w:val="clear" w:color="auto" w:fill="F7FAFF"/>
                                <w:lang w:eastAsia="hu-HU" w:bidi="ar-SA"/>
                              </w:rPr>
                              <w:t>dates</w:t>
                            </w:r>
                            <w:r w:rsidRPr="000868B5">
                              <w:rPr>
                                <w:color w:val="080808"/>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r w:rsidRPr="000868B5">
                              <w:rPr>
                                <w:color w:val="174AD4"/>
                                <w:lang w:eastAsia="hu-HU" w:bidi="ar-SA"/>
                              </w:rPr>
                              <w:t>class</w:t>
                            </w:r>
                            <w:r w:rsidRPr="000868B5">
                              <w:rPr>
                                <w:lang w:eastAsia="hu-HU" w:bidi="ar-SA"/>
                              </w:rPr>
                              <w:t>="d-flex flex-column grow"</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 xml:space="preserve">Appointy-calendar-column </w:t>
                            </w:r>
                            <w:r w:rsidRPr="000868B5">
                              <w:rPr>
                                <w:color w:val="871094"/>
                                <w:lang w:eastAsia="hu-HU" w:bidi="ar-SA"/>
                              </w:rPr>
                              <w:t>[date]</w:t>
                            </w:r>
                            <w:r w:rsidRPr="000868B5">
                              <w:rPr>
                                <w:lang w:eastAsia="hu-HU" w:bidi="ar-SA"/>
                              </w:rPr>
                              <w:t>="</w:t>
                            </w:r>
                            <w:r>
                              <w:rPr>
                                <w:color w:val="2A8C7C"/>
                                <w:shd w:val="clear" w:color="auto" w:fill="F7FAFF"/>
                                <w:lang w:eastAsia="hu-HU" w:bidi="ar-SA"/>
                              </w:rPr>
                              <w:t>date</w:t>
                            </w:r>
                            <w:r w:rsidRPr="000868B5">
                              <w:rPr>
                                <w:lang w:eastAsia="hu-HU" w:bidi="ar-SA"/>
                              </w:rPr>
                              <w:t xml:space="preserve">" </w:t>
                            </w:r>
                            <w:r w:rsidRPr="000868B5">
                              <w:rPr>
                                <w:color w:val="174AD4"/>
                                <w:lang w:eastAsia="hu-HU" w:bidi="ar-SA"/>
                              </w:rPr>
                              <w:t>class</w:t>
                            </w:r>
                            <w:r w:rsidRPr="000868B5">
                              <w:rPr>
                                <w:lang w:eastAsia="hu-HU" w:bidi="ar-SA"/>
                              </w:rPr>
                              <w:t xml:space="preserve">="day_column" </w:t>
                            </w:r>
                            <w:r w:rsidRPr="000868B5">
                              <w:rPr>
                                <w:color w:val="871094"/>
                                <w:lang w:eastAsia="hu-HU" w:bidi="ar-SA"/>
                              </w:rPr>
                              <w:t>[id]</w:t>
                            </w:r>
                            <w:r w:rsidRPr="000868B5">
                              <w:rPr>
                                <w:lang w:eastAsia="hu-HU" w:bidi="ar-SA"/>
                              </w:rPr>
                              <w:t>="</w:t>
                            </w:r>
                            <w:r w:rsidRPr="000868B5">
                              <w:rPr>
                                <w:shd w:val="clear" w:color="auto" w:fill="F7FAFF"/>
                                <w:lang w:eastAsia="hu-HU" w:bidi="ar-SA"/>
                              </w:rPr>
                              <w:t xml:space="preserve">'calendarColumn' </w:t>
                            </w:r>
                            <w:r w:rsidRPr="000868B5">
                              <w:rPr>
                                <w:color w:val="080808"/>
                                <w:shd w:val="clear" w:color="auto" w:fill="F7FAFF"/>
                                <w:lang w:eastAsia="hu-HU" w:bidi="ar-SA"/>
                              </w:rPr>
                              <w:t xml:space="preserve">+ </w:t>
                            </w:r>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(loaded)</w:t>
                            </w:r>
                            <w:r w:rsidRPr="000868B5">
                              <w:rPr>
                                <w:lang w:eastAsia="hu-HU" w:bidi="ar-SA"/>
                              </w:rPr>
                              <w:t>="</w:t>
                            </w:r>
                            <w:r w:rsidRPr="000868B5">
                              <w:rPr>
                                <w:color w:val="914C07"/>
                                <w:shd w:val="clear" w:color="auto" w:fill="F7FAFF"/>
                                <w:lang w:eastAsia="hu-HU" w:bidi="ar-SA"/>
                              </w:rPr>
                              <w:t>handleColumnLoad</w:t>
                            </w:r>
                            <w:r w:rsidRPr="000868B5">
                              <w:rPr>
                                <w:color w:val="080808"/>
                                <w:shd w:val="clear" w:color="auto" w:fill="F7FAFF"/>
                                <w:lang w:eastAsia="hu-HU" w:bidi="ar-SA"/>
                              </w:rPr>
                              <w:t>(</w:t>
                            </w:r>
                            <w:r w:rsidRPr="000868B5">
                              <w:rPr>
                                <w:color w:val="830091"/>
                                <w:shd w:val="clear" w:color="auto" w:fill="F7FAFF"/>
                                <w:lang w:eastAsia="hu-HU" w:bidi="ar-SA"/>
                              </w:rPr>
                              <w:t>$event</w:t>
                            </w:r>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2F7C1" id="_x0000_s1057" type="#_x0000_t202" style="position:absolute;left:0;text-align:left;margin-left:386.8pt;margin-top:165.6pt;width:438pt;height:142.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" stroked="f">
                <v:textbo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r>
                        <w:rPr>
                          <w:color w:val="2A8C7C"/>
                          <w:shd w:val="clear" w:color="auto" w:fill="F7FAFF"/>
                          <w:lang w:eastAsia="hu-HU" w:bidi="ar-SA"/>
                        </w:rPr>
                        <w:t>date</w:t>
                      </w:r>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color w:val="871094"/>
                          <w:shd w:val="clear" w:color="auto" w:fill="F7FAFF"/>
                          <w:lang w:eastAsia="hu-HU" w:bidi="ar-SA"/>
                        </w:rPr>
                        <w:t>dates</w:t>
                      </w:r>
                      <w:r w:rsidRPr="000868B5">
                        <w:rPr>
                          <w:color w:val="080808"/>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r w:rsidRPr="000868B5">
                        <w:rPr>
                          <w:color w:val="174AD4"/>
                          <w:lang w:eastAsia="hu-HU" w:bidi="ar-SA"/>
                        </w:rPr>
                        <w:t>class</w:t>
                      </w:r>
                      <w:r w:rsidRPr="000868B5">
                        <w:rPr>
                          <w:lang w:eastAsia="hu-HU" w:bidi="ar-SA"/>
                        </w:rPr>
                        <w:t>="d-flex flex-column grow"</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 xml:space="preserve">Appointy-calendar-column </w:t>
                      </w:r>
                      <w:r w:rsidRPr="000868B5">
                        <w:rPr>
                          <w:color w:val="871094"/>
                          <w:lang w:eastAsia="hu-HU" w:bidi="ar-SA"/>
                        </w:rPr>
                        <w:t>[date]</w:t>
                      </w:r>
                      <w:r w:rsidRPr="000868B5">
                        <w:rPr>
                          <w:lang w:eastAsia="hu-HU" w:bidi="ar-SA"/>
                        </w:rPr>
                        <w:t>="</w:t>
                      </w:r>
                      <w:r>
                        <w:rPr>
                          <w:color w:val="2A8C7C"/>
                          <w:shd w:val="clear" w:color="auto" w:fill="F7FAFF"/>
                          <w:lang w:eastAsia="hu-HU" w:bidi="ar-SA"/>
                        </w:rPr>
                        <w:t>date</w:t>
                      </w:r>
                      <w:r w:rsidRPr="000868B5">
                        <w:rPr>
                          <w:lang w:eastAsia="hu-HU" w:bidi="ar-SA"/>
                        </w:rPr>
                        <w:t xml:space="preserve">" </w:t>
                      </w:r>
                      <w:r w:rsidRPr="000868B5">
                        <w:rPr>
                          <w:color w:val="174AD4"/>
                          <w:lang w:eastAsia="hu-HU" w:bidi="ar-SA"/>
                        </w:rPr>
                        <w:t>class</w:t>
                      </w:r>
                      <w:r w:rsidRPr="000868B5">
                        <w:rPr>
                          <w:lang w:eastAsia="hu-HU" w:bidi="ar-SA"/>
                        </w:rPr>
                        <w:t xml:space="preserve">="day_column" </w:t>
                      </w:r>
                      <w:r w:rsidRPr="000868B5">
                        <w:rPr>
                          <w:color w:val="871094"/>
                          <w:lang w:eastAsia="hu-HU" w:bidi="ar-SA"/>
                        </w:rPr>
                        <w:t>[id]</w:t>
                      </w:r>
                      <w:r w:rsidRPr="000868B5">
                        <w:rPr>
                          <w:lang w:eastAsia="hu-HU" w:bidi="ar-SA"/>
                        </w:rPr>
                        <w:t>="</w:t>
                      </w:r>
                      <w:r w:rsidRPr="000868B5">
                        <w:rPr>
                          <w:shd w:val="clear" w:color="auto" w:fill="F7FAFF"/>
                          <w:lang w:eastAsia="hu-HU" w:bidi="ar-SA"/>
                        </w:rPr>
                        <w:t xml:space="preserve">'calendarColumn' </w:t>
                      </w:r>
                      <w:r w:rsidRPr="000868B5">
                        <w:rPr>
                          <w:color w:val="080808"/>
                          <w:shd w:val="clear" w:color="auto" w:fill="F7FAFF"/>
                          <w:lang w:eastAsia="hu-HU" w:bidi="ar-SA"/>
                        </w:rPr>
                        <w:t xml:space="preserve">+ </w:t>
                      </w:r>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(loaded)</w:t>
                      </w:r>
                      <w:r w:rsidRPr="000868B5">
                        <w:rPr>
                          <w:lang w:eastAsia="hu-HU" w:bidi="ar-SA"/>
                        </w:rPr>
                        <w:t>="</w:t>
                      </w:r>
                      <w:r w:rsidRPr="000868B5">
                        <w:rPr>
                          <w:color w:val="914C07"/>
                          <w:shd w:val="clear" w:color="auto" w:fill="F7FAFF"/>
                          <w:lang w:eastAsia="hu-HU" w:bidi="ar-SA"/>
                        </w:rPr>
                        <w:t>handleColumnLoad</w:t>
                      </w:r>
                      <w:r w:rsidRPr="000868B5">
                        <w:rPr>
                          <w:color w:val="080808"/>
                          <w:shd w:val="clear" w:color="auto" w:fill="F7FAFF"/>
                          <w:lang w:eastAsia="hu-HU" w:bidi="ar-SA"/>
                        </w:rPr>
                        <w:t>(</w:t>
                      </w:r>
                      <w:r w:rsidRPr="000868B5">
                        <w:rPr>
                          <w:color w:val="830091"/>
                          <w:shd w:val="clear" w:color="auto" w:fill="F7FAFF"/>
                          <w:lang w:eastAsia="hu-HU" w:bidi="ar-SA"/>
                        </w:rPr>
                        <w:t>$event</w:t>
                      </w:r>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v:textbox>
                <w10:wrap type="topAndBottom" anchorx="margin"/>
              </v:shape>
            </w:pict>
          </mc:Fallback>
        </mc:AlternateContent>
      </w:r>
      <w:r w:rsidR="000868B5">
        <w:rPr>
          <w:noProof/>
        </w:rPr>
        <mc:AlternateContent>
          <mc:Choice Requires="wps">
            <w:drawing>
              <wp:anchor distT="0" distB="0" distL="114300" distR="114300" simplePos="0" relativeHeight="251794432" behindDoc="0" locked="0" layoutInCell="1" allowOverlap="1" wp14:anchorId="60B471E0" wp14:editId="203ED21B">
                <wp:simplePos x="0" y="0"/>
                <wp:positionH relativeFrom="page">
                  <wp:align>center</wp:align>
                </wp:positionH>
                <wp:positionV relativeFrom="paragraph">
                  <wp:posOffset>1600200</wp:posOffset>
                </wp:positionV>
                <wp:extent cx="5554980" cy="457200"/>
                <wp:effectExtent l="0" t="0" r="7620" b="0"/>
                <wp:wrapTopAndBottom/>
                <wp:docPr id="19012492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2F86A70" w14:textId="224AFE1A" w:rsidR="000868B5" w:rsidRPr="0004267F" w:rsidRDefault="004B0C06"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29</w:t>
                            </w:r>
                            <w:r>
                              <w:rPr>
                                <w:noProof/>
                              </w:rPr>
                              <w:fldChar w:fldCharType="end"/>
                            </w:r>
                            <w:r w:rsidR="000868B5">
                              <w:t>. ábra: A naptár oszlopainak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0B471E0" id="_x0000_s1058" type="#_x0000_t202" style="position:absolute;left:0;text-align:left;margin-left:0;margin-top:126pt;width:437.4pt;height:36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" stroked="f">
                <v:textbox inset="0,0,0,0">
                  <w:txbxContent>
                    <w:p w14:paraId="72F86A70" w14:textId="224AFE1A" w:rsidR="000868B5" w:rsidRPr="0004267F" w:rsidRDefault="004B0C06"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29</w:t>
                      </w:r>
                      <w:r>
                        <w:rPr>
                          <w:noProof/>
                        </w:rPr>
                        <w:fldChar w:fldCharType="end"/>
                      </w:r>
                      <w:r w:rsidR="000868B5">
                        <w:t>. ábra: A naptár oszlopainak generálása (saját)</w:t>
                      </w:r>
                    </w:p>
                  </w:txbxContent>
                </v:textbox>
                <w10:wrap type="topAndBottom" anchorx="page"/>
              </v:shape>
            </w:pict>
          </mc:Fallback>
        </mc:AlternateContent>
      </w:r>
      <w:r w:rsidR="00883A73">
        <w:t xml:space="preserve">Az előző pontban megfogalmazottak alapján a naptár hét fő oszlopból áll, amelyeknek van fejléce és teste. A fejléc tartalma már tárgyalásra került, a testben a már említett órákat megtestesítő téglalapok találhatóak. Az oszlopok saját komponens alapján jönnek létre, amelyeket az Angular által </w:t>
      </w:r>
      <w:r w:rsidR="000868B5">
        <w:t xml:space="preserve">biztosított </w:t>
      </w:r>
      <w:r w:rsidR="000868B5" w:rsidRPr="00A1283F">
        <w:rPr>
          <w:rStyle w:val="KdChar"/>
        </w:rPr>
        <w:t>@for</w:t>
      </w:r>
      <w:r w:rsidR="000868B5">
        <w:t xml:space="preserve"> vezérlővel vannak generálva, valamint az oszlopokon belüli téglalapok is ezt a módszert követik. Ennek a generálásnak funkcionális oka van, amely később tárgyalásra kerül.</w:t>
      </w:r>
    </w:p>
    <w:p w14:paraId="302B664E" w14:textId="667AF61A" w:rsidR="00A1283F" w:rsidRDefault="00295681" w:rsidP="00883A73">
      <w:r>
        <w:rPr>
          <w:noProof/>
        </w:rPr>
        <mc:AlternateContent>
          <mc:Choice Requires="wps">
            <w:drawing>
              <wp:anchor distT="45720" distB="45720" distL="114300" distR="114300" simplePos="0" relativeHeight="251796480" behindDoc="0" locked="0" layoutInCell="1" allowOverlap="1" wp14:anchorId="61B1C873" wp14:editId="16402947">
                <wp:simplePos x="0" y="0"/>
                <wp:positionH relativeFrom="page">
                  <wp:align>center</wp:align>
                </wp:positionH>
                <wp:positionV relativeFrom="paragraph">
                  <wp:posOffset>4551680</wp:posOffset>
                </wp:positionV>
                <wp:extent cx="5562600" cy="1577340"/>
                <wp:effectExtent l="0" t="0" r="0" b="3810"/>
                <wp:wrapTopAndBottom/>
                <wp:docPr id="9111559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77340"/>
                        </a:xfrm>
                        <a:prstGeom prst="rect">
                          <a:avLst/>
                        </a:prstGeom>
                        <a:solidFill>
                          <a:srgbClr val="FFFFFF"/>
                        </a:solidFill>
                        <a:ln w="9525">
                          <a:noFill/>
                          <a:miter lim="800000"/>
                          <a:headEnd/>
                          <a:tailEnd/>
                        </a:ln>
                      </wps:spPr>
                      <wps:txb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r w:rsidRPr="000868B5">
                              <w:rPr>
                                <w:color w:val="2A8C7C"/>
                                <w:shd w:val="clear" w:color="auto" w:fill="F7FAFF"/>
                                <w:lang w:eastAsia="hu-HU" w:bidi="ar-SA"/>
                              </w:rPr>
                              <w:t xml:space="preserve">hour </w:t>
                            </w:r>
                            <w:r w:rsidRPr="000868B5">
                              <w:rPr>
                                <w:color w:val="0033B3"/>
                                <w:shd w:val="clear" w:color="auto" w:fill="F7FAFF"/>
                                <w:lang w:eastAsia="hu-HU" w:bidi="ar-SA"/>
                              </w:rPr>
                              <w:t xml:space="preserve">of </w:t>
                            </w:r>
                            <w:r w:rsidRPr="000868B5">
                              <w:rPr>
                                <w:shd w:val="clear" w:color="auto" w:fill="F7FAFF"/>
                                <w:lang w:eastAsia="hu-HU" w:bidi="ar-SA"/>
                              </w:rPr>
                              <w:t>[].</w:t>
                            </w:r>
                            <w:r w:rsidRPr="000868B5">
                              <w:rPr>
                                <w:color w:val="871094"/>
                                <w:shd w:val="clear" w:color="auto" w:fill="F7FAFF"/>
                                <w:lang w:eastAsia="hu-HU" w:bidi="ar-SA"/>
                              </w:rPr>
                              <w:t>constructor</w:t>
                            </w:r>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r w:rsidRPr="000868B5">
                              <w:rPr>
                                <w:color w:val="174AD4"/>
                                <w:lang w:eastAsia="hu-HU" w:bidi="ar-SA"/>
                              </w:rPr>
                              <w:t>class</w:t>
                            </w:r>
                            <w:r w:rsidRPr="000868B5">
                              <w:rPr>
                                <w:color w:val="067D17"/>
                                <w:lang w:eastAsia="hu-HU" w:bidi="ar-SA"/>
                              </w:rPr>
                              <w:t xml:space="preserve">="hour-cell" </w:t>
                            </w:r>
                            <w:r w:rsidRPr="000868B5">
                              <w:rPr>
                                <w:color w:val="871094"/>
                                <w:lang w:eastAsia="hu-HU" w:bidi="ar-SA"/>
                              </w:rPr>
                              <w:t>[id]</w:t>
                            </w:r>
                            <w:r w:rsidRPr="000868B5">
                              <w:rPr>
                                <w:color w:val="067D17"/>
                                <w:lang w:eastAsia="hu-HU" w:bidi="ar-SA"/>
                              </w:rPr>
                              <w:t>="</w:t>
                            </w:r>
                            <w:r w:rsidRPr="000868B5">
                              <w:rPr>
                                <w:color w:val="914C07"/>
                                <w:shd w:val="clear" w:color="auto" w:fill="F7FAFF"/>
                                <w:lang w:eastAsia="hu-HU" w:bidi="ar-SA"/>
                              </w:rPr>
                              <w:t>getID</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(click)</w:t>
                            </w:r>
                            <w:r w:rsidRPr="000868B5">
                              <w:rPr>
                                <w:color w:val="067D17"/>
                                <w:lang w:eastAsia="hu-HU" w:bidi="ar-SA"/>
                              </w:rPr>
                              <w:t>="</w:t>
                            </w:r>
                            <w:r w:rsidRPr="000868B5">
                              <w:rPr>
                                <w:color w:val="914C07"/>
                                <w:shd w:val="clear" w:color="auto" w:fill="F7FAFF"/>
                                <w:lang w:eastAsia="hu-HU" w:bidi="ar-SA"/>
                              </w:rPr>
                              <w:t>openNewEventModal</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1C873" id="_x0000_s1059" type="#_x0000_t202" style="position:absolute;left:0;text-align:left;margin-left:0;margin-top:358.4pt;width:438pt;height:124.2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" stroked="f">
                <v:textbo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r w:rsidRPr="000868B5">
                        <w:rPr>
                          <w:color w:val="2A8C7C"/>
                          <w:shd w:val="clear" w:color="auto" w:fill="F7FAFF"/>
                          <w:lang w:eastAsia="hu-HU" w:bidi="ar-SA"/>
                        </w:rPr>
                        <w:t xml:space="preserve">hour </w:t>
                      </w:r>
                      <w:r w:rsidRPr="000868B5">
                        <w:rPr>
                          <w:color w:val="0033B3"/>
                          <w:shd w:val="clear" w:color="auto" w:fill="F7FAFF"/>
                          <w:lang w:eastAsia="hu-HU" w:bidi="ar-SA"/>
                        </w:rPr>
                        <w:t xml:space="preserve">of </w:t>
                      </w:r>
                      <w:r w:rsidRPr="000868B5">
                        <w:rPr>
                          <w:shd w:val="clear" w:color="auto" w:fill="F7FAFF"/>
                          <w:lang w:eastAsia="hu-HU" w:bidi="ar-SA"/>
                        </w:rPr>
                        <w:t>[].</w:t>
                      </w:r>
                      <w:r w:rsidRPr="000868B5">
                        <w:rPr>
                          <w:color w:val="871094"/>
                          <w:shd w:val="clear" w:color="auto" w:fill="F7FAFF"/>
                          <w:lang w:eastAsia="hu-HU" w:bidi="ar-SA"/>
                        </w:rPr>
                        <w:t>constructor</w:t>
                      </w:r>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r w:rsidRPr="000868B5">
                        <w:rPr>
                          <w:color w:val="174AD4"/>
                          <w:lang w:eastAsia="hu-HU" w:bidi="ar-SA"/>
                        </w:rPr>
                        <w:t>class</w:t>
                      </w:r>
                      <w:r w:rsidRPr="000868B5">
                        <w:rPr>
                          <w:color w:val="067D17"/>
                          <w:lang w:eastAsia="hu-HU" w:bidi="ar-SA"/>
                        </w:rPr>
                        <w:t xml:space="preserve">="hour-cell" </w:t>
                      </w:r>
                      <w:r w:rsidRPr="000868B5">
                        <w:rPr>
                          <w:color w:val="871094"/>
                          <w:lang w:eastAsia="hu-HU" w:bidi="ar-SA"/>
                        </w:rPr>
                        <w:t>[id]</w:t>
                      </w:r>
                      <w:r w:rsidRPr="000868B5">
                        <w:rPr>
                          <w:color w:val="067D17"/>
                          <w:lang w:eastAsia="hu-HU" w:bidi="ar-SA"/>
                        </w:rPr>
                        <w:t>="</w:t>
                      </w:r>
                      <w:r w:rsidRPr="000868B5">
                        <w:rPr>
                          <w:color w:val="914C07"/>
                          <w:shd w:val="clear" w:color="auto" w:fill="F7FAFF"/>
                          <w:lang w:eastAsia="hu-HU" w:bidi="ar-SA"/>
                        </w:rPr>
                        <w:t>getID</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(click)</w:t>
                      </w:r>
                      <w:r w:rsidRPr="000868B5">
                        <w:rPr>
                          <w:color w:val="067D17"/>
                          <w:lang w:eastAsia="hu-HU" w:bidi="ar-SA"/>
                        </w:rPr>
                        <w:t>="</w:t>
                      </w:r>
                      <w:r w:rsidRPr="000868B5">
                        <w:rPr>
                          <w:color w:val="914C07"/>
                          <w:shd w:val="clear" w:color="auto" w:fill="F7FAFF"/>
                          <w:lang w:eastAsia="hu-HU" w:bidi="ar-SA"/>
                        </w:rPr>
                        <w:t>openNewEventModal</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v:textbox>
                <w10:wrap type="topAndBottom" anchorx="page"/>
              </v:shape>
            </w:pict>
          </mc:Fallback>
        </mc:AlternateContent>
      </w:r>
      <w:r>
        <w:rPr>
          <w:noProof/>
        </w:rPr>
        <mc:AlternateContent>
          <mc:Choice Requires="wps">
            <w:drawing>
              <wp:anchor distT="0" distB="0" distL="114300" distR="114300" simplePos="0" relativeHeight="251798528" behindDoc="0" locked="0" layoutInCell="1" allowOverlap="1" wp14:anchorId="7338B207" wp14:editId="6D551422">
                <wp:simplePos x="0" y="0"/>
                <wp:positionH relativeFrom="margin">
                  <wp:align>left</wp:align>
                </wp:positionH>
                <wp:positionV relativeFrom="paragraph">
                  <wp:posOffset>4090670</wp:posOffset>
                </wp:positionV>
                <wp:extent cx="5577840" cy="457200"/>
                <wp:effectExtent l="0" t="0" r="3810" b="0"/>
                <wp:wrapTopAndBottom/>
                <wp:docPr id="77398109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bookmarkStart w:id="155" w:name="_Ref182389007"/>
                          <w:p w14:paraId="3C0C34BF" w14:textId="567F0341" w:rsidR="000868B5" w:rsidRPr="00624DBB" w:rsidRDefault="004B0C06"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30</w:t>
                            </w:r>
                            <w:r>
                              <w:rPr>
                                <w:noProof/>
                              </w:rPr>
                              <w:fldChar w:fldCharType="end"/>
                            </w:r>
                            <w:r w:rsidR="000868B5">
                              <w:t>. ábra</w:t>
                            </w:r>
                            <w:bookmarkEnd w:id="155"/>
                            <w:r w:rsidR="000868B5">
                              <w:t>: A naptár oszlopain belüli téglalapok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38B207" id="_x0000_s1060" type="#_x0000_t202" style="position:absolute;left:0;text-align:left;margin-left:0;margin-top:322.1pt;width:439.2pt;height:36pt;z-index:251798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" stroked="f">
                <v:textbox inset="0,0,0,0">
                  <w:txbxContent>
                    <w:bookmarkStart w:id="156" w:name="_Ref182389007"/>
                    <w:p w14:paraId="3C0C34BF" w14:textId="567F0341" w:rsidR="000868B5" w:rsidRPr="00624DBB" w:rsidRDefault="004B0C06"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30</w:t>
                      </w:r>
                      <w:r>
                        <w:rPr>
                          <w:noProof/>
                        </w:rPr>
                        <w:fldChar w:fldCharType="end"/>
                      </w:r>
                      <w:r w:rsidR="000868B5">
                        <w:t>. ábra</w:t>
                      </w:r>
                      <w:bookmarkEnd w:id="156"/>
                      <w:r w:rsidR="000868B5">
                        <w:t>: A naptár oszlopain belüli téglalapok generálása (saját)</w:t>
                      </w:r>
                    </w:p>
                  </w:txbxContent>
                </v:textbox>
                <w10:wrap type="topAndBottom" anchorx="margin"/>
              </v:shape>
            </w:pict>
          </mc:Fallback>
        </mc:AlternateContent>
      </w:r>
      <w:r w:rsidR="00A1283F" w:rsidRPr="00A1283F">
        <w:t>A</w:t>
      </w:r>
      <w:r w:rsidR="00A1283F">
        <w:rPr>
          <w:rStyle w:val="KdChar"/>
        </w:rPr>
        <w:t xml:space="preserve"> </w:t>
      </w:r>
      <w:r w:rsidR="00A1283F" w:rsidRPr="00A1283F">
        <w:rPr>
          <w:rStyle w:val="KdChar"/>
        </w:rPr>
        <w:t>dates</w:t>
      </w:r>
      <w:r w:rsidR="00A1283F">
        <w:t xml:space="preserve"> tömbben az adott hét dátumai vannak felsorolva </w:t>
      </w:r>
      <w:r w:rsidR="00A1283F" w:rsidRPr="00A1283F">
        <w:rPr>
          <w:rStyle w:val="KdChar"/>
        </w:rPr>
        <w:t>Date</w:t>
      </w:r>
      <w:r w:rsidR="00A1283F">
        <w:t xml:space="preserve"> objektumként (ez 7 elemet jelent), amelyek alapján generálódnak és töltődnek fel az oszlopok fejlécei, valamint ez alapján kapja az </w:t>
      </w:r>
      <w:r w:rsidR="00A1283F" w:rsidRPr="00A1283F">
        <w:rPr>
          <w:rStyle w:val="KdChar"/>
        </w:rPr>
        <w:t>id</w:t>
      </w:r>
      <w:r w:rsidR="00A1283F">
        <w:t>-ját az oszlop maga is, amelynek</w:t>
      </w:r>
      <w:r w:rsidR="007D2316">
        <w:t xml:space="preserve"> szintén funkcionális oka van, és</w:t>
      </w:r>
      <w:r w:rsidR="00A1283F">
        <w:t xml:space="preserve"> jelentőségére </w:t>
      </w:r>
      <w:r w:rsidR="007D2316">
        <w:t>ez a dokumentum később tér ki</w:t>
      </w:r>
      <w:r w:rsidR="00A1283F">
        <w:t>.</w:t>
      </w:r>
      <w:r w:rsidR="007D2316">
        <w:t xml:space="preserve"> A végső elem</w:t>
      </w:r>
      <w:r w:rsidR="006E5B1C">
        <w:t>,</w:t>
      </w:r>
      <w:r w:rsidR="007D2316">
        <w:t xml:space="preserve"> amit láthatunk ezen a komponensen a </w:t>
      </w:r>
      <w:r w:rsidR="007D2316" w:rsidRPr="006E5B1C">
        <w:rPr>
          <w:rStyle w:val="KdChar"/>
        </w:rPr>
        <w:t>loaded Event</w:t>
      </w:r>
      <w:r w:rsidR="007D2316">
        <w:t xml:space="preserve"> visszaadása a szülőnek,</w:t>
      </w:r>
      <w:r w:rsidR="00863C05">
        <w:t xml:space="preserve"> ami időzítésbéli problémákat old meg, amelyekről szintén később szó lesz.</w:t>
      </w:r>
    </w:p>
    <w:p w14:paraId="26BA2C07" w14:textId="7B682C5D" w:rsidR="00295681" w:rsidRDefault="00295681" w:rsidP="00883A73"/>
    <w:p w14:paraId="6C1EA3A6" w14:textId="7A10E735" w:rsidR="000868B5" w:rsidRDefault="00863C05" w:rsidP="00883A73">
      <w:r>
        <w:lastRenderedPageBreak/>
        <w:t xml:space="preserve">A téglalapok generálása az oszlopokéhoz nagyban hasonlít, gyakorlatilag egy 24 elemű üres tömböt hoztam létre a </w:t>
      </w:r>
      <w:r w:rsidRPr="00863C05">
        <w:rPr>
          <w:rStyle w:val="KdChar"/>
        </w:rPr>
        <w:t>[].constructor(24)</w:t>
      </w:r>
      <w:r>
        <w:t xml:space="preserve"> segítségével, amelyen végigiterálva hozom létre a cellákat, amelyek szintén kapnak azonosítót a jelenlegi </w:t>
      </w:r>
      <w:r w:rsidRPr="00863C05">
        <w:rPr>
          <w:rStyle w:val="KdChar"/>
        </w:rPr>
        <w:t>$index</w:t>
      </w:r>
      <w:r>
        <w:t xml:space="preserve"> alapján, amely ezesetben pont az az óra, amely az adott cella kezdő időpontja (például a 0. indexet az első cella kapja meg, ami a 00:00 - 01:00 időintervallumot öleli fel).</w:t>
      </w:r>
    </w:p>
    <w:p w14:paraId="23CE98FC" w14:textId="35DC0753" w:rsidR="00295681" w:rsidRPr="00883A73" w:rsidRDefault="00295681" w:rsidP="00883A73">
      <w:r>
        <w:rPr>
          <w:noProof/>
        </w:rPr>
        <mc:AlternateContent>
          <mc:Choice Requires="wps">
            <w:drawing>
              <wp:anchor distT="45720" distB="45720" distL="114300" distR="114300" simplePos="0" relativeHeight="251800576" behindDoc="0" locked="0" layoutInCell="1" allowOverlap="1" wp14:anchorId="289D38EB" wp14:editId="18FEA1CB">
                <wp:simplePos x="0" y="0"/>
                <wp:positionH relativeFrom="page">
                  <wp:align>center</wp:align>
                </wp:positionH>
                <wp:positionV relativeFrom="paragraph">
                  <wp:posOffset>2480310</wp:posOffset>
                </wp:positionV>
                <wp:extent cx="2651760" cy="1051560"/>
                <wp:effectExtent l="0" t="0" r="0" b="0"/>
                <wp:wrapTopAndBottom/>
                <wp:docPr id="15469451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051560"/>
                        </a:xfrm>
                        <a:prstGeom prst="rect">
                          <a:avLst/>
                        </a:prstGeom>
                        <a:solidFill>
                          <a:srgbClr val="FFFFFF"/>
                        </a:solidFill>
                        <a:ln w="9525">
                          <a:noFill/>
                          <a:miter lim="800000"/>
                          <a:headEnd/>
                          <a:tailEnd/>
                        </a:ln>
                      </wps:spPr>
                      <wps:txbx>
                        <w:txbxContent>
                          <w:p w14:paraId="44279EAA" w14:textId="48AA660A" w:rsidR="00295681" w:rsidRDefault="00295681" w:rsidP="00295681">
                            <w:pPr>
                              <w:pStyle w:val="Kd"/>
                              <w:rPr>
                                <w:lang w:eastAsia="hu-HU" w:bidi="ar-SA"/>
                              </w:rPr>
                            </w:pPr>
                            <w:r w:rsidRPr="00295681">
                              <w:rPr>
                                <w:color w:val="0033B3"/>
                                <w:lang w:eastAsia="hu-HU" w:bidi="ar-SA"/>
                              </w:rPr>
                              <w:t xml:space="preserve">for </w:t>
                            </w:r>
                            <w:r w:rsidRPr="00295681">
                              <w:rPr>
                                <w:lang w:eastAsia="hu-HU" w:bidi="ar-SA"/>
                              </w:rPr>
                              <w:t>(</w:t>
                            </w:r>
                            <w:r w:rsidRPr="00295681">
                              <w:rPr>
                                <w:color w:val="0033B3"/>
                                <w:lang w:eastAsia="hu-HU" w:bidi="ar-SA"/>
                              </w:rPr>
                              <w:t xml:space="preserve">let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r w:rsidRPr="00295681">
                              <w:rPr>
                                <w:lang w:eastAsia="hu-HU" w:bidi="ar-SA"/>
                              </w:rPr>
                              <w:t xml:space="preserve">&lt; </w:t>
                            </w:r>
                            <w:r w:rsidRPr="00295681">
                              <w:rPr>
                                <w:color w:val="1750EB"/>
                                <w:lang w:eastAsia="hu-HU" w:bidi="ar-SA"/>
                              </w:rPr>
                              <w:t>10</w:t>
                            </w:r>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38EB" id="_x0000_s1061" type="#_x0000_t202" style="position:absolute;left:0;text-align:left;margin-left:0;margin-top:195.3pt;width:208.8pt;height:82.8pt;z-index:251800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" stroked="f">
                <v:textbox>
                  <w:txbxContent>
                    <w:p w14:paraId="44279EAA" w14:textId="48AA660A" w:rsidR="00295681" w:rsidRDefault="00295681" w:rsidP="00295681">
                      <w:pPr>
                        <w:pStyle w:val="Kd"/>
                        <w:rPr>
                          <w:lang w:eastAsia="hu-HU" w:bidi="ar-SA"/>
                        </w:rPr>
                      </w:pPr>
                      <w:r w:rsidRPr="00295681">
                        <w:rPr>
                          <w:color w:val="0033B3"/>
                          <w:lang w:eastAsia="hu-HU" w:bidi="ar-SA"/>
                        </w:rPr>
                        <w:t xml:space="preserve">for </w:t>
                      </w:r>
                      <w:r w:rsidRPr="00295681">
                        <w:rPr>
                          <w:lang w:eastAsia="hu-HU" w:bidi="ar-SA"/>
                        </w:rPr>
                        <w:t>(</w:t>
                      </w:r>
                      <w:r w:rsidRPr="00295681">
                        <w:rPr>
                          <w:color w:val="0033B3"/>
                          <w:lang w:eastAsia="hu-HU" w:bidi="ar-SA"/>
                        </w:rPr>
                        <w:t xml:space="preserve">let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r w:rsidRPr="00295681">
                        <w:rPr>
                          <w:lang w:eastAsia="hu-HU" w:bidi="ar-SA"/>
                        </w:rPr>
                        <w:t xml:space="preserve">&lt; </w:t>
                      </w:r>
                      <w:r w:rsidRPr="00295681">
                        <w:rPr>
                          <w:color w:val="1750EB"/>
                          <w:lang w:eastAsia="hu-HU" w:bidi="ar-SA"/>
                        </w:rPr>
                        <w:t>10</w:t>
                      </w:r>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02624" behindDoc="0" locked="0" layoutInCell="1" allowOverlap="1" wp14:anchorId="1DB1FBF8" wp14:editId="2F704B8C">
                <wp:simplePos x="0" y="0"/>
                <wp:positionH relativeFrom="margin">
                  <wp:align>center</wp:align>
                </wp:positionH>
                <wp:positionV relativeFrom="paragraph">
                  <wp:posOffset>1924050</wp:posOffset>
                </wp:positionV>
                <wp:extent cx="3429000" cy="457200"/>
                <wp:effectExtent l="0" t="0" r="0" b="0"/>
                <wp:wrapTopAndBottom/>
                <wp:docPr id="384705451" name="Szövegdoboz 1"/>
                <wp:cNvGraphicFramePr/>
                <a:graphic xmlns:a="http://schemas.openxmlformats.org/drawingml/2006/main">
                  <a:graphicData uri="http://schemas.microsoft.com/office/word/2010/wordprocessingShape">
                    <wps:wsp>
                      <wps:cNvSpPr txBox="1"/>
                      <wps:spPr>
                        <a:xfrm>
                          <a:off x="0" y="0"/>
                          <a:ext cx="3429000" cy="457200"/>
                        </a:xfrm>
                        <a:prstGeom prst="rect">
                          <a:avLst/>
                        </a:prstGeom>
                        <a:solidFill>
                          <a:prstClr val="white"/>
                        </a:solidFill>
                        <a:ln>
                          <a:noFill/>
                        </a:ln>
                      </wps:spPr>
                      <wps:txbx>
                        <w:txbxContent>
                          <w:bookmarkStart w:id="157" w:name="_Ref182389287"/>
                          <w:p w14:paraId="79A8C053" w14:textId="08A9AD5D" w:rsidR="00295681" w:rsidRPr="00D93102" w:rsidRDefault="004B0C06" w:rsidP="00295681">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31</w:t>
                            </w:r>
                            <w:r>
                              <w:rPr>
                                <w:noProof/>
                              </w:rPr>
                              <w:fldChar w:fldCharType="end"/>
                            </w:r>
                            <w:r w:rsidR="00295681">
                              <w:t>. ábra</w:t>
                            </w:r>
                            <w:bookmarkEnd w:id="157"/>
                            <w:r w:rsidR="00295681">
                              <w:t>: Általános for ciklus funkcionalitás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B1FBF8" id="_x0000_s1062" type="#_x0000_t202" style="position:absolute;left:0;text-align:left;margin-left:0;margin-top:151.5pt;width:270pt;height:36pt;z-index:25180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" stroked="f">
                <v:textbox inset="0,0,0,0">
                  <w:txbxContent>
                    <w:bookmarkStart w:id="158" w:name="_Ref182389287"/>
                    <w:p w14:paraId="79A8C053" w14:textId="08A9AD5D" w:rsidR="00295681" w:rsidRPr="00D93102" w:rsidRDefault="004B0C06" w:rsidP="00295681">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31</w:t>
                      </w:r>
                      <w:r>
                        <w:rPr>
                          <w:noProof/>
                        </w:rPr>
                        <w:fldChar w:fldCharType="end"/>
                      </w:r>
                      <w:r w:rsidR="00295681">
                        <w:t>. ábra</w:t>
                      </w:r>
                      <w:bookmarkEnd w:id="158"/>
                      <w:r w:rsidR="00295681">
                        <w:t>: Általános for ciklus funkcionalitás (saját)</w:t>
                      </w:r>
                    </w:p>
                  </w:txbxContent>
                </v:textbox>
                <w10:wrap type="topAndBottom" anchorx="margin"/>
              </v:shape>
            </w:pict>
          </mc:Fallback>
        </mc:AlternateContent>
      </w:r>
      <w:r w:rsidR="00863C05">
        <w:t xml:space="preserve">Az üres elemeket tartalmazó tömb létrehozására sajnos szükség volt, mivel a </w:t>
      </w:r>
      <w:r w:rsidR="00863C05" w:rsidRPr="00C04ED1">
        <w:rPr>
          <w:rStyle w:val="KdChar"/>
        </w:rPr>
        <w:t>@for</w:t>
      </w:r>
      <w:r w:rsidR="00863C05">
        <w:t xml:space="preserve"> vezérlő</w:t>
      </w:r>
      <w:r w:rsidR="00C04ED1">
        <w:t xml:space="preserve"> nem képes azt az alapvető </w:t>
      </w:r>
      <w:r w:rsidR="00C04ED1" w:rsidRPr="00C04ED1">
        <w:rPr>
          <w:rStyle w:val="KdChar"/>
        </w:rPr>
        <w:t>for</w:t>
      </w:r>
      <w:r w:rsidR="00C04ED1">
        <w:t xml:space="preserve"> ciklus funkcionalitást végezni, miszerint elindul egy értéktől, és addig tesz valamit (például növeli eggyel), amíg el nem éri, hogy a neki megadott feltétel igaz legyen (</w:t>
      </w:r>
      <w:r>
        <w:fldChar w:fldCharType="begin"/>
      </w:r>
      <w:r>
        <w:instrText xml:space="preserve"> REF _Ref182389287 \h </w:instrText>
      </w:r>
      <w:r>
        <w:fldChar w:fldCharType="separate"/>
      </w:r>
      <w:r>
        <w:rPr>
          <w:noProof/>
        </w:rPr>
        <w:t>31</w:t>
      </w:r>
      <w:r>
        <w:t>. ábra</w:t>
      </w:r>
      <w:r>
        <w:fldChar w:fldCharType="end"/>
      </w:r>
      <w:r>
        <w:t xml:space="preserve">). </w:t>
      </w:r>
      <w:r w:rsidR="00C04ED1">
        <w:t xml:space="preserve">Ezt a </w:t>
      </w:r>
      <w:r w:rsidR="00C04ED1" w:rsidRPr="00C04ED1">
        <w:rPr>
          <w:rStyle w:val="KdChar"/>
        </w:rPr>
        <w:t>@for</w:t>
      </w:r>
      <w:r w:rsidR="00C04ED1">
        <w:t xml:space="preserve"> vezérlőt azért találták ki, hogy listákon lehessen iterálni vele, és ebből kifolyóleg nem alkalmas az előbb említett funkcionalitásra, azonban ahogy ez látható a mellékelt képen (</w:t>
      </w:r>
      <w:r w:rsidR="00C04ED1">
        <w:fldChar w:fldCharType="begin"/>
      </w:r>
      <w:r w:rsidR="00C04ED1">
        <w:instrText xml:space="preserve"> REF _Ref182389007 \h </w:instrText>
      </w:r>
      <w:r w:rsidR="00C04ED1">
        <w:fldChar w:fldCharType="separate"/>
      </w:r>
      <w:r w:rsidR="00C04ED1">
        <w:rPr>
          <w:noProof/>
        </w:rPr>
        <w:t>30</w:t>
      </w:r>
      <w:r w:rsidR="00C04ED1">
        <w:t>. ábra</w:t>
      </w:r>
      <w:r w:rsidR="00C04ED1">
        <w:fldChar w:fldCharType="end"/>
      </w:r>
      <w:r w:rsidR="00C04ED1">
        <w:t>) szerencsére meg lehet kreatívan oldani, hogy így is működhessen.</w:t>
      </w:r>
    </w:p>
    <w:p w14:paraId="41ECFD04" w14:textId="1ED8E209" w:rsidR="003B1218" w:rsidRDefault="003B1218" w:rsidP="003B1218">
      <w:pPr>
        <w:pStyle w:val="Cmsor3"/>
        <w:numPr>
          <w:ilvl w:val="2"/>
          <w:numId w:val="19"/>
        </w:numPr>
        <w:rPr>
          <w:noProof/>
        </w:rPr>
      </w:pPr>
      <w:bookmarkStart w:id="159" w:name="_Toc182311783"/>
      <w:r>
        <w:rPr>
          <w:noProof/>
        </w:rPr>
        <w:t>Görgetés</w:t>
      </w:r>
      <w:bookmarkEnd w:id="159"/>
    </w:p>
    <w:p w14:paraId="5D302CA4" w14:textId="3DAB168B" w:rsidR="004C35A1" w:rsidRDefault="004C35A1" w:rsidP="00AB60E7">
      <w:r>
        <w:rPr>
          <w:noProof/>
        </w:rPr>
        <w:t>A vertikális görgetés</w:t>
      </w:r>
      <w:r w:rsidR="00482AE5">
        <w:rPr>
          <w:noProof/>
        </w:rPr>
        <w:t>, mint korább</w:t>
      </w:r>
      <w:r w:rsidR="00883A73">
        <w:rPr>
          <w:noProof/>
        </w:rPr>
        <w:t>an</w:t>
      </w:r>
      <w:r w:rsidR="00482AE5">
        <w:rPr>
          <w:noProof/>
        </w:rPr>
        <w:t xml:space="preserve"> említésre került,</w:t>
      </w:r>
      <w:r>
        <w:rPr>
          <w:noProof/>
        </w:rPr>
        <w:t xml:space="preserve"> nem az egész komponensre vonatkozik, csak a „táblázat” testére, tehát a fejléc, egy helyben marad. Ennek a megoldására az első, és leginkább intuitív gondolat a </w:t>
      </w:r>
      <w:r w:rsidR="000B243F" w:rsidRPr="000B243F">
        <w:rPr>
          <w:rStyle w:val="KdChar"/>
        </w:rPr>
        <w:t>position: sticky</w:t>
      </w:r>
      <w:r w:rsidR="000B243F">
        <w:rPr>
          <w:noProof/>
        </w:rPr>
        <w:t xml:space="preserve"> használata, ami számomra is az első próbálkozás volt, azonban ez a property </w:t>
      </w:r>
      <w:r w:rsidR="003B1218">
        <w:rPr>
          <w:noProof/>
        </w:rPr>
        <w:t xml:space="preserve">szokott rendesen </w:t>
      </w:r>
      <w:r w:rsidR="000B243F">
        <w:rPr>
          <w:noProof/>
        </w:rPr>
        <w:t>működ</w:t>
      </w:r>
      <w:r w:rsidR="003B1218">
        <w:rPr>
          <w:noProof/>
        </w:rPr>
        <w:t>ni</w:t>
      </w:r>
      <w:r w:rsidR="000B243F">
        <w:rPr>
          <w:noProof/>
        </w:rPr>
        <w:t xml:space="preserve">, ha bármelyik szülőjén </w:t>
      </w:r>
      <w:r w:rsidR="003B1218">
        <w:rPr>
          <w:noProof/>
        </w:rPr>
        <w:t xml:space="preserve">az </w:t>
      </w:r>
      <w:r w:rsidR="000B243F" w:rsidRPr="000B243F">
        <w:rPr>
          <w:rStyle w:val="KdChar"/>
        </w:rPr>
        <w:t>overflow</w:t>
      </w:r>
      <w:r w:rsidR="003B1218">
        <w:rPr>
          <w:rStyle w:val="KdChar"/>
        </w:rPr>
        <w:t xml:space="preserve"> </w:t>
      </w:r>
      <w:r w:rsidR="003B1218">
        <w:rPr>
          <w:noProof/>
        </w:rPr>
        <w:t xml:space="preserve">property </w:t>
      </w:r>
      <w:r w:rsidR="003B1218" w:rsidRPr="003B1218">
        <w:rPr>
          <w:rStyle w:val="KdChar"/>
        </w:rPr>
        <w:t>hidden, auto,</w:t>
      </w:r>
      <w:r w:rsidR="003B1218">
        <w:t xml:space="preserve"> vagy </w:t>
      </w:r>
      <w:r w:rsidR="003B1218" w:rsidRPr="003B1218">
        <w:rPr>
          <w:rStyle w:val="KdChar"/>
        </w:rPr>
        <w:t>scroll</w:t>
      </w:r>
      <w:r w:rsidR="003B1218">
        <w:t xml:space="preserve"> értékre van állítva </w:t>
      </w:r>
      <w:r w:rsidR="003B1218">
        <w:fldChar w:fldCharType="begin"/>
      </w:r>
      <w:r w:rsidR="003B1218">
        <w:instrText xml:space="preserve"> ADDIN ZOTERO_ITEM CSL_CITATION {"citationID":"IhfetsQ4","properties":{"formattedCitation":"[40]","plainCitation":"[40]","noteIndex":0},"citationItems":[{"id":120,"uris":["http://zotero.org/users/14064510/items/YVEBZU4Y"],"itemData":{"id":120,"type":"webpage","abstract":"This article was originally posted (and is more up to date) at...","container-title":"DEV Community","language":"en","title":"How to Fix Issues With CSS Position Sticky Not Working","URL":"https://dev.to/robmarshall/how-to-fix-issues-with-css-position-sticky-not-working-4a18","accessed":{"date-parts":[["2024",11,12]]},"issued":{"date-parts":[["2022",12,1]]}}}],"schema":"https://github.com/citation-style-language/schema/raw/master/csl-citation.json"} </w:instrText>
      </w:r>
      <w:r w:rsidR="003B1218">
        <w:fldChar w:fldCharType="separate"/>
      </w:r>
      <w:r w:rsidR="003B1218" w:rsidRPr="003B1218">
        <w:rPr>
          <w:rFonts w:cs="Times New Roman"/>
        </w:rPr>
        <w:t>[40]</w:t>
      </w:r>
      <w:r w:rsidR="003B1218">
        <w:fldChar w:fldCharType="end"/>
      </w:r>
      <w:r w:rsidR="003B1218">
        <w:t>. Ezért döntöttem amellett, hogy egy másik, kicsit bonyolultabb</w:t>
      </w:r>
      <w:r w:rsidR="00B826F0">
        <w:t>nak bizonyult</w:t>
      </w:r>
      <w:r w:rsidR="003B1218">
        <w:t xml:space="preserve"> megoldást választok, miszerint a naptártestet és a mellette lévő időskálát lehessen csak görgetni.</w:t>
      </w:r>
    </w:p>
    <w:p w14:paraId="39AE1B61" w14:textId="4D630FC2" w:rsidR="003B1218" w:rsidRDefault="0001401F" w:rsidP="00AB60E7">
      <w:pPr>
        <w:rPr>
          <w:noProof/>
        </w:rPr>
      </w:pPr>
      <w:r>
        <w:rPr>
          <w:noProof/>
        </w:rPr>
        <w:lastRenderedPageBreak/>
        <mc:AlternateContent>
          <mc:Choice Requires="wps">
            <w:drawing>
              <wp:anchor distT="0" distB="0" distL="114300" distR="114300" simplePos="0" relativeHeight="251782144" behindDoc="0" locked="0" layoutInCell="1" allowOverlap="1" wp14:anchorId="4C858284" wp14:editId="178666B9">
                <wp:simplePos x="0" y="0"/>
                <wp:positionH relativeFrom="margin">
                  <wp:posOffset>2767965</wp:posOffset>
                </wp:positionH>
                <wp:positionV relativeFrom="paragraph">
                  <wp:posOffset>1304925</wp:posOffset>
                </wp:positionV>
                <wp:extent cx="2804160" cy="685800"/>
                <wp:effectExtent l="0" t="0" r="0" b="0"/>
                <wp:wrapTopAndBottom/>
                <wp:docPr id="1679862550" name="Szövegdoboz 1"/>
                <wp:cNvGraphicFramePr/>
                <a:graphic xmlns:a="http://schemas.openxmlformats.org/drawingml/2006/main">
                  <a:graphicData uri="http://schemas.microsoft.com/office/word/2010/wordprocessingShape">
                    <wps:wsp>
                      <wps:cNvSpPr txBox="1"/>
                      <wps:spPr>
                        <a:xfrm>
                          <a:off x="0" y="0"/>
                          <a:ext cx="2804160" cy="685800"/>
                        </a:xfrm>
                        <a:prstGeom prst="rect">
                          <a:avLst/>
                        </a:prstGeom>
                        <a:solidFill>
                          <a:prstClr val="white"/>
                        </a:solidFill>
                        <a:ln>
                          <a:noFill/>
                        </a:ln>
                      </wps:spPr>
                      <wps:txbx>
                        <w:txbxContent>
                          <w:p w14:paraId="1A695BE8" w14:textId="6C37058E" w:rsidR="00B826F0" w:rsidRPr="008A5A49" w:rsidRDefault="004B0C06" w:rsidP="00B826F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32</w:t>
                            </w:r>
                            <w:r>
                              <w:rPr>
                                <w:noProof/>
                              </w:rPr>
                              <w:fldChar w:fldCharType="end"/>
                            </w:r>
                            <w:bookmarkStart w:id="160" w:name="_Toc182311751"/>
                            <w:r w:rsidR="00B826F0">
                              <w:t>. ábra: Időskála oszlopának stílusa (saját)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58284" id="_x0000_s1063" type="#_x0000_t202" style="position:absolute;left:0;text-align:left;margin-left:217.95pt;margin-top:102.75pt;width:220.8pt;height:54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" stroked="f">
                <v:textbox inset="0,0,0,0">
                  <w:txbxContent>
                    <w:p w14:paraId="1A695BE8" w14:textId="6C37058E" w:rsidR="00B826F0" w:rsidRPr="008A5A49" w:rsidRDefault="004B0C06" w:rsidP="00B826F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32</w:t>
                      </w:r>
                      <w:r>
                        <w:rPr>
                          <w:noProof/>
                        </w:rPr>
                        <w:fldChar w:fldCharType="end"/>
                      </w:r>
                      <w:bookmarkStart w:id="161" w:name="_Toc182311751"/>
                      <w:r w:rsidR="00B826F0">
                        <w:t>. ábra: Időskála oszlopának stílusa (saját)</w:t>
                      </w:r>
                      <w:bookmarkEnd w:id="161"/>
                    </w:p>
                  </w:txbxContent>
                </v:textbox>
                <w10:wrap type="topAndBottom"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1F2A2383" wp14:editId="5240B5AC">
                <wp:simplePos x="0" y="0"/>
                <wp:positionH relativeFrom="margin">
                  <wp:posOffset>2752725</wp:posOffset>
                </wp:positionH>
                <wp:positionV relativeFrom="paragraph">
                  <wp:posOffset>2005965</wp:posOffset>
                </wp:positionV>
                <wp:extent cx="2804160" cy="1645920"/>
                <wp:effectExtent l="0" t="0" r="0" b="0"/>
                <wp:wrapTopAndBottom/>
                <wp:docPr id="62675146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1645920"/>
                        </a:xfrm>
                        <a:prstGeom prst="rect">
                          <a:avLst/>
                        </a:prstGeom>
                        <a:solidFill>
                          <a:srgbClr val="FFFFFF"/>
                        </a:solidFill>
                        <a:ln w="9525">
                          <a:noFill/>
                          <a:miter lim="800000"/>
                          <a:headEnd/>
                          <a:tailEnd/>
                        </a:ln>
                      </wps:spPr>
                      <wps:txbx>
                        <w:txbxContent>
                          <w:p w14:paraId="4BCF9C0F" w14:textId="2452B33D" w:rsidR="00B826F0" w:rsidRPr="00B826F0" w:rsidRDefault="00B826F0" w:rsidP="00C41CA8">
                            <w:pPr>
                              <w:pStyle w:val="Kd"/>
                              <w:rPr>
                                <w:color w:val="080808"/>
                                <w:lang w:eastAsia="hu-HU" w:bidi="ar-SA"/>
                              </w:rPr>
                            </w:pPr>
                            <w:r w:rsidRPr="00B826F0">
                              <w:rPr>
                                <w:color w:val="080808"/>
                                <w:lang w:eastAsia="hu-HU" w:bidi="ar-SA"/>
                              </w:rPr>
                              <w:t>.</w:t>
                            </w:r>
                            <w:r w:rsidRPr="00B826F0">
                              <w:rPr>
                                <w:color w:val="0033B3"/>
                                <w:lang w:eastAsia="hu-HU" w:bidi="ar-SA"/>
                              </w:rPr>
                              <w:t>hours_column</w:t>
                            </w:r>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min-width</w:t>
                            </w:r>
                            <w:r w:rsidRPr="00B826F0">
                              <w:rPr>
                                <w:color w:val="080808"/>
                                <w:lang w:eastAsia="hu-HU" w:bidi="ar-SA"/>
                              </w:rPr>
                              <w:t xml:space="preserve">: </w:t>
                            </w:r>
                            <w:r w:rsidRPr="00B826F0">
                              <w:rPr>
                                <w:color w:val="871094"/>
                                <w:lang w:eastAsia="hu-HU" w:bidi="ar-SA"/>
                              </w:rPr>
                              <w:t>$hours-column-width</w:t>
                            </w:r>
                            <w:r w:rsidRPr="00B826F0">
                              <w:rPr>
                                <w:color w:val="080808"/>
                                <w:lang w:eastAsia="hu-HU" w:bidi="ar-SA"/>
                              </w:rPr>
                              <w:t>;</w:t>
                            </w:r>
                            <w:r w:rsidRPr="00B826F0">
                              <w:rPr>
                                <w:color w:val="080808"/>
                                <w:lang w:eastAsia="hu-HU" w:bidi="ar-SA"/>
                              </w:rPr>
                              <w:br/>
                              <w:t xml:space="preserve">  </w:t>
                            </w:r>
                            <w:r w:rsidRPr="00B826F0">
                              <w:rPr>
                                <w:lang w:eastAsia="hu-HU" w:bidi="ar-SA"/>
                              </w:rPr>
                              <w:t>min-height</w:t>
                            </w:r>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r w:rsidRPr="00B826F0">
                              <w:rPr>
                                <w:lang w:eastAsia="hu-HU" w:bidi="ar-SA"/>
                              </w:rPr>
                              <w:t>padding-top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margin-left</w:t>
                            </w:r>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A2383" id="_x0000_s1064" type="#_x0000_t202" style="position:absolute;left:0;text-align:left;margin-left:216.75pt;margin-top:157.95pt;width:220.8pt;height:129.6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iLFA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" stroked="f">
                <v:textbox>
                  <w:txbxContent>
                    <w:p w14:paraId="4BCF9C0F" w14:textId="2452B33D" w:rsidR="00B826F0" w:rsidRPr="00B826F0" w:rsidRDefault="00B826F0" w:rsidP="00C41CA8">
                      <w:pPr>
                        <w:pStyle w:val="Kd"/>
                        <w:rPr>
                          <w:color w:val="080808"/>
                          <w:lang w:eastAsia="hu-HU" w:bidi="ar-SA"/>
                        </w:rPr>
                      </w:pPr>
                      <w:r w:rsidRPr="00B826F0">
                        <w:rPr>
                          <w:color w:val="080808"/>
                          <w:lang w:eastAsia="hu-HU" w:bidi="ar-SA"/>
                        </w:rPr>
                        <w:t>.</w:t>
                      </w:r>
                      <w:r w:rsidRPr="00B826F0">
                        <w:rPr>
                          <w:color w:val="0033B3"/>
                          <w:lang w:eastAsia="hu-HU" w:bidi="ar-SA"/>
                        </w:rPr>
                        <w:t>hours_column</w:t>
                      </w:r>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min-width</w:t>
                      </w:r>
                      <w:r w:rsidRPr="00B826F0">
                        <w:rPr>
                          <w:color w:val="080808"/>
                          <w:lang w:eastAsia="hu-HU" w:bidi="ar-SA"/>
                        </w:rPr>
                        <w:t xml:space="preserve">: </w:t>
                      </w:r>
                      <w:r w:rsidRPr="00B826F0">
                        <w:rPr>
                          <w:color w:val="871094"/>
                          <w:lang w:eastAsia="hu-HU" w:bidi="ar-SA"/>
                        </w:rPr>
                        <w:t>$hours-column-width</w:t>
                      </w:r>
                      <w:r w:rsidRPr="00B826F0">
                        <w:rPr>
                          <w:color w:val="080808"/>
                          <w:lang w:eastAsia="hu-HU" w:bidi="ar-SA"/>
                        </w:rPr>
                        <w:t>;</w:t>
                      </w:r>
                      <w:r w:rsidRPr="00B826F0">
                        <w:rPr>
                          <w:color w:val="080808"/>
                          <w:lang w:eastAsia="hu-HU" w:bidi="ar-SA"/>
                        </w:rPr>
                        <w:br/>
                        <w:t xml:space="preserve">  </w:t>
                      </w:r>
                      <w:r w:rsidRPr="00B826F0">
                        <w:rPr>
                          <w:lang w:eastAsia="hu-HU" w:bidi="ar-SA"/>
                        </w:rPr>
                        <w:t>min-height</w:t>
                      </w:r>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r w:rsidRPr="00B826F0">
                        <w:rPr>
                          <w:lang w:eastAsia="hu-HU" w:bidi="ar-SA"/>
                        </w:rPr>
                        <w:t>padding-top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margin-left</w:t>
                      </w:r>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v:textbox>
                <w10:wrap type="topAndBottom" anchorx="margin"/>
              </v:shape>
            </w:pict>
          </mc:Fallback>
        </mc:AlternateContent>
      </w:r>
      <w:r w:rsidRPr="00B826F0">
        <w:rPr>
          <w:noProof/>
        </w:rPr>
        <w:drawing>
          <wp:anchor distT="0" distB="0" distL="114300" distR="114300" simplePos="0" relativeHeight="251776000" behindDoc="0" locked="0" layoutInCell="1" allowOverlap="1" wp14:anchorId="7FC9481F" wp14:editId="5D5E1B73">
            <wp:simplePos x="0" y="0"/>
            <wp:positionH relativeFrom="margin">
              <wp:posOffset>635</wp:posOffset>
            </wp:positionH>
            <wp:positionV relativeFrom="paragraph">
              <wp:posOffset>1339215</wp:posOffset>
            </wp:positionV>
            <wp:extent cx="2508250" cy="1790700"/>
            <wp:effectExtent l="0" t="0" r="6350" b="0"/>
            <wp:wrapTopAndBottom/>
            <wp:docPr id="1471396852"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6852" name="Kép 1" descr="A képen szöveg, képernyőkép, sor, szám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508250" cy="1790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8048" behindDoc="0" locked="0" layoutInCell="1" allowOverlap="1" wp14:anchorId="0CB1E3E5" wp14:editId="7E4FFD6A">
                <wp:simplePos x="0" y="0"/>
                <wp:positionH relativeFrom="margin">
                  <wp:posOffset>-1270</wp:posOffset>
                </wp:positionH>
                <wp:positionV relativeFrom="paragraph">
                  <wp:posOffset>3228975</wp:posOffset>
                </wp:positionV>
                <wp:extent cx="2508250" cy="662940"/>
                <wp:effectExtent l="0" t="0" r="6350" b="3810"/>
                <wp:wrapSquare wrapText="bothSides"/>
                <wp:docPr id="1026527324" name="Szövegdoboz 1"/>
                <wp:cNvGraphicFramePr/>
                <a:graphic xmlns:a="http://schemas.openxmlformats.org/drawingml/2006/main">
                  <a:graphicData uri="http://schemas.microsoft.com/office/word/2010/wordprocessingShape">
                    <wps:wsp>
                      <wps:cNvSpPr txBox="1"/>
                      <wps:spPr>
                        <a:xfrm>
                          <a:off x="0" y="0"/>
                          <a:ext cx="2508250" cy="662940"/>
                        </a:xfrm>
                        <a:prstGeom prst="rect">
                          <a:avLst/>
                        </a:prstGeom>
                        <a:solidFill>
                          <a:prstClr val="white"/>
                        </a:solidFill>
                        <a:ln>
                          <a:noFill/>
                        </a:ln>
                      </wps:spPr>
                      <wps:txbx>
                        <w:txbxContent>
                          <w:bookmarkStart w:id="162" w:name="_Ref182393468"/>
                          <w:p w14:paraId="2EB9330E" w14:textId="3878D5E3" w:rsidR="00B826F0" w:rsidRPr="00B93647" w:rsidRDefault="004B0C06" w:rsidP="00B826F0">
                            <w:pPr>
                              <w:pStyle w:val="Kpalrs"/>
                              <w:rPr>
                                <w:rFonts w:cs="Lohit Hindi"/>
                              </w:rPr>
                            </w:pPr>
                            <w:r>
                              <w:fldChar w:fldCharType="begin"/>
                            </w:r>
                            <w:r>
                              <w:instrText xml:space="preserve"> SEQ ábra \* ARABIC </w:instrText>
                            </w:r>
                            <w:r>
                              <w:fldChar w:fldCharType="separate"/>
                            </w:r>
                            <w:r>
                              <w:rPr>
                                <w:noProof/>
                              </w:rPr>
                              <w:t>33</w:t>
                            </w:r>
                            <w:r>
                              <w:fldChar w:fldCharType="end"/>
                            </w:r>
                            <w:bookmarkStart w:id="163" w:name="_Toc182311750"/>
                            <w:r w:rsidR="00B826F0">
                              <w:t>. ábra</w:t>
                            </w:r>
                            <w:bookmarkEnd w:id="162"/>
                            <w:r w:rsidR="00B826F0">
                              <w:t>: Elrendezést segítő filler elem (saját)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1E3E5" id="_x0000_s1065" type="#_x0000_t202" style="position:absolute;left:0;text-align:left;margin-left:-.1pt;margin-top:254.25pt;width:197.5pt;height:52.2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" stroked="f">
                <v:textbox inset="0,0,0,0">
                  <w:txbxContent>
                    <w:bookmarkStart w:id="164" w:name="_Ref182393468"/>
                    <w:p w14:paraId="2EB9330E" w14:textId="3878D5E3" w:rsidR="00B826F0" w:rsidRPr="00B93647" w:rsidRDefault="004B0C06" w:rsidP="00B826F0">
                      <w:pPr>
                        <w:pStyle w:val="Kpalrs"/>
                        <w:rPr>
                          <w:rFonts w:cs="Lohit Hindi"/>
                        </w:rPr>
                      </w:pPr>
                      <w:r>
                        <w:fldChar w:fldCharType="begin"/>
                      </w:r>
                      <w:r>
                        <w:instrText xml:space="preserve"> SEQ ábra \* ARABIC </w:instrText>
                      </w:r>
                      <w:r>
                        <w:fldChar w:fldCharType="separate"/>
                      </w:r>
                      <w:r>
                        <w:rPr>
                          <w:noProof/>
                        </w:rPr>
                        <w:t>33</w:t>
                      </w:r>
                      <w:r>
                        <w:fldChar w:fldCharType="end"/>
                      </w:r>
                      <w:bookmarkStart w:id="165" w:name="_Toc182311750"/>
                      <w:r w:rsidR="00B826F0">
                        <w:t>. ábra</w:t>
                      </w:r>
                      <w:bookmarkEnd w:id="164"/>
                      <w:r w:rsidR="00B826F0">
                        <w:t>: Elrendezést segítő filler elem (saját)</w:t>
                      </w:r>
                      <w:bookmarkEnd w:id="165"/>
                    </w:p>
                  </w:txbxContent>
                </v:textbox>
                <w10:wrap type="square" anchorx="margin"/>
              </v:shape>
            </w:pict>
          </mc:Fallback>
        </mc:AlternateContent>
      </w:r>
      <w:r w:rsidR="003B1218">
        <w:t>Ez rögtön láthatóvá tett egy problémát, miszerint így a fejléc, és a test egymáshoz képest mért elrendezése elcsúszott az időskála miatt. Egyértelműen ez okozta a problémát, hiszen a napok oszlopai végig egyenlő szélességűek, ez volt az egyetlen különbség a két sor között. Ezt a problémát egy fejlécbe helyezett filler elem használatával tudtam korrigálni, ami</w:t>
      </w:r>
      <w:r w:rsidR="00B826F0">
        <w:t xml:space="preserve"> ugyan azt a szélességet kapta, mint az időskála oszlopa</w:t>
      </w:r>
      <w:r w:rsidR="003B1218">
        <w:t>.</w:t>
      </w:r>
      <w:r w:rsidR="00B826F0" w:rsidRPr="00B826F0">
        <w:rPr>
          <w:noProof/>
        </w:rPr>
        <w:t xml:space="preserve"> </w:t>
      </w:r>
    </w:p>
    <w:p w14:paraId="7DF7A6A1" w14:textId="240A08E7" w:rsidR="00B826F0" w:rsidRDefault="00B826F0" w:rsidP="00AB60E7">
      <w:pPr>
        <w:rPr>
          <w:noProof/>
        </w:rPr>
      </w:pPr>
    </w:p>
    <w:p w14:paraId="050DE073" w14:textId="7E64002F" w:rsidR="00C41CA8" w:rsidRDefault="00A343AF" w:rsidP="00AB60E7">
      <w:pPr>
        <w:rPr>
          <w:noProof/>
        </w:rPr>
      </w:pPr>
      <w:r>
        <w:rPr>
          <w:noProof/>
        </w:rPr>
        <mc:AlternateContent>
          <mc:Choice Requires="wps">
            <w:drawing>
              <wp:anchor distT="0" distB="0" distL="114300" distR="114300" simplePos="0" relativeHeight="251786240" behindDoc="0" locked="0" layoutInCell="1" allowOverlap="1" wp14:anchorId="5461EE71" wp14:editId="5F345DF4">
                <wp:simplePos x="0" y="0"/>
                <wp:positionH relativeFrom="page">
                  <wp:align>center</wp:align>
                </wp:positionH>
                <wp:positionV relativeFrom="paragraph">
                  <wp:posOffset>2830830</wp:posOffset>
                </wp:positionV>
                <wp:extent cx="3246120" cy="396240"/>
                <wp:effectExtent l="0" t="0" r="0" b="3810"/>
                <wp:wrapTopAndBottom/>
                <wp:docPr id="2016373694" name="Szövegdoboz 1"/>
                <wp:cNvGraphicFramePr/>
                <a:graphic xmlns:a="http://schemas.openxmlformats.org/drawingml/2006/main">
                  <a:graphicData uri="http://schemas.microsoft.com/office/word/2010/wordprocessingShape">
                    <wps:wsp>
                      <wps:cNvSpPr txBox="1"/>
                      <wps:spPr>
                        <a:xfrm>
                          <a:off x="0" y="0"/>
                          <a:ext cx="3246120" cy="396240"/>
                        </a:xfrm>
                        <a:prstGeom prst="rect">
                          <a:avLst/>
                        </a:prstGeom>
                        <a:solidFill>
                          <a:prstClr val="white"/>
                        </a:solidFill>
                        <a:ln>
                          <a:noFill/>
                        </a:ln>
                      </wps:spPr>
                      <wps:txbx>
                        <w:txbxContent>
                          <w:bookmarkStart w:id="166" w:name="_Ref182389604"/>
                          <w:p w14:paraId="1836BF19" w14:textId="59977A84" w:rsidR="00681D78" w:rsidRPr="00CF4441" w:rsidRDefault="004B0C06" w:rsidP="00681D78">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34</w:t>
                            </w:r>
                            <w:r>
                              <w:rPr>
                                <w:noProof/>
                              </w:rPr>
                              <w:fldChar w:fldCharType="end"/>
                            </w:r>
                            <w:bookmarkStart w:id="167" w:name="_Toc182311752"/>
                            <w:r w:rsidR="00681D78">
                              <w:t>. ábra</w:t>
                            </w:r>
                            <w:bookmarkEnd w:id="166"/>
                            <w:r w:rsidR="00681D78">
                              <w:t xml:space="preserve">: </w:t>
                            </w:r>
                            <w:r w:rsidR="00681D78" w:rsidRPr="00840A5C">
                              <w:t>A görgetősáv szélesség megoldása (saját)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EE71" id="_x0000_s1066" type="#_x0000_t202" style="position:absolute;left:0;text-align:left;margin-left:0;margin-top:222.9pt;width:255.6pt;height:31.2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" stroked="f">
                <v:textbox inset="0,0,0,0">
                  <w:txbxContent>
                    <w:bookmarkStart w:id="168" w:name="_Ref182389604"/>
                    <w:p w14:paraId="1836BF19" w14:textId="59977A84" w:rsidR="00681D78" w:rsidRPr="00CF4441" w:rsidRDefault="004B0C06" w:rsidP="00681D78">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34</w:t>
                      </w:r>
                      <w:r>
                        <w:rPr>
                          <w:noProof/>
                        </w:rPr>
                        <w:fldChar w:fldCharType="end"/>
                      </w:r>
                      <w:bookmarkStart w:id="169" w:name="_Toc182311752"/>
                      <w:r w:rsidR="00681D78">
                        <w:t>. ábra</w:t>
                      </w:r>
                      <w:bookmarkEnd w:id="168"/>
                      <w:r w:rsidR="00681D78">
                        <w:t xml:space="preserve">: </w:t>
                      </w:r>
                      <w:r w:rsidR="00681D78" w:rsidRPr="00840A5C">
                        <w:t>A görgetősáv szélesség megoldása (saját)</w:t>
                      </w:r>
                      <w:bookmarkEnd w:id="169"/>
                    </w:p>
                  </w:txbxContent>
                </v:textbox>
                <w10:wrap type="topAndBottom" anchorx="page"/>
              </v:shape>
            </w:pict>
          </mc:Fallback>
        </mc:AlternateContent>
      </w:r>
      <w:r>
        <w:rPr>
          <w:noProof/>
        </w:rPr>
        <mc:AlternateContent>
          <mc:Choice Requires="wps">
            <w:drawing>
              <wp:anchor distT="45720" distB="45720" distL="114300" distR="114300" simplePos="0" relativeHeight="251784192" behindDoc="0" locked="0" layoutInCell="1" allowOverlap="1" wp14:anchorId="46DC6BB1" wp14:editId="6D287C9B">
                <wp:simplePos x="0" y="0"/>
                <wp:positionH relativeFrom="margin">
                  <wp:align>center</wp:align>
                </wp:positionH>
                <wp:positionV relativeFrom="paragraph">
                  <wp:posOffset>3324225</wp:posOffset>
                </wp:positionV>
                <wp:extent cx="2360930" cy="1158240"/>
                <wp:effectExtent l="0" t="0" r="0" b="3810"/>
                <wp:wrapTopAndBottom/>
                <wp:docPr id="9034573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8240"/>
                        </a:xfrm>
                        <a:prstGeom prst="rect">
                          <a:avLst/>
                        </a:prstGeom>
                        <a:solidFill>
                          <a:srgbClr val="FFFFFF"/>
                        </a:solidFill>
                        <a:ln w="9525">
                          <a:noFill/>
                          <a:miter lim="800000"/>
                          <a:headEnd/>
                          <a:tailEnd/>
                        </a:ln>
                      </wps:spPr>
                      <wps:txbx>
                        <w:txbxContent>
                          <w:p w14:paraId="082BC9E9" w14:textId="074A2AC6" w:rsidR="00C41CA8" w:rsidRPr="00C41CA8" w:rsidRDefault="00C41CA8" w:rsidP="00681D78">
                            <w:pPr>
                              <w:pStyle w:val="Kd"/>
                              <w:rPr>
                                <w:color w:val="080808"/>
                                <w:lang w:eastAsia="hu-HU" w:bidi="ar-SA"/>
                              </w:rPr>
                            </w:pPr>
                            <w:r w:rsidRPr="00C41CA8">
                              <w:rPr>
                                <w:color w:val="080808"/>
                                <w:lang w:eastAsia="hu-HU" w:bidi="ar-SA"/>
                              </w:rPr>
                              <w:t>.</w:t>
                            </w:r>
                            <w:r w:rsidRPr="00C41CA8">
                              <w:rPr>
                                <w:color w:val="0033B3"/>
                                <w:lang w:eastAsia="hu-HU" w:bidi="ar-SA"/>
                              </w:rPr>
                              <w:t xml:space="preserve">scrollable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r w:rsidRPr="00C41CA8">
                              <w:rPr>
                                <w:color w:val="067D17"/>
                                <w:lang w:eastAsia="hu-HU" w:bidi="ar-SA"/>
                              </w:rPr>
                              <w:t>auto</w:t>
                            </w:r>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r w:rsidRPr="00C41CA8">
                              <w:rPr>
                                <w:lang w:eastAsia="hu-HU" w:bidi="ar-SA"/>
                              </w:rPr>
                              <w:t>scrollbar-width</w:t>
                            </w:r>
                            <w:r w:rsidRPr="00C41CA8">
                              <w:rPr>
                                <w:color w:val="080808"/>
                                <w:lang w:eastAsia="hu-HU" w:bidi="ar-SA"/>
                              </w:rPr>
                              <w:t xml:space="preserve">: </w:t>
                            </w:r>
                            <w:r w:rsidRPr="00C41CA8">
                              <w:rPr>
                                <w:color w:val="067D17"/>
                                <w:lang w:eastAsia="hu-HU" w:bidi="ar-SA"/>
                              </w:rPr>
                              <w:t>none</w:t>
                            </w:r>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C6BB1" id="_x0000_s1067" type="#_x0000_t202" style="position:absolute;left:0;text-align:left;margin-left:0;margin-top:261.75pt;width:185.9pt;height:91.2pt;z-index:2517841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" stroked="f">
                <v:textbox>
                  <w:txbxContent>
                    <w:p w14:paraId="082BC9E9" w14:textId="074A2AC6" w:rsidR="00C41CA8" w:rsidRPr="00C41CA8" w:rsidRDefault="00C41CA8" w:rsidP="00681D78">
                      <w:pPr>
                        <w:pStyle w:val="Kd"/>
                        <w:rPr>
                          <w:color w:val="080808"/>
                          <w:lang w:eastAsia="hu-HU" w:bidi="ar-SA"/>
                        </w:rPr>
                      </w:pPr>
                      <w:r w:rsidRPr="00C41CA8">
                        <w:rPr>
                          <w:color w:val="080808"/>
                          <w:lang w:eastAsia="hu-HU" w:bidi="ar-SA"/>
                        </w:rPr>
                        <w:t>.</w:t>
                      </w:r>
                      <w:r w:rsidRPr="00C41CA8">
                        <w:rPr>
                          <w:color w:val="0033B3"/>
                          <w:lang w:eastAsia="hu-HU" w:bidi="ar-SA"/>
                        </w:rPr>
                        <w:t xml:space="preserve">scrollable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r w:rsidRPr="00C41CA8">
                        <w:rPr>
                          <w:color w:val="067D17"/>
                          <w:lang w:eastAsia="hu-HU" w:bidi="ar-SA"/>
                        </w:rPr>
                        <w:t>auto</w:t>
                      </w:r>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r w:rsidRPr="00C41CA8">
                        <w:rPr>
                          <w:lang w:eastAsia="hu-HU" w:bidi="ar-SA"/>
                        </w:rPr>
                        <w:t>scrollbar-width</w:t>
                      </w:r>
                      <w:r w:rsidRPr="00C41CA8">
                        <w:rPr>
                          <w:color w:val="080808"/>
                          <w:lang w:eastAsia="hu-HU" w:bidi="ar-SA"/>
                        </w:rPr>
                        <w:t xml:space="preserve">: </w:t>
                      </w:r>
                      <w:r w:rsidRPr="00C41CA8">
                        <w:rPr>
                          <w:color w:val="067D17"/>
                          <w:lang w:eastAsia="hu-HU" w:bidi="ar-SA"/>
                        </w:rPr>
                        <w:t>none</w:t>
                      </w:r>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v:textbox>
                <w10:wrap type="topAndBottom" anchorx="margin"/>
              </v:shape>
            </w:pict>
          </mc:Fallback>
        </mc:AlternateContent>
      </w:r>
      <w:r w:rsidR="00C41CA8">
        <w:rPr>
          <w:noProof/>
        </w:rPr>
        <w:t xml:space="preserve">A második probléma, ami sokáig fel sem tűnt pusztán azért, mert Firefox-ot használtam a fejlesztéshez maga a görgetősáv volt. Alapértelmezés szerint Firefox Developer Edition alatt a görgetősáv DOM-ban elfoglalt szélessége 0, úgy jelenik meg, mint abszolút pozívióval, az oldal jobb szélére tapasztott elem. Ez a legtöbb böngészőben nem így van, például a világ jelenlegi legnépszerűbb böngészőjében, a Google Chrome-ban sem, tehát ezek a görgetősávok az összes velük egy szinten lévő elemet a saját szélességükkel összenyomják. Ez mégegy elrendezési inkonzisztenciát eredményezett, miszerint a fejléc és a test egymáshoz képest elcsúszott állapotban jelentek meg. Szerencsére egyszerű megoldást lehet eszközölni erre, mégpedig a </w:t>
      </w:r>
      <w:r w:rsidR="00C41CA8" w:rsidRPr="00C41CA8">
        <w:rPr>
          <w:rStyle w:val="KdChar"/>
        </w:rPr>
        <w:t>scrollbar-width</w:t>
      </w:r>
      <w:r w:rsidR="00C41CA8">
        <w:rPr>
          <w:noProof/>
        </w:rPr>
        <w:t xml:space="preserve"> </w:t>
      </w:r>
      <w:r>
        <w:rPr>
          <w:noProof/>
        </w:rPr>
        <w:t>(</w:t>
      </w:r>
      <w:r>
        <w:rPr>
          <w:noProof/>
        </w:rPr>
        <w:fldChar w:fldCharType="begin"/>
      </w:r>
      <w:r>
        <w:rPr>
          <w:noProof/>
        </w:rPr>
        <w:instrText xml:space="preserve"> REF _Ref182389604 \h </w:instrText>
      </w:r>
      <w:r>
        <w:rPr>
          <w:noProof/>
        </w:rPr>
      </w:r>
      <w:r>
        <w:rPr>
          <w:noProof/>
        </w:rPr>
        <w:fldChar w:fldCharType="separate"/>
      </w:r>
      <w:r>
        <w:rPr>
          <w:noProof/>
        </w:rPr>
        <w:t>34</w:t>
      </w:r>
      <w:r>
        <w:t>. ábra</w:t>
      </w:r>
      <w:r>
        <w:rPr>
          <w:noProof/>
        </w:rPr>
        <w:fldChar w:fldCharType="end"/>
      </w:r>
      <w:r>
        <w:rPr>
          <w:noProof/>
        </w:rPr>
        <w:t xml:space="preserve">) </w:t>
      </w:r>
      <w:r w:rsidR="00C41CA8">
        <w:rPr>
          <w:noProof/>
        </w:rPr>
        <w:t>property segítségével meg lehet adni pontosan milyen széles is legyen az adott elemben feltűnő görgetősáv. Ezzel ez a probléma is megoldódott.</w:t>
      </w:r>
    </w:p>
    <w:p w14:paraId="009099FD" w14:textId="30DE59D2" w:rsidR="00A200C5" w:rsidRDefault="00A343AF" w:rsidP="00AB60E7">
      <w:pPr>
        <w:rPr>
          <w:noProof/>
        </w:rPr>
      </w:pPr>
      <w:r>
        <w:rPr>
          <w:noProof/>
        </w:rPr>
        <w:lastRenderedPageBreak/>
        <mc:AlternateContent>
          <mc:Choice Requires="wps">
            <w:drawing>
              <wp:anchor distT="45720" distB="45720" distL="114300" distR="114300" simplePos="0" relativeHeight="251788288" behindDoc="0" locked="0" layoutInCell="1" allowOverlap="1" wp14:anchorId="18F85E3B" wp14:editId="5D28A375">
                <wp:simplePos x="0" y="0"/>
                <wp:positionH relativeFrom="page">
                  <wp:align>center</wp:align>
                </wp:positionH>
                <wp:positionV relativeFrom="paragraph">
                  <wp:posOffset>1847850</wp:posOffset>
                </wp:positionV>
                <wp:extent cx="5562600" cy="1404620"/>
                <wp:effectExtent l="0" t="0" r="0" b="1905"/>
                <wp:wrapTopAndBottom/>
                <wp:docPr id="20387210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r w:rsidRPr="00A200C5">
                              <w:rPr>
                                <w:lang w:eastAsia="hu-HU" w:bidi="ar-SA"/>
                              </w:rPr>
                              <w:t xml:space="preserve">scrollTo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r w:rsidRPr="00A200C5">
                              <w:rPr>
                                <w:lang w:eastAsia="hu-HU" w:bidi="ar-SA"/>
                              </w:rPr>
                              <w:t xml:space="preserve">scrollable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'scrollable'</w:t>
                            </w:r>
                            <w:r w:rsidRPr="00A200C5">
                              <w:rPr>
                                <w:color w:val="080808"/>
                                <w:lang w:eastAsia="hu-HU" w:bidi="ar-SA"/>
                              </w:rPr>
                              <w:t>);</w:t>
                            </w:r>
                            <w:r w:rsidRPr="00A200C5">
                              <w:rPr>
                                <w:color w:val="080808"/>
                                <w:lang w:eastAsia="hu-HU" w:bidi="ar-SA"/>
                              </w:rPr>
                              <w:br/>
                            </w:r>
                            <w:r w:rsidRPr="00A200C5">
                              <w:rPr>
                                <w:color w:val="080808"/>
                                <w:lang w:eastAsia="hu-HU" w:bidi="ar-SA"/>
                              </w:rPr>
                              <w:br/>
                            </w:r>
                            <w:r w:rsidRPr="00A200C5">
                              <w:rPr>
                                <w:color w:val="0033B3"/>
                                <w:lang w:eastAsia="hu-HU" w:bidi="ar-SA"/>
                              </w:rPr>
                              <w:t xml:space="preserve">if </w:t>
                            </w:r>
                            <w:r w:rsidRPr="00A200C5">
                              <w:rPr>
                                <w:color w:val="080808"/>
                                <w:lang w:eastAsia="hu-HU" w:bidi="ar-SA"/>
                              </w:rPr>
                              <w:t>(</w:t>
                            </w:r>
                            <w:r w:rsidRPr="00A200C5">
                              <w:rPr>
                                <w:lang w:eastAsia="hu-HU" w:bidi="ar-SA"/>
                              </w:rPr>
                              <w:t xml:space="preserve">scrollTo </w:t>
                            </w:r>
                            <w:r w:rsidRPr="00A200C5">
                              <w:rPr>
                                <w:color w:val="080808"/>
                                <w:lang w:eastAsia="hu-HU" w:bidi="ar-SA"/>
                              </w:rPr>
                              <w:t xml:space="preserve">&amp;&amp; </w:t>
                            </w:r>
                            <w:r w:rsidRPr="00A200C5">
                              <w:rPr>
                                <w:lang w:eastAsia="hu-HU" w:bidi="ar-SA"/>
                              </w:rPr>
                              <w:t>scrollable</w:t>
                            </w:r>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r w:rsidRPr="00A200C5">
                              <w:rPr>
                                <w:lang w:eastAsia="hu-HU" w:bidi="ar-SA"/>
                              </w:rPr>
                              <w:t>scrollTo</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w:t>
                            </w:r>
                            <w:r>
                              <w:rPr>
                                <w:i/>
                                <w:iCs/>
                                <w:color w:val="8C8C8C"/>
                                <w:lang w:eastAsia="hu-HU" w:bidi="ar-SA"/>
                              </w:rPr>
                              <w:t>To</w:t>
                            </w:r>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 xml:space="preserve">scrollableTop </w:t>
                            </w:r>
                            <w:r w:rsidRPr="00A200C5">
                              <w:rPr>
                                <w:color w:val="080808"/>
                                <w:lang w:eastAsia="hu-HU" w:bidi="ar-SA"/>
                              </w:rPr>
                              <w:t xml:space="preserve">} = </w:t>
                            </w:r>
                            <w:r w:rsidRPr="00A200C5">
                              <w:rPr>
                                <w:lang w:eastAsia="hu-HU" w:bidi="ar-SA"/>
                              </w:rPr>
                              <w:t>scrollable</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scrollable helye</w:t>
                            </w:r>
                            <w:r w:rsidRPr="00A200C5">
                              <w:rPr>
                                <w:i/>
                                <w:iCs/>
                                <w:color w:val="8C8C8C"/>
                                <w:lang w:eastAsia="hu-HU" w:bidi="ar-SA"/>
                              </w:rPr>
                              <w:br/>
                              <w:t xml:space="preserve">  </w:t>
                            </w:r>
                            <w:r w:rsidRPr="00A200C5">
                              <w:rPr>
                                <w:color w:val="0033B3"/>
                                <w:lang w:eastAsia="hu-HU" w:bidi="ar-SA"/>
                              </w:rPr>
                              <w:t xml:space="preserve">const </w:t>
                            </w:r>
                            <w:r w:rsidRPr="00A200C5">
                              <w:rPr>
                                <w:lang w:eastAsia="hu-HU" w:bidi="ar-SA"/>
                              </w:rPr>
                              <w:t xml:space="preserve">scrollY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r w:rsidRPr="00A200C5">
                              <w:rPr>
                                <w:lang w:eastAsia="hu-HU" w:bidi="ar-SA"/>
                              </w:rPr>
                              <w:t>scrollableTop</w:t>
                            </w:r>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r w:rsidRPr="00A200C5">
                              <w:rPr>
                                <w:lang w:eastAsia="hu-HU" w:bidi="ar-SA"/>
                              </w:rPr>
                              <w:t>scrollable</w:t>
                            </w:r>
                            <w:r w:rsidRPr="00A200C5">
                              <w:rPr>
                                <w:color w:val="080808"/>
                                <w:lang w:eastAsia="hu-HU" w:bidi="ar-SA"/>
                              </w:rPr>
                              <w:t>.</w:t>
                            </w:r>
                            <w:r w:rsidRPr="00A200C5">
                              <w:rPr>
                                <w:color w:val="914C07"/>
                                <w:lang w:eastAsia="hu-HU" w:bidi="ar-SA"/>
                              </w:rPr>
                              <w:t>scrollBy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scrollY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behavior</w:t>
                            </w:r>
                            <w:r w:rsidRPr="00A200C5">
                              <w:rPr>
                                <w:color w:val="080808"/>
                                <w:lang w:eastAsia="hu-HU" w:bidi="ar-SA"/>
                              </w:rPr>
                              <w:t xml:space="preserve">: </w:t>
                            </w:r>
                            <w:r w:rsidRPr="00A200C5">
                              <w:rPr>
                                <w:color w:val="067D17"/>
                                <w:lang w:eastAsia="hu-HU" w:bidi="ar-SA"/>
                              </w:rPr>
                              <w:t>'smooth'</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85E3B" id="_x0000_s1068" type="#_x0000_t202" style="position:absolute;left:0;text-align:left;margin-left:0;margin-top:145.5pt;width:438pt;height:110.6pt;z-index:2517882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" stroked="f">
                <v:textbox style="mso-fit-shape-to-text:t">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r w:rsidRPr="00A200C5">
                        <w:rPr>
                          <w:lang w:eastAsia="hu-HU" w:bidi="ar-SA"/>
                        </w:rPr>
                        <w:t xml:space="preserve">scrollTo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r w:rsidRPr="00A200C5">
                        <w:rPr>
                          <w:lang w:eastAsia="hu-HU" w:bidi="ar-SA"/>
                        </w:rPr>
                        <w:t xml:space="preserve">scrollable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'scrollable'</w:t>
                      </w:r>
                      <w:r w:rsidRPr="00A200C5">
                        <w:rPr>
                          <w:color w:val="080808"/>
                          <w:lang w:eastAsia="hu-HU" w:bidi="ar-SA"/>
                        </w:rPr>
                        <w:t>);</w:t>
                      </w:r>
                      <w:r w:rsidRPr="00A200C5">
                        <w:rPr>
                          <w:color w:val="080808"/>
                          <w:lang w:eastAsia="hu-HU" w:bidi="ar-SA"/>
                        </w:rPr>
                        <w:br/>
                      </w:r>
                      <w:r w:rsidRPr="00A200C5">
                        <w:rPr>
                          <w:color w:val="080808"/>
                          <w:lang w:eastAsia="hu-HU" w:bidi="ar-SA"/>
                        </w:rPr>
                        <w:br/>
                      </w:r>
                      <w:r w:rsidRPr="00A200C5">
                        <w:rPr>
                          <w:color w:val="0033B3"/>
                          <w:lang w:eastAsia="hu-HU" w:bidi="ar-SA"/>
                        </w:rPr>
                        <w:t xml:space="preserve">if </w:t>
                      </w:r>
                      <w:r w:rsidRPr="00A200C5">
                        <w:rPr>
                          <w:color w:val="080808"/>
                          <w:lang w:eastAsia="hu-HU" w:bidi="ar-SA"/>
                        </w:rPr>
                        <w:t>(</w:t>
                      </w:r>
                      <w:r w:rsidRPr="00A200C5">
                        <w:rPr>
                          <w:lang w:eastAsia="hu-HU" w:bidi="ar-SA"/>
                        </w:rPr>
                        <w:t xml:space="preserve">scrollTo </w:t>
                      </w:r>
                      <w:r w:rsidRPr="00A200C5">
                        <w:rPr>
                          <w:color w:val="080808"/>
                          <w:lang w:eastAsia="hu-HU" w:bidi="ar-SA"/>
                        </w:rPr>
                        <w:t xml:space="preserve">&amp;&amp; </w:t>
                      </w:r>
                      <w:r w:rsidRPr="00A200C5">
                        <w:rPr>
                          <w:lang w:eastAsia="hu-HU" w:bidi="ar-SA"/>
                        </w:rPr>
                        <w:t>scrollable</w:t>
                      </w:r>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r w:rsidRPr="00A200C5">
                        <w:rPr>
                          <w:lang w:eastAsia="hu-HU" w:bidi="ar-SA"/>
                        </w:rPr>
                        <w:t>scrollTo</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w:t>
                      </w:r>
                      <w:r>
                        <w:rPr>
                          <w:i/>
                          <w:iCs/>
                          <w:color w:val="8C8C8C"/>
                          <w:lang w:eastAsia="hu-HU" w:bidi="ar-SA"/>
                        </w:rPr>
                        <w:t>To</w:t>
                      </w:r>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 xml:space="preserve">scrollableTop </w:t>
                      </w:r>
                      <w:r w:rsidRPr="00A200C5">
                        <w:rPr>
                          <w:color w:val="080808"/>
                          <w:lang w:eastAsia="hu-HU" w:bidi="ar-SA"/>
                        </w:rPr>
                        <w:t xml:space="preserve">} = </w:t>
                      </w:r>
                      <w:r w:rsidRPr="00A200C5">
                        <w:rPr>
                          <w:lang w:eastAsia="hu-HU" w:bidi="ar-SA"/>
                        </w:rPr>
                        <w:t>scrollable</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scrollable helye</w:t>
                      </w:r>
                      <w:r w:rsidRPr="00A200C5">
                        <w:rPr>
                          <w:i/>
                          <w:iCs/>
                          <w:color w:val="8C8C8C"/>
                          <w:lang w:eastAsia="hu-HU" w:bidi="ar-SA"/>
                        </w:rPr>
                        <w:br/>
                        <w:t xml:space="preserve">  </w:t>
                      </w:r>
                      <w:r w:rsidRPr="00A200C5">
                        <w:rPr>
                          <w:color w:val="0033B3"/>
                          <w:lang w:eastAsia="hu-HU" w:bidi="ar-SA"/>
                        </w:rPr>
                        <w:t xml:space="preserve">const </w:t>
                      </w:r>
                      <w:r w:rsidRPr="00A200C5">
                        <w:rPr>
                          <w:lang w:eastAsia="hu-HU" w:bidi="ar-SA"/>
                        </w:rPr>
                        <w:t xml:space="preserve">scrollY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r w:rsidRPr="00A200C5">
                        <w:rPr>
                          <w:lang w:eastAsia="hu-HU" w:bidi="ar-SA"/>
                        </w:rPr>
                        <w:t>scrollableTop</w:t>
                      </w:r>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r w:rsidRPr="00A200C5">
                        <w:rPr>
                          <w:lang w:eastAsia="hu-HU" w:bidi="ar-SA"/>
                        </w:rPr>
                        <w:t>scrollable</w:t>
                      </w:r>
                      <w:r w:rsidRPr="00A200C5">
                        <w:rPr>
                          <w:color w:val="080808"/>
                          <w:lang w:eastAsia="hu-HU" w:bidi="ar-SA"/>
                        </w:rPr>
                        <w:t>.</w:t>
                      </w:r>
                      <w:r w:rsidRPr="00A200C5">
                        <w:rPr>
                          <w:color w:val="914C07"/>
                          <w:lang w:eastAsia="hu-HU" w:bidi="ar-SA"/>
                        </w:rPr>
                        <w:t>scrollBy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scrollY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behavior</w:t>
                      </w:r>
                      <w:r w:rsidRPr="00A200C5">
                        <w:rPr>
                          <w:color w:val="080808"/>
                          <w:lang w:eastAsia="hu-HU" w:bidi="ar-SA"/>
                        </w:rPr>
                        <w:t xml:space="preserve">: </w:t>
                      </w:r>
                      <w:r w:rsidRPr="00A200C5">
                        <w:rPr>
                          <w:color w:val="067D17"/>
                          <w:lang w:eastAsia="hu-HU" w:bidi="ar-SA"/>
                        </w:rPr>
                        <w:t>'smooth'</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v:textbox>
                <w10:wrap type="topAndBottom" anchorx="page"/>
              </v:shape>
            </w:pict>
          </mc:Fallback>
        </mc:AlternateContent>
      </w:r>
      <w:r>
        <w:rPr>
          <w:noProof/>
        </w:rPr>
        <mc:AlternateContent>
          <mc:Choice Requires="wps">
            <w:drawing>
              <wp:anchor distT="0" distB="0" distL="114300" distR="114300" simplePos="0" relativeHeight="251790336" behindDoc="0" locked="0" layoutInCell="1" allowOverlap="1" wp14:anchorId="63FDC7BE" wp14:editId="57A51CA7">
                <wp:simplePos x="0" y="0"/>
                <wp:positionH relativeFrom="page">
                  <wp:align>center</wp:align>
                </wp:positionH>
                <wp:positionV relativeFrom="paragraph">
                  <wp:posOffset>1400175</wp:posOffset>
                </wp:positionV>
                <wp:extent cx="5562600" cy="457200"/>
                <wp:effectExtent l="0" t="0" r="0" b="0"/>
                <wp:wrapTopAndBottom/>
                <wp:docPr id="119924739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013916C" w14:textId="11D92263" w:rsidR="00A200C5" w:rsidRPr="00C11A12" w:rsidRDefault="004B0C06" w:rsidP="00A200C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35</w:t>
                            </w:r>
                            <w:r>
                              <w:rPr>
                                <w:noProof/>
                              </w:rPr>
                              <w:fldChar w:fldCharType="end"/>
                            </w:r>
                            <w:r w:rsidR="00A200C5">
                              <w:t>. ábra: A kezdőidőponthoz görgetés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FDC7BE" id="_x0000_s1069" type="#_x0000_t202" style="position:absolute;left:0;text-align:left;margin-left:0;margin-top:110.25pt;width:438pt;height:36pt;z-index:251790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" stroked="f">
                <v:textbox inset="0,0,0,0">
                  <w:txbxContent>
                    <w:p w14:paraId="2013916C" w14:textId="11D92263" w:rsidR="00A200C5" w:rsidRPr="00C11A12" w:rsidRDefault="004B0C06" w:rsidP="00A200C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35</w:t>
                      </w:r>
                      <w:r>
                        <w:rPr>
                          <w:noProof/>
                        </w:rPr>
                        <w:fldChar w:fldCharType="end"/>
                      </w:r>
                      <w:r w:rsidR="00A200C5">
                        <w:t>. ábra: A kezdőidőponthoz görgetés (saját)</w:t>
                      </w:r>
                    </w:p>
                  </w:txbxContent>
                </v:textbox>
                <w10:wrap type="topAndBottom" anchorx="page"/>
              </v:shape>
            </w:pict>
          </mc:Fallback>
        </mc:AlternateContent>
      </w:r>
      <w:r w:rsidR="00B137D5">
        <w:rPr>
          <w:noProof/>
        </w:rPr>
        <w:t>A komponensbe egy kényelmi funkció is bekerült, ami oldalbetöltéskor reggel 7:00-hoz görgeti a naptártestet (ahogy ez a korábbi képeken is látható volt), hiszen az emberek általában nem hajnalban, hanem nap közben aktívak, így ez a kis QoL (Quality of Life) feature gördülékenyebbé teszi a használatot mindneki számára.</w:t>
      </w:r>
      <w:r w:rsidR="00A200C5">
        <w:rPr>
          <w:noProof/>
        </w:rPr>
        <w:t xml:space="preserve"> Ez az időskála komponens betöltésekor rögtön megtörténik, a komponens TypeScript file-jában.</w:t>
      </w:r>
    </w:p>
    <w:p w14:paraId="520A2B83" w14:textId="4285C971" w:rsidR="00097CA3" w:rsidRDefault="00097CA3" w:rsidP="00097CA3">
      <w:pPr>
        <w:pStyle w:val="Cmsor2"/>
        <w:numPr>
          <w:ilvl w:val="1"/>
          <w:numId w:val="19"/>
        </w:numPr>
        <w:rPr>
          <w:noProof/>
        </w:rPr>
      </w:pPr>
      <w:r>
        <w:rPr>
          <w:noProof/>
        </w:rPr>
        <w:t>A megjelenítés logikai elemei</w:t>
      </w:r>
    </w:p>
    <w:p w14:paraId="59AB204D" w14:textId="77777777" w:rsidR="00097CA3" w:rsidRDefault="00097CA3" w:rsidP="00097CA3">
      <w:pPr>
        <w:pStyle w:val="Cmsor3"/>
        <w:numPr>
          <w:ilvl w:val="2"/>
          <w:numId w:val="19"/>
        </w:numPr>
      </w:pPr>
      <w:r>
        <w:t>Hét napjai</w:t>
      </w:r>
    </w:p>
    <w:p w14:paraId="5D7B2E46" w14:textId="72869F9A" w:rsidR="00097CA3" w:rsidRDefault="00AB1EC6" w:rsidP="00097CA3">
      <w:r>
        <w:t>A naptár fejlécében fontos, hogy látni lehessen az adott hét napjait, és a dátumokat, avagy hogy melyik nap hányadika van. Ez a fejléc is külön komponensekre van bontva, amelyek megfelelően megjelenítik a nekik szolgáltatott információt.</w:t>
      </w:r>
    </w:p>
    <w:p w14:paraId="123A00B2" w14:textId="5ECF4F3F" w:rsidR="00AB1EC6" w:rsidRDefault="00AB1EC6" w:rsidP="00097CA3"/>
    <w:p w14:paraId="2BB8476B" w14:textId="77777777" w:rsidR="008D7B2F" w:rsidRDefault="008D7B2F" w:rsidP="00097CA3"/>
    <w:p w14:paraId="5BCA6BA6" w14:textId="77777777" w:rsidR="008D7B2F" w:rsidRDefault="008D7B2F" w:rsidP="00097CA3"/>
    <w:p w14:paraId="69A90E1A" w14:textId="77777777" w:rsidR="008D7B2F" w:rsidRDefault="008D7B2F" w:rsidP="00097CA3"/>
    <w:p w14:paraId="2764B77B" w14:textId="0BE5D4E7" w:rsidR="008D7B2F" w:rsidRDefault="00BA65A7" w:rsidP="00097CA3">
      <w:r>
        <w:rPr>
          <w:noProof/>
        </w:rPr>
        <w:lastRenderedPageBreak/>
        <mc:AlternateContent>
          <mc:Choice Requires="wps">
            <w:drawing>
              <wp:anchor distT="45720" distB="45720" distL="114300" distR="114300" simplePos="0" relativeHeight="251822080" behindDoc="0" locked="0" layoutInCell="1" allowOverlap="1" wp14:anchorId="7688AFD1" wp14:editId="6070B2C2">
                <wp:simplePos x="0" y="0"/>
                <wp:positionH relativeFrom="page">
                  <wp:posOffset>1951355</wp:posOffset>
                </wp:positionH>
                <wp:positionV relativeFrom="paragraph">
                  <wp:posOffset>3438525</wp:posOffset>
                </wp:positionV>
                <wp:extent cx="3642360" cy="1120140"/>
                <wp:effectExtent l="0" t="0" r="0" b="3810"/>
                <wp:wrapTopAndBottom/>
                <wp:docPr id="145295239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120140"/>
                        </a:xfrm>
                        <a:prstGeom prst="rect">
                          <a:avLst/>
                        </a:prstGeom>
                        <a:solidFill>
                          <a:srgbClr val="FFFFFF"/>
                        </a:solidFill>
                        <a:ln w="9525">
                          <a:noFill/>
                          <a:miter lim="800000"/>
                          <a:headEnd/>
                          <a:tailEnd/>
                        </a:ln>
                      </wps:spPr>
                      <wps:txb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r w:rsidRPr="00BA65A7">
                              <w:rPr>
                                <w:color w:val="174AD4"/>
                                <w:lang w:eastAsia="hu-HU" w:bidi="ar-SA"/>
                              </w:rPr>
                              <w:t>class</w:t>
                            </w:r>
                            <w:r w:rsidRPr="00BA65A7">
                              <w:rPr>
                                <w:lang w:eastAsia="hu-HU" w:bidi="ar-SA"/>
                              </w:rPr>
                              <w:t>="header-cell d-flex flex-column"</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small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day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small</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date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8AFD1" id="_x0000_s1070" type="#_x0000_t202" style="position:absolute;left:0;text-align:left;margin-left:153.65pt;margin-top:270.75pt;width:286.8pt;height:88.2pt;z-index:251822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" stroked="f">
                <v:textbo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r w:rsidRPr="00BA65A7">
                        <w:rPr>
                          <w:color w:val="174AD4"/>
                          <w:lang w:eastAsia="hu-HU" w:bidi="ar-SA"/>
                        </w:rPr>
                        <w:t>class</w:t>
                      </w:r>
                      <w:r w:rsidRPr="00BA65A7">
                        <w:rPr>
                          <w:lang w:eastAsia="hu-HU" w:bidi="ar-SA"/>
                        </w:rPr>
                        <w:t>="header-cell d-flex flex-column"</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small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day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small</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date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24128" behindDoc="0" locked="0" layoutInCell="1" allowOverlap="1" wp14:anchorId="2D7273F3" wp14:editId="368FDB57">
                <wp:simplePos x="0" y="0"/>
                <wp:positionH relativeFrom="column">
                  <wp:posOffset>871220</wp:posOffset>
                </wp:positionH>
                <wp:positionV relativeFrom="paragraph">
                  <wp:posOffset>2981325</wp:posOffset>
                </wp:positionV>
                <wp:extent cx="3642360" cy="457200"/>
                <wp:effectExtent l="0" t="0" r="0" b="0"/>
                <wp:wrapTopAndBottom/>
                <wp:docPr id="535096994" name="Szövegdoboz 1"/>
                <wp:cNvGraphicFramePr/>
                <a:graphic xmlns:a="http://schemas.openxmlformats.org/drawingml/2006/main">
                  <a:graphicData uri="http://schemas.microsoft.com/office/word/2010/wordprocessingShape">
                    <wps:wsp>
                      <wps:cNvSpPr txBox="1"/>
                      <wps:spPr>
                        <a:xfrm>
                          <a:off x="0" y="0"/>
                          <a:ext cx="3642360" cy="457200"/>
                        </a:xfrm>
                        <a:prstGeom prst="rect">
                          <a:avLst/>
                        </a:prstGeom>
                        <a:solidFill>
                          <a:prstClr val="white"/>
                        </a:solidFill>
                        <a:ln>
                          <a:noFill/>
                        </a:ln>
                      </wps:spPr>
                      <wps:txbx>
                        <w:txbxContent>
                          <w:p w14:paraId="671BC603" w14:textId="08806283" w:rsidR="00BA65A7" w:rsidRPr="00FE5DDD" w:rsidRDefault="004B0C06"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36</w:t>
                            </w:r>
                            <w:r>
                              <w:rPr>
                                <w:noProof/>
                              </w:rPr>
                              <w:fldChar w:fldCharType="end"/>
                            </w:r>
                            <w:r w:rsidR="00BA65A7">
                              <w:t>. ábra: Nap és dátum megjelenítése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7273F3" id="_x0000_s1071" type="#_x0000_t202" style="position:absolute;left:0;text-align:left;margin-left:68.6pt;margin-top:234.75pt;width:286.8pt;height:36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" stroked="f">
                <v:textbox inset="0,0,0,0">
                  <w:txbxContent>
                    <w:p w14:paraId="671BC603" w14:textId="08806283" w:rsidR="00BA65A7" w:rsidRPr="00FE5DDD" w:rsidRDefault="004B0C06"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36</w:t>
                      </w:r>
                      <w:r>
                        <w:rPr>
                          <w:noProof/>
                        </w:rPr>
                        <w:fldChar w:fldCharType="end"/>
                      </w:r>
                      <w:r w:rsidR="00BA65A7">
                        <w:t>. ábra: Nap és dátum megjelenítése (saját)</w:t>
                      </w:r>
                    </w:p>
                  </w:txbxContent>
                </v:textbox>
                <w10:wrap type="topAndBottom"/>
              </v:shape>
            </w:pict>
          </mc:Fallback>
        </mc:AlternateContent>
      </w:r>
      <w:r w:rsidR="008D7B2F">
        <w:rPr>
          <w:noProof/>
        </w:rPr>
        <mc:AlternateContent>
          <mc:Choice Requires="wps">
            <w:drawing>
              <wp:anchor distT="0" distB="0" distL="114300" distR="114300" simplePos="0" relativeHeight="251820032" behindDoc="0" locked="0" layoutInCell="1" allowOverlap="1" wp14:anchorId="223764DD" wp14:editId="031C5C40">
                <wp:simplePos x="0" y="0"/>
                <wp:positionH relativeFrom="margin">
                  <wp:posOffset>0</wp:posOffset>
                </wp:positionH>
                <wp:positionV relativeFrom="paragraph">
                  <wp:posOffset>20955</wp:posOffset>
                </wp:positionV>
                <wp:extent cx="5532120" cy="457200"/>
                <wp:effectExtent l="0" t="0" r="0" b="0"/>
                <wp:wrapTopAndBottom/>
                <wp:docPr id="2054286760" name="Szövegdoboz 1"/>
                <wp:cNvGraphicFramePr/>
                <a:graphic xmlns:a="http://schemas.openxmlformats.org/drawingml/2006/main">
                  <a:graphicData uri="http://schemas.microsoft.com/office/word/2010/wordprocessingShape">
                    <wps:wsp>
                      <wps:cNvSpPr txBox="1"/>
                      <wps:spPr>
                        <a:xfrm>
                          <a:off x="0" y="0"/>
                          <a:ext cx="5532120" cy="457200"/>
                        </a:xfrm>
                        <a:prstGeom prst="rect">
                          <a:avLst/>
                        </a:prstGeom>
                        <a:solidFill>
                          <a:prstClr val="white"/>
                        </a:solidFill>
                        <a:ln>
                          <a:noFill/>
                        </a:ln>
                      </wps:spPr>
                      <wps:txbx>
                        <w:txbxContent>
                          <w:p w14:paraId="6BEC802A" w14:textId="22EB07EE" w:rsidR="008D7B2F" w:rsidRPr="000076B5" w:rsidRDefault="004B0C06" w:rsidP="008D7B2F">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37</w:t>
                            </w:r>
                            <w:r>
                              <w:rPr>
                                <w:noProof/>
                              </w:rPr>
                              <w:fldChar w:fldCharType="end"/>
                            </w:r>
                            <w:r w:rsidR="008D7B2F">
                              <w:t xml:space="preserve">. ábra: </w:t>
                            </w:r>
                            <w:r w:rsidR="008D7B2F" w:rsidRPr="00EE72B9">
                              <w:t>Fejléc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3764DD" id="_x0000_s1072" type="#_x0000_t202" style="position:absolute;left:0;text-align:left;margin-left:0;margin-top:1.65pt;width:435.6pt;height:36pt;z-index:251820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" stroked="f">
                <v:textbox inset="0,0,0,0">
                  <w:txbxContent>
                    <w:p w14:paraId="6BEC802A" w14:textId="22EB07EE" w:rsidR="008D7B2F" w:rsidRPr="000076B5" w:rsidRDefault="004B0C06" w:rsidP="008D7B2F">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37</w:t>
                      </w:r>
                      <w:r>
                        <w:rPr>
                          <w:noProof/>
                        </w:rPr>
                        <w:fldChar w:fldCharType="end"/>
                      </w:r>
                      <w:r w:rsidR="008D7B2F">
                        <w:t xml:space="preserve">. ábra: </w:t>
                      </w:r>
                      <w:r w:rsidR="008D7B2F" w:rsidRPr="00EE72B9">
                        <w:t>Fejléc generálása (saját)</w:t>
                      </w:r>
                    </w:p>
                  </w:txbxContent>
                </v:textbox>
                <w10:wrap type="topAndBottom" anchorx="margin"/>
              </v:shape>
            </w:pict>
          </mc:Fallback>
        </mc:AlternateContent>
      </w:r>
      <w:r w:rsidR="008D7B2F">
        <w:rPr>
          <w:noProof/>
        </w:rPr>
        <mc:AlternateContent>
          <mc:Choice Requires="wps">
            <w:drawing>
              <wp:anchor distT="45720" distB="45720" distL="114300" distR="114300" simplePos="0" relativeHeight="251817984" behindDoc="0" locked="0" layoutInCell="1" allowOverlap="1" wp14:anchorId="68773A4C" wp14:editId="720BC0C3">
                <wp:simplePos x="0" y="0"/>
                <wp:positionH relativeFrom="margin">
                  <wp:posOffset>0</wp:posOffset>
                </wp:positionH>
                <wp:positionV relativeFrom="paragraph">
                  <wp:posOffset>478155</wp:posOffset>
                </wp:positionV>
                <wp:extent cx="5532120" cy="1005840"/>
                <wp:effectExtent l="0" t="0" r="0" b="3810"/>
                <wp:wrapTopAndBottom/>
                <wp:docPr id="31867845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005840"/>
                        </a:xfrm>
                        <a:prstGeom prst="rect">
                          <a:avLst/>
                        </a:prstGeom>
                        <a:solidFill>
                          <a:srgbClr val="FFFFFF"/>
                        </a:solidFill>
                        <a:ln w="9525">
                          <a:noFill/>
                          <a:miter lim="800000"/>
                          <a:headEnd/>
                          <a:tailEnd/>
                        </a:ln>
                      </wps:spPr>
                      <wps:txb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r w:rsidRPr="008D7B2F">
                              <w:rPr>
                                <w:color w:val="2A8C7C"/>
                                <w:shd w:val="clear" w:color="auto" w:fill="F7FAFF"/>
                                <w:lang w:eastAsia="hu-HU" w:bidi="ar-SA"/>
                              </w:rPr>
                              <w:t xml:space="preserve">day </w:t>
                            </w:r>
                            <w:r w:rsidRPr="008D7B2F">
                              <w:rPr>
                                <w:shd w:val="clear" w:color="auto" w:fill="F7FAFF"/>
                                <w:lang w:eastAsia="hu-HU" w:bidi="ar-SA"/>
                              </w:rPr>
                              <w:t xml:space="preserve">of </w:t>
                            </w:r>
                            <w:r w:rsidRPr="008D7B2F">
                              <w:rPr>
                                <w:color w:val="871094"/>
                                <w:shd w:val="clear" w:color="auto" w:fill="F7FAFF"/>
                                <w:lang w:eastAsia="hu-HU" w:bidi="ar-SA"/>
                              </w:rPr>
                              <w:t>weekdays</w:t>
                            </w:r>
                            <w:r w:rsidRPr="008D7B2F">
                              <w:rPr>
                                <w:color w:val="080808"/>
                                <w:shd w:val="clear" w:color="auto" w:fill="F7FAFF"/>
                                <w:lang w:eastAsia="hu-HU" w:bidi="ar-SA"/>
                              </w:rPr>
                              <w:t xml:space="preserve">; </w:t>
                            </w:r>
                            <w:r w:rsidRPr="008D7B2F">
                              <w:rPr>
                                <w:shd w:val="clear" w:color="auto" w:fill="F7FAFF"/>
                                <w:lang w:eastAsia="hu-HU" w:bidi="ar-SA"/>
                              </w:rPr>
                              <w:t xml:space="preserve">track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r w:rsidRPr="008D7B2F">
                              <w:rPr>
                                <w:lang w:eastAsia="hu-HU" w:bidi="ar-SA"/>
                              </w:rPr>
                              <w:t xml:space="preserve">Appointy-weekday </w:t>
                            </w:r>
                            <w:r w:rsidRPr="008D7B2F">
                              <w:rPr>
                                <w:color w:val="871094"/>
                                <w:lang w:eastAsia="hu-HU" w:bidi="ar-SA"/>
                              </w:rPr>
                              <w:t>[day]</w:t>
                            </w:r>
                            <w:r w:rsidRPr="008D7B2F">
                              <w:rPr>
                                <w:color w:val="067D17"/>
                                <w:lang w:eastAsia="hu-HU" w:bidi="ar-SA"/>
                              </w:rPr>
                              <w:t>="</w:t>
                            </w:r>
                            <w:r w:rsidRPr="008D7B2F">
                              <w:rPr>
                                <w:color w:val="2A8C7C"/>
                                <w:shd w:val="clear" w:color="auto" w:fill="F7FAFF"/>
                                <w:lang w:eastAsia="hu-HU" w:bidi="ar-SA"/>
                              </w:rPr>
                              <w:t>day</w:t>
                            </w:r>
                            <w:r w:rsidRPr="008D7B2F">
                              <w:rPr>
                                <w:color w:val="067D17"/>
                                <w:lang w:eastAsia="hu-HU" w:bidi="ar-SA"/>
                              </w:rPr>
                              <w:t xml:space="preserve">" </w:t>
                            </w:r>
                            <w:r w:rsidRPr="008D7B2F">
                              <w:rPr>
                                <w:color w:val="871094"/>
                                <w:lang w:eastAsia="hu-HU" w:bidi="ar-SA"/>
                              </w:rPr>
                              <w:t>[date]</w:t>
                            </w:r>
                            <w:r w:rsidRPr="008D7B2F">
                              <w:rPr>
                                <w:color w:val="067D17"/>
                                <w:lang w:eastAsia="hu-HU" w:bidi="ar-SA"/>
                              </w:rPr>
                              <w:t>="</w:t>
                            </w:r>
                            <w:r w:rsidRPr="008D7B2F">
                              <w:rPr>
                                <w:color w:val="871094"/>
                                <w:shd w:val="clear" w:color="auto" w:fill="F7FAFF"/>
                                <w:lang w:eastAsia="hu-HU" w:bidi="ar-SA"/>
                              </w:rPr>
                              <w:t>dates</w:t>
                            </w:r>
                            <w:r w:rsidRPr="008D7B2F">
                              <w:rPr>
                                <w:color w:val="080808"/>
                                <w:shd w:val="clear" w:color="auto" w:fill="F7FAFF"/>
                                <w:lang w:eastAsia="hu-HU" w:bidi="ar-SA"/>
                              </w:rPr>
                              <w:t>[</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914C07"/>
                                <w:shd w:val="clear" w:color="auto" w:fill="F7FAFF"/>
                                <w:lang w:eastAsia="hu-HU" w:bidi="ar-SA"/>
                              </w:rPr>
                              <w:t>getDate</w:t>
                            </w:r>
                            <w:r w:rsidRPr="008D7B2F">
                              <w:rPr>
                                <w:color w:val="080808"/>
                                <w:shd w:val="clear" w:color="auto" w:fill="F7FAFF"/>
                                <w:lang w:eastAsia="hu-HU" w:bidi="ar-SA"/>
                              </w:rPr>
                              <w:t>()</w:t>
                            </w:r>
                            <w:r w:rsidRPr="008D7B2F">
                              <w:rPr>
                                <w:color w:val="067D17"/>
                                <w:lang w:eastAsia="hu-HU" w:bidi="ar-SA"/>
                              </w:rPr>
                              <w:t xml:space="preserve">" </w:t>
                            </w:r>
                            <w:r w:rsidRPr="008D7B2F">
                              <w:rPr>
                                <w:color w:val="174AD4"/>
                                <w:lang w:eastAsia="hu-HU" w:bidi="ar-SA"/>
                              </w:rPr>
                              <w:t>class</w:t>
                            </w:r>
                            <w:r w:rsidRPr="008D7B2F">
                              <w:rPr>
                                <w:color w:val="067D17"/>
                                <w:lang w:eastAsia="hu-HU" w:bidi="ar-SA"/>
                              </w:rPr>
                              <w:t>="weekdays"</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3A4C" id="_x0000_s1073" type="#_x0000_t202" style="position:absolute;left:0;text-align:left;margin-left:0;margin-top:37.65pt;width:435.6pt;height:79.2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" stroked="f">
                <v:textbo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r w:rsidRPr="008D7B2F">
                        <w:rPr>
                          <w:color w:val="2A8C7C"/>
                          <w:shd w:val="clear" w:color="auto" w:fill="F7FAFF"/>
                          <w:lang w:eastAsia="hu-HU" w:bidi="ar-SA"/>
                        </w:rPr>
                        <w:t xml:space="preserve">day </w:t>
                      </w:r>
                      <w:r w:rsidRPr="008D7B2F">
                        <w:rPr>
                          <w:shd w:val="clear" w:color="auto" w:fill="F7FAFF"/>
                          <w:lang w:eastAsia="hu-HU" w:bidi="ar-SA"/>
                        </w:rPr>
                        <w:t xml:space="preserve">of </w:t>
                      </w:r>
                      <w:r w:rsidRPr="008D7B2F">
                        <w:rPr>
                          <w:color w:val="871094"/>
                          <w:shd w:val="clear" w:color="auto" w:fill="F7FAFF"/>
                          <w:lang w:eastAsia="hu-HU" w:bidi="ar-SA"/>
                        </w:rPr>
                        <w:t>weekdays</w:t>
                      </w:r>
                      <w:r w:rsidRPr="008D7B2F">
                        <w:rPr>
                          <w:color w:val="080808"/>
                          <w:shd w:val="clear" w:color="auto" w:fill="F7FAFF"/>
                          <w:lang w:eastAsia="hu-HU" w:bidi="ar-SA"/>
                        </w:rPr>
                        <w:t xml:space="preserve">; </w:t>
                      </w:r>
                      <w:r w:rsidRPr="008D7B2F">
                        <w:rPr>
                          <w:shd w:val="clear" w:color="auto" w:fill="F7FAFF"/>
                          <w:lang w:eastAsia="hu-HU" w:bidi="ar-SA"/>
                        </w:rPr>
                        <w:t xml:space="preserve">track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r w:rsidRPr="008D7B2F">
                        <w:rPr>
                          <w:lang w:eastAsia="hu-HU" w:bidi="ar-SA"/>
                        </w:rPr>
                        <w:t xml:space="preserve">Appointy-weekday </w:t>
                      </w:r>
                      <w:r w:rsidRPr="008D7B2F">
                        <w:rPr>
                          <w:color w:val="871094"/>
                          <w:lang w:eastAsia="hu-HU" w:bidi="ar-SA"/>
                        </w:rPr>
                        <w:t>[day]</w:t>
                      </w:r>
                      <w:r w:rsidRPr="008D7B2F">
                        <w:rPr>
                          <w:color w:val="067D17"/>
                          <w:lang w:eastAsia="hu-HU" w:bidi="ar-SA"/>
                        </w:rPr>
                        <w:t>="</w:t>
                      </w:r>
                      <w:r w:rsidRPr="008D7B2F">
                        <w:rPr>
                          <w:color w:val="2A8C7C"/>
                          <w:shd w:val="clear" w:color="auto" w:fill="F7FAFF"/>
                          <w:lang w:eastAsia="hu-HU" w:bidi="ar-SA"/>
                        </w:rPr>
                        <w:t>day</w:t>
                      </w:r>
                      <w:r w:rsidRPr="008D7B2F">
                        <w:rPr>
                          <w:color w:val="067D17"/>
                          <w:lang w:eastAsia="hu-HU" w:bidi="ar-SA"/>
                        </w:rPr>
                        <w:t xml:space="preserve">" </w:t>
                      </w:r>
                      <w:r w:rsidRPr="008D7B2F">
                        <w:rPr>
                          <w:color w:val="871094"/>
                          <w:lang w:eastAsia="hu-HU" w:bidi="ar-SA"/>
                        </w:rPr>
                        <w:t>[date]</w:t>
                      </w:r>
                      <w:r w:rsidRPr="008D7B2F">
                        <w:rPr>
                          <w:color w:val="067D17"/>
                          <w:lang w:eastAsia="hu-HU" w:bidi="ar-SA"/>
                        </w:rPr>
                        <w:t>="</w:t>
                      </w:r>
                      <w:r w:rsidRPr="008D7B2F">
                        <w:rPr>
                          <w:color w:val="871094"/>
                          <w:shd w:val="clear" w:color="auto" w:fill="F7FAFF"/>
                          <w:lang w:eastAsia="hu-HU" w:bidi="ar-SA"/>
                        </w:rPr>
                        <w:t>dates</w:t>
                      </w:r>
                      <w:r w:rsidRPr="008D7B2F">
                        <w:rPr>
                          <w:color w:val="080808"/>
                          <w:shd w:val="clear" w:color="auto" w:fill="F7FAFF"/>
                          <w:lang w:eastAsia="hu-HU" w:bidi="ar-SA"/>
                        </w:rPr>
                        <w:t>[</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914C07"/>
                          <w:shd w:val="clear" w:color="auto" w:fill="F7FAFF"/>
                          <w:lang w:eastAsia="hu-HU" w:bidi="ar-SA"/>
                        </w:rPr>
                        <w:t>getDate</w:t>
                      </w:r>
                      <w:r w:rsidRPr="008D7B2F">
                        <w:rPr>
                          <w:color w:val="080808"/>
                          <w:shd w:val="clear" w:color="auto" w:fill="F7FAFF"/>
                          <w:lang w:eastAsia="hu-HU" w:bidi="ar-SA"/>
                        </w:rPr>
                        <w:t>()</w:t>
                      </w:r>
                      <w:r w:rsidRPr="008D7B2F">
                        <w:rPr>
                          <w:color w:val="067D17"/>
                          <w:lang w:eastAsia="hu-HU" w:bidi="ar-SA"/>
                        </w:rPr>
                        <w:t xml:space="preserve">" </w:t>
                      </w:r>
                      <w:r w:rsidRPr="008D7B2F">
                        <w:rPr>
                          <w:color w:val="174AD4"/>
                          <w:lang w:eastAsia="hu-HU" w:bidi="ar-SA"/>
                        </w:rPr>
                        <w:t>class</w:t>
                      </w:r>
                      <w:r w:rsidRPr="008D7B2F">
                        <w:rPr>
                          <w:color w:val="067D17"/>
                          <w:lang w:eastAsia="hu-HU" w:bidi="ar-SA"/>
                        </w:rPr>
                        <w:t>="weekdays"</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v:textbox>
                <w10:wrap type="topAndBottom" anchorx="margin"/>
              </v:shape>
            </w:pict>
          </mc:Fallback>
        </mc:AlternateContent>
      </w:r>
      <w:r w:rsidR="008D7B2F">
        <w:t xml:space="preserve">A fejléc elemei az ábrán látható módon kerülnek generálásra. A </w:t>
      </w:r>
      <w:r w:rsidR="008D7B2F" w:rsidRPr="008D7B2F">
        <w:rPr>
          <w:rStyle w:val="KdChar"/>
        </w:rPr>
        <w:t>weekdays</w:t>
      </w:r>
      <w:r w:rsidR="008D7B2F">
        <w:t xml:space="preserve"> egy 7 elemű tömb, amelyben a hét napjai vannak </w:t>
      </w:r>
      <w:r w:rsidR="008D7B2F" w:rsidRPr="008D7B2F">
        <w:rPr>
          <w:rStyle w:val="KdChar"/>
        </w:rPr>
        <w:t>string</w:t>
      </w:r>
      <w:r w:rsidR="008D7B2F">
        <w:t xml:space="preserve">-ként tárolva, a </w:t>
      </w:r>
      <w:r w:rsidR="008D7B2F" w:rsidRPr="008D7B2F">
        <w:rPr>
          <w:rStyle w:val="KdChar"/>
        </w:rPr>
        <w:t>dates</w:t>
      </w:r>
      <w:r w:rsidR="008D7B2F">
        <w:t xml:space="preserve"> tömbben pedig az adott héthez tartozó napok dátumai vannak. Ezek feltöltéséről rögtön szó lesz. Mint látható a Komponens megkapja a </w:t>
      </w:r>
      <w:r>
        <w:t>hozzá tartozó napot</w:t>
      </w:r>
      <w:r w:rsidR="008D7B2F">
        <w:t xml:space="preserve"> és dátumot </w:t>
      </w:r>
      <w:r w:rsidR="008D7B2F" w:rsidRPr="008D7B2F">
        <w:rPr>
          <w:rStyle w:val="KdChar"/>
        </w:rPr>
        <w:t>@Input</w:t>
      </w:r>
      <w:r w:rsidR="008D7B2F">
        <w:t xml:space="preserve"> adatként</w:t>
      </w:r>
      <w:r>
        <w:t>, amit csak meg kell jelenítenie az alább látható módon.</w:t>
      </w:r>
    </w:p>
    <w:p w14:paraId="6A85528F" w14:textId="24865ACE" w:rsidR="008D7B2F" w:rsidRDefault="008D7B2F" w:rsidP="00097CA3"/>
    <w:p w14:paraId="0FA951FB" w14:textId="293C27E6" w:rsidR="00874D1B" w:rsidRDefault="00BA65A7" w:rsidP="00097CA3">
      <w:r>
        <w:t xml:space="preserve">Ezzel már látható a naptár tetején a nap és a dátum is, ahogy azt korábbi ábrákon (pl.: </w:t>
      </w:r>
      <w:r>
        <w:fldChar w:fldCharType="begin"/>
      </w:r>
      <w:r>
        <w:instrText xml:space="preserve"> REF _Ref182389672 \h </w:instrText>
      </w:r>
      <w:r>
        <w:fldChar w:fldCharType="separate"/>
      </w:r>
      <w:r>
        <w:rPr>
          <w:noProof/>
        </w:rPr>
        <w:t>27</w:t>
      </w:r>
      <w:r>
        <w:t>. ábra</w:t>
      </w:r>
      <w:r>
        <w:fldChar w:fldCharType="end"/>
      </w:r>
      <w:r>
        <w:t>) már látni lehetett.</w:t>
      </w:r>
    </w:p>
    <w:p w14:paraId="03D36EC3" w14:textId="77777777" w:rsidR="00874D1B" w:rsidRDefault="00874D1B">
      <w:pPr>
        <w:widowControl/>
        <w:suppressAutoHyphens w:val="0"/>
        <w:spacing w:line="240" w:lineRule="auto"/>
        <w:jc w:val="left"/>
      </w:pPr>
      <w:r>
        <w:br w:type="page"/>
      </w:r>
    </w:p>
    <w:p w14:paraId="469F5D10" w14:textId="7DF4DFFD" w:rsidR="00BA65A7" w:rsidRDefault="00BA65A7" w:rsidP="00BA65A7">
      <w:pPr>
        <w:pStyle w:val="Cmsor3"/>
        <w:numPr>
          <w:ilvl w:val="3"/>
          <w:numId w:val="19"/>
        </w:numPr>
      </w:pPr>
      <w:r>
        <w:lastRenderedPageBreak/>
        <w:t>Weekdays</w:t>
      </w:r>
    </w:p>
    <w:p w14:paraId="5CE56069" w14:textId="06AE1130" w:rsidR="00BA65A7" w:rsidRDefault="00BA65A7" w:rsidP="00097CA3">
      <w:r>
        <w:t xml:space="preserve">Az előző pontban említett módon weekdays tömb 7 elemű, és a hét napjai vannak </w:t>
      </w:r>
      <w:r w:rsidRPr="008D7B2F">
        <w:rPr>
          <w:rStyle w:val="KdChar"/>
        </w:rPr>
        <w:t>string</w:t>
      </w:r>
      <w:r>
        <w:t xml:space="preserve">-ként tárolva benne. Ennek a feltöltéséért a </w:t>
      </w:r>
      <w:r w:rsidRPr="00BA65A7">
        <w:rPr>
          <w:rStyle w:val="KdChar"/>
        </w:rPr>
        <w:t>fillWeekDays</w:t>
      </w:r>
      <w:r>
        <w:t xml:space="preserve"> függvény felel.</w:t>
      </w:r>
    </w:p>
    <w:p w14:paraId="5ED6253E" w14:textId="6C6A4C4C" w:rsidR="00BA65A7" w:rsidRDefault="00BA65A7">
      <w:pPr>
        <w:widowControl/>
        <w:suppressAutoHyphens w:val="0"/>
        <w:spacing w:line="240" w:lineRule="auto"/>
        <w:jc w:val="left"/>
      </w:pPr>
    </w:p>
    <w:p w14:paraId="438955D1" w14:textId="2BE221AA" w:rsidR="00BA65A7" w:rsidRDefault="00BA65A7" w:rsidP="00097CA3">
      <w:r>
        <w:rPr>
          <w:noProof/>
        </w:rPr>
        <mc:AlternateContent>
          <mc:Choice Requires="wps">
            <w:drawing>
              <wp:anchor distT="45720" distB="45720" distL="114300" distR="114300" simplePos="0" relativeHeight="251815936" behindDoc="0" locked="0" layoutInCell="1" allowOverlap="1" wp14:anchorId="2D4F3712" wp14:editId="6B7C079E">
                <wp:simplePos x="0" y="0"/>
                <wp:positionH relativeFrom="margin">
                  <wp:align>left</wp:align>
                </wp:positionH>
                <wp:positionV relativeFrom="paragraph">
                  <wp:posOffset>419100</wp:posOffset>
                </wp:positionV>
                <wp:extent cx="5539740" cy="2400300"/>
                <wp:effectExtent l="0" t="0" r="3810" b="0"/>
                <wp:wrapTopAndBottom/>
                <wp:docPr id="80207255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2400300"/>
                        </a:xfrm>
                        <a:prstGeom prst="rect">
                          <a:avLst/>
                        </a:prstGeom>
                        <a:solidFill>
                          <a:srgbClr val="FFFFFF"/>
                        </a:solidFill>
                        <a:ln w="9525">
                          <a:noFill/>
                          <a:miter lim="800000"/>
                          <a:headEnd/>
                          <a:tailEnd/>
                        </a:ln>
                      </wps:spPr>
                      <wps:txbx>
                        <w:txbxContent>
                          <w:p w14:paraId="13B9027E" w14:textId="0D23A2F6" w:rsidR="008D7B2F" w:rsidRPr="008D7B2F" w:rsidRDefault="008D7B2F" w:rsidP="008D7B2F">
                            <w:pPr>
                              <w:pStyle w:val="Kd"/>
                              <w:rPr>
                                <w:lang w:eastAsia="hu-HU" w:bidi="ar-SA"/>
                              </w:rPr>
                            </w:pPr>
                            <w:r w:rsidRPr="008D7B2F">
                              <w:rPr>
                                <w:color w:val="914C07"/>
                                <w:lang w:eastAsia="hu-HU" w:bidi="ar-SA"/>
                              </w:rPr>
                              <w:t>fillWeekDays</w:t>
                            </w:r>
                            <w:r w:rsidRPr="008D7B2F">
                              <w:rPr>
                                <w:lang w:eastAsia="hu-HU" w:bidi="ar-SA"/>
                              </w:rPr>
                              <w:t xml:space="preserve">(locale: </w:t>
                            </w:r>
                            <w:r w:rsidRPr="008D7B2F">
                              <w:rPr>
                                <w:color w:val="0033B3"/>
                                <w:lang w:eastAsia="hu-HU" w:bidi="ar-SA"/>
                              </w:rPr>
                              <w:t>string</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baseDate</w:t>
                            </w:r>
                            <w:r w:rsidRPr="008D7B2F">
                              <w:rPr>
                                <w:lang w:eastAsia="hu-HU" w:bidi="ar-SA"/>
                              </w:rPr>
                              <w:t xml:space="preserve">: </w:t>
                            </w:r>
                            <w:r w:rsidRPr="008D7B2F">
                              <w:rPr>
                                <w:color w:val="000000"/>
                                <w:lang w:eastAsia="hu-HU" w:bidi="ar-SA"/>
                              </w:rPr>
                              <w:t xml:space="preserve">Date </w:t>
                            </w:r>
                            <w:r w:rsidRPr="008D7B2F">
                              <w:rPr>
                                <w:lang w:eastAsia="hu-HU" w:bidi="ar-SA"/>
                              </w:rPr>
                              <w:t xml:space="preserve">= </w:t>
                            </w:r>
                            <w:r w:rsidRPr="008D7B2F">
                              <w:rPr>
                                <w:i/>
                                <w:iCs/>
                                <w:lang w:eastAsia="hu-HU" w:bidi="ar-SA"/>
                              </w:rPr>
                              <w:t>startOfWeek</w:t>
                            </w:r>
                            <w:r w:rsidRPr="008D7B2F">
                              <w:rPr>
                                <w:lang w:eastAsia="hu-HU" w:bidi="ar-SA"/>
                              </w:rPr>
                              <w:t>(</w:t>
                            </w:r>
                            <w:r w:rsidRPr="008D7B2F">
                              <w:rPr>
                                <w:color w:val="0033B3"/>
                                <w:lang w:eastAsia="hu-HU" w:bidi="ar-SA"/>
                              </w:rPr>
                              <w:t xml:space="preserve">new </w:t>
                            </w:r>
                            <w:r w:rsidRPr="008D7B2F">
                              <w:rPr>
                                <w:color w:val="830091"/>
                                <w:lang w:eastAsia="hu-HU" w:bidi="ar-SA"/>
                              </w:rPr>
                              <w:t>Date</w:t>
                            </w:r>
                            <w:r w:rsidRPr="008D7B2F">
                              <w:rPr>
                                <w:lang w:eastAsia="hu-HU" w:bidi="ar-SA"/>
                              </w:rPr>
                              <w:t>(), {</w:t>
                            </w:r>
                            <w:r w:rsidRPr="008D7B2F">
                              <w:rPr>
                                <w:color w:val="871094"/>
                                <w:lang w:eastAsia="hu-HU" w:bidi="ar-SA"/>
                              </w:rPr>
                              <w:t>weekStartsOn</w:t>
                            </w:r>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r w:rsidRPr="008D7B2F">
                              <w:rPr>
                                <w:color w:val="0033B3"/>
                                <w:lang w:eastAsia="hu-HU" w:bidi="ar-SA"/>
                              </w:rPr>
                              <w:t xml:space="preserve">for </w:t>
                            </w:r>
                            <w:r w:rsidRPr="008D7B2F">
                              <w:rPr>
                                <w:lang w:eastAsia="hu-HU" w:bidi="ar-SA"/>
                              </w:rPr>
                              <w:t>(</w:t>
                            </w:r>
                            <w:r w:rsidRPr="008D7B2F">
                              <w:rPr>
                                <w:color w:val="0033B3"/>
                                <w:lang w:eastAsia="hu-HU" w:bidi="ar-SA"/>
                              </w:rPr>
                              <w:t xml:space="preserve">let </w:t>
                            </w:r>
                            <w:r w:rsidRPr="008D7B2F">
                              <w:rPr>
                                <w:color w:val="2A8C7C"/>
                                <w:lang w:eastAsia="hu-HU" w:bidi="ar-SA"/>
                              </w:rPr>
                              <w:t>i</w:t>
                            </w:r>
                            <w:r w:rsidRPr="008D7B2F">
                              <w:rPr>
                                <w:lang w:eastAsia="hu-HU" w:bidi="ar-SA"/>
                              </w:rPr>
                              <w:t xml:space="preserve">: </w:t>
                            </w:r>
                            <w:r w:rsidRPr="008D7B2F">
                              <w:rPr>
                                <w:color w:val="0033B3"/>
                                <w:lang w:eastAsia="hu-HU" w:bidi="ar-SA"/>
                              </w:rPr>
                              <w:t xml:space="preserve">number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day</w:t>
                            </w:r>
                            <w:r w:rsidRPr="008D7B2F">
                              <w:rPr>
                                <w:lang w:eastAsia="hu-HU" w:bidi="ar-SA"/>
                              </w:rPr>
                              <w:t xml:space="preserve">: </w:t>
                            </w:r>
                            <w:r w:rsidRPr="008D7B2F">
                              <w:rPr>
                                <w:color w:val="0033B3"/>
                                <w:lang w:eastAsia="hu-HU" w:bidi="ar-SA"/>
                              </w:rPr>
                              <w:t xml:space="preserve">string </w:t>
                            </w:r>
                            <w:r w:rsidRPr="008D7B2F">
                              <w:rPr>
                                <w:lang w:eastAsia="hu-HU" w:bidi="ar-SA"/>
                              </w:rPr>
                              <w:t xml:space="preserve">= </w:t>
                            </w:r>
                            <w:r w:rsidRPr="008D7B2F">
                              <w:rPr>
                                <w:color w:val="2A8C7C"/>
                                <w:lang w:eastAsia="hu-HU" w:bidi="ar-SA"/>
                              </w:rPr>
                              <w:t>baseDate</w:t>
                            </w:r>
                            <w:r w:rsidRPr="008D7B2F">
                              <w:rPr>
                                <w:lang w:eastAsia="hu-HU" w:bidi="ar-SA"/>
                              </w:rPr>
                              <w:t>.</w:t>
                            </w:r>
                            <w:r w:rsidRPr="008D7B2F">
                              <w:rPr>
                                <w:color w:val="914C07"/>
                                <w:lang w:eastAsia="hu-HU" w:bidi="ar-SA"/>
                              </w:rPr>
                              <w:t>toLocaleDateString</w:t>
                            </w:r>
                            <w:r w:rsidRPr="008D7B2F">
                              <w:rPr>
                                <w:lang w:eastAsia="hu-HU" w:bidi="ar-SA"/>
                              </w:rPr>
                              <w:t>(locale, {</w:t>
                            </w:r>
                            <w:r w:rsidRPr="008D7B2F">
                              <w:rPr>
                                <w:color w:val="871094"/>
                                <w:lang w:eastAsia="hu-HU" w:bidi="ar-SA"/>
                              </w:rPr>
                              <w:t>weekday</w:t>
                            </w:r>
                            <w:r w:rsidRPr="008D7B2F">
                              <w:rPr>
                                <w:lang w:eastAsia="hu-HU" w:bidi="ar-SA"/>
                              </w:rPr>
                              <w:t xml:space="preserve">: </w:t>
                            </w:r>
                            <w:r w:rsidRPr="008D7B2F">
                              <w:rPr>
                                <w:color w:val="067D17"/>
                                <w:lang w:eastAsia="hu-HU" w:bidi="ar-SA"/>
                              </w:rPr>
                              <w:t>'long'</w:t>
                            </w:r>
                            <w:r w:rsidRPr="008D7B2F">
                              <w:rPr>
                                <w:lang w:eastAsia="hu-HU" w:bidi="ar-SA"/>
                              </w:rPr>
                              <w:t>});</w:t>
                            </w:r>
                            <w:r w:rsidRPr="008D7B2F">
                              <w:rPr>
                                <w:lang w:eastAsia="hu-HU" w:bidi="ar-SA"/>
                              </w:rPr>
                              <w:br/>
                              <w:t xml:space="preserve">    </w:t>
                            </w:r>
                            <w:r w:rsidRPr="008D7B2F">
                              <w:rPr>
                                <w:color w:val="2A8C7C"/>
                                <w:lang w:eastAsia="hu-HU" w:bidi="ar-SA"/>
                              </w:rPr>
                              <w:t xml:space="preserve">day </w:t>
                            </w:r>
                            <w:r w:rsidRPr="008D7B2F">
                              <w:rPr>
                                <w:lang w:eastAsia="hu-HU" w:bidi="ar-SA"/>
                              </w:rPr>
                              <w:t xml:space="preserve">= </w:t>
                            </w:r>
                            <w:r w:rsidRPr="008D7B2F">
                              <w:rPr>
                                <w:color w:val="2A8C7C"/>
                                <w:lang w:eastAsia="hu-HU" w:bidi="ar-SA"/>
                              </w:rPr>
                              <w:t>day</w:t>
                            </w:r>
                            <w:r w:rsidRPr="008D7B2F">
                              <w:rPr>
                                <w:lang w:eastAsia="hu-HU" w:bidi="ar-SA"/>
                              </w:rPr>
                              <w:t>[</w:t>
                            </w:r>
                            <w:r w:rsidRPr="008D7B2F">
                              <w:rPr>
                                <w:color w:val="1750EB"/>
                                <w:lang w:eastAsia="hu-HU" w:bidi="ar-SA"/>
                              </w:rPr>
                              <w:t>0</w:t>
                            </w:r>
                            <w:r w:rsidRPr="008D7B2F">
                              <w:rPr>
                                <w:lang w:eastAsia="hu-HU" w:bidi="ar-SA"/>
                              </w:rPr>
                              <w:t>].</w:t>
                            </w:r>
                            <w:r w:rsidRPr="008D7B2F">
                              <w:rPr>
                                <w:color w:val="914C07"/>
                                <w:lang w:eastAsia="hu-HU" w:bidi="ar-SA"/>
                              </w:rPr>
                              <w:t>toUpperCase</w:t>
                            </w:r>
                            <w:r w:rsidRPr="008D7B2F">
                              <w:rPr>
                                <w:lang w:eastAsia="hu-HU" w:bidi="ar-SA"/>
                              </w:rPr>
                              <w:t xml:space="preserve">() + </w:t>
                            </w:r>
                            <w:r w:rsidRPr="008D7B2F">
                              <w:rPr>
                                <w:color w:val="2A8C7C"/>
                                <w:lang w:eastAsia="hu-HU" w:bidi="ar-SA"/>
                              </w:rPr>
                              <w:t>day</w:t>
                            </w:r>
                            <w:r w:rsidRPr="008D7B2F">
                              <w:rPr>
                                <w:lang w:eastAsia="hu-HU" w:bidi="ar-SA"/>
                              </w:rPr>
                              <w:t>.</w:t>
                            </w:r>
                            <w:r w:rsidRPr="008D7B2F">
                              <w:rPr>
                                <w:color w:val="914C07"/>
                                <w:lang w:eastAsia="hu-HU" w:bidi="ar-SA"/>
                              </w:rPr>
                              <w:t>slice</w:t>
                            </w:r>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r w:rsidRPr="008D7B2F">
                              <w:rPr>
                                <w:lang w:eastAsia="hu-HU" w:bidi="ar-SA"/>
                              </w:rPr>
                              <w:t>(</w:t>
                            </w:r>
                            <w:r w:rsidRPr="008D7B2F">
                              <w:rPr>
                                <w:color w:val="2A8C7C"/>
                                <w:lang w:eastAsia="hu-HU" w:bidi="ar-SA"/>
                              </w:rPr>
                              <w:t>day</w:t>
                            </w:r>
                            <w:r w:rsidRPr="008D7B2F">
                              <w:rPr>
                                <w:lang w:eastAsia="hu-HU" w:bidi="ar-SA"/>
                              </w:rPr>
                              <w:t>);</w:t>
                            </w:r>
                            <w:r w:rsidRPr="008D7B2F">
                              <w:rPr>
                                <w:lang w:eastAsia="hu-HU" w:bidi="ar-SA"/>
                              </w:rPr>
                              <w:br/>
                              <w:t xml:space="preserve">    </w:t>
                            </w:r>
                            <w:r w:rsidRPr="008D7B2F">
                              <w:rPr>
                                <w:color w:val="2A8C7C"/>
                                <w:lang w:eastAsia="hu-HU" w:bidi="ar-SA"/>
                              </w:rPr>
                              <w:t>baseDate</w:t>
                            </w:r>
                            <w:r w:rsidRPr="008D7B2F">
                              <w:rPr>
                                <w:lang w:eastAsia="hu-HU" w:bidi="ar-SA"/>
                              </w:rPr>
                              <w:t>.</w:t>
                            </w:r>
                            <w:r w:rsidRPr="008D7B2F">
                              <w:rPr>
                                <w:color w:val="914C07"/>
                                <w:lang w:eastAsia="hu-HU" w:bidi="ar-SA"/>
                              </w:rPr>
                              <w:t>setDate</w:t>
                            </w:r>
                            <w:r w:rsidRPr="008D7B2F">
                              <w:rPr>
                                <w:lang w:eastAsia="hu-HU" w:bidi="ar-SA"/>
                              </w:rPr>
                              <w:t>(</w:t>
                            </w:r>
                            <w:r w:rsidRPr="008D7B2F">
                              <w:rPr>
                                <w:color w:val="2A8C7C"/>
                                <w:lang w:eastAsia="hu-HU" w:bidi="ar-SA"/>
                              </w:rPr>
                              <w:t>baseDate</w:t>
                            </w:r>
                            <w:r w:rsidRPr="008D7B2F">
                              <w:rPr>
                                <w:lang w:eastAsia="hu-HU" w:bidi="ar-SA"/>
                              </w:rPr>
                              <w:t>.</w:t>
                            </w:r>
                            <w:r w:rsidRPr="008D7B2F">
                              <w:rPr>
                                <w:color w:val="914C07"/>
                                <w:lang w:eastAsia="hu-HU" w:bidi="ar-SA"/>
                              </w:rPr>
                              <w:t>getDate</w:t>
                            </w:r>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F3712" id="_x0000_s1074" type="#_x0000_t202" style="position:absolute;left:0;text-align:left;margin-left:0;margin-top:33pt;width:436.2pt;height:189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" stroked="f">
                <v:textbox>
                  <w:txbxContent>
                    <w:p w14:paraId="13B9027E" w14:textId="0D23A2F6" w:rsidR="008D7B2F" w:rsidRPr="008D7B2F" w:rsidRDefault="008D7B2F" w:rsidP="008D7B2F">
                      <w:pPr>
                        <w:pStyle w:val="Kd"/>
                        <w:rPr>
                          <w:lang w:eastAsia="hu-HU" w:bidi="ar-SA"/>
                        </w:rPr>
                      </w:pPr>
                      <w:r w:rsidRPr="008D7B2F">
                        <w:rPr>
                          <w:color w:val="914C07"/>
                          <w:lang w:eastAsia="hu-HU" w:bidi="ar-SA"/>
                        </w:rPr>
                        <w:t>fillWeekDays</w:t>
                      </w:r>
                      <w:r w:rsidRPr="008D7B2F">
                        <w:rPr>
                          <w:lang w:eastAsia="hu-HU" w:bidi="ar-SA"/>
                        </w:rPr>
                        <w:t xml:space="preserve">(locale: </w:t>
                      </w:r>
                      <w:r w:rsidRPr="008D7B2F">
                        <w:rPr>
                          <w:color w:val="0033B3"/>
                          <w:lang w:eastAsia="hu-HU" w:bidi="ar-SA"/>
                        </w:rPr>
                        <w:t>string</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baseDate</w:t>
                      </w:r>
                      <w:r w:rsidRPr="008D7B2F">
                        <w:rPr>
                          <w:lang w:eastAsia="hu-HU" w:bidi="ar-SA"/>
                        </w:rPr>
                        <w:t xml:space="preserve">: </w:t>
                      </w:r>
                      <w:r w:rsidRPr="008D7B2F">
                        <w:rPr>
                          <w:color w:val="000000"/>
                          <w:lang w:eastAsia="hu-HU" w:bidi="ar-SA"/>
                        </w:rPr>
                        <w:t xml:space="preserve">Date </w:t>
                      </w:r>
                      <w:r w:rsidRPr="008D7B2F">
                        <w:rPr>
                          <w:lang w:eastAsia="hu-HU" w:bidi="ar-SA"/>
                        </w:rPr>
                        <w:t xml:space="preserve">= </w:t>
                      </w:r>
                      <w:r w:rsidRPr="008D7B2F">
                        <w:rPr>
                          <w:i/>
                          <w:iCs/>
                          <w:lang w:eastAsia="hu-HU" w:bidi="ar-SA"/>
                        </w:rPr>
                        <w:t>startOfWeek</w:t>
                      </w:r>
                      <w:r w:rsidRPr="008D7B2F">
                        <w:rPr>
                          <w:lang w:eastAsia="hu-HU" w:bidi="ar-SA"/>
                        </w:rPr>
                        <w:t>(</w:t>
                      </w:r>
                      <w:r w:rsidRPr="008D7B2F">
                        <w:rPr>
                          <w:color w:val="0033B3"/>
                          <w:lang w:eastAsia="hu-HU" w:bidi="ar-SA"/>
                        </w:rPr>
                        <w:t xml:space="preserve">new </w:t>
                      </w:r>
                      <w:r w:rsidRPr="008D7B2F">
                        <w:rPr>
                          <w:color w:val="830091"/>
                          <w:lang w:eastAsia="hu-HU" w:bidi="ar-SA"/>
                        </w:rPr>
                        <w:t>Date</w:t>
                      </w:r>
                      <w:r w:rsidRPr="008D7B2F">
                        <w:rPr>
                          <w:lang w:eastAsia="hu-HU" w:bidi="ar-SA"/>
                        </w:rPr>
                        <w:t>(), {</w:t>
                      </w:r>
                      <w:r w:rsidRPr="008D7B2F">
                        <w:rPr>
                          <w:color w:val="871094"/>
                          <w:lang w:eastAsia="hu-HU" w:bidi="ar-SA"/>
                        </w:rPr>
                        <w:t>weekStartsOn</w:t>
                      </w:r>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r w:rsidRPr="008D7B2F">
                        <w:rPr>
                          <w:color w:val="0033B3"/>
                          <w:lang w:eastAsia="hu-HU" w:bidi="ar-SA"/>
                        </w:rPr>
                        <w:t xml:space="preserve">for </w:t>
                      </w:r>
                      <w:r w:rsidRPr="008D7B2F">
                        <w:rPr>
                          <w:lang w:eastAsia="hu-HU" w:bidi="ar-SA"/>
                        </w:rPr>
                        <w:t>(</w:t>
                      </w:r>
                      <w:r w:rsidRPr="008D7B2F">
                        <w:rPr>
                          <w:color w:val="0033B3"/>
                          <w:lang w:eastAsia="hu-HU" w:bidi="ar-SA"/>
                        </w:rPr>
                        <w:t xml:space="preserve">let </w:t>
                      </w:r>
                      <w:r w:rsidRPr="008D7B2F">
                        <w:rPr>
                          <w:color w:val="2A8C7C"/>
                          <w:lang w:eastAsia="hu-HU" w:bidi="ar-SA"/>
                        </w:rPr>
                        <w:t>i</w:t>
                      </w:r>
                      <w:r w:rsidRPr="008D7B2F">
                        <w:rPr>
                          <w:lang w:eastAsia="hu-HU" w:bidi="ar-SA"/>
                        </w:rPr>
                        <w:t xml:space="preserve">: </w:t>
                      </w:r>
                      <w:r w:rsidRPr="008D7B2F">
                        <w:rPr>
                          <w:color w:val="0033B3"/>
                          <w:lang w:eastAsia="hu-HU" w:bidi="ar-SA"/>
                        </w:rPr>
                        <w:t xml:space="preserve">number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day</w:t>
                      </w:r>
                      <w:r w:rsidRPr="008D7B2F">
                        <w:rPr>
                          <w:lang w:eastAsia="hu-HU" w:bidi="ar-SA"/>
                        </w:rPr>
                        <w:t xml:space="preserve">: </w:t>
                      </w:r>
                      <w:r w:rsidRPr="008D7B2F">
                        <w:rPr>
                          <w:color w:val="0033B3"/>
                          <w:lang w:eastAsia="hu-HU" w:bidi="ar-SA"/>
                        </w:rPr>
                        <w:t xml:space="preserve">string </w:t>
                      </w:r>
                      <w:r w:rsidRPr="008D7B2F">
                        <w:rPr>
                          <w:lang w:eastAsia="hu-HU" w:bidi="ar-SA"/>
                        </w:rPr>
                        <w:t xml:space="preserve">= </w:t>
                      </w:r>
                      <w:r w:rsidRPr="008D7B2F">
                        <w:rPr>
                          <w:color w:val="2A8C7C"/>
                          <w:lang w:eastAsia="hu-HU" w:bidi="ar-SA"/>
                        </w:rPr>
                        <w:t>baseDate</w:t>
                      </w:r>
                      <w:r w:rsidRPr="008D7B2F">
                        <w:rPr>
                          <w:lang w:eastAsia="hu-HU" w:bidi="ar-SA"/>
                        </w:rPr>
                        <w:t>.</w:t>
                      </w:r>
                      <w:r w:rsidRPr="008D7B2F">
                        <w:rPr>
                          <w:color w:val="914C07"/>
                          <w:lang w:eastAsia="hu-HU" w:bidi="ar-SA"/>
                        </w:rPr>
                        <w:t>toLocaleDateString</w:t>
                      </w:r>
                      <w:r w:rsidRPr="008D7B2F">
                        <w:rPr>
                          <w:lang w:eastAsia="hu-HU" w:bidi="ar-SA"/>
                        </w:rPr>
                        <w:t>(locale, {</w:t>
                      </w:r>
                      <w:r w:rsidRPr="008D7B2F">
                        <w:rPr>
                          <w:color w:val="871094"/>
                          <w:lang w:eastAsia="hu-HU" w:bidi="ar-SA"/>
                        </w:rPr>
                        <w:t>weekday</w:t>
                      </w:r>
                      <w:r w:rsidRPr="008D7B2F">
                        <w:rPr>
                          <w:lang w:eastAsia="hu-HU" w:bidi="ar-SA"/>
                        </w:rPr>
                        <w:t xml:space="preserve">: </w:t>
                      </w:r>
                      <w:r w:rsidRPr="008D7B2F">
                        <w:rPr>
                          <w:color w:val="067D17"/>
                          <w:lang w:eastAsia="hu-HU" w:bidi="ar-SA"/>
                        </w:rPr>
                        <w:t>'long'</w:t>
                      </w:r>
                      <w:r w:rsidRPr="008D7B2F">
                        <w:rPr>
                          <w:lang w:eastAsia="hu-HU" w:bidi="ar-SA"/>
                        </w:rPr>
                        <w:t>});</w:t>
                      </w:r>
                      <w:r w:rsidRPr="008D7B2F">
                        <w:rPr>
                          <w:lang w:eastAsia="hu-HU" w:bidi="ar-SA"/>
                        </w:rPr>
                        <w:br/>
                        <w:t xml:space="preserve">    </w:t>
                      </w:r>
                      <w:r w:rsidRPr="008D7B2F">
                        <w:rPr>
                          <w:color w:val="2A8C7C"/>
                          <w:lang w:eastAsia="hu-HU" w:bidi="ar-SA"/>
                        </w:rPr>
                        <w:t xml:space="preserve">day </w:t>
                      </w:r>
                      <w:r w:rsidRPr="008D7B2F">
                        <w:rPr>
                          <w:lang w:eastAsia="hu-HU" w:bidi="ar-SA"/>
                        </w:rPr>
                        <w:t xml:space="preserve">= </w:t>
                      </w:r>
                      <w:r w:rsidRPr="008D7B2F">
                        <w:rPr>
                          <w:color w:val="2A8C7C"/>
                          <w:lang w:eastAsia="hu-HU" w:bidi="ar-SA"/>
                        </w:rPr>
                        <w:t>day</w:t>
                      </w:r>
                      <w:r w:rsidRPr="008D7B2F">
                        <w:rPr>
                          <w:lang w:eastAsia="hu-HU" w:bidi="ar-SA"/>
                        </w:rPr>
                        <w:t>[</w:t>
                      </w:r>
                      <w:r w:rsidRPr="008D7B2F">
                        <w:rPr>
                          <w:color w:val="1750EB"/>
                          <w:lang w:eastAsia="hu-HU" w:bidi="ar-SA"/>
                        </w:rPr>
                        <w:t>0</w:t>
                      </w:r>
                      <w:r w:rsidRPr="008D7B2F">
                        <w:rPr>
                          <w:lang w:eastAsia="hu-HU" w:bidi="ar-SA"/>
                        </w:rPr>
                        <w:t>].</w:t>
                      </w:r>
                      <w:r w:rsidRPr="008D7B2F">
                        <w:rPr>
                          <w:color w:val="914C07"/>
                          <w:lang w:eastAsia="hu-HU" w:bidi="ar-SA"/>
                        </w:rPr>
                        <w:t>toUpperCase</w:t>
                      </w:r>
                      <w:r w:rsidRPr="008D7B2F">
                        <w:rPr>
                          <w:lang w:eastAsia="hu-HU" w:bidi="ar-SA"/>
                        </w:rPr>
                        <w:t xml:space="preserve">() + </w:t>
                      </w:r>
                      <w:r w:rsidRPr="008D7B2F">
                        <w:rPr>
                          <w:color w:val="2A8C7C"/>
                          <w:lang w:eastAsia="hu-HU" w:bidi="ar-SA"/>
                        </w:rPr>
                        <w:t>day</w:t>
                      </w:r>
                      <w:r w:rsidRPr="008D7B2F">
                        <w:rPr>
                          <w:lang w:eastAsia="hu-HU" w:bidi="ar-SA"/>
                        </w:rPr>
                        <w:t>.</w:t>
                      </w:r>
                      <w:r w:rsidRPr="008D7B2F">
                        <w:rPr>
                          <w:color w:val="914C07"/>
                          <w:lang w:eastAsia="hu-HU" w:bidi="ar-SA"/>
                        </w:rPr>
                        <w:t>slice</w:t>
                      </w:r>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r w:rsidRPr="008D7B2F">
                        <w:rPr>
                          <w:lang w:eastAsia="hu-HU" w:bidi="ar-SA"/>
                        </w:rPr>
                        <w:t>(</w:t>
                      </w:r>
                      <w:r w:rsidRPr="008D7B2F">
                        <w:rPr>
                          <w:color w:val="2A8C7C"/>
                          <w:lang w:eastAsia="hu-HU" w:bidi="ar-SA"/>
                        </w:rPr>
                        <w:t>day</w:t>
                      </w:r>
                      <w:r w:rsidRPr="008D7B2F">
                        <w:rPr>
                          <w:lang w:eastAsia="hu-HU" w:bidi="ar-SA"/>
                        </w:rPr>
                        <w:t>);</w:t>
                      </w:r>
                      <w:r w:rsidRPr="008D7B2F">
                        <w:rPr>
                          <w:lang w:eastAsia="hu-HU" w:bidi="ar-SA"/>
                        </w:rPr>
                        <w:br/>
                        <w:t xml:space="preserve">    </w:t>
                      </w:r>
                      <w:r w:rsidRPr="008D7B2F">
                        <w:rPr>
                          <w:color w:val="2A8C7C"/>
                          <w:lang w:eastAsia="hu-HU" w:bidi="ar-SA"/>
                        </w:rPr>
                        <w:t>baseDate</w:t>
                      </w:r>
                      <w:r w:rsidRPr="008D7B2F">
                        <w:rPr>
                          <w:lang w:eastAsia="hu-HU" w:bidi="ar-SA"/>
                        </w:rPr>
                        <w:t>.</w:t>
                      </w:r>
                      <w:r w:rsidRPr="008D7B2F">
                        <w:rPr>
                          <w:color w:val="914C07"/>
                          <w:lang w:eastAsia="hu-HU" w:bidi="ar-SA"/>
                        </w:rPr>
                        <w:t>setDate</w:t>
                      </w:r>
                      <w:r w:rsidRPr="008D7B2F">
                        <w:rPr>
                          <w:lang w:eastAsia="hu-HU" w:bidi="ar-SA"/>
                        </w:rPr>
                        <w:t>(</w:t>
                      </w:r>
                      <w:r w:rsidRPr="008D7B2F">
                        <w:rPr>
                          <w:color w:val="2A8C7C"/>
                          <w:lang w:eastAsia="hu-HU" w:bidi="ar-SA"/>
                        </w:rPr>
                        <w:t>baseDate</w:t>
                      </w:r>
                      <w:r w:rsidRPr="008D7B2F">
                        <w:rPr>
                          <w:lang w:eastAsia="hu-HU" w:bidi="ar-SA"/>
                        </w:rPr>
                        <w:t>.</w:t>
                      </w:r>
                      <w:r w:rsidRPr="008D7B2F">
                        <w:rPr>
                          <w:color w:val="914C07"/>
                          <w:lang w:eastAsia="hu-HU" w:bidi="ar-SA"/>
                        </w:rPr>
                        <w:t>getDate</w:t>
                      </w:r>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26176" behindDoc="0" locked="0" layoutInCell="1" allowOverlap="1" wp14:anchorId="1CC97423" wp14:editId="6DBAC28E">
                <wp:simplePos x="0" y="0"/>
                <wp:positionH relativeFrom="column">
                  <wp:posOffset>0</wp:posOffset>
                </wp:positionH>
                <wp:positionV relativeFrom="paragraph">
                  <wp:posOffset>0</wp:posOffset>
                </wp:positionV>
                <wp:extent cx="5539740" cy="457200"/>
                <wp:effectExtent l="0" t="0" r="3810" b="0"/>
                <wp:wrapTopAndBottom/>
                <wp:docPr id="1935996771" name="Szövegdoboz 1"/>
                <wp:cNvGraphicFramePr/>
                <a:graphic xmlns:a="http://schemas.openxmlformats.org/drawingml/2006/main">
                  <a:graphicData uri="http://schemas.microsoft.com/office/word/2010/wordprocessingShape">
                    <wps:wsp>
                      <wps:cNvSpPr txBox="1"/>
                      <wps:spPr>
                        <a:xfrm>
                          <a:off x="0" y="0"/>
                          <a:ext cx="5539740" cy="457200"/>
                        </a:xfrm>
                        <a:prstGeom prst="rect">
                          <a:avLst/>
                        </a:prstGeom>
                        <a:solidFill>
                          <a:prstClr val="white"/>
                        </a:solidFill>
                        <a:ln>
                          <a:noFill/>
                        </a:ln>
                      </wps:spPr>
                      <wps:txbx>
                        <w:txbxContent>
                          <w:p w14:paraId="60415291" w14:textId="37D99703" w:rsidR="00BA65A7" w:rsidRPr="00E344A8" w:rsidRDefault="004B0C06"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38</w:t>
                            </w:r>
                            <w:r>
                              <w:rPr>
                                <w:noProof/>
                              </w:rPr>
                              <w:fldChar w:fldCharType="end"/>
                            </w:r>
                            <w:r w:rsidR="00BA65A7">
                              <w:t>. ábra. A hét napjainak feltöltése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C97423" id="_x0000_s1075" type="#_x0000_t202" style="position:absolute;left:0;text-align:left;margin-left:0;margin-top:0;width:436.2pt;height:36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" stroked="f">
                <v:textbox inset="0,0,0,0">
                  <w:txbxContent>
                    <w:p w14:paraId="60415291" w14:textId="37D99703" w:rsidR="00BA65A7" w:rsidRPr="00E344A8" w:rsidRDefault="004B0C06"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38</w:t>
                      </w:r>
                      <w:r>
                        <w:rPr>
                          <w:noProof/>
                        </w:rPr>
                        <w:fldChar w:fldCharType="end"/>
                      </w:r>
                      <w:r w:rsidR="00BA65A7">
                        <w:t>. ábra. A hét napjainak feltöltése (saját)</w:t>
                      </w:r>
                    </w:p>
                  </w:txbxContent>
                </v:textbox>
                <w10:wrap type="topAndBottom"/>
              </v:shape>
            </w:pict>
          </mc:Fallback>
        </mc:AlternateContent>
      </w:r>
      <w:r>
        <w:t xml:space="preserve">Ez a függvény egy </w:t>
      </w:r>
      <w:r w:rsidRPr="00BA65A7">
        <w:rPr>
          <w:rStyle w:val="KdChar"/>
        </w:rPr>
        <w:t>locale</w:t>
      </w:r>
      <w:r>
        <w:t xml:space="preserve"> változót vár bemenetként, amely valójában nem más, mint a nyelv, amelyen a napokat le szeretnénk kérni.</w:t>
      </w:r>
    </w:p>
    <w:p w14:paraId="2B1A73FC" w14:textId="242AE7A1" w:rsidR="00BA65A7" w:rsidRDefault="00BA65A7" w:rsidP="00097CA3">
      <w:r>
        <w:t xml:space="preserve">Első lépésként létrehozok egy </w:t>
      </w:r>
      <w:r w:rsidRPr="00BA65A7">
        <w:rPr>
          <w:rStyle w:val="KdChar"/>
        </w:rPr>
        <w:t>baseDate</w:t>
      </w:r>
      <w:r>
        <w:t xml:space="preserve"> változót, amelyet egy hétfői dátumra állítok be a </w:t>
      </w:r>
      <w:r w:rsidRPr="00BA65A7">
        <w:rPr>
          <w:rStyle w:val="KdChar"/>
        </w:rPr>
        <w:t>date-fns</w:t>
      </w:r>
      <w:r>
        <w:t xml:space="preserve"> könyvtárból származó </w:t>
      </w:r>
      <w:r w:rsidRPr="00BA65A7">
        <w:rPr>
          <w:rStyle w:val="KdChar"/>
        </w:rPr>
        <w:t>startOfWeek</w:t>
      </w:r>
      <w:r>
        <w:t xml:space="preserve"> függvény segítségével. Ennek egy kötelező paramétere van: a dátum, amely dátum hetének az elejét szeretnénk megkapni, de nekem egy másik opcionális, de a helyes működés szempontjából fontos paramétert kellett még megadnom, ez pedig a </w:t>
      </w:r>
      <w:r w:rsidRPr="00BA65A7">
        <w:rPr>
          <w:rStyle w:val="KdChar"/>
        </w:rPr>
        <w:t>weekStartsOn</w:t>
      </w:r>
      <w:r>
        <w:t>, amely a korábban megismertekhez hasonlóan egy számot vár 0 és 6 között, ahol a 0 a vasárnap, 1 a hétfő és 6 a szombat. Ezzel adható meg, hogy melyik nappal kezdődjön a hét, tehát melyik napot adja vissza a függvény.</w:t>
      </w:r>
    </w:p>
    <w:p w14:paraId="5DCAD11C" w14:textId="629175F3" w:rsidR="00BA65A7" w:rsidRDefault="00BA65A7" w:rsidP="00097CA3">
      <w:r>
        <w:t xml:space="preserve">Mikor sikeresen beállítottunk egy hétfői dátumot a cikluson belül lekérjük az adott dátumra vonatkozó nap nevét az általunk beállított nyelven, és </w:t>
      </w:r>
      <w:r w:rsidR="00874D1B" w:rsidRPr="00874D1B">
        <w:rPr>
          <w:rStyle w:val="KdChar"/>
        </w:rPr>
        <w:t>weekday:</w:t>
      </w:r>
      <w:r w:rsidR="00874D1B">
        <w:t xml:space="preserve"> </w:t>
      </w:r>
      <w:r w:rsidRPr="00BA65A7">
        <w:rPr>
          <w:rStyle w:val="KdChar"/>
        </w:rPr>
        <w:t>long</w:t>
      </w:r>
      <w:r>
        <w:t xml:space="preserve"> konfigurációval</w:t>
      </w:r>
      <w:r w:rsidR="00874D1B">
        <w:t xml:space="preserve">. Enélkül egy YYYY. MM. DD. formátumú </w:t>
      </w:r>
      <w:r w:rsidR="00874D1B" w:rsidRPr="00874D1B">
        <w:rPr>
          <w:rStyle w:val="KdChar"/>
        </w:rPr>
        <w:t>string</w:t>
      </w:r>
      <w:r w:rsidR="00874D1B" w:rsidRPr="00874D1B">
        <w:t>-</w:t>
      </w:r>
      <w:r w:rsidR="00874D1B">
        <w:t>et kapnánk vissza, így viszont a nap teljes magyar nevét (hétfő, kedd, stb.).</w:t>
      </w:r>
    </w:p>
    <w:p w14:paraId="0F5AC6AD" w14:textId="636D1FD0" w:rsidR="00874D1B" w:rsidRDefault="00874D1B" w:rsidP="00097CA3">
      <w:r>
        <w:t xml:space="preserve">Ezután a napot nagy kezdőbetűssé teszem, hozzátoldom a </w:t>
      </w:r>
      <w:r w:rsidRPr="00874D1B">
        <w:rPr>
          <w:rStyle w:val="KdChar"/>
        </w:rPr>
        <w:t>weekdays</w:t>
      </w:r>
      <w:r>
        <w:t xml:space="preserve"> tömb végéhez, majd a </w:t>
      </w:r>
      <w:r w:rsidRPr="00874D1B">
        <w:rPr>
          <w:rStyle w:val="KdChar"/>
        </w:rPr>
        <w:t>baseDate</w:t>
      </w:r>
      <w:r>
        <w:t xml:space="preserve"> változómat egy nappal tovább léptetem. Ekkor kezdődik az előbb leírt ciklus elölről, amíg nincs meg mind a 7 nap.</w:t>
      </w:r>
    </w:p>
    <w:p w14:paraId="700D8A87" w14:textId="4C246453" w:rsidR="00BA65A7" w:rsidRDefault="00BA65A7" w:rsidP="00097CA3"/>
    <w:p w14:paraId="54628C26" w14:textId="096510B9" w:rsidR="00BA65A7" w:rsidRDefault="00874D1B" w:rsidP="00874D1B">
      <w:pPr>
        <w:pStyle w:val="Cmsor3"/>
        <w:numPr>
          <w:ilvl w:val="3"/>
          <w:numId w:val="19"/>
        </w:numPr>
      </w:pPr>
      <w:r>
        <w:lastRenderedPageBreak/>
        <w:t>Dates</w:t>
      </w:r>
    </w:p>
    <w:p w14:paraId="3377DFDF" w14:textId="28F0CC54" w:rsidR="00F210D4" w:rsidRDefault="0034029B" w:rsidP="00F210D4">
      <w:r>
        <w:rPr>
          <w:noProof/>
        </w:rPr>
        <mc:AlternateContent>
          <mc:Choice Requires="wps">
            <w:drawing>
              <wp:anchor distT="45720" distB="45720" distL="114300" distR="114300" simplePos="0" relativeHeight="251828224" behindDoc="0" locked="0" layoutInCell="1" allowOverlap="1" wp14:anchorId="10AADE1C" wp14:editId="5ED070A7">
                <wp:simplePos x="0" y="0"/>
                <wp:positionH relativeFrom="column">
                  <wp:posOffset>9525</wp:posOffset>
                </wp:positionH>
                <wp:positionV relativeFrom="paragraph">
                  <wp:posOffset>1242060</wp:posOffset>
                </wp:positionV>
                <wp:extent cx="5593080" cy="1737360"/>
                <wp:effectExtent l="0" t="0" r="7620" b="0"/>
                <wp:wrapTopAndBottom/>
                <wp:docPr id="12667320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1737360"/>
                        </a:xfrm>
                        <a:prstGeom prst="rect">
                          <a:avLst/>
                        </a:prstGeom>
                        <a:solidFill>
                          <a:srgbClr val="FFFFFF"/>
                        </a:solidFill>
                        <a:ln w="9525">
                          <a:noFill/>
                          <a:miter lim="800000"/>
                          <a:headEnd/>
                          <a:tailEnd/>
                        </a:ln>
                      </wps:spPr>
                      <wps:txbx>
                        <w:txbxContent>
                          <w:p w14:paraId="20EC9738" w14:textId="6B282A8E" w:rsidR="0034029B" w:rsidRPr="0034029B" w:rsidRDefault="0034029B" w:rsidP="0034029B">
                            <w:pPr>
                              <w:pStyle w:val="Kd"/>
                              <w:rPr>
                                <w:color w:val="080808"/>
                                <w:lang w:eastAsia="hu-HU" w:bidi="ar-SA"/>
                              </w:rPr>
                            </w:pPr>
                            <w:r w:rsidRPr="0034029B">
                              <w:rPr>
                                <w:lang w:eastAsia="hu-HU" w:bidi="ar-SA"/>
                              </w:rPr>
                              <w:t>this</w:t>
                            </w:r>
                            <w:r w:rsidRPr="0034029B">
                              <w:rPr>
                                <w:color w:val="080808"/>
                                <w:lang w:eastAsia="hu-HU" w:bidi="ar-SA"/>
                              </w:rPr>
                              <w:t>.</w:t>
                            </w:r>
                            <w:r w:rsidRPr="0034029B">
                              <w:rPr>
                                <w:color w:val="871094"/>
                                <w:lang w:eastAsia="hu-HU" w:bidi="ar-SA"/>
                              </w:rPr>
                              <w:t xml:space="preserve">dates </w:t>
                            </w:r>
                            <w:r w:rsidRPr="0034029B">
                              <w:rPr>
                                <w:color w:val="080808"/>
                                <w:lang w:eastAsia="hu-HU" w:bidi="ar-SA"/>
                              </w:rPr>
                              <w:t>= [];</w:t>
                            </w:r>
                            <w:r w:rsidRPr="0034029B">
                              <w:rPr>
                                <w:color w:val="080808"/>
                                <w:lang w:eastAsia="hu-HU" w:bidi="ar-SA"/>
                              </w:rPr>
                              <w:br/>
                            </w:r>
                            <w:r w:rsidRPr="0034029B">
                              <w:rPr>
                                <w:lang w:eastAsia="hu-HU" w:bidi="ar-SA"/>
                              </w:rPr>
                              <w:t xml:space="preserve">let </w:t>
                            </w:r>
                            <w:r w:rsidRPr="0034029B">
                              <w:rPr>
                                <w:color w:val="2A8C7C"/>
                                <w:lang w:eastAsia="hu-HU" w:bidi="ar-SA"/>
                              </w:rPr>
                              <w:t>prevMonthUsed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lang w:eastAsia="hu-HU" w:bidi="ar-SA"/>
                              </w:rPr>
                              <w:t xml:space="preserve">let </w:t>
                            </w:r>
                            <w:r w:rsidRPr="0034029B">
                              <w:rPr>
                                <w:color w:val="2A8C7C"/>
                                <w:lang w:eastAsia="hu-HU" w:bidi="ar-SA"/>
                              </w:rPr>
                              <w:t>nextMonthUsed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r w:rsidRPr="0034029B">
                              <w:rPr>
                                <w:color w:val="2A8C7C"/>
                                <w:lang w:eastAsia="hu-HU" w:bidi="ar-SA"/>
                              </w:rPr>
                              <w:t>currentDate</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lang w:eastAsia="hu-HU" w:bidi="ar-SA"/>
                              </w:rPr>
                              <w:t xml:space="preserve">const </w:t>
                            </w:r>
                            <w:r w:rsidRPr="0034029B">
                              <w:rPr>
                                <w:color w:val="2A8C7C"/>
                                <w:lang w:eastAsia="hu-HU" w:bidi="ar-SA"/>
                              </w:rPr>
                              <w:t>currentDay</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r w:rsidRPr="0034029B">
                              <w:rPr>
                                <w:color w:val="080808"/>
                                <w:lang w:eastAsia="hu-HU" w:bidi="ar-SA"/>
                              </w:rPr>
                              <w:t>();</w:t>
                            </w:r>
                            <w:r w:rsidRPr="0034029B">
                              <w:rPr>
                                <w:color w:val="080808"/>
                                <w:lang w:eastAsia="hu-HU" w:bidi="ar-SA"/>
                              </w:rPr>
                              <w:br/>
                            </w:r>
                            <w:r w:rsidRPr="0034029B">
                              <w:rPr>
                                <w:lang w:eastAsia="hu-HU" w:bidi="ar-SA"/>
                              </w:rPr>
                              <w:t>this</w:t>
                            </w:r>
                            <w:r w:rsidRPr="0034029B">
                              <w:rPr>
                                <w:color w:val="080808"/>
                                <w:lang w:eastAsia="hu-HU" w:bidi="ar-SA"/>
                              </w:rPr>
                              <w:t>.</w:t>
                            </w:r>
                            <w:r w:rsidRPr="0034029B">
                              <w:rPr>
                                <w:color w:val="871094"/>
                                <w:lang w:eastAsia="hu-HU" w:bidi="ar-SA"/>
                              </w:rPr>
                              <w:t xml:space="preserve">startDate </w:t>
                            </w:r>
                            <w:r w:rsidRPr="0034029B">
                              <w:rPr>
                                <w:color w:val="080808"/>
                                <w:lang w:eastAsia="hu-HU" w:bidi="ar-SA"/>
                              </w:rPr>
                              <w:t xml:space="preserve">= </w:t>
                            </w:r>
                            <w:r w:rsidRPr="0034029B">
                              <w:rPr>
                                <w:color w:val="2A8C7C"/>
                                <w:lang w:eastAsia="hu-HU" w:bidi="ar-SA"/>
                              </w:rPr>
                              <w:t xml:space="preserve">currentDate </w:t>
                            </w:r>
                            <w:r w:rsidRPr="0034029B">
                              <w:rPr>
                                <w:color w:val="080808"/>
                                <w:lang w:eastAsia="hu-HU" w:bidi="ar-SA"/>
                              </w:rPr>
                              <w:t>-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ADE1C" id="_x0000_s1076" type="#_x0000_t202" style="position:absolute;left:0;text-align:left;margin-left:.75pt;margin-top:97.8pt;width:440.4pt;height:136.8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" stroked="f">
                <v:textbox>
                  <w:txbxContent>
                    <w:p w14:paraId="20EC9738" w14:textId="6B282A8E" w:rsidR="0034029B" w:rsidRPr="0034029B" w:rsidRDefault="0034029B" w:rsidP="0034029B">
                      <w:pPr>
                        <w:pStyle w:val="Kd"/>
                        <w:rPr>
                          <w:color w:val="080808"/>
                          <w:lang w:eastAsia="hu-HU" w:bidi="ar-SA"/>
                        </w:rPr>
                      </w:pPr>
                      <w:r w:rsidRPr="0034029B">
                        <w:rPr>
                          <w:lang w:eastAsia="hu-HU" w:bidi="ar-SA"/>
                        </w:rPr>
                        <w:t>this</w:t>
                      </w:r>
                      <w:r w:rsidRPr="0034029B">
                        <w:rPr>
                          <w:color w:val="080808"/>
                          <w:lang w:eastAsia="hu-HU" w:bidi="ar-SA"/>
                        </w:rPr>
                        <w:t>.</w:t>
                      </w:r>
                      <w:r w:rsidRPr="0034029B">
                        <w:rPr>
                          <w:color w:val="871094"/>
                          <w:lang w:eastAsia="hu-HU" w:bidi="ar-SA"/>
                        </w:rPr>
                        <w:t xml:space="preserve">dates </w:t>
                      </w:r>
                      <w:r w:rsidRPr="0034029B">
                        <w:rPr>
                          <w:color w:val="080808"/>
                          <w:lang w:eastAsia="hu-HU" w:bidi="ar-SA"/>
                        </w:rPr>
                        <w:t>= [];</w:t>
                      </w:r>
                      <w:r w:rsidRPr="0034029B">
                        <w:rPr>
                          <w:color w:val="080808"/>
                          <w:lang w:eastAsia="hu-HU" w:bidi="ar-SA"/>
                        </w:rPr>
                        <w:br/>
                      </w:r>
                      <w:r w:rsidRPr="0034029B">
                        <w:rPr>
                          <w:lang w:eastAsia="hu-HU" w:bidi="ar-SA"/>
                        </w:rPr>
                        <w:t xml:space="preserve">let </w:t>
                      </w:r>
                      <w:r w:rsidRPr="0034029B">
                        <w:rPr>
                          <w:color w:val="2A8C7C"/>
                          <w:lang w:eastAsia="hu-HU" w:bidi="ar-SA"/>
                        </w:rPr>
                        <w:t>prevMonthUsed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lang w:eastAsia="hu-HU" w:bidi="ar-SA"/>
                        </w:rPr>
                        <w:t xml:space="preserve">let </w:t>
                      </w:r>
                      <w:r w:rsidRPr="0034029B">
                        <w:rPr>
                          <w:color w:val="2A8C7C"/>
                          <w:lang w:eastAsia="hu-HU" w:bidi="ar-SA"/>
                        </w:rPr>
                        <w:t>nextMonthUsed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r w:rsidRPr="0034029B">
                        <w:rPr>
                          <w:color w:val="2A8C7C"/>
                          <w:lang w:eastAsia="hu-HU" w:bidi="ar-SA"/>
                        </w:rPr>
                        <w:t>currentDate</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lang w:eastAsia="hu-HU" w:bidi="ar-SA"/>
                        </w:rPr>
                        <w:t xml:space="preserve">const </w:t>
                      </w:r>
                      <w:r w:rsidRPr="0034029B">
                        <w:rPr>
                          <w:color w:val="2A8C7C"/>
                          <w:lang w:eastAsia="hu-HU" w:bidi="ar-SA"/>
                        </w:rPr>
                        <w:t>currentDay</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r w:rsidRPr="0034029B">
                        <w:rPr>
                          <w:color w:val="080808"/>
                          <w:lang w:eastAsia="hu-HU" w:bidi="ar-SA"/>
                        </w:rPr>
                        <w:t>();</w:t>
                      </w:r>
                      <w:r w:rsidRPr="0034029B">
                        <w:rPr>
                          <w:color w:val="080808"/>
                          <w:lang w:eastAsia="hu-HU" w:bidi="ar-SA"/>
                        </w:rPr>
                        <w:br/>
                      </w:r>
                      <w:r w:rsidRPr="0034029B">
                        <w:rPr>
                          <w:lang w:eastAsia="hu-HU" w:bidi="ar-SA"/>
                        </w:rPr>
                        <w:t>this</w:t>
                      </w:r>
                      <w:r w:rsidRPr="0034029B">
                        <w:rPr>
                          <w:color w:val="080808"/>
                          <w:lang w:eastAsia="hu-HU" w:bidi="ar-SA"/>
                        </w:rPr>
                        <w:t>.</w:t>
                      </w:r>
                      <w:r w:rsidRPr="0034029B">
                        <w:rPr>
                          <w:color w:val="871094"/>
                          <w:lang w:eastAsia="hu-HU" w:bidi="ar-SA"/>
                        </w:rPr>
                        <w:t xml:space="preserve">startDate </w:t>
                      </w:r>
                      <w:r w:rsidRPr="0034029B">
                        <w:rPr>
                          <w:color w:val="080808"/>
                          <w:lang w:eastAsia="hu-HU" w:bidi="ar-SA"/>
                        </w:rPr>
                        <w:t xml:space="preserve">= </w:t>
                      </w:r>
                      <w:r w:rsidRPr="0034029B">
                        <w:rPr>
                          <w:color w:val="2A8C7C"/>
                          <w:lang w:eastAsia="hu-HU" w:bidi="ar-SA"/>
                        </w:rPr>
                        <w:t xml:space="preserve">currentDate </w:t>
                      </w:r>
                      <w:r w:rsidRPr="0034029B">
                        <w:rPr>
                          <w:color w:val="080808"/>
                          <w:lang w:eastAsia="hu-HU" w:bidi="ar-SA"/>
                        </w:rPr>
                        <w:t>-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v:textbox>
                <w10:wrap type="topAndBottom"/>
              </v:shape>
            </w:pict>
          </mc:Fallback>
        </mc:AlternateContent>
      </w:r>
      <w:r>
        <w:rPr>
          <w:noProof/>
        </w:rPr>
        <mc:AlternateContent>
          <mc:Choice Requires="wps">
            <w:drawing>
              <wp:anchor distT="0" distB="0" distL="114300" distR="114300" simplePos="0" relativeHeight="251830272" behindDoc="0" locked="0" layoutInCell="1" allowOverlap="1" wp14:anchorId="366ACB30" wp14:editId="486E804A">
                <wp:simplePos x="0" y="0"/>
                <wp:positionH relativeFrom="column">
                  <wp:posOffset>9525</wp:posOffset>
                </wp:positionH>
                <wp:positionV relativeFrom="paragraph">
                  <wp:posOffset>784860</wp:posOffset>
                </wp:positionV>
                <wp:extent cx="5593080" cy="457200"/>
                <wp:effectExtent l="0" t="0" r="7620" b="0"/>
                <wp:wrapTopAndBottom/>
                <wp:docPr id="1270576175" name="Szövegdoboz 1"/>
                <wp:cNvGraphicFramePr/>
                <a:graphic xmlns:a="http://schemas.openxmlformats.org/drawingml/2006/main">
                  <a:graphicData uri="http://schemas.microsoft.com/office/word/2010/wordprocessingShape">
                    <wps:wsp>
                      <wps:cNvSpPr txBox="1"/>
                      <wps:spPr>
                        <a:xfrm>
                          <a:off x="0" y="0"/>
                          <a:ext cx="5593080" cy="457200"/>
                        </a:xfrm>
                        <a:prstGeom prst="rect">
                          <a:avLst/>
                        </a:prstGeom>
                        <a:solidFill>
                          <a:prstClr val="white"/>
                        </a:solidFill>
                        <a:ln>
                          <a:noFill/>
                        </a:ln>
                      </wps:spPr>
                      <wps:txbx>
                        <w:txbxContent>
                          <w:p w14:paraId="282B2D00" w14:textId="7B14375C" w:rsidR="0034029B" w:rsidRPr="0084019D" w:rsidRDefault="004B0C06"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39</w:t>
                            </w:r>
                            <w:r>
                              <w:rPr>
                                <w:noProof/>
                              </w:rPr>
                              <w:fldChar w:fldCharType="end"/>
                            </w:r>
                            <w:r w:rsidR="0034029B">
                              <w:t>. ábra: Kezdődátum kezdeti meghatározása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66ACB30" id="_x0000_s1077" type="#_x0000_t202" style="position:absolute;left:0;text-align:left;margin-left:.75pt;margin-top:61.8pt;width:440.4pt;height:36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" stroked="f">
                <v:textbox inset="0,0,0,0">
                  <w:txbxContent>
                    <w:p w14:paraId="282B2D00" w14:textId="7B14375C" w:rsidR="0034029B" w:rsidRPr="0084019D" w:rsidRDefault="004B0C06"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39</w:t>
                      </w:r>
                      <w:r>
                        <w:rPr>
                          <w:noProof/>
                        </w:rPr>
                        <w:fldChar w:fldCharType="end"/>
                      </w:r>
                      <w:r w:rsidR="0034029B">
                        <w:t>. ábra: Kezdődátum kezdeti meghatározása (saját)</w:t>
                      </w:r>
                    </w:p>
                  </w:txbxContent>
                </v:textbox>
                <w10:wrap type="topAndBottom"/>
              </v:shape>
            </w:pict>
          </mc:Fallback>
        </mc:AlternateContent>
      </w:r>
      <w:r w:rsidR="00F210D4">
        <w:t>A dátumok feltöltése bonyolultabbnak bizonyult a hét napjainál, hiszen itt figyelembe kell venni azt, ha a hét visszanyúlik az előző hónapba, vagy átnyúlik a következőbe, ezért ez kisebb darabokban kerül bemutatásra.</w:t>
      </w:r>
    </w:p>
    <w:p w14:paraId="7CE2F3CF" w14:textId="610108DE" w:rsidR="00874D1B" w:rsidRDefault="0034029B" w:rsidP="00874D1B">
      <w:r>
        <w:t xml:space="preserve">Első lépésként a feltöltendő tömböt kiürítem, hogy véletlen se maradjon benn olyan elem, amire már nincs szükségem, és elronthatja a feltöltést vagy a megjelenítést. Ezután létrehozok két </w:t>
      </w:r>
      <w:r w:rsidRPr="0034029B">
        <w:rPr>
          <w:rStyle w:val="KdChar"/>
        </w:rPr>
        <w:t>boolean</w:t>
      </w:r>
      <w:r>
        <w:t xml:space="preserve"> változót </w:t>
      </w:r>
      <w:r w:rsidRPr="0034029B">
        <w:rPr>
          <w:rStyle w:val="KdChar"/>
        </w:rPr>
        <w:t>prevMonthUsed</w:t>
      </w:r>
      <w:r>
        <w:t xml:space="preserve"> és </w:t>
      </w:r>
      <w:r w:rsidRPr="0034029B">
        <w:rPr>
          <w:rStyle w:val="KdChar"/>
        </w:rPr>
        <w:t>nextMonthUsed</w:t>
      </w:r>
      <w:r>
        <w:t xml:space="preserve"> néven, amelyek azt jelölik majd, hogy a héten átnyúltunk-e másik hónapba, és ha igen melyikbe.</w:t>
      </w:r>
    </w:p>
    <w:p w14:paraId="3ABAF141" w14:textId="77777777" w:rsidR="0034029B" w:rsidRDefault="0034029B" w:rsidP="00874D1B">
      <w:r>
        <w:t xml:space="preserve">A következő szekcióban a kezdődátumot keresem meg, ahol is a jelenlegi dátumból kivonok annyi napot, ahányadik nap van a héten, így optimális esetben megtudom milyen dátumra esik a hét első napja. Itt jön számításba az, hogy ha a hét eleje még az előző hónaphoz tartozna, akkor erre a </w:t>
      </w:r>
      <w:r w:rsidRPr="0034029B">
        <w:rPr>
          <w:rStyle w:val="KdChar"/>
        </w:rPr>
        <w:t>startDate</w:t>
      </w:r>
      <w:r>
        <w:t xml:space="preserve"> változó úgy reagálna, hogy az értéke lecsökken 1 alá.</w:t>
      </w:r>
    </w:p>
    <w:p w14:paraId="3DECB6BE" w14:textId="3ED1F686" w:rsidR="0034029B" w:rsidRDefault="0034029B" w:rsidP="00874D1B"/>
    <w:p w14:paraId="457BECA2" w14:textId="77777777" w:rsidR="0034029B" w:rsidRDefault="0034029B" w:rsidP="00874D1B"/>
    <w:p w14:paraId="54676BD7" w14:textId="6F66FDA5" w:rsidR="0034029B" w:rsidRDefault="0034029B" w:rsidP="00874D1B">
      <w:r>
        <w:rPr>
          <w:noProof/>
        </w:rPr>
        <w:lastRenderedPageBreak/>
        <mc:AlternateContent>
          <mc:Choice Requires="wps">
            <w:drawing>
              <wp:anchor distT="0" distB="0" distL="114300" distR="114300" simplePos="0" relativeHeight="251834368" behindDoc="0" locked="0" layoutInCell="1" allowOverlap="1" wp14:anchorId="04A5E320" wp14:editId="5E4293C1">
                <wp:simplePos x="0" y="0"/>
                <wp:positionH relativeFrom="column">
                  <wp:posOffset>-1905</wp:posOffset>
                </wp:positionH>
                <wp:positionV relativeFrom="paragraph">
                  <wp:posOffset>108585</wp:posOffset>
                </wp:positionV>
                <wp:extent cx="5554980" cy="457200"/>
                <wp:effectExtent l="0" t="0" r="7620" b="0"/>
                <wp:wrapTopAndBottom/>
                <wp:docPr id="150395821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5A21DAC" w14:textId="2D6D3B63" w:rsidR="0034029B" w:rsidRPr="001A07FA" w:rsidRDefault="004B0C06"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40</w:t>
                            </w:r>
                            <w:r>
                              <w:rPr>
                                <w:noProof/>
                              </w:rPr>
                              <w:fldChar w:fldCharType="end"/>
                            </w:r>
                            <w:r w:rsidR="0034029B">
                              <w:t>. ábra: Kezdődátum korrigálása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A5E320" id="_x0000_s1078" type="#_x0000_t202" style="position:absolute;left:0;text-align:left;margin-left:-.15pt;margin-top:8.55pt;width:437.4pt;height:36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" stroked="f">
                <v:textbox inset="0,0,0,0">
                  <w:txbxContent>
                    <w:p w14:paraId="55A21DAC" w14:textId="2D6D3B63" w:rsidR="0034029B" w:rsidRPr="001A07FA" w:rsidRDefault="004B0C06"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40</w:t>
                      </w:r>
                      <w:r>
                        <w:rPr>
                          <w:noProof/>
                        </w:rPr>
                        <w:fldChar w:fldCharType="end"/>
                      </w:r>
                      <w:r w:rsidR="0034029B">
                        <w:t>. ábra: Kezdődátum korrigálása (saját)</w:t>
                      </w:r>
                    </w:p>
                  </w:txbxContent>
                </v:textbox>
                <w10:wrap type="topAndBottom"/>
              </v:shape>
            </w:pict>
          </mc:Fallback>
        </mc:AlternateContent>
      </w:r>
      <w:r>
        <w:rPr>
          <w:noProof/>
        </w:rPr>
        <mc:AlternateContent>
          <mc:Choice Requires="wps">
            <w:drawing>
              <wp:anchor distT="45720" distB="45720" distL="114300" distR="114300" simplePos="0" relativeHeight="251832320" behindDoc="0" locked="0" layoutInCell="1" allowOverlap="1" wp14:anchorId="11910244" wp14:editId="4367D3E4">
                <wp:simplePos x="0" y="0"/>
                <wp:positionH relativeFrom="margin">
                  <wp:align>right</wp:align>
                </wp:positionH>
                <wp:positionV relativeFrom="paragraph">
                  <wp:posOffset>565785</wp:posOffset>
                </wp:positionV>
                <wp:extent cx="5554980" cy="2385060"/>
                <wp:effectExtent l="0" t="0" r="7620" b="0"/>
                <wp:wrapTopAndBottom/>
                <wp:docPr id="16605462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85060"/>
                        </a:xfrm>
                        <a:prstGeom prst="rect">
                          <a:avLst/>
                        </a:prstGeom>
                        <a:solidFill>
                          <a:srgbClr val="FFFFFF"/>
                        </a:solidFill>
                        <a:ln w="9525">
                          <a:noFill/>
                          <a:miter lim="800000"/>
                          <a:headEnd/>
                          <a:tailEnd/>
                        </a:ln>
                      </wps:spPr>
                      <wps:txb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r w:rsidRPr="0034029B">
                              <w:rPr>
                                <w:color w:val="2A8C7C"/>
                                <w:lang w:eastAsia="hu-HU" w:bidi="ar-SA"/>
                              </w:rPr>
                              <w:t>lastDayOfLastMonth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color w:val="0033B3"/>
                                <w:lang w:eastAsia="hu-HU" w:bidi="ar-SA"/>
                              </w:rPr>
                              <w:t xml:space="preserve">if </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r w:rsidRPr="0034029B">
                              <w:rPr>
                                <w:color w:val="2A8C7C"/>
                                <w:lang w:eastAsia="hu-HU" w:bidi="ar-SA"/>
                              </w:rPr>
                              <w:t xml:space="preserve">prevMonthUsed </w:t>
                            </w:r>
                            <w:r w:rsidRPr="0034029B">
                              <w:rPr>
                                <w:color w:val="080808"/>
                                <w:lang w:eastAsia="hu-HU" w:bidi="ar-SA"/>
                              </w:rPr>
                              <w:t xml:space="preserve">= </w:t>
                            </w:r>
                            <w:r w:rsidRPr="0034029B">
                              <w:rPr>
                                <w:color w:val="0033B3"/>
                                <w:lang w:eastAsia="hu-HU" w:bidi="ar-SA"/>
                              </w:rPr>
                              <w:t>true</w:t>
                            </w:r>
                            <w:r w:rsidRPr="0034029B">
                              <w:rPr>
                                <w:color w:val="080808"/>
                                <w:lang w:eastAsia="hu-HU" w:bidi="ar-SA"/>
                              </w:rPr>
                              <w:t>;</w:t>
                            </w:r>
                            <w:r w:rsidRPr="0034029B">
                              <w:rPr>
                                <w:color w:val="080808"/>
                                <w:lang w:eastAsia="hu-HU" w:bidi="ar-SA"/>
                              </w:rPr>
                              <w:b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2A8C7C"/>
                                <w:lang w:eastAsia="hu-HU" w:bidi="ar-SA"/>
                              </w:rPr>
                              <w:t xml:space="preserve">lastDayOfLastMonth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startDate</w:t>
                            </w:r>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r w:rsidRPr="0034029B">
                              <w:rPr>
                                <w:color w:val="0033B3"/>
                                <w:lang w:eastAsia="hu-HU" w:bidi="ar-SA"/>
                              </w:rPr>
                              <w:t xml:space="preserve">let </w:t>
                            </w:r>
                            <w:r w:rsidRPr="0034029B">
                              <w:rPr>
                                <w:color w:val="2A8C7C"/>
                                <w:lang w:eastAsia="hu-HU" w:bidi="ar-SA"/>
                              </w:rPr>
                              <w:t>date</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r w:rsidRPr="0034029B">
                              <w:rPr>
                                <w:color w:val="2A8C7C"/>
                                <w:lang w:eastAsia="hu-HU" w:bidi="ar-SA"/>
                              </w:rPr>
                              <w:t>lastDayOfThisMonth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p>
                          <w:p w14:paraId="093D8B2B" w14:textId="4068F2B0"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10244" id="_x0000_s1079" type="#_x0000_t202" style="position:absolute;left:0;text-align:left;margin-left:386.2pt;margin-top:44.55pt;width:437.4pt;height:187.8pt;z-index:251832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" stroked="f">
                <v:textbo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r w:rsidRPr="0034029B">
                        <w:rPr>
                          <w:color w:val="2A8C7C"/>
                          <w:lang w:eastAsia="hu-HU" w:bidi="ar-SA"/>
                        </w:rPr>
                        <w:t>lastDayOfLastMonth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color w:val="0033B3"/>
                          <w:lang w:eastAsia="hu-HU" w:bidi="ar-SA"/>
                        </w:rPr>
                        <w:t xml:space="preserve">if </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r w:rsidRPr="0034029B">
                        <w:rPr>
                          <w:color w:val="2A8C7C"/>
                          <w:lang w:eastAsia="hu-HU" w:bidi="ar-SA"/>
                        </w:rPr>
                        <w:t xml:space="preserve">prevMonthUsed </w:t>
                      </w:r>
                      <w:r w:rsidRPr="0034029B">
                        <w:rPr>
                          <w:color w:val="080808"/>
                          <w:lang w:eastAsia="hu-HU" w:bidi="ar-SA"/>
                        </w:rPr>
                        <w:t xml:space="preserve">= </w:t>
                      </w:r>
                      <w:r w:rsidRPr="0034029B">
                        <w:rPr>
                          <w:color w:val="0033B3"/>
                          <w:lang w:eastAsia="hu-HU" w:bidi="ar-SA"/>
                        </w:rPr>
                        <w:t>true</w:t>
                      </w:r>
                      <w:r w:rsidRPr="0034029B">
                        <w:rPr>
                          <w:color w:val="080808"/>
                          <w:lang w:eastAsia="hu-HU" w:bidi="ar-SA"/>
                        </w:rPr>
                        <w:t>;</w:t>
                      </w:r>
                      <w:r w:rsidRPr="0034029B">
                        <w:rPr>
                          <w:color w:val="080808"/>
                          <w:lang w:eastAsia="hu-HU" w:bidi="ar-SA"/>
                        </w:rPr>
                        <w:b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2A8C7C"/>
                          <w:lang w:eastAsia="hu-HU" w:bidi="ar-SA"/>
                        </w:rPr>
                        <w:t xml:space="preserve">lastDayOfLastMonth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startDate</w:t>
                      </w:r>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r w:rsidRPr="0034029B">
                        <w:rPr>
                          <w:color w:val="0033B3"/>
                          <w:lang w:eastAsia="hu-HU" w:bidi="ar-SA"/>
                        </w:rPr>
                        <w:t xml:space="preserve">let </w:t>
                      </w:r>
                      <w:r w:rsidRPr="0034029B">
                        <w:rPr>
                          <w:color w:val="2A8C7C"/>
                          <w:lang w:eastAsia="hu-HU" w:bidi="ar-SA"/>
                        </w:rPr>
                        <w:t>date</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r w:rsidRPr="0034029B">
                        <w:rPr>
                          <w:color w:val="2A8C7C"/>
                          <w:lang w:eastAsia="hu-HU" w:bidi="ar-SA"/>
                        </w:rPr>
                        <w:t>lastDayOfThisMonth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p>
                    <w:p w14:paraId="093D8B2B" w14:textId="4068F2B0" w:rsidR="0034029B" w:rsidRDefault="0034029B" w:rsidP="0034029B">
                      <w:pPr>
                        <w:pStyle w:val="Kd"/>
                      </w:pPr>
                    </w:p>
                  </w:txbxContent>
                </v:textbox>
                <w10:wrap type="topAndBottom" anchorx="margin"/>
              </v:shape>
            </w:pict>
          </mc:Fallback>
        </mc:AlternateContent>
      </w:r>
      <w:r>
        <w:t xml:space="preserve">A megfogalmazott feltétel pont ezt vizsgálja, amely, ha igaz, akkor tudjuk, hogy az előző hónap is megjelenik a héten, tehát a megfelelő flaget igazra állítjuk, a kezdődátumot pedig valós értékre változtatjuk. Ez utóbbit az előző hónap hosszának lekérésével, majd ahhoz a </w:t>
      </w:r>
      <w:r w:rsidRPr="0034029B">
        <w:rPr>
          <w:rStyle w:val="KdChar"/>
        </w:rPr>
        <w:t>startDate</w:t>
      </w:r>
      <w:r>
        <w:t xml:space="preserve"> hozzáadásával tehetjük meg, hisz ebben az esetben a </w:t>
      </w:r>
      <w:r w:rsidRPr="0034029B">
        <w:rPr>
          <w:rStyle w:val="KdChar"/>
        </w:rPr>
        <w:t>startDate</w:t>
      </w:r>
      <w:r>
        <w:t xml:space="preserve"> vagy 0, vagy negatív szám. Egy példa kedvért, ha a </w:t>
      </w:r>
      <w:r w:rsidRPr="0034029B">
        <w:rPr>
          <w:rStyle w:val="KdChar"/>
        </w:rPr>
        <w:t>startDate</w:t>
      </w:r>
      <w:r>
        <w:t xml:space="preserve"> -2 értékre jönne ki első körben, akkor az előző hónap végéhez ezt hozzáadva (és feltéve, hogy az előző hónap 30 napos volt) tudjuk, hogy a hét kezdő dátuma 28.-a lesz.</w:t>
      </w:r>
    </w:p>
    <w:p w14:paraId="173AA823" w14:textId="0138B902" w:rsidR="00BA65A7" w:rsidRDefault="0034029B" w:rsidP="00097CA3">
      <w:r>
        <w:t xml:space="preserve">Az előző hónap hosszának lekérésében észrevehetünk egy érdekességet, miszerint a </w:t>
      </w:r>
      <w:r w:rsidRPr="0034029B">
        <w:rPr>
          <w:rStyle w:val="KdChar"/>
        </w:rPr>
        <w:t>this.currentDate.getMonth()</w:t>
      </w:r>
      <w:r>
        <w:t xml:space="preserve"> metódusal lekérem, hogy jelenleg milyen hónap van, majd ezt változtatás nélkül visszaadom a </w:t>
      </w:r>
      <w:r w:rsidRPr="0034029B">
        <w:rPr>
          <w:rStyle w:val="KdChar"/>
        </w:rPr>
        <w:t>Date</w:t>
      </w:r>
      <w:r>
        <w:t xml:space="preserve"> konstruktorának, pedig az előző hónap végét keresem, nem a jelenlegiét. Ez azért így van elkészítve, mert a </w:t>
      </w:r>
      <w:r w:rsidRPr="0034029B">
        <w:rPr>
          <w:rStyle w:val="KdChar"/>
        </w:rPr>
        <w:t>getMonth</w:t>
      </w:r>
      <w:r>
        <w:t xml:space="preserve"> a </w:t>
      </w:r>
      <w:r w:rsidRPr="0034029B">
        <w:rPr>
          <w:rStyle w:val="KdChar"/>
        </w:rPr>
        <w:t>getDay</w:t>
      </w:r>
      <w:r>
        <w:t xml:space="preserve">-hez hasonlóan 0-tól kezdődik, és a hónap esetében 11-ig tart, ahol 0 a január, és 11 a december. A </w:t>
      </w:r>
      <w:r w:rsidRPr="0034029B">
        <w:rPr>
          <w:rStyle w:val="KdChar"/>
        </w:rPr>
        <w:t>Date</w:t>
      </w:r>
      <w:r>
        <w:t xml:space="preserve"> konstruktora viszont 1-től 12-ig tartó számot vár a hónap beállításához, tehát az egész el van csúszva eggyel, így nem kell változtatni a lekért adaton.</w:t>
      </w:r>
    </w:p>
    <w:p w14:paraId="2B4BD2A3" w14:textId="2F6CA90E" w:rsidR="001E6CC5" w:rsidRDefault="001E6CC5" w:rsidP="00097CA3">
      <w:r>
        <w:t xml:space="preserve">Ezután létrehozok egy </w:t>
      </w:r>
      <w:r w:rsidRPr="001E6CC5">
        <w:rPr>
          <w:rStyle w:val="KdChar"/>
        </w:rPr>
        <w:t>date</w:t>
      </w:r>
      <w:r>
        <w:t xml:space="preserve"> változót, ami kezdetileg a </w:t>
      </w:r>
      <w:r w:rsidRPr="001E6CC5">
        <w:rPr>
          <w:rStyle w:val="KdChar"/>
        </w:rPr>
        <w:t>startDate</w:t>
      </w:r>
      <w:r>
        <w:t xml:space="preserve"> értékénél 1-gyel kisebb értéket kap, majd lekérem a jelenlegi hónap hosszát az előző bekezdésben megismert sajátosságot figyelembe véve.</w:t>
      </w:r>
    </w:p>
    <w:p w14:paraId="769E3A40" w14:textId="77777777" w:rsidR="001E6CC5" w:rsidRDefault="001E6CC5">
      <w:pPr>
        <w:widowControl/>
        <w:suppressAutoHyphens w:val="0"/>
        <w:spacing w:line="240" w:lineRule="auto"/>
        <w:jc w:val="left"/>
      </w:pPr>
      <w:r>
        <w:br w:type="page"/>
      </w:r>
    </w:p>
    <w:p w14:paraId="759115E1" w14:textId="1CD8F6CC" w:rsidR="001E6CC5" w:rsidRDefault="001E6CC5" w:rsidP="00097CA3">
      <w:r>
        <w:rPr>
          <w:noProof/>
        </w:rPr>
        <w:lastRenderedPageBreak/>
        <mc:AlternateContent>
          <mc:Choice Requires="wps">
            <w:drawing>
              <wp:anchor distT="45720" distB="45720" distL="114300" distR="114300" simplePos="0" relativeHeight="251836416" behindDoc="0" locked="0" layoutInCell="1" allowOverlap="1" wp14:anchorId="3EF7C234" wp14:editId="12A73D03">
                <wp:simplePos x="0" y="0"/>
                <wp:positionH relativeFrom="column">
                  <wp:posOffset>47625</wp:posOffset>
                </wp:positionH>
                <wp:positionV relativeFrom="paragraph">
                  <wp:posOffset>550545</wp:posOffset>
                </wp:positionV>
                <wp:extent cx="5524500" cy="6080760"/>
                <wp:effectExtent l="0" t="0" r="0" b="0"/>
                <wp:wrapTopAndBottom/>
                <wp:docPr id="12254918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6080760"/>
                        </a:xfrm>
                        <a:prstGeom prst="rect">
                          <a:avLst/>
                        </a:prstGeom>
                        <a:solidFill>
                          <a:srgbClr val="FFFFFF"/>
                        </a:solidFill>
                        <a:ln w="9525">
                          <a:noFill/>
                          <a:miter lim="800000"/>
                          <a:headEnd/>
                          <a:tailEnd/>
                        </a:ln>
                      </wps:spPr>
                      <wps:txbx>
                        <w:txbxContent>
                          <w:p w14:paraId="66FF6D39" w14:textId="6725A2D6" w:rsidR="00584924" w:rsidRPr="00584924" w:rsidRDefault="00584924" w:rsidP="00584924">
                            <w:pPr>
                              <w:pStyle w:val="Kd"/>
                              <w:rPr>
                                <w:color w:val="080808"/>
                                <w:lang w:eastAsia="hu-HU" w:bidi="ar-SA"/>
                              </w:rPr>
                            </w:pPr>
                            <w:r w:rsidRPr="00584924">
                              <w:rPr>
                                <w:color w:val="0033B3"/>
                                <w:lang w:eastAsia="hu-HU" w:bidi="ar-SA"/>
                              </w:rPr>
                              <w:t xml:space="preserve">for </w:t>
                            </w:r>
                            <w:r w:rsidRPr="00584924">
                              <w:rPr>
                                <w:color w:val="080808"/>
                                <w:lang w:eastAsia="hu-HU" w:bidi="ar-SA"/>
                              </w:rPr>
                              <w:t>(</w:t>
                            </w:r>
                            <w:r w:rsidRPr="00584924">
                              <w:rPr>
                                <w:color w:val="0033B3"/>
                                <w:lang w:eastAsia="hu-HU" w:bidi="ar-SA"/>
                              </w:rPr>
                              <w:t xml:space="preserve">let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r w:rsidRPr="00584924">
                              <w:rPr>
                                <w:color w:val="080808"/>
                                <w:lang w:eastAsia="hu-HU" w:bidi="ar-SA"/>
                              </w:rPr>
                              <w:t xml:space="preserve">&lt; </w:t>
                            </w:r>
                            <w:r w:rsidRPr="00584924">
                              <w:rPr>
                                <w:color w:val="0033B3"/>
                                <w:lang w:eastAsia="hu-HU" w:bidi="ar-SA"/>
                              </w:rPr>
                              <w:t>this</w:t>
                            </w:r>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 xml:space="preserve">prevMonthUsed </w:t>
                            </w:r>
                            <w:r w:rsidRPr="00584924">
                              <w:rPr>
                                <w:color w:val="080808"/>
                                <w:lang w:eastAsia="hu-HU" w:bidi="ar-SA"/>
                              </w:rPr>
                              <w:t xml:space="preserve">&amp;&amp; </w:t>
                            </w:r>
                            <w:r w:rsidRPr="00584924">
                              <w:rPr>
                                <w:color w:val="2A8C7C"/>
                                <w:lang w:eastAsia="hu-HU" w:bidi="ar-SA"/>
                              </w:rPr>
                              <w:t xml:space="preserve">lastDayOfLastMonth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 xml:space="preserve">lastDayOfThisMonth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true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let </w:t>
                            </w:r>
                            <w:r w:rsidRPr="00584924">
                              <w:rPr>
                                <w:color w:val="2A8C7C"/>
                                <w:lang w:eastAsia="hu-HU" w:bidi="ar-SA"/>
                              </w:rPr>
                              <w:t>copiedDate</w:t>
                            </w:r>
                            <w:r w:rsidRPr="00584924">
                              <w:rPr>
                                <w:color w:val="080808"/>
                                <w:lang w:eastAsia="hu-HU" w:bidi="ar-SA"/>
                              </w:rPr>
                              <w:t xml:space="preserve">: </w:t>
                            </w:r>
                            <w:r w:rsidRPr="00584924">
                              <w:rPr>
                                <w:color w:val="000000"/>
                                <w:lang w:eastAsia="hu-HU" w:bidi="ar-SA"/>
                              </w:rPr>
                              <w:t xml:space="preserve">Date </w:t>
                            </w:r>
                            <w:r w:rsidRPr="00584924">
                              <w:rPr>
                                <w:color w:val="080808"/>
                                <w:lang w:eastAsia="hu-HU" w:bidi="ar-SA"/>
                              </w:rPr>
                              <w:t xml:space="preserve">= </w:t>
                            </w:r>
                            <w:r w:rsidRPr="00584924">
                              <w:rPr>
                                <w:color w:val="0033B3"/>
                                <w:lang w:eastAsia="hu-HU" w:bidi="ar-SA"/>
                              </w:rPr>
                              <w:t xml:space="preserve">new </w:t>
                            </w:r>
                            <w:r w:rsidRPr="00584924">
                              <w:rPr>
                                <w:color w:val="830091"/>
                                <w:lang w:eastAsia="hu-HU" w:bidi="ar-SA"/>
                              </w:rPr>
                              <w:t>Date</w:t>
                            </w:r>
                            <w:r w:rsidRPr="00584924">
                              <w:rPr>
                                <w:color w:val="080808"/>
                                <w:lang w:eastAsia="hu-HU" w:bidi="ar-SA"/>
                              </w:rPr>
                              <w:t>(</w:t>
                            </w:r>
                            <w:r w:rsidRPr="00584924">
                              <w:rPr>
                                <w:color w:val="0033B3"/>
                                <w:lang w:eastAsia="hu-HU" w:bidi="ar-SA"/>
                              </w:rPr>
                              <w:t>this</w:t>
                            </w:r>
                            <w:r w:rsidRPr="00584924">
                              <w:rPr>
                                <w:color w:val="080808"/>
                                <w:lang w:eastAsia="hu-HU" w:bidi="ar-SA"/>
                              </w:rPr>
                              <w:t>.</w:t>
                            </w:r>
                            <w:r w:rsidRPr="00584924">
                              <w:rPr>
                                <w:color w:val="871094"/>
                                <w:lang w:eastAsia="hu-HU" w:bidi="ar-SA"/>
                              </w:rPr>
                              <w:t>currentDate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setDate</w:t>
                            </w:r>
                            <w:r w:rsidRPr="00584924">
                              <w:rPr>
                                <w:color w:val="080808"/>
                                <w:lang w:eastAsia="hu-HU" w:bidi="ar-SA"/>
                              </w:rPr>
                              <w:t>(</w:t>
                            </w:r>
                            <w:r w:rsidRPr="00584924">
                              <w:rPr>
                                <w:color w:val="2A8C7C"/>
                                <w:lang w:eastAsia="hu-HU" w:bidi="ar-SA"/>
                              </w:rPr>
                              <w:t>date</w:t>
                            </w:r>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nextMonthUsed</w:t>
                            </w:r>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prevMonthUsed</w:t>
                            </w:r>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prevMonthUsed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7C234" id="_x0000_s1080" type="#_x0000_t202" style="position:absolute;left:0;text-align:left;margin-left:3.75pt;margin-top:43.35pt;width:435pt;height:478.8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" stroked="f">
                <v:textbox>
                  <w:txbxContent>
                    <w:p w14:paraId="66FF6D39" w14:textId="6725A2D6" w:rsidR="00584924" w:rsidRPr="00584924" w:rsidRDefault="00584924" w:rsidP="00584924">
                      <w:pPr>
                        <w:pStyle w:val="Kd"/>
                        <w:rPr>
                          <w:color w:val="080808"/>
                          <w:lang w:eastAsia="hu-HU" w:bidi="ar-SA"/>
                        </w:rPr>
                      </w:pPr>
                      <w:r w:rsidRPr="00584924">
                        <w:rPr>
                          <w:color w:val="0033B3"/>
                          <w:lang w:eastAsia="hu-HU" w:bidi="ar-SA"/>
                        </w:rPr>
                        <w:t xml:space="preserve">for </w:t>
                      </w:r>
                      <w:r w:rsidRPr="00584924">
                        <w:rPr>
                          <w:color w:val="080808"/>
                          <w:lang w:eastAsia="hu-HU" w:bidi="ar-SA"/>
                        </w:rPr>
                        <w:t>(</w:t>
                      </w:r>
                      <w:r w:rsidRPr="00584924">
                        <w:rPr>
                          <w:color w:val="0033B3"/>
                          <w:lang w:eastAsia="hu-HU" w:bidi="ar-SA"/>
                        </w:rPr>
                        <w:t xml:space="preserve">let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r w:rsidRPr="00584924">
                        <w:rPr>
                          <w:color w:val="080808"/>
                          <w:lang w:eastAsia="hu-HU" w:bidi="ar-SA"/>
                        </w:rPr>
                        <w:t xml:space="preserve">&lt; </w:t>
                      </w:r>
                      <w:r w:rsidRPr="00584924">
                        <w:rPr>
                          <w:color w:val="0033B3"/>
                          <w:lang w:eastAsia="hu-HU" w:bidi="ar-SA"/>
                        </w:rPr>
                        <w:t>this</w:t>
                      </w:r>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 xml:space="preserve">prevMonthUsed </w:t>
                      </w:r>
                      <w:r w:rsidRPr="00584924">
                        <w:rPr>
                          <w:color w:val="080808"/>
                          <w:lang w:eastAsia="hu-HU" w:bidi="ar-SA"/>
                        </w:rPr>
                        <w:t xml:space="preserve">&amp;&amp; </w:t>
                      </w:r>
                      <w:r w:rsidRPr="00584924">
                        <w:rPr>
                          <w:color w:val="2A8C7C"/>
                          <w:lang w:eastAsia="hu-HU" w:bidi="ar-SA"/>
                        </w:rPr>
                        <w:t xml:space="preserve">lastDayOfLastMonth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 xml:space="preserve">lastDayOfThisMonth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true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let </w:t>
                      </w:r>
                      <w:r w:rsidRPr="00584924">
                        <w:rPr>
                          <w:color w:val="2A8C7C"/>
                          <w:lang w:eastAsia="hu-HU" w:bidi="ar-SA"/>
                        </w:rPr>
                        <w:t>copiedDate</w:t>
                      </w:r>
                      <w:r w:rsidRPr="00584924">
                        <w:rPr>
                          <w:color w:val="080808"/>
                          <w:lang w:eastAsia="hu-HU" w:bidi="ar-SA"/>
                        </w:rPr>
                        <w:t xml:space="preserve">: </w:t>
                      </w:r>
                      <w:r w:rsidRPr="00584924">
                        <w:rPr>
                          <w:color w:val="000000"/>
                          <w:lang w:eastAsia="hu-HU" w:bidi="ar-SA"/>
                        </w:rPr>
                        <w:t xml:space="preserve">Date </w:t>
                      </w:r>
                      <w:r w:rsidRPr="00584924">
                        <w:rPr>
                          <w:color w:val="080808"/>
                          <w:lang w:eastAsia="hu-HU" w:bidi="ar-SA"/>
                        </w:rPr>
                        <w:t xml:space="preserve">= </w:t>
                      </w:r>
                      <w:r w:rsidRPr="00584924">
                        <w:rPr>
                          <w:color w:val="0033B3"/>
                          <w:lang w:eastAsia="hu-HU" w:bidi="ar-SA"/>
                        </w:rPr>
                        <w:t xml:space="preserve">new </w:t>
                      </w:r>
                      <w:r w:rsidRPr="00584924">
                        <w:rPr>
                          <w:color w:val="830091"/>
                          <w:lang w:eastAsia="hu-HU" w:bidi="ar-SA"/>
                        </w:rPr>
                        <w:t>Date</w:t>
                      </w:r>
                      <w:r w:rsidRPr="00584924">
                        <w:rPr>
                          <w:color w:val="080808"/>
                          <w:lang w:eastAsia="hu-HU" w:bidi="ar-SA"/>
                        </w:rPr>
                        <w:t>(</w:t>
                      </w:r>
                      <w:r w:rsidRPr="00584924">
                        <w:rPr>
                          <w:color w:val="0033B3"/>
                          <w:lang w:eastAsia="hu-HU" w:bidi="ar-SA"/>
                        </w:rPr>
                        <w:t>this</w:t>
                      </w:r>
                      <w:r w:rsidRPr="00584924">
                        <w:rPr>
                          <w:color w:val="080808"/>
                          <w:lang w:eastAsia="hu-HU" w:bidi="ar-SA"/>
                        </w:rPr>
                        <w:t>.</w:t>
                      </w:r>
                      <w:r w:rsidRPr="00584924">
                        <w:rPr>
                          <w:color w:val="871094"/>
                          <w:lang w:eastAsia="hu-HU" w:bidi="ar-SA"/>
                        </w:rPr>
                        <w:t>currentDate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setDate</w:t>
                      </w:r>
                      <w:r w:rsidRPr="00584924">
                        <w:rPr>
                          <w:color w:val="080808"/>
                          <w:lang w:eastAsia="hu-HU" w:bidi="ar-SA"/>
                        </w:rPr>
                        <w:t>(</w:t>
                      </w:r>
                      <w:r w:rsidRPr="00584924">
                        <w:rPr>
                          <w:color w:val="2A8C7C"/>
                          <w:lang w:eastAsia="hu-HU" w:bidi="ar-SA"/>
                        </w:rPr>
                        <w:t>date</w:t>
                      </w:r>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nextMonthUsed</w:t>
                      </w:r>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prevMonthUsed</w:t>
                      </w:r>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prevMonthUsed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v:textbox>
                <w10:wrap type="topAndBottom"/>
              </v:shape>
            </w:pict>
          </mc:Fallback>
        </mc:AlternateContent>
      </w:r>
      <w:r>
        <w:rPr>
          <w:noProof/>
        </w:rPr>
        <mc:AlternateContent>
          <mc:Choice Requires="wps">
            <w:drawing>
              <wp:anchor distT="0" distB="0" distL="114300" distR="114300" simplePos="0" relativeHeight="251838464" behindDoc="0" locked="0" layoutInCell="1" allowOverlap="1" wp14:anchorId="4F713D72" wp14:editId="426E36E8">
                <wp:simplePos x="0" y="0"/>
                <wp:positionH relativeFrom="column">
                  <wp:posOffset>47625</wp:posOffset>
                </wp:positionH>
                <wp:positionV relativeFrom="paragraph">
                  <wp:posOffset>0</wp:posOffset>
                </wp:positionV>
                <wp:extent cx="5524500" cy="457200"/>
                <wp:effectExtent l="0" t="0" r="0" b="0"/>
                <wp:wrapSquare wrapText="bothSides"/>
                <wp:docPr id="1150701920" name="Szövegdoboz 1"/>
                <wp:cNvGraphicFramePr/>
                <a:graphic xmlns:a="http://schemas.openxmlformats.org/drawingml/2006/main">
                  <a:graphicData uri="http://schemas.microsoft.com/office/word/2010/wordprocessingShape">
                    <wps:wsp>
                      <wps:cNvSpPr txBox="1"/>
                      <wps:spPr>
                        <a:xfrm>
                          <a:off x="0" y="0"/>
                          <a:ext cx="5524500" cy="457200"/>
                        </a:xfrm>
                        <a:prstGeom prst="rect">
                          <a:avLst/>
                        </a:prstGeom>
                        <a:solidFill>
                          <a:prstClr val="white"/>
                        </a:solidFill>
                        <a:ln>
                          <a:noFill/>
                        </a:ln>
                      </wps:spPr>
                      <wps:txbx>
                        <w:txbxContent>
                          <w:p w14:paraId="04295CD7" w14:textId="4EC81C9D" w:rsidR="001E6CC5" w:rsidRPr="002B68E5" w:rsidRDefault="004B0C06" w:rsidP="001E6CC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41</w:t>
                            </w:r>
                            <w:r>
                              <w:rPr>
                                <w:noProof/>
                              </w:rPr>
                              <w:fldChar w:fldCharType="end"/>
                            </w:r>
                            <w:r w:rsidR="001E6CC5">
                              <w:t>. ábra: A hét dátumainak feltöltése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713D72" id="_x0000_s1081" type="#_x0000_t202" style="position:absolute;left:0;text-align:left;margin-left:3.75pt;margin-top:0;width:435pt;height:36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" stroked="f">
                <v:textbox inset="0,0,0,0">
                  <w:txbxContent>
                    <w:p w14:paraId="04295CD7" w14:textId="4EC81C9D" w:rsidR="001E6CC5" w:rsidRPr="002B68E5" w:rsidRDefault="004B0C06" w:rsidP="001E6CC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41</w:t>
                      </w:r>
                      <w:r>
                        <w:rPr>
                          <w:noProof/>
                        </w:rPr>
                        <w:fldChar w:fldCharType="end"/>
                      </w:r>
                      <w:r w:rsidR="001E6CC5">
                        <w:t>. ábra: A hét dátumainak feltöltése (saját)</w:t>
                      </w:r>
                    </w:p>
                  </w:txbxContent>
                </v:textbox>
                <w10:wrap type="square"/>
              </v:shape>
            </w:pict>
          </mc:Fallback>
        </mc:AlternateContent>
      </w:r>
      <w:r>
        <w:t xml:space="preserve">Ez után kerülünk bele a ciklusba, ahol elkezdjük feltölteni a tömböt. Az elején láthatóan azok a feltételek foglalnak helyet, amik azt ellenőrzik, hogy ebben az iterációban fog-e történni két hónap közti váltás, vagy sem, és ez alapján állítják be a </w:t>
      </w:r>
      <w:r w:rsidRPr="001E6CC5">
        <w:rPr>
          <w:rStyle w:val="KdChar"/>
        </w:rPr>
        <w:t>date</w:t>
      </w:r>
      <w:r>
        <w:t xml:space="preserve"> (jelenlegi dátum) értékét.</w:t>
      </w:r>
    </w:p>
    <w:p w14:paraId="7C45DA1F" w14:textId="77777777" w:rsidR="00DD19EF" w:rsidRDefault="00414597" w:rsidP="00097CA3">
      <w:r>
        <w:t>Amikor ez megtörtént lemásolom a jelenlegi dátumot egy másik</w:t>
      </w:r>
      <w:r w:rsidR="00DD19EF">
        <w:t xml:space="preserve"> </w:t>
      </w:r>
      <w:r w:rsidR="00DD19EF" w:rsidRPr="00DD19EF">
        <w:rPr>
          <w:rStyle w:val="KdChar"/>
        </w:rPr>
        <w:t>copiedDate</w:t>
      </w:r>
      <w:r w:rsidR="00DD19EF">
        <w:t xml:space="preserve"> navű</w:t>
      </w:r>
      <w:r>
        <w:t xml:space="preserve"> változóba (mert a komponens szintű jelenlegi dátumot más is használja, ezért nem azt szeretném változtatni), majd ezen beállítom a kezdődátumot.</w:t>
      </w:r>
    </w:p>
    <w:p w14:paraId="04B6EA67" w14:textId="77777777" w:rsidR="00584924" w:rsidRDefault="00584924" w:rsidP="00097CA3"/>
    <w:p w14:paraId="38EF1B5E" w14:textId="709CE500" w:rsidR="00414597" w:rsidRDefault="00DD19EF" w:rsidP="00097CA3">
      <w:r>
        <w:lastRenderedPageBreak/>
        <w:t xml:space="preserve">Az ezek utáni feltételek már csak azt vizsgálják, hogy melyik hónapban is vagyunk. az első feltétel azt vizsgálja, hogy át kell-e lépnünk a következő hónapba, amelyet a </w:t>
      </w:r>
      <w:r w:rsidRPr="00584924">
        <w:rPr>
          <w:rStyle w:val="KdChar"/>
        </w:rPr>
        <w:t>nextMonthUsed</w:t>
      </w:r>
      <w:r>
        <w:t xml:space="preserve"> változó vizsgálatával megtehet</w:t>
      </w:r>
      <w:r w:rsidR="00584924">
        <w:t xml:space="preserve">ünk, de ha átléptünk a következőbe biztosak lehetünk benne, hogy még egyszer nem kell ezt megtennünk ugyan azon a héten, ezért ezt a flaget </w:t>
      </w:r>
      <w:r w:rsidR="00584924" w:rsidRPr="00584924">
        <w:rPr>
          <w:rStyle w:val="KdChar"/>
        </w:rPr>
        <w:t>false</w:t>
      </w:r>
      <w:r w:rsidR="00584924">
        <w:t>-ra állíthatjuk. Ugyan ezen logika mentén van ellenőrizve az előző hónapba lépés is, valamint, ha semerre nem kell lépni a hónapok között, akkor egyszerűen hozzáfűzzük a dátumot a tömbhöz.</w:t>
      </w:r>
    </w:p>
    <w:p w14:paraId="20AFB56D" w14:textId="70578034" w:rsidR="0044130E" w:rsidRDefault="00097CA3" w:rsidP="00E7174C">
      <w:pPr>
        <w:pStyle w:val="Cmsor3"/>
        <w:numPr>
          <w:ilvl w:val="2"/>
          <w:numId w:val="19"/>
        </w:numPr>
        <w:rPr>
          <w:noProof/>
        </w:rPr>
      </w:pPr>
      <w:r>
        <w:rPr>
          <w:noProof/>
        </w:rPr>
        <w:t>Megjelenített hónap</w:t>
      </w:r>
    </w:p>
    <w:p w14:paraId="0979BE93" w14:textId="1F9629EC" w:rsidR="00527A52" w:rsidRDefault="00097CA3" w:rsidP="00097CA3">
      <w:r>
        <w:t xml:space="preserve">A </w:t>
      </w:r>
      <w:r w:rsidR="0044130E">
        <w:t>hónap kijelzésénél felmerül a kérdés, hogy mi alapján döntsük el, hogy milyen hónap van az adott héten. A legtöbb esetben ez nem probléma, hiszen szeptember 16 és 22 között egyértelműen szeptember van. A kérdés akkor lesz fontos, ha a hétbe belecsúszik az előző hónap vége, vagy a következő hónap eleje. Erre azt a megoldást találtam ki, hogy azt a hónapot jelenítjük meg, amelyből több nap található a héten. Tehát ha például a hét a következőképpen néz ki: szemptember 29, 30, október 1, 2, 3, 4, 5; akkor a megjelenítendő hónap az október.</w:t>
      </w:r>
    </w:p>
    <w:p w14:paraId="64FEE52F" w14:textId="27659C8F" w:rsidR="0044130E" w:rsidRDefault="004509C7" w:rsidP="00E7174C">
      <w:r>
        <w:rPr>
          <w:noProof/>
        </w:rPr>
        <mc:AlternateContent>
          <mc:Choice Requires="wps">
            <w:drawing>
              <wp:anchor distT="0" distB="0" distL="114300" distR="114300" simplePos="0" relativeHeight="251809792" behindDoc="0" locked="0" layoutInCell="1" allowOverlap="1" wp14:anchorId="206EC1FE" wp14:editId="1954D600">
                <wp:simplePos x="0" y="0"/>
                <wp:positionH relativeFrom="page">
                  <wp:align>center</wp:align>
                </wp:positionH>
                <wp:positionV relativeFrom="paragraph">
                  <wp:posOffset>2120265</wp:posOffset>
                </wp:positionV>
                <wp:extent cx="3771900" cy="436880"/>
                <wp:effectExtent l="0" t="0" r="0" b="1270"/>
                <wp:wrapTopAndBottom/>
                <wp:docPr id="6362852" name="Szövegdoboz 1"/>
                <wp:cNvGraphicFramePr/>
                <a:graphic xmlns:a="http://schemas.openxmlformats.org/drawingml/2006/main">
                  <a:graphicData uri="http://schemas.microsoft.com/office/word/2010/wordprocessingShape">
                    <wps:wsp>
                      <wps:cNvSpPr txBox="1"/>
                      <wps:spPr>
                        <a:xfrm>
                          <a:off x="0" y="0"/>
                          <a:ext cx="3771900" cy="436880"/>
                        </a:xfrm>
                        <a:prstGeom prst="rect">
                          <a:avLst/>
                        </a:prstGeom>
                        <a:solidFill>
                          <a:prstClr val="white"/>
                        </a:solidFill>
                        <a:ln>
                          <a:noFill/>
                        </a:ln>
                      </wps:spPr>
                      <wps:txbx>
                        <w:txbxContent>
                          <w:p w14:paraId="23ADE10C" w14:textId="4F014A74" w:rsidR="0044130E" w:rsidRPr="00DB6455" w:rsidRDefault="004B0C06" w:rsidP="0044130E">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42</w:t>
                            </w:r>
                            <w:r>
                              <w:rPr>
                                <w:noProof/>
                              </w:rPr>
                              <w:fldChar w:fldCharType="end"/>
                            </w:r>
                            <w:r w:rsidR="0044130E">
                              <w:t>. ábra: Hét középső napjának meghatározása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EC1FE" id="_x0000_s1082" type="#_x0000_t202" style="position:absolute;left:0;text-align:left;margin-left:0;margin-top:166.95pt;width:297pt;height:34.4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" stroked="f">
                <v:textbox inset="0,0,0,0">
                  <w:txbxContent>
                    <w:p w14:paraId="23ADE10C" w14:textId="4F014A74" w:rsidR="0044130E" w:rsidRPr="00DB6455" w:rsidRDefault="004B0C06" w:rsidP="0044130E">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42</w:t>
                      </w:r>
                      <w:r>
                        <w:rPr>
                          <w:noProof/>
                        </w:rPr>
                        <w:fldChar w:fldCharType="end"/>
                      </w:r>
                      <w:r w:rsidR="0044130E">
                        <w:t>. ábra: Hét középső napjának meghatározása (saját)</w:t>
                      </w:r>
                    </w:p>
                  </w:txbxContent>
                </v:textbox>
                <w10:wrap type="topAndBottom" anchorx="page"/>
              </v:shape>
            </w:pict>
          </mc:Fallback>
        </mc:AlternateContent>
      </w:r>
      <w:r>
        <w:rPr>
          <w:noProof/>
        </w:rPr>
        <mc:AlternateContent>
          <mc:Choice Requires="wps">
            <w:drawing>
              <wp:anchor distT="45720" distB="45720" distL="114300" distR="114300" simplePos="0" relativeHeight="251807744" behindDoc="0" locked="0" layoutInCell="1" allowOverlap="1" wp14:anchorId="54C88F6D" wp14:editId="6EA1748C">
                <wp:simplePos x="0" y="0"/>
                <wp:positionH relativeFrom="page">
                  <wp:align>center</wp:align>
                </wp:positionH>
                <wp:positionV relativeFrom="paragraph">
                  <wp:posOffset>2626995</wp:posOffset>
                </wp:positionV>
                <wp:extent cx="5570220" cy="1363980"/>
                <wp:effectExtent l="0" t="0" r="0" b="7620"/>
                <wp:wrapTopAndBottom/>
                <wp:docPr id="761569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363980"/>
                        </a:xfrm>
                        <a:prstGeom prst="rect">
                          <a:avLst/>
                        </a:prstGeom>
                        <a:solidFill>
                          <a:srgbClr val="FFFFFF"/>
                        </a:solidFill>
                        <a:ln w="9525">
                          <a:noFill/>
                          <a:miter lim="800000"/>
                          <a:headEnd/>
                          <a:tailEnd/>
                        </a:ln>
                      </wps:spPr>
                      <wps:txbx>
                        <w:txbxContent>
                          <w:p w14:paraId="1955D206" w14:textId="77777777" w:rsidR="00527A52" w:rsidRP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 xml:space="preserve">currentDate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r w:rsidRPr="00527A52">
                              <w:rPr>
                                <w:color w:val="080808"/>
                                <w:lang w:eastAsia="hu-HU" w:bidi="ar-SA"/>
                              </w:rPr>
                              <w:br/>
                            </w:r>
                            <w:r w:rsidRPr="00527A52">
                              <w:rPr>
                                <w:color w:val="0033B3"/>
                                <w:lang w:eastAsia="hu-HU" w:bidi="ar-SA"/>
                              </w:rPr>
                              <w:t>this</w:t>
                            </w:r>
                            <w:r w:rsidRPr="00527A52">
                              <w:rPr>
                                <w:color w:val="080808"/>
                                <w:lang w:eastAsia="hu-HU" w:bidi="ar-SA"/>
                              </w:rPr>
                              <w:t>.</w:t>
                            </w:r>
                            <w:r w:rsidRPr="00527A52">
                              <w:rPr>
                                <w:lang w:eastAsia="hu-HU" w:bidi="ar-SA"/>
                              </w:rPr>
                              <w:t xml:space="preserve">middleDate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r w:rsidRPr="00527A52">
                              <w:rPr>
                                <w:color w:val="080808"/>
                                <w:lang w:eastAsia="hu-HU" w:bidi="ar-SA"/>
                              </w:rPr>
                              <w:t>(</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r w:rsidRPr="00527A52">
                              <w:rPr>
                                <w:color w:val="1750EB"/>
                                <w:lang w:eastAsia="hu-HU" w:bidi="ar-SA"/>
                              </w:rPr>
                              <w:t xml:space="preserve">7 </w:t>
                            </w:r>
                            <w:r w:rsidRPr="00527A52">
                              <w:rPr>
                                <w:color w:val="080808"/>
                                <w:lang w:eastAsia="hu-HU" w:bidi="ar-SA"/>
                              </w:rPr>
                              <w:t xml:space="preserve">: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w:t>
                            </w:r>
                          </w:p>
                          <w:p w14:paraId="56DDA614" w14:textId="77F2AEA3" w:rsidR="0044130E" w:rsidRDefault="0044130E" w:rsidP="00527A5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88F6D" id="_x0000_s1083" type="#_x0000_t202" style="position:absolute;left:0;text-align:left;margin-left:0;margin-top:206.85pt;width:438.6pt;height:107.4pt;z-index:2518077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" stroked="f">
                <v:textbox>
                  <w:txbxContent>
                    <w:p w14:paraId="1955D206" w14:textId="77777777" w:rsidR="00527A52" w:rsidRP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 xml:space="preserve">currentDate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r w:rsidRPr="00527A52">
                        <w:rPr>
                          <w:color w:val="080808"/>
                          <w:lang w:eastAsia="hu-HU" w:bidi="ar-SA"/>
                        </w:rPr>
                        <w:br/>
                      </w:r>
                      <w:r w:rsidRPr="00527A52">
                        <w:rPr>
                          <w:color w:val="0033B3"/>
                          <w:lang w:eastAsia="hu-HU" w:bidi="ar-SA"/>
                        </w:rPr>
                        <w:t>this</w:t>
                      </w:r>
                      <w:r w:rsidRPr="00527A52">
                        <w:rPr>
                          <w:color w:val="080808"/>
                          <w:lang w:eastAsia="hu-HU" w:bidi="ar-SA"/>
                        </w:rPr>
                        <w:t>.</w:t>
                      </w:r>
                      <w:r w:rsidRPr="00527A52">
                        <w:rPr>
                          <w:lang w:eastAsia="hu-HU" w:bidi="ar-SA"/>
                        </w:rPr>
                        <w:t xml:space="preserve">middleDate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r w:rsidRPr="00527A52">
                        <w:rPr>
                          <w:color w:val="080808"/>
                          <w:lang w:eastAsia="hu-HU" w:bidi="ar-SA"/>
                        </w:rPr>
                        <w:t>(</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r w:rsidRPr="00527A52">
                        <w:rPr>
                          <w:color w:val="1750EB"/>
                          <w:lang w:eastAsia="hu-HU" w:bidi="ar-SA"/>
                        </w:rPr>
                        <w:t xml:space="preserve">7 </w:t>
                      </w:r>
                      <w:r w:rsidRPr="00527A52">
                        <w:rPr>
                          <w:color w:val="080808"/>
                          <w:lang w:eastAsia="hu-HU" w:bidi="ar-SA"/>
                        </w:rPr>
                        <w:t xml:space="preserve">: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w:t>
                      </w:r>
                    </w:p>
                    <w:p w14:paraId="56DDA614" w14:textId="77F2AEA3" w:rsidR="0044130E" w:rsidRDefault="0044130E" w:rsidP="00527A52">
                      <w:pPr>
                        <w:pStyle w:val="Kd"/>
                      </w:pPr>
                    </w:p>
                  </w:txbxContent>
                </v:textbox>
                <w10:wrap type="topAndBottom" anchorx="page"/>
              </v:shape>
            </w:pict>
          </mc:Fallback>
        </mc:AlternateContent>
      </w:r>
      <w:r w:rsidR="00527A52">
        <w:rPr>
          <w:noProof/>
        </w:rPr>
        <mc:AlternateContent>
          <mc:Choice Requires="wps">
            <w:drawing>
              <wp:anchor distT="0" distB="0" distL="114300" distR="114300" simplePos="0" relativeHeight="251805696" behindDoc="0" locked="0" layoutInCell="1" allowOverlap="1" wp14:anchorId="107A4C3F" wp14:editId="2A4B9206">
                <wp:simplePos x="0" y="0"/>
                <wp:positionH relativeFrom="page">
                  <wp:posOffset>1958340</wp:posOffset>
                </wp:positionH>
                <wp:positionV relativeFrom="paragraph">
                  <wp:posOffset>436245</wp:posOffset>
                </wp:positionV>
                <wp:extent cx="3642360" cy="472440"/>
                <wp:effectExtent l="0" t="0" r="0" b="3810"/>
                <wp:wrapTopAndBottom/>
                <wp:docPr id="101403833" name="Szövegdoboz 1"/>
                <wp:cNvGraphicFramePr/>
                <a:graphic xmlns:a="http://schemas.openxmlformats.org/drawingml/2006/main">
                  <a:graphicData uri="http://schemas.microsoft.com/office/word/2010/wordprocessingShape">
                    <wps:wsp>
                      <wps:cNvSpPr txBox="1"/>
                      <wps:spPr>
                        <a:xfrm>
                          <a:off x="0" y="0"/>
                          <a:ext cx="3642360" cy="472440"/>
                        </a:xfrm>
                        <a:prstGeom prst="rect">
                          <a:avLst/>
                        </a:prstGeom>
                        <a:solidFill>
                          <a:prstClr val="white"/>
                        </a:solidFill>
                        <a:ln>
                          <a:noFill/>
                        </a:ln>
                      </wps:spPr>
                      <wps:txbx>
                        <w:txbxContent>
                          <w:p w14:paraId="1999D594" w14:textId="31557391" w:rsidR="006E4E1E" w:rsidRPr="00BF22A4" w:rsidRDefault="004B0C06" w:rsidP="006E4E1E">
                            <w:pPr>
                              <w:pStyle w:val="Kpalrs"/>
                              <w:rPr>
                                <w:rFonts w:cs="Lohit Hindi"/>
                              </w:rPr>
                            </w:pPr>
                            <w:fldSimple w:instr=" SEQ ábra \* ARABIC ">
                              <w:r>
                                <w:rPr>
                                  <w:noProof/>
                                </w:rPr>
                                <w:t>43</w:t>
                              </w:r>
                            </w:fldSimple>
                            <w:r w:rsidR="006E4E1E">
                              <w:t>. ábra: Év- és hónap kijelző, lapozó gombok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C3F" id="_x0000_s1084" type="#_x0000_t202" style="position:absolute;left:0;text-align:left;margin-left:154.2pt;margin-top:34.35pt;width:286.8pt;height:37.2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z1HwIAAEM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" stroked="f">
                <v:textbox inset="0,0,0,0">
                  <w:txbxContent>
                    <w:p w14:paraId="1999D594" w14:textId="31557391" w:rsidR="006E4E1E" w:rsidRPr="00BF22A4" w:rsidRDefault="004B0C06" w:rsidP="006E4E1E">
                      <w:pPr>
                        <w:pStyle w:val="Kpalrs"/>
                        <w:rPr>
                          <w:rFonts w:cs="Lohit Hindi"/>
                        </w:rPr>
                      </w:pPr>
                      <w:fldSimple w:instr=" SEQ ábra \* ARABIC ">
                        <w:r>
                          <w:rPr>
                            <w:noProof/>
                          </w:rPr>
                          <w:t>43</w:t>
                        </w:r>
                      </w:fldSimple>
                      <w:r w:rsidR="006E4E1E">
                        <w:t>. ábra: Év- és hónap kijelző, lapozó gombok (saját)</w:t>
                      </w:r>
                    </w:p>
                  </w:txbxContent>
                </v:textbox>
                <w10:wrap type="topAndBottom" anchorx="page"/>
              </v:shape>
            </w:pict>
          </mc:Fallback>
        </mc:AlternateContent>
      </w:r>
      <w:r w:rsidR="00527A52" w:rsidRPr="0068185B">
        <w:rPr>
          <w:noProof/>
        </w:rPr>
        <w:drawing>
          <wp:anchor distT="0" distB="0" distL="114300" distR="114300" simplePos="0" relativeHeight="251803648" behindDoc="0" locked="0" layoutInCell="1" allowOverlap="1" wp14:anchorId="0CC53AD4" wp14:editId="608BDA8C">
            <wp:simplePos x="0" y="0"/>
            <wp:positionH relativeFrom="margin">
              <wp:posOffset>1076960</wp:posOffset>
            </wp:positionH>
            <wp:positionV relativeFrom="paragraph">
              <wp:posOffset>0</wp:posOffset>
            </wp:positionV>
            <wp:extent cx="3248025" cy="390525"/>
            <wp:effectExtent l="0" t="0" r="9525" b="9525"/>
            <wp:wrapTopAndBottom/>
            <wp:docPr id="5074291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29191" name=""/>
                    <pic:cNvPicPr/>
                  </pic:nvPicPr>
                  <pic:blipFill>
                    <a:blip r:embed="rId37">
                      <a:extLst>
                        <a:ext uri="{28A0092B-C50C-407E-A947-70E740481C1C}">
                          <a14:useLocalDpi xmlns:a14="http://schemas.microsoft.com/office/drawing/2010/main" val="0"/>
                        </a:ext>
                      </a:extLst>
                    </a:blip>
                    <a:stretch>
                      <a:fillRect/>
                    </a:stretch>
                  </pic:blipFill>
                  <pic:spPr>
                    <a:xfrm>
                      <a:off x="0" y="0"/>
                      <a:ext cx="3248025" cy="390525"/>
                    </a:xfrm>
                    <a:prstGeom prst="rect">
                      <a:avLst/>
                    </a:prstGeom>
                  </pic:spPr>
                </pic:pic>
              </a:graphicData>
            </a:graphic>
            <wp14:sizeRelH relativeFrom="page">
              <wp14:pctWidth>0</wp14:pctWidth>
            </wp14:sizeRelH>
            <wp14:sizeRelV relativeFrom="page">
              <wp14:pctHeight>0</wp14:pctHeight>
            </wp14:sizeRelV>
          </wp:anchor>
        </w:drawing>
      </w:r>
      <w:r w:rsidR="0044130E">
        <w:t>Szerencsére nem szükséges megszámolni ezeket a napokat, elegendő, ha megvizsgáljuk, hogy a hét középső napja, azaz a csütörtök melyik hónapban van, ezzel meg is tudtuk, hogy ennek a hónapnak legalább 4 napja található az adott héten, míg a másiknak maximum 3, tehát már egyértelmű melyik a megjelenítendő hónap.</w:t>
      </w:r>
    </w:p>
    <w:p w14:paraId="1B4545F8" w14:textId="16FA9CFF" w:rsidR="00527A52" w:rsidRDefault="0044130E" w:rsidP="00E7174C">
      <w:r>
        <w:lastRenderedPageBreak/>
        <w:t xml:space="preserve">Ezt a középső napot hivatott jelenteni a </w:t>
      </w:r>
      <w:r w:rsidRPr="0044130E">
        <w:rPr>
          <w:rStyle w:val="KdChar"/>
        </w:rPr>
        <w:t>middleDate</w:t>
      </w:r>
      <w:r>
        <w:t>, amelyet a feljebb látható módon állítok be.</w:t>
      </w:r>
    </w:p>
    <w:p w14:paraId="57A7CF7D" w14:textId="7942CB41" w:rsidR="00527A52" w:rsidRDefault="00527A52" w:rsidP="00527A52">
      <w:r>
        <w:t xml:space="preserve">A logika a következő: Mindenekelőtt lekérem a jelenlegi dátumot a </w:t>
      </w:r>
      <w:r w:rsidRPr="00527A52">
        <w:rPr>
          <w:rStyle w:val="KdChar"/>
        </w:rPr>
        <w:t>Date</w:t>
      </w:r>
      <w:r>
        <w:t xml:space="preserve"> objektum alap konstruktorával (</w:t>
      </w:r>
      <w:r w:rsidRPr="00527A52">
        <w:rPr>
          <w:rStyle w:val="KdChar"/>
        </w:rPr>
        <w:t>new Date()</w:t>
      </w:r>
      <w:r>
        <w:t xml:space="preserve">), és ezt bemásolom mind a </w:t>
      </w:r>
      <w:r w:rsidRPr="00527A52">
        <w:rPr>
          <w:rStyle w:val="KdChar"/>
        </w:rPr>
        <w:t>currentDate</w:t>
      </w:r>
      <w:r>
        <w:t xml:space="preserve">, mind a </w:t>
      </w:r>
      <w:r w:rsidRPr="00527A52">
        <w:rPr>
          <w:rStyle w:val="KdChar"/>
        </w:rPr>
        <w:t>middleDate</w:t>
      </w:r>
      <w:r>
        <w:t xml:space="preserve"> változómba. Ezután lekérem a jelenlegi dátumból, hogy hányadika van a </w:t>
      </w:r>
      <w:r w:rsidRPr="00527A52">
        <w:rPr>
          <w:rStyle w:val="KdChar"/>
        </w:rPr>
        <w:t>this.currentDate.getDate()</w:t>
      </w:r>
      <w:r>
        <w:t xml:space="preserve"> metódussal, amely értelemszerűen egy számot ad vissza 1-től az adott hónap utolsó napjáig.</w:t>
      </w:r>
    </w:p>
    <w:p w14:paraId="352EA2D8" w14:textId="12A76781" w:rsidR="0044130E" w:rsidRDefault="00527A52" w:rsidP="00527A52">
      <w:r>
        <w:t xml:space="preserve">Ehhez a dátumhoz hozzáadom a </w:t>
      </w:r>
      <w:r w:rsidRPr="00527A52">
        <w:rPr>
          <w:rStyle w:val="KdChar"/>
        </w:rPr>
        <w:t>(4 – (this.currentDate.getDay() == 0 ? 7 : this.currentDate.getDay()))</w:t>
      </w:r>
      <w:r>
        <w:rPr>
          <w:rStyle w:val="KdChar"/>
        </w:rPr>
        <w:t xml:space="preserve"> </w:t>
      </w:r>
      <w:r w:rsidRPr="00527A52">
        <w:t>k</w:t>
      </w:r>
      <w:r>
        <w:t xml:space="preserve">ifejezés eredményét, amelyet egyszerűbb darabokra bontva elmagyarázni. A </w:t>
      </w:r>
      <w:r w:rsidRPr="00527A52">
        <w:rPr>
          <w:rStyle w:val="KdChar"/>
        </w:rPr>
        <w:t>this.currentDate.getDay()</w:t>
      </w:r>
      <w:r>
        <w:t xml:space="preserve"> a hét napját adja vissza számként, egy 0 és 6 között terjedő skálán. Ezt az eredményt 4-ből kivonom, mivel a 4 (csütörtök) a hét középső napját jelölő szám, így tehát ha</w:t>
      </w:r>
      <w:r w:rsidR="00DD79D4">
        <w:t xml:space="preserve"> jelenleg</w:t>
      </w:r>
      <w:r>
        <w:t xml:space="preserve"> csütörtök van, akkor 4-4-et, tehát 0-t ad hozzá a jelenlegi dátumhoz, de ha kedd van, akkor 4-2-t, tehát 2-t ad hozzá, </w:t>
      </w:r>
      <w:r w:rsidR="00AB1EC6">
        <w:t>így</w:t>
      </w:r>
      <w:r>
        <w:t xml:space="preserve"> ismét a csütörtököt kapjuk.</w:t>
      </w:r>
    </w:p>
    <w:p w14:paraId="2355F142" w14:textId="5963DEB1" w:rsidR="00527A52" w:rsidRDefault="00527A52" w:rsidP="00527A52">
      <w:r>
        <w:t>Természetesen ez</w:t>
      </w:r>
      <w:r w:rsidR="00AA1238">
        <w:t xml:space="preserve"> sem lehet </w:t>
      </w:r>
      <w:r>
        <w:t xml:space="preserve">ilyen egyszerű, mivel ez a 0-6 skála nem hétfőtől vasárnapig terjed, hanem vasárnaptól szombatig, tehát amerikai szokás szerint a vasárnap a hét kezdőnapja, </w:t>
      </w:r>
      <w:r w:rsidR="00097CA3">
        <w:t xml:space="preserve">és </w:t>
      </w:r>
      <w:r>
        <w:t>annak az értéke</w:t>
      </w:r>
      <w:r w:rsidR="00097CA3">
        <w:t xml:space="preserve"> a</w:t>
      </w:r>
      <w:r>
        <w:t xml:space="preserve"> 0. A háromoperandusú operátor csak a vasárnap edge case</w:t>
      </w:r>
      <w:r w:rsidR="001427EA">
        <w:t xml:space="preserve"> (olyan eset, ahol az általánosan megfogalmazott működés hibás eredményre vezet)</w:t>
      </w:r>
      <w:r>
        <w:t xml:space="preserve"> jellegét hivatott kiküszöbölni, miszerint, ha az visszakapott érték 0, akkor 7-et vonjunk ki a 4-ből, de ha nem az, akkor minden mehet tovább, mint eddig. Így vasárnappal is működik a képlet: 4-7-et, tehát 3-at von ki a dátumból, ha vasárnaptól 3 napot visszalépünk pedig pont a csütörtököt kapjuk</w:t>
      </w:r>
      <w:r w:rsidR="006E6ABC">
        <w:t>, ahogy kell</w:t>
      </w:r>
      <w:r>
        <w:t>.</w:t>
      </w:r>
    </w:p>
    <w:p w14:paraId="589EB8CE" w14:textId="67630623" w:rsidR="004509C7" w:rsidRDefault="004509C7" w:rsidP="00527A52">
      <w:r w:rsidRPr="00097CA3">
        <w:rPr>
          <w:noProof/>
        </w:rPr>
        <w:drawing>
          <wp:anchor distT="0" distB="0" distL="114300" distR="114300" simplePos="0" relativeHeight="251813888" behindDoc="0" locked="0" layoutInCell="1" allowOverlap="1" wp14:anchorId="63E0E8CB" wp14:editId="5CEF64C0">
            <wp:simplePos x="0" y="0"/>
            <wp:positionH relativeFrom="margin">
              <wp:align>right</wp:align>
            </wp:positionH>
            <wp:positionV relativeFrom="paragraph">
              <wp:posOffset>337185</wp:posOffset>
            </wp:positionV>
            <wp:extent cx="5511165" cy="487680"/>
            <wp:effectExtent l="0" t="0" r="0" b="7620"/>
            <wp:wrapTopAndBottom/>
            <wp:docPr id="13937894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9461" name=""/>
                    <pic:cNvPicPr/>
                  </pic:nvPicPr>
                  <pic:blipFill>
                    <a:blip r:embed="rId38">
                      <a:extLst>
                        <a:ext uri="{28A0092B-C50C-407E-A947-70E740481C1C}">
                          <a14:useLocalDpi xmlns:a14="http://schemas.microsoft.com/office/drawing/2010/main" val="0"/>
                        </a:ext>
                      </a:extLst>
                    </a:blip>
                    <a:stretch>
                      <a:fillRect/>
                    </a:stretch>
                  </pic:blipFill>
                  <pic:spPr>
                    <a:xfrm>
                      <a:off x="0" y="0"/>
                      <a:ext cx="5511165" cy="4876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2864" behindDoc="0" locked="0" layoutInCell="1" allowOverlap="1" wp14:anchorId="71E42B42" wp14:editId="46993CDA">
                <wp:simplePos x="0" y="0"/>
                <wp:positionH relativeFrom="margin">
                  <wp:align>right</wp:align>
                </wp:positionH>
                <wp:positionV relativeFrom="paragraph">
                  <wp:posOffset>1047750</wp:posOffset>
                </wp:positionV>
                <wp:extent cx="5579745" cy="480060"/>
                <wp:effectExtent l="0" t="0" r="1905" b="0"/>
                <wp:wrapTopAndBottom/>
                <wp:docPr id="2032731255" name="Szövegdoboz 1"/>
                <wp:cNvGraphicFramePr/>
                <a:graphic xmlns:a="http://schemas.openxmlformats.org/drawingml/2006/main">
                  <a:graphicData uri="http://schemas.microsoft.com/office/word/2010/wordprocessingShape">
                    <wps:wsp>
                      <wps:cNvSpPr txBox="1"/>
                      <wps:spPr>
                        <a:xfrm>
                          <a:off x="0" y="0"/>
                          <a:ext cx="5579745" cy="480060"/>
                        </a:xfrm>
                        <a:prstGeom prst="rect">
                          <a:avLst/>
                        </a:prstGeom>
                        <a:solidFill>
                          <a:prstClr val="white"/>
                        </a:solidFill>
                        <a:ln>
                          <a:noFill/>
                        </a:ln>
                      </wps:spPr>
                      <wps:txbx>
                        <w:txbxContent>
                          <w:bookmarkStart w:id="170" w:name="_Ref182466990"/>
                          <w:p w14:paraId="1D97F96F" w14:textId="23CA8158" w:rsidR="00AA1238" w:rsidRPr="005C7544" w:rsidRDefault="004B0C06" w:rsidP="00AA1238">
                            <w:pPr>
                              <w:pStyle w:val="Kpalrs"/>
                              <w:rPr>
                                <w:rFonts w:cs="Lohit Hindi"/>
                              </w:rPr>
                            </w:pPr>
                            <w:r>
                              <w:fldChar w:fldCharType="begin"/>
                            </w:r>
                            <w:r>
                              <w:instrText xml:space="preserve"> SEQ ábra \* ARABIC </w:instrText>
                            </w:r>
                            <w:r>
                              <w:fldChar w:fldCharType="separate"/>
                            </w:r>
                            <w:r>
                              <w:rPr>
                                <w:noProof/>
                              </w:rPr>
                              <w:t>44</w:t>
                            </w:r>
                            <w:r>
                              <w:fldChar w:fldCharType="end"/>
                            </w:r>
                            <w:r w:rsidR="00AA1238">
                              <w:t>. ábra</w:t>
                            </w:r>
                            <w:bookmarkEnd w:id="170"/>
                            <w:r w:rsidR="00AA1238">
                              <w:t>: Megjelenített hónap egy kevert hónapú héten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42B42" id="_x0000_s1085" type="#_x0000_t202" style="position:absolute;left:0;text-align:left;margin-left:388.15pt;margin-top:82.5pt;width:439.35pt;height:37.8pt;z-index:251812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" stroked="f">
                <v:textbox inset="0,0,0,0">
                  <w:txbxContent>
                    <w:bookmarkStart w:id="171" w:name="_Ref182466990"/>
                    <w:p w14:paraId="1D97F96F" w14:textId="23CA8158" w:rsidR="00AA1238" w:rsidRPr="005C7544" w:rsidRDefault="004B0C06" w:rsidP="00AA1238">
                      <w:pPr>
                        <w:pStyle w:val="Kpalrs"/>
                        <w:rPr>
                          <w:rFonts w:cs="Lohit Hindi"/>
                        </w:rPr>
                      </w:pPr>
                      <w:r>
                        <w:fldChar w:fldCharType="begin"/>
                      </w:r>
                      <w:r>
                        <w:instrText xml:space="preserve"> SEQ ábra \* ARABIC </w:instrText>
                      </w:r>
                      <w:r>
                        <w:fldChar w:fldCharType="separate"/>
                      </w:r>
                      <w:r>
                        <w:rPr>
                          <w:noProof/>
                        </w:rPr>
                        <w:t>44</w:t>
                      </w:r>
                      <w:r>
                        <w:fldChar w:fldCharType="end"/>
                      </w:r>
                      <w:r w:rsidR="00AA1238">
                        <w:t>. ábra</w:t>
                      </w:r>
                      <w:bookmarkEnd w:id="171"/>
                      <w:r w:rsidR="00AA1238">
                        <w:t>: Megjelenített hónap egy kevert hónapú héten (saját)</w:t>
                      </w:r>
                    </w:p>
                  </w:txbxContent>
                </v:textbox>
                <w10:wrap type="topAndBottom" anchorx="margin"/>
              </v:shape>
            </w:pict>
          </mc:Fallback>
        </mc:AlternateContent>
      </w:r>
    </w:p>
    <w:p w14:paraId="77A15B4E" w14:textId="77777777" w:rsidR="004509C7" w:rsidRDefault="004509C7">
      <w:pPr>
        <w:widowControl/>
        <w:suppressAutoHyphens w:val="0"/>
        <w:spacing w:line="240" w:lineRule="auto"/>
        <w:jc w:val="left"/>
      </w:pPr>
      <w:r>
        <w:br w:type="page"/>
      </w:r>
    </w:p>
    <w:p w14:paraId="60B5653D" w14:textId="16DF0C6A" w:rsidR="004509C7" w:rsidRPr="004509C7" w:rsidRDefault="00097CA3" w:rsidP="004509C7">
      <w:pPr>
        <w:pStyle w:val="Cmsor3"/>
        <w:numPr>
          <w:ilvl w:val="2"/>
          <w:numId w:val="19"/>
        </w:numPr>
      </w:pPr>
      <w:r>
        <w:lastRenderedPageBreak/>
        <w:t>Lapozás</w:t>
      </w:r>
    </w:p>
    <w:p w14:paraId="2C9E621B" w14:textId="4604D1A5" w:rsidR="00097CA3" w:rsidRDefault="00097CA3" w:rsidP="00097CA3">
      <w:r w:rsidRPr="00097CA3">
        <w:t>Igazán fontos feladata egy naptárnak, hogy ne csak az aktuális, vagy egy adott hetet lássunk, és kérhessünk le rajta, hanem amelyiket szeretnénk. Ezt többféleképp is meg lehet oldani, például egy kicsinyített nézetben az adott hónap minden hetét megjelenítve, és egy hétre kattintva azt nagyítva, vagy esetleg, amit én választottam, egyszerre egy hetet mutatva, és lapozással a hetek között lépkedve. Ez a hozzáállás szerintem ennek a komponensnek jobban áll, hiszen arra hivatott, hogy az oldalra látogatók láthassák a lefoglalt időpontokat, és maguk is időpontot foglalhassanak. Szerintem feltételezhető, hogy ezt az időpontfoglalást legtöbb esetben nem három hónap múlvára igyekeznek megtenni, hanem maximum néhány héttel későbbre.</w:t>
      </w:r>
    </w:p>
    <w:p w14:paraId="77947A4D" w14:textId="56D7AD52" w:rsidR="004509C7" w:rsidRDefault="00B534CC" w:rsidP="00097CA3">
      <w:r>
        <w:rPr>
          <w:noProof/>
        </w:rPr>
        <mc:AlternateContent>
          <mc:Choice Requires="wps">
            <w:drawing>
              <wp:anchor distT="45720" distB="45720" distL="114300" distR="114300" simplePos="0" relativeHeight="251840512" behindDoc="0" locked="0" layoutInCell="1" allowOverlap="1" wp14:anchorId="3E911700" wp14:editId="03D4AF60">
                <wp:simplePos x="0" y="0"/>
                <wp:positionH relativeFrom="margin">
                  <wp:align>right</wp:align>
                </wp:positionH>
                <wp:positionV relativeFrom="paragraph">
                  <wp:posOffset>1059180</wp:posOffset>
                </wp:positionV>
                <wp:extent cx="5554980" cy="1404620"/>
                <wp:effectExtent l="0" t="0" r="7620" b="0"/>
                <wp:wrapTopAndBottom/>
                <wp:docPr id="7402971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1C943CEF" w14:textId="77777777" w:rsidR="00B534CC" w:rsidRPr="00B534CC" w:rsidRDefault="00B534CC" w:rsidP="00B534CC">
                            <w:pPr>
                              <w:pStyle w:val="Kd"/>
                              <w:rPr>
                                <w:lang w:eastAsia="hu-HU" w:bidi="ar-SA"/>
                              </w:rPr>
                            </w:pPr>
                            <w:r w:rsidRPr="00B534CC">
                              <w:rPr>
                                <w:color w:val="914C07"/>
                                <w:lang w:eastAsia="hu-HU" w:bidi="ar-SA"/>
                              </w:rPr>
                              <w:t>stepWeek</w:t>
                            </w:r>
                            <w:r w:rsidRPr="00B534CC">
                              <w:rPr>
                                <w:lang w:eastAsia="hu-HU" w:bidi="ar-SA"/>
                              </w:rPr>
                              <w:t xml:space="preserve">(amount: </w:t>
                            </w:r>
                            <w:r w:rsidRPr="00B534CC">
                              <w:rPr>
                                <w:color w:val="0033B3"/>
                                <w:lang w:eastAsia="hu-HU" w:bidi="ar-SA"/>
                              </w:rPr>
                              <w:t>number</w:t>
                            </w:r>
                            <w:r w:rsidRPr="00B534CC">
                              <w:rPr>
                                <w:lang w:eastAsia="hu-HU" w:bidi="ar-SA"/>
                              </w:rPr>
                              <w:t>) {</w:t>
                            </w:r>
                            <w:r w:rsidRPr="00B534CC">
                              <w:rPr>
                                <w:lang w:eastAsia="hu-HU" w:bidi="ar-SA"/>
                              </w:rPr>
                              <w:br/>
                              <w:t xml:space="preserve">  amount *= </w:t>
                            </w:r>
                            <w:r w:rsidRPr="00B534CC">
                              <w:rPr>
                                <w:color w:val="1750EB"/>
                                <w:lang w:eastAsia="hu-HU" w:bidi="ar-SA"/>
                              </w:rPr>
                              <w:t>7</w:t>
                            </w:r>
                            <w:r w:rsidRPr="00B534CC">
                              <w:rPr>
                                <w:lang w:eastAsia="hu-HU" w:bidi="ar-SA"/>
                              </w:rPr>
                              <w: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914C07"/>
                                <w:lang w:eastAsia="hu-HU" w:bidi="ar-SA"/>
                              </w:rPr>
                              <w:t>fillDatesOfWeek</w:t>
                            </w:r>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11700" id="_x0000_s1086" type="#_x0000_t202" style="position:absolute;left:0;text-align:left;margin-left:386.2pt;margin-top:83.4pt;width:437.4pt;height:110.6pt;z-index:251840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" stroked="f">
                <v:textbox style="mso-fit-shape-to-text:t">
                  <w:txbxContent>
                    <w:p w14:paraId="1C943CEF" w14:textId="77777777" w:rsidR="00B534CC" w:rsidRPr="00B534CC" w:rsidRDefault="00B534CC" w:rsidP="00B534CC">
                      <w:pPr>
                        <w:pStyle w:val="Kd"/>
                        <w:rPr>
                          <w:lang w:eastAsia="hu-HU" w:bidi="ar-SA"/>
                        </w:rPr>
                      </w:pPr>
                      <w:r w:rsidRPr="00B534CC">
                        <w:rPr>
                          <w:color w:val="914C07"/>
                          <w:lang w:eastAsia="hu-HU" w:bidi="ar-SA"/>
                        </w:rPr>
                        <w:t>stepWeek</w:t>
                      </w:r>
                      <w:r w:rsidRPr="00B534CC">
                        <w:rPr>
                          <w:lang w:eastAsia="hu-HU" w:bidi="ar-SA"/>
                        </w:rPr>
                        <w:t xml:space="preserve">(amount: </w:t>
                      </w:r>
                      <w:r w:rsidRPr="00B534CC">
                        <w:rPr>
                          <w:color w:val="0033B3"/>
                          <w:lang w:eastAsia="hu-HU" w:bidi="ar-SA"/>
                        </w:rPr>
                        <w:t>number</w:t>
                      </w:r>
                      <w:r w:rsidRPr="00B534CC">
                        <w:rPr>
                          <w:lang w:eastAsia="hu-HU" w:bidi="ar-SA"/>
                        </w:rPr>
                        <w:t>) {</w:t>
                      </w:r>
                      <w:r w:rsidRPr="00B534CC">
                        <w:rPr>
                          <w:lang w:eastAsia="hu-HU" w:bidi="ar-SA"/>
                        </w:rPr>
                        <w:br/>
                        <w:t xml:space="preserve">  amount *= </w:t>
                      </w:r>
                      <w:r w:rsidRPr="00B534CC">
                        <w:rPr>
                          <w:color w:val="1750EB"/>
                          <w:lang w:eastAsia="hu-HU" w:bidi="ar-SA"/>
                        </w:rPr>
                        <w:t>7</w:t>
                      </w:r>
                      <w:r w:rsidRPr="00B534CC">
                        <w:rPr>
                          <w:lang w:eastAsia="hu-HU" w:bidi="ar-SA"/>
                        </w:rPr>
                        <w: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914C07"/>
                          <w:lang w:eastAsia="hu-HU" w:bidi="ar-SA"/>
                        </w:rPr>
                        <w:t>fillDatesOfWeek</w:t>
                      </w:r>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842560" behindDoc="0" locked="0" layoutInCell="1" allowOverlap="1" wp14:anchorId="6F255D88" wp14:editId="3A527EA5">
                <wp:simplePos x="0" y="0"/>
                <wp:positionH relativeFrom="margin">
                  <wp:align>left</wp:align>
                </wp:positionH>
                <wp:positionV relativeFrom="paragraph">
                  <wp:posOffset>582930</wp:posOffset>
                </wp:positionV>
                <wp:extent cx="5554980" cy="457200"/>
                <wp:effectExtent l="0" t="0" r="7620" b="0"/>
                <wp:wrapTopAndBottom/>
                <wp:docPr id="1822014182"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4E91D1CA" w14:textId="3D1DA175" w:rsidR="00B534CC" w:rsidRPr="008F2E3A" w:rsidRDefault="004B0C06" w:rsidP="00B534C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45</w:t>
                            </w:r>
                            <w:r>
                              <w:rPr>
                                <w:noProof/>
                              </w:rPr>
                              <w:fldChar w:fldCharType="end"/>
                            </w:r>
                            <w:r w:rsidR="00B534CC">
                              <w:t>. ábra: A hét léptetése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F255D88" id="_x0000_s1087" type="#_x0000_t202" style="position:absolute;left:0;text-align:left;margin-left:0;margin-top:45.9pt;width:437.4pt;height:36pt;z-index:251842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" stroked="f">
                <v:textbox inset="0,0,0,0">
                  <w:txbxContent>
                    <w:p w14:paraId="4E91D1CA" w14:textId="3D1DA175" w:rsidR="00B534CC" w:rsidRPr="008F2E3A" w:rsidRDefault="004B0C06" w:rsidP="00B534C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45</w:t>
                      </w:r>
                      <w:r>
                        <w:rPr>
                          <w:noProof/>
                        </w:rPr>
                        <w:fldChar w:fldCharType="end"/>
                      </w:r>
                      <w:r w:rsidR="00B534CC">
                        <w:t>. ábra: A hét léptetése (saját)</w:t>
                      </w:r>
                    </w:p>
                  </w:txbxContent>
                </v:textbox>
                <w10:wrap type="topAndBottom" anchorx="margin"/>
              </v:shape>
            </w:pict>
          </mc:Fallback>
        </mc:AlternateContent>
      </w:r>
      <w:r w:rsidR="004509C7">
        <w:t xml:space="preserve">Korábban látott módon a lapozógombok a fejlécben kaptak helyet (pl.: </w:t>
      </w:r>
      <w:r w:rsidR="004509C7">
        <w:fldChar w:fldCharType="begin"/>
      </w:r>
      <w:r w:rsidR="004509C7">
        <w:instrText xml:space="preserve"> REF _Ref182466990 \h </w:instrText>
      </w:r>
      <w:r w:rsidR="004509C7">
        <w:fldChar w:fldCharType="separate"/>
      </w:r>
      <w:r w:rsidR="004509C7">
        <w:rPr>
          <w:noProof/>
        </w:rPr>
        <w:t>44</w:t>
      </w:r>
      <w:r w:rsidR="004509C7">
        <w:t>. ábra</w:t>
      </w:r>
      <w:r w:rsidR="004509C7">
        <w:fldChar w:fldCharType="end"/>
      </w:r>
      <w:r w:rsidR="004509C7">
        <w:t>), és ezekre kattintva lehet egy léppel vissza, tovább lapozni a naptárban.</w:t>
      </w:r>
    </w:p>
    <w:p w14:paraId="6A8B35D2" w14:textId="1C213BA0" w:rsidR="00B534CC" w:rsidRPr="00097CA3" w:rsidRDefault="00B534CC" w:rsidP="00097CA3">
      <w:r>
        <w:t xml:space="preserve">A lapozás tulajdonképpen úgy történik, hogy a </w:t>
      </w:r>
      <w:r w:rsidRPr="00B534CC">
        <w:rPr>
          <w:rStyle w:val="KdChar"/>
        </w:rPr>
        <w:t>stepWeek</w:t>
      </w:r>
      <w:r>
        <w:t xml:space="preserve"> metódust meghívva egy paramétert adok át neki, ami gyakorlatilag az irány, hogy merre léptessük a naptárat. Ez az érték hátra léptetés esetén -1, előre léptetésnél +1. Ez után ez az érték rögtön felszorzódik héttel (mivel egy héten hét nap van), majd ezzel a +7, vagy -7 nappal megnövelt, vagy épp csökkentett dátumot állítom be mind a </w:t>
      </w:r>
      <w:r w:rsidRPr="00B534CC">
        <w:rPr>
          <w:rStyle w:val="KdChar"/>
        </w:rPr>
        <w:t>currentDate</w:t>
      </w:r>
      <w:r>
        <w:t xml:space="preserve">, mind a </w:t>
      </w:r>
      <w:r w:rsidRPr="00B534CC">
        <w:rPr>
          <w:rStyle w:val="KdChar"/>
        </w:rPr>
        <w:t>middleDate</w:t>
      </w:r>
      <w:r>
        <w:t xml:space="preserve"> változó értékének. Ez után az eddig tárgyalt funkciók közül már csak az van hátra, hogy a hét dátumait ismért feltöltsük, amelynek működéséről korábban már volt szó.</w:t>
      </w:r>
    </w:p>
    <w:p w14:paraId="3D0411B4" w14:textId="6A3037C0" w:rsidR="0044130E" w:rsidRDefault="0044130E" w:rsidP="00E7174C"/>
    <w:p w14:paraId="393A0BDE" w14:textId="7C4AD68A" w:rsidR="006E4E1E" w:rsidRDefault="006E4E1E" w:rsidP="00E7174C"/>
    <w:p w14:paraId="50623D74" w14:textId="2C9FBB8B" w:rsidR="006E4E1E" w:rsidRDefault="006E4E1E" w:rsidP="00E7174C"/>
    <w:p w14:paraId="192D4232" w14:textId="45D60F19" w:rsidR="0068185B" w:rsidRPr="00E7174C" w:rsidRDefault="0068185B" w:rsidP="00E7174C"/>
    <w:p w14:paraId="1146517F" w14:textId="3A009A04" w:rsidR="00E7174C" w:rsidRDefault="00E7174C" w:rsidP="00E7174C">
      <w:pPr>
        <w:pStyle w:val="Cmsor2"/>
        <w:numPr>
          <w:ilvl w:val="1"/>
          <w:numId w:val="19"/>
        </w:numPr>
      </w:pPr>
      <w:r>
        <w:lastRenderedPageBreak/>
        <w:t>Események</w:t>
      </w:r>
    </w:p>
    <w:p w14:paraId="396A5222" w14:textId="777AE503" w:rsidR="00E7174C" w:rsidRDefault="00791407" w:rsidP="00E7174C">
      <w:r>
        <w:t>Most, hogy a naptár felülete valójában kész, a következő lépés az események lekérése, és az a naptár azokkal való feltöltése. A kiválasztott naptár a Google Calendar lett, mivel egyrészt jelenleg az egyik, ha nem a legnépszerűbb online naptárszolgáltató, másrészt az Outlook Calendar API hozzáféréséhez Azure Developer fiók kell, amely alapvetően nem ingyenes, csak egy 12 hónapos ingyen próbaidőt biztosít</w:t>
      </w:r>
      <w:r w:rsidR="00B43289">
        <w:t>.</w:t>
      </w:r>
      <w:r>
        <w:t xml:space="preserve"> </w:t>
      </w:r>
      <w:r w:rsidR="00B43289">
        <w:t>A</w:t>
      </w:r>
      <w:r>
        <w:t xml:space="preserve"> Calendly általam fontosnak talált funkciónak használatához pedig autentikáció szükséges, tehát az események lekéréséhez is, szóval nem lehet publikussá tenni naptárat, hogy a megjelenítést bejelentkezés nélkül lehessen végezni.</w:t>
      </w:r>
    </w:p>
    <w:p w14:paraId="605BCFDA" w14:textId="20F658C0" w:rsidR="00B43289" w:rsidRDefault="00B43289" w:rsidP="00B43289">
      <w:pPr>
        <w:pStyle w:val="Cmsor3"/>
        <w:numPr>
          <w:ilvl w:val="2"/>
          <w:numId w:val="19"/>
        </w:numPr>
      </w:pPr>
      <w:r>
        <w:t>Lekérés</w:t>
      </w:r>
    </w:p>
    <w:p w14:paraId="515CBCDB" w14:textId="0CFD2A7E" w:rsidR="00B43289" w:rsidRDefault="00DE7678" w:rsidP="00E7174C">
      <w:r>
        <w:rPr>
          <w:noProof/>
        </w:rPr>
        <mc:AlternateContent>
          <mc:Choice Requires="wps">
            <w:drawing>
              <wp:anchor distT="45720" distB="45720" distL="114300" distR="114300" simplePos="0" relativeHeight="251844608" behindDoc="0" locked="0" layoutInCell="1" allowOverlap="1" wp14:anchorId="4D702D54" wp14:editId="6753DE5E">
                <wp:simplePos x="0" y="0"/>
                <wp:positionH relativeFrom="margin">
                  <wp:align>left</wp:align>
                </wp:positionH>
                <wp:positionV relativeFrom="paragraph">
                  <wp:posOffset>1259840</wp:posOffset>
                </wp:positionV>
                <wp:extent cx="5554980" cy="2110740"/>
                <wp:effectExtent l="0" t="0" r="7620" b="3810"/>
                <wp:wrapSquare wrapText="bothSides"/>
                <wp:docPr id="148606005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110740"/>
                        </a:xfrm>
                        <a:prstGeom prst="rect">
                          <a:avLst/>
                        </a:prstGeom>
                        <a:solidFill>
                          <a:srgbClr val="FFFFFF"/>
                        </a:solidFill>
                        <a:ln w="9525">
                          <a:noFill/>
                          <a:miter lim="800000"/>
                          <a:headEnd/>
                          <a:tailEnd/>
                        </a:ln>
                      </wps:spPr>
                      <wps:txbx>
                        <w:txbxContent>
                          <w:p w14:paraId="7F24FF76" w14:textId="238DE105" w:rsidR="00B43289" w:rsidRPr="00B43289" w:rsidRDefault="00B43289" w:rsidP="00B43289">
                            <w:pPr>
                              <w:pStyle w:val="Kd"/>
                              <w:rPr>
                                <w:lang w:eastAsia="hu-HU" w:bidi="ar-SA"/>
                              </w:rPr>
                            </w:pPr>
                            <w:r w:rsidRPr="00B43289">
                              <w:rPr>
                                <w:color w:val="914C07"/>
                                <w:lang w:eastAsia="hu-HU" w:bidi="ar-SA"/>
                              </w:rPr>
                              <w:t>initCalendar</w:t>
                            </w:r>
                            <w:r w:rsidRPr="00B43289">
                              <w:rPr>
                                <w:lang w:eastAsia="hu-HU" w:bidi="ar-SA"/>
                              </w:rPr>
                              <w:t>() {</w:t>
                            </w:r>
                            <w:r w:rsidRPr="00B43289">
                              <w:rPr>
                                <w:lang w:eastAsia="hu-HU" w:bidi="ar-SA"/>
                              </w:rPr>
                              <w:br/>
                              <w:t xml:space="preserve">  </w:t>
                            </w:r>
                            <w:r w:rsidRPr="00B43289">
                              <w:rPr>
                                <w:color w:val="0033B3"/>
                                <w:lang w:eastAsia="hu-HU" w:bidi="ar-SA"/>
                              </w:rPr>
                              <w:t>this</w:t>
                            </w:r>
                            <w:r w:rsidRPr="00B43289">
                              <w:rPr>
                                <w:lang w:eastAsia="hu-HU" w:bidi="ar-SA"/>
                              </w:rPr>
                              <w:t>.</w:t>
                            </w:r>
                            <w:r w:rsidRPr="00B43289">
                              <w:rPr>
                                <w:color w:val="871094"/>
                                <w:lang w:eastAsia="hu-HU" w:bidi="ar-SA"/>
                              </w:rPr>
                              <w:t>subs</w:t>
                            </w:r>
                            <w:r w:rsidRPr="00B43289">
                              <w:rPr>
                                <w:lang w:eastAsia="hu-HU" w:bidi="ar-SA"/>
                              </w:rPr>
                              <w:t>.</w:t>
                            </w:r>
                            <w:r w:rsidRPr="00B43289">
                              <w:rPr>
                                <w:color w:val="914C07"/>
                                <w:lang w:eastAsia="hu-HU" w:bidi="ar-SA"/>
                              </w:rPr>
                              <w:t>push</w:t>
                            </w:r>
                            <w:r w:rsidRPr="00B43289">
                              <w:rPr>
                                <w:lang w:eastAsia="hu-HU" w:bidi="ar-SA"/>
                              </w:rPr>
                              <w:t>(</w:t>
                            </w:r>
                            <w:r w:rsidRPr="00B43289">
                              <w:rPr>
                                <w:color w:val="0033B3"/>
                                <w:lang w:eastAsia="hu-HU" w:bidi="ar-SA"/>
                              </w:rPr>
                              <w:t>this</w:t>
                            </w:r>
                            <w:r w:rsidRPr="00B43289">
                              <w:rPr>
                                <w:lang w:eastAsia="hu-HU" w:bidi="ar-SA"/>
                              </w:rPr>
                              <w:t>.</w:t>
                            </w:r>
                            <w:r w:rsidRPr="00B43289">
                              <w:rPr>
                                <w:color w:val="871094"/>
                                <w:lang w:eastAsia="hu-HU" w:bidi="ar-SA"/>
                              </w:rPr>
                              <w:t>calendarService</w:t>
                            </w:r>
                            <w:r w:rsidRPr="00B43289">
                              <w:rPr>
                                <w:lang w:eastAsia="hu-HU" w:bidi="ar-SA"/>
                              </w:rPr>
                              <w:t>.</w:t>
                            </w:r>
                            <w:r w:rsidRPr="00B43289">
                              <w:rPr>
                                <w:color w:val="914C07"/>
                                <w:lang w:eastAsia="hu-HU" w:bidi="ar-SA"/>
                              </w:rPr>
                              <w:t>getCalendarEvents</w:t>
                            </w:r>
                            <w:r w:rsidRPr="00B43289">
                              <w:rPr>
                                <w:lang w:eastAsia="hu-HU" w:bidi="ar-SA"/>
                              </w:rPr>
                              <w:t>()</w:t>
                            </w:r>
                            <w:r w:rsidRPr="00B43289">
                              <w:rPr>
                                <w:lang w:eastAsia="hu-HU" w:bidi="ar-SA"/>
                              </w:rPr>
                              <w:br/>
                              <w:t xml:space="preserve">    .</w:t>
                            </w:r>
                            <w:r w:rsidRPr="00B43289">
                              <w:rPr>
                                <w:color w:val="914C07"/>
                                <w:lang w:eastAsia="hu-HU" w:bidi="ar-SA"/>
                              </w:rPr>
                              <w:t>subscribe</w:t>
                            </w:r>
                            <w:r w:rsidRPr="00B43289">
                              <w:rPr>
                                <w:lang w:eastAsia="hu-HU" w:bidi="ar-SA"/>
                              </w:rPr>
                              <w:t>((res) =&gt; {</w:t>
                            </w:r>
                            <w:r w:rsidRPr="00B43289">
                              <w:rPr>
                                <w:lang w:eastAsia="hu-HU" w:bidi="ar-SA"/>
                              </w:rPr>
                              <w:br/>
                              <w:t xml:space="preserve">      </w:t>
                            </w:r>
                            <w:r w:rsidRPr="00B43289">
                              <w:rPr>
                                <w:color w:val="0033B3"/>
                                <w:lang w:eastAsia="hu-HU" w:bidi="ar-SA"/>
                              </w:rPr>
                              <w:t xml:space="preserve">for </w:t>
                            </w:r>
                            <w:r w:rsidRPr="00B43289">
                              <w:rPr>
                                <w:lang w:eastAsia="hu-HU" w:bidi="ar-SA"/>
                              </w:rPr>
                              <w:t>(</w:t>
                            </w:r>
                            <w:r w:rsidRPr="00B43289">
                              <w:rPr>
                                <w:color w:val="0033B3"/>
                                <w:lang w:eastAsia="hu-HU" w:bidi="ar-SA"/>
                              </w:rPr>
                              <w:t xml:space="preserve">let </w:t>
                            </w:r>
                            <w:r w:rsidRPr="00B43289">
                              <w:rPr>
                                <w:color w:val="2A8C7C"/>
                                <w:lang w:eastAsia="hu-HU" w:bidi="ar-SA"/>
                              </w:rPr>
                              <w:t xml:space="preserve">i </w:t>
                            </w:r>
                            <w:r w:rsidRPr="00B43289">
                              <w:rPr>
                                <w:lang w:eastAsia="hu-HU" w:bidi="ar-SA"/>
                              </w:rPr>
                              <w:t xml:space="preserve">= </w:t>
                            </w:r>
                            <w:r w:rsidRPr="00B43289">
                              <w:rPr>
                                <w:color w:val="1750EB"/>
                                <w:lang w:eastAsia="hu-HU" w:bidi="ar-SA"/>
                              </w:rPr>
                              <w:t>1</w:t>
                            </w:r>
                            <w:r w:rsidRPr="00B43289">
                              <w:rPr>
                                <w:lang w:eastAsia="hu-HU" w:bidi="ar-SA"/>
                              </w:rPr>
                              <w:t xml:space="preserve">; </w:t>
                            </w:r>
                            <w:r w:rsidRPr="00B43289">
                              <w:rPr>
                                <w:color w:val="2A8C7C"/>
                                <w:lang w:eastAsia="hu-HU" w:bidi="ar-SA"/>
                              </w:rPr>
                              <w:t xml:space="preserve">i </w:t>
                            </w:r>
                            <w:r w:rsidRPr="00B43289">
                              <w:rPr>
                                <w:lang w:eastAsia="hu-HU" w:bidi="ar-SA"/>
                              </w:rPr>
                              <w:t>&lt; res.</w:t>
                            </w:r>
                            <w:r w:rsidRPr="00B43289">
                              <w:rPr>
                                <w:color w:val="871094"/>
                                <w:lang w:eastAsia="hu-HU" w:bidi="ar-SA"/>
                              </w:rPr>
                              <w:t>length</w:t>
                            </w:r>
                            <w:r w:rsidRPr="00B43289">
                              <w:rPr>
                                <w:lang w:eastAsia="hu-HU" w:bidi="ar-SA"/>
                              </w:rPr>
                              <w:t xml:space="preserve">; </w:t>
                            </w:r>
                            <w:r w:rsidRPr="00B43289">
                              <w:rPr>
                                <w:color w:val="2A8C7C"/>
                                <w:lang w:eastAsia="hu-HU" w:bidi="ar-SA"/>
                              </w:rPr>
                              <w:t>i</w:t>
                            </w:r>
                            <w:r w:rsidRPr="00B43289">
                              <w:rPr>
                                <w:lang w:eastAsia="hu-HU" w:bidi="ar-SA"/>
                              </w:rPr>
                              <w:t>++) {</w:t>
                            </w:r>
                            <w:r w:rsidRPr="00B43289">
                              <w:rPr>
                                <w:lang w:eastAsia="hu-HU" w:bidi="ar-SA"/>
                              </w:rPr>
                              <w:br/>
                              <w:t xml:space="preserve">        res[</w:t>
                            </w:r>
                            <w:r w:rsidRPr="00B43289">
                              <w:rPr>
                                <w:color w:val="1750EB"/>
                                <w:lang w:eastAsia="hu-HU" w:bidi="ar-SA"/>
                              </w:rPr>
                              <w:t>0</w:t>
                            </w:r>
                            <w:r w:rsidRPr="00B43289">
                              <w:rPr>
                                <w:lang w:eastAsia="hu-HU" w:bidi="ar-SA"/>
                              </w:rPr>
                              <w:t>].</w:t>
                            </w:r>
                            <w:r w:rsidRPr="00B43289">
                              <w:rPr>
                                <w:color w:val="871094"/>
                                <w:lang w:eastAsia="hu-HU" w:bidi="ar-SA"/>
                              </w:rPr>
                              <w:t xml:space="preserve">items </w:t>
                            </w:r>
                            <w:r w:rsidRPr="00B43289">
                              <w:rPr>
                                <w:lang w:eastAsia="hu-HU" w:bidi="ar-SA"/>
                              </w:rPr>
                              <w:t>= [...res[</w:t>
                            </w:r>
                            <w:r w:rsidRPr="00B43289">
                              <w:rPr>
                                <w:color w:val="1750EB"/>
                                <w:lang w:eastAsia="hu-HU" w:bidi="ar-SA"/>
                              </w:rPr>
                              <w:t>0</w:t>
                            </w:r>
                            <w:r w:rsidRPr="00B43289">
                              <w:rPr>
                                <w:lang w:eastAsia="hu-HU" w:bidi="ar-SA"/>
                              </w:rPr>
                              <w:t>].</w:t>
                            </w:r>
                            <w:r w:rsidRPr="00B43289">
                              <w:rPr>
                                <w:color w:val="871094"/>
                                <w:lang w:eastAsia="hu-HU" w:bidi="ar-SA"/>
                              </w:rPr>
                              <w:t>items</w:t>
                            </w:r>
                            <w:r w:rsidRPr="00B43289">
                              <w:rPr>
                                <w:lang w:eastAsia="hu-HU" w:bidi="ar-SA"/>
                              </w:rPr>
                              <w:t>, ...res[</w:t>
                            </w:r>
                            <w:r w:rsidRPr="00B43289">
                              <w:rPr>
                                <w:color w:val="2A8C7C"/>
                                <w:lang w:eastAsia="hu-HU" w:bidi="ar-SA"/>
                              </w:rPr>
                              <w:t>i</w:t>
                            </w:r>
                            <w:r w:rsidRPr="00B43289">
                              <w:rPr>
                                <w:lang w:eastAsia="hu-HU" w:bidi="ar-SA"/>
                              </w:rPr>
                              <w:t>].</w:t>
                            </w:r>
                            <w:r w:rsidRPr="00B43289">
                              <w:rPr>
                                <w:color w:val="871094"/>
                                <w:lang w:eastAsia="hu-HU" w:bidi="ar-SA"/>
                              </w:rPr>
                              <w:t>items</w:t>
                            </w:r>
                            <w:r w:rsidRPr="00B43289">
                              <w:rPr>
                                <w:lang w:eastAsia="hu-HU" w:bidi="ar-SA"/>
                              </w:rPr>
                              <w:t>];</w:t>
                            </w:r>
                            <w:r w:rsidRPr="00B43289">
                              <w:rPr>
                                <w:lang w:eastAsia="hu-HU" w:bidi="ar-SA"/>
                              </w:rPr>
                              <w:br/>
                              <w:t xml:space="preserve">      }</w:t>
                            </w:r>
                            <w:r w:rsidRPr="00B43289">
                              <w:rPr>
                                <w:lang w:eastAsia="hu-HU" w:bidi="ar-SA"/>
                              </w:rPr>
                              <w:br/>
                              <w:t xml:space="preserve">      </w:t>
                            </w:r>
                            <w:r w:rsidRPr="00B43289">
                              <w:rPr>
                                <w:color w:val="0033B3"/>
                                <w:lang w:eastAsia="hu-HU" w:bidi="ar-SA"/>
                              </w:rPr>
                              <w:t>this</w:t>
                            </w:r>
                            <w:r w:rsidRPr="00B43289">
                              <w:rPr>
                                <w:lang w:eastAsia="hu-HU" w:bidi="ar-SA"/>
                              </w:rPr>
                              <w:t>.</w:t>
                            </w:r>
                            <w:r w:rsidRPr="00B43289">
                              <w:rPr>
                                <w:color w:val="914C07"/>
                                <w:lang w:eastAsia="hu-HU" w:bidi="ar-SA"/>
                              </w:rPr>
                              <w:t>displayEvents</w:t>
                            </w:r>
                            <w:r w:rsidRPr="00B43289">
                              <w:rPr>
                                <w:lang w:eastAsia="hu-HU" w:bidi="ar-SA"/>
                              </w:rPr>
                              <w:t>(res[</w:t>
                            </w:r>
                            <w:r w:rsidRPr="00B43289">
                              <w:rPr>
                                <w:color w:val="1750EB"/>
                                <w:lang w:eastAsia="hu-HU" w:bidi="ar-SA"/>
                              </w:rPr>
                              <w:t>0</w:t>
                            </w:r>
                            <w:r w:rsidRPr="00B43289">
                              <w:rPr>
                                <w:lang w:eastAsia="hu-HU" w:bidi="ar-SA"/>
                              </w:rPr>
                              <w:t>].</w:t>
                            </w:r>
                            <w:r w:rsidRPr="00B43289">
                              <w:rPr>
                                <w:color w:val="871094"/>
                                <w:lang w:eastAsia="hu-HU" w:bidi="ar-SA"/>
                              </w:rPr>
                              <w:t>items</w:t>
                            </w:r>
                            <w:r w:rsidRPr="00B43289">
                              <w:rPr>
                                <w:lang w:eastAsia="hu-HU" w:bidi="ar-SA"/>
                              </w:rPr>
                              <w:t>);</w:t>
                            </w:r>
                            <w:r w:rsidRPr="00B43289">
                              <w:rPr>
                                <w:lang w:eastAsia="hu-HU" w:bidi="ar-SA"/>
                              </w:rPr>
                              <w:br/>
                              <w:t xml:space="preserve">    }))</w:t>
                            </w:r>
                            <w:r w:rsidRPr="00B43289">
                              <w:rPr>
                                <w:lang w:eastAsia="hu-HU" w:bidi="ar-SA"/>
                              </w:rPr>
                              <w:br/>
                              <w:t>}</w:t>
                            </w:r>
                          </w:p>
                          <w:p w14:paraId="4854B746" w14:textId="369F97C3" w:rsidR="00B43289" w:rsidRDefault="00B43289" w:rsidP="00B4328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02D54" id="_x0000_s1088" type="#_x0000_t202" style="position:absolute;left:0;text-align:left;margin-left:0;margin-top:99.2pt;width:437.4pt;height:166.2pt;z-index:251844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" stroked="f">
                <v:textbox>
                  <w:txbxContent>
                    <w:p w14:paraId="7F24FF76" w14:textId="238DE105" w:rsidR="00B43289" w:rsidRPr="00B43289" w:rsidRDefault="00B43289" w:rsidP="00B43289">
                      <w:pPr>
                        <w:pStyle w:val="Kd"/>
                        <w:rPr>
                          <w:lang w:eastAsia="hu-HU" w:bidi="ar-SA"/>
                        </w:rPr>
                      </w:pPr>
                      <w:r w:rsidRPr="00B43289">
                        <w:rPr>
                          <w:color w:val="914C07"/>
                          <w:lang w:eastAsia="hu-HU" w:bidi="ar-SA"/>
                        </w:rPr>
                        <w:t>initCalendar</w:t>
                      </w:r>
                      <w:r w:rsidRPr="00B43289">
                        <w:rPr>
                          <w:lang w:eastAsia="hu-HU" w:bidi="ar-SA"/>
                        </w:rPr>
                        <w:t>() {</w:t>
                      </w:r>
                      <w:r w:rsidRPr="00B43289">
                        <w:rPr>
                          <w:lang w:eastAsia="hu-HU" w:bidi="ar-SA"/>
                        </w:rPr>
                        <w:br/>
                        <w:t xml:space="preserve">  </w:t>
                      </w:r>
                      <w:r w:rsidRPr="00B43289">
                        <w:rPr>
                          <w:color w:val="0033B3"/>
                          <w:lang w:eastAsia="hu-HU" w:bidi="ar-SA"/>
                        </w:rPr>
                        <w:t>this</w:t>
                      </w:r>
                      <w:r w:rsidRPr="00B43289">
                        <w:rPr>
                          <w:lang w:eastAsia="hu-HU" w:bidi="ar-SA"/>
                        </w:rPr>
                        <w:t>.</w:t>
                      </w:r>
                      <w:r w:rsidRPr="00B43289">
                        <w:rPr>
                          <w:color w:val="871094"/>
                          <w:lang w:eastAsia="hu-HU" w:bidi="ar-SA"/>
                        </w:rPr>
                        <w:t>subs</w:t>
                      </w:r>
                      <w:r w:rsidRPr="00B43289">
                        <w:rPr>
                          <w:lang w:eastAsia="hu-HU" w:bidi="ar-SA"/>
                        </w:rPr>
                        <w:t>.</w:t>
                      </w:r>
                      <w:r w:rsidRPr="00B43289">
                        <w:rPr>
                          <w:color w:val="914C07"/>
                          <w:lang w:eastAsia="hu-HU" w:bidi="ar-SA"/>
                        </w:rPr>
                        <w:t>push</w:t>
                      </w:r>
                      <w:r w:rsidRPr="00B43289">
                        <w:rPr>
                          <w:lang w:eastAsia="hu-HU" w:bidi="ar-SA"/>
                        </w:rPr>
                        <w:t>(</w:t>
                      </w:r>
                      <w:r w:rsidRPr="00B43289">
                        <w:rPr>
                          <w:color w:val="0033B3"/>
                          <w:lang w:eastAsia="hu-HU" w:bidi="ar-SA"/>
                        </w:rPr>
                        <w:t>this</w:t>
                      </w:r>
                      <w:r w:rsidRPr="00B43289">
                        <w:rPr>
                          <w:lang w:eastAsia="hu-HU" w:bidi="ar-SA"/>
                        </w:rPr>
                        <w:t>.</w:t>
                      </w:r>
                      <w:r w:rsidRPr="00B43289">
                        <w:rPr>
                          <w:color w:val="871094"/>
                          <w:lang w:eastAsia="hu-HU" w:bidi="ar-SA"/>
                        </w:rPr>
                        <w:t>calendarService</w:t>
                      </w:r>
                      <w:r w:rsidRPr="00B43289">
                        <w:rPr>
                          <w:lang w:eastAsia="hu-HU" w:bidi="ar-SA"/>
                        </w:rPr>
                        <w:t>.</w:t>
                      </w:r>
                      <w:r w:rsidRPr="00B43289">
                        <w:rPr>
                          <w:color w:val="914C07"/>
                          <w:lang w:eastAsia="hu-HU" w:bidi="ar-SA"/>
                        </w:rPr>
                        <w:t>getCalendarEvents</w:t>
                      </w:r>
                      <w:r w:rsidRPr="00B43289">
                        <w:rPr>
                          <w:lang w:eastAsia="hu-HU" w:bidi="ar-SA"/>
                        </w:rPr>
                        <w:t>()</w:t>
                      </w:r>
                      <w:r w:rsidRPr="00B43289">
                        <w:rPr>
                          <w:lang w:eastAsia="hu-HU" w:bidi="ar-SA"/>
                        </w:rPr>
                        <w:br/>
                        <w:t xml:space="preserve">    .</w:t>
                      </w:r>
                      <w:r w:rsidRPr="00B43289">
                        <w:rPr>
                          <w:color w:val="914C07"/>
                          <w:lang w:eastAsia="hu-HU" w:bidi="ar-SA"/>
                        </w:rPr>
                        <w:t>subscribe</w:t>
                      </w:r>
                      <w:r w:rsidRPr="00B43289">
                        <w:rPr>
                          <w:lang w:eastAsia="hu-HU" w:bidi="ar-SA"/>
                        </w:rPr>
                        <w:t>((res) =&gt; {</w:t>
                      </w:r>
                      <w:r w:rsidRPr="00B43289">
                        <w:rPr>
                          <w:lang w:eastAsia="hu-HU" w:bidi="ar-SA"/>
                        </w:rPr>
                        <w:br/>
                        <w:t xml:space="preserve">      </w:t>
                      </w:r>
                      <w:r w:rsidRPr="00B43289">
                        <w:rPr>
                          <w:color w:val="0033B3"/>
                          <w:lang w:eastAsia="hu-HU" w:bidi="ar-SA"/>
                        </w:rPr>
                        <w:t xml:space="preserve">for </w:t>
                      </w:r>
                      <w:r w:rsidRPr="00B43289">
                        <w:rPr>
                          <w:lang w:eastAsia="hu-HU" w:bidi="ar-SA"/>
                        </w:rPr>
                        <w:t>(</w:t>
                      </w:r>
                      <w:r w:rsidRPr="00B43289">
                        <w:rPr>
                          <w:color w:val="0033B3"/>
                          <w:lang w:eastAsia="hu-HU" w:bidi="ar-SA"/>
                        </w:rPr>
                        <w:t xml:space="preserve">let </w:t>
                      </w:r>
                      <w:r w:rsidRPr="00B43289">
                        <w:rPr>
                          <w:color w:val="2A8C7C"/>
                          <w:lang w:eastAsia="hu-HU" w:bidi="ar-SA"/>
                        </w:rPr>
                        <w:t xml:space="preserve">i </w:t>
                      </w:r>
                      <w:r w:rsidRPr="00B43289">
                        <w:rPr>
                          <w:lang w:eastAsia="hu-HU" w:bidi="ar-SA"/>
                        </w:rPr>
                        <w:t xml:space="preserve">= </w:t>
                      </w:r>
                      <w:r w:rsidRPr="00B43289">
                        <w:rPr>
                          <w:color w:val="1750EB"/>
                          <w:lang w:eastAsia="hu-HU" w:bidi="ar-SA"/>
                        </w:rPr>
                        <w:t>1</w:t>
                      </w:r>
                      <w:r w:rsidRPr="00B43289">
                        <w:rPr>
                          <w:lang w:eastAsia="hu-HU" w:bidi="ar-SA"/>
                        </w:rPr>
                        <w:t xml:space="preserve">; </w:t>
                      </w:r>
                      <w:r w:rsidRPr="00B43289">
                        <w:rPr>
                          <w:color w:val="2A8C7C"/>
                          <w:lang w:eastAsia="hu-HU" w:bidi="ar-SA"/>
                        </w:rPr>
                        <w:t xml:space="preserve">i </w:t>
                      </w:r>
                      <w:r w:rsidRPr="00B43289">
                        <w:rPr>
                          <w:lang w:eastAsia="hu-HU" w:bidi="ar-SA"/>
                        </w:rPr>
                        <w:t>&lt; res.</w:t>
                      </w:r>
                      <w:r w:rsidRPr="00B43289">
                        <w:rPr>
                          <w:color w:val="871094"/>
                          <w:lang w:eastAsia="hu-HU" w:bidi="ar-SA"/>
                        </w:rPr>
                        <w:t>length</w:t>
                      </w:r>
                      <w:r w:rsidRPr="00B43289">
                        <w:rPr>
                          <w:lang w:eastAsia="hu-HU" w:bidi="ar-SA"/>
                        </w:rPr>
                        <w:t xml:space="preserve">; </w:t>
                      </w:r>
                      <w:r w:rsidRPr="00B43289">
                        <w:rPr>
                          <w:color w:val="2A8C7C"/>
                          <w:lang w:eastAsia="hu-HU" w:bidi="ar-SA"/>
                        </w:rPr>
                        <w:t>i</w:t>
                      </w:r>
                      <w:r w:rsidRPr="00B43289">
                        <w:rPr>
                          <w:lang w:eastAsia="hu-HU" w:bidi="ar-SA"/>
                        </w:rPr>
                        <w:t>++) {</w:t>
                      </w:r>
                      <w:r w:rsidRPr="00B43289">
                        <w:rPr>
                          <w:lang w:eastAsia="hu-HU" w:bidi="ar-SA"/>
                        </w:rPr>
                        <w:br/>
                        <w:t xml:space="preserve">        res[</w:t>
                      </w:r>
                      <w:r w:rsidRPr="00B43289">
                        <w:rPr>
                          <w:color w:val="1750EB"/>
                          <w:lang w:eastAsia="hu-HU" w:bidi="ar-SA"/>
                        </w:rPr>
                        <w:t>0</w:t>
                      </w:r>
                      <w:r w:rsidRPr="00B43289">
                        <w:rPr>
                          <w:lang w:eastAsia="hu-HU" w:bidi="ar-SA"/>
                        </w:rPr>
                        <w:t>].</w:t>
                      </w:r>
                      <w:r w:rsidRPr="00B43289">
                        <w:rPr>
                          <w:color w:val="871094"/>
                          <w:lang w:eastAsia="hu-HU" w:bidi="ar-SA"/>
                        </w:rPr>
                        <w:t xml:space="preserve">items </w:t>
                      </w:r>
                      <w:r w:rsidRPr="00B43289">
                        <w:rPr>
                          <w:lang w:eastAsia="hu-HU" w:bidi="ar-SA"/>
                        </w:rPr>
                        <w:t>= [...res[</w:t>
                      </w:r>
                      <w:r w:rsidRPr="00B43289">
                        <w:rPr>
                          <w:color w:val="1750EB"/>
                          <w:lang w:eastAsia="hu-HU" w:bidi="ar-SA"/>
                        </w:rPr>
                        <w:t>0</w:t>
                      </w:r>
                      <w:r w:rsidRPr="00B43289">
                        <w:rPr>
                          <w:lang w:eastAsia="hu-HU" w:bidi="ar-SA"/>
                        </w:rPr>
                        <w:t>].</w:t>
                      </w:r>
                      <w:r w:rsidRPr="00B43289">
                        <w:rPr>
                          <w:color w:val="871094"/>
                          <w:lang w:eastAsia="hu-HU" w:bidi="ar-SA"/>
                        </w:rPr>
                        <w:t>items</w:t>
                      </w:r>
                      <w:r w:rsidRPr="00B43289">
                        <w:rPr>
                          <w:lang w:eastAsia="hu-HU" w:bidi="ar-SA"/>
                        </w:rPr>
                        <w:t>, ...res[</w:t>
                      </w:r>
                      <w:r w:rsidRPr="00B43289">
                        <w:rPr>
                          <w:color w:val="2A8C7C"/>
                          <w:lang w:eastAsia="hu-HU" w:bidi="ar-SA"/>
                        </w:rPr>
                        <w:t>i</w:t>
                      </w:r>
                      <w:r w:rsidRPr="00B43289">
                        <w:rPr>
                          <w:lang w:eastAsia="hu-HU" w:bidi="ar-SA"/>
                        </w:rPr>
                        <w:t>].</w:t>
                      </w:r>
                      <w:r w:rsidRPr="00B43289">
                        <w:rPr>
                          <w:color w:val="871094"/>
                          <w:lang w:eastAsia="hu-HU" w:bidi="ar-SA"/>
                        </w:rPr>
                        <w:t>items</w:t>
                      </w:r>
                      <w:r w:rsidRPr="00B43289">
                        <w:rPr>
                          <w:lang w:eastAsia="hu-HU" w:bidi="ar-SA"/>
                        </w:rPr>
                        <w:t>];</w:t>
                      </w:r>
                      <w:r w:rsidRPr="00B43289">
                        <w:rPr>
                          <w:lang w:eastAsia="hu-HU" w:bidi="ar-SA"/>
                        </w:rPr>
                        <w:br/>
                        <w:t xml:space="preserve">      }</w:t>
                      </w:r>
                      <w:r w:rsidRPr="00B43289">
                        <w:rPr>
                          <w:lang w:eastAsia="hu-HU" w:bidi="ar-SA"/>
                        </w:rPr>
                        <w:br/>
                        <w:t xml:space="preserve">      </w:t>
                      </w:r>
                      <w:r w:rsidRPr="00B43289">
                        <w:rPr>
                          <w:color w:val="0033B3"/>
                          <w:lang w:eastAsia="hu-HU" w:bidi="ar-SA"/>
                        </w:rPr>
                        <w:t>this</w:t>
                      </w:r>
                      <w:r w:rsidRPr="00B43289">
                        <w:rPr>
                          <w:lang w:eastAsia="hu-HU" w:bidi="ar-SA"/>
                        </w:rPr>
                        <w:t>.</w:t>
                      </w:r>
                      <w:r w:rsidRPr="00B43289">
                        <w:rPr>
                          <w:color w:val="914C07"/>
                          <w:lang w:eastAsia="hu-HU" w:bidi="ar-SA"/>
                        </w:rPr>
                        <w:t>displayEvents</w:t>
                      </w:r>
                      <w:r w:rsidRPr="00B43289">
                        <w:rPr>
                          <w:lang w:eastAsia="hu-HU" w:bidi="ar-SA"/>
                        </w:rPr>
                        <w:t>(res[</w:t>
                      </w:r>
                      <w:r w:rsidRPr="00B43289">
                        <w:rPr>
                          <w:color w:val="1750EB"/>
                          <w:lang w:eastAsia="hu-HU" w:bidi="ar-SA"/>
                        </w:rPr>
                        <w:t>0</w:t>
                      </w:r>
                      <w:r w:rsidRPr="00B43289">
                        <w:rPr>
                          <w:lang w:eastAsia="hu-HU" w:bidi="ar-SA"/>
                        </w:rPr>
                        <w:t>].</w:t>
                      </w:r>
                      <w:r w:rsidRPr="00B43289">
                        <w:rPr>
                          <w:color w:val="871094"/>
                          <w:lang w:eastAsia="hu-HU" w:bidi="ar-SA"/>
                        </w:rPr>
                        <w:t>items</w:t>
                      </w:r>
                      <w:r w:rsidRPr="00B43289">
                        <w:rPr>
                          <w:lang w:eastAsia="hu-HU" w:bidi="ar-SA"/>
                        </w:rPr>
                        <w:t>);</w:t>
                      </w:r>
                      <w:r w:rsidRPr="00B43289">
                        <w:rPr>
                          <w:lang w:eastAsia="hu-HU" w:bidi="ar-SA"/>
                        </w:rPr>
                        <w:br/>
                        <w:t xml:space="preserve">    }))</w:t>
                      </w:r>
                      <w:r w:rsidRPr="00B43289">
                        <w:rPr>
                          <w:lang w:eastAsia="hu-HU" w:bidi="ar-SA"/>
                        </w:rPr>
                        <w:br/>
                        <w:t>}</w:t>
                      </w:r>
                    </w:p>
                    <w:p w14:paraId="4854B746" w14:textId="369F97C3" w:rsidR="00B43289" w:rsidRDefault="00B43289" w:rsidP="00B43289">
                      <w:pPr>
                        <w:pStyle w:val="Kd"/>
                      </w:pPr>
                    </w:p>
                  </w:txbxContent>
                </v:textbox>
                <w10:wrap type="square" anchorx="margin"/>
              </v:shape>
            </w:pict>
          </mc:Fallback>
        </mc:AlternateContent>
      </w:r>
      <w:r w:rsidR="00B43289">
        <w:rPr>
          <w:noProof/>
        </w:rPr>
        <mc:AlternateContent>
          <mc:Choice Requires="wps">
            <w:drawing>
              <wp:anchor distT="0" distB="0" distL="114300" distR="114300" simplePos="0" relativeHeight="251846656" behindDoc="0" locked="0" layoutInCell="1" allowOverlap="1" wp14:anchorId="610FF2D7" wp14:editId="7C1B3681">
                <wp:simplePos x="0" y="0"/>
                <wp:positionH relativeFrom="column">
                  <wp:posOffset>-1905</wp:posOffset>
                </wp:positionH>
                <wp:positionV relativeFrom="paragraph">
                  <wp:posOffset>802640</wp:posOffset>
                </wp:positionV>
                <wp:extent cx="5554980" cy="457200"/>
                <wp:effectExtent l="0" t="0" r="7620" b="0"/>
                <wp:wrapSquare wrapText="bothSides"/>
                <wp:docPr id="22491627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8387A9B" w14:textId="0991118D" w:rsidR="00B43289" w:rsidRPr="006039BB" w:rsidRDefault="004B0C06" w:rsidP="00B43289">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46</w:t>
                            </w:r>
                            <w:r>
                              <w:rPr>
                                <w:noProof/>
                              </w:rPr>
                              <w:fldChar w:fldCharType="end"/>
                            </w:r>
                            <w:r w:rsidR="00B43289">
                              <w:t>. ábra: Az események lekérése az initCalendar-ban</w:t>
                            </w:r>
                            <w:r w:rsidR="00E6018B">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10FF2D7" id="_x0000_s1089" type="#_x0000_t202" style="position:absolute;left:0;text-align:left;margin-left:-.15pt;margin-top:63.2pt;width:437.4pt;height:36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" stroked="f">
                <v:textbox inset="0,0,0,0">
                  <w:txbxContent>
                    <w:p w14:paraId="38387A9B" w14:textId="0991118D" w:rsidR="00B43289" w:rsidRPr="006039BB" w:rsidRDefault="004B0C06" w:rsidP="00B43289">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46</w:t>
                      </w:r>
                      <w:r>
                        <w:rPr>
                          <w:noProof/>
                        </w:rPr>
                        <w:fldChar w:fldCharType="end"/>
                      </w:r>
                      <w:r w:rsidR="00B43289">
                        <w:t>. ábra: Az események lekérése az initCalendar-ban</w:t>
                      </w:r>
                      <w:r w:rsidR="00E6018B">
                        <w:t xml:space="preserve"> (saját)</w:t>
                      </w:r>
                    </w:p>
                  </w:txbxContent>
                </v:textbox>
                <w10:wrap type="square"/>
              </v:shape>
            </w:pict>
          </mc:Fallback>
        </mc:AlternateContent>
      </w:r>
      <w:r w:rsidR="00B43289">
        <w:t xml:space="preserve">Az események témakörében a fejlesztés során első lépésként a már meglévő események lekérését és megjelenítését valósítottam meg, amelyet a naptár korábban tárgyalt struktúrájának betöltése után kezdem meg az </w:t>
      </w:r>
      <w:r w:rsidR="00B43289" w:rsidRPr="00B43289">
        <w:rPr>
          <w:rStyle w:val="KdChar"/>
        </w:rPr>
        <w:t>initCalenar</w:t>
      </w:r>
      <w:r w:rsidR="00B43289">
        <w:t xml:space="preserve"> metódus segítségével.</w:t>
      </w:r>
    </w:p>
    <w:p w14:paraId="54DD04E7" w14:textId="1A58CBA3" w:rsidR="00B43289" w:rsidRPr="00E7174C" w:rsidRDefault="00B43289" w:rsidP="00E7174C">
      <w:r>
        <w:t>Itt az RxJs</w:t>
      </w:r>
      <w:r>
        <w:fldChar w:fldCharType="begin"/>
      </w:r>
      <w:r>
        <w:instrText xml:space="preserve"> ADDIN ZOTERO_ITEM CSL_CITATION {"citationID":"5HNN7MGg","properties":{"formattedCitation":"[41]","plainCitation":"[41]","noteIndex":0},"citationItems":[{"id":124,"uris":["http://zotero.org/users/14064510/items/4CTC6YIB"],"itemData":{"id":124,"type":"webpage","language":"en","title":"RxJS","URL":"https://rxjs.dev/","accessed":{"date-parts":[["2024",11,25]]}}}],"schema":"https://github.com/citation-style-language/schema/raw/master/csl-citation.json"} </w:instrText>
      </w:r>
      <w:r>
        <w:fldChar w:fldCharType="separate"/>
      </w:r>
      <w:r w:rsidRPr="00B43289">
        <w:rPr>
          <w:rFonts w:cs="Times New Roman"/>
        </w:rPr>
        <w:t>[41]</w:t>
      </w:r>
      <w:r>
        <w:fldChar w:fldCharType="end"/>
      </w:r>
      <w:r>
        <w:t xml:space="preserve"> Observable</w:t>
      </w:r>
      <w:r w:rsidR="00DE7678">
        <w:fldChar w:fldCharType="begin"/>
      </w:r>
      <w:r w:rsidR="00DE7678">
        <w:instrText xml:space="preserve"> ADDIN ZOTERO_ITEM CSL_CITATION {"citationID":"vakaAo21","properties":{"formattedCitation":"[42]","plainCitation":"[42]","noteIndex":0},"citationItems":[{"id":126,"uris":["http://zotero.org/users/14064510/items/97EMUHPE"],"itemData":{"id":126,"type":"webpage","language":"en","title":"RxJS - Observable","URL":"https://rxjs.dev/guide/observable","accessed":{"date-parts":[["2024",11,25]]}}}],"schema":"https://github.com/citation-style-language/schema/raw/master/csl-citation.json"} </w:instrText>
      </w:r>
      <w:r w:rsidR="00DE7678">
        <w:fldChar w:fldCharType="separate"/>
      </w:r>
      <w:r w:rsidR="00DE7678" w:rsidRPr="00DE7678">
        <w:rPr>
          <w:rFonts w:cs="Times New Roman"/>
        </w:rPr>
        <w:t>[42]</w:t>
      </w:r>
      <w:r w:rsidR="00DE7678">
        <w:fldChar w:fldCharType="end"/>
      </w:r>
      <w:r w:rsidR="00DE7678">
        <w:t xml:space="preserve"> kollekcióját használom, melyet a </w:t>
      </w:r>
      <w:r w:rsidR="00DE7678" w:rsidRPr="00DE7678">
        <w:rPr>
          <w:rStyle w:val="KdChar"/>
        </w:rPr>
        <w:t>getCalendarEvents()</w:t>
      </w:r>
    </w:p>
    <w:p w14:paraId="625EB84A" w14:textId="432A856A" w:rsidR="00883A73" w:rsidRDefault="00DE7678" w:rsidP="00AB60E7">
      <w:r>
        <w:rPr>
          <w:noProof/>
        </w:rPr>
        <w:t xml:space="preserve">ad vissza. Ez egy olyan kollekció, amely a </w:t>
      </w:r>
      <w:r w:rsidRPr="00DE7678">
        <w:rPr>
          <w:rStyle w:val="KdChar"/>
        </w:rPr>
        <w:t>Promise</w:t>
      </w:r>
      <w:r>
        <w:rPr>
          <w:noProof/>
        </w:rPr>
        <w:t xml:space="preserve">-hez hasonlítható, annyi különbséggel, hogy több adatot is képes emittálni, míg a </w:t>
      </w:r>
      <w:r w:rsidRPr="00DE7678">
        <w:rPr>
          <w:rStyle w:val="KdChar"/>
        </w:rPr>
        <w:t>Promise</w:t>
      </w:r>
      <w:r>
        <w:rPr>
          <w:noProof/>
        </w:rPr>
        <w:t xml:space="preserve"> csak egyet (szigorúan véve a </w:t>
      </w:r>
      <w:r w:rsidRPr="00DE7678">
        <w:rPr>
          <w:rStyle w:val="KdChar"/>
        </w:rPr>
        <w:t>Promise</w:t>
      </w:r>
      <w:r>
        <w:rPr>
          <w:noProof/>
        </w:rPr>
        <w:t xml:space="preserve"> is tud több adatot visszaadni, ha azok objektumba, vagy tömbbe vannak foglalva, de az </w:t>
      </w:r>
      <w:r w:rsidRPr="00DE7678">
        <w:rPr>
          <w:rStyle w:val="KdChar"/>
        </w:rPr>
        <w:t>Observable</w:t>
      </w:r>
      <w:r>
        <w:rPr>
          <w:noProof/>
        </w:rPr>
        <w:t xml:space="preserve"> több tömböt és objektumot is vissza tud adni). Leggyakrabban aszinkron folyamatok esetén hasznos, mikor nem tudjuk mikor fogunk kapni adatot, és esetleg azt sem, hogy mennyit. A </w:t>
      </w:r>
      <w:r w:rsidRPr="00DE7678">
        <w:rPr>
          <w:rStyle w:val="KdChar"/>
        </w:rPr>
        <w:t>subscribe()</w:t>
      </w:r>
      <w:r>
        <w:rPr>
          <w:noProof/>
        </w:rPr>
        <w:t xml:space="preserve"> metódussal egy </w:t>
      </w:r>
      <w:r w:rsidRPr="00DE7678">
        <w:rPr>
          <w:rStyle w:val="KdChar"/>
        </w:rPr>
        <w:t>Subscription</w:t>
      </w:r>
      <w:r>
        <w:rPr>
          <w:noProof/>
        </w:rPr>
        <w:t xml:space="preserve"> objektum jön létre, </w:t>
      </w:r>
      <w:r>
        <w:rPr>
          <w:noProof/>
        </w:rPr>
        <w:lastRenderedPageBreak/>
        <w:t xml:space="preserve">amelyről ha nem iratkozunk le tovább foglalja a memóriát úgy is, ha nincs használatban többé az a feliratkozás. Emiatt van belerakva egy </w:t>
      </w:r>
      <w:r w:rsidRPr="00DE7678">
        <w:rPr>
          <w:rStyle w:val="KdChar"/>
        </w:rPr>
        <w:t>subs</w:t>
      </w:r>
      <w:r>
        <w:rPr>
          <w:rStyle w:val="KdChar"/>
        </w:rPr>
        <w:t xml:space="preserve"> </w:t>
      </w:r>
      <w:r w:rsidRPr="00DE7678">
        <w:t>tömbbe</w:t>
      </w:r>
      <w:r>
        <w:t>, amely a komponens életciklusának végén törlődik.</w:t>
      </w:r>
    </w:p>
    <w:p w14:paraId="6540774E" w14:textId="5A493486" w:rsidR="00DE7678" w:rsidRDefault="00E6018B" w:rsidP="00AB60E7">
      <w:r>
        <w:rPr>
          <w:noProof/>
        </w:rPr>
        <mc:AlternateContent>
          <mc:Choice Requires="wps">
            <w:drawing>
              <wp:anchor distT="45720" distB="45720" distL="114300" distR="114300" simplePos="0" relativeHeight="251848704" behindDoc="0" locked="0" layoutInCell="1" allowOverlap="1" wp14:anchorId="74A76F5B" wp14:editId="641FD2B5">
                <wp:simplePos x="0" y="0"/>
                <wp:positionH relativeFrom="margin">
                  <wp:posOffset>-1905</wp:posOffset>
                </wp:positionH>
                <wp:positionV relativeFrom="paragraph">
                  <wp:posOffset>1217930</wp:posOffset>
                </wp:positionV>
                <wp:extent cx="5554980" cy="1404620"/>
                <wp:effectExtent l="0" t="0" r="7620" b="0"/>
                <wp:wrapSquare wrapText="bothSides"/>
                <wp:docPr id="6341527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59B49F1D" w14:textId="2E4A8C06" w:rsidR="00DE7678" w:rsidRPr="00DE7678" w:rsidRDefault="00DE7678" w:rsidP="00DE7678">
                            <w:pPr>
                              <w:pStyle w:val="Kd"/>
                              <w:rPr>
                                <w:color w:val="080808"/>
                                <w:lang w:eastAsia="hu-HU" w:bidi="ar-SA"/>
                              </w:rPr>
                            </w:pPr>
                            <w:r w:rsidRPr="00DE7678">
                              <w:rPr>
                                <w:lang w:eastAsia="hu-HU" w:bidi="ar-SA"/>
                              </w:rPr>
                              <w:t>getCalendarEvents</w:t>
                            </w:r>
                            <w:r w:rsidRPr="00DE7678">
                              <w:rPr>
                                <w:color w:val="080808"/>
                                <w:lang w:eastAsia="hu-HU" w:bidi="ar-SA"/>
                              </w:rPr>
                              <w:t xml:space="preserve">(date: </w:t>
                            </w:r>
                            <w:r w:rsidRPr="00DE7678">
                              <w:rPr>
                                <w:color w:val="000000"/>
                                <w:lang w:eastAsia="hu-HU" w:bidi="ar-SA"/>
                              </w:rPr>
                              <w:t xml:space="preserve">Date </w:t>
                            </w:r>
                            <w:r w:rsidRPr="00DE7678">
                              <w:rPr>
                                <w:color w:val="080808"/>
                                <w:lang w:eastAsia="hu-HU" w:bidi="ar-SA"/>
                              </w:rPr>
                              <w:t xml:space="preserve">= </w:t>
                            </w:r>
                            <w:r w:rsidRPr="00DE7678">
                              <w:rPr>
                                <w:color w:val="0033B3"/>
                                <w:lang w:eastAsia="hu-HU" w:bidi="ar-SA"/>
                              </w:rPr>
                              <w:t xml:space="preserve">new </w:t>
                            </w:r>
                            <w:r w:rsidRPr="00DE7678">
                              <w:rPr>
                                <w:color w:val="830091"/>
                                <w:lang w:eastAsia="hu-HU" w:bidi="ar-SA"/>
                              </w:rPr>
                              <w:t>Date</w:t>
                            </w:r>
                            <w:r w:rsidRPr="00DE7678">
                              <w:rPr>
                                <w:color w:val="080808"/>
                                <w:lang w:eastAsia="hu-HU" w:bidi="ar-SA"/>
                              </w:rPr>
                              <w:t xml:space="preserve">()): </w:t>
                            </w:r>
                            <w:r w:rsidRPr="00DE7678">
                              <w:rPr>
                                <w:color w:val="000000"/>
                                <w:lang w:eastAsia="hu-HU" w:bidi="ar-SA"/>
                              </w:rPr>
                              <w:t>Observable</w:t>
                            </w:r>
                            <w:r w:rsidRPr="00DE7678">
                              <w:rPr>
                                <w:color w:val="080808"/>
                                <w:lang w:eastAsia="hu-HU" w:bidi="ar-SA"/>
                              </w:rPr>
                              <w:t>&lt;</w:t>
                            </w:r>
                            <w:r w:rsidRPr="00DE7678">
                              <w:rPr>
                                <w:color w:val="0033B3"/>
                                <w:lang w:eastAsia="hu-HU" w:bidi="ar-SA"/>
                              </w:rPr>
                              <w:t>any</w:t>
                            </w:r>
                            <w:r w:rsidRPr="00DE7678">
                              <w:rPr>
                                <w:color w:val="080808"/>
                                <w:lang w:eastAsia="hu-HU" w:bidi="ar-SA"/>
                              </w:rPr>
                              <w:t>[]&gt; {</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startOfWeek </w:t>
                            </w:r>
                            <w:r w:rsidRPr="00DE7678">
                              <w:rPr>
                                <w:color w:val="080808"/>
                                <w:lang w:eastAsia="hu-HU" w:bidi="ar-SA"/>
                              </w:rPr>
                              <w:t xml:space="preserve">= </w:t>
                            </w:r>
                            <w:r w:rsidRPr="00DE7678">
                              <w:rPr>
                                <w:color w:val="0033B3"/>
                                <w:lang w:eastAsia="hu-HU" w:bidi="ar-SA"/>
                              </w:rPr>
                              <w:t>this</w:t>
                            </w:r>
                            <w:r w:rsidRPr="00DE7678">
                              <w:rPr>
                                <w:color w:val="080808"/>
                                <w:lang w:eastAsia="hu-HU" w:bidi="ar-SA"/>
                              </w:rPr>
                              <w:t>.</w:t>
                            </w:r>
                            <w:r w:rsidRPr="00DE7678">
                              <w:rPr>
                                <w:lang w:eastAsia="hu-HU" w:bidi="ar-SA"/>
                              </w:rPr>
                              <w:t>getStartOfWeek</w:t>
                            </w:r>
                            <w:r w:rsidRPr="00DE7678">
                              <w:rPr>
                                <w:color w:val="080808"/>
                                <w:lang w:eastAsia="hu-HU" w:bidi="ar-SA"/>
                              </w:rPr>
                              <w:t>(date);</w:t>
                            </w:r>
                            <w:r w:rsidRPr="00DE7678">
                              <w:rPr>
                                <w:color w:val="080808"/>
                                <w:lang w:eastAsia="hu-HU" w:bidi="ar-SA"/>
                              </w:rPr>
                              <w:br/>
                              <w:t xml:space="preserve">  </w:t>
                            </w:r>
                            <w:r w:rsidRPr="00DE7678">
                              <w:rPr>
                                <w:color w:val="2A8C7C"/>
                                <w:lang w:eastAsia="hu-HU" w:bidi="ar-SA"/>
                              </w:rPr>
                              <w:t>startOfWeek</w:t>
                            </w:r>
                            <w:r w:rsidRPr="00DE7678">
                              <w:rPr>
                                <w:color w:val="080808"/>
                                <w:lang w:eastAsia="hu-HU" w:bidi="ar-SA"/>
                              </w:rPr>
                              <w:t>.</w:t>
                            </w:r>
                            <w:r w:rsidRPr="00DE7678">
                              <w:rPr>
                                <w:lang w:eastAsia="hu-HU" w:bidi="ar-SA"/>
                              </w:rPr>
                              <w:t>setHours</w:t>
                            </w:r>
                            <w:r w:rsidRPr="00DE7678">
                              <w:rPr>
                                <w:color w:val="080808"/>
                                <w:lang w:eastAsia="hu-HU" w:bidi="ar-SA"/>
                              </w:rPr>
                              <w:t>(</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offset </w:t>
                            </w:r>
                            <w:r w:rsidRPr="00DE7678">
                              <w:rPr>
                                <w:color w:val="080808"/>
                                <w:lang w:eastAsia="hu-HU" w:bidi="ar-SA"/>
                              </w:rPr>
                              <w:t xml:space="preserve">= </w:t>
                            </w:r>
                            <w:r w:rsidRPr="00DE7678">
                              <w:rPr>
                                <w:color w:val="2A8C7C"/>
                                <w:lang w:eastAsia="hu-HU" w:bidi="ar-SA"/>
                              </w:rPr>
                              <w:t>startOfWeek</w:t>
                            </w:r>
                            <w:r w:rsidRPr="00DE7678">
                              <w:rPr>
                                <w:color w:val="080808"/>
                                <w:lang w:eastAsia="hu-HU" w:bidi="ar-SA"/>
                              </w:rPr>
                              <w:t>.</w:t>
                            </w:r>
                            <w:r w:rsidRPr="00DE7678">
                              <w:rPr>
                                <w:lang w:eastAsia="hu-HU" w:bidi="ar-SA"/>
                              </w:rPr>
                              <w:t>getTimezoneOffset</w:t>
                            </w:r>
                            <w:r w:rsidRPr="00DE7678">
                              <w:rPr>
                                <w:color w:val="080808"/>
                                <w:lang w:eastAsia="hu-HU" w:bidi="ar-SA"/>
                              </w:rPr>
                              <w:t xml:space="preserve">(); </w:t>
                            </w:r>
                            <w:r w:rsidRPr="00DE7678">
                              <w:rPr>
                                <w:i/>
                                <w:iCs/>
                                <w:color w:val="8C8C8C"/>
                                <w:lang w:eastAsia="hu-HU" w:bidi="ar-SA"/>
                              </w:rPr>
                              <w:t>//percben adja vissza</w:t>
                            </w:r>
                            <w:r w:rsidRPr="00DE7678">
                              <w:rPr>
                                <w:i/>
                                <w:iCs/>
                                <w:color w:val="8C8C8C"/>
                                <w:lang w:eastAsia="hu-HU" w:bidi="ar-SA"/>
                              </w:rPr>
                              <w:br/>
                              <w:t xml:space="preserve">  </w:t>
                            </w:r>
                            <w:r w:rsidRPr="00DE7678">
                              <w:rPr>
                                <w:color w:val="2A8C7C"/>
                                <w:lang w:eastAsia="hu-HU" w:bidi="ar-SA"/>
                              </w:rPr>
                              <w:t>startOfWeek</w:t>
                            </w:r>
                            <w:r w:rsidRPr="00DE7678">
                              <w:rPr>
                                <w:color w:val="080808"/>
                                <w:lang w:eastAsia="hu-HU" w:bidi="ar-SA"/>
                              </w:rPr>
                              <w:t>.</w:t>
                            </w:r>
                            <w:r w:rsidRPr="00DE7678">
                              <w:rPr>
                                <w:lang w:eastAsia="hu-HU" w:bidi="ar-SA"/>
                              </w:rPr>
                              <w:t>setMinutes</w:t>
                            </w:r>
                            <w:r w:rsidRPr="00DE7678">
                              <w:rPr>
                                <w:color w:val="080808"/>
                                <w:lang w:eastAsia="hu-HU" w:bidi="ar-SA"/>
                              </w:rPr>
                              <w:t>(</w:t>
                            </w:r>
                            <w:r w:rsidRPr="00DE7678">
                              <w:rPr>
                                <w:color w:val="2A8C7C"/>
                                <w:lang w:eastAsia="hu-HU" w:bidi="ar-SA"/>
                              </w:rPr>
                              <w:t>startOfWeek</w:t>
                            </w:r>
                            <w:r w:rsidRPr="00DE7678">
                              <w:rPr>
                                <w:color w:val="080808"/>
                                <w:lang w:eastAsia="hu-HU" w:bidi="ar-SA"/>
                              </w:rPr>
                              <w:t>.</w:t>
                            </w:r>
                            <w:r w:rsidRPr="00DE7678">
                              <w:rPr>
                                <w:lang w:eastAsia="hu-HU" w:bidi="ar-SA"/>
                              </w:rPr>
                              <w:t>getMinutes</w:t>
                            </w:r>
                            <w:r w:rsidRPr="00DE7678">
                              <w:rPr>
                                <w:color w:val="080808"/>
                                <w:lang w:eastAsia="hu-HU" w:bidi="ar-SA"/>
                              </w:rPr>
                              <w:t xml:space="preserve">() - </w:t>
                            </w:r>
                            <w:r w:rsidRPr="00DE7678">
                              <w:rPr>
                                <w:color w:val="2A8C7C"/>
                                <w:lang w:eastAsia="hu-HU" w:bidi="ar-SA"/>
                              </w:rPr>
                              <w:t>offset</w:t>
                            </w:r>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endOfWeek </w:t>
                            </w:r>
                            <w:r w:rsidRPr="00DE7678">
                              <w:rPr>
                                <w:color w:val="080808"/>
                                <w:lang w:eastAsia="hu-HU" w:bidi="ar-SA"/>
                              </w:rPr>
                              <w:t xml:space="preserve">= </w:t>
                            </w:r>
                            <w:r w:rsidRPr="00DE7678">
                              <w:rPr>
                                <w:color w:val="0033B3"/>
                                <w:lang w:eastAsia="hu-HU" w:bidi="ar-SA"/>
                              </w:rPr>
                              <w:t>this</w:t>
                            </w:r>
                            <w:r w:rsidRPr="00DE7678">
                              <w:rPr>
                                <w:color w:val="080808"/>
                                <w:lang w:eastAsia="hu-HU" w:bidi="ar-SA"/>
                              </w:rPr>
                              <w:t>.</w:t>
                            </w:r>
                            <w:r w:rsidRPr="00DE7678">
                              <w:rPr>
                                <w:lang w:eastAsia="hu-HU" w:bidi="ar-SA"/>
                              </w:rPr>
                              <w:t>getEndOfWeek</w:t>
                            </w:r>
                            <w:r w:rsidRPr="00DE7678">
                              <w:rPr>
                                <w:color w:val="080808"/>
                                <w:lang w:eastAsia="hu-HU" w:bidi="ar-SA"/>
                              </w:rPr>
                              <w:t>(date);</w:t>
                            </w:r>
                            <w:r w:rsidRPr="00DE7678">
                              <w:rPr>
                                <w:color w:val="080808"/>
                                <w:lang w:eastAsia="hu-HU" w:bidi="ar-SA"/>
                              </w:rPr>
                              <w:br/>
                              <w:t xml:space="preserve">  </w:t>
                            </w:r>
                            <w:r w:rsidRPr="00DE7678">
                              <w:rPr>
                                <w:color w:val="2A8C7C"/>
                                <w:lang w:eastAsia="hu-HU" w:bidi="ar-SA"/>
                              </w:rPr>
                              <w:t>endOfWeek</w:t>
                            </w:r>
                            <w:r w:rsidRPr="00DE7678">
                              <w:rPr>
                                <w:color w:val="080808"/>
                                <w:lang w:eastAsia="hu-HU" w:bidi="ar-SA"/>
                              </w:rPr>
                              <w:t>.</w:t>
                            </w:r>
                            <w:r w:rsidRPr="00DE7678">
                              <w:rPr>
                                <w:lang w:eastAsia="hu-HU" w:bidi="ar-SA"/>
                              </w:rPr>
                              <w:t>setHours</w:t>
                            </w:r>
                            <w:r w:rsidRPr="00DE7678">
                              <w:rPr>
                                <w:color w:val="080808"/>
                                <w:lang w:eastAsia="hu-HU" w:bidi="ar-SA"/>
                              </w:rPr>
                              <w:t>(</w:t>
                            </w:r>
                            <w:r w:rsidRPr="00DE7678">
                              <w:rPr>
                                <w:color w:val="1750EB"/>
                                <w:lang w:eastAsia="hu-HU" w:bidi="ar-SA"/>
                              </w:rPr>
                              <w:t>23</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999</w:t>
                            </w:r>
                            <w:r w:rsidRPr="00DE7678">
                              <w:rPr>
                                <w:color w:val="080808"/>
                                <w:lang w:eastAsia="hu-HU" w:bidi="ar-SA"/>
                              </w:rPr>
                              <w:t>);</w:t>
                            </w:r>
                            <w:r w:rsidRPr="00DE7678">
                              <w:rPr>
                                <w:color w:val="080808"/>
                                <w:lang w:eastAsia="hu-HU" w:bidi="ar-SA"/>
                              </w:rPr>
                              <w:br/>
                              <w:t xml:space="preserve">  </w:t>
                            </w:r>
                            <w:r w:rsidRPr="00DE7678">
                              <w:rPr>
                                <w:color w:val="2A8C7C"/>
                                <w:lang w:eastAsia="hu-HU" w:bidi="ar-SA"/>
                              </w:rPr>
                              <w:t>endOfWeek</w:t>
                            </w:r>
                            <w:r w:rsidRPr="00DE7678">
                              <w:rPr>
                                <w:color w:val="080808"/>
                                <w:lang w:eastAsia="hu-HU" w:bidi="ar-SA"/>
                              </w:rPr>
                              <w:t>.</w:t>
                            </w:r>
                            <w:r w:rsidRPr="00DE7678">
                              <w:rPr>
                                <w:lang w:eastAsia="hu-HU" w:bidi="ar-SA"/>
                              </w:rPr>
                              <w:t>setMinutes</w:t>
                            </w:r>
                            <w:r w:rsidRPr="00DE7678">
                              <w:rPr>
                                <w:color w:val="080808"/>
                                <w:lang w:eastAsia="hu-HU" w:bidi="ar-SA"/>
                              </w:rPr>
                              <w:t>(</w:t>
                            </w:r>
                            <w:r w:rsidRPr="00DE7678">
                              <w:rPr>
                                <w:color w:val="2A8C7C"/>
                                <w:lang w:eastAsia="hu-HU" w:bidi="ar-SA"/>
                              </w:rPr>
                              <w:t>endOfWeek</w:t>
                            </w:r>
                            <w:r w:rsidRPr="00DE7678">
                              <w:rPr>
                                <w:color w:val="080808"/>
                                <w:lang w:eastAsia="hu-HU" w:bidi="ar-SA"/>
                              </w:rPr>
                              <w:t>.</w:t>
                            </w:r>
                            <w:r w:rsidRPr="00DE7678">
                              <w:rPr>
                                <w:lang w:eastAsia="hu-HU" w:bidi="ar-SA"/>
                              </w:rPr>
                              <w:t>getMinutes</w:t>
                            </w:r>
                            <w:r w:rsidRPr="00DE7678">
                              <w:rPr>
                                <w:color w:val="080808"/>
                                <w:lang w:eastAsia="hu-HU" w:bidi="ar-SA"/>
                              </w:rPr>
                              <w:t xml:space="preserve">() - </w:t>
                            </w:r>
                            <w:r w:rsidRPr="00DE7678">
                              <w:rPr>
                                <w:color w:val="2A8C7C"/>
                                <w:lang w:eastAsia="hu-HU" w:bidi="ar-SA"/>
                              </w:rPr>
                              <w:t>offset</w:t>
                            </w:r>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startDateTime </w:t>
                            </w:r>
                            <w:r w:rsidRPr="00DE7678">
                              <w:rPr>
                                <w:color w:val="080808"/>
                                <w:lang w:eastAsia="hu-HU" w:bidi="ar-SA"/>
                              </w:rPr>
                              <w:t xml:space="preserve">= </w:t>
                            </w:r>
                            <w:r w:rsidRPr="00DE7678">
                              <w:rPr>
                                <w:color w:val="2A8C7C"/>
                                <w:lang w:eastAsia="hu-HU" w:bidi="ar-SA"/>
                              </w:rPr>
                              <w:t>startOfWeek</w:t>
                            </w:r>
                            <w:r w:rsidRPr="00DE7678">
                              <w:rPr>
                                <w:color w:val="080808"/>
                                <w:lang w:eastAsia="hu-HU" w:bidi="ar-SA"/>
                              </w:rPr>
                              <w:t>.</w:t>
                            </w:r>
                            <w:r w:rsidRPr="00DE7678">
                              <w:rPr>
                                <w:lang w:eastAsia="hu-HU" w:bidi="ar-SA"/>
                              </w:rPr>
                              <w:t>toISOString</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endDateTime </w:t>
                            </w:r>
                            <w:r w:rsidRPr="00DE7678">
                              <w:rPr>
                                <w:color w:val="080808"/>
                                <w:lang w:eastAsia="hu-HU" w:bidi="ar-SA"/>
                              </w:rPr>
                              <w:t xml:space="preserve">= </w:t>
                            </w:r>
                            <w:r w:rsidRPr="00DE7678">
                              <w:rPr>
                                <w:color w:val="2A8C7C"/>
                                <w:lang w:eastAsia="hu-HU" w:bidi="ar-SA"/>
                              </w:rPr>
                              <w:t>endOfWeek</w:t>
                            </w:r>
                            <w:r w:rsidRPr="00DE7678">
                              <w:rPr>
                                <w:color w:val="080808"/>
                                <w:lang w:eastAsia="hu-HU" w:bidi="ar-SA"/>
                              </w:rPr>
                              <w:t>.</w:t>
                            </w:r>
                            <w:r w:rsidRPr="00DE7678">
                              <w:rPr>
                                <w:lang w:eastAsia="hu-HU" w:bidi="ar-SA"/>
                              </w:rPr>
                              <w:t>toISOString</w:t>
                            </w:r>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requests</w:t>
                            </w:r>
                            <w:r w:rsidRPr="00DE7678">
                              <w:rPr>
                                <w:color w:val="080808"/>
                                <w:lang w:eastAsia="hu-HU" w:bidi="ar-SA"/>
                              </w:rPr>
                              <w:t xml:space="preserve">: </w:t>
                            </w:r>
                            <w:r w:rsidRPr="00DE7678">
                              <w:rPr>
                                <w:color w:val="000000"/>
                                <w:lang w:eastAsia="hu-HU" w:bidi="ar-SA"/>
                              </w:rPr>
                              <w:t>Observable</w:t>
                            </w:r>
                            <w:r w:rsidRPr="00DE7678">
                              <w:rPr>
                                <w:color w:val="080808"/>
                                <w:lang w:eastAsia="hu-HU" w:bidi="ar-SA"/>
                              </w:rPr>
                              <w:t>&lt;</w:t>
                            </w:r>
                            <w:r w:rsidRPr="00DE7678">
                              <w:rPr>
                                <w:color w:val="0033B3"/>
                                <w:lang w:eastAsia="hu-HU" w:bidi="ar-SA"/>
                              </w:rPr>
                              <w:t>any</w:t>
                            </w:r>
                            <w:r w:rsidRPr="00DE7678">
                              <w:rPr>
                                <w:color w:val="080808"/>
                                <w:lang w:eastAsia="hu-HU" w:bidi="ar-SA"/>
                              </w:rPr>
                              <w:t>&gt;[] = [];</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for </w:t>
                            </w:r>
                            <w:r w:rsidRPr="00DE7678">
                              <w:rPr>
                                <w:color w:val="080808"/>
                                <w:lang w:eastAsia="hu-HU" w:bidi="ar-SA"/>
                              </w:rPr>
                              <w:t>(</w:t>
                            </w:r>
                            <w:r w:rsidRPr="00DE7678">
                              <w:rPr>
                                <w:color w:val="0033B3"/>
                                <w:lang w:eastAsia="hu-HU" w:bidi="ar-SA"/>
                              </w:rPr>
                              <w:t xml:space="preserve">let </w:t>
                            </w:r>
                            <w:r w:rsidRPr="00DE7678">
                              <w:rPr>
                                <w:color w:val="2A8C7C"/>
                                <w:lang w:eastAsia="hu-HU" w:bidi="ar-SA"/>
                              </w:rPr>
                              <w:t xml:space="preserve">i </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2A8C7C"/>
                                <w:lang w:eastAsia="hu-HU" w:bidi="ar-SA"/>
                              </w:rPr>
                              <w:t xml:space="preserve">i </w:t>
                            </w:r>
                            <w:r w:rsidRPr="00DE7678">
                              <w:rPr>
                                <w:color w:val="080808"/>
                                <w:lang w:eastAsia="hu-HU" w:bidi="ar-SA"/>
                              </w:rPr>
                              <w:t xml:space="preserve">&lt; </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871094"/>
                                <w:lang w:eastAsia="hu-HU" w:bidi="ar-SA"/>
                              </w:rPr>
                              <w:t>length</w:t>
                            </w:r>
                            <w:r w:rsidRPr="00DE7678">
                              <w:rPr>
                                <w:color w:val="080808"/>
                                <w:lang w:eastAsia="hu-HU" w:bidi="ar-SA"/>
                              </w:rPr>
                              <w:t xml:space="preserve">; </w:t>
                            </w:r>
                            <w:r w:rsidRPr="00DE7678">
                              <w:rPr>
                                <w:color w:val="2A8C7C"/>
                                <w:lang w:eastAsia="hu-HU" w:bidi="ar-SA"/>
                              </w:rPr>
                              <w:t>i</w:t>
                            </w:r>
                            <w:r w:rsidRPr="00DE7678">
                              <w:rPr>
                                <w:color w:val="080808"/>
                                <w:lang w:eastAsia="hu-HU" w:bidi="ar-SA"/>
                              </w:rPr>
                              <w:t>++) {</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url </w:t>
                            </w:r>
                            <w:r w:rsidRPr="00DE7678">
                              <w:rPr>
                                <w:color w:val="080808"/>
                                <w:lang w:eastAsia="hu-HU" w:bidi="ar-SA"/>
                              </w:rPr>
                              <w:t xml:space="preserve">= </w:t>
                            </w:r>
                            <w:r w:rsidRPr="00DE7678">
                              <w:rPr>
                                <w:color w:val="067D17"/>
                                <w:lang w:eastAsia="hu-HU" w:bidi="ar-SA"/>
                              </w:rPr>
                              <w:t>`https://www.googleapis.com/calendar/v3/calendars/</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2A8C7C"/>
                                <w:lang w:eastAsia="hu-HU" w:bidi="ar-SA"/>
                              </w:rPr>
                              <w:t>i</w:t>
                            </w:r>
                            <w:r w:rsidRPr="00DE7678">
                              <w:rPr>
                                <w:color w:val="080808"/>
                                <w:lang w:eastAsia="hu-HU" w:bidi="ar-SA"/>
                              </w:rPr>
                              <w:t>]}</w:t>
                            </w:r>
                            <w:r w:rsidRPr="00DE7678">
                              <w:rPr>
                                <w:color w:val="067D17"/>
                                <w:lang w:eastAsia="hu-HU" w:bidi="ar-SA"/>
                              </w:rPr>
                              <w:t>/events?timeMin=</w:t>
                            </w:r>
                            <w:r w:rsidRPr="00DE7678">
                              <w:rPr>
                                <w:color w:val="080808"/>
                                <w:lang w:eastAsia="hu-HU" w:bidi="ar-SA"/>
                              </w:rPr>
                              <w:t>${</w:t>
                            </w:r>
                            <w:r w:rsidRPr="00DE7678">
                              <w:rPr>
                                <w:color w:val="2A8C7C"/>
                                <w:lang w:eastAsia="hu-HU" w:bidi="ar-SA"/>
                              </w:rPr>
                              <w:t>startDateTime</w:t>
                            </w:r>
                            <w:r w:rsidRPr="00DE7678">
                              <w:rPr>
                                <w:color w:val="080808"/>
                                <w:lang w:eastAsia="hu-HU" w:bidi="ar-SA"/>
                              </w:rPr>
                              <w:t>}</w:t>
                            </w:r>
                            <w:r w:rsidRPr="00DE7678">
                              <w:rPr>
                                <w:color w:val="067D17"/>
                                <w:lang w:eastAsia="hu-HU" w:bidi="ar-SA"/>
                              </w:rPr>
                              <w:t>&amp;timeMax=</w:t>
                            </w:r>
                            <w:r w:rsidRPr="00DE7678">
                              <w:rPr>
                                <w:color w:val="080808"/>
                                <w:lang w:eastAsia="hu-HU" w:bidi="ar-SA"/>
                              </w:rPr>
                              <w:t>${</w:t>
                            </w:r>
                            <w:r w:rsidRPr="00DE7678">
                              <w:rPr>
                                <w:color w:val="2A8C7C"/>
                                <w:lang w:eastAsia="hu-HU" w:bidi="ar-SA"/>
                              </w:rPr>
                              <w:t>endDateTime</w:t>
                            </w:r>
                            <w:r w:rsidRPr="00DE7678">
                              <w:rPr>
                                <w:color w:val="080808"/>
                                <w:lang w:eastAsia="hu-HU" w:bidi="ar-SA"/>
                              </w:rPr>
                              <w:t>}</w:t>
                            </w:r>
                            <w:r w:rsidRPr="00DE7678">
                              <w:rPr>
                                <w:color w:val="067D17"/>
                                <w:lang w:eastAsia="hu-HU" w:bidi="ar-SA"/>
                              </w:rPr>
                              <w:t>&amp;key=</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API_KEY</w:t>
                            </w:r>
                            <w:r w:rsidRPr="00DE7678">
                              <w:rPr>
                                <w:color w:val="080808"/>
                                <w:lang w:eastAsia="hu-HU" w:bidi="ar-SA"/>
                              </w:rPr>
                              <w:t>}</w:t>
                            </w:r>
                            <w:r w:rsidRPr="00DE7678">
                              <w:rPr>
                                <w:color w:val="067D17"/>
                                <w:lang w:eastAsia="hu-HU" w:bidi="ar-SA"/>
                              </w:rPr>
                              <w:t>`</w:t>
                            </w:r>
                            <w:r w:rsidRPr="00DE7678">
                              <w:rPr>
                                <w:color w:val="080808"/>
                                <w:lang w:eastAsia="hu-HU" w:bidi="ar-SA"/>
                              </w:rPr>
                              <w:t>;</w:t>
                            </w:r>
                            <w:r w:rsidRPr="00DE7678">
                              <w:rPr>
                                <w:color w:val="080808"/>
                                <w:lang w:eastAsia="hu-HU" w:bidi="ar-SA"/>
                              </w:rPr>
                              <w:br/>
                              <w:t xml:space="preserve">    </w:t>
                            </w:r>
                            <w:r w:rsidRPr="00DE7678">
                              <w:rPr>
                                <w:color w:val="2A8C7C"/>
                                <w:lang w:eastAsia="hu-HU" w:bidi="ar-SA"/>
                              </w:rPr>
                              <w:t>requests</w:t>
                            </w:r>
                            <w:r w:rsidRPr="00DE7678">
                              <w:rPr>
                                <w:color w:val="080808"/>
                                <w:lang w:eastAsia="hu-HU" w:bidi="ar-SA"/>
                              </w:rPr>
                              <w:t>.</w:t>
                            </w:r>
                            <w:r w:rsidRPr="00DE7678">
                              <w:rPr>
                                <w:lang w:eastAsia="hu-HU" w:bidi="ar-SA"/>
                              </w:rPr>
                              <w:t>push</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http</w:t>
                            </w:r>
                            <w:r w:rsidRPr="00DE7678">
                              <w:rPr>
                                <w:color w:val="080808"/>
                                <w:lang w:eastAsia="hu-HU" w:bidi="ar-SA"/>
                              </w:rPr>
                              <w:t>.</w:t>
                            </w:r>
                            <w:r w:rsidRPr="00DE7678">
                              <w:rPr>
                                <w:lang w:eastAsia="hu-HU" w:bidi="ar-SA"/>
                              </w:rPr>
                              <w:t>get</w:t>
                            </w:r>
                            <w:r w:rsidRPr="00DE7678">
                              <w:rPr>
                                <w:color w:val="080808"/>
                                <w:lang w:eastAsia="hu-HU" w:bidi="ar-SA"/>
                              </w:rPr>
                              <w:t>(</w:t>
                            </w:r>
                            <w:r w:rsidRPr="00DE7678">
                              <w:rPr>
                                <w:color w:val="2A8C7C"/>
                                <w:lang w:eastAsia="hu-HU" w:bidi="ar-SA"/>
                              </w:rPr>
                              <w:t>url</w:t>
                            </w:r>
                            <w:r w:rsidRPr="00DE7678">
                              <w:rPr>
                                <w:color w:val="080808"/>
                                <w:lang w:eastAsia="hu-HU" w:bidi="ar-SA"/>
                              </w:rPr>
                              <w:t>));</w:t>
                            </w:r>
                            <w:r w:rsidRPr="00DE7678">
                              <w:rPr>
                                <w:color w:val="080808"/>
                                <w:lang w:eastAsia="hu-HU" w:bidi="ar-SA"/>
                              </w:rPr>
                              <w:br/>
                              <w:t xml:space="preserve">  }</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return </w:t>
                            </w:r>
                            <w:r w:rsidRPr="00DE7678">
                              <w:rPr>
                                <w:i/>
                                <w:iCs/>
                                <w:color w:val="080808"/>
                                <w:lang w:eastAsia="hu-HU" w:bidi="ar-SA"/>
                              </w:rPr>
                              <w:t>forkJoin</w:t>
                            </w:r>
                            <w:r w:rsidRPr="00DE7678">
                              <w:rPr>
                                <w:color w:val="080808"/>
                                <w:lang w:eastAsia="hu-HU" w:bidi="ar-SA"/>
                              </w:rPr>
                              <w:t>(</w:t>
                            </w:r>
                            <w:r w:rsidRPr="00DE7678">
                              <w:rPr>
                                <w:color w:val="2A8C7C"/>
                                <w:lang w:eastAsia="hu-HU" w:bidi="ar-SA"/>
                              </w:rPr>
                              <w:t>requests</w:t>
                            </w:r>
                            <w:r w:rsidRPr="00DE7678">
                              <w:rPr>
                                <w:color w:val="080808"/>
                                <w:lang w:eastAsia="hu-HU" w:bidi="ar-SA"/>
                              </w:rPr>
                              <w:t>).</w:t>
                            </w:r>
                            <w:r w:rsidRPr="00DE7678">
                              <w:rPr>
                                <w:lang w:eastAsia="hu-HU" w:bidi="ar-SA"/>
                              </w:rPr>
                              <w:t>pipe</w:t>
                            </w:r>
                            <w:r w:rsidRPr="00DE7678">
                              <w:rPr>
                                <w:color w:val="080808"/>
                                <w:lang w:eastAsia="hu-HU" w:bidi="ar-SA"/>
                              </w:rPr>
                              <w:t>(</w:t>
                            </w:r>
                            <w:r w:rsidRPr="00DE7678">
                              <w:rPr>
                                <w:color w:val="080808"/>
                                <w:lang w:eastAsia="hu-HU" w:bidi="ar-SA"/>
                              </w:rPr>
                              <w:br/>
                              <w:t xml:space="preserve">    </w:t>
                            </w:r>
                            <w:r w:rsidRPr="00DE7678">
                              <w:rPr>
                                <w:i/>
                                <w:iCs/>
                                <w:color w:val="080808"/>
                                <w:lang w:eastAsia="hu-HU" w:bidi="ar-SA"/>
                              </w:rPr>
                              <w:t>map</w:t>
                            </w:r>
                            <w:r w:rsidRPr="00DE7678">
                              <w:rPr>
                                <w:color w:val="080808"/>
                                <w:lang w:eastAsia="hu-HU" w:bidi="ar-SA"/>
                              </w:rPr>
                              <w:t>(res =&gt; res.</w:t>
                            </w:r>
                            <w:r w:rsidRPr="00DE7678">
                              <w:rPr>
                                <w:lang w:eastAsia="hu-HU" w:bidi="ar-SA"/>
                              </w:rPr>
                              <w:t>flat</w:t>
                            </w:r>
                            <w:r w:rsidRPr="00DE7678">
                              <w:rPr>
                                <w:color w:val="080808"/>
                                <w:lang w:eastAsia="hu-HU" w:bidi="ar-SA"/>
                              </w:rPr>
                              <w:t>())</w:t>
                            </w:r>
                            <w:r w:rsidRPr="00DE7678">
                              <w:rPr>
                                <w:color w:val="080808"/>
                                <w:lang w:eastAsia="hu-HU" w:bidi="ar-SA"/>
                              </w:rPr>
                              <w:br/>
                              <w:t xml:space="preserve">  );</w:t>
                            </w:r>
                            <w:r w:rsidRPr="00DE7678">
                              <w:rPr>
                                <w:color w:val="080808"/>
                                <w:lang w:eastAsia="hu-HU" w:bidi="ar-SA"/>
                              </w:rPr>
                              <w:br/>
                              <w:t>}</w:t>
                            </w:r>
                          </w:p>
                          <w:p w14:paraId="675AEDE5" w14:textId="43FF2566" w:rsidR="00DE7678" w:rsidRDefault="00DE7678" w:rsidP="00DE7678">
                            <w:pPr>
                              <w:pStyle w:val="Kd"/>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76F5B" id="_x0000_s1090" type="#_x0000_t202" style="position:absolute;left:0;text-align:left;margin-left:-.15pt;margin-top:95.9pt;width:437.4pt;height:110.6pt;z-index:251848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" stroked="f">
                <v:textbox style="mso-fit-shape-to-text:t">
                  <w:txbxContent>
                    <w:p w14:paraId="59B49F1D" w14:textId="2E4A8C06" w:rsidR="00DE7678" w:rsidRPr="00DE7678" w:rsidRDefault="00DE7678" w:rsidP="00DE7678">
                      <w:pPr>
                        <w:pStyle w:val="Kd"/>
                        <w:rPr>
                          <w:color w:val="080808"/>
                          <w:lang w:eastAsia="hu-HU" w:bidi="ar-SA"/>
                        </w:rPr>
                      </w:pPr>
                      <w:r w:rsidRPr="00DE7678">
                        <w:rPr>
                          <w:lang w:eastAsia="hu-HU" w:bidi="ar-SA"/>
                        </w:rPr>
                        <w:t>getCalendarEvents</w:t>
                      </w:r>
                      <w:r w:rsidRPr="00DE7678">
                        <w:rPr>
                          <w:color w:val="080808"/>
                          <w:lang w:eastAsia="hu-HU" w:bidi="ar-SA"/>
                        </w:rPr>
                        <w:t xml:space="preserve">(date: </w:t>
                      </w:r>
                      <w:r w:rsidRPr="00DE7678">
                        <w:rPr>
                          <w:color w:val="000000"/>
                          <w:lang w:eastAsia="hu-HU" w:bidi="ar-SA"/>
                        </w:rPr>
                        <w:t xml:space="preserve">Date </w:t>
                      </w:r>
                      <w:r w:rsidRPr="00DE7678">
                        <w:rPr>
                          <w:color w:val="080808"/>
                          <w:lang w:eastAsia="hu-HU" w:bidi="ar-SA"/>
                        </w:rPr>
                        <w:t xml:space="preserve">= </w:t>
                      </w:r>
                      <w:r w:rsidRPr="00DE7678">
                        <w:rPr>
                          <w:color w:val="0033B3"/>
                          <w:lang w:eastAsia="hu-HU" w:bidi="ar-SA"/>
                        </w:rPr>
                        <w:t xml:space="preserve">new </w:t>
                      </w:r>
                      <w:r w:rsidRPr="00DE7678">
                        <w:rPr>
                          <w:color w:val="830091"/>
                          <w:lang w:eastAsia="hu-HU" w:bidi="ar-SA"/>
                        </w:rPr>
                        <w:t>Date</w:t>
                      </w:r>
                      <w:r w:rsidRPr="00DE7678">
                        <w:rPr>
                          <w:color w:val="080808"/>
                          <w:lang w:eastAsia="hu-HU" w:bidi="ar-SA"/>
                        </w:rPr>
                        <w:t xml:space="preserve">()): </w:t>
                      </w:r>
                      <w:r w:rsidRPr="00DE7678">
                        <w:rPr>
                          <w:color w:val="000000"/>
                          <w:lang w:eastAsia="hu-HU" w:bidi="ar-SA"/>
                        </w:rPr>
                        <w:t>Observable</w:t>
                      </w:r>
                      <w:r w:rsidRPr="00DE7678">
                        <w:rPr>
                          <w:color w:val="080808"/>
                          <w:lang w:eastAsia="hu-HU" w:bidi="ar-SA"/>
                        </w:rPr>
                        <w:t>&lt;</w:t>
                      </w:r>
                      <w:r w:rsidRPr="00DE7678">
                        <w:rPr>
                          <w:color w:val="0033B3"/>
                          <w:lang w:eastAsia="hu-HU" w:bidi="ar-SA"/>
                        </w:rPr>
                        <w:t>any</w:t>
                      </w:r>
                      <w:r w:rsidRPr="00DE7678">
                        <w:rPr>
                          <w:color w:val="080808"/>
                          <w:lang w:eastAsia="hu-HU" w:bidi="ar-SA"/>
                        </w:rPr>
                        <w:t>[]&gt; {</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startOfWeek </w:t>
                      </w:r>
                      <w:r w:rsidRPr="00DE7678">
                        <w:rPr>
                          <w:color w:val="080808"/>
                          <w:lang w:eastAsia="hu-HU" w:bidi="ar-SA"/>
                        </w:rPr>
                        <w:t xml:space="preserve">= </w:t>
                      </w:r>
                      <w:r w:rsidRPr="00DE7678">
                        <w:rPr>
                          <w:color w:val="0033B3"/>
                          <w:lang w:eastAsia="hu-HU" w:bidi="ar-SA"/>
                        </w:rPr>
                        <w:t>this</w:t>
                      </w:r>
                      <w:r w:rsidRPr="00DE7678">
                        <w:rPr>
                          <w:color w:val="080808"/>
                          <w:lang w:eastAsia="hu-HU" w:bidi="ar-SA"/>
                        </w:rPr>
                        <w:t>.</w:t>
                      </w:r>
                      <w:r w:rsidRPr="00DE7678">
                        <w:rPr>
                          <w:lang w:eastAsia="hu-HU" w:bidi="ar-SA"/>
                        </w:rPr>
                        <w:t>getStartOfWeek</w:t>
                      </w:r>
                      <w:r w:rsidRPr="00DE7678">
                        <w:rPr>
                          <w:color w:val="080808"/>
                          <w:lang w:eastAsia="hu-HU" w:bidi="ar-SA"/>
                        </w:rPr>
                        <w:t>(date);</w:t>
                      </w:r>
                      <w:r w:rsidRPr="00DE7678">
                        <w:rPr>
                          <w:color w:val="080808"/>
                          <w:lang w:eastAsia="hu-HU" w:bidi="ar-SA"/>
                        </w:rPr>
                        <w:br/>
                        <w:t xml:space="preserve">  </w:t>
                      </w:r>
                      <w:r w:rsidRPr="00DE7678">
                        <w:rPr>
                          <w:color w:val="2A8C7C"/>
                          <w:lang w:eastAsia="hu-HU" w:bidi="ar-SA"/>
                        </w:rPr>
                        <w:t>startOfWeek</w:t>
                      </w:r>
                      <w:r w:rsidRPr="00DE7678">
                        <w:rPr>
                          <w:color w:val="080808"/>
                          <w:lang w:eastAsia="hu-HU" w:bidi="ar-SA"/>
                        </w:rPr>
                        <w:t>.</w:t>
                      </w:r>
                      <w:r w:rsidRPr="00DE7678">
                        <w:rPr>
                          <w:lang w:eastAsia="hu-HU" w:bidi="ar-SA"/>
                        </w:rPr>
                        <w:t>setHours</w:t>
                      </w:r>
                      <w:r w:rsidRPr="00DE7678">
                        <w:rPr>
                          <w:color w:val="080808"/>
                          <w:lang w:eastAsia="hu-HU" w:bidi="ar-SA"/>
                        </w:rPr>
                        <w:t>(</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offset </w:t>
                      </w:r>
                      <w:r w:rsidRPr="00DE7678">
                        <w:rPr>
                          <w:color w:val="080808"/>
                          <w:lang w:eastAsia="hu-HU" w:bidi="ar-SA"/>
                        </w:rPr>
                        <w:t xml:space="preserve">= </w:t>
                      </w:r>
                      <w:r w:rsidRPr="00DE7678">
                        <w:rPr>
                          <w:color w:val="2A8C7C"/>
                          <w:lang w:eastAsia="hu-HU" w:bidi="ar-SA"/>
                        </w:rPr>
                        <w:t>startOfWeek</w:t>
                      </w:r>
                      <w:r w:rsidRPr="00DE7678">
                        <w:rPr>
                          <w:color w:val="080808"/>
                          <w:lang w:eastAsia="hu-HU" w:bidi="ar-SA"/>
                        </w:rPr>
                        <w:t>.</w:t>
                      </w:r>
                      <w:r w:rsidRPr="00DE7678">
                        <w:rPr>
                          <w:lang w:eastAsia="hu-HU" w:bidi="ar-SA"/>
                        </w:rPr>
                        <w:t>getTimezoneOffset</w:t>
                      </w:r>
                      <w:r w:rsidRPr="00DE7678">
                        <w:rPr>
                          <w:color w:val="080808"/>
                          <w:lang w:eastAsia="hu-HU" w:bidi="ar-SA"/>
                        </w:rPr>
                        <w:t xml:space="preserve">(); </w:t>
                      </w:r>
                      <w:r w:rsidRPr="00DE7678">
                        <w:rPr>
                          <w:i/>
                          <w:iCs/>
                          <w:color w:val="8C8C8C"/>
                          <w:lang w:eastAsia="hu-HU" w:bidi="ar-SA"/>
                        </w:rPr>
                        <w:t>//percben adja vissza</w:t>
                      </w:r>
                      <w:r w:rsidRPr="00DE7678">
                        <w:rPr>
                          <w:i/>
                          <w:iCs/>
                          <w:color w:val="8C8C8C"/>
                          <w:lang w:eastAsia="hu-HU" w:bidi="ar-SA"/>
                        </w:rPr>
                        <w:br/>
                        <w:t xml:space="preserve">  </w:t>
                      </w:r>
                      <w:r w:rsidRPr="00DE7678">
                        <w:rPr>
                          <w:color w:val="2A8C7C"/>
                          <w:lang w:eastAsia="hu-HU" w:bidi="ar-SA"/>
                        </w:rPr>
                        <w:t>startOfWeek</w:t>
                      </w:r>
                      <w:r w:rsidRPr="00DE7678">
                        <w:rPr>
                          <w:color w:val="080808"/>
                          <w:lang w:eastAsia="hu-HU" w:bidi="ar-SA"/>
                        </w:rPr>
                        <w:t>.</w:t>
                      </w:r>
                      <w:r w:rsidRPr="00DE7678">
                        <w:rPr>
                          <w:lang w:eastAsia="hu-HU" w:bidi="ar-SA"/>
                        </w:rPr>
                        <w:t>setMinutes</w:t>
                      </w:r>
                      <w:r w:rsidRPr="00DE7678">
                        <w:rPr>
                          <w:color w:val="080808"/>
                          <w:lang w:eastAsia="hu-HU" w:bidi="ar-SA"/>
                        </w:rPr>
                        <w:t>(</w:t>
                      </w:r>
                      <w:r w:rsidRPr="00DE7678">
                        <w:rPr>
                          <w:color w:val="2A8C7C"/>
                          <w:lang w:eastAsia="hu-HU" w:bidi="ar-SA"/>
                        </w:rPr>
                        <w:t>startOfWeek</w:t>
                      </w:r>
                      <w:r w:rsidRPr="00DE7678">
                        <w:rPr>
                          <w:color w:val="080808"/>
                          <w:lang w:eastAsia="hu-HU" w:bidi="ar-SA"/>
                        </w:rPr>
                        <w:t>.</w:t>
                      </w:r>
                      <w:r w:rsidRPr="00DE7678">
                        <w:rPr>
                          <w:lang w:eastAsia="hu-HU" w:bidi="ar-SA"/>
                        </w:rPr>
                        <w:t>getMinutes</w:t>
                      </w:r>
                      <w:r w:rsidRPr="00DE7678">
                        <w:rPr>
                          <w:color w:val="080808"/>
                          <w:lang w:eastAsia="hu-HU" w:bidi="ar-SA"/>
                        </w:rPr>
                        <w:t xml:space="preserve">() - </w:t>
                      </w:r>
                      <w:r w:rsidRPr="00DE7678">
                        <w:rPr>
                          <w:color w:val="2A8C7C"/>
                          <w:lang w:eastAsia="hu-HU" w:bidi="ar-SA"/>
                        </w:rPr>
                        <w:t>offset</w:t>
                      </w:r>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endOfWeek </w:t>
                      </w:r>
                      <w:r w:rsidRPr="00DE7678">
                        <w:rPr>
                          <w:color w:val="080808"/>
                          <w:lang w:eastAsia="hu-HU" w:bidi="ar-SA"/>
                        </w:rPr>
                        <w:t xml:space="preserve">= </w:t>
                      </w:r>
                      <w:r w:rsidRPr="00DE7678">
                        <w:rPr>
                          <w:color w:val="0033B3"/>
                          <w:lang w:eastAsia="hu-HU" w:bidi="ar-SA"/>
                        </w:rPr>
                        <w:t>this</w:t>
                      </w:r>
                      <w:r w:rsidRPr="00DE7678">
                        <w:rPr>
                          <w:color w:val="080808"/>
                          <w:lang w:eastAsia="hu-HU" w:bidi="ar-SA"/>
                        </w:rPr>
                        <w:t>.</w:t>
                      </w:r>
                      <w:r w:rsidRPr="00DE7678">
                        <w:rPr>
                          <w:lang w:eastAsia="hu-HU" w:bidi="ar-SA"/>
                        </w:rPr>
                        <w:t>getEndOfWeek</w:t>
                      </w:r>
                      <w:r w:rsidRPr="00DE7678">
                        <w:rPr>
                          <w:color w:val="080808"/>
                          <w:lang w:eastAsia="hu-HU" w:bidi="ar-SA"/>
                        </w:rPr>
                        <w:t>(date);</w:t>
                      </w:r>
                      <w:r w:rsidRPr="00DE7678">
                        <w:rPr>
                          <w:color w:val="080808"/>
                          <w:lang w:eastAsia="hu-HU" w:bidi="ar-SA"/>
                        </w:rPr>
                        <w:br/>
                        <w:t xml:space="preserve">  </w:t>
                      </w:r>
                      <w:r w:rsidRPr="00DE7678">
                        <w:rPr>
                          <w:color w:val="2A8C7C"/>
                          <w:lang w:eastAsia="hu-HU" w:bidi="ar-SA"/>
                        </w:rPr>
                        <w:t>endOfWeek</w:t>
                      </w:r>
                      <w:r w:rsidRPr="00DE7678">
                        <w:rPr>
                          <w:color w:val="080808"/>
                          <w:lang w:eastAsia="hu-HU" w:bidi="ar-SA"/>
                        </w:rPr>
                        <w:t>.</w:t>
                      </w:r>
                      <w:r w:rsidRPr="00DE7678">
                        <w:rPr>
                          <w:lang w:eastAsia="hu-HU" w:bidi="ar-SA"/>
                        </w:rPr>
                        <w:t>setHours</w:t>
                      </w:r>
                      <w:r w:rsidRPr="00DE7678">
                        <w:rPr>
                          <w:color w:val="080808"/>
                          <w:lang w:eastAsia="hu-HU" w:bidi="ar-SA"/>
                        </w:rPr>
                        <w:t>(</w:t>
                      </w:r>
                      <w:r w:rsidRPr="00DE7678">
                        <w:rPr>
                          <w:color w:val="1750EB"/>
                          <w:lang w:eastAsia="hu-HU" w:bidi="ar-SA"/>
                        </w:rPr>
                        <w:t>23</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999</w:t>
                      </w:r>
                      <w:r w:rsidRPr="00DE7678">
                        <w:rPr>
                          <w:color w:val="080808"/>
                          <w:lang w:eastAsia="hu-HU" w:bidi="ar-SA"/>
                        </w:rPr>
                        <w:t>);</w:t>
                      </w:r>
                      <w:r w:rsidRPr="00DE7678">
                        <w:rPr>
                          <w:color w:val="080808"/>
                          <w:lang w:eastAsia="hu-HU" w:bidi="ar-SA"/>
                        </w:rPr>
                        <w:br/>
                        <w:t xml:space="preserve">  </w:t>
                      </w:r>
                      <w:r w:rsidRPr="00DE7678">
                        <w:rPr>
                          <w:color w:val="2A8C7C"/>
                          <w:lang w:eastAsia="hu-HU" w:bidi="ar-SA"/>
                        </w:rPr>
                        <w:t>endOfWeek</w:t>
                      </w:r>
                      <w:r w:rsidRPr="00DE7678">
                        <w:rPr>
                          <w:color w:val="080808"/>
                          <w:lang w:eastAsia="hu-HU" w:bidi="ar-SA"/>
                        </w:rPr>
                        <w:t>.</w:t>
                      </w:r>
                      <w:r w:rsidRPr="00DE7678">
                        <w:rPr>
                          <w:lang w:eastAsia="hu-HU" w:bidi="ar-SA"/>
                        </w:rPr>
                        <w:t>setMinutes</w:t>
                      </w:r>
                      <w:r w:rsidRPr="00DE7678">
                        <w:rPr>
                          <w:color w:val="080808"/>
                          <w:lang w:eastAsia="hu-HU" w:bidi="ar-SA"/>
                        </w:rPr>
                        <w:t>(</w:t>
                      </w:r>
                      <w:r w:rsidRPr="00DE7678">
                        <w:rPr>
                          <w:color w:val="2A8C7C"/>
                          <w:lang w:eastAsia="hu-HU" w:bidi="ar-SA"/>
                        </w:rPr>
                        <w:t>endOfWeek</w:t>
                      </w:r>
                      <w:r w:rsidRPr="00DE7678">
                        <w:rPr>
                          <w:color w:val="080808"/>
                          <w:lang w:eastAsia="hu-HU" w:bidi="ar-SA"/>
                        </w:rPr>
                        <w:t>.</w:t>
                      </w:r>
                      <w:r w:rsidRPr="00DE7678">
                        <w:rPr>
                          <w:lang w:eastAsia="hu-HU" w:bidi="ar-SA"/>
                        </w:rPr>
                        <w:t>getMinutes</w:t>
                      </w:r>
                      <w:r w:rsidRPr="00DE7678">
                        <w:rPr>
                          <w:color w:val="080808"/>
                          <w:lang w:eastAsia="hu-HU" w:bidi="ar-SA"/>
                        </w:rPr>
                        <w:t xml:space="preserve">() - </w:t>
                      </w:r>
                      <w:r w:rsidRPr="00DE7678">
                        <w:rPr>
                          <w:color w:val="2A8C7C"/>
                          <w:lang w:eastAsia="hu-HU" w:bidi="ar-SA"/>
                        </w:rPr>
                        <w:t>offset</w:t>
                      </w:r>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startDateTime </w:t>
                      </w:r>
                      <w:r w:rsidRPr="00DE7678">
                        <w:rPr>
                          <w:color w:val="080808"/>
                          <w:lang w:eastAsia="hu-HU" w:bidi="ar-SA"/>
                        </w:rPr>
                        <w:t xml:space="preserve">= </w:t>
                      </w:r>
                      <w:r w:rsidRPr="00DE7678">
                        <w:rPr>
                          <w:color w:val="2A8C7C"/>
                          <w:lang w:eastAsia="hu-HU" w:bidi="ar-SA"/>
                        </w:rPr>
                        <w:t>startOfWeek</w:t>
                      </w:r>
                      <w:r w:rsidRPr="00DE7678">
                        <w:rPr>
                          <w:color w:val="080808"/>
                          <w:lang w:eastAsia="hu-HU" w:bidi="ar-SA"/>
                        </w:rPr>
                        <w:t>.</w:t>
                      </w:r>
                      <w:r w:rsidRPr="00DE7678">
                        <w:rPr>
                          <w:lang w:eastAsia="hu-HU" w:bidi="ar-SA"/>
                        </w:rPr>
                        <w:t>toISOString</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endDateTime </w:t>
                      </w:r>
                      <w:r w:rsidRPr="00DE7678">
                        <w:rPr>
                          <w:color w:val="080808"/>
                          <w:lang w:eastAsia="hu-HU" w:bidi="ar-SA"/>
                        </w:rPr>
                        <w:t xml:space="preserve">= </w:t>
                      </w:r>
                      <w:r w:rsidRPr="00DE7678">
                        <w:rPr>
                          <w:color w:val="2A8C7C"/>
                          <w:lang w:eastAsia="hu-HU" w:bidi="ar-SA"/>
                        </w:rPr>
                        <w:t>endOfWeek</w:t>
                      </w:r>
                      <w:r w:rsidRPr="00DE7678">
                        <w:rPr>
                          <w:color w:val="080808"/>
                          <w:lang w:eastAsia="hu-HU" w:bidi="ar-SA"/>
                        </w:rPr>
                        <w:t>.</w:t>
                      </w:r>
                      <w:r w:rsidRPr="00DE7678">
                        <w:rPr>
                          <w:lang w:eastAsia="hu-HU" w:bidi="ar-SA"/>
                        </w:rPr>
                        <w:t>toISOString</w:t>
                      </w:r>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requests</w:t>
                      </w:r>
                      <w:r w:rsidRPr="00DE7678">
                        <w:rPr>
                          <w:color w:val="080808"/>
                          <w:lang w:eastAsia="hu-HU" w:bidi="ar-SA"/>
                        </w:rPr>
                        <w:t xml:space="preserve">: </w:t>
                      </w:r>
                      <w:r w:rsidRPr="00DE7678">
                        <w:rPr>
                          <w:color w:val="000000"/>
                          <w:lang w:eastAsia="hu-HU" w:bidi="ar-SA"/>
                        </w:rPr>
                        <w:t>Observable</w:t>
                      </w:r>
                      <w:r w:rsidRPr="00DE7678">
                        <w:rPr>
                          <w:color w:val="080808"/>
                          <w:lang w:eastAsia="hu-HU" w:bidi="ar-SA"/>
                        </w:rPr>
                        <w:t>&lt;</w:t>
                      </w:r>
                      <w:r w:rsidRPr="00DE7678">
                        <w:rPr>
                          <w:color w:val="0033B3"/>
                          <w:lang w:eastAsia="hu-HU" w:bidi="ar-SA"/>
                        </w:rPr>
                        <w:t>any</w:t>
                      </w:r>
                      <w:r w:rsidRPr="00DE7678">
                        <w:rPr>
                          <w:color w:val="080808"/>
                          <w:lang w:eastAsia="hu-HU" w:bidi="ar-SA"/>
                        </w:rPr>
                        <w:t>&gt;[] = [];</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for </w:t>
                      </w:r>
                      <w:r w:rsidRPr="00DE7678">
                        <w:rPr>
                          <w:color w:val="080808"/>
                          <w:lang w:eastAsia="hu-HU" w:bidi="ar-SA"/>
                        </w:rPr>
                        <w:t>(</w:t>
                      </w:r>
                      <w:r w:rsidRPr="00DE7678">
                        <w:rPr>
                          <w:color w:val="0033B3"/>
                          <w:lang w:eastAsia="hu-HU" w:bidi="ar-SA"/>
                        </w:rPr>
                        <w:t xml:space="preserve">let </w:t>
                      </w:r>
                      <w:r w:rsidRPr="00DE7678">
                        <w:rPr>
                          <w:color w:val="2A8C7C"/>
                          <w:lang w:eastAsia="hu-HU" w:bidi="ar-SA"/>
                        </w:rPr>
                        <w:t xml:space="preserve">i </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2A8C7C"/>
                          <w:lang w:eastAsia="hu-HU" w:bidi="ar-SA"/>
                        </w:rPr>
                        <w:t xml:space="preserve">i </w:t>
                      </w:r>
                      <w:r w:rsidRPr="00DE7678">
                        <w:rPr>
                          <w:color w:val="080808"/>
                          <w:lang w:eastAsia="hu-HU" w:bidi="ar-SA"/>
                        </w:rPr>
                        <w:t xml:space="preserve">&lt; </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871094"/>
                          <w:lang w:eastAsia="hu-HU" w:bidi="ar-SA"/>
                        </w:rPr>
                        <w:t>length</w:t>
                      </w:r>
                      <w:r w:rsidRPr="00DE7678">
                        <w:rPr>
                          <w:color w:val="080808"/>
                          <w:lang w:eastAsia="hu-HU" w:bidi="ar-SA"/>
                        </w:rPr>
                        <w:t xml:space="preserve">; </w:t>
                      </w:r>
                      <w:r w:rsidRPr="00DE7678">
                        <w:rPr>
                          <w:color w:val="2A8C7C"/>
                          <w:lang w:eastAsia="hu-HU" w:bidi="ar-SA"/>
                        </w:rPr>
                        <w:t>i</w:t>
                      </w:r>
                      <w:r w:rsidRPr="00DE7678">
                        <w:rPr>
                          <w:color w:val="080808"/>
                          <w:lang w:eastAsia="hu-HU" w:bidi="ar-SA"/>
                        </w:rPr>
                        <w:t>++) {</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url </w:t>
                      </w:r>
                      <w:r w:rsidRPr="00DE7678">
                        <w:rPr>
                          <w:color w:val="080808"/>
                          <w:lang w:eastAsia="hu-HU" w:bidi="ar-SA"/>
                        </w:rPr>
                        <w:t xml:space="preserve">= </w:t>
                      </w:r>
                      <w:r w:rsidRPr="00DE7678">
                        <w:rPr>
                          <w:color w:val="067D17"/>
                          <w:lang w:eastAsia="hu-HU" w:bidi="ar-SA"/>
                        </w:rPr>
                        <w:t>`https://www.googleapis.com/calendar/v3/calendars/</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2A8C7C"/>
                          <w:lang w:eastAsia="hu-HU" w:bidi="ar-SA"/>
                        </w:rPr>
                        <w:t>i</w:t>
                      </w:r>
                      <w:r w:rsidRPr="00DE7678">
                        <w:rPr>
                          <w:color w:val="080808"/>
                          <w:lang w:eastAsia="hu-HU" w:bidi="ar-SA"/>
                        </w:rPr>
                        <w:t>]}</w:t>
                      </w:r>
                      <w:r w:rsidRPr="00DE7678">
                        <w:rPr>
                          <w:color w:val="067D17"/>
                          <w:lang w:eastAsia="hu-HU" w:bidi="ar-SA"/>
                        </w:rPr>
                        <w:t>/events?timeMin=</w:t>
                      </w:r>
                      <w:r w:rsidRPr="00DE7678">
                        <w:rPr>
                          <w:color w:val="080808"/>
                          <w:lang w:eastAsia="hu-HU" w:bidi="ar-SA"/>
                        </w:rPr>
                        <w:t>${</w:t>
                      </w:r>
                      <w:r w:rsidRPr="00DE7678">
                        <w:rPr>
                          <w:color w:val="2A8C7C"/>
                          <w:lang w:eastAsia="hu-HU" w:bidi="ar-SA"/>
                        </w:rPr>
                        <w:t>startDateTime</w:t>
                      </w:r>
                      <w:r w:rsidRPr="00DE7678">
                        <w:rPr>
                          <w:color w:val="080808"/>
                          <w:lang w:eastAsia="hu-HU" w:bidi="ar-SA"/>
                        </w:rPr>
                        <w:t>}</w:t>
                      </w:r>
                      <w:r w:rsidRPr="00DE7678">
                        <w:rPr>
                          <w:color w:val="067D17"/>
                          <w:lang w:eastAsia="hu-HU" w:bidi="ar-SA"/>
                        </w:rPr>
                        <w:t>&amp;timeMax=</w:t>
                      </w:r>
                      <w:r w:rsidRPr="00DE7678">
                        <w:rPr>
                          <w:color w:val="080808"/>
                          <w:lang w:eastAsia="hu-HU" w:bidi="ar-SA"/>
                        </w:rPr>
                        <w:t>${</w:t>
                      </w:r>
                      <w:r w:rsidRPr="00DE7678">
                        <w:rPr>
                          <w:color w:val="2A8C7C"/>
                          <w:lang w:eastAsia="hu-HU" w:bidi="ar-SA"/>
                        </w:rPr>
                        <w:t>endDateTime</w:t>
                      </w:r>
                      <w:r w:rsidRPr="00DE7678">
                        <w:rPr>
                          <w:color w:val="080808"/>
                          <w:lang w:eastAsia="hu-HU" w:bidi="ar-SA"/>
                        </w:rPr>
                        <w:t>}</w:t>
                      </w:r>
                      <w:r w:rsidRPr="00DE7678">
                        <w:rPr>
                          <w:color w:val="067D17"/>
                          <w:lang w:eastAsia="hu-HU" w:bidi="ar-SA"/>
                        </w:rPr>
                        <w:t>&amp;key=</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API_KEY</w:t>
                      </w:r>
                      <w:r w:rsidRPr="00DE7678">
                        <w:rPr>
                          <w:color w:val="080808"/>
                          <w:lang w:eastAsia="hu-HU" w:bidi="ar-SA"/>
                        </w:rPr>
                        <w:t>}</w:t>
                      </w:r>
                      <w:r w:rsidRPr="00DE7678">
                        <w:rPr>
                          <w:color w:val="067D17"/>
                          <w:lang w:eastAsia="hu-HU" w:bidi="ar-SA"/>
                        </w:rPr>
                        <w:t>`</w:t>
                      </w:r>
                      <w:r w:rsidRPr="00DE7678">
                        <w:rPr>
                          <w:color w:val="080808"/>
                          <w:lang w:eastAsia="hu-HU" w:bidi="ar-SA"/>
                        </w:rPr>
                        <w:t>;</w:t>
                      </w:r>
                      <w:r w:rsidRPr="00DE7678">
                        <w:rPr>
                          <w:color w:val="080808"/>
                          <w:lang w:eastAsia="hu-HU" w:bidi="ar-SA"/>
                        </w:rPr>
                        <w:br/>
                        <w:t xml:space="preserve">    </w:t>
                      </w:r>
                      <w:r w:rsidRPr="00DE7678">
                        <w:rPr>
                          <w:color w:val="2A8C7C"/>
                          <w:lang w:eastAsia="hu-HU" w:bidi="ar-SA"/>
                        </w:rPr>
                        <w:t>requests</w:t>
                      </w:r>
                      <w:r w:rsidRPr="00DE7678">
                        <w:rPr>
                          <w:color w:val="080808"/>
                          <w:lang w:eastAsia="hu-HU" w:bidi="ar-SA"/>
                        </w:rPr>
                        <w:t>.</w:t>
                      </w:r>
                      <w:r w:rsidRPr="00DE7678">
                        <w:rPr>
                          <w:lang w:eastAsia="hu-HU" w:bidi="ar-SA"/>
                        </w:rPr>
                        <w:t>push</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http</w:t>
                      </w:r>
                      <w:r w:rsidRPr="00DE7678">
                        <w:rPr>
                          <w:color w:val="080808"/>
                          <w:lang w:eastAsia="hu-HU" w:bidi="ar-SA"/>
                        </w:rPr>
                        <w:t>.</w:t>
                      </w:r>
                      <w:r w:rsidRPr="00DE7678">
                        <w:rPr>
                          <w:lang w:eastAsia="hu-HU" w:bidi="ar-SA"/>
                        </w:rPr>
                        <w:t>get</w:t>
                      </w:r>
                      <w:r w:rsidRPr="00DE7678">
                        <w:rPr>
                          <w:color w:val="080808"/>
                          <w:lang w:eastAsia="hu-HU" w:bidi="ar-SA"/>
                        </w:rPr>
                        <w:t>(</w:t>
                      </w:r>
                      <w:r w:rsidRPr="00DE7678">
                        <w:rPr>
                          <w:color w:val="2A8C7C"/>
                          <w:lang w:eastAsia="hu-HU" w:bidi="ar-SA"/>
                        </w:rPr>
                        <w:t>url</w:t>
                      </w:r>
                      <w:r w:rsidRPr="00DE7678">
                        <w:rPr>
                          <w:color w:val="080808"/>
                          <w:lang w:eastAsia="hu-HU" w:bidi="ar-SA"/>
                        </w:rPr>
                        <w:t>));</w:t>
                      </w:r>
                      <w:r w:rsidRPr="00DE7678">
                        <w:rPr>
                          <w:color w:val="080808"/>
                          <w:lang w:eastAsia="hu-HU" w:bidi="ar-SA"/>
                        </w:rPr>
                        <w:br/>
                        <w:t xml:space="preserve">  }</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return </w:t>
                      </w:r>
                      <w:r w:rsidRPr="00DE7678">
                        <w:rPr>
                          <w:i/>
                          <w:iCs/>
                          <w:color w:val="080808"/>
                          <w:lang w:eastAsia="hu-HU" w:bidi="ar-SA"/>
                        </w:rPr>
                        <w:t>forkJoin</w:t>
                      </w:r>
                      <w:r w:rsidRPr="00DE7678">
                        <w:rPr>
                          <w:color w:val="080808"/>
                          <w:lang w:eastAsia="hu-HU" w:bidi="ar-SA"/>
                        </w:rPr>
                        <w:t>(</w:t>
                      </w:r>
                      <w:r w:rsidRPr="00DE7678">
                        <w:rPr>
                          <w:color w:val="2A8C7C"/>
                          <w:lang w:eastAsia="hu-HU" w:bidi="ar-SA"/>
                        </w:rPr>
                        <w:t>requests</w:t>
                      </w:r>
                      <w:r w:rsidRPr="00DE7678">
                        <w:rPr>
                          <w:color w:val="080808"/>
                          <w:lang w:eastAsia="hu-HU" w:bidi="ar-SA"/>
                        </w:rPr>
                        <w:t>).</w:t>
                      </w:r>
                      <w:r w:rsidRPr="00DE7678">
                        <w:rPr>
                          <w:lang w:eastAsia="hu-HU" w:bidi="ar-SA"/>
                        </w:rPr>
                        <w:t>pipe</w:t>
                      </w:r>
                      <w:r w:rsidRPr="00DE7678">
                        <w:rPr>
                          <w:color w:val="080808"/>
                          <w:lang w:eastAsia="hu-HU" w:bidi="ar-SA"/>
                        </w:rPr>
                        <w:t>(</w:t>
                      </w:r>
                      <w:r w:rsidRPr="00DE7678">
                        <w:rPr>
                          <w:color w:val="080808"/>
                          <w:lang w:eastAsia="hu-HU" w:bidi="ar-SA"/>
                        </w:rPr>
                        <w:br/>
                        <w:t xml:space="preserve">    </w:t>
                      </w:r>
                      <w:r w:rsidRPr="00DE7678">
                        <w:rPr>
                          <w:i/>
                          <w:iCs/>
                          <w:color w:val="080808"/>
                          <w:lang w:eastAsia="hu-HU" w:bidi="ar-SA"/>
                        </w:rPr>
                        <w:t>map</w:t>
                      </w:r>
                      <w:r w:rsidRPr="00DE7678">
                        <w:rPr>
                          <w:color w:val="080808"/>
                          <w:lang w:eastAsia="hu-HU" w:bidi="ar-SA"/>
                        </w:rPr>
                        <w:t>(res =&gt; res.</w:t>
                      </w:r>
                      <w:r w:rsidRPr="00DE7678">
                        <w:rPr>
                          <w:lang w:eastAsia="hu-HU" w:bidi="ar-SA"/>
                        </w:rPr>
                        <w:t>flat</w:t>
                      </w:r>
                      <w:r w:rsidRPr="00DE7678">
                        <w:rPr>
                          <w:color w:val="080808"/>
                          <w:lang w:eastAsia="hu-HU" w:bidi="ar-SA"/>
                        </w:rPr>
                        <w:t>())</w:t>
                      </w:r>
                      <w:r w:rsidRPr="00DE7678">
                        <w:rPr>
                          <w:color w:val="080808"/>
                          <w:lang w:eastAsia="hu-HU" w:bidi="ar-SA"/>
                        </w:rPr>
                        <w:br/>
                        <w:t xml:space="preserve">  );</w:t>
                      </w:r>
                      <w:r w:rsidRPr="00DE7678">
                        <w:rPr>
                          <w:color w:val="080808"/>
                          <w:lang w:eastAsia="hu-HU" w:bidi="ar-SA"/>
                        </w:rPr>
                        <w:br/>
                        <w:t>}</w:t>
                      </w:r>
                    </w:p>
                    <w:p w14:paraId="675AEDE5" w14:textId="43FF2566" w:rsidR="00DE7678" w:rsidRDefault="00DE7678" w:rsidP="00DE7678">
                      <w:pPr>
                        <w:pStyle w:val="Kd"/>
                      </w:pPr>
                    </w:p>
                  </w:txbxContent>
                </v:textbox>
                <w10:wrap type="square" anchorx="margin"/>
              </v:shape>
            </w:pict>
          </mc:Fallback>
        </mc:AlternateContent>
      </w:r>
      <w:r>
        <w:rPr>
          <w:noProof/>
        </w:rPr>
        <mc:AlternateContent>
          <mc:Choice Requires="wps">
            <w:drawing>
              <wp:anchor distT="0" distB="0" distL="114300" distR="114300" simplePos="0" relativeHeight="251850752" behindDoc="0" locked="0" layoutInCell="1" allowOverlap="1" wp14:anchorId="203829C6" wp14:editId="10C04785">
                <wp:simplePos x="0" y="0"/>
                <wp:positionH relativeFrom="column">
                  <wp:posOffset>-1905</wp:posOffset>
                </wp:positionH>
                <wp:positionV relativeFrom="paragraph">
                  <wp:posOffset>760730</wp:posOffset>
                </wp:positionV>
                <wp:extent cx="5554980" cy="457200"/>
                <wp:effectExtent l="0" t="0" r="7620" b="0"/>
                <wp:wrapSquare wrapText="bothSides"/>
                <wp:docPr id="50331598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172" w:name="_Ref183419114"/>
                          <w:p w14:paraId="76E2EF6B" w14:textId="66391D18" w:rsidR="00E6018B" w:rsidRPr="00D91CB3" w:rsidRDefault="004B0C06" w:rsidP="00E6018B">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47</w:t>
                            </w:r>
                            <w:r>
                              <w:rPr>
                                <w:noProof/>
                              </w:rPr>
                              <w:fldChar w:fldCharType="end"/>
                            </w:r>
                            <w:r w:rsidR="00E6018B">
                              <w:t>. ábra</w:t>
                            </w:r>
                            <w:bookmarkEnd w:id="172"/>
                            <w:r w:rsidR="00E6018B">
                              <w:t>: Egy hét eseményeinek lekérése</w:t>
                            </w:r>
                            <w:r w:rsidR="00E6018B">
                              <w:rPr>
                                <w:noProof/>
                              </w:rPr>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03829C6" id="_x0000_s1091" type="#_x0000_t202" style="position:absolute;left:0;text-align:left;margin-left:-.15pt;margin-top:59.9pt;width:437.4pt;height:36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" stroked="f">
                <v:textbox inset="0,0,0,0">
                  <w:txbxContent>
                    <w:bookmarkStart w:id="173" w:name="_Ref183419114"/>
                    <w:p w14:paraId="76E2EF6B" w14:textId="66391D18" w:rsidR="00E6018B" w:rsidRPr="00D91CB3" w:rsidRDefault="004B0C06" w:rsidP="00E6018B">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47</w:t>
                      </w:r>
                      <w:r>
                        <w:rPr>
                          <w:noProof/>
                        </w:rPr>
                        <w:fldChar w:fldCharType="end"/>
                      </w:r>
                      <w:r w:rsidR="00E6018B">
                        <w:t>. ábra</w:t>
                      </w:r>
                      <w:bookmarkEnd w:id="173"/>
                      <w:r w:rsidR="00E6018B">
                        <w:t>: Egy hét eseményeinek lekérése</w:t>
                      </w:r>
                      <w:r w:rsidR="00E6018B">
                        <w:rPr>
                          <w:noProof/>
                        </w:rPr>
                        <w:t xml:space="preserve"> (saját)</w:t>
                      </w:r>
                    </w:p>
                  </w:txbxContent>
                </v:textbox>
                <w10:wrap type="square"/>
              </v:shape>
            </w:pict>
          </mc:Fallback>
        </mc:AlternateContent>
      </w:r>
      <w:r w:rsidR="00DE7678">
        <w:t xml:space="preserve">A </w:t>
      </w:r>
      <w:r w:rsidR="00DE7678" w:rsidRPr="00DE7678">
        <w:rPr>
          <w:rStyle w:val="KdChar"/>
        </w:rPr>
        <w:t>subscribe</w:t>
      </w:r>
      <w:r w:rsidR="00DE7678">
        <w:t xml:space="preserve">-on belül a visszakapott eredmény egybe fűzését láthatjuk, mivel több naptár használata esetén ezek elemei külön kerülnek visszaadásra, itt uniform formára vannak hozva. Ezután a lapítás után történik a megjelenítés a </w:t>
      </w:r>
      <w:r w:rsidR="00DE7678" w:rsidRPr="00DE7678">
        <w:rPr>
          <w:rStyle w:val="KdChar"/>
        </w:rPr>
        <w:t>displayEvents</w:t>
      </w:r>
      <w:r w:rsidR="00DE7678">
        <w:rPr>
          <w:rStyle w:val="KdChar"/>
        </w:rPr>
        <w:t xml:space="preserve"> </w:t>
      </w:r>
      <w:r w:rsidR="00DE7678" w:rsidRPr="00DE7678">
        <w:t>függvénnyel</w:t>
      </w:r>
      <w:r w:rsidR="00DE7678">
        <w:t>.</w:t>
      </w:r>
    </w:p>
    <w:p w14:paraId="217419BD" w14:textId="27FFB97D" w:rsidR="00DE7678" w:rsidRDefault="00E6018B" w:rsidP="00AB60E7">
      <w:r>
        <w:lastRenderedPageBreak/>
        <w:t xml:space="preserve">A </w:t>
      </w:r>
      <w:r>
        <w:fldChar w:fldCharType="begin"/>
      </w:r>
      <w:r>
        <w:instrText xml:space="preserve"> REF _Ref183419114 \h </w:instrText>
      </w:r>
      <w:r>
        <w:fldChar w:fldCharType="separate"/>
      </w:r>
      <w:r>
        <w:rPr>
          <w:noProof/>
        </w:rPr>
        <w:t>47</w:t>
      </w:r>
      <w:r>
        <w:t>. ábrá</w:t>
      </w:r>
      <w:r>
        <w:fldChar w:fldCharType="end"/>
      </w:r>
      <w:r>
        <w:t xml:space="preserve">n az események egy hétre való lekérése látható. A </w:t>
      </w:r>
      <w:r w:rsidRPr="00E6018B">
        <w:rPr>
          <w:rStyle w:val="KdChar"/>
        </w:rPr>
        <w:t>for</w:t>
      </w:r>
      <w:r>
        <w:t xml:space="preserve"> ciklus előtti részben csak az időintervallum beállítása kap helyet, a cikluson belül a naptárakhoz tartozó url-ek vannak összeállítva. A </w:t>
      </w:r>
      <w:r w:rsidRPr="00E6018B">
        <w:rPr>
          <w:rStyle w:val="KdChar"/>
        </w:rPr>
        <w:t>CALENDAR_IDS</w:t>
      </w:r>
      <w:r>
        <w:rPr>
          <w:rStyle w:val="KdChar"/>
        </w:rPr>
        <w:t xml:space="preserve"> </w:t>
      </w:r>
      <w:r>
        <w:t xml:space="preserve">tömbben a naptárak ID-i találhatóan, amellyel egyértelműen azonosítható egy-egy naptár. Ezt átadva url paraméterként egyértelműen megadhatjuk melyik naptár érdekel minket, ekkor már csak a lekérendő idő intervallumot kell megadni, és az API kulcsot. Ez az összeállított url bekerült a </w:t>
      </w:r>
      <w:r w:rsidRPr="00E6018B">
        <w:rPr>
          <w:rStyle w:val="KdChar"/>
        </w:rPr>
        <w:t>requests</w:t>
      </w:r>
      <w:r>
        <w:rPr>
          <w:rStyle w:val="KdChar"/>
        </w:rPr>
        <w:t xml:space="preserve"> </w:t>
      </w:r>
      <w:r w:rsidRPr="00E6018B">
        <w:t>tömbbe</w:t>
      </w:r>
      <w:r>
        <w:t xml:space="preserve">, amelyben található url-ekre a függvény végén a </w:t>
      </w:r>
      <w:r w:rsidRPr="00E6018B">
        <w:rPr>
          <w:rStyle w:val="KdChar"/>
        </w:rPr>
        <w:t>forkJoin</w:t>
      </w:r>
      <w:r>
        <w:t xml:space="preserve"> használatával egyszerre kérést küldünk, és összevárjuk az eredményeket, majd ezt visszaadjuk a függvényt hívó kódnak.</w:t>
      </w:r>
    </w:p>
    <w:p w14:paraId="63183717" w14:textId="4A10F81D" w:rsidR="007C3187" w:rsidRDefault="007C3187" w:rsidP="007C3187">
      <w:pPr>
        <w:pStyle w:val="Cmsor3"/>
        <w:numPr>
          <w:ilvl w:val="2"/>
          <w:numId w:val="19"/>
        </w:numPr>
      </w:pPr>
      <w:r>
        <w:t>Megjelenítés</w:t>
      </w:r>
    </w:p>
    <w:p w14:paraId="2BA9BA2C" w14:textId="3A5A0949" w:rsidR="007C3187" w:rsidRDefault="00EA7577" w:rsidP="007C3187">
      <w:r>
        <w:rPr>
          <w:noProof/>
        </w:rPr>
        <mc:AlternateContent>
          <mc:Choice Requires="wps">
            <w:drawing>
              <wp:anchor distT="45720" distB="45720" distL="114300" distR="114300" simplePos="0" relativeHeight="251853824" behindDoc="0" locked="0" layoutInCell="1" allowOverlap="1" wp14:anchorId="4803B19B" wp14:editId="08240803">
                <wp:simplePos x="0" y="0"/>
                <wp:positionH relativeFrom="margin">
                  <wp:align>left</wp:align>
                </wp:positionH>
                <wp:positionV relativeFrom="paragraph">
                  <wp:posOffset>1033780</wp:posOffset>
                </wp:positionV>
                <wp:extent cx="5554980" cy="4671060"/>
                <wp:effectExtent l="0" t="0" r="7620" b="0"/>
                <wp:wrapSquare wrapText="bothSides"/>
                <wp:docPr id="1084555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4671060"/>
                        </a:xfrm>
                        <a:prstGeom prst="rect">
                          <a:avLst/>
                        </a:prstGeom>
                        <a:solidFill>
                          <a:srgbClr val="FFFFFF"/>
                        </a:solidFill>
                        <a:ln w="9525">
                          <a:noFill/>
                          <a:miter lim="800000"/>
                          <a:headEnd/>
                          <a:tailEnd/>
                        </a:ln>
                      </wps:spPr>
                      <wps:txbx>
                        <w:txbxContent>
                          <w:p w14:paraId="47F26696" w14:textId="77777777" w:rsidR="00B51538" w:rsidRDefault="00B51538" w:rsidP="00B51538">
                            <w:pPr>
                              <w:pStyle w:val="Kd"/>
                              <w:rPr>
                                <w:lang w:eastAsia="hu-HU" w:bidi="ar-SA"/>
                              </w:rPr>
                            </w:pPr>
                            <w:r w:rsidRPr="00B51538">
                              <w:rPr>
                                <w:color w:val="914C07"/>
                                <w:lang w:eastAsia="hu-HU" w:bidi="ar-SA"/>
                              </w:rPr>
                              <w:t>displayEvents</w:t>
                            </w:r>
                            <w:r w:rsidRPr="00B51538">
                              <w:rPr>
                                <w:lang w:eastAsia="hu-HU" w:bidi="ar-SA"/>
                              </w:rPr>
                              <w:t xml:space="preserve">(results: </w:t>
                            </w:r>
                            <w:r w:rsidRPr="00B51538">
                              <w:rPr>
                                <w:color w:val="000000"/>
                                <w:lang w:eastAsia="hu-HU" w:bidi="ar-SA"/>
                              </w:rPr>
                              <w:t>CalendarEvent</w:t>
                            </w:r>
                            <w:r w:rsidRPr="00B51538">
                              <w:rPr>
                                <w:lang w:eastAsia="hu-HU" w:bidi="ar-SA"/>
                              </w:rPr>
                              <w:t>[]) {</w:t>
                            </w:r>
                            <w:r w:rsidRPr="00B51538">
                              <w:rPr>
                                <w:lang w:eastAsia="hu-HU" w:bidi="ar-SA"/>
                              </w:rPr>
                              <w:br/>
                              <w:t xml:space="preserve">  </w:t>
                            </w:r>
                            <w:r w:rsidRPr="00B51538">
                              <w:rPr>
                                <w:color w:val="0033B3"/>
                                <w:lang w:eastAsia="hu-HU" w:bidi="ar-SA"/>
                              </w:rPr>
                              <w:t>this</w:t>
                            </w:r>
                            <w:r w:rsidRPr="00B51538">
                              <w:rPr>
                                <w:lang w:eastAsia="hu-HU" w:bidi="ar-SA"/>
                              </w:rPr>
                              <w:t>.</w:t>
                            </w:r>
                            <w:r w:rsidRPr="00B51538">
                              <w:rPr>
                                <w:color w:val="871094"/>
                                <w:lang w:eastAsia="hu-HU" w:bidi="ar-SA"/>
                              </w:rPr>
                              <w:t xml:space="preserve">calendarEvents </w:t>
                            </w:r>
                            <w:r w:rsidRPr="00B51538">
                              <w:rPr>
                                <w:lang w:eastAsia="hu-HU" w:bidi="ar-SA"/>
                              </w:rPr>
                              <w:t>= [];</w:t>
                            </w:r>
                            <w:r w:rsidRPr="00B51538">
                              <w:rPr>
                                <w:i/>
                                <w:iCs/>
                                <w:color w:val="8C8C8C"/>
                                <w:lang w:eastAsia="hu-HU" w:bidi="ar-SA"/>
                              </w:rPr>
                              <w:br/>
                              <w:t xml:space="preserve">  </w:t>
                            </w:r>
                            <w:r w:rsidRPr="00B51538">
                              <w:rPr>
                                <w:color w:val="0033B3"/>
                                <w:lang w:eastAsia="hu-HU" w:bidi="ar-SA"/>
                              </w:rPr>
                              <w:t xml:space="preserve">for </w:t>
                            </w:r>
                            <w:r w:rsidRPr="00B51538">
                              <w:rPr>
                                <w:lang w:eastAsia="hu-HU" w:bidi="ar-SA"/>
                              </w:rPr>
                              <w:t>(</w:t>
                            </w:r>
                            <w:r w:rsidRPr="00B51538">
                              <w:rPr>
                                <w:color w:val="0033B3"/>
                                <w:lang w:eastAsia="hu-HU" w:bidi="ar-SA"/>
                              </w:rPr>
                              <w:t xml:space="preserve">const </w:t>
                            </w:r>
                            <w:r w:rsidRPr="00B51538">
                              <w:rPr>
                                <w:color w:val="2A8C7C"/>
                                <w:lang w:eastAsia="hu-HU" w:bidi="ar-SA"/>
                              </w:rPr>
                              <w:t xml:space="preserve">res </w:t>
                            </w:r>
                            <w:r w:rsidRPr="00B51538">
                              <w:rPr>
                                <w:color w:val="0033B3"/>
                                <w:lang w:eastAsia="hu-HU" w:bidi="ar-SA"/>
                              </w:rPr>
                              <w:t xml:space="preserve">of </w:t>
                            </w:r>
                            <w:r w:rsidRPr="00B51538">
                              <w:rPr>
                                <w:lang w:eastAsia="hu-HU" w:bidi="ar-SA"/>
                              </w:rPr>
                              <w:t>results) {</w:t>
                            </w:r>
                            <w:r w:rsidRPr="00B51538">
                              <w:rPr>
                                <w:lang w:eastAsia="hu-HU" w:bidi="ar-SA"/>
                              </w:rPr>
                              <w:b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r w:rsidRPr="00B51538">
                              <w:rPr>
                                <w:lang w:eastAsia="hu-HU" w:bidi="ar-SA"/>
                              </w:rPr>
                              <w:t>(</w:t>
                            </w:r>
                            <w:r w:rsidRPr="00B51538">
                              <w:rPr>
                                <w:color w:val="0033B3"/>
                                <w:lang w:eastAsia="hu-HU" w:bidi="ar-SA"/>
                              </w:rPr>
                              <w:t xml:space="preserve">new </w:t>
                            </w:r>
                            <w:r w:rsidRPr="00B51538">
                              <w:rPr>
                                <w:color w:val="000000"/>
                                <w:lang w:eastAsia="hu-HU" w:bidi="ar-SA"/>
                              </w:rPr>
                              <w:t>CalendarEvent</w:t>
                            </w:r>
                            <w:r w:rsidRPr="00B51538">
                              <w:rPr>
                                <w:lang w:eastAsia="hu-HU" w:bidi="ar-SA"/>
                              </w:rPr>
                              <w:t>(</w:t>
                            </w:r>
                            <w:r w:rsidRPr="00B51538">
                              <w:rPr>
                                <w:color w:val="2A8C7C"/>
                                <w:lang w:eastAsia="hu-HU" w:bidi="ar-SA"/>
                              </w:rPr>
                              <w:t>res</w:t>
                            </w:r>
                            <w:r w:rsidRPr="00B51538">
                              <w:rPr>
                                <w:lang w:eastAsia="hu-HU" w:bidi="ar-SA"/>
                              </w:rPr>
                              <w:t>.</w:t>
                            </w:r>
                            <w:r w:rsidRPr="00B51538">
                              <w:rPr>
                                <w:color w:val="871094"/>
                                <w:lang w:eastAsia="hu-HU" w:bidi="ar-SA"/>
                              </w:rPr>
                              <w:t>summary</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start</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end</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description</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location</w:t>
                            </w:r>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r w:rsidRPr="00B51538">
                              <w:rPr>
                                <w:color w:val="0033B3"/>
                                <w:lang w:eastAsia="hu-HU" w:bidi="ar-SA"/>
                              </w:rPr>
                              <w:t xml:space="preserve">let </w:t>
                            </w:r>
                            <w:r w:rsidRPr="00B51538">
                              <w:rPr>
                                <w:color w:val="2A8C7C"/>
                                <w:lang w:eastAsia="hu-HU" w:bidi="ar-SA"/>
                              </w:rPr>
                              <w:t>startElement</w:t>
                            </w:r>
                            <w:r w:rsidRPr="00B51538">
                              <w:rPr>
                                <w:lang w:eastAsia="hu-HU" w:bidi="ar-SA"/>
                              </w:rPr>
                              <w:t xml:space="preserve">: </w:t>
                            </w:r>
                            <w:r w:rsidRPr="00B51538">
                              <w:rPr>
                                <w:color w:val="000000"/>
                                <w:lang w:eastAsia="hu-HU" w:bidi="ar-SA"/>
                              </w:rPr>
                              <w:t xml:space="preserve">HTMLElement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r w:rsidRPr="00B51538">
                              <w:rPr>
                                <w:color w:val="0033B3"/>
                                <w:lang w:eastAsia="hu-HU" w:bidi="ar-SA"/>
                              </w:rPr>
                              <w:t xml:space="preserve">for </w:t>
                            </w:r>
                            <w:r w:rsidRPr="00B51538">
                              <w:rPr>
                                <w:lang w:eastAsia="hu-HU" w:bidi="ar-SA"/>
                              </w:rPr>
                              <w:t>(</w:t>
                            </w:r>
                            <w:r w:rsidRPr="00B51538">
                              <w:rPr>
                                <w:color w:val="0033B3"/>
                                <w:lang w:eastAsia="hu-HU" w:bidi="ar-SA"/>
                              </w:rPr>
                              <w:t xml:space="preserve">let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r w:rsidRPr="00B51538">
                              <w:rPr>
                                <w:color w:val="2A8C7C"/>
                                <w:lang w:eastAsia="hu-HU" w:bidi="ar-SA"/>
                              </w:rPr>
                              <w:t xml:space="preserve">startElement </w:t>
                            </w:r>
                            <w:r w:rsidRPr="00B51538">
                              <w:rPr>
                                <w:lang w:eastAsia="hu-HU" w:bidi="ar-SA"/>
                              </w:rPr>
                              <w:t xml:space="preserve">= </w:t>
                            </w:r>
                            <w:r w:rsidRPr="00B51538">
                              <w:rPr>
                                <w:color w:val="830091"/>
                                <w:lang w:eastAsia="hu-HU" w:bidi="ar-SA"/>
                              </w:rPr>
                              <w:t>document</w:t>
                            </w:r>
                            <w:r w:rsidRPr="00B51538">
                              <w:rPr>
                                <w:lang w:eastAsia="hu-HU" w:bidi="ar-SA"/>
                              </w:rPr>
                              <w:t>.</w:t>
                            </w:r>
                            <w:r w:rsidRPr="00B51538">
                              <w:rPr>
                                <w:color w:val="914C07"/>
                                <w:lang w:eastAsia="hu-HU" w:bidi="ar-SA"/>
                              </w:rPr>
                              <w:t>getElementById</w:t>
                            </w:r>
                            <w:r w:rsidRPr="00B51538">
                              <w:rPr>
                                <w:lang w:eastAsia="hu-HU" w:bidi="ar-SA"/>
                              </w:rPr>
                              <w:t>(</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getFullYear</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getMonth</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getDate</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getHours</w:t>
                            </w:r>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3B19B" id="_x0000_s1092" type="#_x0000_t202" style="position:absolute;left:0;text-align:left;margin-left:0;margin-top:81.4pt;width:437.4pt;height:367.8pt;z-index:251853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" stroked="f">
                <v:textbox>
                  <w:txbxContent>
                    <w:p w14:paraId="47F26696" w14:textId="77777777" w:rsidR="00B51538" w:rsidRDefault="00B51538" w:rsidP="00B51538">
                      <w:pPr>
                        <w:pStyle w:val="Kd"/>
                        <w:rPr>
                          <w:lang w:eastAsia="hu-HU" w:bidi="ar-SA"/>
                        </w:rPr>
                      </w:pPr>
                      <w:r w:rsidRPr="00B51538">
                        <w:rPr>
                          <w:color w:val="914C07"/>
                          <w:lang w:eastAsia="hu-HU" w:bidi="ar-SA"/>
                        </w:rPr>
                        <w:t>displayEvents</w:t>
                      </w:r>
                      <w:r w:rsidRPr="00B51538">
                        <w:rPr>
                          <w:lang w:eastAsia="hu-HU" w:bidi="ar-SA"/>
                        </w:rPr>
                        <w:t xml:space="preserve">(results: </w:t>
                      </w:r>
                      <w:r w:rsidRPr="00B51538">
                        <w:rPr>
                          <w:color w:val="000000"/>
                          <w:lang w:eastAsia="hu-HU" w:bidi="ar-SA"/>
                        </w:rPr>
                        <w:t>CalendarEvent</w:t>
                      </w:r>
                      <w:r w:rsidRPr="00B51538">
                        <w:rPr>
                          <w:lang w:eastAsia="hu-HU" w:bidi="ar-SA"/>
                        </w:rPr>
                        <w:t>[]) {</w:t>
                      </w:r>
                      <w:r w:rsidRPr="00B51538">
                        <w:rPr>
                          <w:lang w:eastAsia="hu-HU" w:bidi="ar-SA"/>
                        </w:rPr>
                        <w:br/>
                        <w:t xml:space="preserve">  </w:t>
                      </w:r>
                      <w:r w:rsidRPr="00B51538">
                        <w:rPr>
                          <w:color w:val="0033B3"/>
                          <w:lang w:eastAsia="hu-HU" w:bidi="ar-SA"/>
                        </w:rPr>
                        <w:t>this</w:t>
                      </w:r>
                      <w:r w:rsidRPr="00B51538">
                        <w:rPr>
                          <w:lang w:eastAsia="hu-HU" w:bidi="ar-SA"/>
                        </w:rPr>
                        <w:t>.</w:t>
                      </w:r>
                      <w:r w:rsidRPr="00B51538">
                        <w:rPr>
                          <w:color w:val="871094"/>
                          <w:lang w:eastAsia="hu-HU" w:bidi="ar-SA"/>
                        </w:rPr>
                        <w:t xml:space="preserve">calendarEvents </w:t>
                      </w:r>
                      <w:r w:rsidRPr="00B51538">
                        <w:rPr>
                          <w:lang w:eastAsia="hu-HU" w:bidi="ar-SA"/>
                        </w:rPr>
                        <w:t>= [];</w:t>
                      </w:r>
                      <w:r w:rsidRPr="00B51538">
                        <w:rPr>
                          <w:i/>
                          <w:iCs/>
                          <w:color w:val="8C8C8C"/>
                          <w:lang w:eastAsia="hu-HU" w:bidi="ar-SA"/>
                        </w:rPr>
                        <w:br/>
                        <w:t xml:space="preserve">  </w:t>
                      </w:r>
                      <w:r w:rsidRPr="00B51538">
                        <w:rPr>
                          <w:color w:val="0033B3"/>
                          <w:lang w:eastAsia="hu-HU" w:bidi="ar-SA"/>
                        </w:rPr>
                        <w:t xml:space="preserve">for </w:t>
                      </w:r>
                      <w:r w:rsidRPr="00B51538">
                        <w:rPr>
                          <w:lang w:eastAsia="hu-HU" w:bidi="ar-SA"/>
                        </w:rPr>
                        <w:t>(</w:t>
                      </w:r>
                      <w:r w:rsidRPr="00B51538">
                        <w:rPr>
                          <w:color w:val="0033B3"/>
                          <w:lang w:eastAsia="hu-HU" w:bidi="ar-SA"/>
                        </w:rPr>
                        <w:t xml:space="preserve">const </w:t>
                      </w:r>
                      <w:r w:rsidRPr="00B51538">
                        <w:rPr>
                          <w:color w:val="2A8C7C"/>
                          <w:lang w:eastAsia="hu-HU" w:bidi="ar-SA"/>
                        </w:rPr>
                        <w:t xml:space="preserve">res </w:t>
                      </w:r>
                      <w:r w:rsidRPr="00B51538">
                        <w:rPr>
                          <w:color w:val="0033B3"/>
                          <w:lang w:eastAsia="hu-HU" w:bidi="ar-SA"/>
                        </w:rPr>
                        <w:t xml:space="preserve">of </w:t>
                      </w:r>
                      <w:r w:rsidRPr="00B51538">
                        <w:rPr>
                          <w:lang w:eastAsia="hu-HU" w:bidi="ar-SA"/>
                        </w:rPr>
                        <w:t>results) {</w:t>
                      </w:r>
                      <w:r w:rsidRPr="00B51538">
                        <w:rPr>
                          <w:lang w:eastAsia="hu-HU" w:bidi="ar-SA"/>
                        </w:rPr>
                        <w:b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r w:rsidRPr="00B51538">
                        <w:rPr>
                          <w:lang w:eastAsia="hu-HU" w:bidi="ar-SA"/>
                        </w:rPr>
                        <w:t>(</w:t>
                      </w:r>
                      <w:r w:rsidRPr="00B51538">
                        <w:rPr>
                          <w:color w:val="0033B3"/>
                          <w:lang w:eastAsia="hu-HU" w:bidi="ar-SA"/>
                        </w:rPr>
                        <w:t xml:space="preserve">new </w:t>
                      </w:r>
                      <w:r w:rsidRPr="00B51538">
                        <w:rPr>
                          <w:color w:val="000000"/>
                          <w:lang w:eastAsia="hu-HU" w:bidi="ar-SA"/>
                        </w:rPr>
                        <w:t>CalendarEvent</w:t>
                      </w:r>
                      <w:r w:rsidRPr="00B51538">
                        <w:rPr>
                          <w:lang w:eastAsia="hu-HU" w:bidi="ar-SA"/>
                        </w:rPr>
                        <w:t>(</w:t>
                      </w:r>
                      <w:r w:rsidRPr="00B51538">
                        <w:rPr>
                          <w:color w:val="2A8C7C"/>
                          <w:lang w:eastAsia="hu-HU" w:bidi="ar-SA"/>
                        </w:rPr>
                        <w:t>res</w:t>
                      </w:r>
                      <w:r w:rsidRPr="00B51538">
                        <w:rPr>
                          <w:lang w:eastAsia="hu-HU" w:bidi="ar-SA"/>
                        </w:rPr>
                        <w:t>.</w:t>
                      </w:r>
                      <w:r w:rsidRPr="00B51538">
                        <w:rPr>
                          <w:color w:val="871094"/>
                          <w:lang w:eastAsia="hu-HU" w:bidi="ar-SA"/>
                        </w:rPr>
                        <w:t>summary</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start</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end</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description</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location</w:t>
                      </w:r>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r w:rsidRPr="00B51538">
                        <w:rPr>
                          <w:color w:val="0033B3"/>
                          <w:lang w:eastAsia="hu-HU" w:bidi="ar-SA"/>
                        </w:rPr>
                        <w:t xml:space="preserve">let </w:t>
                      </w:r>
                      <w:r w:rsidRPr="00B51538">
                        <w:rPr>
                          <w:color w:val="2A8C7C"/>
                          <w:lang w:eastAsia="hu-HU" w:bidi="ar-SA"/>
                        </w:rPr>
                        <w:t>startElement</w:t>
                      </w:r>
                      <w:r w:rsidRPr="00B51538">
                        <w:rPr>
                          <w:lang w:eastAsia="hu-HU" w:bidi="ar-SA"/>
                        </w:rPr>
                        <w:t xml:space="preserve">: </w:t>
                      </w:r>
                      <w:r w:rsidRPr="00B51538">
                        <w:rPr>
                          <w:color w:val="000000"/>
                          <w:lang w:eastAsia="hu-HU" w:bidi="ar-SA"/>
                        </w:rPr>
                        <w:t xml:space="preserve">HTMLElement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r w:rsidRPr="00B51538">
                        <w:rPr>
                          <w:color w:val="0033B3"/>
                          <w:lang w:eastAsia="hu-HU" w:bidi="ar-SA"/>
                        </w:rPr>
                        <w:t xml:space="preserve">for </w:t>
                      </w:r>
                      <w:r w:rsidRPr="00B51538">
                        <w:rPr>
                          <w:lang w:eastAsia="hu-HU" w:bidi="ar-SA"/>
                        </w:rPr>
                        <w:t>(</w:t>
                      </w:r>
                      <w:r w:rsidRPr="00B51538">
                        <w:rPr>
                          <w:color w:val="0033B3"/>
                          <w:lang w:eastAsia="hu-HU" w:bidi="ar-SA"/>
                        </w:rPr>
                        <w:t xml:space="preserve">let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r w:rsidRPr="00B51538">
                        <w:rPr>
                          <w:color w:val="2A8C7C"/>
                          <w:lang w:eastAsia="hu-HU" w:bidi="ar-SA"/>
                        </w:rPr>
                        <w:t xml:space="preserve">startElement </w:t>
                      </w:r>
                      <w:r w:rsidRPr="00B51538">
                        <w:rPr>
                          <w:lang w:eastAsia="hu-HU" w:bidi="ar-SA"/>
                        </w:rPr>
                        <w:t xml:space="preserve">= </w:t>
                      </w:r>
                      <w:r w:rsidRPr="00B51538">
                        <w:rPr>
                          <w:color w:val="830091"/>
                          <w:lang w:eastAsia="hu-HU" w:bidi="ar-SA"/>
                        </w:rPr>
                        <w:t>document</w:t>
                      </w:r>
                      <w:r w:rsidRPr="00B51538">
                        <w:rPr>
                          <w:lang w:eastAsia="hu-HU" w:bidi="ar-SA"/>
                        </w:rPr>
                        <w:t>.</w:t>
                      </w:r>
                      <w:r w:rsidRPr="00B51538">
                        <w:rPr>
                          <w:color w:val="914C07"/>
                          <w:lang w:eastAsia="hu-HU" w:bidi="ar-SA"/>
                        </w:rPr>
                        <w:t>getElementById</w:t>
                      </w:r>
                      <w:r w:rsidRPr="00B51538">
                        <w:rPr>
                          <w:lang w:eastAsia="hu-HU" w:bidi="ar-SA"/>
                        </w:rPr>
                        <w:t>(</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getFullYear</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getMonth</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getDate</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getHours</w:t>
                      </w:r>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v:textbox>
                <w10:wrap type="square" anchorx="margin"/>
              </v:shape>
            </w:pict>
          </mc:Fallback>
        </mc:AlternateContent>
      </w:r>
      <w:r w:rsidR="00B51538">
        <w:rPr>
          <w:noProof/>
        </w:rPr>
        <mc:AlternateContent>
          <mc:Choice Requires="wps">
            <w:drawing>
              <wp:anchor distT="0" distB="0" distL="114300" distR="114300" simplePos="0" relativeHeight="251855872" behindDoc="0" locked="0" layoutInCell="1" allowOverlap="1" wp14:anchorId="78461E2F" wp14:editId="7F785DCE">
                <wp:simplePos x="0" y="0"/>
                <wp:positionH relativeFrom="margin">
                  <wp:align>left</wp:align>
                </wp:positionH>
                <wp:positionV relativeFrom="paragraph">
                  <wp:posOffset>515620</wp:posOffset>
                </wp:positionV>
                <wp:extent cx="5554980" cy="457200"/>
                <wp:effectExtent l="0" t="0" r="7620" b="0"/>
                <wp:wrapSquare wrapText="bothSides"/>
                <wp:docPr id="1908370434"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F42F409" w14:textId="7079E979" w:rsidR="00B51538" w:rsidRPr="002454E5" w:rsidRDefault="004B0C06" w:rsidP="00B51538">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48</w:t>
                            </w:r>
                            <w:r>
                              <w:rPr>
                                <w:noProof/>
                              </w:rPr>
                              <w:fldChar w:fldCharType="end"/>
                            </w:r>
                            <w:r w:rsidR="00B51538">
                              <w:t>. ábra: Események rendszerezése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8461E2F" id="_x0000_s1093" type="#_x0000_t202" style="position:absolute;left:0;text-align:left;margin-left:0;margin-top:40.6pt;width:437.4pt;height:36pt;z-index:251855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" stroked="f">
                <v:textbox inset="0,0,0,0">
                  <w:txbxContent>
                    <w:p w14:paraId="7F42F409" w14:textId="7079E979" w:rsidR="00B51538" w:rsidRPr="002454E5" w:rsidRDefault="004B0C06" w:rsidP="00B51538">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48</w:t>
                      </w:r>
                      <w:r>
                        <w:rPr>
                          <w:noProof/>
                        </w:rPr>
                        <w:fldChar w:fldCharType="end"/>
                      </w:r>
                      <w:r w:rsidR="00B51538">
                        <w:t>. ábra: Események rendszerezése (saját)</w:t>
                      </w:r>
                    </w:p>
                  </w:txbxContent>
                </v:textbox>
                <w10:wrap type="square" anchorx="margin"/>
              </v:shape>
            </w:pict>
          </mc:Fallback>
        </mc:AlternateContent>
      </w:r>
      <w:r w:rsidR="007C3187">
        <w:t>Az események lekérésének áttekintésével rátérhetünk a megjelenítésre</w:t>
      </w:r>
      <w:r w:rsidR="00B51538">
        <w:t xml:space="preserve">. Ezt az előző pontban látható </w:t>
      </w:r>
      <w:r w:rsidR="00B51538" w:rsidRPr="00B51538">
        <w:rPr>
          <w:rStyle w:val="KdChar"/>
        </w:rPr>
        <w:t>displayEvents</w:t>
      </w:r>
      <w:r>
        <w:rPr>
          <w:rStyle w:val="KdChar"/>
        </w:rPr>
        <w:t>()</w:t>
      </w:r>
      <w:r w:rsidR="00B51538">
        <w:t xml:space="preserve"> függvény oldja meg,</w:t>
      </w:r>
    </w:p>
    <w:p w14:paraId="6B68380E" w14:textId="77777777" w:rsidR="00B51538" w:rsidRDefault="00B51538" w:rsidP="007C3187">
      <w:r>
        <w:lastRenderedPageBreak/>
        <w:t xml:space="preserve">Bemenetként megkapja a lekérésből visszakapott eseményeket, amiket rendszerez a </w:t>
      </w:r>
      <w:r w:rsidRPr="00B51538">
        <w:rPr>
          <w:rStyle w:val="KdChar"/>
        </w:rPr>
        <w:t>calendarEvents</w:t>
      </w:r>
      <w:r>
        <w:rPr>
          <w:rStyle w:val="KdChar"/>
        </w:rPr>
        <w:t xml:space="preserve"> </w:t>
      </w:r>
      <w:r w:rsidRPr="00B51538">
        <w:t>tömbbe</w:t>
      </w:r>
      <w:r>
        <w:t>, így egységesen elérhetőek lesznek a fontos információk. Következő lépésként meg kell keresni, hogy hol kell megjeleníteni az eseményt.</w:t>
      </w:r>
    </w:p>
    <w:p w14:paraId="445D8E11" w14:textId="69E15701" w:rsidR="00B51538" w:rsidRDefault="00EA7577" w:rsidP="007C3187">
      <w:r>
        <w:rPr>
          <w:noProof/>
        </w:rPr>
        <mc:AlternateContent>
          <mc:Choice Requires="wps">
            <w:drawing>
              <wp:anchor distT="45720" distB="45720" distL="114300" distR="114300" simplePos="0" relativeHeight="251857920" behindDoc="0" locked="0" layoutInCell="1" allowOverlap="1" wp14:anchorId="7B0CDBDB" wp14:editId="789E6A49">
                <wp:simplePos x="0" y="0"/>
                <wp:positionH relativeFrom="margin">
                  <wp:posOffset>0</wp:posOffset>
                </wp:positionH>
                <wp:positionV relativeFrom="paragraph">
                  <wp:posOffset>1358265</wp:posOffset>
                </wp:positionV>
                <wp:extent cx="5608320" cy="1404620"/>
                <wp:effectExtent l="0" t="0" r="0" b="2540"/>
                <wp:wrapSquare wrapText="bothSides"/>
                <wp:docPr id="148137399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1404620"/>
                        </a:xfrm>
                        <a:prstGeom prst="rect">
                          <a:avLst/>
                        </a:prstGeom>
                        <a:solidFill>
                          <a:srgbClr val="FFFFFF"/>
                        </a:solidFill>
                        <a:ln w="9525">
                          <a:noFill/>
                          <a:miter lim="800000"/>
                          <a:headEnd/>
                          <a:tailEnd/>
                        </a:ln>
                      </wps:spPr>
                      <wps:txbx>
                        <w:txbxContent>
                          <w:p w14:paraId="065EC785" w14:textId="58678959" w:rsidR="00EA7577" w:rsidRPr="00EA7577" w:rsidRDefault="00EA7577" w:rsidP="00EA7577">
                            <w:pPr>
                              <w:pStyle w:val="Kd"/>
                              <w:rPr>
                                <w:lang w:eastAsia="hu-HU" w:bidi="ar-SA"/>
                              </w:rPr>
                            </w:pPr>
                            <w:r w:rsidRPr="00EA7577">
                              <w:rPr>
                                <w:color w:val="914C07"/>
                                <w:lang w:eastAsia="hu-HU" w:bidi="ar-SA"/>
                              </w:rPr>
                              <w:t>displayEvents</w:t>
                            </w:r>
                            <w:r w:rsidRPr="00EA7577">
                              <w:rPr>
                                <w:lang w:eastAsia="hu-HU" w:bidi="ar-SA"/>
                              </w:rPr>
                              <w:t xml:space="preserve">(results: </w:t>
                            </w:r>
                            <w:r w:rsidRPr="00EA7577">
                              <w:rPr>
                                <w:color w:val="000000"/>
                                <w:lang w:eastAsia="hu-HU" w:bidi="ar-SA"/>
                              </w:rPr>
                              <w:t>CalendarEvent</w:t>
                            </w:r>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r w:rsidRPr="00EA7577">
                              <w:rPr>
                                <w:color w:val="0033B3"/>
                                <w:lang w:eastAsia="hu-HU" w:bidi="ar-SA"/>
                              </w:rPr>
                              <w:t xml:space="preserve">for </w:t>
                            </w:r>
                            <w:r w:rsidRPr="00EA7577">
                              <w:rPr>
                                <w:lang w:eastAsia="hu-HU" w:bidi="ar-SA"/>
                              </w:rPr>
                              <w:t>(</w:t>
                            </w:r>
                            <w:r w:rsidRPr="00EA7577">
                              <w:rPr>
                                <w:color w:val="0033B3"/>
                                <w:lang w:eastAsia="hu-HU" w:bidi="ar-SA"/>
                              </w:rPr>
                              <w:t xml:space="preserve">let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r w:rsidRPr="00EA7577">
                              <w:rPr>
                                <w:color w:val="0033B3"/>
                                <w:lang w:eastAsia="hu-HU" w:bidi="ar-SA"/>
                              </w:rPr>
                              <w:t xml:space="preserve">if </w:t>
                            </w:r>
                            <w:r w:rsidRPr="00EA7577">
                              <w:rPr>
                                <w:lang w:eastAsia="hu-HU" w:bidi="ar-SA"/>
                              </w:rPr>
                              <w:t>(</w:t>
                            </w:r>
                            <w:r w:rsidRPr="00EA7577">
                              <w:rPr>
                                <w:color w:val="2A8C7C"/>
                                <w:lang w:eastAsia="hu-HU" w:bidi="ar-SA"/>
                              </w:rPr>
                              <w:t>startElement</w:t>
                            </w:r>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r w:rsidRPr="00EA7577">
                              <w:rPr>
                                <w:color w:val="2A8C7C"/>
                                <w:lang w:eastAsia="hu-HU" w:bidi="ar-SA"/>
                              </w:rPr>
                              <w:t xml:space="preserve">eventContainer </w:t>
                            </w:r>
                            <w:r w:rsidRPr="00EA7577">
                              <w:rPr>
                                <w:lang w:eastAsia="hu-HU" w:bidi="ar-SA"/>
                              </w:rPr>
                              <w:t xml:space="preserve">= </w:t>
                            </w:r>
                            <w:r w:rsidRPr="00EA7577">
                              <w:rPr>
                                <w:color w:val="830091"/>
                                <w:lang w:eastAsia="hu-HU" w:bidi="ar-SA"/>
                              </w:rPr>
                              <w:t>document</w:t>
                            </w:r>
                            <w:r w:rsidRPr="00EA7577">
                              <w:rPr>
                                <w:lang w:eastAsia="hu-HU" w:bidi="ar-SA"/>
                              </w:rPr>
                              <w:t>.</w:t>
                            </w:r>
                            <w:r w:rsidRPr="00EA7577">
                              <w:rPr>
                                <w:color w:val="914C07"/>
                                <w:lang w:eastAsia="hu-HU" w:bidi="ar-SA"/>
                              </w:rPr>
                              <w:t>createElement</w:t>
                            </w:r>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r w:rsidRPr="00EA7577">
                              <w:rPr>
                                <w:lang w:eastAsia="hu-HU" w:bidi="ar-SA"/>
                              </w:rPr>
                              <w:t>(</w:t>
                            </w:r>
                            <w:r w:rsidRPr="00EA7577">
                              <w:rPr>
                                <w:color w:val="067D17"/>
                                <w:lang w:eastAsia="hu-HU" w:bidi="ar-SA"/>
                              </w:rPr>
                              <w:t>"event_container"</w:t>
                            </w:r>
                            <w:r w:rsidRPr="00EA7577">
                              <w:rPr>
                                <w:lang w:eastAsia="hu-HU" w:bidi="ar-SA"/>
                              </w:rPr>
                              <w:t>);</w:t>
                            </w:r>
                            <w:r w:rsidRPr="00EA7577">
                              <w:rPr>
                                <w:lang w:eastAsia="hu-HU" w:bidi="ar-SA"/>
                              </w:rPr>
                              <w:br/>
                              <w:t xml:space="preserve">      </w:t>
                            </w:r>
                            <w:r w:rsidRPr="00EA7577">
                              <w:rPr>
                                <w:color w:val="2A8C7C"/>
                                <w:lang w:eastAsia="hu-HU" w:bidi="ar-SA"/>
                              </w:rPr>
                              <w:t>startElement</w:t>
                            </w:r>
                            <w:r w:rsidRPr="00EA7577">
                              <w:rPr>
                                <w:lang w:eastAsia="hu-HU" w:bidi="ar-SA"/>
                              </w:rPr>
                              <w:t>.</w:t>
                            </w:r>
                            <w:r w:rsidRPr="00EA7577">
                              <w:rPr>
                                <w:color w:val="914C07"/>
                                <w:lang w:eastAsia="hu-HU" w:bidi="ar-SA"/>
                              </w:rPr>
                              <w:t>appendChild</w:t>
                            </w:r>
                            <w:r w:rsidRPr="00EA7577">
                              <w:rPr>
                                <w:lang w:eastAsia="hu-HU" w:bidi="ar-SA"/>
                              </w:rPr>
                              <w:t>(</w:t>
                            </w:r>
                            <w:r w:rsidRPr="00EA7577">
                              <w:rPr>
                                <w:color w:val="2A8C7C"/>
                                <w:lang w:eastAsia="hu-HU" w:bidi="ar-SA"/>
                              </w:rPr>
                              <w:t>eventContainer</w:t>
                            </w:r>
                            <w:r w:rsidRPr="00EA7577">
                              <w:rPr>
                                <w:lang w:eastAsia="hu-HU" w:bidi="ar-SA"/>
                              </w:rPr>
                              <w:t>);</w:t>
                            </w:r>
                            <w:r w:rsidRPr="00EA7577">
                              <w:rPr>
                                <w:lang w:eastAsia="hu-HU" w:bidi="ar-SA"/>
                              </w:rPr>
                              <w:br/>
                            </w:r>
                            <w:r w:rsidRPr="00EA7577">
                              <w:rPr>
                                <w:i/>
                                <w:iCs/>
                                <w:color w:val="8C8C8C"/>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 xml:space="preserve">] = </w:t>
                            </w:r>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r w:rsidRPr="00EA7577">
                              <w:rPr>
                                <w:lang w:eastAsia="hu-HU" w:bidi="ar-SA"/>
                              </w:rPr>
                              <w:t>(</w:t>
                            </w:r>
                            <w:r w:rsidRPr="00EA7577">
                              <w:rPr>
                                <w:color w:val="000000"/>
                                <w:lang w:eastAsia="hu-HU" w:bidi="ar-SA"/>
                              </w:rPr>
                              <w:t>EventComponent</w:t>
                            </w:r>
                            <w:r w:rsidRPr="00EA7577">
                              <w:rPr>
                                <w:lang w:eastAsia="hu-HU" w:bidi="ar-SA"/>
                              </w:rPr>
                              <w:t xml:space="preserve">, </w:t>
                            </w:r>
                            <w:r w:rsidRPr="00EA7577">
                              <w:rPr>
                                <w:color w:val="2A8C7C"/>
                                <w:lang w:eastAsia="hu-HU" w:bidi="ar-SA"/>
                              </w:rPr>
                              <w:t>eventContainer</w:t>
                            </w:r>
                            <w:r w:rsidRPr="00EA7577">
                              <w:rPr>
                                <w:lang w:eastAsia="hu-HU" w:bidi="ar-SA"/>
                              </w:rPr>
                              <w:t>);</w:t>
                            </w:r>
                            <w:r w:rsidRPr="00EA7577">
                              <w:rPr>
                                <w:i/>
                                <w:iCs/>
                                <w:color w:val="8C8C8C"/>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calendarEvent </w:t>
                            </w:r>
                            <w:r w:rsidRPr="00EA7577">
                              <w:rPr>
                                <w:lang w:eastAsia="hu-HU" w:bidi="ar-SA"/>
                              </w:rPr>
                              <w:t xml:space="preserve">= </w:t>
                            </w:r>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`card</w:t>
                            </w:r>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914C07"/>
                                <w:lang w:eastAsia="hu-HU" w:bidi="ar-SA"/>
                              </w:rPr>
                              <w:t>updateVariables</w:t>
                            </w:r>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 xml:space="preserve">now </w:t>
                            </w:r>
                            <w:r w:rsidRPr="00EA7577">
                              <w:rPr>
                                <w:lang w:eastAsia="hu-HU" w:bidi="ar-SA"/>
                              </w:rPr>
                              <w:t xml:space="preserve">= </w:t>
                            </w:r>
                            <w:r w:rsidRPr="00EA7577">
                              <w:rPr>
                                <w:color w:val="0033B3"/>
                                <w:lang w:eastAsia="hu-HU" w:bidi="ar-SA"/>
                              </w:rPr>
                              <w:t xml:space="preserve">new </w:t>
                            </w:r>
                            <w:r w:rsidRPr="00EA7577">
                              <w:rPr>
                                <w:color w:val="830091"/>
                                <w:lang w:eastAsia="hu-HU" w:bidi="ar-SA"/>
                              </w:rPr>
                              <w:t>Date</w:t>
                            </w:r>
                            <w:r w:rsidRPr="00EA7577">
                              <w:rPr>
                                <w:lang w:eastAsia="hu-HU" w:bidi="ar-SA"/>
                              </w:rPr>
                              <w:t>();</w:t>
                            </w:r>
                            <w:r w:rsidRPr="00EA7577">
                              <w:rPr>
                                <w:lang w:eastAsia="hu-HU" w:bidi="ar-SA"/>
                              </w:rPr>
                              <w:br/>
                              <w:t xml:space="preserve">  </w:t>
                            </w:r>
                            <w:r w:rsidRPr="00EA7577">
                              <w:rPr>
                                <w:color w:val="0033B3"/>
                                <w:lang w:eastAsia="hu-HU" w:bidi="ar-SA"/>
                              </w:rPr>
                              <w:t>this</w:t>
                            </w:r>
                            <w:r w:rsidRPr="00EA7577">
                              <w:rPr>
                                <w:lang w:eastAsia="hu-HU" w:bidi="ar-SA"/>
                              </w:rPr>
                              <w:t>.</w:t>
                            </w:r>
                            <w:r w:rsidRPr="00EA7577">
                              <w:rPr>
                                <w:color w:val="914C07"/>
                                <w:lang w:eastAsia="hu-HU" w:bidi="ar-SA"/>
                              </w:rPr>
                              <w:t>setNowMarker</w:t>
                            </w:r>
                            <w:r w:rsidRPr="00EA7577">
                              <w:rPr>
                                <w:lang w:eastAsia="hu-HU" w:bidi="ar-SA"/>
                              </w:rPr>
                              <w:t>();</w:t>
                            </w:r>
                            <w:r w:rsidRPr="00EA7577">
                              <w:rPr>
                                <w:lang w:eastAsia="hu-HU" w:bidi="ar-SA"/>
                              </w:rPr>
                              <w:br/>
                              <w:t>}</w:t>
                            </w:r>
                          </w:p>
                          <w:p w14:paraId="48CE51B7" w14:textId="666AB295" w:rsidR="00B51538" w:rsidRDefault="00B51538" w:rsidP="00EA7577">
                            <w:pPr>
                              <w:pStyle w:val="Kd"/>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0CDBDB" id="_x0000_s1094" type="#_x0000_t202" style="position:absolute;left:0;text-align:left;margin-left:0;margin-top:106.95pt;width:441.6pt;height:110.6pt;z-index:2518579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" stroked="f">
                <v:textbox style="mso-fit-shape-to-text:t">
                  <w:txbxContent>
                    <w:p w14:paraId="065EC785" w14:textId="58678959" w:rsidR="00EA7577" w:rsidRPr="00EA7577" w:rsidRDefault="00EA7577" w:rsidP="00EA7577">
                      <w:pPr>
                        <w:pStyle w:val="Kd"/>
                        <w:rPr>
                          <w:lang w:eastAsia="hu-HU" w:bidi="ar-SA"/>
                        </w:rPr>
                      </w:pPr>
                      <w:r w:rsidRPr="00EA7577">
                        <w:rPr>
                          <w:color w:val="914C07"/>
                          <w:lang w:eastAsia="hu-HU" w:bidi="ar-SA"/>
                        </w:rPr>
                        <w:t>displayEvents</w:t>
                      </w:r>
                      <w:r w:rsidRPr="00EA7577">
                        <w:rPr>
                          <w:lang w:eastAsia="hu-HU" w:bidi="ar-SA"/>
                        </w:rPr>
                        <w:t xml:space="preserve">(results: </w:t>
                      </w:r>
                      <w:r w:rsidRPr="00EA7577">
                        <w:rPr>
                          <w:color w:val="000000"/>
                          <w:lang w:eastAsia="hu-HU" w:bidi="ar-SA"/>
                        </w:rPr>
                        <w:t>CalendarEvent</w:t>
                      </w:r>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r w:rsidRPr="00EA7577">
                        <w:rPr>
                          <w:color w:val="0033B3"/>
                          <w:lang w:eastAsia="hu-HU" w:bidi="ar-SA"/>
                        </w:rPr>
                        <w:t xml:space="preserve">for </w:t>
                      </w:r>
                      <w:r w:rsidRPr="00EA7577">
                        <w:rPr>
                          <w:lang w:eastAsia="hu-HU" w:bidi="ar-SA"/>
                        </w:rPr>
                        <w:t>(</w:t>
                      </w:r>
                      <w:r w:rsidRPr="00EA7577">
                        <w:rPr>
                          <w:color w:val="0033B3"/>
                          <w:lang w:eastAsia="hu-HU" w:bidi="ar-SA"/>
                        </w:rPr>
                        <w:t xml:space="preserve">let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r w:rsidRPr="00EA7577">
                        <w:rPr>
                          <w:color w:val="0033B3"/>
                          <w:lang w:eastAsia="hu-HU" w:bidi="ar-SA"/>
                        </w:rPr>
                        <w:t xml:space="preserve">if </w:t>
                      </w:r>
                      <w:r w:rsidRPr="00EA7577">
                        <w:rPr>
                          <w:lang w:eastAsia="hu-HU" w:bidi="ar-SA"/>
                        </w:rPr>
                        <w:t>(</w:t>
                      </w:r>
                      <w:r w:rsidRPr="00EA7577">
                        <w:rPr>
                          <w:color w:val="2A8C7C"/>
                          <w:lang w:eastAsia="hu-HU" w:bidi="ar-SA"/>
                        </w:rPr>
                        <w:t>startElement</w:t>
                      </w:r>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r w:rsidRPr="00EA7577">
                        <w:rPr>
                          <w:color w:val="2A8C7C"/>
                          <w:lang w:eastAsia="hu-HU" w:bidi="ar-SA"/>
                        </w:rPr>
                        <w:t xml:space="preserve">eventContainer </w:t>
                      </w:r>
                      <w:r w:rsidRPr="00EA7577">
                        <w:rPr>
                          <w:lang w:eastAsia="hu-HU" w:bidi="ar-SA"/>
                        </w:rPr>
                        <w:t xml:space="preserve">= </w:t>
                      </w:r>
                      <w:r w:rsidRPr="00EA7577">
                        <w:rPr>
                          <w:color w:val="830091"/>
                          <w:lang w:eastAsia="hu-HU" w:bidi="ar-SA"/>
                        </w:rPr>
                        <w:t>document</w:t>
                      </w:r>
                      <w:r w:rsidRPr="00EA7577">
                        <w:rPr>
                          <w:lang w:eastAsia="hu-HU" w:bidi="ar-SA"/>
                        </w:rPr>
                        <w:t>.</w:t>
                      </w:r>
                      <w:r w:rsidRPr="00EA7577">
                        <w:rPr>
                          <w:color w:val="914C07"/>
                          <w:lang w:eastAsia="hu-HU" w:bidi="ar-SA"/>
                        </w:rPr>
                        <w:t>createElement</w:t>
                      </w:r>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r w:rsidRPr="00EA7577">
                        <w:rPr>
                          <w:lang w:eastAsia="hu-HU" w:bidi="ar-SA"/>
                        </w:rPr>
                        <w:t>(</w:t>
                      </w:r>
                      <w:r w:rsidRPr="00EA7577">
                        <w:rPr>
                          <w:color w:val="067D17"/>
                          <w:lang w:eastAsia="hu-HU" w:bidi="ar-SA"/>
                        </w:rPr>
                        <w:t>"event_container"</w:t>
                      </w:r>
                      <w:r w:rsidRPr="00EA7577">
                        <w:rPr>
                          <w:lang w:eastAsia="hu-HU" w:bidi="ar-SA"/>
                        </w:rPr>
                        <w:t>);</w:t>
                      </w:r>
                      <w:r w:rsidRPr="00EA7577">
                        <w:rPr>
                          <w:lang w:eastAsia="hu-HU" w:bidi="ar-SA"/>
                        </w:rPr>
                        <w:br/>
                        <w:t xml:space="preserve">      </w:t>
                      </w:r>
                      <w:r w:rsidRPr="00EA7577">
                        <w:rPr>
                          <w:color w:val="2A8C7C"/>
                          <w:lang w:eastAsia="hu-HU" w:bidi="ar-SA"/>
                        </w:rPr>
                        <w:t>startElement</w:t>
                      </w:r>
                      <w:r w:rsidRPr="00EA7577">
                        <w:rPr>
                          <w:lang w:eastAsia="hu-HU" w:bidi="ar-SA"/>
                        </w:rPr>
                        <w:t>.</w:t>
                      </w:r>
                      <w:r w:rsidRPr="00EA7577">
                        <w:rPr>
                          <w:color w:val="914C07"/>
                          <w:lang w:eastAsia="hu-HU" w:bidi="ar-SA"/>
                        </w:rPr>
                        <w:t>appendChild</w:t>
                      </w:r>
                      <w:r w:rsidRPr="00EA7577">
                        <w:rPr>
                          <w:lang w:eastAsia="hu-HU" w:bidi="ar-SA"/>
                        </w:rPr>
                        <w:t>(</w:t>
                      </w:r>
                      <w:r w:rsidRPr="00EA7577">
                        <w:rPr>
                          <w:color w:val="2A8C7C"/>
                          <w:lang w:eastAsia="hu-HU" w:bidi="ar-SA"/>
                        </w:rPr>
                        <w:t>eventContainer</w:t>
                      </w:r>
                      <w:r w:rsidRPr="00EA7577">
                        <w:rPr>
                          <w:lang w:eastAsia="hu-HU" w:bidi="ar-SA"/>
                        </w:rPr>
                        <w:t>);</w:t>
                      </w:r>
                      <w:r w:rsidRPr="00EA7577">
                        <w:rPr>
                          <w:lang w:eastAsia="hu-HU" w:bidi="ar-SA"/>
                        </w:rPr>
                        <w:br/>
                      </w:r>
                      <w:r w:rsidRPr="00EA7577">
                        <w:rPr>
                          <w:i/>
                          <w:iCs/>
                          <w:color w:val="8C8C8C"/>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 xml:space="preserve">] = </w:t>
                      </w:r>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r w:rsidRPr="00EA7577">
                        <w:rPr>
                          <w:lang w:eastAsia="hu-HU" w:bidi="ar-SA"/>
                        </w:rPr>
                        <w:t>(</w:t>
                      </w:r>
                      <w:r w:rsidRPr="00EA7577">
                        <w:rPr>
                          <w:color w:val="000000"/>
                          <w:lang w:eastAsia="hu-HU" w:bidi="ar-SA"/>
                        </w:rPr>
                        <w:t>EventComponent</w:t>
                      </w:r>
                      <w:r w:rsidRPr="00EA7577">
                        <w:rPr>
                          <w:lang w:eastAsia="hu-HU" w:bidi="ar-SA"/>
                        </w:rPr>
                        <w:t xml:space="preserve">, </w:t>
                      </w:r>
                      <w:r w:rsidRPr="00EA7577">
                        <w:rPr>
                          <w:color w:val="2A8C7C"/>
                          <w:lang w:eastAsia="hu-HU" w:bidi="ar-SA"/>
                        </w:rPr>
                        <w:t>eventContainer</w:t>
                      </w:r>
                      <w:r w:rsidRPr="00EA7577">
                        <w:rPr>
                          <w:lang w:eastAsia="hu-HU" w:bidi="ar-SA"/>
                        </w:rPr>
                        <w:t>);</w:t>
                      </w:r>
                      <w:r w:rsidRPr="00EA7577">
                        <w:rPr>
                          <w:i/>
                          <w:iCs/>
                          <w:color w:val="8C8C8C"/>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calendarEvent </w:t>
                      </w:r>
                      <w:r w:rsidRPr="00EA7577">
                        <w:rPr>
                          <w:lang w:eastAsia="hu-HU" w:bidi="ar-SA"/>
                        </w:rPr>
                        <w:t xml:space="preserve">= </w:t>
                      </w:r>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`card</w:t>
                      </w:r>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914C07"/>
                          <w:lang w:eastAsia="hu-HU" w:bidi="ar-SA"/>
                        </w:rPr>
                        <w:t>updateVariables</w:t>
                      </w:r>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 xml:space="preserve">now </w:t>
                      </w:r>
                      <w:r w:rsidRPr="00EA7577">
                        <w:rPr>
                          <w:lang w:eastAsia="hu-HU" w:bidi="ar-SA"/>
                        </w:rPr>
                        <w:t xml:space="preserve">= </w:t>
                      </w:r>
                      <w:r w:rsidRPr="00EA7577">
                        <w:rPr>
                          <w:color w:val="0033B3"/>
                          <w:lang w:eastAsia="hu-HU" w:bidi="ar-SA"/>
                        </w:rPr>
                        <w:t xml:space="preserve">new </w:t>
                      </w:r>
                      <w:r w:rsidRPr="00EA7577">
                        <w:rPr>
                          <w:color w:val="830091"/>
                          <w:lang w:eastAsia="hu-HU" w:bidi="ar-SA"/>
                        </w:rPr>
                        <w:t>Date</w:t>
                      </w:r>
                      <w:r w:rsidRPr="00EA7577">
                        <w:rPr>
                          <w:lang w:eastAsia="hu-HU" w:bidi="ar-SA"/>
                        </w:rPr>
                        <w:t>();</w:t>
                      </w:r>
                      <w:r w:rsidRPr="00EA7577">
                        <w:rPr>
                          <w:lang w:eastAsia="hu-HU" w:bidi="ar-SA"/>
                        </w:rPr>
                        <w:br/>
                        <w:t xml:space="preserve">  </w:t>
                      </w:r>
                      <w:r w:rsidRPr="00EA7577">
                        <w:rPr>
                          <w:color w:val="0033B3"/>
                          <w:lang w:eastAsia="hu-HU" w:bidi="ar-SA"/>
                        </w:rPr>
                        <w:t>this</w:t>
                      </w:r>
                      <w:r w:rsidRPr="00EA7577">
                        <w:rPr>
                          <w:lang w:eastAsia="hu-HU" w:bidi="ar-SA"/>
                        </w:rPr>
                        <w:t>.</w:t>
                      </w:r>
                      <w:r w:rsidRPr="00EA7577">
                        <w:rPr>
                          <w:color w:val="914C07"/>
                          <w:lang w:eastAsia="hu-HU" w:bidi="ar-SA"/>
                        </w:rPr>
                        <w:t>setNowMarker</w:t>
                      </w:r>
                      <w:r w:rsidRPr="00EA7577">
                        <w:rPr>
                          <w:lang w:eastAsia="hu-HU" w:bidi="ar-SA"/>
                        </w:rPr>
                        <w:t>();</w:t>
                      </w:r>
                      <w:r w:rsidRPr="00EA7577">
                        <w:rPr>
                          <w:lang w:eastAsia="hu-HU" w:bidi="ar-SA"/>
                        </w:rPr>
                        <w:br/>
                        <w:t>}</w:t>
                      </w:r>
                    </w:p>
                    <w:p w14:paraId="48CE51B7" w14:textId="666AB295" w:rsidR="00B51538" w:rsidRDefault="00B51538" w:rsidP="00EA7577">
                      <w:pPr>
                        <w:pStyle w:val="Kd"/>
                      </w:pPr>
                    </w:p>
                  </w:txbxContent>
                </v:textbox>
                <w10:wrap type="square" anchorx="margin"/>
              </v:shape>
            </w:pict>
          </mc:Fallback>
        </mc:AlternateContent>
      </w:r>
      <w:r>
        <w:rPr>
          <w:noProof/>
        </w:rPr>
        <mc:AlternateContent>
          <mc:Choice Requires="wps">
            <w:drawing>
              <wp:anchor distT="0" distB="0" distL="114300" distR="114300" simplePos="0" relativeHeight="251859968" behindDoc="0" locked="0" layoutInCell="1" allowOverlap="1" wp14:anchorId="499B05F3" wp14:editId="7E06D85E">
                <wp:simplePos x="0" y="0"/>
                <wp:positionH relativeFrom="margin">
                  <wp:posOffset>0</wp:posOffset>
                </wp:positionH>
                <wp:positionV relativeFrom="paragraph">
                  <wp:posOffset>817245</wp:posOffset>
                </wp:positionV>
                <wp:extent cx="5608320" cy="457200"/>
                <wp:effectExtent l="0" t="0" r="0" b="0"/>
                <wp:wrapSquare wrapText="bothSides"/>
                <wp:docPr id="1431078789" name="Szövegdoboz 1"/>
                <wp:cNvGraphicFramePr/>
                <a:graphic xmlns:a="http://schemas.openxmlformats.org/drawingml/2006/main">
                  <a:graphicData uri="http://schemas.microsoft.com/office/word/2010/wordprocessingShape">
                    <wps:wsp>
                      <wps:cNvSpPr txBox="1"/>
                      <wps:spPr>
                        <a:xfrm>
                          <a:off x="0" y="0"/>
                          <a:ext cx="5608320" cy="457200"/>
                        </a:xfrm>
                        <a:prstGeom prst="rect">
                          <a:avLst/>
                        </a:prstGeom>
                        <a:solidFill>
                          <a:prstClr val="white"/>
                        </a:solidFill>
                        <a:ln>
                          <a:noFill/>
                        </a:ln>
                      </wps:spPr>
                      <wps:txbx>
                        <w:txbxContent>
                          <w:p w14:paraId="51EE4FBE" w14:textId="234602C1" w:rsidR="00EA7577" w:rsidRPr="003714CC" w:rsidRDefault="004B0C06" w:rsidP="00EA757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49</w:t>
                            </w:r>
                            <w:r>
                              <w:rPr>
                                <w:noProof/>
                              </w:rPr>
                              <w:fldChar w:fldCharType="end"/>
                            </w:r>
                            <w:r w:rsidR="00EA7577">
                              <w:t>. ábra: Esemény elhelyezése a felületen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9B05F3" id="_x0000_s1095" type="#_x0000_t202" style="position:absolute;left:0;text-align:left;margin-left:0;margin-top:64.35pt;width:441.6pt;height:36pt;z-index:251859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" stroked="f">
                <v:textbox inset="0,0,0,0">
                  <w:txbxContent>
                    <w:p w14:paraId="51EE4FBE" w14:textId="234602C1" w:rsidR="00EA7577" w:rsidRPr="003714CC" w:rsidRDefault="004B0C06" w:rsidP="00EA757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49</w:t>
                      </w:r>
                      <w:r>
                        <w:rPr>
                          <w:noProof/>
                        </w:rPr>
                        <w:fldChar w:fldCharType="end"/>
                      </w:r>
                      <w:r w:rsidR="00EA7577">
                        <w:t>. ábra: Esemény elhelyezése a felületen (saját)</w:t>
                      </w:r>
                    </w:p>
                  </w:txbxContent>
                </v:textbox>
                <w10:wrap type="square" anchorx="margin"/>
              </v:shape>
            </w:pict>
          </mc:Fallback>
        </mc:AlternateContent>
      </w:r>
      <w:r w:rsidR="00B51538">
        <w:t>Itt jön a képbe a téglalapok id-val való ellátása, amiről korábban szó volt Ez alapján az azonosító alapját minden jelenleg legenerált celláról megmondható, hogy milyen év milyen hónapjának melyik napját, és hányadik óráját reprezentálja.</w:t>
      </w:r>
    </w:p>
    <w:p w14:paraId="635E445C" w14:textId="1507497F" w:rsidR="00B51538" w:rsidRPr="007C3187" w:rsidRDefault="00EA7577" w:rsidP="007C3187">
      <w:r>
        <w:t xml:space="preserve">Ha ezt az elemet megtaláltuk belehelyezzük az eseményt reprezentáló </w:t>
      </w:r>
      <w:r w:rsidRPr="00EA7577">
        <w:rPr>
          <w:rStyle w:val="KdChar"/>
        </w:rPr>
        <w:t>EventComponent</w:t>
      </w:r>
      <w:r>
        <w:t xml:space="preserve">-et, amelynek bementi adatként megadjuk a hozzá tartozó esemény adatait, majd az </w:t>
      </w:r>
      <w:r w:rsidRPr="00EA7577">
        <w:rPr>
          <w:rStyle w:val="KdChar"/>
        </w:rPr>
        <w:t>updateVariables()</w:t>
      </w:r>
      <w:r>
        <w:rPr>
          <w:rStyle w:val="KdChar"/>
        </w:rPr>
        <w:t xml:space="preserve"> </w:t>
      </w:r>
      <w:r w:rsidRPr="00EA7577">
        <w:t>függvénnyel</w:t>
      </w:r>
      <w:r>
        <w:t xml:space="preserve"> küldünk neki egy jelet, hogy frissítse a bemeneti adatait, ezzel észre véve a változást (tehát, hogy adatot adtunk neki). Ez megtörténik minden lekért esemény esetében, majd ez után csak a now marker kerül elhelyezésre, amely a jelenlei </w:t>
      </w:r>
      <w:r>
        <w:lastRenderedPageBreak/>
        <w:t>időt jelzi, hogy könnyebben lehessen látni hol tartunk az eseményeinkkel.</w:t>
      </w:r>
    </w:p>
    <w:p w14:paraId="464B41D6" w14:textId="13FB7D18" w:rsidR="002622C4" w:rsidRDefault="002622C4" w:rsidP="00AB60E7">
      <w:pPr>
        <w:rPr>
          <w:noProof/>
        </w:rPr>
      </w:pPr>
      <w:r>
        <w:rPr>
          <w:noProof/>
        </w:rPr>
        <mc:AlternateContent>
          <mc:Choice Requires="wps">
            <w:drawing>
              <wp:anchor distT="0" distB="0" distL="114300" distR="114300" simplePos="0" relativeHeight="251867136" behindDoc="0" locked="0" layoutInCell="1" allowOverlap="1" wp14:anchorId="48755C66" wp14:editId="64095223">
                <wp:simplePos x="0" y="0"/>
                <wp:positionH relativeFrom="column">
                  <wp:posOffset>1364615</wp:posOffset>
                </wp:positionH>
                <wp:positionV relativeFrom="paragraph">
                  <wp:posOffset>5093335</wp:posOffset>
                </wp:positionV>
                <wp:extent cx="2683510" cy="635"/>
                <wp:effectExtent l="0" t="0" r="2540" b="3810"/>
                <wp:wrapTopAndBottom/>
                <wp:docPr id="991302160" name="Szövegdoboz 1"/>
                <wp:cNvGraphicFramePr/>
                <a:graphic xmlns:a="http://schemas.openxmlformats.org/drawingml/2006/main">
                  <a:graphicData uri="http://schemas.microsoft.com/office/word/2010/wordprocessingShape">
                    <wps:wsp>
                      <wps:cNvSpPr txBox="1"/>
                      <wps:spPr>
                        <a:xfrm>
                          <a:off x="0" y="0"/>
                          <a:ext cx="2683510" cy="635"/>
                        </a:xfrm>
                        <a:prstGeom prst="rect">
                          <a:avLst/>
                        </a:prstGeom>
                        <a:solidFill>
                          <a:prstClr val="white"/>
                        </a:solidFill>
                        <a:ln>
                          <a:noFill/>
                        </a:ln>
                      </wps:spPr>
                      <wps:txbx>
                        <w:txbxContent>
                          <w:bookmarkStart w:id="174" w:name="_Ref183421117"/>
                          <w:p w14:paraId="0388D616" w14:textId="32F595A4" w:rsidR="002622C4" w:rsidRPr="004A2770" w:rsidRDefault="004B0C06" w:rsidP="002622C4">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50</w:t>
                            </w:r>
                            <w:r>
                              <w:rPr>
                                <w:noProof/>
                              </w:rPr>
                              <w:fldChar w:fldCharType="end"/>
                            </w:r>
                            <w:r w:rsidR="002622C4">
                              <w:t>. ábra</w:t>
                            </w:r>
                            <w:bookmarkEnd w:id="174"/>
                            <w:r w:rsidR="002622C4">
                              <w:t>: Now marker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55C66" id="_x0000_s1096" type="#_x0000_t202" style="position:absolute;left:0;text-align:left;margin-left:107.45pt;margin-top:401.05pt;width:211.3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XGQIAAEA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" stroked="f">
                <v:textbox style="mso-fit-shape-to-text:t" inset="0,0,0,0">
                  <w:txbxContent>
                    <w:bookmarkStart w:id="175" w:name="_Ref183421117"/>
                    <w:p w14:paraId="0388D616" w14:textId="32F595A4" w:rsidR="002622C4" w:rsidRPr="004A2770" w:rsidRDefault="004B0C06" w:rsidP="002622C4">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50</w:t>
                      </w:r>
                      <w:r>
                        <w:rPr>
                          <w:noProof/>
                        </w:rPr>
                        <w:fldChar w:fldCharType="end"/>
                      </w:r>
                      <w:r w:rsidR="002622C4">
                        <w:t>. ábra</w:t>
                      </w:r>
                      <w:bookmarkEnd w:id="175"/>
                      <w:r w:rsidR="002622C4">
                        <w:t>: Now marker (saját)</w:t>
                      </w:r>
                    </w:p>
                  </w:txbxContent>
                </v:textbox>
                <w10:wrap type="topAndBottom"/>
              </v:shape>
            </w:pict>
          </mc:Fallback>
        </mc:AlternateContent>
      </w:r>
      <w:r w:rsidRPr="002622C4">
        <w:rPr>
          <w:noProof/>
        </w:rPr>
        <w:drawing>
          <wp:anchor distT="0" distB="0" distL="114300" distR="114300" simplePos="0" relativeHeight="251863040" behindDoc="0" locked="0" layoutInCell="1" allowOverlap="1" wp14:anchorId="4CDED9A7" wp14:editId="24AC6CF2">
            <wp:simplePos x="0" y="0"/>
            <wp:positionH relativeFrom="page">
              <wp:posOffset>2444750</wp:posOffset>
            </wp:positionH>
            <wp:positionV relativeFrom="paragraph">
              <wp:posOffset>3847465</wp:posOffset>
            </wp:positionV>
            <wp:extent cx="2683510" cy="1188720"/>
            <wp:effectExtent l="0" t="0" r="2540" b="0"/>
            <wp:wrapTopAndBottom/>
            <wp:docPr id="25389960"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9960" name="Kép 1" descr="A képen szöveg, képernyőkép, Betűtípus, sor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2683510" cy="11887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4E8E9F9B" wp14:editId="034074C2">
                <wp:simplePos x="0" y="0"/>
                <wp:positionH relativeFrom="column">
                  <wp:posOffset>732155</wp:posOffset>
                </wp:positionH>
                <wp:positionV relativeFrom="paragraph">
                  <wp:posOffset>3213100</wp:posOffset>
                </wp:positionV>
                <wp:extent cx="4107180" cy="635"/>
                <wp:effectExtent l="0" t="0" r="0" b="0"/>
                <wp:wrapTopAndBottom/>
                <wp:docPr id="656342159" name="Szövegdoboz 1"/>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bookmarkStart w:id="176" w:name="_Ref183421111"/>
                          <w:p w14:paraId="5E8A13FA" w14:textId="4C90549C" w:rsidR="002622C4" w:rsidRPr="003834DB" w:rsidRDefault="004B0C06" w:rsidP="002622C4">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51</w:t>
                            </w:r>
                            <w:r>
                              <w:rPr>
                                <w:noProof/>
                              </w:rPr>
                              <w:fldChar w:fldCharType="end"/>
                            </w:r>
                            <w:r w:rsidR="002622C4">
                              <w:t>. ábra</w:t>
                            </w:r>
                            <w:bookmarkEnd w:id="176"/>
                            <w:r w:rsidR="002622C4">
                              <w:t>: Megjelenített események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E9F9B" id="_x0000_s1097" type="#_x0000_t202" style="position:absolute;left:0;text-align:left;margin-left:57.65pt;margin-top:253pt;width:323.4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" stroked="f">
                <v:textbox style="mso-fit-shape-to-text:t" inset="0,0,0,0">
                  <w:txbxContent>
                    <w:bookmarkStart w:id="177" w:name="_Ref183421111"/>
                    <w:p w14:paraId="5E8A13FA" w14:textId="4C90549C" w:rsidR="002622C4" w:rsidRPr="003834DB" w:rsidRDefault="004B0C06" w:rsidP="002622C4">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51</w:t>
                      </w:r>
                      <w:r>
                        <w:rPr>
                          <w:noProof/>
                        </w:rPr>
                        <w:fldChar w:fldCharType="end"/>
                      </w:r>
                      <w:r w:rsidR="002622C4">
                        <w:t>. ábra</w:t>
                      </w:r>
                      <w:bookmarkEnd w:id="177"/>
                      <w:r w:rsidR="002622C4">
                        <w:t>: Megjelenített események (saját)</w:t>
                      </w:r>
                    </w:p>
                  </w:txbxContent>
                </v:textbox>
                <w10:wrap type="topAndBottom"/>
              </v:shape>
            </w:pict>
          </mc:Fallback>
        </mc:AlternateContent>
      </w:r>
      <w:r w:rsidRPr="00B51538">
        <w:rPr>
          <w:noProof/>
        </w:rPr>
        <w:drawing>
          <wp:anchor distT="0" distB="0" distL="114300" distR="114300" simplePos="0" relativeHeight="251851776" behindDoc="0" locked="0" layoutInCell="1" allowOverlap="1" wp14:anchorId="6961A4C2" wp14:editId="5ACBE6BB">
            <wp:simplePos x="0" y="0"/>
            <wp:positionH relativeFrom="margin">
              <wp:align>center</wp:align>
            </wp:positionH>
            <wp:positionV relativeFrom="paragraph">
              <wp:posOffset>31750</wp:posOffset>
            </wp:positionV>
            <wp:extent cx="4107180" cy="3124200"/>
            <wp:effectExtent l="0" t="0" r="7620" b="0"/>
            <wp:wrapTopAndBottom/>
            <wp:docPr id="2089284527"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84527" name="Kép 1" descr="A képen szöveg, képernyőkép, szám, Betűtípus látható&#10;&#10;Automatikusan generált leírás"/>
                    <pic:cNvPicPr/>
                  </pic:nvPicPr>
                  <pic:blipFill rotWithShape="1">
                    <a:blip r:embed="rId40" cstate="print">
                      <a:extLst>
                        <a:ext uri="{28A0092B-C50C-407E-A947-70E740481C1C}">
                          <a14:useLocalDpi xmlns:a14="http://schemas.microsoft.com/office/drawing/2010/main" val="0"/>
                        </a:ext>
                      </a:extLst>
                    </a:blip>
                    <a:srcRect b="21890"/>
                    <a:stretch/>
                  </pic:blipFill>
                  <pic:spPr bwMode="auto">
                    <a:xfrm>
                      <a:off x="0" y="0"/>
                      <a:ext cx="4107180"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A megjelenített események az </w:t>
      </w:r>
      <w:r>
        <w:rPr>
          <w:noProof/>
        </w:rPr>
        <w:fldChar w:fldCharType="begin"/>
      </w:r>
      <w:r>
        <w:rPr>
          <w:noProof/>
        </w:rPr>
        <w:instrText xml:space="preserve"> REF _Ref183421111 \h </w:instrText>
      </w:r>
      <w:r>
        <w:rPr>
          <w:noProof/>
        </w:rPr>
      </w:r>
      <w:r>
        <w:rPr>
          <w:noProof/>
        </w:rPr>
        <w:fldChar w:fldCharType="separate"/>
      </w:r>
      <w:r>
        <w:rPr>
          <w:noProof/>
        </w:rPr>
        <w:t>50</w:t>
      </w:r>
      <w:r>
        <w:t xml:space="preserve">. </w:t>
      </w:r>
      <w:r>
        <w:rPr>
          <w:noProof/>
        </w:rPr>
        <w:fldChar w:fldCharType="end"/>
      </w:r>
      <w:r>
        <w:rPr>
          <w:noProof/>
        </w:rPr>
        <w:t xml:space="preserve">és </w:t>
      </w:r>
      <w:r>
        <w:rPr>
          <w:noProof/>
        </w:rPr>
        <w:fldChar w:fldCharType="begin"/>
      </w:r>
      <w:r>
        <w:rPr>
          <w:noProof/>
        </w:rPr>
        <w:instrText xml:space="preserve"> REF _Ref183421117 \h </w:instrText>
      </w:r>
      <w:r>
        <w:rPr>
          <w:noProof/>
        </w:rPr>
      </w:r>
      <w:r>
        <w:rPr>
          <w:noProof/>
        </w:rPr>
        <w:fldChar w:fldCharType="separate"/>
      </w:r>
      <w:r>
        <w:rPr>
          <w:noProof/>
        </w:rPr>
        <w:t>51</w:t>
      </w:r>
      <w:r>
        <w:t>. ábr</w:t>
      </w:r>
      <w:r>
        <w:rPr>
          <w:noProof/>
        </w:rPr>
        <w:fldChar w:fldCharType="end"/>
      </w:r>
      <w:r>
        <w:rPr>
          <w:noProof/>
        </w:rPr>
        <w:t xml:space="preserve">án láthatóak, előbbi a már múltban megtörtént (past event), a másodikon pedig a még meg nem történt, vagy aktuális (future / current event) látható, színekkel is jelölve ezt a érthetőbb megjelenítésért. Az </w:t>
      </w:r>
      <w:r>
        <w:rPr>
          <w:noProof/>
        </w:rPr>
        <w:fldChar w:fldCharType="begin"/>
      </w:r>
      <w:r>
        <w:rPr>
          <w:noProof/>
        </w:rPr>
        <w:instrText xml:space="preserve"> REF _Ref183421117 \h </w:instrText>
      </w:r>
      <w:r>
        <w:rPr>
          <w:noProof/>
        </w:rPr>
      </w:r>
      <w:r>
        <w:rPr>
          <w:noProof/>
        </w:rPr>
        <w:fldChar w:fldCharType="separate"/>
      </w:r>
      <w:r>
        <w:rPr>
          <w:noProof/>
        </w:rPr>
        <w:t>51</w:t>
      </w:r>
      <w:r>
        <w:t>. ábrá</w:t>
      </w:r>
      <w:r>
        <w:rPr>
          <w:noProof/>
        </w:rPr>
        <w:fldChar w:fldCharType="end"/>
      </w:r>
      <w:r>
        <w:rPr>
          <w:noProof/>
        </w:rPr>
        <w:t>n látható piros vonal maga a now marker, amelynek pozíciója fél percenként frissül, így aktuális marad.</w:t>
      </w:r>
    </w:p>
    <w:p w14:paraId="364DD0FE" w14:textId="67FEE197" w:rsidR="009A1AB2" w:rsidRDefault="009A1AB2">
      <w:pPr>
        <w:widowControl/>
        <w:suppressAutoHyphens w:val="0"/>
        <w:spacing w:line="240" w:lineRule="auto"/>
        <w:jc w:val="left"/>
        <w:rPr>
          <w:noProof/>
        </w:rPr>
      </w:pPr>
      <w:r>
        <w:rPr>
          <w:noProof/>
        </w:rPr>
        <w:br w:type="page"/>
      </w:r>
    </w:p>
    <w:p w14:paraId="38215D76" w14:textId="0F326F2D" w:rsidR="009A1AB2" w:rsidRDefault="009A1AB2" w:rsidP="00AB60E7">
      <w:pPr>
        <w:rPr>
          <w:noProof/>
        </w:rPr>
      </w:pPr>
      <w:r>
        <w:rPr>
          <w:noProof/>
        </w:rPr>
        <w:lastRenderedPageBreak/>
        <mc:AlternateContent>
          <mc:Choice Requires="wps">
            <w:drawing>
              <wp:anchor distT="45720" distB="45720" distL="114300" distR="114300" simplePos="0" relativeHeight="251870208" behindDoc="0" locked="0" layoutInCell="1" allowOverlap="1" wp14:anchorId="24D4CAC6" wp14:editId="15191314">
                <wp:simplePos x="0" y="0"/>
                <wp:positionH relativeFrom="margin">
                  <wp:posOffset>36195</wp:posOffset>
                </wp:positionH>
                <wp:positionV relativeFrom="paragraph">
                  <wp:posOffset>474345</wp:posOffset>
                </wp:positionV>
                <wp:extent cx="5524500" cy="518160"/>
                <wp:effectExtent l="0" t="0" r="0" b="0"/>
                <wp:wrapTopAndBottom/>
                <wp:docPr id="29069975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518160"/>
                        </a:xfrm>
                        <a:prstGeom prst="rect">
                          <a:avLst/>
                        </a:prstGeom>
                        <a:solidFill>
                          <a:srgbClr val="FFFFFF"/>
                        </a:solidFill>
                        <a:ln w="9525">
                          <a:noFill/>
                          <a:miter lim="800000"/>
                          <a:headEnd/>
                          <a:tailEnd/>
                        </a:ln>
                      </wps:spPr>
                      <wps:txbx>
                        <w:txbxContent>
                          <w:p w14:paraId="566C343C" w14:textId="7BFA6D60" w:rsidR="009A1AB2" w:rsidRPr="009A1AB2" w:rsidRDefault="009A1AB2" w:rsidP="009A1AB2">
                            <w:pPr>
                              <w:pStyle w:val="Kd"/>
                              <w:rPr>
                                <w:color w:val="080808"/>
                                <w:lang w:eastAsia="hu-HU" w:bidi="ar-SA"/>
                              </w:rPr>
                            </w:pPr>
                            <w:bookmarkStart w:id="178" w:name="_Hlk183422012"/>
                            <w:r w:rsidRPr="009A1AB2">
                              <w:rPr>
                                <w:color w:val="080808"/>
                                <w:lang w:eastAsia="hu-HU" w:bidi="ar-SA"/>
                              </w:rPr>
                              <w:t>&lt;</w:t>
                            </w:r>
                            <w:r w:rsidRPr="009A1AB2">
                              <w:rPr>
                                <w:color w:val="0033B3"/>
                                <w:lang w:eastAsia="hu-HU" w:bidi="ar-SA"/>
                              </w:rPr>
                              <w:t xml:space="preserve">Appointy-event-details-modal </w:t>
                            </w:r>
                            <w:r w:rsidRPr="009A1AB2">
                              <w:rPr>
                                <w:i/>
                                <w:iCs/>
                                <w:lang w:eastAsia="hu-HU" w:bidi="ar-SA"/>
                              </w:rPr>
                              <w:t>*ngIf</w:t>
                            </w:r>
                            <w:r w:rsidRPr="009A1AB2">
                              <w:rPr>
                                <w:color w:val="067D17"/>
                                <w:lang w:eastAsia="hu-HU" w:bidi="ar-SA"/>
                              </w:rPr>
                              <w:t>="</w:t>
                            </w:r>
                            <w:r w:rsidRPr="009A1AB2">
                              <w:rPr>
                                <w:shd w:val="clear" w:color="auto" w:fill="F7FAFF"/>
                                <w:lang w:eastAsia="hu-HU" w:bidi="ar-SA"/>
                              </w:rPr>
                              <w:t>eventDetailsVisible</w:t>
                            </w:r>
                            <w:r w:rsidRPr="009A1AB2">
                              <w:rPr>
                                <w:color w:val="067D17"/>
                                <w:lang w:eastAsia="hu-HU" w:bidi="ar-SA"/>
                              </w:rPr>
                              <w:t xml:space="preserve">" </w:t>
                            </w:r>
                            <w:r w:rsidRPr="009A1AB2">
                              <w:rPr>
                                <w:lang w:eastAsia="hu-HU" w:bidi="ar-SA"/>
                              </w:rPr>
                              <w:t>[eventDetails]</w:t>
                            </w:r>
                            <w:r w:rsidRPr="009A1AB2">
                              <w:rPr>
                                <w:color w:val="067D17"/>
                                <w:lang w:eastAsia="hu-HU" w:bidi="ar-SA"/>
                              </w:rPr>
                              <w:t>="</w:t>
                            </w:r>
                            <w:r w:rsidRPr="009A1AB2">
                              <w:rPr>
                                <w:shd w:val="clear" w:color="auto" w:fill="F7FAFF"/>
                                <w:lang w:eastAsia="hu-HU" w:bidi="ar-SA"/>
                              </w:rPr>
                              <w:t>eventDetails</w:t>
                            </w:r>
                            <w:r w:rsidRPr="009A1AB2">
                              <w:rPr>
                                <w:color w:val="067D17"/>
                                <w:lang w:eastAsia="hu-HU" w:bidi="ar-SA"/>
                              </w:rPr>
                              <w:t xml:space="preserve">" </w:t>
                            </w:r>
                            <w:r w:rsidRPr="009A1AB2">
                              <w:rPr>
                                <w:lang w:eastAsia="hu-HU" w:bidi="ar-SA"/>
                              </w:rPr>
                              <w:t>[events]</w:t>
                            </w:r>
                            <w:r w:rsidRPr="009A1AB2">
                              <w:rPr>
                                <w:color w:val="067D17"/>
                                <w:lang w:eastAsia="hu-HU" w:bidi="ar-SA"/>
                              </w:rPr>
                              <w:t>="</w:t>
                            </w:r>
                            <w:r w:rsidRPr="009A1AB2">
                              <w:rPr>
                                <w:shd w:val="clear" w:color="auto" w:fill="F7FAFF"/>
                                <w:lang w:eastAsia="hu-HU" w:bidi="ar-SA"/>
                              </w:rPr>
                              <w:t>calendarEvents</w:t>
                            </w:r>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178"/>
                          <w:p w14:paraId="519355D6" w14:textId="2C3BBE99" w:rsidR="009A1AB2" w:rsidRDefault="009A1AB2" w:rsidP="009A1AB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4CAC6" id="_x0000_s1098" type="#_x0000_t202" style="position:absolute;left:0;text-align:left;margin-left:2.85pt;margin-top:37.35pt;width:435pt;height:40.8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" stroked="f">
                <v:textbox>
                  <w:txbxContent>
                    <w:p w14:paraId="566C343C" w14:textId="7BFA6D60" w:rsidR="009A1AB2" w:rsidRPr="009A1AB2" w:rsidRDefault="009A1AB2" w:rsidP="009A1AB2">
                      <w:pPr>
                        <w:pStyle w:val="Kd"/>
                        <w:rPr>
                          <w:color w:val="080808"/>
                          <w:lang w:eastAsia="hu-HU" w:bidi="ar-SA"/>
                        </w:rPr>
                      </w:pPr>
                      <w:bookmarkStart w:id="179" w:name="_Hlk183422012"/>
                      <w:r w:rsidRPr="009A1AB2">
                        <w:rPr>
                          <w:color w:val="080808"/>
                          <w:lang w:eastAsia="hu-HU" w:bidi="ar-SA"/>
                        </w:rPr>
                        <w:t>&lt;</w:t>
                      </w:r>
                      <w:r w:rsidRPr="009A1AB2">
                        <w:rPr>
                          <w:color w:val="0033B3"/>
                          <w:lang w:eastAsia="hu-HU" w:bidi="ar-SA"/>
                        </w:rPr>
                        <w:t xml:space="preserve">Appointy-event-details-modal </w:t>
                      </w:r>
                      <w:r w:rsidRPr="009A1AB2">
                        <w:rPr>
                          <w:i/>
                          <w:iCs/>
                          <w:lang w:eastAsia="hu-HU" w:bidi="ar-SA"/>
                        </w:rPr>
                        <w:t>*ngIf</w:t>
                      </w:r>
                      <w:r w:rsidRPr="009A1AB2">
                        <w:rPr>
                          <w:color w:val="067D17"/>
                          <w:lang w:eastAsia="hu-HU" w:bidi="ar-SA"/>
                        </w:rPr>
                        <w:t>="</w:t>
                      </w:r>
                      <w:r w:rsidRPr="009A1AB2">
                        <w:rPr>
                          <w:shd w:val="clear" w:color="auto" w:fill="F7FAFF"/>
                          <w:lang w:eastAsia="hu-HU" w:bidi="ar-SA"/>
                        </w:rPr>
                        <w:t>eventDetailsVisible</w:t>
                      </w:r>
                      <w:r w:rsidRPr="009A1AB2">
                        <w:rPr>
                          <w:color w:val="067D17"/>
                          <w:lang w:eastAsia="hu-HU" w:bidi="ar-SA"/>
                        </w:rPr>
                        <w:t xml:space="preserve">" </w:t>
                      </w:r>
                      <w:r w:rsidRPr="009A1AB2">
                        <w:rPr>
                          <w:lang w:eastAsia="hu-HU" w:bidi="ar-SA"/>
                        </w:rPr>
                        <w:t>[eventDetails]</w:t>
                      </w:r>
                      <w:r w:rsidRPr="009A1AB2">
                        <w:rPr>
                          <w:color w:val="067D17"/>
                          <w:lang w:eastAsia="hu-HU" w:bidi="ar-SA"/>
                        </w:rPr>
                        <w:t>="</w:t>
                      </w:r>
                      <w:r w:rsidRPr="009A1AB2">
                        <w:rPr>
                          <w:shd w:val="clear" w:color="auto" w:fill="F7FAFF"/>
                          <w:lang w:eastAsia="hu-HU" w:bidi="ar-SA"/>
                        </w:rPr>
                        <w:t>eventDetails</w:t>
                      </w:r>
                      <w:r w:rsidRPr="009A1AB2">
                        <w:rPr>
                          <w:color w:val="067D17"/>
                          <w:lang w:eastAsia="hu-HU" w:bidi="ar-SA"/>
                        </w:rPr>
                        <w:t xml:space="preserve">" </w:t>
                      </w:r>
                      <w:r w:rsidRPr="009A1AB2">
                        <w:rPr>
                          <w:lang w:eastAsia="hu-HU" w:bidi="ar-SA"/>
                        </w:rPr>
                        <w:t>[events]</w:t>
                      </w:r>
                      <w:r w:rsidRPr="009A1AB2">
                        <w:rPr>
                          <w:color w:val="067D17"/>
                          <w:lang w:eastAsia="hu-HU" w:bidi="ar-SA"/>
                        </w:rPr>
                        <w:t>="</w:t>
                      </w:r>
                      <w:r w:rsidRPr="009A1AB2">
                        <w:rPr>
                          <w:shd w:val="clear" w:color="auto" w:fill="F7FAFF"/>
                          <w:lang w:eastAsia="hu-HU" w:bidi="ar-SA"/>
                        </w:rPr>
                        <w:t>calendarEvents</w:t>
                      </w:r>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179"/>
                    <w:p w14:paraId="519355D6" w14:textId="2C3BBE99" w:rsidR="009A1AB2" w:rsidRDefault="009A1AB2" w:rsidP="009A1AB2">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72256" behindDoc="0" locked="0" layoutInCell="1" allowOverlap="1" wp14:anchorId="67CCAE38" wp14:editId="71CED1BC">
                <wp:simplePos x="0" y="0"/>
                <wp:positionH relativeFrom="column">
                  <wp:posOffset>36195</wp:posOffset>
                </wp:positionH>
                <wp:positionV relativeFrom="paragraph">
                  <wp:posOffset>17145</wp:posOffset>
                </wp:positionV>
                <wp:extent cx="5524500" cy="457200"/>
                <wp:effectExtent l="0" t="0" r="0" b="0"/>
                <wp:wrapTopAndBottom/>
                <wp:docPr id="1208223844" name="Szövegdoboz 1"/>
                <wp:cNvGraphicFramePr/>
                <a:graphic xmlns:a="http://schemas.openxmlformats.org/drawingml/2006/main">
                  <a:graphicData uri="http://schemas.microsoft.com/office/word/2010/wordprocessingShape">
                    <wps:wsp>
                      <wps:cNvSpPr txBox="1"/>
                      <wps:spPr>
                        <a:xfrm>
                          <a:off x="0" y="0"/>
                          <a:ext cx="5524500" cy="457200"/>
                        </a:xfrm>
                        <a:prstGeom prst="rect">
                          <a:avLst/>
                        </a:prstGeom>
                        <a:solidFill>
                          <a:prstClr val="white"/>
                        </a:solidFill>
                        <a:ln>
                          <a:noFill/>
                        </a:ln>
                      </wps:spPr>
                      <wps:txbx>
                        <w:txbxContent>
                          <w:p w14:paraId="5957A2C2" w14:textId="16881C3A" w:rsidR="009A1AB2" w:rsidRPr="000B382E" w:rsidRDefault="004B0C06" w:rsidP="009A1AB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52</w:t>
                            </w:r>
                            <w:r>
                              <w:rPr>
                                <w:noProof/>
                              </w:rPr>
                              <w:fldChar w:fldCharType="end"/>
                            </w:r>
                            <w:r w:rsidR="009A1AB2">
                              <w:t>. ábra: Esemény részletei modal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7CCAE38" id="_x0000_s1099" type="#_x0000_t202" style="position:absolute;left:0;text-align:left;margin-left:2.85pt;margin-top:1.35pt;width:435pt;height:36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" stroked="f">
                <v:textbox inset="0,0,0,0">
                  <w:txbxContent>
                    <w:p w14:paraId="5957A2C2" w14:textId="16881C3A" w:rsidR="009A1AB2" w:rsidRPr="000B382E" w:rsidRDefault="004B0C06" w:rsidP="009A1AB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52</w:t>
                      </w:r>
                      <w:r>
                        <w:rPr>
                          <w:noProof/>
                        </w:rPr>
                        <w:fldChar w:fldCharType="end"/>
                      </w:r>
                      <w:r w:rsidR="009A1AB2">
                        <w:t>. ábra: Esemény részletei modal (saját)</w:t>
                      </w:r>
                    </w:p>
                  </w:txbxContent>
                </v:textbox>
                <w10:wrap type="topAndBottom"/>
              </v:shape>
            </w:pict>
          </mc:Fallback>
        </mc:AlternateContent>
      </w:r>
      <w:r>
        <w:rPr>
          <w:noProof/>
        </w:rPr>
        <w:t>Egy eseményre kattintva megtekinthetjük részleteit jobban kibontv</w:t>
      </w:r>
      <w:r w:rsidR="00AA10F3">
        <w:rPr>
          <w:noProof/>
        </w:rPr>
        <w:t>a</w:t>
      </w:r>
      <w:r>
        <w:rPr>
          <w:noProof/>
        </w:rPr>
        <w:t>. Ekkor felugrik egy modal, amely bemeneti adatként megkapja a</w:t>
      </w:r>
      <w:r w:rsidR="00AA10F3">
        <w:rPr>
          <w:noProof/>
        </w:rPr>
        <w:t>z</w:t>
      </w:r>
      <w:r>
        <w:rPr>
          <w:noProof/>
        </w:rPr>
        <w:t xml:space="preserve"> adott esemény részleteit</w:t>
      </w:r>
      <w:r w:rsidR="00AA10F3">
        <w:rPr>
          <w:noProof/>
        </w:rPr>
        <w:t xml:space="preserve">, amely ezeket megjeleníti az </w:t>
      </w:r>
      <w:r w:rsidR="00AA10F3">
        <w:rPr>
          <w:noProof/>
        </w:rPr>
        <w:fldChar w:fldCharType="begin"/>
      </w:r>
      <w:r w:rsidR="00AA10F3">
        <w:rPr>
          <w:noProof/>
        </w:rPr>
        <w:instrText xml:space="preserve"> REF _Ref183422210 \h </w:instrText>
      </w:r>
      <w:r w:rsidR="00AA10F3">
        <w:rPr>
          <w:noProof/>
        </w:rPr>
      </w:r>
      <w:r w:rsidR="00AA10F3">
        <w:rPr>
          <w:noProof/>
        </w:rPr>
        <w:fldChar w:fldCharType="separate"/>
      </w:r>
      <w:r w:rsidR="00AA10F3">
        <w:rPr>
          <w:noProof/>
        </w:rPr>
        <w:t>53</w:t>
      </w:r>
      <w:r w:rsidR="00AA10F3">
        <w:t>. ábr</w:t>
      </w:r>
      <w:r w:rsidR="00AA10F3">
        <w:rPr>
          <w:noProof/>
        </w:rPr>
        <w:fldChar w:fldCharType="end"/>
      </w:r>
      <w:r w:rsidR="00AA10F3">
        <w:rPr>
          <w:noProof/>
        </w:rPr>
        <w:t>án látottak alapján.</w:t>
      </w:r>
    </w:p>
    <w:p w14:paraId="4959EE28" w14:textId="3C4943CC" w:rsidR="009A1AB2" w:rsidRDefault="00AA10F3" w:rsidP="00AB60E7">
      <w:pPr>
        <w:rPr>
          <w:noProof/>
        </w:rPr>
      </w:pPr>
      <w:r>
        <w:rPr>
          <w:noProof/>
        </w:rPr>
        <mc:AlternateContent>
          <mc:Choice Requires="wps">
            <w:drawing>
              <wp:anchor distT="0" distB="0" distL="114300" distR="114300" simplePos="0" relativeHeight="251874304" behindDoc="0" locked="0" layoutInCell="1" allowOverlap="1" wp14:anchorId="61BABA8E" wp14:editId="47BF02C2">
                <wp:simplePos x="0" y="0"/>
                <wp:positionH relativeFrom="column">
                  <wp:posOffset>-1905</wp:posOffset>
                </wp:positionH>
                <wp:positionV relativeFrom="paragraph">
                  <wp:posOffset>2494915</wp:posOffset>
                </wp:positionV>
                <wp:extent cx="5579745" cy="635"/>
                <wp:effectExtent l="0" t="0" r="0" b="0"/>
                <wp:wrapTopAndBottom/>
                <wp:docPr id="1116230090"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180" w:name="_Ref183422210"/>
                          <w:p w14:paraId="6AEF4A02" w14:textId="633B89BC" w:rsidR="00AA10F3" w:rsidRPr="00B43017" w:rsidRDefault="004B0C06" w:rsidP="00AA10F3">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53</w:t>
                            </w:r>
                            <w:r>
                              <w:rPr>
                                <w:noProof/>
                              </w:rPr>
                              <w:fldChar w:fldCharType="end"/>
                            </w:r>
                            <w:r w:rsidR="00AA10F3">
                              <w:t>. ábra</w:t>
                            </w:r>
                            <w:bookmarkEnd w:id="180"/>
                            <w:r w:rsidR="00AA10F3">
                              <w:t>: Egy esemény részletei</w:t>
                            </w:r>
                            <w:r w:rsidR="00AA10F3">
                              <w:rPr>
                                <w:noProof/>
                              </w:rPr>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ABA8E" id="_x0000_s1100" type="#_x0000_t202" style="position:absolute;left:0;text-align:left;margin-left:-.15pt;margin-top:196.45pt;width:439.3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" stroked="f">
                <v:textbox style="mso-fit-shape-to-text:t" inset="0,0,0,0">
                  <w:txbxContent>
                    <w:bookmarkStart w:id="181" w:name="_Ref183422210"/>
                    <w:p w14:paraId="6AEF4A02" w14:textId="633B89BC" w:rsidR="00AA10F3" w:rsidRPr="00B43017" w:rsidRDefault="004B0C06" w:rsidP="00AA10F3">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53</w:t>
                      </w:r>
                      <w:r>
                        <w:rPr>
                          <w:noProof/>
                        </w:rPr>
                        <w:fldChar w:fldCharType="end"/>
                      </w:r>
                      <w:r w:rsidR="00AA10F3">
                        <w:t>. ábra</w:t>
                      </w:r>
                      <w:bookmarkEnd w:id="181"/>
                      <w:r w:rsidR="00AA10F3">
                        <w:t>: Egy esemény részletei</w:t>
                      </w:r>
                      <w:r w:rsidR="00AA10F3">
                        <w:rPr>
                          <w:noProof/>
                        </w:rPr>
                        <w:t xml:space="preserve"> (saját)</w:t>
                      </w:r>
                    </w:p>
                  </w:txbxContent>
                </v:textbox>
                <w10:wrap type="topAndBottom"/>
              </v:shape>
            </w:pict>
          </mc:Fallback>
        </mc:AlternateContent>
      </w:r>
      <w:r w:rsidRPr="009A1AB2">
        <w:rPr>
          <w:noProof/>
        </w:rPr>
        <w:drawing>
          <wp:anchor distT="0" distB="0" distL="114300" distR="114300" simplePos="0" relativeHeight="251868160" behindDoc="0" locked="0" layoutInCell="1" allowOverlap="1" wp14:anchorId="50256CA7" wp14:editId="2914D2D5">
            <wp:simplePos x="0" y="0"/>
            <wp:positionH relativeFrom="margin">
              <wp:align>right</wp:align>
            </wp:positionH>
            <wp:positionV relativeFrom="paragraph">
              <wp:posOffset>192405</wp:posOffset>
            </wp:positionV>
            <wp:extent cx="5579745" cy="2245360"/>
            <wp:effectExtent l="0" t="0" r="1905" b="2540"/>
            <wp:wrapTopAndBottom/>
            <wp:docPr id="1003763540"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63540" name="Kép 1" descr="A képen szöveg, képernyőkép, képernyő, szoftver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579745" cy="2245360"/>
                    </a:xfrm>
                    <a:prstGeom prst="rect">
                      <a:avLst/>
                    </a:prstGeom>
                  </pic:spPr>
                </pic:pic>
              </a:graphicData>
            </a:graphic>
            <wp14:sizeRelH relativeFrom="page">
              <wp14:pctWidth>0</wp14:pctWidth>
            </wp14:sizeRelH>
            <wp14:sizeRelV relativeFrom="page">
              <wp14:pctHeight>0</wp14:pctHeight>
            </wp14:sizeRelV>
          </wp:anchor>
        </w:drawing>
      </w:r>
    </w:p>
    <w:p w14:paraId="37955D62" w14:textId="5C7F5CB4" w:rsidR="007C660C" w:rsidRDefault="00AA10F3" w:rsidP="00AB60E7">
      <w:pPr>
        <w:rPr>
          <w:noProof/>
        </w:rPr>
      </w:pPr>
      <w:r>
        <w:rPr>
          <w:noProof/>
        </w:rPr>
        <w:t>Az első sorban az esemény címe (summary-ja) található, alatta a leírás, amelyben részletezhető az esemény, ezért sok esetben hosszú is lehet, tehát szükség van egy ilyen bővített nézetre is. Ezek után a helyszín következik (ha van ilyen beállítva), majd a dátum, és az időintervallum, amikor az esemény történik.</w:t>
      </w:r>
      <w:r w:rsidR="00B32170">
        <w:rPr>
          <w:noProof/>
        </w:rPr>
        <w:t xml:space="preserve"> A meghívottak listája adatvédelmi okok miatt nincs itt felsorolva, hiszent ezt a modalt bárki láthatja aki használja a weboldalt, és rákattint erre az eseményre.</w:t>
      </w:r>
    </w:p>
    <w:p w14:paraId="1D145AA8" w14:textId="77777777" w:rsidR="007C660C" w:rsidRDefault="007C660C">
      <w:pPr>
        <w:widowControl/>
        <w:suppressAutoHyphens w:val="0"/>
        <w:spacing w:line="240" w:lineRule="auto"/>
        <w:jc w:val="left"/>
        <w:rPr>
          <w:noProof/>
        </w:rPr>
      </w:pPr>
      <w:r>
        <w:rPr>
          <w:noProof/>
        </w:rPr>
        <w:br w:type="page"/>
      </w:r>
    </w:p>
    <w:p w14:paraId="16F20E28" w14:textId="77E05C3B" w:rsidR="00B51538" w:rsidRDefault="007C660C" w:rsidP="007C660C">
      <w:pPr>
        <w:pStyle w:val="Cmsor3"/>
        <w:numPr>
          <w:ilvl w:val="2"/>
          <w:numId w:val="19"/>
        </w:numPr>
        <w:rPr>
          <w:noProof/>
        </w:rPr>
      </w:pPr>
      <w:r>
        <w:rPr>
          <w:noProof/>
        </w:rPr>
        <w:lastRenderedPageBreak/>
        <w:t>Létrehozás</w:t>
      </w:r>
    </w:p>
    <w:p w14:paraId="279D61AC" w14:textId="0D34E2F9" w:rsidR="00C6279B" w:rsidRDefault="003959F6" w:rsidP="007C660C">
      <w:r>
        <w:rPr>
          <w:noProof/>
        </w:rPr>
        <mc:AlternateContent>
          <mc:Choice Requires="wps">
            <w:drawing>
              <wp:anchor distT="0" distB="0" distL="114300" distR="114300" simplePos="0" relativeHeight="251877376" behindDoc="0" locked="0" layoutInCell="1" allowOverlap="1" wp14:anchorId="055DE359" wp14:editId="40F42520">
                <wp:simplePos x="0" y="0"/>
                <wp:positionH relativeFrom="margin">
                  <wp:align>center</wp:align>
                </wp:positionH>
                <wp:positionV relativeFrom="paragraph">
                  <wp:posOffset>5570220</wp:posOffset>
                </wp:positionV>
                <wp:extent cx="3316605" cy="350520"/>
                <wp:effectExtent l="0" t="0" r="0" b="0"/>
                <wp:wrapTopAndBottom/>
                <wp:docPr id="498974810" name="Szövegdoboz 1"/>
                <wp:cNvGraphicFramePr/>
                <a:graphic xmlns:a="http://schemas.openxmlformats.org/drawingml/2006/main">
                  <a:graphicData uri="http://schemas.microsoft.com/office/word/2010/wordprocessingShape">
                    <wps:wsp>
                      <wps:cNvSpPr txBox="1"/>
                      <wps:spPr>
                        <a:xfrm>
                          <a:off x="0" y="0"/>
                          <a:ext cx="3316605" cy="350520"/>
                        </a:xfrm>
                        <a:prstGeom prst="rect">
                          <a:avLst/>
                        </a:prstGeom>
                        <a:solidFill>
                          <a:prstClr val="white"/>
                        </a:solidFill>
                        <a:ln>
                          <a:noFill/>
                        </a:ln>
                      </wps:spPr>
                      <wps:txbx>
                        <w:txbxContent>
                          <w:p w14:paraId="2BF756F4" w14:textId="61C1F2DC" w:rsidR="00C6279B" w:rsidRPr="00403D34" w:rsidRDefault="004B0C06" w:rsidP="00C6279B">
                            <w:pPr>
                              <w:pStyle w:val="Kpalrs"/>
                              <w:rPr>
                                <w:rFonts w:cs="Lohit Hindi"/>
                              </w:rPr>
                            </w:pPr>
                            <w:fldSimple w:instr=" SEQ ábra \* ARABIC ">
                              <w:r>
                                <w:rPr>
                                  <w:noProof/>
                                </w:rPr>
                                <w:t>54</w:t>
                              </w:r>
                            </w:fldSimple>
                            <w:r w:rsidR="00C6279B">
                              <w:t>. ábra: Esemény létrehozása modal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DE359" id="_x0000_s1101" type="#_x0000_t202" style="position:absolute;left:0;text-align:left;margin-left:0;margin-top:438.6pt;width:261.15pt;height:27.6pt;z-index:251877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" stroked="f">
                <v:textbox inset="0,0,0,0">
                  <w:txbxContent>
                    <w:p w14:paraId="2BF756F4" w14:textId="61C1F2DC" w:rsidR="00C6279B" w:rsidRPr="00403D34" w:rsidRDefault="004B0C06" w:rsidP="00C6279B">
                      <w:pPr>
                        <w:pStyle w:val="Kpalrs"/>
                        <w:rPr>
                          <w:rFonts w:cs="Lohit Hindi"/>
                        </w:rPr>
                      </w:pPr>
                      <w:fldSimple w:instr=" SEQ ábra \* ARABIC ">
                        <w:r>
                          <w:rPr>
                            <w:noProof/>
                          </w:rPr>
                          <w:t>54</w:t>
                        </w:r>
                      </w:fldSimple>
                      <w:r w:rsidR="00C6279B">
                        <w:t>. ábra: Esemény létrehozása modal (saját)</w:t>
                      </w:r>
                    </w:p>
                  </w:txbxContent>
                </v:textbox>
                <w10:wrap type="topAndBottom" anchorx="margin"/>
              </v:shape>
            </w:pict>
          </mc:Fallback>
        </mc:AlternateContent>
      </w:r>
      <w:r w:rsidRPr="007C660C">
        <w:drawing>
          <wp:anchor distT="0" distB="0" distL="114300" distR="114300" simplePos="0" relativeHeight="251875328" behindDoc="0" locked="0" layoutInCell="1" allowOverlap="1" wp14:anchorId="61406EFE" wp14:editId="10AE5238">
            <wp:simplePos x="0" y="0"/>
            <wp:positionH relativeFrom="page">
              <wp:align>center</wp:align>
            </wp:positionH>
            <wp:positionV relativeFrom="paragraph">
              <wp:posOffset>1661160</wp:posOffset>
            </wp:positionV>
            <wp:extent cx="3048000" cy="3816350"/>
            <wp:effectExtent l="0" t="0" r="0" b="0"/>
            <wp:wrapTopAndBottom/>
            <wp:docPr id="1346620556" name="Kép 1" descr="A képen szöveg, elektronika,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20556" name="Kép 1" descr="A képen szöveg, elektronika, képernyőkép, képernyő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048000" cy="3816350"/>
                    </a:xfrm>
                    <a:prstGeom prst="rect">
                      <a:avLst/>
                    </a:prstGeom>
                  </pic:spPr>
                </pic:pic>
              </a:graphicData>
            </a:graphic>
            <wp14:sizeRelH relativeFrom="page">
              <wp14:pctWidth>0</wp14:pctWidth>
            </wp14:sizeRelH>
            <wp14:sizeRelV relativeFrom="page">
              <wp14:pctHeight>0</wp14:pctHeight>
            </wp14:sizeRelV>
          </wp:anchor>
        </w:drawing>
      </w:r>
      <w:r w:rsidR="007C660C">
        <w:t xml:space="preserve">Esemény létrehozásához a naptár bármely szabad felületére kell kattintani, aminek hatására megnyílik egy modal, amelyben megadhatjuk </w:t>
      </w:r>
      <w:r w:rsidR="00C6279B">
        <w:t>a létrehozandó eseményünk adatait. Megnyíláskor a komponens előre kitölti a dátum és a kezdő- és végidőpontot az alapján, hogy hova kattintunk a naptáron. Például, ha 2024 novemberének végét vizsgálja a felhasználó, majd a 26.-i napon a 11-12 órás cellára kattint, akkor ezzel lesz kitöltve a időintervallum és a dátum is.</w:t>
      </w:r>
    </w:p>
    <w:p w14:paraId="6B180B71" w14:textId="19353A95" w:rsidR="00C6279B" w:rsidRDefault="00C6279B" w:rsidP="007C660C">
      <w:r>
        <w:t>Vannak kötelezően kitöltendő, és opcionálisan kitöltendő mezők az adatok közt. Kötelezően kitöltendő a cím, a kezdő- és végidőpontok, a helyszín, valamint az E-mail cím, amely a felhasználó saját E-mail címe. Ez utóbbi azért kötelező, mert ez alapján lehet hozzárendelni őt az eseményhez, és ez az alapja az esemény elfogadásáról, törléséről és szerkesztéséről való értesítéseknek és műveleteknek is.</w:t>
      </w:r>
      <w:r w:rsidR="00751F30">
        <w:t xml:space="preserve"> </w:t>
      </w:r>
      <w:r>
        <w:t>Az opcionális mezők a leírás</w:t>
      </w:r>
      <w:r w:rsidR="00DB5010">
        <w:t xml:space="preserve"> és a </w:t>
      </w:r>
      <w:r w:rsidR="00751F30">
        <w:t>további</w:t>
      </w:r>
      <w:r w:rsidR="00DB5010">
        <w:t xml:space="preserve"> résztvev</w:t>
      </w:r>
      <w:r w:rsidR="00751F30">
        <w:t>ők</w:t>
      </w:r>
      <w:r w:rsidR="00DB5010">
        <w:t xml:space="preserve"> E-mail címe</w:t>
      </w:r>
      <w:r w:rsidR="00751F30">
        <w:t>i</w:t>
      </w:r>
      <w:r w:rsidR="00DB5010">
        <w:t>.</w:t>
      </w:r>
    </w:p>
    <w:p w14:paraId="51E98BE7" w14:textId="269BE616" w:rsidR="007C660C" w:rsidRPr="007C660C" w:rsidRDefault="007C660C" w:rsidP="007C660C"/>
    <w:p w14:paraId="5E81C656" w14:textId="77777777" w:rsidR="003959F6" w:rsidRDefault="003959F6" w:rsidP="00AB60E7">
      <w:pPr>
        <w:rPr>
          <w:noProof/>
        </w:rPr>
      </w:pPr>
    </w:p>
    <w:p w14:paraId="3B1CEDB7" w14:textId="5D6E8929" w:rsidR="004B0C06" w:rsidRPr="004B0C06" w:rsidRDefault="003959F6" w:rsidP="004B0C06">
      <w:pPr>
        <w:pStyle w:val="Cmsor3"/>
        <w:numPr>
          <w:ilvl w:val="2"/>
          <w:numId w:val="19"/>
        </w:numPr>
        <w:rPr>
          <w:noProof/>
        </w:rPr>
      </w:pPr>
      <w:r>
        <w:rPr>
          <w:noProof/>
        </w:rPr>
        <w:lastRenderedPageBreak/>
        <mc:AlternateContent>
          <mc:Choice Requires="wps">
            <w:drawing>
              <wp:anchor distT="0" distB="0" distL="114300" distR="114300" simplePos="0" relativeHeight="251880448" behindDoc="0" locked="0" layoutInCell="1" allowOverlap="1" wp14:anchorId="65953132" wp14:editId="40F0F4B5">
                <wp:simplePos x="0" y="0"/>
                <wp:positionH relativeFrom="column">
                  <wp:posOffset>1045845</wp:posOffset>
                </wp:positionH>
                <wp:positionV relativeFrom="paragraph">
                  <wp:posOffset>3838575</wp:posOffset>
                </wp:positionV>
                <wp:extent cx="3314700" cy="403860"/>
                <wp:effectExtent l="0" t="0" r="0" b="0"/>
                <wp:wrapTopAndBottom/>
                <wp:docPr id="1283735461" name="Szövegdoboz 1"/>
                <wp:cNvGraphicFramePr/>
                <a:graphic xmlns:a="http://schemas.openxmlformats.org/drawingml/2006/main">
                  <a:graphicData uri="http://schemas.microsoft.com/office/word/2010/wordprocessingShape">
                    <wps:wsp>
                      <wps:cNvSpPr txBox="1"/>
                      <wps:spPr>
                        <a:xfrm>
                          <a:off x="0" y="0"/>
                          <a:ext cx="3314700" cy="403860"/>
                        </a:xfrm>
                        <a:prstGeom prst="rect">
                          <a:avLst/>
                        </a:prstGeom>
                        <a:solidFill>
                          <a:prstClr val="white"/>
                        </a:solidFill>
                        <a:ln>
                          <a:noFill/>
                        </a:ln>
                      </wps:spPr>
                      <wps:txbx>
                        <w:txbxContent>
                          <w:p w14:paraId="69A5A9A7" w14:textId="4902366F" w:rsidR="003959F6" w:rsidRPr="00240210" w:rsidRDefault="004B0C06" w:rsidP="003959F6">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55</w:t>
                            </w:r>
                            <w:r>
                              <w:rPr>
                                <w:noProof/>
                              </w:rPr>
                              <w:fldChar w:fldCharType="end"/>
                            </w:r>
                            <w:r w:rsidR="003959F6">
                              <w:t>. ábra: Példa kitöltött eseményűrlapra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53132" id="_x0000_s1102" type="#_x0000_t202" style="position:absolute;left:0;text-align:left;margin-left:82.35pt;margin-top:302.25pt;width:261pt;height:31.8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" stroked="f">
                <v:textbox inset="0,0,0,0">
                  <w:txbxContent>
                    <w:p w14:paraId="69A5A9A7" w14:textId="4902366F" w:rsidR="003959F6" w:rsidRPr="00240210" w:rsidRDefault="004B0C06" w:rsidP="003959F6">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55</w:t>
                      </w:r>
                      <w:r>
                        <w:rPr>
                          <w:noProof/>
                        </w:rPr>
                        <w:fldChar w:fldCharType="end"/>
                      </w:r>
                      <w:r w:rsidR="003959F6">
                        <w:t>. ábra: Példa kitöltött eseményűrlapra (saját)</w:t>
                      </w:r>
                    </w:p>
                  </w:txbxContent>
                </v:textbox>
                <w10:wrap type="topAndBottom"/>
              </v:shape>
            </w:pict>
          </mc:Fallback>
        </mc:AlternateContent>
      </w:r>
      <w:r w:rsidRPr="003959F6">
        <w:rPr>
          <w:noProof/>
        </w:rPr>
        <w:drawing>
          <wp:anchor distT="0" distB="0" distL="114300" distR="114300" simplePos="0" relativeHeight="251878400" behindDoc="0" locked="0" layoutInCell="1" allowOverlap="1" wp14:anchorId="19C19949" wp14:editId="2EDF03D4">
            <wp:simplePos x="0" y="0"/>
            <wp:positionH relativeFrom="page">
              <wp:posOffset>2122805</wp:posOffset>
            </wp:positionH>
            <wp:positionV relativeFrom="paragraph">
              <wp:posOffset>36195</wp:posOffset>
            </wp:positionV>
            <wp:extent cx="3314700" cy="3745865"/>
            <wp:effectExtent l="0" t="0" r="0" b="6985"/>
            <wp:wrapTopAndBottom/>
            <wp:docPr id="1202676400"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76400" name="Kép 1" descr="A képen szöveg, képernyőkép, képernyő, szoftve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3314700" cy="3745865"/>
                    </a:xfrm>
                    <a:prstGeom prst="rect">
                      <a:avLst/>
                    </a:prstGeom>
                  </pic:spPr>
                </pic:pic>
              </a:graphicData>
            </a:graphic>
            <wp14:sizeRelH relativeFrom="page">
              <wp14:pctWidth>0</wp14:pctWidth>
            </wp14:sizeRelH>
            <wp14:sizeRelV relativeFrom="page">
              <wp14:pctHeight>0</wp14:pctHeight>
            </wp14:sizeRelV>
          </wp:anchor>
        </w:drawing>
      </w:r>
      <w:r>
        <w:rPr>
          <w:noProof/>
        </w:rPr>
        <w:t>E-mail</w:t>
      </w:r>
    </w:p>
    <w:p w14:paraId="606D747E" w14:textId="5C8DBECD" w:rsidR="00B51538" w:rsidRDefault="003959F6" w:rsidP="00AB60E7">
      <w:pPr>
        <w:rPr>
          <w:noProof/>
        </w:rPr>
      </w:pPr>
      <w:r>
        <w:rPr>
          <w:noProof/>
        </w:rPr>
        <w:t xml:space="preserve">Az űrlap kitöltése után az OK gombra kattintáskor a komponens e-mailt küld a </w:t>
      </w:r>
      <w:r w:rsidR="001F4DE1">
        <w:rPr>
          <w:noProof/>
        </w:rPr>
        <w:t xml:space="preserve">fejlesztő által </w:t>
      </w:r>
      <w:r>
        <w:rPr>
          <w:noProof/>
        </w:rPr>
        <w:t>felkonfigurált e-mail címre</w:t>
      </w:r>
      <w:r w:rsidR="001F4DE1">
        <w:rPr>
          <w:noProof/>
        </w:rPr>
        <w:t xml:space="preserve"> (ennek a megadásáról később szó lesz)</w:t>
      </w:r>
      <w:r w:rsidR="004B0C06">
        <w:rPr>
          <w:noProof/>
        </w:rPr>
        <w:t xml:space="preserve">. Az e-mail küldés logikájának egy részlete az </w:t>
      </w:r>
      <w:r w:rsidR="004B0C06">
        <w:rPr>
          <w:noProof/>
        </w:rPr>
        <w:fldChar w:fldCharType="begin"/>
      </w:r>
      <w:r w:rsidR="004B0C06">
        <w:rPr>
          <w:noProof/>
        </w:rPr>
        <w:instrText xml:space="preserve"> REF _Ref183425438 \h </w:instrText>
      </w:r>
      <w:r w:rsidR="004B0C06">
        <w:rPr>
          <w:noProof/>
        </w:rPr>
      </w:r>
      <w:r w:rsidR="004B0C06">
        <w:rPr>
          <w:noProof/>
        </w:rPr>
        <w:fldChar w:fldCharType="separate"/>
      </w:r>
      <w:r w:rsidR="004B0C06">
        <w:rPr>
          <w:noProof/>
        </w:rPr>
        <w:t>56</w:t>
      </w:r>
      <w:r w:rsidR="004B0C06">
        <w:t>. ábr</w:t>
      </w:r>
      <w:r w:rsidR="004B0C06">
        <w:rPr>
          <w:noProof/>
        </w:rPr>
        <w:fldChar w:fldCharType="end"/>
      </w:r>
      <w:r w:rsidR="004B0C06">
        <w:rPr>
          <w:noProof/>
        </w:rPr>
        <w:t>án látható. Az egész logikát nem illesztem be a dokumentációba, mivel nagyon hosszú lenne, viszont véleményem szerint sok pluszt nem adna a megértés elősegítéséhez.</w:t>
      </w:r>
    </w:p>
    <w:p w14:paraId="054E753A" w14:textId="3805BF1E" w:rsidR="005C7C24" w:rsidRDefault="005C7C24" w:rsidP="00AB60E7">
      <w:pPr>
        <w:rPr>
          <w:noProof/>
        </w:rPr>
      </w:pPr>
      <w:r>
        <w:rPr>
          <w:noProof/>
        </w:rPr>
        <w:t>Az e-mail küldéséhez az emailJS</w:t>
      </w:r>
      <w:r>
        <w:rPr>
          <w:noProof/>
        </w:rPr>
        <w:fldChar w:fldCharType="begin"/>
      </w:r>
      <w:r>
        <w:rPr>
          <w:noProof/>
        </w:rPr>
        <w:instrText xml:space="preserve"> ADDIN ZOTERO_ITEM CSL_CITATION {"citationID":"NgKzAoEi","properties":{"formattedCitation":"[43]","plainCitation":"[43]","noteIndex":0},"citationItems":[{"id":129,"uris":["http://zotero.org/users/14064510/items/DD9T92P9"],"itemData":{"id":129,"type":"webpage","abstract":"No server side code required. Add static or dynamic attachments, dynamic parameters, captcha code and more. Start with our free tier!","container-title":"EmailJS","language":"en-US","title":"Send email directly from your code","URL":"https://www.emailjs.com/","accessed":{"date-parts":[["2024",11,25]]}}}],"schema":"https://github.com/citation-style-language/schema/raw/master/csl-citation.json"} </w:instrText>
      </w:r>
      <w:r>
        <w:rPr>
          <w:noProof/>
        </w:rPr>
        <w:fldChar w:fldCharType="separate"/>
      </w:r>
      <w:r w:rsidRPr="005C7C24">
        <w:rPr>
          <w:rFonts w:cs="Times New Roman"/>
        </w:rPr>
        <w:t>[43]</w:t>
      </w:r>
      <w:r>
        <w:rPr>
          <w:noProof/>
        </w:rPr>
        <w:fldChar w:fldCharType="end"/>
      </w:r>
      <w:r>
        <w:rPr>
          <w:noProof/>
        </w:rPr>
        <w:t xml:space="preserve"> online levélküldő szolgáltatást használtam fel.</w:t>
      </w:r>
    </w:p>
    <w:p w14:paraId="03391A0F" w14:textId="0E4EEA8D" w:rsidR="00B51538" w:rsidRDefault="005C7C24" w:rsidP="00AB60E7">
      <w:pPr>
        <w:rPr>
          <w:noProof/>
        </w:rPr>
      </w:pPr>
      <w:r>
        <w:rPr>
          <w:noProof/>
        </w:rPr>
        <w:t>Lényegében a függvény megkapja bemenetként a létrehozandó esemény adatait, az címet amire a levelet küldjük, a címet ahova a választ várjuk, és az esemény egyeztetésének státuszát. Az adatokat rendszerezzük a levél sablon</w:t>
      </w:r>
      <w:r>
        <w:rPr>
          <w:noProof/>
        </w:rPr>
        <w:fldChar w:fldCharType="begin"/>
      </w:r>
      <w:r>
        <w:rPr>
          <w:noProof/>
        </w:rPr>
        <w:instrText xml:space="preserve"> ADDIN ZOTERO_ITEM CSL_CITATION {"citationID":"DTIGHQHj","properties":{"formattedCitation":"[44]","plainCitation":"[44]","noteIndex":0},"citationItems":[{"id":128,"uris":["http://zotero.org/users/14064510/items/C6WB3D6A"],"itemData":{"id":128,"type":"webpage","abstract":"Appointment Reminder is an email template for the Business industry. Pick this responsive Appointment Reminder template and start building beautiful emails today.","language":"en","title":"Appointment Reminder email Template | Unlayer","URL":"https://unlayer.com/templates/appointment-reminder","author":[{"family":"Inc","given":"Unlayer"}],"accessed":{"date-parts":[["2024",11,25]]}}}],"schema":"https://github.com/citation-style-language/schema/raw/master/csl-citation.json"} </w:instrText>
      </w:r>
      <w:r>
        <w:rPr>
          <w:noProof/>
        </w:rPr>
        <w:fldChar w:fldCharType="separate"/>
      </w:r>
      <w:r w:rsidRPr="005C7C24">
        <w:rPr>
          <w:rFonts w:cs="Times New Roman"/>
        </w:rPr>
        <w:t>[44]</w:t>
      </w:r>
      <w:r>
        <w:rPr>
          <w:noProof/>
        </w:rPr>
        <w:fldChar w:fldCharType="end"/>
      </w:r>
      <w:r>
        <w:rPr>
          <w:noProof/>
        </w:rPr>
        <w:t xml:space="preserve"> által várt formátumra, amelyet betöltünk a </w:t>
      </w:r>
      <w:r w:rsidRPr="005C7C24">
        <w:rPr>
          <w:rStyle w:val="KdChar"/>
        </w:rPr>
        <w:t>request_data</w:t>
      </w:r>
      <w:r>
        <w:rPr>
          <w:rStyle w:val="KdChar"/>
        </w:rPr>
        <w:t xml:space="preserve"> </w:t>
      </w:r>
      <w:r w:rsidRPr="005C7C24">
        <w:t>vá</w:t>
      </w:r>
      <w:r>
        <w:t xml:space="preserve">ltozóba, </w:t>
      </w:r>
      <w:r w:rsidR="00DD67BB">
        <w:t>ezután</w:t>
      </w:r>
      <w:r>
        <w:t xml:space="preserve"> a </w:t>
      </w:r>
      <w:r w:rsidRPr="005C7C24">
        <w:rPr>
          <w:rStyle w:val="KdChar"/>
        </w:rPr>
        <w:t>finishedState</w:t>
      </w:r>
      <w:r>
        <w:rPr>
          <w:noProof/>
        </w:rPr>
        <w:t xml:space="preserve"> alapján eldöntjk milyen levelet küldünk</w:t>
      </w:r>
      <w:r w:rsidR="00DD67BB">
        <w:rPr>
          <w:noProof/>
        </w:rPr>
        <w:t>, majd a függvény végén megtörténik a levél küldése.</w:t>
      </w:r>
    </w:p>
    <w:p w14:paraId="3CC592F4" w14:textId="7FFC8A97" w:rsidR="00B51538" w:rsidRDefault="00B51538" w:rsidP="00AB60E7">
      <w:pPr>
        <w:rPr>
          <w:noProof/>
        </w:rPr>
      </w:pPr>
    </w:p>
    <w:p w14:paraId="54F49621" w14:textId="266A5155" w:rsidR="00B51538" w:rsidRDefault="00B51538" w:rsidP="00AB60E7">
      <w:pPr>
        <w:rPr>
          <w:noProof/>
        </w:rPr>
      </w:pPr>
    </w:p>
    <w:p w14:paraId="468A274F" w14:textId="13AC6F1D" w:rsidR="00B51538" w:rsidRDefault="00B51538" w:rsidP="00AB60E7">
      <w:pPr>
        <w:rPr>
          <w:noProof/>
        </w:rPr>
      </w:pPr>
    </w:p>
    <w:p w14:paraId="73D0F103" w14:textId="40811905" w:rsidR="004B0C06" w:rsidRDefault="005C7C24" w:rsidP="00AB60E7">
      <w:pPr>
        <w:rPr>
          <w:noProof/>
        </w:rPr>
      </w:pPr>
      <w:r>
        <w:rPr>
          <w:noProof/>
        </w:rPr>
        <w:lastRenderedPageBreak/>
        <mc:AlternateContent>
          <mc:Choice Requires="wps">
            <w:drawing>
              <wp:anchor distT="0" distB="0" distL="114300" distR="114300" simplePos="0" relativeHeight="251885568" behindDoc="0" locked="0" layoutInCell="1" allowOverlap="1" wp14:anchorId="5F063C75" wp14:editId="33A9AD62">
                <wp:simplePos x="0" y="0"/>
                <wp:positionH relativeFrom="margin">
                  <wp:align>right</wp:align>
                </wp:positionH>
                <wp:positionV relativeFrom="paragraph">
                  <wp:posOffset>0</wp:posOffset>
                </wp:positionV>
                <wp:extent cx="5554980" cy="457200"/>
                <wp:effectExtent l="0" t="0" r="7620" b="0"/>
                <wp:wrapSquare wrapText="bothSides"/>
                <wp:docPr id="1375863293"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182" w:name="_Ref183425438"/>
                          <w:p w14:paraId="7624DB8C" w14:textId="77777777" w:rsidR="005C7C24" w:rsidRPr="00DA728B" w:rsidRDefault="005C7C24" w:rsidP="005C7C24">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56</w:t>
                            </w:r>
                            <w:r>
                              <w:rPr>
                                <w:noProof/>
                              </w:rPr>
                              <w:fldChar w:fldCharType="end"/>
                            </w:r>
                            <w:r>
                              <w:t>. ábra</w:t>
                            </w:r>
                            <w:bookmarkEnd w:id="182"/>
                            <w:r>
                              <w:t>: E-mail küldő kód részlet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063C75" id="_x0000_s1103" type="#_x0000_t202" style="position:absolute;left:0;text-align:left;margin-left:386.2pt;margin-top:0;width:437.4pt;height:36pt;z-index:251885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" stroked="f">
                <v:textbox inset="0,0,0,0">
                  <w:txbxContent>
                    <w:bookmarkStart w:id="183" w:name="_Ref183425438"/>
                    <w:p w14:paraId="7624DB8C" w14:textId="77777777" w:rsidR="005C7C24" w:rsidRPr="00DA728B" w:rsidRDefault="005C7C24" w:rsidP="005C7C24">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56</w:t>
                      </w:r>
                      <w:r>
                        <w:rPr>
                          <w:noProof/>
                        </w:rPr>
                        <w:fldChar w:fldCharType="end"/>
                      </w:r>
                      <w:r>
                        <w:t>. ábra</w:t>
                      </w:r>
                      <w:bookmarkEnd w:id="183"/>
                      <w:r>
                        <w:t>: E-mail küldő kód részlet (saját)</w:t>
                      </w:r>
                    </w:p>
                  </w:txbxContent>
                </v:textbox>
                <w10:wrap type="square" anchorx="margin"/>
              </v:shape>
            </w:pict>
          </mc:Fallback>
        </mc:AlternateContent>
      </w:r>
      <w:r>
        <w:rPr>
          <w:noProof/>
        </w:rPr>
        <mc:AlternateContent>
          <mc:Choice Requires="wps">
            <w:drawing>
              <wp:anchor distT="45720" distB="45720" distL="114300" distR="114300" simplePos="0" relativeHeight="251883520" behindDoc="0" locked="0" layoutInCell="1" allowOverlap="1" wp14:anchorId="3A5511CA" wp14:editId="01FF8409">
                <wp:simplePos x="0" y="0"/>
                <wp:positionH relativeFrom="page">
                  <wp:align>center</wp:align>
                </wp:positionH>
                <wp:positionV relativeFrom="paragraph">
                  <wp:posOffset>497205</wp:posOffset>
                </wp:positionV>
                <wp:extent cx="5554980" cy="7520940"/>
                <wp:effectExtent l="0" t="0" r="7620" b="3810"/>
                <wp:wrapSquare wrapText="bothSides"/>
                <wp:docPr id="20766022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7520940"/>
                        </a:xfrm>
                        <a:prstGeom prst="rect">
                          <a:avLst/>
                        </a:prstGeom>
                        <a:solidFill>
                          <a:srgbClr val="FFFFFF"/>
                        </a:solidFill>
                        <a:ln w="9525">
                          <a:noFill/>
                          <a:miter lim="800000"/>
                          <a:headEnd/>
                          <a:tailEnd/>
                        </a:ln>
                      </wps:spPr>
                      <wps:txbx>
                        <w:txbxContent>
                          <w:p w14:paraId="1BA0FDD2" w14:textId="77777777" w:rsidR="004B0C06" w:rsidRDefault="004B0C06" w:rsidP="004B0C06">
                            <w:pPr>
                              <w:pStyle w:val="Kd"/>
                              <w:rPr>
                                <w:lang w:eastAsia="hu-HU" w:bidi="ar-SA"/>
                              </w:rPr>
                            </w:pPr>
                            <w:r w:rsidRPr="001F4DE1">
                              <w:rPr>
                                <w:color w:val="914C07"/>
                                <w:lang w:eastAsia="hu-HU" w:bidi="ar-SA"/>
                              </w:rPr>
                              <w:t>sendMail</w:t>
                            </w:r>
                            <w:r w:rsidRPr="001F4DE1">
                              <w:rPr>
                                <w:lang w:eastAsia="hu-HU" w:bidi="ar-SA"/>
                              </w:rPr>
                              <w:t xml:space="preserve">(formValue: </w:t>
                            </w:r>
                            <w:r w:rsidRPr="001F4DE1">
                              <w:rPr>
                                <w:color w:val="0033B3"/>
                                <w:lang w:eastAsia="hu-HU" w:bidi="ar-SA"/>
                              </w:rPr>
                              <w:t>any</w:t>
                            </w:r>
                            <w:r w:rsidRPr="001F4DE1">
                              <w:rPr>
                                <w:lang w:eastAsia="hu-HU" w:bidi="ar-SA"/>
                              </w:rPr>
                              <w:t xml:space="preserve">, to_email?: </w:t>
                            </w:r>
                            <w:r w:rsidRPr="001F4DE1">
                              <w:rPr>
                                <w:color w:val="0033B3"/>
                                <w:lang w:eastAsia="hu-HU" w:bidi="ar-SA"/>
                              </w:rPr>
                              <w:t>string</w:t>
                            </w:r>
                            <w:r w:rsidRPr="001F4DE1">
                              <w:rPr>
                                <w:lang w:eastAsia="hu-HU" w:bidi="ar-SA"/>
                              </w:rPr>
                              <w:t xml:space="preserve">, from_email?: </w:t>
                            </w:r>
                            <w:r w:rsidRPr="001F4DE1">
                              <w:rPr>
                                <w:color w:val="0033B3"/>
                                <w:lang w:eastAsia="hu-HU" w:bidi="ar-SA"/>
                              </w:rPr>
                              <w:t>string</w:t>
                            </w:r>
                            <w:r w:rsidRPr="001F4DE1">
                              <w:rPr>
                                <w:lang w:eastAsia="hu-HU" w:bidi="ar-SA"/>
                              </w:rPr>
                              <w:t xml:space="preserve">, finishState: </w:t>
                            </w:r>
                            <w:r w:rsidRPr="001F4DE1">
                              <w:rPr>
                                <w:color w:val="0033B3"/>
                                <w:lang w:eastAsia="hu-HU" w:bidi="ar-SA"/>
                              </w:rPr>
                              <w:t xml:space="preserve">string </w:t>
                            </w:r>
                            <w:r w:rsidRPr="001F4DE1">
                              <w:rPr>
                                <w:lang w:eastAsia="hu-HU" w:bidi="ar-SA"/>
                              </w:rPr>
                              <w:t xml:space="preserve">= </w:t>
                            </w:r>
                            <w:r w:rsidRPr="001F4DE1">
                              <w:rPr>
                                <w:color w:val="067D17"/>
                                <w:lang w:eastAsia="hu-HU" w:bidi="ar-SA"/>
                              </w:rPr>
                              <w:t>"inProgress"</w:t>
                            </w:r>
                            <w:r w:rsidRPr="001F4DE1">
                              <w:rPr>
                                <w:lang w:eastAsia="hu-HU" w:bidi="ar-SA"/>
                              </w:rPr>
                              <w:t>) {</w:t>
                            </w:r>
                          </w:p>
                          <w:p w14:paraId="720663DD" w14:textId="206FD80B" w:rsidR="004B0C06" w:rsidRPr="004B0C06" w:rsidRDefault="004B0C06" w:rsidP="004B0C06">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r w:rsidRPr="001F4DE1">
                              <w:rPr>
                                <w:color w:val="0033B3"/>
                                <w:lang w:eastAsia="hu-HU" w:bidi="ar-SA"/>
                              </w:rPr>
                              <w:t xml:space="preserve">let </w:t>
                            </w:r>
                            <w:r w:rsidRPr="001F4DE1">
                              <w:rPr>
                                <w:color w:val="2A8C7C"/>
                                <w:lang w:eastAsia="hu-HU" w:bidi="ar-SA"/>
                              </w:rPr>
                              <w:t>request_data</w:t>
                            </w:r>
                            <w:r w:rsidRPr="001F4DE1">
                              <w:rPr>
                                <w:lang w:eastAsia="hu-HU" w:bidi="ar-SA"/>
                              </w:rPr>
                              <w:t xml:space="preserve">: </w:t>
                            </w:r>
                            <w:r w:rsidRPr="001F4DE1">
                              <w:rPr>
                                <w:color w:val="0033B3"/>
                                <w:lang w:eastAsia="hu-HU" w:bidi="ar-SA"/>
                              </w:rPr>
                              <w:t xml:space="preserve">any </w:t>
                            </w:r>
                            <w:r w:rsidRPr="001F4DE1">
                              <w:rPr>
                                <w:lang w:eastAsia="hu-HU" w:bidi="ar-SA"/>
                              </w:rPr>
                              <w:t>= {</w:t>
                            </w:r>
                            <w:r w:rsidRPr="001F4DE1">
                              <w:rPr>
                                <w:lang w:eastAsia="hu-HU" w:bidi="ar-SA"/>
                              </w:rPr>
                              <w:br/>
                              <w:t xml:space="preserve">    </w:t>
                            </w:r>
                            <w:r w:rsidRPr="001F4DE1">
                              <w:rPr>
                                <w:color w:val="871094"/>
                                <w:lang w:eastAsia="hu-HU" w:bidi="ar-SA"/>
                              </w:rPr>
                              <w:t>to_email</w:t>
                            </w:r>
                            <w:r w:rsidRPr="001F4DE1">
                              <w:rPr>
                                <w:lang w:eastAsia="hu-HU" w:bidi="ar-SA"/>
                              </w:rPr>
                              <w:t xml:space="preserve">: to_email ?? </w:t>
                            </w:r>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r w:rsidRPr="001F4DE1">
                              <w:rPr>
                                <w:lang w:eastAsia="hu-HU" w:bidi="ar-SA"/>
                              </w:rPr>
                              <w:t>,</w:t>
                            </w:r>
                            <w:r w:rsidRPr="001F4DE1">
                              <w:rPr>
                                <w:lang w:eastAsia="hu-HU" w:bidi="ar-SA"/>
                              </w:rPr>
                              <w:br/>
                              <w:t xml:space="preserve">    </w:t>
                            </w:r>
                            <w:r w:rsidRPr="001F4DE1">
                              <w:rPr>
                                <w:color w:val="871094"/>
                                <w:lang w:eastAsia="hu-HU" w:bidi="ar-SA"/>
                              </w:rPr>
                              <w:t>reply_to</w:t>
                            </w:r>
                            <w:r w:rsidRPr="001F4DE1">
                              <w:rPr>
                                <w:lang w:eastAsia="hu-HU" w:bidi="ar-SA"/>
                              </w:rPr>
                              <w:t>: from_email ?? formValue.</w:t>
                            </w:r>
                            <w:r w:rsidRPr="001F4DE1">
                              <w:rPr>
                                <w:color w:val="871094"/>
                                <w:lang w:eastAsia="hu-HU" w:bidi="ar-SA"/>
                              </w:rPr>
                              <w:t>email</w:t>
                            </w:r>
                            <w:r w:rsidRPr="001F4DE1">
                              <w:rPr>
                                <w:lang w:eastAsia="hu-HU" w:bidi="ar-SA"/>
                              </w:rPr>
                              <w:t>,</w:t>
                            </w:r>
                            <w:r w:rsidRPr="001F4DE1">
                              <w:rPr>
                                <w:lang w:eastAsia="hu-HU" w:bidi="ar-SA"/>
                              </w:rPr>
                              <w:br/>
                              <w:t xml:space="preserve">    </w:t>
                            </w:r>
                            <w:r w:rsidRPr="001F4DE1">
                              <w:rPr>
                                <w:color w:val="871094"/>
                                <w:lang w:eastAsia="hu-HU" w:bidi="ar-SA"/>
                              </w:rPr>
                              <w:t>appointment_date</w:t>
                            </w:r>
                            <w:r w:rsidRPr="001F4DE1">
                              <w:rPr>
                                <w:lang w:eastAsia="hu-HU" w:bidi="ar-SA"/>
                              </w:rPr>
                              <w:t xml:space="preserve">: </w:t>
                            </w:r>
                            <w:r w:rsidRPr="001F4DE1">
                              <w:rPr>
                                <w:color w:val="2A8C7C"/>
                                <w:lang w:eastAsia="hu-HU" w:bidi="ar-SA"/>
                              </w:rPr>
                              <w:t>date</w:t>
                            </w:r>
                            <w:r w:rsidRPr="001F4DE1">
                              <w:rPr>
                                <w:lang w:eastAsia="hu-HU" w:bidi="ar-SA"/>
                              </w:rPr>
                              <w:t>,</w:t>
                            </w:r>
                            <w:r w:rsidRPr="001F4DE1">
                              <w:rPr>
                                <w:lang w:eastAsia="hu-HU" w:bidi="ar-SA"/>
                              </w:rPr>
                              <w:br/>
                              <w:t xml:space="preserve">    </w:t>
                            </w:r>
                            <w:r w:rsidRPr="001F4DE1">
                              <w:rPr>
                                <w:color w:val="871094"/>
                                <w:lang w:eastAsia="hu-HU" w:bidi="ar-SA"/>
                              </w:rPr>
                              <w:t>start_time</w:t>
                            </w:r>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r w:rsidRPr="001F4DE1">
                              <w:rPr>
                                <w:color w:val="871094"/>
                                <w:lang w:eastAsia="hu-HU" w:bidi="ar-SA"/>
                              </w:rPr>
                              <w:t>end_time</w:t>
                            </w:r>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r w:rsidRPr="001F4DE1">
                              <w:rPr>
                                <w:color w:val="871094"/>
                                <w:lang w:eastAsia="hu-HU" w:bidi="ar-SA"/>
                              </w:rPr>
                              <w:t>summary</w:t>
                            </w:r>
                            <w:r w:rsidRPr="001F4DE1">
                              <w:rPr>
                                <w:lang w:eastAsia="hu-HU" w:bidi="ar-SA"/>
                              </w:rPr>
                              <w:t>: formValue.</w:t>
                            </w:r>
                            <w:r w:rsidRPr="001F4DE1">
                              <w:rPr>
                                <w:color w:val="871094"/>
                                <w:lang w:eastAsia="hu-HU" w:bidi="ar-SA"/>
                              </w:rPr>
                              <w:t>summary</w:t>
                            </w:r>
                            <w:r w:rsidRPr="001F4DE1">
                              <w:rPr>
                                <w:lang w:eastAsia="hu-HU" w:bidi="ar-SA"/>
                              </w:rPr>
                              <w:t>,</w:t>
                            </w:r>
                            <w:r w:rsidRPr="001F4DE1">
                              <w:rPr>
                                <w:lang w:eastAsia="hu-HU" w:bidi="ar-SA"/>
                              </w:rPr>
                              <w:br/>
                              <w:t xml:space="preserve">    </w:t>
                            </w:r>
                            <w:r w:rsidRPr="001F4DE1">
                              <w:rPr>
                                <w:color w:val="871094"/>
                                <w:lang w:eastAsia="hu-HU" w:bidi="ar-SA"/>
                              </w:rPr>
                              <w:t>description</w:t>
                            </w:r>
                            <w:r w:rsidRPr="001F4DE1">
                              <w:rPr>
                                <w:lang w:eastAsia="hu-HU" w:bidi="ar-SA"/>
                              </w:rPr>
                              <w:t>: formValue.</w:t>
                            </w:r>
                            <w:r w:rsidRPr="001F4DE1">
                              <w:rPr>
                                <w:color w:val="871094"/>
                                <w:lang w:eastAsia="hu-HU" w:bidi="ar-SA"/>
                              </w:rPr>
                              <w:t>description</w:t>
                            </w:r>
                            <w:r w:rsidRPr="001F4DE1">
                              <w:rPr>
                                <w:lang w:eastAsia="hu-HU" w:bidi="ar-SA"/>
                              </w:rPr>
                              <w:t>,</w:t>
                            </w:r>
                            <w:r w:rsidRPr="001F4DE1">
                              <w:rPr>
                                <w:lang w:eastAsia="hu-HU" w:bidi="ar-SA"/>
                              </w:rPr>
                              <w:br/>
                              <w:t xml:space="preserve">    </w:t>
                            </w:r>
                            <w:r w:rsidRPr="001F4DE1">
                              <w:rPr>
                                <w:color w:val="871094"/>
                                <w:lang w:eastAsia="hu-HU" w:bidi="ar-SA"/>
                              </w:rPr>
                              <w:t>location</w:t>
                            </w:r>
                            <w:r w:rsidRPr="001F4DE1">
                              <w:rPr>
                                <w:lang w:eastAsia="hu-HU" w:bidi="ar-SA"/>
                              </w:rPr>
                              <w:t>: formValue.</w:t>
                            </w:r>
                            <w:r w:rsidRPr="001F4DE1">
                              <w:rPr>
                                <w:color w:val="871094"/>
                                <w:lang w:eastAsia="hu-HU" w:bidi="ar-SA"/>
                              </w:rPr>
                              <w:t>location</w:t>
                            </w:r>
                            <w:r w:rsidRPr="001F4DE1">
                              <w:rPr>
                                <w:lang w:eastAsia="hu-HU" w:bidi="ar-SA"/>
                              </w:rPr>
                              <w:t>,</w:t>
                            </w:r>
                            <w:r w:rsidRPr="001F4DE1">
                              <w:rPr>
                                <w:lang w:eastAsia="hu-HU" w:bidi="ar-SA"/>
                              </w:rPr>
                              <w:br/>
                              <w:t xml:space="preserve">    </w:t>
                            </w:r>
                            <w:r w:rsidRPr="001F4DE1">
                              <w:rPr>
                                <w:color w:val="871094"/>
                                <w:lang w:eastAsia="hu-HU" w:bidi="ar-SA"/>
                              </w:rPr>
                              <w:t>attendees</w:t>
                            </w:r>
                            <w:r w:rsidRPr="001F4DE1">
                              <w:rPr>
                                <w:lang w:eastAsia="hu-HU" w:bidi="ar-SA"/>
                              </w:rPr>
                              <w:t>: formValue.</w:t>
                            </w:r>
                            <w:r w:rsidRPr="001F4DE1">
                              <w:rPr>
                                <w:color w:val="871094"/>
                                <w:lang w:eastAsia="hu-HU" w:bidi="ar-SA"/>
                              </w:rPr>
                              <w:t>attendees</w:t>
                            </w:r>
                            <w:r w:rsidRPr="001F4DE1">
                              <w:rPr>
                                <w:color w:val="871094"/>
                                <w:lang w:eastAsia="hu-HU" w:bidi="ar-SA"/>
                              </w:rPr>
                              <w:br/>
                              <w:t xml:space="preserve">  </w:t>
                            </w:r>
                            <w:r w:rsidRPr="001F4DE1">
                              <w:rPr>
                                <w:lang w:eastAsia="hu-HU" w:bidi="ar-SA"/>
                              </w:rPr>
                              <w:t>};</w:t>
                            </w:r>
                            <w:r w:rsidRPr="001F4DE1">
                              <w:rPr>
                                <w:lang w:eastAsia="hu-HU" w:bidi="ar-SA"/>
                              </w:rPr>
                              <w:br/>
                              <w:t xml:space="preserve">  </w:t>
                            </w:r>
                            <w:r w:rsidRPr="001F4DE1">
                              <w:rPr>
                                <w:color w:val="0033B3"/>
                                <w:lang w:eastAsia="hu-HU" w:bidi="ar-SA"/>
                              </w:rPr>
                              <w:t xml:space="preserve">let </w:t>
                            </w:r>
                            <w:r w:rsidRPr="001F4DE1">
                              <w:rPr>
                                <w:color w:val="2A8C7C"/>
                                <w:lang w:eastAsia="hu-HU" w:bidi="ar-SA"/>
                              </w:rPr>
                              <w:t>template_id</w:t>
                            </w:r>
                            <w:r w:rsidRPr="001F4DE1">
                              <w:rPr>
                                <w:lang w:eastAsia="hu-HU" w:bidi="ar-SA"/>
                              </w:rPr>
                              <w:t>;</w:t>
                            </w:r>
                            <w:r w:rsidRPr="001F4DE1">
                              <w:rPr>
                                <w:lang w:eastAsia="hu-HU" w:bidi="ar-SA"/>
                              </w:rPr>
                              <w:br/>
                            </w:r>
                            <w:r w:rsidRPr="001F4DE1">
                              <w:rPr>
                                <w:lang w:eastAsia="hu-HU" w:bidi="ar-SA"/>
                              </w:rPr>
                              <w:br/>
                              <w:t xml:space="preserve">  </w:t>
                            </w:r>
                            <w:r w:rsidRPr="004B0C06">
                              <w:rPr>
                                <w:rFonts w:ascii="Courier New" w:eastAsia="Times New Roman" w:hAnsi="Courier New" w:cs="Courier New"/>
                                <w:color w:val="0033B3"/>
                                <w:kern w:val="0"/>
                                <w:szCs w:val="20"/>
                                <w:lang w:eastAsia="hu-HU" w:bidi="ar-SA"/>
                              </w:rPr>
                              <w:t xml:space="preserve">if </w:t>
                            </w:r>
                            <w:r w:rsidRPr="004B0C06">
                              <w:rPr>
                                <w:rFonts w:ascii="Courier New" w:eastAsia="Times New Roman" w:hAnsi="Courier New" w:cs="Courier New"/>
                                <w:color w:val="080808"/>
                                <w:kern w:val="0"/>
                                <w:szCs w:val="20"/>
                                <w:lang w:eastAsia="hu-HU" w:bidi="ar-SA"/>
                              </w:rPr>
                              <w:t xml:space="preserve">(finishState == </w:t>
                            </w:r>
                            <w:r w:rsidRPr="004B0C06">
                              <w:rPr>
                                <w:rFonts w:ascii="Courier New" w:eastAsia="Times New Roman" w:hAnsi="Courier New" w:cs="Courier New"/>
                                <w:color w:val="067D17"/>
                                <w:kern w:val="0"/>
                                <w:szCs w:val="20"/>
                                <w:lang w:eastAsia="hu-HU" w:bidi="ar-SA"/>
                              </w:rPr>
                              <w:t>"deleted"</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 xml:space="preserve">mail_subject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 xml:space="preserve">mail_title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 xml:space="preserve">mail_details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mail_details</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 xml:space="preserve">view_link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033B3"/>
                                <w:kern w:val="0"/>
                                <w:szCs w:val="20"/>
                                <w:lang w:eastAsia="hu-HU" w:bidi="ar-SA"/>
                              </w:rPr>
                              <w:t>this</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constService</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914C07"/>
                                <w:kern w:val="0"/>
                                <w:szCs w:val="20"/>
                                <w:lang w:eastAsia="hu-HU" w:bidi="ar-SA"/>
                              </w:rPr>
                              <w:t>BASE_URL</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 xml:space="preserve">template_id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033B3"/>
                                <w:kern w:val="0"/>
                                <w:szCs w:val="20"/>
                                <w:lang w:eastAsia="hu-HU" w:bidi="ar-SA"/>
                              </w:rPr>
                              <w:t>this</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constService</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914C07"/>
                                <w:kern w:val="0"/>
                                <w:szCs w:val="20"/>
                                <w:lang w:eastAsia="hu-HU" w:bidi="ar-SA"/>
                              </w:rPr>
                              <w:t>FINISHED_TEMPLATE_ID</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r>
                            <w:r w:rsidRPr="004B0C06">
                              <w:rPr>
                                <w:rFonts w:ascii="Courier New" w:eastAsia="Times New Roman" w:hAnsi="Courier New" w:cs="Courier New"/>
                                <w:color w:val="080808"/>
                                <w:kern w:val="0"/>
                                <w:szCs w:val="20"/>
                                <w:lang w:eastAsia="hu-HU" w:bidi="ar-SA"/>
                              </w:rPr>
                              <w:br/>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033B3"/>
                                <w:kern w:val="0"/>
                                <w:szCs w:val="20"/>
                                <w:lang w:eastAsia="hu-HU" w:bidi="ar-SA"/>
                              </w:rPr>
                              <w:t xml:space="preserve">else if </w:t>
                            </w:r>
                            <w:r w:rsidRPr="004B0C06">
                              <w:rPr>
                                <w:rFonts w:ascii="Courier New" w:eastAsia="Times New Roman" w:hAnsi="Courier New" w:cs="Courier New"/>
                                <w:color w:val="080808"/>
                                <w:kern w:val="0"/>
                                <w:szCs w:val="20"/>
                                <w:lang w:eastAsia="hu-HU" w:bidi="ar-SA"/>
                              </w:rPr>
                              <w:t xml:space="preserve">(finishState == </w:t>
                            </w:r>
                            <w:r w:rsidRPr="004B0C06">
                              <w:rPr>
                                <w:rFonts w:ascii="Courier New" w:eastAsia="Times New Roman" w:hAnsi="Courier New" w:cs="Courier New"/>
                                <w:color w:val="067D17"/>
                                <w:kern w:val="0"/>
                                <w:szCs w:val="20"/>
                                <w:lang w:eastAsia="hu-HU" w:bidi="ar-SA"/>
                              </w:rPr>
                              <w:t>"accepted"</w:t>
                            </w:r>
                            <w:r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4B0C06">
                            <w:pPr>
                              <w:pStyle w:val="Kd"/>
                              <w:rPr>
                                <w:lang w:eastAsia="hu-HU" w:bidi="ar-SA"/>
                              </w:rPr>
                            </w:pPr>
                            <w:r>
                              <w:rPr>
                                <w:lang w:eastAsia="hu-HU" w:bidi="ar-SA"/>
                              </w:rPr>
                              <w:t xml:space="preserve">    …</w:t>
                            </w:r>
                          </w:p>
                          <w:p w14:paraId="6DB456A3" w14:textId="77777777" w:rsidR="004B0C06" w:rsidRDefault="004B0C06" w:rsidP="004B0C06">
                            <w:pPr>
                              <w:pStyle w:val="Kd"/>
                              <w:rPr>
                                <w:lang w:eastAsia="hu-HU" w:bidi="ar-SA"/>
                              </w:rPr>
                            </w:pPr>
                            <w:r>
                              <w:rPr>
                                <w:lang w:eastAsia="hu-HU" w:bidi="ar-SA"/>
                              </w:rPr>
                              <w:t xml:space="preserve">  }</w:t>
                            </w:r>
                          </w:p>
                          <w:p w14:paraId="3A6C91F1" w14:textId="77777777" w:rsidR="004B0C06" w:rsidRDefault="004B0C06" w:rsidP="004B0C06">
                            <w:pPr>
                              <w:pStyle w:val="Kd"/>
                              <w:rPr>
                                <w:lang w:eastAsia="hu-HU" w:bidi="ar-SA"/>
                              </w:rPr>
                            </w:pPr>
                            <w:r>
                              <w:rPr>
                                <w:lang w:eastAsia="hu-HU" w:bidi="ar-SA"/>
                              </w:rPr>
                              <w:t xml:space="preserve">  …</w:t>
                            </w:r>
                          </w:p>
                          <w:p w14:paraId="3E7A5D89" w14:textId="7D5A0878" w:rsidR="005C7C24" w:rsidRPr="005C7C24" w:rsidRDefault="005C7C24" w:rsidP="004B0C06">
                            <w:pPr>
                              <w:pStyle w:val="Kd"/>
                              <w:rPr>
                                <w:color w:val="080808"/>
                                <w:lang w:eastAsia="hu-HU" w:bidi="ar-SA"/>
                              </w:rPr>
                            </w:pPr>
                            <w:r>
                              <w:rPr>
                                <w:color w:val="0033B3"/>
                                <w:lang w:eastAsia="hu-HU" w:bidi="ar-SA"/>
                              </w:rPr>
                              <w:t xml:space="preserve">  </w:t>
                            </w:r>
                            <w:r w:rsidRPr="005C7C24">
                              <w:rPr>
                                <w:color w:val="0033B3"/>
                                <w:lang w:eastAsia="hu-HU" w:bidi="ar-SA"/>
                              </w:rPr>
                              <w:t xml:space="preserve">return </w:t>
                            </w:r>
                            <w:r w:rsidRPr="005C7C24">
                              <w:rPr>
                                <w:color w:val="830091"/>
                                <w:lang w:eastAsia="hu-HU" w:bidi="ar-SA"/>
                              </w:rPr>
                              <w:t>emailjs</w:t>
                            </w:r>
                            <w:r w:rsidRPr="005C7C24">
                              <w:rPr>
                                <w:color w:val="080808"/>
                                <w:lang w:eastAsia="hu-HU" w:bidi="ar-SA"/>
                              </w:rPr>
                              <w:t>.</w:t>
                            </w:r>
                            <w:r w:rsidRPr="005C7C24">
                              <w:rPr>
                                <w:i/>
                                <w:iCs/>
                                <w:color w:val="00627A"/>
                                <w:lang w:eastAsia="hu-HU" w:bidi="ar-SA"/>
                              </w:rPr>
                              <w:t>send</w:t>
                            </w:r>
                            <w:r w:rsidRPr="005C7C24">
                              <w:rPr>
                                <w:color w:val="080808"/>
                                <w:lang w:eastAsia="hu-HU" w:bidi="ar-SA"/>
                              </w:rPr>
                              <w:t>(</w:t>
                            </w:r>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r w:rsidRPr="005C7C24">
                              <w:rPr>
                                <w:color w:val="080808"/>
                                <w:lang w:eastAsia="hu-HU" w:bidi="ar-SA"/>
                              </w:rPr>
                              <w:t xml:space="preserve">, </w:t>
                            </w:r>
                            <w:r w:rsidRPr="005C7C24">
                              <w:rPr>
                                <w:color w:val="2A8C7C"/>
                                <w:lang w:eastAsia="hu-HU" w:bidi="ar-SA"/>
                              </w:rPr>
                              <w:t>template_id</w:t>
                            </w:r>
                            <w:r w:rsidRPr="005C7C24">
                              <w:rPr>
                                <w:color w:val="080808"/>
                                <w:lang w:eastAsia="hu-HU" w:bidi="ar-SA"/>
                              </w:rPr>
                              <w:t xml:space="preserve">, </w:t>
                            </w:r>
                            <w:r w:rsidRPr="005C7C24">
                              <w:rPr>
                                <w:color w:val="2A8C7C"/>
                                <w:lang w:eastAsia="hu-HU" w:bidi="ar-SA"/>
                              </w:rPr>
                              <w:t>request_data</w:t>
                            </w:r>
                            <w:r w:rsidRPr="005C7C24">
                              <w:rPr>
                                <w:color w:val="080808"/>
                                <w:lang w:eastAsia="hu-HU" w:bidi="ar-SA"/>
                              </w:rPr>
                              <w:t xml:space="preserve">, </w:t>
                            </w:r>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r w:rsidRPr="005C7C24">
                              <w:rPr>
                                <w:color w:val="080808"/>
                                <w:lang w:eastAsia="hu-HU" w:bidi="ar-SA"/>
                              </w:rPr>
                              <w:t>);</w:t>
                            </w:r>
                          </w:p>
                          <w:p w14:paraId="7227A596" w14:textId="77777777" w:rsidR="004B0C06" w:rsidRDefault="004B0C06" w:rsidP="004B0C06">
                            <w:pPr>
                              <w:pStyle w:val="Kd"/>
                              <w:rPr>
                                <w:lang w:eastAsia="hu-HU" w:bidi="ar-SA"/>
                              </w:rPr>
                            </w:pPr>
                            <w:r>
                              <w:rPr>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511CA" id="_x0000_s1104" type="#_x0000_t202" style="position:absolute;left:0;text-align:left;margin-left:0;margin-top:39.15pt;width:437.4pt;height:592.2pt;z-index:2518835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" stroked="f">
                <v:textbox>
                  <w:txbxContent>
                    <w:p w14:paraId="1BA0FDD2" w14:textId="77777777" w:rsidR="004B0C06" w:rsidRDefault="004B0C06" w:rsidP="004B0C06">
                      <w:pPr>
                        <w:pStyle w:val="Kd"/>
                        <w:rPr>
                          <w:lang w:eastAsia="hu-HU" w:bidi="ar-SA"/>
                        </w:rPr>
                      </w:pPr>
                      <w:r w:rsidRPr="001F4DE1">
                        <w:rPr>
                          <w:color w:val="914C07"/>
                          <w:lang w:eastAsia="hu-HU" w:bidi="ar-SA"/>
                        </w:rPr>
                        <w:t>sendMail</w:t>
                      </w:r>
                      <w:r w:rsidRPr="001F4DE1">
                        <w:rPr>
                          <w:lang w:eastAsia="hu-HU" w:bidi="ar-SA"/>
                        </w:rPr>
                        <w:t xml:space="preserve">(formValue: </w:t>
                      </w:r>
                      <w:r w:rsidRPr="001F4DE1">
                        <w:rPr>
                          <w:color w:val="0033B3"/>
                          <w:lang w:eastAsia="hu-HU" w:bidi="ar-SA"/>
                        </w:rPr>
                        <w:t>any</w:t>
                      </w:r>
                      <w:r w:rsidRPr="001F4DE1">
                        <w:rPr>
                          <w:lang w:eastAsia="hu-HU" w:bidi="ar-SA"/>
                        </w:rPr>
                        <w:t xml:space="preserve">, to_email?: </w:t>
                      </w:r>
                      <w:r w:rsidRPr="001F4DE1">
                        <w:rPr>
                          <w:color w:val="0033B3"/>
                          <w:lang w:eastAsia="hu-HU" w:bidi="ar-SA"/>
                        </w:rPr>
                        <w:t>string</w:t>
                      </w:r>
                      <w:r w:rsidRPr="001F4DE1">
                        <w:rPr>
                          <w:lang w:eastAsia="hu-HU" w:bidi="ar-SA"/>
                        </w:rPr>
                        <w:t xml:space="preserve">, from_email?: </w:t>
                      </w:r>
                      <w:r w:rsidRPr="001F4DE1">
                        <w:rPr>
                          <w:color w:val="0033B3"/>
                          <w:lang w:eastAsia="hu-HU" w:bidi="ar-SA"/>
                        </w:rPr>
                        <w:t>string</w:t>
                      </w:r>
                      <w:r w:rsidRPr="001F4DE1">
                        <w:rPr>
                          <w:lang w:eastAsia="hu-HU" w:bidi="ar-SA"/>
                        </w:rPr>
                        <w:t xml:space="preserve">, finishState: </w:t>
                      </w:r>
                      <w:r w:rsidRPr="001F4DE1">
                        <w:rPr>
                          <w:color w:val="0033B3"/>
                          <w:lang w:eastAsia="hu-HU" w:bidi="ar-SA"/>
                        </w:rPr>
                        <w:t xml:space="preserve">string </w:t>
                      </w:r>
                      <w:r w:rsidRPr="001F4DE1">
                        <w:rPr>
                          <w:lang w:eastAsia="hu-HU" w:bidi="ar-SA"/>
                        </w:rPr>
                        <w:t xml:space="preserve">= </w:t>
                      </w:r>
                      <w:r w:rsidRPr="001F4DE1">
                        <w:rPr>
                          <w:color w:val="067D17"/>
                          <w:lang w:eastAsia="hu-HU" w:bidi="ar-SA"/>
                        </w:rPr>
                        <w:t>"inProgress"</w:t>
                      </w:r>
                      <w:r w:rsidRPr="001F4DE1">
                        <w:rPr>
                          <w:lang w:eastAsia="hu-HU" w:bidi="ar-SA"/>
                        </w:rPr>
                        <w:t>) {</w:t>
                      </w:r>
                    </w:p>
                    <w:p w14:paraId="720663DD" w14:textId="206FD80B" w:rsidR="004B0C06" w:rsidRPr="004B0C06" w:rsidRDefault="004B0C06" w:rsidP="004B0C06">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r w:rsidRPr="001F4DE1">
                        <w:rPr>
                          <w:color w:val="0033B3"/>
                          <w:lang w:eastAsia="hu-HU" w:bidi="ar-SA"/>
                        </w:rPr>
                        <w:t xml:space="preserve">let </w:t>
                      </w:r>
                      <w:r w:rsidRPr="001F4DE1">
                        <w:rPr>
                          <w:color w:val="2A8C7C"/>
                          <w:lang w:eastAsia="hu-HU" w:bidi="ar-SA"/>
                        </w:rPr>
                        <w:t>request_data</w:t>
                      </w:r>
                      <w:r w:rsidRPr="001F4DE1">
                        <w:rPr>
                          <w:lang w:eastAsia="hu-HU" w:bidi="ar-SA"/>
                        </w:rPr>
                        <w:t xml:space="preserve">: </w:t>
                      </w:r>
                      <w:r w:rsidRPr="001F4DE1">
                        <w:rPr>
                          <w:color w:val="0033B3"/>
                          <w:lang w:eastAsia="hu-HU" w:bidi="ar-SA"/>
                        </w:rPr>
                        <w:t xml:space="preserve">any </w:t>
                      </w:r>
                      <w:r w:rsidRPr="001F4DE1">
                        <w:rPr>
                          <w:lang w:eastAsia="hu-HU" w:bidi="ar-SA"/>
                        </w:rPr>
                        <w:t>= {</w:t>
                      </w:r>
                      <w:r w:rsidRPr="001F4DE1">
                        <w:rPr>
                          <w:lang w:eastAsia="hu-HU" w:bidi="ar-SA"/>
                        </w:rPr>
                        <w:br/>
                        <w:t xml:space="preserve">    </w:t>
                      </w:r>
                      <w:r w:rsidRPr="001F4DE1">
                        <w:rPr>
                          <w:color w:val="871094"/>
                          <w:lang w:eastAsia="hu-HU" w:bidi="ar-SA"/>
                        </w:rPr>
                        <w:t>to_email</w:t>
                      </w:r>
                      <w:r w:rsidRPr="001F4DE1">
                        <w:rPr>
                          <w:lang w:eastAsia="hu-HU" w:bidi="ar-SA"/>
                        </w:rPr>
                        <w:t xml:space="preserve">: to_email ?? </w:t>
                      </w:r>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r w:rsidRPr="001F4DE1">
                        <w:rPr>
                          <w:lang w:eastAsia="hu-HU" w:bidi="ar-SA"/>
                        </w:rPr>
                        <w:t>,</w:t>
                      </w:r>
                      <w:r w:rsidRPr="001F4DE1">
                        <w:rPr>
                          <w:lang w:eastAsia="hu-HU" w:bidi="ar-SA"/>
                        </w:rPr>
                        <w:br/>
                        <w:t xml:space="preserve">    </w:t>
                      </w:r>
                      <w:r w:rsidRPr="001F4DE1">
                        <w:rPr>
                          <w:color w:val="871094"/>
                          <w:lang w:eastAsia="hu-HU" w:bidi="ar-SA"/>
                        </w:rPr>
                        <w:t>reply_to</w:t>
                      </w:r>
                      <w:r w:rsidRPr="001F4DE1">
                        <w:rPr>
                          <w:lang w:eastAsia="hu-HU" w:bidi="ar-SA"/>
                        </w:rPr>
                        <w:t>: from_email ?? formValue.</w:t>
                      </w:r>
                      <w:r w:rsidRPr="001F4DE1">
                        <w:rPr>
                          <w:color w:val="871094"/>
                          <w:lang w:eastAsia="hu-HU" w:bidi="ar-SA"/>
                        </w:rPr>
                        <w:t>email</w:t>
                      </w:r>
                      <w:r w:rsidRPr="001F4DE1">
                        <w:rPr>
                          <w:lang w:eastAsia="hu-HU" w:bidi="ar-SA"/>
                        </w:rPr>
                        <w:t>,</w:t>
                      </w:r>
                      <w:r w:rsidRPr="001F4DE1">
                        <w:rPr>
                          <w:lang w:eastAsia="hu-HU" w:bidi="ar-SA"/>
                        </w:rPr>
                        <w:br/>
                        <w:t xml:space="preserve">    </w:t>
                      </w:r>
                      <w:r w:rsidRPr="001F4DE1">
                        <w:rPr>
                          <w:color w:val="871094"/>
                          <w:lang w:eastAsia="hu-HU" w:bidi="ar-SA"/>
                        </w:rPr>
                        <w:t>appointment_date</w:t>
                      </w:r>
                      <w:r w:rsidRPr="001F4DE1">
                        <w:rPr>
                          <w:lang w:eastAsia="hu-HU" w:bidi="ar-SA"/>
                        </w:rPr>
                        <w:t xml:space="preserve">: </w:t>
                      </w:r>
                      <w:r w:rsidRPr="001F4DE1">
                        <w:rPr>
                          <w:color w:val="2A8C7C"/>
                          <w:lang w:eastAsia="hu-HU" w:bidi="ar-SA"/>
                        </w:rPr>
                        <w:t>date</w:t>
                      </w:r>
                      <w:r w:rsidRPr="001F4DE1">
                        <w:rPr>
                          <w:lang w:eastAsia="hu-HU" w:bidi="ar-SA"/>
                        </w:rPr>
                        <w:t>,</w:t>
                      </w:r>
                      <w:r w:rsidRPr="001F4DE1">
                        <w:rPr>
                          <w:lang w:eastAsia="hu-HU" w:bidi="ar-SA"/>
                        </w:rPr>
                        <w:br/>
                        <w:t xml:space="preserve">    </w:t>
                      </w:r>
                      <w:r w:rsidRPr="001F4DE1">
                        <w:rPr>
                          <w:color w:val="871094"/>
                          <w:lang w:eastAsia="hu-HU" w:bidi="ar-SA"/>
                        </w:rPr>
                        <w:t>start_time</w:t>
                      </w:r>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r w:rsidRPr="001F4DE1">
                        <w:rPr>
                          <w:color w:val="871094"/>
                          <w:lang w:eastAsia="hu-HU" w:bidi="ar-SA"/>
                        </w:rPr>
                        <w:t>end_time</w:t>
                      </w:r>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r w:rsidRPr="001F4DE1">
                        <w:rPr>
                          <w:color w:val="871094"/>
                          <w:lang w:eastAsia="hu-HU" w:bidi="ar-SA"/>
                        </w:rPr>
                        <w:t>summary</w:t>
                      </w:r>
                      <w:r w:rsidRPr="001F4DE1">
                        <w:rPr>
                          <w:lang w:eastAsia="hu-HU" w:bidi="ar-SA"/>
                        </w:rPr>
                        <w:t>: formValue.</w:t>
                      </w:r>
                      <w:r w:rsidRPr="001F4DE1">
                        <w:rPr>
                          <w:color w:val="871094"/>
                          <w:lang w:eastAsia="hu-HU" w:bidi="ar-SA"/>
                        </w:rPr>
                        <w:t>summary</w:t>
                      </w:r>
                      <w:r w:rsidRPr="001F4DE1">
                        <w:rPr>
                          <w:lang w:eastAsia="hu-HU" w:bidi="ar-SA"/>
                        </w:rPr>
                        <w:t>,</w:t>
                      </w:r>
                      <w:r w:rsidRPr="001F4DE1">
                        <w:rPr>
                          <w:lang w:eastAsia="hu-HU" w:bidi="ar-SA"/>
                        </w:rPr>
                        <w:br/>
                        <w:t xml:space="preserve">    </w:t>
                      </w:r>
                      <w:r w:rsidRPr="001F4DE1">
                        <w:rPr>
                          <w:color w:val="871094"/>
                          <w:lang w:eastAsia="hu-HU" w:bidi="ar-SA"/>
                        </w:rPr>
                        <w:t>description</w:t>
                      </w:r>
                      <w:r w:rsidRPr="001F4DE1">
                        <w:rPr>
                          <w:lang w:eastAsia="hu-HU" w:bidi="ar-SA"/>
                        </w:rPr>
                        <w:t>: formValue.</w:t>
                      </w:r>
                      <w:r w:rsidRPr="001F4DE1">
                        <w:rPr>
                          <w:color w:val="871094"/>
                          <w:lang w:eastAsia="hu-HU" w:bidi="ar-SA"/>
                        </w:rPr>
                        <w:t>description</w:t>
                      </w:r>
                      <w:r w:rsidRPr="001F4DE1">
                        <w:rPr>
                          <w:lang w:eastAsia="hu-HU" w:bidi="ar-SA"/>
                        </w:rPr>
                        <w:t>,</w:t>
                      </w:r>
                      <w:r w:rsidRPr="001F4DE1">
                        <w:rPr>
                          <w:lang w:eastAsia="hu-HU" w:bidi="ar-SA"/>
                        </w:rPr>
                        <w:br/>
                        <w:t xml:space="preserve">    </w:t>
                      </w:r>
                      <w:r w:rsidRPr="001F4DE1">
                        <w:rPr>
                          <w:color w:val="871094"/>
                          <w:lang w:eastAsia="hu-HU" w:bidi="ar-SA"/>
                        </w:rPr>
                        <w:t>location</w:t>
                      </w:r>
                      <w:r w:rsidRPr="001F4DE1">
                        <w:rPr>
                          <w:lang w:eastAsia="hu-HU" w:bidi="ar-SA"/>
                        </w:rPr>
                        <w:t>: formValue.</w:t>
                      </w:r>
                      <w:r w:rsidRPr="001F4DE1">
                        <w:rPr>
                          <w:color w:val="871094"/>
                          <w:lang w:eastAsia="hu-HU" w:bidi="ar-SA"/>
                        </w:rPr>
                        <w:t>location</w:t>
                      </w:r>
                      <w:r w:rsidRPr="001F4DE1">
                        <w:rPr>
                          <w:lang w:eastAsia="hu-HU" w:bidi="ar-SA"/>
                        </w:rPr>
                        <w:t>,</w:t>
                      </w:r>
                      <w:r w:rsidRPr="001F4DE1">
                        <w:rPr>
                          <w:lang w:eastAsia="hu-HU" w:bidi="ar-SA"/>
                        </w:rPr>
                        <w:br/>
                        <w:t xml:space="preserve">    </w:t>
                      </w:r>
                      <w:r w:rsidRPr="001F4DE1">
                        <w:rPr>
                          <w:color w:val="871094"/>
                          <w:lang w:eastAsia="hu-HU" w:bidi="ar-SA"/>
                        </w:rPr>
                        <w:t>attendees</w:t>
                      </w:r>
                      <w:r w:rsidRPr="001F4DE1">
                        <w:rPr>
                          <w:lang w:eastAsia="hu-HU" w:bidi="ar-SA"/>
                        </w:rPr>
                        <w:t>: formValue.</w:t>
                      </w:r>
                      <w:r w:rsidRPr="001F4DE1">
                        <w:rPr>
                          <w:color w:val="871094"/>
                          <w:lang w:eastAsia="hu-HU" w:bidi="ar-SA"/>
                        </w:rPr>
                        <w:t>attendees</w:t>
                      </w:r>
                      <w:r w:rsidRPr="001F4DE1">
                        <w:rPr>
                          <w:color w:val="871094"/>
                          <w:lang w:eastAsia="hu-HU" w:bidi="ar-SA"/>
                        </w:rPr>
                        <w:br/>
                        <w:t xml:space="preserve">  </w:t>
                      </w:r>
                      <w:r w:rsidRPr="001F4DE1">
                        <w:rPr>
                          <w:lang w:eastAsia="hu-HU" w:bidi="ar-SA"/>
                        </w:rPr>
                        <w:t>};</w:t>
                      </w:r>
                      <w:r w:rsidRPr="001F4DE1">
                        <w:rPr>
                          <w:lang w:eastAsia="hu-HU" w:bidi="ar-SA"/>
                        </w:rPr>
                        <w:br/>
                        <w:t xml:space="preserve">  </w:t>
                      </w:r>
                      <w:r w:rsidRPr="001F4DE1">
                        <w:rPr>
                          <w:color w:val="0033B3"/>
                          <w:lang w:eastAsia="hu-HU" w:bidi="ar-SA"/>
                        </w:rPr>
                        <w:t xml:space="preserve">let </w:t>
                      </w:r>
                      <w:r w:rsidRPr="001F4DE1">
                        <w:rPr>
                          <w:color w:val="2A8C7C"/>
                          <w:lang w:eastAsia="hu-HU" w:bidi="ar-SA"/>
                        </w:rPr>
                        <w:t>template_id</w:t>
                      </w:r>
                      <w:r w:rsidRPr="001F4DE1">
                        <w:rPr>
                          <w:lang w:eastAsia="hu-HU" w:bidi="ar-SA"/>
                        </w:rPr>
                        <w:t>;</w:t>
                      </w:r>
                      <w:r w:rsidRPr="001F4DE1">
                        <w:rPr>
                          <w:lang w:eastAsia="hu-HU" w:bidi="ar-SA"/>
                        </w:rPr>
                        <w:br/>
                      </w:r>
                      <w:r w:rsidRPr="001F4DE1">
                        <w:rPr>
                          <w:lang w:eastAsia="hu-HU" w:bidi="ar-SA"/>
                        </w:rPr>
                        <w:br/>
                        <w:t xml:space="preserve">  </w:t>
                      </w:r>
                      <w:r w:rsidRPr="004B0C06">
                        <w:rPr>
                          <w:rFonts w:ascii="Courier New" w:eastAsia="Times New Roman" w:hAnsi="Courier New" w:cs="Courier New"/>
                          <w:color w:val="0033B3"/>
                          <w:kern w:val="0"/>
                          <w:szCs w:val="20"/>
                          <w:lang w:eastAsia="hu-HU" w:bidi="ar-SA"/>
                        </w:rPr>
                        <w:t xml:space="preserve">if </w:t>
                      </w:r>
                      <w:r w:rsidRPr="004B0C06">
                        <w:rPr>
                          <w:rFonts w:ascii="Courier New" w:eastAsia="Times New Roman" w:hAnsi="Courier New" w:cs="Courier New"/>
                          <w:color w:val="080808"/>
                          <w:kern w:val="0"/>
                          <w:szCs w:val="20"/>
                          <w:lang w:eastAsia="hu-HU" w:bidi="ar-SA"/>
                        </w:rPr>
                        <w:t xml:space="preserve">(finishState == </w:t>
                      </w:r>
                      <w:r w:rsidRPr="004B0C06">
                        <w:rPr>
                          <w:rFonts w:ascii="Courier New" w:eastAsia="Times New Roman" w:hAnsi="Courier New" w:cs="Courier New"/>
                          <w:color w:val="067D17"/>
                          <w:kern w:val="0"/>
                          <w:szCs w:val="20"/>
                          <w:lang w:eastAsia="hu-HU" w:bidi="ar-SA"/>
                        </w:rPr>
                        <w:t>"deleted"</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 xml:space="preserve">mail_subject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 xml:space="preserve">mail_title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 xml:space="preserve">mail_details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mail_details</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 xml:space="preserve">view_link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033B3"/>
                          <w:kern w:val="0"/>
                          <w:szCs w:val="20"/>
                          <w:lang w:eastAsia="hu-HU" w:bidi="ar-SA"/>
                        </w:rPr>
                        <w:t>this</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constService</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914C07"/>
                          <w:kern w:val="0"/>
                          <w:szCs w:val="20"/>
                          <w:lang w:eastAsia="hu-HU" w:bidi="ar-SA"/>
                        </w:rPr>
                        <w:t>BASE_URL</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 xml:space="preserve">template_id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033B3"/>
                          <w:kern w:val="0"/>
                          <w:szCs w:val="20"/>
                          <w:lang w:eastAsia="hu-HU" w:bidi="ar-SA"/>
                        </w:rPr>
                        <w:t>this</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constService</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914C07"/>
                          <w:kern w:val="0"/>
                          <w:szCs w:val="20"/>
                          <w:lang w:eastAsia="hu-HU" w:bidi="ar-SA"/>
                        </w:rPr>
                        <w:t>FINISHED_TEMPLATE_ID</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r>
                      <w:r w:rsidRPr="004B0C06">
                        <w:rPr>
                          <w:rFonts w:ascii="Courier New" w:eastAsia="Times New Roman" w:hAnsi="Courier New" w:cs="Courier New"/>
                          <w:color w:val="080808"/>
                          <w:kern w:val="0"/>
                          <w:szCs w:val="20"/>
                          <w:lang w:eastAsia="hu-HU" w:bidi="ar-SA"/>
                        </w:rPr>
                        <w:br/>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033B3"/>
                          <w:kern w:val="0"/>
                          <w:szCs w:val="20"/>
                          <w:lang w:eastAsia="hu-HU" w:bidi="ar-SA"/>
                        </w:rPr>
                        <w:t xml:space="preserve">else if </w:t>
                      </w:r>
                      <w:r w:rsidRPr="004B0C06">
                        <w:rPr>
                          <w:rFonts w:ascii="Courier New" w:eastAsia="Times New Roman" w:hAnsi="Courier New" w:cs="Courier New"/>
                          <w:color w:val="080808"/>
                          <w:kern w:val="0"/>
                          <w:szCs w:val="20"/>
                          <w:lang w:eastAsia="hu-HU" w:bidi="ar-SA"/>
                        </w:rPr>
                        <w:t xml:space="preserve">(finishState == </w:t>
                      </w:r>
                      <w:r w:rsidRPr="004B0C06">
                        <w:rPr>
                          <w:rFonts w:ascii="Courier New" w:eastAsia="Times New Roman" w:hAnsi="Courier New" w:cs="Courier New"/>
                          <w:color w:val="067D17"/>
                          <w:kern w:val="0"/>
                          <w:szCs w:val="20"/>
                          <w:lang w:eastAsia="hu-HU" w:bidi="ar-SA"/>
                        </w:rPr>
                        <w:t>"accepted"</w:t>
                      </w:r>
                      <w:r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4B0C06">
                      <w:pPr>
                        <w:pStyle w:val="Kd"/>
                        <w:rPr>
                          <w:lang w:eastAsia="hu-HU" w:bidi="ar-SA"/>
                        </w:rPr>
                      </w:pPr>
                      <w:r>
                        <w:rPr>
                          <w:lang w:eastAsia="hu-HU" w:bidi="ar-SA"/>
                        </w:rPr>
                        <w:t xml:space="preserve">    …</w:t>
                      </w:r>
                    </w:p>
                    <w:p w14:paraId="6DB456A3" w14:textId="77777777" w:rsidR="004B0C06" w:rsidRDefault="004B0C06" w:rsidP="004B0C06">
                      <w:pPr>
                        <w:pStyle w:val="Kd"/>
                        <w:rPr>
                          <w:lang w:eastAsia="hu-HU" w:bidi="ar-SA"/>
                        </w:rPr>
                      </w:pPr>
                      <w:r>
                        <w:rPr>
                          <w:lang w:eastAsia="hu-HU" w:bidi="ar-SA"/>
                        </w:rPr>
                        <w:t xml:space="preserve">  }</w:t>
                      </w:r>
                    </w:p>
                    <w:p w14:paraId="3A6C91F1" w14:textId="77777777" w:rsidR="004B0C06" w:rsidRDefault="004B0C06" w:rsidP="004B0C06">
                      <w:pPr>
                        <w:pStyle w:val="Kd"/>
                        <w:rPr>
                          <w:lang w:eastAsia="hu-HU" w:bidi="ar-SA"/>
                        </w:rPr>
                      </w:pPr>
                      <w:r>
                        <w:rPr>
                          <w:lang w:eastAsia="hu-HU" w:bidi="ar-SA"/>
                        </w:rPr>
                        <w:t xml:space="preserve">  …</w:t>
                      </w:r>
                    </w:p>
                    <w:p w14:paraId="3E7A5D89" w14:textId="7D5A0878" w:rsidR="005C7C24" w:rsidRPr="005C7C24" w:rsidRDefault="005C7C24" w:rsidP="004B0C06">
                      <w:pPr>
                        <w:pStyle w:val="Kd"/>
                        <w:rPr>
                          <w:color w:val="080808"/>
                          <w:lang w:eastAsia="hu-HU" w:bidi="ar-SA"/>
                        </w:rPr>
                      </w:pPr>
                      <w:r>
                        <w:rPr>
                          <w:color w:val="0033B3"/>
                          <w:lang w:eastAsia="hu-HU" w:bidi="ar-SA"/>
                        </w:rPr>
                        <w:t xml:space="preserve">  </w:t>
                      </w:r>
                      <w:r w:rsidRPr="005C7C24">
                        <w:rPr>
                          <w:color w:val="0033B3"/>
                          <w:lang w:eastAsia="hu-HU" w:bidi="ar-SA"/>
                        </w:rPr>
                        <w:t xml:space="preserve">return </w:t>
                      </w:r>
                      <w:r w:rsidRPr="005C7C24">
                        <w:rPr>
                          <w:color w:val="830091"/>
                          <w:lang w:eastAsia="hu-HU" w:bidi="ar-SA"/>
                        </w:rPr>
                        <w:t>emailjs</w:t>
                      </w:r>
                      <w:r w:rsidRPr="005C7C24">
                        <w:rPr>
                          <w:color w:val="080808"/>
                          <w:lang w:eastAsia="hu-HU" w:bidi="ar-SA"/>
                        </w:rPr>
                        <w:t>.</w:t>
                      </w:r>
                      <w:r w:rsidRPr="005C7C24">
                        <w:rPr>
                          <w:i/>
                          <w:iCs/>
                          <w:color w:val="00627A"/>
                          <w:lang w:eastAsia="hu-HU" w:bidi="ar-SA"/>
                        </w:rPr>
                        <w:t>send</w:t>
                      </w:r>
                      <w:r w:rsidRPr="005C7C24">
                        <w:rPr>
                          <w:color w:val="080808"/>
                          <w:lang w:eastAsia="hu-HU" w:bidi="ar-SA"/>
                        </w:rPr>
                        <w:t>(</w:t>
                      </w:r>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r w:rsidRPr="005C7C24">
                        <w:rPr>
                          <w:color w:val="080808"/>
                          <w:lang w:eastAsia="hu-HU" w:bidi="ar-SA"/>
                        </w:rPr>
                        <w:t xml:space="preserve">, </w:t>
                      </w:r>
                      <w:r w:rsidRPr="005C7C24">
                        <w:rPr>
                          <w:color w:val="2A8C7C"/>
                          <w:lang w:eastAsia="hu-HU" w:bidi="ar-SA"/>
                        </w:rPr>
                        <w:t>template_id</w:t>
                      </w:r>
                      <w:r w:rsidRPr="005C7C24">
                        <w:rPr>
                          <w:color w:val="080808"/>
                          <w:lang w:eastAsia="hu-HU" w:bidi="ar-SA"/>
                        </w:rPr>
                        <w:t xml:space="preserve">, </w:t>
                      </w:r>
                      <w:r w:rsidRPr="005C7C24">
                        <w:rPr>
                          <w:color w:val="2A8C7C"/>
                          <w:lang w:eastAsia="hu-HU" w:bidi="ar-SA"/>
                        </w:rPr>
                        <w:t>request_data</w:t>
                      </w:r>
                      <w:r w:rsidRPr="005C7C24">
                        <w:rPr>
                          <w:color w:val="080808"/>
                          <w:lang w:eastAsia="hu-HU" w:bidi="ar-SA"/>
                        </w:rPr>
                        <w:t xml:space="preserve">, </w:t>
                      </w:r>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r w:rsidRPr="005C7C24">
                        <w:rPr>
                          <w:color w:val="080808"/>
                          <w:lang w:eastAsia="hu-HU" w:bidi="ar-SA"/>
                        </w:rPr>
                        <w:t>);</w:t>
                      </w:r>
                    </w:p>
                    <w:p w14:paraId="7227A596" w14:textId="77777777" w:rsidR="004B0C06" w:rsidRDefault="004B0C06" w:rsidP="004B0C06">
                      <w:pPr>
                        <w:pStyle w:val="Kd"/>
                        <w:rPr>
                          <w:lang w:eastAsia="hu-HU" w:bidi="ar-SA"/>
                        </w:rPr>
                      </w:pPr>
                      <w:r>
                        <w:rPr>
                          <w:lang w:eastAsia="hu-HU" w:bidi="ar-SA"/>
                        </w:rPr>
                        <w:t>}</w:t>
                      </w:r>
                    </w:p>
                  </w:txbxContent>
                </v:textbox>
                <w10:wrap type="square" anchorx="page"/>
              </v:shape>
            </w:pict>
          </mc:Fallback>
        </mc:AlternateContent>
      </w:r>
    </w:p>
    <w:p w14:paraId="6EBF06B7" w14:textId="0BBE07BD" w:rsidR="004B0C06" w:rsidRDefault="004B0C06" w:rsidP="00AB60E7">
      <w:pPr>
        <w:rPr>
          <w:noProof/>
        </w:rPr>
      </w:pPr>
    </w:p>
    <w:p w14:paraId="6A3A4C15" w14:textId="47B6838B" w:rsidR="004B0C06" w:rsidRDefault="004B0C06" w:rsidP="00AB60E7">
      <w:pPr>
        <w:rPr>
          <w:noProof/>
        </w:rPr>
      </w:pPr>
    </w:p>
    <w:p w14:paraId="766AB399" w14:textId="0CDB119D" w:rsidR="004B0C06" w:rsidRDefault="004B0C06" w:rsidP="00AB60E7">
      <w:pPr>
        <w:rPr>
          <w:noProof/>
        </w:rPr>
      </w:pPr>
    </w:p>
    <w:p w14:paraId="18200288" w14:textId="06BD3105" w:rsidR="004B0C06" w:rsidRDefault="004B0C06" w:rsidP="00AB60E7">
      <w:pPr>
        <w:rPr>
          <w:noProof/>
        </w:rPr>
      </w:pPr>
    </w:p>
    <w:p w14:paraId="728F65B3" w14:textId="7A932FD5" w:rsidR="004B0C06" w:rsidRDefault="004B0C06" w:rsidP="00AB60E7">
      <w:pPr>
        <w:rPr>
          <w:noProof/>
        </w:rPr>
      </w:pPr>
    </w:p>
    <w:p w14:paraId="09468861" w14:textId="7D53B6ED" w:rsidR="004B0C06" w:rsidRDefault="00DD67BB" w:rsidP="00AB60E7">
      <w:pPr>
        <w:rPr>
          <w:noProof/>
        </w:rPr>
      </w:pPr>
      <w:r>
        <w:rPr>
          <w:noProof/>
        </w:rPr>
        <w:t>**IDE EGY KÉP AZ EMAILJ OLDAL TEMPLATERŐL IS**</w:t>
      </w:r>
    </w:p>
    <w:p w14:paraId="5205C5E9" w14:textId="4ABD3BBB" w:rsidR="004B0C06" w:rsidRDefault="004B0C06" w:rsidP="00AB60E7">
      <w:pPr>
        <w:rPr>
          <w:noProof/>
        </w:rPr>
      </w:pPr>
    </w:p>
    <w:p w14:paraId="3A671B3B" w14:textId="0E888C45" w:rsidR="004B0C06" w:rsidRDefault="005C7C24" w:rsidP="00AB60E7">
      <w:pPr>
        <w:rPr>
          <w:noProof/>
        </w:rPr>
      </w:pPr>
      <w:r w:rsidRPr="001F4DE1">
        <w:rPr>
          <w:noProof/>
        </w:rPr>
        <w:drawing>
          <wp:anchor distT="0" distB="0" distL="114300" distR="114300" simplePos="0" relativeHeight="251881472" behindDoc="0" locked="0" layoutInCell="1" allowOverlap="1" wp14:anchorId="3B018F8E" wp14:editId="2779DBFB">
            <wp:simplePos x="0" y="0"/>
            <wp:positionH relativeFrom="page">
              <wp:align>center</wp:align>
            </wp:positionH>
            <wp:positionV relativeFrom="paragraph">
              <wp:posOffset>147955</wp:posOffset>
            </wp:positionV>
            <wp:extent cx="3672840" cy="3531870"/>
            <wp:effectExtent l="0" t="0" r="3810" b="0"/>
            <wp:wrapTopAndBottom/>
            <wp:docPr id="414967186" name="Kép 1" descr="A képen szöveg, képernyőkép, Webla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67186" name="Kép 1" descr="A képen szöveg, képernyőkép, Weblap, szoftver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3672840" cy="3531870"/>
                    </a:xfrm>
                    <a:prstGeom prst="rect">
                      <a:avLst/>
                    </a:prstGeom>
                  </pic:spPr>
                </pic:pic>
              </a:graphicData>
            </a:graphic>
            <wp14:sizeRelH relativeFrom="page">
              <wp14:pctWidth>0</wp14:pctWidth>
            </wp14:sizeRelH>
            <wp14:sizeRelV relativeFrom="page">
              <wp14:pctHeight>0</wp14:pctHeight>
            </wp14:sizeRelV>
          </wp:anchor>
        </w:drawing>
      </w:r>
    </w:p>
    <w:p w14:paraId="49558CC6" w14:textId="0D771EC7" w:rsidR="004B0C06" w:rsidRDefault="004B0C06" w:rsidP="00AB60E7">
      <w:pPr>
        <w:rPr>
          <w:noProof/>
        </w:rPr>
      </w:pPr>
    </w:p>
    <w:p w14:paraId="1934DB05" w14:textId="43B3CC3F" w:rsidR="00B51538" w:rsidRDefault="00B51538" w:rsidP="00AB60E7">
      <w:pPr>
        <w:rPr>
          <w:noProof/>
        </w:rPr>
      </w:pPr>
    </w:p>
    <w:p w14:paraId="26694452" w14:textId="48809E5A" w:rsidR="00B51538" w:rsidRDefault="00B51538" w:rsidP="00AB60E7">
      <w:pPr>
        <w:rPr>
          <w:noProof/>
        </w:rPr>
      </w:pPr>
    </w:p>
    <w:p w14:paraId="47F48873" w14:textId="1DDCED51" w:rsidR="00B51538" w:rsidRDefault="00B51538" w:rsidP="00AB60E7">
      <w:pPr>
        <w:rPr>
          <w:noProof/>
        </w:rPr>
      </w:pPr>
    </w:p>
    <w:p w14:paraId="754C14DF" w14:textId="78BA5BAE" w:rsidR="00883A73" w:rsidRDefault="00883A73" w:rsidP="00AB60E7">
      <w:pPr>
        <w:rPr>
          <w:noProof/>
        </w:rPr>
      </w:pPr>
    </w:p>
    <w:p w14:paraId="47F69222" w14:textId="30B2C019" w:rsidR="000D1999" w:rsidRDefault="000D1999" w:rsidP="00AB60E7">
      <w:pPr>
        <w:rPr>
          <w:noProof/>
        </w:rPr>
      </w:pPr>
      <w:r>
        <w:rPr>
          <w:noProof/>
        </w:rPr>
        <w:t>Mit akarok még leírni:</w:t>
      </w:r>
    </w:p>
    <w:p w14:paraId="78A36500" w14:textId="3619BB7E" w:rsidR="0076134D" w:rsidRDefault="0076134D" w:rsidP="000D1999">
      <w:pPr>
        <w:pStyle w:val="Listaszerbekezds"/>
        <w:numPr>
          <w:ilvl w:val="0"/>
          <w:numId w:val="32"/>
        </w:numPr>
        <w:rPr>
          <w:noProof/>
        </w:rPr>
      </w:pPr>
      <w:r>
        <w:rPr>
          <w:noProof/>
        </w:rPr>
        <w:t>email – emailjs, template, routeok</w:t>
      </w:r>
    </w:p>
    <w:p w14:paraId="0E86F4EF" w14:textId="11F8BD72" w:rsidR="0076134D" w:rsidRDefault="0076134D" w:rsidP="000D1999">
      <w:pPr>
        <w:pStyle w:val="Listaszerbekezds"/>
        <w:numPr>
          <w:ilvl w:val="0"/>
          <w:numId w:val="32"/>
        </w:numPr>
        <w:rPr>
          <w:noProof/>
        </w:rPr>
      </w:pPr>
      <w:r>
        <w:rPr>
          <w:noProof/>
        </w:rPr>
        <w:t>edit, accept, delete</w:t>
      </w:r>
    </w:p>
    <w:p w14:paraId="0CDE1B14" w14:textId="77777777" w:rsidR="003959F6" w:rsidRDefault="003959F6" w:rsidP="003959F6">
      <w:pPr>
        <w:ind w:left="360"/>
        <w:rPr>
          <w:noProof/>
        </w:rPr>
      </w:pPr>
    </w:p>
    <w:p w14:paraId="39E4D00F" w14:textId="13EA19A1" w:rsidR="0076134D" w:rsidRDefault="0076134D" w:rsidP="000D1999">
      <w:pPr>
        <w:pStyle w:val="Listaszerbekezds"/>
        <w:numPr>
          <w:ilvl w:val="0"/>
          <w:numId w:val="32"/>
        </w:numPr>
        <w:rPr>
          <w:noProof/>
        </w:rPr>
      </w:pPr>
      <w:r>
        <w:rPr>
          <w:noProof/>
        </w:rPr>
        <w:t>google auth (Oauth2, projekt létrehozás, Google Identity Services)</w:t>
      </w:r>
    </w:p>
    <w:p w14:paraId="5C1E3009" w14:textId="26D5B4FD" w:rsidR="0076134D" w:rsidRDefault="0076134D" w:rsidP="00A343AF">
      <w:pPr>
        <w:pStyle w:val="Listaszerbekezds"/>
        <w:numPr>
          <w:ilvl w:val="0"/>
          <w:numId w:val="32"/>
        </w:numPr>
        <w:rPr>
          <w:noProof/>
        </w:rPr>
      </w:pPr>
      <w:r>
        <w:rPr>
          <w:noProof/>
        </w:rPr>
        <w:t>json konfig</w:t>
      </w:r>
      <w:r w:rsidR="00A343AF">
        <w:rPr>
          <w:noProof/>
        </w:rPr>
        <w:t xml:space="preserve"> –</w:t>
      </w:r>
      <w:r w:rsidR="00A343AF" w:rsidRPr="00A343AF">
        <w:rPr>
          <w:noProof/>
        </w:rPr>
        <w:t xml:space="preserve"> </w:t>
      </w:r>
      <w:r w:rsidR="00A343AF">
        <w:rPr>
          <w:noProof/>
        </w:rPr>
        <w:t>mi mit jelent benn</w:t>
      </w:r>
      <w:r w:rsidR="00EC4E70">
        <w:rPr>
          <w:noProof/>
        </w:rPr>
        <w:t>e, tömbös megoldásokat elmagyarázni</w:t>
      </w:r>
    </w:p>
    <w:p w14:paraId="77C691A8" w14:textId="17EEE8A7" w:rsidR="0076134D" w:rsidRDefault="0076134D" w:rsidP="0076134D">
      <w:pPr>
        <w:pStyle w:val="Listaszerbekezds"/>
        <w:numPr>
          <w:ilvl w:val="0"/>
          <w:numId w:val="32"/>
        </w:numPr>
        <w:rPr>
          <w:noProof/>
        </w:rPr>
      </w:pPr>
      <w:r>
        <w:rPr>
          <w:noProof/>
        </w:rPr>
        <w:lastRenderedPageBreak/>
        <w:t>css config (színek)</w:t>
      </w:r>
    </w:p>
    <w:p w14:paraId="619BDB1B" w14:textId="2AABAE4A" w:rsidR="0076134D" w:rsidRDefault="0076134D" w:rsidP="0076134D">
      <w:pPr>
        <w:pStyle w:val="Listaszerbekezds"/>
        <w:numPr>
          <w:ilvl w:val="0"/>
          <w:numId w:val="32"/>
        </w:numPr>
        <w:rPr>
          <w:noProof/>
        </w:rPr>
      </w:pPr>
      <w:r>
        <w:rPr>
          <w:noProof/>
        </w:rPr>
        <w:t>disallowed time</w:t>
      </w:r>
      <w:r w:rsidR="00A1283F">
        <w:rPr>
          <w:noProof/>
        </w:rPr>
        <w:t xml:space="preserve"> (oszlop ID-t említsd)</w:t>
      </w:r>
    </w:p>
    <w:p w14:paraId="7979FDDB" w14:textId="47A88348" w:rsidR="0076134D" w:rsidRDefault="0076134D" w:rsidP="0076134D">
      <w:pPr>
        <w:pStyle w:val="Listaszerbekezds"/>
        <w:numPr>
          <w:ilvl w:val="0"/>
          <w:numId w:val="32"/>
        </w:numPr>
        <w:rPr>
          <w:noProof/>
        </w:rPr>
      </w:pPr>
      <w:r>
        <w:rPr>
          <w:noProof/>
        </w:rPr>
        <w:t>ütkozés</w:t>
      </w:r>
    </w:p>
    <w:p w14:paraId="526F1BEF" w14:textId="54B132B0" w:rsidR="007A0B68" w:rsidRDefault="007D2316" w:rsidP="008D6D2C">
      <w:pPr>
        <w:pStyle w:val="Listaszerbekezds"/>
        <w:numPr>
          <w:ilvl w:val="0"/>
          <w:numId w:val="32"/>
        </w:numPr>
        <w:rPr>
          <w:noProof/>
        </w:rPr>
      </w:pPr>
      <w:r>
        <w:rPr>
          <w:noProof/>
        </w:rPr>
        <w:t>betöltés, loaded event, timing problémák, konstansok betöltése</w:t>
      </w:r>
      <w:r w:rsidR="00631FD8">
        <w:rPr>
          <w:noProof/>
        </w:rPr>
        <w:br w:type="page"/>
      </w:r>
    </w:p>
    <w:p w14:paraId="681203D1" w14:textId="13495CFE" w:rsidR="000713E8" w:rsidRDefault="000713E8" w:rsidP="00B37905">
      <w:pPr>
        <w:widowControl/>
        <w:suppressAutoHyphens w:val="0"/>
        <w:spacing w:line="240" w:lineRule="auto"/>
        <w:jc w:val="left"/>
      </w:pPr>
    </w:p>
    <w:p w14:paraId="48468720" w14:textId="17F831F4" w:rsidR="000713E8" w:rsidRDefault="000713E8" w:rsidP="00B37905">
      <w:pPr>
        <w:widowControl/>
        <w:suppressAutoHyphens w:val="0"/>
        <w:spacing w:line="240" w:lineRule="auto"/>
        <w:jc w:val="left"/>
      </w:pPr>
    </w:p>
    <w:p w14:paraId="1855BF50" w14:textId="485D2414" w:rsidR="000713E8" w:rsidRDefault="000713E8" w:rsidP="00B37905">
      <w:pPr>
        <w:widowControl/>
        <w:suppressAutoHyphens w:val="0"/>
        <w:spacing w:line="240" w:lineRule="auto"/>
        <w:jc w:val="left"/>
      </w:pPr>
    </w:p>
    <w:p w14:paraId="076448C0" w14:textId="7AE0E963" w:rsidR="000713E8" w:rsidRDefault="000713E8" w:rsidP="00B37905">
      <w:pPr>
        <w:widowControl/>
        <w:suppressAutoHyphens w:val="0"/>
        <w:spacing w:line="240" w:lineRule="auto"/>
        <w:jc w:val="left"/>
      </w:pPr>
    </w:p>
    <w:p w14:paraId="2DB3BA41" w14:textId="77777777" w:rsidR="000713E8" w:rsidRDefault="000713E8" w:rsidP="00B37905">
      <w:pPr>
        <w:widowControl/>
        <w:suppressAutoHyphens w:val="0"/>
        <w:spacing w:line="240" w:lineRule="auto"/>
        <w:jc w:val="left"/>
      </w:pPr>
    </w:p>
    <w:p w14:paraId="253A782B" w14:textId="77777777" w:rsidR="000713E8" w:rsidRDefault="000713E8" w:rsidP="00B37905">
      <w:pPr>
        <w:widowControl/>
        <w:suppressAutoHyphens w:val="0"/>
        <w:spacing w:line="240" w:lineRule="auto"/>
        <w:jc w:val="left"/>
      </w:pPr>
    </w:p>
    <w:p w14:paraId="389B3BE1" w14:textId="77777777" w:rsidR="000713E8" w:rsidRDefault="000713E8" w:rsidP="00B37905">
      <w:pPr>
        <w:widowControl/>
        <w:suppressAutoHyphens w:val="0"/>
        <w:spacing w:line="240" w:lineRule="auto"/>
        <w:jc w:val="left"/>
      </w:pPr>
    </w:p>
    <w:p w14:paraId="7703D3ED" w14:textId="77777777" w:rsidR="000713E8" w:rsidRDefault="000713E8" w:rsidP="00B37905">
      <w:pPr>
        <w:widowControl/>
        <w:suppressAutoHyphens w:val="0"/>
        <w:spacing w:line="240" w:lineRule="auto"/>
        <w:jc w:val="left"/>
      </w:pPr>
    </w:p>
    <w:p w14:paraId="5DCDC0AF" w14:textId="77777777" w:rsidR="000713E8" w:rsidRDefault="000713E8" w:rsidP="00B37905">
      <w:pPr>
        <w:widowControl/>
        <w:suppressAutoHyphens w:val="0"/>
        <w:spacing w:line="240" w:lineRule="auto"/>
        <w:jc w:val="left"/>
      </w:pPr>
    </w:p>
    <w:p w14:paraId="172C447A" w14:textId="77777777" w:rsidR="000713E8" w:rsidRDefault="000713E8" w:rsidP="00B37905">
      <w:pPr>
        <w:widowControl/>
        <w:suppressAutoHyphens w:val="0"/>
        <w:spacing w:line="240" w:lineRule="auto"/>
        <w:jc w:val="left"/>
      </w:pPr>
    </w:p>
    <w:p w14:paraId="2DCBB271" w14:textId="77777777" w:rsidR="000713E8" w:rsidRDefault="000713E8" w:rsidP="00B37905">
      <w:pPr>
        <w:widowControl/>
        <w:suppressAutoHyphens w:val="0"/>
        <w:spacing w:line="240" w:lineRule="auto"/>
        <w:jc w:val="left"/>
      </w:pPr>
    </w:p>
    <w:p w14:paraId="04E71391" w14:textId="77777777" w:rsidR="000713E8" w:rsidRDefault="000713E8" w:rsidP="00B37905">
      <w:pPr>
        <w:widowControl/>
        <w:suppressAutoHyphens w:val="0"/>
        <w:spacing w:line="240" w:lineRule="auto"/>
        <w:jc w:val="left"/>
      </w:pPr>
    </w:p>
    <w:p w14:paraId="3171D572" w14:textId="77777777" w:rsidR="000713E8" w:rsidRDefault="000713E8" w:rsidP="00B37905">
      <w:pPr>
        <w:widowControl/>
        <w:suppressAutoHyphens w:val="0"/>
        <w:spacing w:line="240" w:lineRule="auto"/>
        <w:jc w:val="left"/>
      </w:pPr>
    </w:p>
    <w:p w14:paraId="5C5C315A" w14:textId="6D03CF18" w:rsidR="00712BD5" w:rsidRDefault="00B37905" w:rsidP="00B37905">
      <w:pPr>
        <w:widowControl/>
        <w:suppressAutoHyphens w:val="0"/>
        <w:spacing w:line="240" w:lineRule="auto"/>
        <w:jc w:val="left"/>
      </w:pPr>
      <w:r>
        <w:br w:type="page"/>
      </w:r>
    </w:p>
    <w:p w14:paraId="18E3B7B1" w14:textId="6053A60F" w:rsidR="00223792" w:rsidRDefault="000E6F3C" w:rsidP="00EE732E">
      <w:pPr>
        <w:pStyle w:val="Cmsor1"/>
        <w:numPr>
          <w:ilvl w:val="0"/>
          <w:numId w:val="19"/>
        </w:numPr>
      </w:pPr>
      <w:bookmarkStart w:id="184" w:name="_Toc182311784"/>
      <w:r>
        <w:lastRenderedPageBreak/>
        <w:t>Összegzés</w:t>
      </w:r>
      <w:bookmarkEnd w:id="184"/>
    </w:p>
    <w:p w14:paraId="4E148D44" w14:textId="77777777" w:rsidR="007E3CBB" w:rsidRDefault="007E3CBB" w:rsidP="007E3CBB"/>
    <w:p w14:paraId="68E8BEAB" w14:textId="77777777" w:rsidR="00414597" w:rsidRDefault="00414597" w:rsidP="007E3CBB">
      <w:pPr>
        <w:sectPr w:rsidR="00414597" w:rsidSect="00482AE5">
          <w:headerReference w:type="default" r:id="rId45"/>
          <w:footerReference w:type="default" r:id="rId46"/>
          <w:pgSz w:w="11906" w:h="16838"/>
          <w:pgMar w:top="1418" w:right="1418" w:bottom="1418" w:left="1701" w:header="1134" w:footer="1134" w:gutter="0"/>
          <w:pgNumType w:start="1"/>
          <w:cols w:space="708"/>
          <w:docGrid w:linePitch="240" w:charSpace="-6554"/>
        </w:sectPr>
      </w:pPr>
    </w:p>
    <w:p w14:paraId="3BF313D7" w14:textId="77777777" w:rsidR="007C5DF4" w:rsidRDefault="007C5DF4" w:rsidP="00E44F3C">
      <w:pPr>
        <w:pStyle w:val="Cmsor1"/>
        <w:pageBreakBefore/>
        <w:rPr>
          <w:rFonts w:eastAsia="Arial" w:cs="Arial"/>
        </w:rPr>
      </w:pPr>
      <w:bookmarkStart w:id="185" w:name="_Toc163807915"/>
      <w:bookmarkStart w:id="186" w:name="_Toc163808189"/>
      <w:bookmarkStart w:id="187" w:name="_Toc163808584"/>
      <w:bookmarkStart w:id="188" w:name="_Toc182311785"/>
      <w:r>
        <w:rPr>
          <w:rFonts w:eastAsia="Arial" w:cs="Arial"/>
        </w:rPr>
        <w:lastRenderedPageBreak/>
        <w:t>Irodalomjegyzék</w:t>
      </w:r>
      <w:bookmarkEnd w:id="185"/>
      <w:bookmarkEnd w:id="186"/>
      <w:bookmarkEnd w:id="187"/>
      <w:bookmarkEnd w:id="188"/>
    </w:p>
    <w:p w14:paraId="4E964EE5" w14:textId="77777777" w:rsidR="005C7C24" w:rsidRPr="005C7C24" w:rsidRDefault="00DF6B64" w:rsidP="005C7C24">
      <w:pPr>
        <w:pStyle w:val="Irodalomjegyzk"/>
        <w:rPr>
          <w:rFonts w:cs="Times New Roman"/>
        </w:rPr>
      </w:pPr>
      <w:r>
        <w:fldChar w:fldCharType="begin"/>
      </w:r>
      <w:r w:rsidR="003F46F0">
        <w:instrText xml:space="preserve"> ADDIN ZOTERO_BIBL {"uncited":[],"omitted":[],"custom":[]} CSL_BIBLIOGRAPHY </w:instrText>
      </w:r>
      <w:r>
        <w:fldChar w:fldCharType="separate"/>
      </w:r>
      <w:r w:rsidR="005C7C24" w:rsidRPr="005C7C24">
        <w:rPr>
          <w:rFonts w:cs="Times New Roman"/>
        </w:rPr>
        <w:t>[1]</w:t>
      </w:r>
      <w:r w:rsidR="005C7C24" w:rsidRPr="005C7C24">
        <w:rPr>
          <w:rFonts w:cs="Times New Roman"/>
        </w:rPr>
        <w:tab/>
        <w:t>„9 Google Calendar features you should start using now | Zapier”. Elérés: 2024. április 18. [Online]. Elérhető: https://zapier.com/blog/google-calendar-schedule/</w:t>
      </w:r>
    </w:p>
    <w:p w14:paraId="775D93E9" w14:textId="77777777" w:rsidR="005C7C24" w:rsidRPr="005C7C24" w:rsidRDefault="005C7C24" w:rsidP="005C7C24">
      <w:pPr>
        <w:pStyle w:val="Irodalomjegyzk"/>
        <w:rPr>
          <w:rFonts w:cs="Times New Roman"/>
        </w:rPr>
      </w:pPr>
      <w:r w:rsidRPr="005C7C24">
        <w:rPr>
          <w:rFonts w:cs="Times New Roman"/>
        </w:rPr>
        <w:t>[2]</w:t>
      </w:r>
      <w:r w:rsidRPr="005C7C24">
        <w:rPr>
          <w:rFonts w:cs="Times New Roman"/>
        </w:rPr>
        <w:tab/>
        <w:t xml:space="preserve">„Google Calendar”, </w:t>
      </w:r>
      <w:r w:rsidRPr="005C7C24">
        <w:rPr>
          <w:rFonts w:cs="Times New Roman"/>
          <w:i/>
          <w:iCs/>
        </w:rPr>
        <w:t>Wikipedia</w:t>
      </w:r>
      <w:r w:rsidRPr="005C7C24">
        <w:rPr>
          <w:rFonts w:cs="Times New Roman"/>
        </w:rPr>
        <w:t>. 2024. január 29. Elérés: 2024. április 12. [Online]. Elérhető: https://en.wikipedia.org/w/index.php?title=Google_Calendar&amp;oldid=1200623137</w:t>
      </w:r>
    </w:p>
    <w:p w14:paraId="5C0040FD" w14:textId="77777777" w:rsidR="005C7C24" w:rsidRPr="005C7C24" w:rsidRDefault="005C7C24" w:rsidP="005C7C24">
      <w:pPr>
        <w:pStyle w:val="Irodalomjegyzk"/>
        <w:rPr>
          <w:rFonts w:cs="Times New Roman"/>
        </w:rPr>
      </w:pPr>
      <w:r w:rsidRPr="005C7C24">
        <w:rPr>
          <w:rFonts w:cs="Times New Roman"/>
        </w:rPr>
        <w:t>[3]</w:t>
      </w:r>
      <w:r w:rsidRPr="005C7C24">
        <w:rPr>
          <w:rFonts w:cs="Times New Roman"/>
        </w:rPr>
        <w:tab/>
        <w:t>„Mike Samuel - Stealth | LinkedIn”. Elérés: 2024. április 18. [Online]. Elérhető: https://www.linkedin.com/in/mikevsamuel</w:t>
      </w:r>
    </w:p>
    <w:p w14:paraId="10CA00C1" w14:textId="77777777" w:rsidR="005C7C24" w:rsidRPr="005C7C24" w:rsidRDefault="005C7C24" w:rsidP="005C7C24">
      <w:pPr>
        <w:pStyle w:val="Irodalomjegyzk"/>
        <w:rPr>
          <w:rFonts w:cs="Times New Roman"/>
        </w:rPr>
      </w:pPr>
      <w:r w:rsidRPr="005C7C24">
        <w:rPr>
          <w:rFonts w:cs="Times New Roman"/>
        </w:rPr>
        <w:t>[4]</w:t>
      </w:r>
      <w:r w:rsidRPr="005C7C24">
        <w:rPr>
          <w:rFonts w:cs="Times New Roman"/>
        </w:rPr>
        <w:tab/>
        <w:t>D. C. Contributor, „Google’s »20% rule« shows exactly how much time you should spend learning new skills—and why it works”, CNBC. Elérés: 2024. április 18. [Online]. Elérhető: https://www.cnbc.com/2021/12/16/google-20-percent-rule-shows-exactly-how-much-time-you-should-spend-learning-new-skills.html</w:t>
      </w:r>
    </w:p>
    <w:p w14:paraId="308BB399" w14:textId="77777777" w:rsidR="005C7C24" w:rsidRPr="005C7C24" w:rsidRDefault="005C7C24" w:rsidP="005C7C24">
      <w:pPr>
        <w:pStyle w:val="Irodalomjegyzk"/>
        <w:rPr>
          <w:rFonts w:cs="Times New Roman"/>
        </w:rPr>
      </w:pPr>
      <w:r w:rsidRPr="005C7C24">
        <w:rPr>
          <w:rFonts w:cs="Times New Roman"/>
        </w:rPr>
        <w:t>[5]</w:t>
      </w:r>
      <w:r w:rsidRPr="005C7C24">
        <w:rPr>
          <w:rFonts w:cs="Times New Roman"/>
        </w:rPr>
        <w:tab/>
        <w:t>B. IT, „How To Create a Shared Calendar in Outlook &amp; Office 365?”, Boost IT. Elérés: 2024. április 18. [Online]. Elérhető: https://www.boostitco.com/blog/how-to-create-a-shared-calendar-in-outlook-office-365/</w:t>
      </w:r>
    </w:p>
    <w:p w14:paraId="7A75B2FE" w14:textId="77777777" w:rsidR="005C7C24" w:rsidRPr="005C7C24" w:rsidRDefault="005C7C24" w:rsidP="005C7C24">
      <w:pPr>
        <w:pStyle w:val="Irodalomjegyzk"/>
        <w:rPr>
          <w:rFonts w:cs="Times New Roman"/>
        </w:rPr>
      </w:pPr>
      <w:r w:rsidRPr="005C7C24">
        <w:rPr>
          <w:rFonts w:cs="Times New Roman"/>
        </w:rPr>
        <w:t>[6]</w:t>
      </w:r>
      <w:r w:rsidRPr="005C7C24">
        <w:rPr>
          <w:rFonts w:cs="Times New Roman"/>
        </w:rPr>
        <w:tab/>
        <w:t xml:space="preserve">„Microsoft Outlook”, </w:t>
      </w:r>
      <w:r w:rsidRPr="005C7C24">
        <w:rPr>
          <w:rFonts w:cs="Times New Roman"/>
          <w:i/>
          <w:iCs/>
        </w:rPr>
        <w:t>Wikipedia</w:t>
      </w:r>
      <w:r w:rsidRPr="005C7C24">
        <w:rPr>
          <w:rFonts w:cs="Times New Roman"/>
        </w:rPr>
        <w:t>. 2024. április 11. Elérés: 2024. április 12. [Online]. Elérhető: https://en.wikipedia.org/w/index.php?title=Microsoft_Outlook&amp;oldid=1218464134</w:t>
      </w:r>
    </w:p>
    <w:p w14:paraId="1060C63E" w14:textId="77777777" w:rsidR="005C7C24" w:rsidRPr="005C7C24" w:rsidRDefault="005C7C24" w:rsidP="005C7C24">
      <w:pPr>
        <w:pStyle w:val="Irodalomjegyzk"/>
        <w:rPr>
          <w:rFonts w:cs="Times New Roman"/>
        </w:rPr>
      </w:pPr>
      <w:r w:rsidRPr="005C7C24">
        <w:rPr>
          <w:rFonts w:cs="Times New Roman"/>
        </w:rPr>
        <w:t>[7]</w:t>
      </w:r>
      <w:r w:rsidRPr="005C7C24">
        <w:rPr>
          <w:rFonts w:cs="Times New Roman"/>
        </w:rPr>
        <w:tab/>
        <w:t>„iCalendar.org”. Elérés: 2024. május 6. [Online]. Elérhető: https://icalendar.org/</w:t>
      </w:r>
    </w:p>
    <w:p w14:paraId="6BA1F7B0" w14:textId="77777777" w:rsidR="005C7C24" w:rsidRPr="005C7C24" w:rsidRDefault="005C7C24" w:rsidP="005C7C24">
      <w:pPr>
        <w:pStyle w:val="Irodalomjegyzk"/>
        <w:rPr>
          <w:rFonts w:cs="Times New Roman"/>
        </w:rPr>
      </w:pPr>
      <w:r w:rsidRPr="005C7C24">
        <w:rPr>
          <w:rFonts w:cs="Times New Roman"/>
        </w:rPr>
        <w:t>[8]</w:t>
      </w:r>
      <w:r w:rsidRPr="005C7C24">
        <w:rPr>
          <w:rFonts w:cs="Times New Roman"/>
        </w:rPr>
        <w:tab/>
        <w:t>„Introduction”. Elérés: 2024. május 6. [Online]. Elérhető: https://devguide.calconnect.org/CalDAV/introduction/</w:t>
      </w:r>
    </w:p>
    <w:p w14:paraId="3FA7F97F" w14:textId="77777777" w:rsidR="005C7C24" w:rsidRPr="005C7C24" w:rsidRDefault="005C7C24" w:rsidP="005C7C24">
      <w:pPr>
        <w:pStyle w:val="Irodalomjegyzk"/>
        <w:rPr>
          <w:rFonts w:cs="Times New Roman"/>
        </w:rPr>
      </w:pPr>
      <w:r w:rsidRPr="005C7C24">
        <w:rPr>
          <w:rFonts w:cs="Times New Roman"/>
        </w:rPr>
        <w:t>[9]</w:t>
      </w:r>
      <w:r w:rsidRPr="005C7C24">
        <w:rPr>
          <w:rFonts w:cs="Times New Roman"/>
        </w:rPr>
        <w:tab/>
        <w:t>Admin, „vCard 3.0 format specification – www.evenx.com”. Elérés: 2024. május 6. [Online]. Elérhető: https://www.evenx.com/vcard-3-0-format-specification</w:t>
      </w:r>
    </w:p>
    <w:p w14:paraId="2A1B5FF8" w14:textId="77777777" w:rsidR="005C7C24" w:rsidRPr="005C7C24" w:rsidRDefault="005C7C24" w:rsidP="005C7C24">
      <w:pPr>
        <w:pStyle w:val="Irodalomjegyzk"/>
        <w:rPr>
          <w:rFonts w:cs="Times New Roman"/>
        </w:rPr>
      </w:pPr>
      <w:r w:rsidRPr="005C7C24">
        <w:rPr>
          <w:rFonts w:cs="Times New Roman"/>
        </w:rPr>
        <w:t>[10]</w:t>
      </w:r>
      <w:r w:rsidRPr="005C7C24">
        <w:rPr>
          <w:rFonts w:cs="Times New Roman"/>
        </w:rPr>
        <w:tab/>
        <w:t>„Calendar User Guide for Mac”, Apple Support. Elérés: 2024. április 18. [Online]. Elérhető: https://support.apple.com/guide/calendar/welcome/mac</w:t>
      </w:r>
    </w:p>
    <w:p w14:paraId="773D76F8" w14:textId="77777777" w:rsidR="005C7C24" w:rsidRPr="005C7C24" w:rsidRDefault="005C7C24" w:rsidP="005C7C24">
      <w:pPr>
        <w:pStyle w:val="Irodalomjegyzk"/>
        <w:rPr>
          <w:rFonts w:cs="Times New Roman"/>
        </w:rPr>
      </w:pPr>
      <w:r w:rsidRPr="005C7C24">
        <w:rPr>
          <w:rFonts w:cs="Times New Roman"/>
        </w:rPr>
        <w:t>[11]</w:t>
      </w:r>
      <w:r w:rsidRPr="005C7C24">
        <w:rPr>
          <w:rFonts w:cs="Times New Roman"/>
        </w:rPr>
        <w:tab/>
        <w:t>„Yahoo Calendar: The Ultimate Guide”. Elérés: 2024. április 18. [Online]. Elérhető: https://savvycal.com/articles/yahoo-calendar/</w:t>
      </w:r>
    </w:p>
    <w:p w14:paraId="0C0A0C0C" w14:textId="77777777" w:rsidR="005C7C24" w:rsidRPr="005C7C24" w:rsidRDefault="005C7C24" w:rsidP="005C7C24">
      <w:pPr>
        <w:pStyle w:val="Irodalomjegyzk"/>
        <w:rPr>
          <w:rFonts w:cs="Times New Roman"/>
        </w:rPr>
      </w:pPr>
      <w:r w:rsidRPr="005C7C24">
        <w:rPr>
          <w:rFonts w:cs="Times New Roman"/>
        </w:rPr>
        <w:t>[12]</w:t>
      </w:r>
      <w:r w:rsidRPr="005C7C24">
        <w:rPr>
          <w:rFonts w:cs="Times New Roman"/>
        </w:rPr>
        <w:tab/>
        <w:t>„Calendly’s effortless scheduling experience”. Elérés: 2024. április 18. [Online]. Elérhető: https://goodux.appcues.com/blog/calendlys-scheduling-experience</w:t>
      </w:r>
    </w:p>
    <w:p w14:paraId="787CD6E3" w14:textId="77777777" w:rsidR="005C7C24" w:rsidRPr="005C7C24" w:rsidRDefault="005C7C24" w:rsidP="005C7C24">
      <w:pPr>
        <w:pStyle w:val="Irodalomjegyzk"/>
        <w:rPr>
          <w:rFonts w:cs="Times New Roman"/>
        </w:rPr>
      </w:pPr>
      <w:r w:rsidRPr="005C7C24">
        <w:rPr>
          <w:rFonts w:cs="Times New Roman"/>
        </w:rPr>
        <w:t>[13]</w:t>
      </w:r>
      <w:r w:rsidRPr="005C7C24">
        <w:rPr>
          <w:rFonts w:cs="Times New Roman"/>
        </w:rPr>
        <w:tab/>
        <w:t>„Zoho Calendar attributes | Help - Zoho Deluge”. Elérés: 2024. április 18. [Online]. Elérhető: https://www.zoho.com/deluge/help/cliq/zoho-calendar-attributes.html</w:t>
      </w:r>
    </w:p>
    <w:p w14:paraId="684CBAF3" w14:textId="77777777" w:rsidR="005C7C24" w:rsidRPr="005C7C24" w:rsidRDefault="005C7C24" w:rsidP="005C7C24">
      <w:pPr>
        <w:pStyle w:val="Irodalomjegyzk"/>
        <w:rPr>
          <w:rFonts w:cs="Times New Roman"/>
        </w:rPr>
      </w:pPr>
      <w:r w:rsidRPr="005C7C24">
        <w:rPr>
          <w:rFonts w:cs="Times New Roman"/>
        </w:rPr>
        <w:t>[14]</w:t>
      </w:r>
      <w:r w:rsidRPr="005C7C24">
        <w:rPr>
          <w:rFonts w:cs="Times New Roman"/>
        </w:rPr>
        <w:tab/>
        <w:t xml:space="preserve">„HTML5”, </w:t>
      </w:r>
      <w:r w:rsidRPr="005C7C24">
        <w:rPr>
          <w:rFonts w:cs="Times New Roman"/>
          <w:i/>
          <w:iCs/>
        </w:rPr>
        <w:t>Wikipedia</w:t>
      </w:r>
      <w:r w:rsidRPr="005C7C24">
        <w:rPr>
          <w:rFonts w:cs="Times New Roman"/>
        </w:rPr>
        <w:t>. 2024. április 18. Elérés: 2024. április 18. [Online]. Elérhető: https://en.wikipedia.org/w/index.php?title=HTML5&amp;oldid=1219524906</w:t>
      </w:r>
    </w:p>
    <w:p w14:paraId="62ACD91D" w14:textId="77777777" w:rsidR="005C7C24" w:rsidRPr="005C7C24" w:rsidRDefault="005C7C24" w:rsidP="005C7C24">
      <w:pPr>
        <w:pStyle w:val="Irodalomjegyzk"/>
        <w:rPr>
          <w:rFonts w:cs="Times New Roman"/>
        </w:rPr>
      </w:pPr>
      <w:r w:rsidRPr="005C7C24">
        <w:rPr>
          <w:rFonts w:cs="Times New Roman"/>
        </w:rPr>
        <w:t>[15]</w:t>
      </w:r>
      <w:r w:rsidRPr="005C7C24">
        <w:rPr>
          <w:rFonts w:cs="Times New Roman"/>
        </w:rPr>
        <w:tab/>
        <w:t xml:space="preserve">„HTML”, </w:t>
      </w:r>
      <w:r w:rsidRPr="005C7C24">
        <w:rPr>
          <w:rFonts w:cs="Times New Roman"/>
          <w:i/>
          <w:iCs/>
        </w:rPr>
        <w:t>Wikipedia</w:t>
      </w:r>
      <w:r w:rsidRPr="005C7C24">
        <w:rPr>
          <w:rFonts w:cs="Times New Roman"/>
        </w:rPr>
        <w:t>. 2024. április 16. Elérés: 2024. április 18. [Online]. Elérhető: https://en.wikipedia.org/w/index.php?title=HTML&amp;oldid=1219285383</w:t>
      </w:r>
    </w:p>
    <w:p w14:paraId="1C120966" w14:textId="77777777" w:rsidR="005C7C24" w:rsidRPr="005C7C24" w:rsidRDefault="005C7C24" w:rsidP="005C7C24">
      <w:pPr>
        <w:pStyle w:val="Irodalomjegyzk"/>
        <w:rPr>
          <w:rFonts w:cs="Times New Roman"/>
        </w:rPr>
      </w:pPr>
      <w:r w:rsidRPr="005C7C24">
        <w:rPr>
          <w:rFonts w:cs="Times New Roman"/>
        </w:rPr>
        <w:t>[16]</w:t>
      </w:r>
      <w:r w:rsidRPr="005C7C24">
        <w:rPr>
          <w:rFonts w:cs="Times New Roman"/>
        </w:rPr>
        <w:tab/>
        <w:t>„HTML Standard”. Elérés: 2024. május 6. [Online]. Elérhető: https://html.spec.whatwg.org/multipage/</w:t>
      </w:r>
    </w:p>
    <w:p w14:paraId="7AFF5C0D" w14:textId="77777777" w:rsidR="005C7C24" w:rsidRPr="005C7C24" w:rsidRDefault="005C7C24" w:rsidP="005C7C24">
      <w:pPr>
        <w:pStyle w:val="Irodalomjegyzk"/>
        <w:rPr>
          <w:rFonts w:cs="Times New Roman"/>
        </w:rPr>
      </w:pPr>
      <w:r w:rsidRPr="005C7C24">
        <w:rPr>
          <w:rFonts w:cs="Times New Roman"/>
        </w:rPr>
        <w:t>[17]</w:t>
      </w:r>
      <w:r w:rsidRPr="005C7C24">
        <w:rPr>
          <w:rFonts w:cs="Times New Roman"/>
        </w:rPr>
        <w:tab/>
        <w:t xml:space="preserve">„CSS”, </w:t>
      </w:r>
      <w:r w:rsidRPr="005C7C24">
        <w:rPr>
          <w:rFonts w:cs="Times New Roman"/>
          <w:i/>
          <w:iCs/>
        </w:rPr>
        <w:t>Wikipedia</w:t>
      </w:r>
      <w:r w:rsidRPr="005C7C24">
        <w:rPr>
          <w:rFonts w:cs="Times New Roman"/>
        </w:rPr>
        <w:t>. 2024. április 9. Elérés: 2024. április 18. [Online]. Elérhető: https://en.wikipedia.org/w/index.php?title=CSS&amp;oldid=1217996434</w:t>
      </w:r>
    </w:p>
    <w:p w14:paraId="317B624C" w14:textId="77777777" w:rsidR="005C7C24" w:rsidRPr="005C7C24" w:rsidRDefault="005C7C24" w:rsidP="005C7C24">
      <w:pPr>
        <w:pStyle w:val="Irodalomjegyzk"/>
        <w:rPr>
          <w:rFonts w:cs="Times New Roman"/>
        </w:rPr>
      </w:pPr>
      <w:r w:rsidRPr="005C7C24">
        <w:rPr>
          <w:rFonts w:cs="Times New Roman"/>
        </w:rPr>
        <w:t>[18]</w:t>
      </w:r>
      <w:r w:rsidRPr="005C7C24">
        <w:rPr>
          <w:rFonts w:cs="Times New Roman"/>
        </w:rPr>
        <w:tab/>
        <w:t>„Cascading Style Sheets”. Elérés: 2024. május 6. [Online]. Elérhető: https://www.w3.org/Style/CSS/Overview.en.html</w:t>
      </w:r>
    </w:p>
    <w:p w14:paraId="6576D5F3" w14:textId="77777777" w:rsidR="005C7C24" w:rsidRPr="005C7C24" w:rsidRDefault="005C7C24" w:rsidP="005C7C24">
      <w:pPr>
        <w:pStyle w:val="Irodalomjegyzk"/>
        <w:rPr>
          <w:rFonts w:cs="Times New Roman"/>
        </w:rPr>
      </w:pPr>
      <w:r w:rsidRPr="005C7C24">
        <w:rPr>
          <w:rFonts w:cs="Times New Roman"/>
        </w:rPr>
        <w:t>[19]</w:t>
      </w:r>
      <w:r w:rsidRPr="005C7C24">
        <w:rPr>
          <w:rFonts w:cs="Times New Roman"/>
        </w:rPr>
        <w:tab/>
        <w:t>„How to use Selector Inheritance and Multiple Inheritance ?”, GeeksforGeeks. Elérés: 2024. május 6. [Online]. Elérhető: https://www.geeksforgeeks.org/how-to-use-selector-inheritance-and-multiple-inheritance/</w:t>
      </w:r>
    </w:p>
    <w:p w14:paraId="1AFAAB0A" w14:textId="77777777" w:rsidR="005C7C24" w:rsidRPr="005C7C24" w:rsidRDefault="005C7C24" w:rsidP="005C7C24">
      <w:pPr>
        <w:pStyle w:val="Irodalomjegyzk"/>
        <w:rPr>
          <w:rFonts w:cs="Times New Roman"/>
        </w:rPr>
      </w:pPr>
      <w:r w:rsidRPr="005C7C24">
        <w:rPr>
          <w:rFonts w:cs="Times New Roman"/>
        </w:rPr>
        <w:t>[20]</w:t>
      </w:r>
      <w:r w:rsidRPr="005C7C24">
        <w:rPr>
          <w:rFonts w:cs="Times New Roman"/>
        </w:rPr>
        <w:tab/>
        <w:t>„Sass: @mixin and @include”. Elérés: 2024. május 6. [Online]. Elérhető: https://sass-lang.com/documentation/at-rules/mixin/</w:t>
      </w:r>
    </w:p>
    <w:p w14:paraId="1D80575B" w14:textId="77777777" w:rsidR="005C7C24" w:rsidRPr="005C7C24" w:rsidRDefault="005C7C24" w:rsidP="005C7C24">
      <w:pPr>
        <w:pStyle w:val="Irodalomjegyzk"/>
        <w:rPr>
          <w:rFonts w:cs="Times New Roman"/>
        </w:rPr>
      </w:pPr>
      <w:r w:rsidRPr="005C7C24">
        <w:rPr>
          <w:rFonts w:cs="Times New Roman"/>
        </w:rPr>
        <w:lastRenderedPageBreak/>
        <w:t>[21]</w:t>
      </w:r>
      <w:r w:rsidRPr="005C7C24">
        <w:rPr>
          <w:rFonts w:cs="Times New Roman"/>
        </w:rPr>
        <w:tab/>
        <w:t>„SASS Vs SCSS: What’s The Difference?”, InterviewBit. Elérés: 2024. április 18. [Online]. Elérhető: https://www.interviewbit.com/blog/sass-vs-scss/</w:t>
      </w:r>
    </w:p>
    <w:p w14:paraId="5FA404CA" w14:textId="77777777" w:rsidR="005C7C24" w:rsidRPr="005C7C24" w:rsidRDefault="005C7C24" w:rsidP="005C7C24">
      <w:pPr>
        <w:pStyle w:val="Irodalomjegyzk"/>
        <w:rPr>
          <w:rFonts w:cs="Times New Roman"/>
        </w:rPr>
      </w:pPr>
      <w:r w:rsidRPr="005C7C24">
        <w:rPr>
          <w:rFonts w:cs="Times New Roman"/>
        </w:rPr>
        <w:t>[22]</w:t>
      </w:r>
      <w:r w:rsidRPr="005C7C24">
        <w:rPr>
          <w:rFonts w:cs="Times New Roman"/>
        </w:rPr>
        <w:tab/>
        <w:t>„File:Sass Logo Color.svg - Wikipedia”. Elérés: 2024. május 6. [Online]. Elérhető: https://commons.wikimedia.org/wiki/File:Sass_Logo_Color.svg</w:t>
      </w:r>
    </w:p>
    <w:p w14:paraId="3258A535" w14:textId="77777777" w:rsidR="005C7C24" w:rsidRPr="005C7C24" w:rsidRDefault="005C7C24" w:rsidP="005C7C24">
      <w:pPr>
        <w:pStyle w:val="Irodalomjegyzk"/>
        <w:rPr>
          <w:rFonts w:cs="Times New Roman"/>
        </w:rPr>
      </w:pPr>
      <w:r w:rsidRPr="005C7C24">
        <w:rPr>
          <w:rFonts w:cs="Times New Roman"/>
        </w:rPr>
        <w:t>[23]</w:t>
      </w:r>
      <w:r w:rsidRPr="005C7C24">
        <w:rPr>
          <w:rFonts w:cs="Times New Roman"/>
        </w:rPr>
        <w:tab/>
        <w:t>„Sass: Sass Basics”. Elérés: 2024. április 18. [Online]. Elérhető: https://sass-lang.com/guide/</w:t>
      </w:r>
    </w:p>
    <w:p w14:paraId="0DC6A458" w14:textId="77777777" w:rsidR="005C7C24" w:rsidRPr="005C7C24" w:rsidRDefault="005C7C24" w:rsidP="005C7C24">
      <w:pPr>
        <w:pStyle w:val="Irodalomjegyzk"/>
        <w:rPr>
          <w:rFonts w:cs="Times New Roman"/>
        </w:rPr>
      </w:pPr>
      <w:r w:rsidRPr="005C7C24">
        <w:rPr>
          <w:rFonts w:cs="Times New Roman"/>
        </w:rPr>
        <w:t>[24]</w:t>
      </w:r>
      <w:r w:rsidRPr="005C7C24">
        <w:rPr>
          <w:rFonts w:cs="Times New Roman"/>
        </w:rPr>
        <w:tab/>
        <w:t>„Sass: Variables”. Elérés: 2024. május 6. [Online]. Elérhető: https://sass-lang.com/documentation/variables/</w:t>
      </w:r>
    </w:p>
    <w:p w14:paraId="189B7F64" w14:textId="77777777" w:rsidR="005C7C24" w:rsidRPr="005C7C24" w:rsidRDefault="005C7C24" w:rsidP="005C7C24">
      <w:pPr>
        <w:pStyle w:val="Irodalomjegyzk"/>
        <w:rPr>
          <w:rFonts w:cs="Times New Roman"/>
        </w:rPr>
      </w:pPr>
      <w:r w:rsidRPr="005C7C24">
        <w:rPr>
          <w:rFonts w:cs="Times New Roman"/>
        </w:rPr>
        <w:t>[25]</w:t>
      </w:r>
      <w:r w:rsidRPr="005C7C24">
        <w:rPr>
          <w:rFonts w:cs="Times New Roman"/>
        </w:rPr>
        <w:tab/>
        <w:t>M. Peng, „Multithreading Javascript”, Hackmamba. Elérés: 2024. április 24. [Online]. Elérhető: https://medium.com/techtrument/multithreading-javascript-46156179cf9a</w:t>
      </w:r>
    </w:p>
    <w:p w14:paraId="2072D461" w14:textId="77777777" w:rsidR="005C7C24" w:rsidRPr="005C7C24" w:rsidRDefault="005C7C24" w:rsidP="005C7C24">
      <w:pPr>
        <w:pStyle w:val="Irodalomjegyzk"/>
        <w:rPr>
          <w:rFonts w:cs="Times New Roman"/>
        </w:rPr>
      </w:pPr>
      <w:r w:rsidRPr="005C7C24">
        <w:rPr>
          <w:rFonts w:cs="Times New Roman"/>
        </w:rPr>
        <w:t>[26]</w:t>
      </w:r>
      <w:r w:rsidRPr="005C7C24">
        <w:rPr>
          <w:rFonts w:cs="Times New Roman"/>
        </w:rPr>
        <w:tab/>
        <w:t xml:space="preserve">R. via C. Williams, </w:t>
      </w:r>
      <w:r w:rsidRPr="005C7C24">
        <w:rPr>
          <w:rFonts w:cs="Times New Roman"/>
          <w:i/>
          <w:iCs/>
        </w:rPr>
        <w:t>English:  Unofficial JavaScript logo by Chris Williams, from GitHub logo.js, under very permissive licensing (WTFPL).</w:t>
      </w:r>
      <w:r w:rsidRPr="005C7C24">
        <w:rPr>
          <w:rFonts w:cs="Times New Roman"/>
        </w:rPr>
        <w:t xml:space="preserve"> 2011. Elérés: 2024. április 24. [Online]. Elérhető: https://commons.wikimedia.org/wiki/File:JavaScript-logo.png</w:t>
      </w:r>
    </w:p>
    <w:p w14:paraId="704A57CA" w14:textId="77777777" w:rsidR="005C7C24" w:rsidRPr="005C7C24" w:rsidRDefault="005C7C24" w:rsidP="005C7C24">
      <w:pPr>
        <w:pStyle w:val="Irodalomjegyzk"/>
        <w:rPr>
          <w:rFonts w:cs="Times New Roman"/>
        </w:rPr>
      </w:pPr>
      <w:r w:rsidRPr="005C7C24">
        <w:rPr>
          <w:rFonts w:cs="Times New Roman"/>
        </w:rPr>
        <w:t>[27]</w:t>
      </w:r>
      <w:r w:rsidRPr="005C7C24">
        <w:rPr>
          <w:rFonts w:cs="Times New Roman"/>
        </w:rPr>
        <w:tab/>
        <w:t>„First-class Function - MDN Web Docs Glossary: Definitions of Web-related terms | MDN”. Elérés: 2024. április 24. [Online]. Elérhető: https://developer.mozilla.org/en-US/docs/Glossary/First-class_Function</w:t>
      </w:r>
    </w:p>
    <w:p w14:paraId="6F16D651" w14:textId="77777777" w:rsidR="005C7C24" w:rsidRPr="005C7C24" w:rsidRDefault="005C7C24" w:rsidP="005C7C24">
      <w:pPr>
        <w:pStyle w:val="Irodalomjegyzk"/>
        <w:rPr>
          <w:rFonts w:cs="Times New Roman"/>
        </w:rPr>
      </w:pPr>
      <w:r w:rsidRPr="005C7C24">
        <w:rPr>
          <w:rFonts w:cs="Times New Roman"/>
        </w:rPr>
        <w:t>[28]</w:t>
      </w:r>
      <w:r w:rsidRPr="005C7C24">
        <w:rPr>
          <w:rFonts w:cs="Times New Roman"/>
        </w:rPr>
        <w:tab/>
        <w:t>„Prototype-based programming - MDN Web Docs Glossary: Definitions of Web-related terms | MDN”. Elérés: 2024. április 24. [Online]. Elérhető: https://developer.mozilla.org/en-US/docs/Glossary/Prototype-based_programming</w:t>
      </w:r>
    </w:p>
    <w:p w14:paraId="5A28DE08" w14:textId="77777777" w:rsidR="005C7C24" w:rsidRPr="005C7C24" w:rsidRDefault="005C7C24" w:rsidP="005C7C24">
      <w:pPr>
        <w:pStyle w:val="Irodalomjegyzk"/>
        <w:rPr>
          <w:rFonts w:cs="Times New Roman"/>
        </w:rPr>
      </w:pPr>
      <w:r w:rsidRPr="005C7C24">
        <w:rPr>
          <w:rFonts w:cs="Times New Roman"/>
        </w:rPr>
        <w:t>[29]</w:t>
      </w:r>
      <w:r w:rsidRPr="005C7C24">
        <w:rPr>
          <w:rFonts w:cs="Times New Roman"/>
        </w:rPr>
        <w:tab/>
        <w:t>„JavaScript Programming Paradigms”. Elérés: 2024. május 6. [Online]. Elérhető: https://byby.dev/js-paradigms</w:t>
      </w:r>
    </w:p>
    <w:p w14:paraId="6CDAB571" w14:textId="77777777" w:rsidR="005C7C24" w:rsidRPr="005C7C24" w:rsidRDefault="005C7C24" w:rsidP="005C7C24">
      <w:pPr>
        <w:pStyle w:val="Irodalomjegyzk"/>
        <w:rPr>
          <w:rFonts w:cs="Times New Roman"/>
        </w:rPr>
      </w:pPr>
      <w:r w:rsidRPr="005C7C24">
        <w:rPr>
          <w:rFonts w:cs="Times New Roman"/>
        </w:rPr>
        <w:t>[30]</w:t>
      </w:r>
      <w:r w:rsidRPr="005C7C24">
        <w:rPr>
          <w:rFonts w:cs="Times New Roman"/>
        </w:rPr>
        <w:tab/>
        <w:t>„JavaScript | MDN”. Elérés: 2024. április 24. [Online]. Elérhető: https://developer.mozilla.org/en-US/docs/Web/JavaScript</w:t>
      </w:r>
    </w:p>
    <w:p w14:paraId="1D6F9668" w14:textId="77777777" w:rsidR="005C7C24" w:rsidRPr="005C7C24" w:rsidRDefault="005C7C24" w:rsidP="005C7C24">
      <w:pPr>
        <w:pStyle w:val="Irodalomjegyzk"/>
        <w:rPr>
          <w:rFonts w:cs="Times New Roman"/>
        </w:rPr>
      </w:pPr>
      <w:r w:rsidRPr="005C7C24">
        <w:rPr>
          <w:rFonts w:cs="Times New Roman"/>
        </w:rPr>
        <w:t>[31]</w:t>
      </w:r>
      <w:r w:rsidRPr="005C7C24">
        <w:rPr>
          <w:rFonts w:cs="Times New Roman"/>
        </w:rPr>
        <w:tab/>
        <w:t xml:space="preserve">„TypeScript”, </w:t>
      </w:r>
      <w:r w:rsidRPr="005C7C24">
        <w:rPr>
          <w:rFonts w:cs="Times New Roman"/>
          <w:i/>
          <w:iCs/>
        </w:rPr>
        <w:t>Wikipedie</w:t>
      </w:r>
      <w:r w:rsidRPr="005C7C24">
        <w:rPr>
          <w:rFonts w:cs="Times New Roman"/>
        </w:rPr>
        <w:t>. 2023. október 30. Elérés: 2024. április 24. [Online]. Elérhető: https://cs.wikipedia.org/w/index.php?title=TypeScript&amp;oldid=23328659</w:t>
      </w:r>
    </w:p>
    <w:p w14:paraId="5CE9CC0D" w14:textId="77777777" w:rsidR="005C7C24" w:rsidRPr="005C7C24" w:rsidRDefault="005C7C24" w:rsidP="005C7C24">
      <w:pPr>
        <w:pStyle w:val="Irodalomjegyzk"/>
        <w:rPr>
          <w:rFonts w:cs="Times New Roman"/>
        </w:rPr>
      </w:pPr>
      <w:r w:rsidRPr="005C7C24">
        <w:rPr>
          <w:rFonts w:cs="Times New Roman"/>
        </w:rPr>
        <w:t>[32]</w:t>
      </w:r>
      <w:r w:rsidRPr="005C7C24">
        <w:rPr>
          <w:rFonts w:cs="Times New Roman"/>
        </w:rPr>
        <w:tab/>
        <w:t>„Documentation - The Basics”. Elérés: 2024. május 6. [Online]. Elérhető: https://www.typescriptlang.org/docs/handbook/2/basic-types.html</w:t>
      </w:r>
    </w:p>
    <w:p w14:paraId="1045F860" w14:textId="77777777" w:rsidR="005C7C24" w:rsidRPr="005C7C24" w:rsidRDefault="005C7C24" w:rsidP="005C7C24">
      <w:pPr>
        <w:pStyle w:val="Irodalomjegyzk"/>
        <w:rPr>
          <w:rFonts w:cs="Times New Roman"/>
        </w:rPr>
      </w:pPr>
      <w:r w:rsidRPr="005C7C24">
        <w:rPr>
          <w:rFonts w:cs="Times New Roman"/>
        </w:rPr>
        <w:t>[33]</w:t>
      </w:r>
      <w:r w:rsidRPr="005C7C24">
        <w:rPr>
          <w:rFonts w:cs="Times New Roman"/>
        </w:rPr>
        <w:tab/>
        <w:t>W. A. Solutions, „The Complete Guide to Angular — Past, Present &amp; Future”, Medium. Elérés: 2024. szeptember 30. [Online]. Elérhető: https://medium.com/@whitenappsolutions/the-complete-guide-to-angular-past-present-future-af6ec4c99a55</w:t>
      </w:r>
    </w:p>
    <w:p w14:paraId="675632B2" w14:textId="77777777" w:rsidR="005C7C24" w:rsidRPr="005C7C24" w:rsidRDefault="005C7C24" w:rsidP="005C7C24">
      <w:pPr>
        <w:pStyle w:val="Irodalomjegyzk"/>
        <w:rPr>
          <w:rFonts w:cs="Times New Roman"/>
        </w:rPr>
      </w:pPr>
      <w:r w:rsidRPr="005C7C24">
        <w:rPr>
          <w:rFonts w:cs="Times New Roman"/>
        </w:rPr>
        <w:t>[34]</w:t>
      </w:r>
      <w:r w:rsidRPr="005C7C24">
        <w:rPr>
          <w:rFonts w:cs="Times New Roman"/>
        </w:rPr>
        <w:tab/>
        <w:t>„Angular”. Elérés: 2024. szeptember 30. [Online]. Elérhető: https://angular.dev/</w:t>
      </w:r>
    </w:p>
    <w:p w14:paraId="70E3BCDD" w14:textId="77777777" w:rsidR="005C7C24" w:rsidRPr="005C7C24" w:rsidRDefault="005C7C24" w:rsidP="005C7C24">
      <w:pPr>
        <w:pStyle w:val="Irodalomjegyzk"/>
        <w:rPr>
          <w:rFonts w:cs="Times New Roman"/>
        </w:rPr>
      </w:pPr>
      <w:r w:rsidRPr="005C7C24">
        <w:rPr>
          <w:rFonts w:cs="Times New Roman"/>
        </w:rPr>
        <w:t>[35]</w:t>
      </w:r>
      <w:r w:rsidRPr="005C7C24">
        <w:rPr>
          <w:rFonts w:cs="Times New Roman"/>
        </w:rPr>
        <w:tab/>
        <w:t xml:space="preserve">„npm”, </w:t>
      </w:r>
      <w:r w:rsidRPr="005C7C24">
        <w:rPr>
          <w:rFonts w:cs="Times New Roman"/>
          <w:i/>
          <w:iCs/>
        </w:rPr>
        <w:t>Wikipedia</w:t>
      </w:r>
      <w:r w:rsidRPr="005C7C24">
        <w:rPr>
          <w:rFonts w:cs="Times New Roman"/>
        </w:rPr>
        <w:t>. 2024. szeptember 12. Elérés: 2024. szeptember 30. [Online]. Elérhető: https://en.wikipedia.org/w/index.php?title=Npm&amp;oldid=1245308296</w:t>
      </w:r>
    </w:p>
    <w:p w14:paraId="6BD16132" w14:textId="77777777" w:rsidR="005C7C24" w:rsidRPr="005C7C24" w:rsidRDefault="005C7C24" w:rsidP="005C7C24">
      <w:pPr>
        <w:pStyle w:val="Irodalomjegyzk"/>
        <w:rPr>
          <w:rFonts w:cs="Times New Roman"/>
        </w:rPr>
      </w:pPr>
      <w:r w:rsidRPr="005C7C24">
        <w:rPr>
          <w:rFonts w:cs="Times New Roman"/>
        </w:rPr>
        <w:t>[36]</w:t>
      </w:r>
      <w:r w:rsidRPr="005C7C24">
        <w:rPr>
          <w:rFonts w:cs="Times New Roman"/>
        </w:rPr>
        <w:tab/>
        <w:t>„About npm | npm Docs”. Elérés: 2024. szeptember 30. [Online]. Elérhető: https://docs.npmjs.com/about-npm</w:t>
      </w:r>
    </w:p>
    <w:p w14:paraId="5A8A9F31" w14:textId="77777777" w:rsidR="005C7C24" w:rsidRPr="005C7C24" w:rsidRDefault="005C7C24" w:rsidP="005C7C24">
      <w:pPr>
        <w:pStyle w:val="Irodalomjegyzk"/>
        <w:rPr>
          <w:rFonts w:cs="Times New Roman"/>
        </w:rPr>
      </w:pPr>
      <w:r w:rsidRPr="005C7C24">
        <w:rPr>
          <w:rFonts w:cs="Times New Roman"/>
        </w:rPr>
        <w:t>[37]</w:t>
      </w:r>
      <w:r w:rsidRPr="005C7C24">
        <w:rPr>
          <w:rFonts w:cs="Times New Roman"/>
        </w:rPr>
        <w:tab/>
        <w:t>A. Janes, „Why WebStorm is the most productive IDE for JavaScript development”, Medium. Elérés: 2024. szeptember 30. [Online]. Elérhető: https://aaron-janes.medium.com/why-webstorm-is-the-most-productive-ide-for-javascript-development-3223918b197a</w:t>
      </w:r>
    </w:p>
    <w:p w14:paraId="130A0786" w14:textId="77777777" w:rsidR="005C7C24" w:rsidRPr="005C7C24" w:rsidRDefault="005C7C24" w:rsidP="005C7C24">
      <w:pPr>
        <w:pStyle w:val="Irodalomjegyzk"/>
        <w:rPr>
          <w:rFonts w:cs="Times New Roman"/>
        </w:rPr>
      </w:pPr>
      <w:r w:rsidRPr="005C7C24">
        <w:rPr>
          <w:rFonts w:cs="Times New Roman"/>
        </w:rPr>
        <w:t>[38]</w:t>
      </w:r>
      <w:r w:rsidRPr="005C7C24">
        <w:rPr>
          <w:rFonts w:cs="Times New Roman"/>
        </w:rPr>
        <w:tab/>
        <w:t>„WebStorm: The JavaScript and TypeScript IDE, by JetBrains”, JetBrains. Elérés: 2024. szeptember 30. [Online]. Elérhető: https://www.jetbrains.com/webstorm/</w:t>
      </w:r>
    </w:p>
    <w:p w14:paraId="02CF68AA" w14:textId="77777777" w:rsidR="005C7C24" w:rsidRPr="005C7C24" w:rsidRDefault="005C7C24" w:rsidP="005C7C24">
      <w:pPr>
        <w:pStyle w:val="Irodalomjegyzk"/>
        <w:rPr>
          <w:rFonts w:cs="Times New Roman"/>
        </w:rPr>
      </w:pPr>
      <w:r w:rsidRPr="005C7C24">
        <w:rPr>
          <w:rFonts w:cs="Times New Roman"/>
        </w:rPr>
        <w:t>[39]</w:t>
      </w:r>
      <w:r w:rsidRPr="005C7C24">
        <w:rPr>
          <w:rFonts w:cs="Times New Roman"/>
        </w:rPr>
        <w:tab/>
      </w:r>
      <w:r w:rsidRPr="005C7C24">
        <w:rPr>
          <w:rFonts w:cs="Times New Roman"/>
          <w:i/>
          <w:iCs/>
        </w:rPr>
        <w:t>microsoft/vscode</w:t>
      </w:r>
      <w:r w:rsidRPr="005C7C24">
        <w:rPr>
          <w:rFonts w:cs="Times New Roman"/>
        </w:rPr>
        <w:t>. (2024. szeptember 30.). TypeScript. Microsoft. Elérés: 2024. szeptember 30. [Online]. Elérhető: https://github.com/microsoft/vscode</w:t>
      </w:r>
    </w:p>
    <w:p w14:paraId="69EEF216" w14:textId="77777777" w:rsidR="005C7C24" w:rsidRPr="005C7C24" w:rsidRDefault="005C7C24" w:rsidP="005C7C24">
      <w:pPr>
        <w:pStyle w:val="Irodalomjegyzk"/>
        <w:rPr>
          <w:rFonts w:cs="Times New Roman"/>
        </w:rPr>
      </w:pPr>
      <w:r w:rsidRPr="005C7C24">
        <w:rPr>
          <w:rFonts w:cs="Times New Roman"/>
        </w:rPr>
        <w:t>[40]</w:t>
      </w:r>
      <w:r w:rsidRPr="005C7C24">
        <w:rPr>
          <w:rFonts w:cs="Times New Roman"/>
        </w:rPr>
        <w:tab/>
        <w:t>„How to Fix Issues With CSS Position Sticky Not Working”, DEV Community. Elérés: 2024. november 12. [Online]. Elérhető: https://dev.to/robmarshall/how-to-fix-issues-with-css-position-sticky-not-working-4a18</w:t>
      </w:r>
    </w:p>
    <w:p w14:paraId="0ECA15E8" w14:textId="77777777" w:rsidR="005C7C24" w:rsidRPr="005C7C24" w:rsidRDefault="005C7C24" w:rsidP="005C7C24">
      <w:pPr>
        <w:pStyle w:val="Irodalomjegyzk"/>
        <w:rPr>
          <w:rFonts w:cs="Times New Roman"/>
        </w:rPr>
      </w:pPr>
      <w:r w:rsidRPr="005C7C24">
        <w:rPr>
          <w:rFonts w:cs="Times New Roman"/>
        </w:rPr>
        <w:lastRenderedPageBreak/>
        <w:t>[41]</w:t>
      </w:r>
      <w:r w:rsidRPr="005C7C24">
        <w:rPr>
          <w:rFonts w:cs="Times New Roman"/>
        </w:rPr>
        <w:tab/>
        <w:t>„RxJS”. Elérés: 2024. november 25. [Online]. Elérhető: https://rxjs.dev/</w:t>
      </w:r>
    </w:p>
    <w:p w14:paraId="79B71C93" w14:textId="77777777" w:rsidR="005C7C24" w:rsidRPr="005C7C24" w:rsidRDefault="005C7C24" w:rsidP="005C7C24">
      <w:pPr>
        <w:pStyle w:val="Irodalomjegyzk"/>
        <w:rPr>
          <w:rFonts w:cs="Times New Roman"/>
        </w:rPr>
      </w:pPr>
      <w:r w:rsidRPr="005C7C24">
        <w:rPr>
          <w:rFonts w:cs="Times New Roman"/>
        </w:rPr>
        <w:t>[42]</w:t>
      </w:r>
      <w:r w:rsidRPr="005C7C24">
        <w:rPr>
          <w:rFonts w:cs="Times New Roman"/>
        </w:rPr>
        <w:tab/>
        <w:t>„RxJS - Observable”. Elérés: 2024. november 25. [Online]. Elérhető: https://rxjs.dev/guide/observable</w:t>
      </w:r>
    </w:p>
    <w:p w14:paraId="00D0358F" w14:textId="77777777" w:rsidR="005C7C24" w:rsidRPr="005C7C24" w:rsidRDefault="005C7C24" w:rsidP="005C7C24">
      <w:pPr>
        <w:pStyle w:val="Irodalomjegyzk"/>
        <w:rPr>
          <w:rFonts w:cs="Times New Roman"/>
        </w:rPr>
      </w:pPr>
      <w:r w:rsidRPr="005C7C24">
        <w:rPr>
          <w:rFonts w:cs="Times New Roman"/>
        </w:rPr>
        <w:t>[43]</w:t>
      </w:r>
      <w:r w:rsidRPr="005C7C24">
        <w:rPr>
          <w:rFonts w:cs="Times New Roman"/>
        </w:rPr>
        <w:tab/>
        <w:t>„Send email directly from your code”, EmailJS. Elérés: 2024. november 25. [Online]. Elérhető: https://www.emailjs.com/</w:t>
      </w:r>
    </w:p>
    <w:p w14:paraId="4EA34FB1" w14:textId="77777777" w:rsidR="005C7C24" w:rsidRPr="005C7C24" w:rsidRDefault="005C7C24" w:rsidP="005C7C24">
      <w:pPr>
        <w:pStyle w:val="Irodalomjegyzk"/>
        <w:rPr>
          <w:rFonts w:cs="Times New Roman"/>
        </w:rPr>
      </w:pPr>
      <w:r w:rsidRPr="005C7C24">
        <w:rPr>
          <w:rFonts w:cs="Times New Roman"/>
        </w:rPr>
        <w:t>[44]</w:t>
      </w:r>
      <w:r w:rsidRPr="005C7C24">
        <w:rPr>
          <w:rFonts w:cs="Times New Roman"/>
        </w:rPr>
        <w:tab/>
        <w:t>U. Inc, „Appointment Reminder email Template | Unlayer”. Elérés: 2024. november 25. [Online]. Elérhető: https://unlayer.com/templates/appointment-reminder</w:t>
      </w:r>
    </w:p>
    <w:p w14:paraId="7AD0B4CB" w14:textId="094BC941" w:rsidR="001F5A9A" w:rsidRPr="000713E8" w:rsidRDefault="00DF6B64" w:rsidP="000713E8">
      <w:r>
        <w:fldChar w:fldCharType="end"/>
      </w: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pPr>
      <w:bookmarkStart w:id="189" w:name="_Toc182311786"/>
      <w:r>
        <w:lastRenderedPageBreak/>
        <w:t>Ábrajegyzék</w:t>
      </w:r>
      <w:bookmarkEnd w:id="189"/>
    </w:p>
    <w:p w14:paraId="4D1DBEDB" w14:textId="492F5E31" w:rsidR="006A10BB"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82311722" w:history="1">
        <w:r w:rsidR="006A10BB" w:rsidRPr="008C4E08">
          <w:rPr>
            <w:rStyle w:val="Hiperhivatkozs"/>
            <w:noProof/>
          </w:rPr>
          <w:t xml:space="preserve">1. ábra: A Google Calendar felülete </w:t>
        </w:r>
        <w:r w:rsidR="006A10BB" w:rsidRPr="008C4E08">
          <w:rPr>
            <w:rStyle w:val="Hiperhivatkozs"/>
            <w:rFonts w:cs="Times New Roman"/>
            <w:noProof/>
          </w:rPr>
          <w:t>[1]</w:t>
        </w:r>
        <w:r w:rsidR="006A10BB">
          <w:rPr>
            <w:noProof/>
            <w:webHidden/>
          </w:rPr>
          <w:tab/>
        </w:r>
        <w:r w:rsidR="006A10BB">
          <w:rPr>
            <w:noProof/>
            <w:webHidden/>
          </w:rPr>
          <w:fldChar w:fldCharType="begin"/>
        </w:r>
        <w:r w:rsidR="006A10BB">
          <w:rPr>
            <w:noProof/>
            <w:webHidden/>
          </w:rPr>
          <w:instrText xml:space="preserve"> PAGEREF _Toc182311722 \h </w:instrText>
        </w:r>
        <w:r w:rsidR="006A10BB">
          <w:rPr>
            <w:noProof/>
            <w:webHidden/>
          </w:rPr>
        </w:r>
        <w:r w:rsidR="006A10BB">
          <w:rPr>
            <w:noProof/>
            <w:webHidden/>
          </w:rPr>
          <w:fldChar w:fldCharType="separate"/>
        </w:r>
        <w:r w:rsidR="006A10BB">
          <w:rPr>
            <w:noProof/>
            <w:webHidden/>
          </w:rPr>
          <w:t>4</w:t>
        </w:r>
        <w:r w:rsidR="006A10BB">
          <w:rPr>
            <w:noProof/>
            <w:webHidden/>
          </w:rPr>
          <w:fldChar w:fldCharType="end"/>
        </w:r>
      </w:hyperlink>
    </w:p>
    <w:p w14:paraId="092FC7E1" w14:textId="31B0021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3" w:history="1">
        <w:r w:rsidRPr="008C4E08">
          <w:rPr>
            <w:rStyle w:val="Hiperhivatkozs"/>
            <w:noProof/>
          </w:rPr>
          <w:t xml:space="preserve">2. ábra: Mike Samuel, a Google Calendar atyja </w:t>
        </w:r>
        <w:r w:rsidRPr="008C4E08">
          <w:rPr>
            <w:rStyle w:val="Hiperhivatkozs"/>
            <w:rFonts w:cs="Times New Roman"/>
            <w:noProof/>
          </w:rPr>
          <w:t>[3]</w:t>
        </w:r>
        <w:r>
          <w:rPr>
            <w:noProof/>
            <w:webHidden/>
          </w:rPr>
          <w:tab/>
        </w:r>
        <w:r>
          <w:rPr>
            <w:noProof/>
            <w:webHidden/>
          </w:rPr>
          <w:fldChar w:fldCharType="begin"/>
        </w:r>
        <w:r>
          <w:rPr>
            <w:noProof/>
            <w:webHidden/>
          </w:rPr>
          <w:instrText xml:space="preserve"> PAGEREF _Toc182311723 \h </w:instrText>
        </w:r>
        <w:r>
          <w:rPr>
            <w:noProof/>
            <w:webHidden/>
          </w:rPr>
        </w:r>
        <w:r>
          <w:rPr>
            <w:noProof/>
            <w:webHidden/>
          </w:rPr>
          <w:fldChar w:fldCharType="separate"/>
        </w:r>
        <w:r>
          <w:rPr>
            <w:noProof/>
            <w:webHidden/>
          </w:rPr>
          <w:t>5</w:t>
        </w:r>
        <w:r>
          <w:rPr>
            <w:noProof/>
            <w:webHidden/>
          </w:rPr>
          <w:fldChar w:fldCharType="end"/>
        </w:r>
      </w:hyperlink>
    </w:p>
    <w:p w14:paraId="0913C0EF" w14:textId="265D0E5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4" w:history="1">
        <w:r w:rsidRPr="008C4E08">
          <w:rPr>
            <w:rStyle w:val="Hiperhivatkozs"/>
            <w:noProof/>
          </w:rPr>
          <w:t xml:space="preserve">3. ábra: Az Outlook Calendar felülete </w:t>
        </w:r>
        <w:r w:rsidRPr="008C4E08">
          <w:rPr>
            <w:rStyle w:val="Hiperhivatkozs"/>
            <w:rFonts w:cs="Times New Roman"/>
            <w:noProof/>
          </w:rPr>
          <w:t>[5]</w:t>
        </w:r>
        <w:r>
          <w:rPr>
            <w:noProof/>
            <w:webHidden/>
          </w:rPr>
          <w:tab/>
        </w:r>
        <w:r>
          <w:rPr>
            <w:noProof/>
            <w:webHidden/>
          </w:rPr>
          <w:fldChar w:fldCharType="begin"/>
        </w:r>
        <w:r>
          <w:rPr>
            <w:noProof/>
            <w:webHidden/>
          </w:rPr>
          <w:instrText xml:space="preserve"> PAGEREF _Toc182311724 \h </w:instrText>
        </w:r>
        <w:r>
          <w:rPr>
            <w:noProof/>
            <w:webHidden/>
          </w:rPr>
        </w:r>
        <w:r>
          <w:rPr>
            <w:noProof/>
            <w:webHidden/>
          </w:rPr>
          <w:fldChar w:fldCharType="separate"/>
        </w:r>
        <w:r>
          <w:rPr>
            <w:noProof/>
            <w:webHidden/>
          </w:rPr>
          <w:t>7</w:t>
        </w:r>
        <w:r>
          <w:rPr>
            <w:noProof/>
            <w:webHidden/>
          </w:rPr>
          <w:fldChar w:fldCharType="end"/>
        </w:r>
      </w:hyperlink>
    </w:p>
    <w:p w14:paraId="55DD3B28" w14:textId="6832C39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5" w:history="1">
        <w:r w:rsidRPr="008C4E08">
          <w:rPr>
            <w:rStyle w:val="Hiperhivatkozs"/>
            <w:noProof/>
          </w:rPr>
          <w:t xml:space="preserve">4. ábra: Az Apple calendar felülete </w:t>
        </w:r>
        <w:r w:rsidRPr="008C4E08">
          <w:rPr>
            <w:rStyle w:val="Hiperhivatkozs"/>
            <w:rFonts w:cs="Times New Roman"/>
            <w:noProof/>
          </w:rPr>
          <w:t>[10]</w:t>
        </w:r>
        <w:r>
          <w:rPr>
            <w:noProof/>
            <w:webHidden/>
          </w:rPr>
          <w:tab/>
        </w:r>
        <w:r>
          <w:rPr>
            <w:noProof/>
            <w:webHidden/>
          </w:rPr>
          <w:fldChar w:fldCharType="begin"/>
        </w:r>
        <w:r>
          <w:rPr>
            <w:noProof/>
            <w:webHidden/>
          </w:rPr>
          <w:instrText xml:space="preserve"> PAGEREF _Toc182311725 \h </w:instrText>
        </w:r>
        <w:r>
          <w:rPr>
            <w:noProof/>
            <w:webHidden/>
          </w:rPr>
        </w:r>
        <w:r>
          <w:rPr>
            <w:noProof/>
            <w:webHidden/>
          </w:rPr>
          <w:fldChar w:fldCharType="separate"/>
        </w:r>
        <w:r>
          <w:rPr>
            <w:noProof/>
            <w:webHidden/>
          </w:rPr>
          <w:t>9</w:t>
        </w:r>
        <w:r>
          <w:rPr>
            <w:noProof/>
            <w:webHidden/>
          </w:rPr>
          <w:fldChar w:fldCharType="end"/>
        </w:r>
      </w:hyperlink>
    </w:p>
    <w:p w14:paraId="23335F6D" w14:textId="00BC1103"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6" w:history="1">
        <w:r w:rsidRPr="008C4E08">
          <w:rPr>
            <w:rStyle w:val="Hiperhivatkozs"/>
            <w:noProof/>
          </w:rPr>
          <w:t xml:space="preserve">5. ábra: A Yahoo Calendar felülete </w:t>
        </w:r>
        <w:r w:rsidRPr="008C4E08">
          <w:rPr>
            <w:rStyle w:val="Hiperhivatkozs"/>
            <w:rFonts w:cs="Times New Roman"/>
            <w:noProof/>
          </w:rPr>
          <w:t>[11]</w:t>
        </w:r>
        <w:r>
          <w:rPr>
            <w:noProof/>
            <w:webHidden/>
          </w:rPr>
          <w:tab/>
        </w:r>
        <w:r>
          <w:rPr>
            <w:noProof/>
            <w:webHidden/>
          </w:rPr>
          <w:fldChar w:fldCharType="begin"/>
        </w:r>
        <w:r>
          <w:rPr>
            <w:noProof/>
            <w:webHidden/>
          </w:rPr>
          <w:instrText xml:space="preserve"> PAGEREF _Toc182311726 \h </w:instrText>
        </w:r>
        <w:r>
          <w:rPr>
            <w:noProof/>
            <w:webHidden/>
          </w:rPr>
        </w:r>
        <w:r>
          <w:rPr>
            <w:noProof/>
            <w:webHidden/>
          </w:rPr>
          <w:fldChar w:fldCharType="separate"/>
        </w:r>
        <w:r>
          <w:rPr>
            <w:noProof/>
            <w:webHidden/>
          </w:rPr>
          <w:t>10</w:t>
        </w:r>
        <w:r>
          <w:rPr>
            <w:noProof/>
            <w:webHidden/>
          </w:rPr>
          <w:fldChar w:fldCharType="end"/>
        </w:r>
      </w:hyperlink>
    </w:p>
    <w:p w14:paraId="04E08FAD" w14:textId="57E35F4B"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7" w:history="1">
        <w:r w:rsidRPr="008C4E08">
          <w:rPr>
            <w:rStyle w:val="Hiperhivatkozs"/>
            <w:noProof/>
          </w:rPr>
          <w:t xml:space="preserve">6. ábra: A Calendly felülete </w:t>
        </w:r>
        <w:r w:rsidRPr="008C4E08">
          <w:rPr>
            <w:rStyle w:val="Hiperhivatkozs"/>
            <w:rFonts w:cs="Times New Roman"/>
            <w:noProof/>
          </w:rPr>
          <w:t>[12]</w:t>
        </w:r>
        <w:r>
          <w:rPr>
            <w:noProof/>
            <w:webHidden/>
          </w:rPr>
          <w:tab/>
        </w:r>
        <w:r>
          <w:rPr>
            <w:noProof/>
            <w:webHidden/>
          </w:rPr>
          <w:fldChar w:fldCharType="begin"/>
        </w:r>
        <w:r>
          <w:rPr>
            <w:noProof/>
            <w:webHidden/>
          </w:rPr>
          <w:instrText xml:space="preserve"> PAGEREF _Toc182311727 \h </w:instrText>
        </w:r>
        <w:r>
          <w:rPr>
            <w:noProof/>
            <w:webHidden/>
          </w:rPr>
        </w:r>
        <w:r>
          <w:rPr>
            <w:noProof/>
            <w:webHidden/>
          </w:rPr>
          <w:fldChar w:fldCharType="separate"/>
        </w:r>
        <w:r>
          <w:rPr>
            <w:noProof/>
            <w:webHidden/>
          </w:rPr>
          <w:t>10</w:t>
        </w:r>
        <w:r>
          <w:rPr>
            <w:noProof/>
            <w:webHidden/>
          </w:rPr>
          <w:fldChar w:fldCharType="end"/>
        </w:r>
      </w:hyperlink>
    </w:p>
    <w:p w14:paraId="35F4805E" w14:textId="52822A3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8" w:history="1">
        <w:r w:rsidRPr="008C4E08">
          <w:rPr>
            <w:rStyle w:val="Hiperhivatkozs"/>
            <w:noProof/>
          </w:rPr>
          <w:t xml:space="preserve">7. ábra: A Zoho Calendar felülete </w:t>
        </w:r>
        <w:r w:rsidRPr="008C4E08">
          <w:rPr>
            <w:rStyle w:val="Hiperhivatkozs"/>
            <w:rFonts w:cs="Times New Roman"/>
            <w:noProof/>
          </w:rPr>
          <w:t>[13]</w:t>
        </w:r>
        <w:r>
          <w:rPr>
            <w:noProof/>
            <w:webHidden/>
          </w:rPr>
          <w:tab/>
        </w:r>
        <w:r>
          <w:rPr>
            <w:noProof/>
            <w:webHidden/>
          </w:rPr>
          <w:fldChar w:fldCharType="begin"/>
        </w:r>
        <w:r>
          <w:rPr>
            <w:noProof/>
            <w:webHidden/>
          </w:rPr>
          <w:instrText xml:space="preserve"> PAGEREF _Toc182311728 \h </w:instrText>
        </w:r>
        <w:r>
          <w:rPr>
            <w:noProof/>
            <w:webHidden/>
          </w:rPr>
        </w:r>
        <w:r>
          <w:rPr>
            <w:noProof/>
            <w:webHidden/>
          </w:rPr>
          <w:fldChar w:fldCharType="separate"/>
        </w:r>
        <w:r>
          <w:rPr>
            <w:noProof/>
            <w:webHidden/>
          </w:rPr>
          <w:t>11</w:t>
        </w:r>
        <w:r>
          <w:rPr>
            <w:noProof/>
            <w:webHidden/>
          </w:rPr>
          <w:fldChar w:fldCharType="end"/>
        </w:r>
      </w:hyperlink>
    </w:p>
    <w:p w14:paraId="7FED698A" w14:textId="2A666C4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9" w:history="1">
        <w:r w:rsidRPr="008C4E08">
          <w:rPr>
            <w:rStyle w:val="Hiperhivatkozs"/>
            <w:noProof/>
          </w:rPr>
          <w:t xml:space="preserve">8. ábra: HTML5 logó </w:t>
        </w:r>
        <w:r w:rsidRPr="008C4E08">
          <w:rPr>
            <w:rStyle w:val="Hiperhivatkozs"/>
            <w:rFonts w:cs="Times New Roman"/>
            <w:noProof/>
          </w:rPr>
          <w:t>[14]</w:t>
        </w:r>
        <w:r>
          <w:rPr>
            <w:noProof/>
            <w:webHidden/>
          </w:rPr>
          <w:tab/>
        </w:r>
        <w:r>
          <w:rPr>
            <w:noProof/>
            <w:webHidden/>
          </w:rPr>
          <w:fldChar w:fldCharType="begin"/>
        </w:r>
        <w:r>
          <w:rPr>
            <w:noProof/>
            <w:webHidden/>
          </w:rPr>
          <w:instrText xml:space="preserve"> PAGEREF _Toc182311729 \h </w:instrText>
        </w:r>
        <w:r>
          <w:rPr>
            <w:noProof/>
            <w:webHidden/>
          </w:rPr>
        </w:r>
        <w:r>
          <w:rPr>
            <w:noProof/>
            <w:webHidden/>
          </w:rPr>
          <w:fldChar w:fldCharType="separate"/>
        </w:r>
        <w:r>
          <w:rPr>
            <w:noProof/>
            <w:webHidden/>
          </w:rPr>
          <w:t>14</w:t>
        </w:r>
        <w:r>
          <w:rPr>
            <w:noProof/>
            <w:webHidden/>
          </w:rPr>
          <w:fldChar w:fldCharType="end"/>
        </w:r>
      </w:hyperlink>
    </w:p>
    <w:p w14:paraId="51F6D9B4" w14:textId="30E4CF39"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0" w:history="1">
        <w:r w:rsidRPr="008C4E08">
          <w:rPr>
            <w:rStyle w:val="Hiperhivatkozs"/>
            <w:noProof/>
          </w:rPr>
          <w:t>9. ábra: Példa HTML kódra (saját)</w:t>
        </w:r>
        <w:r>
          <w:rPr>
            <w:noProof/>
            <w:webHidden/>
          </w:rPr>
          <w:tab/>
        </w:r>
        <w:r>
          <w:rPr>
            <w:noProof/>
            <w:webHidden/>
          </w:rPr>
          <w:fldChar w:fldCharType="begin"/>
        </w:r>
        <w:r>
          <w:rPr>
            <w:noProof/>
            <w:webHidden/>
          </w:rPr>
          <w:instrText xml:space="preserve"> PAGEREF _Toc182311730 \h </w:instrText>
        </w:r>
        <w:r>
          <w:rPr>
            <w:noProof/>
            <w:webHidden/>
          </w:rPr>
        </w:r>
        <w:r>
          <w:rPr>
            <w:noProof/>
            <w:webHidden/>
          </w:rPr>
          <w:fldChar w:fldCharType="separate"/>
        </w:r>
        <w:r>
          <w:rPr>
            <w:noProof/>
            <w:webHidden/>
          </w:rPr>
          <w:t>15</w:t>
        </w:r>
        <w:r>
          <w:rPr>
            <w:noProof/>
            <w:webHidden/>
          </w:rPr>
          <w:fldChar w:fldCharType="end"/>
        </w:r>
      </w:hyperlink>
    </w:p>
    <w:p w14:paraId="060AB0ED" w14:textId="76F6590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1" w:history="1">
        <w:r w:rsidRPr="008C4E08">
          <w:rPr>
            <w:rStyle w:val="Hiperhivatkozs"/>
            <w:noProof/>
          </w:rPr>
          <w:t>10. ábra: CSS3 logó [17]</w:t>
        </w:r>
        <w:r>
          <w:rPr>
            <w:noProof/>
            <w:webHidden/>
          </w:rPr>
          <w:tab/>
        </w:r>
        <w:r>
          <w:rPr>
            <w:noProof/>
            <w:webHidden/>
          </w:rPr>
          <w:fldChar w:fldCharType="begin"/>
        </w:r>
        <w:r>
          <w:rPr>
            <w:noProof/>
            <w:webHidden/>
          </w:rPr>
          <w:instrText xml:space="preserve"> PAGEREF _Toc182311731 \h </w:instrText>
        </w:r>
        <w:r>
          <w:rPr>
            <w:noProof/>
            <w:webHidden/>
          </w:rPr>
        </w:r>
        <w:r>
          <w:rPr>
            <w:noProof/>
            <w:webHidden/>
          </w:rPr>
          <w:fldChar w:fldCharType="separate"/>
        </w:r>
        <w:r>
          <w:rPr>
            <w:noProof/>
            <w:webHidden/>
          </w:rPr>
          <w:t>16</w:t>
        </w:r>
        <w:r>
          <w:rPr>
            <w:noProof/>
            <w:webHidden/>
          </w:rPr>
          <w:fldChar w:fldCharType="end"/>
        </w:r>
      </w:hyperlink>
    </w:p>
    <w:p w14:paraId="6332221A" w14:textId="6E6D921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2" w:history="1">
        <w:r w:rsidRPr="008C4E08">
          <w:rPr>
            <w:rStyle w:val="Hiperhivatkozs"/>
            <w:noProof/>
          </w:rPr>
          <w:t>11. ábra: Példa CSS kódra (saját)</w:t>
        </w:r>
        <w:r>
          <w:rPr>
            <w:noProof/>
            <w:webHidden/>
          </w:rPr>
          <w:tab/>
        </w:r>
        <w:r>
          <w:rPr>
            <w:noProof/>
            <w:webHidden/>
          </w:rPr>
          <w:fldChar w:fldCharType="begin"/>
        </w:r>
        <w:r>
          <w:rPr>
            <w:noProof/>
            <w:webHidden/>
          </w:rPr>
          <w:instrText xml:space="preserve"> PAGEREF _Toc182311732 \h </w:instrText>
        </w:r>
        <w:r>
          <w:rPr>
            <w:noProof/>
            <w:webHidden/>
          </w:rPr>
        </w:r>
        <w:r>
          <w:rPr>
            <w:noProof/>
            <w:webHidden/>
          </w:rPr>
          <w:fldChar w:fldCharType="separate"/>
        </w:r>
        <w:r>
          <w:rPr>
            <w:noProof/>
            <w:webHidden/>
          </w:rPr>
          <w:t>17</w:t>
        </w:r>
        <w:r>
          <w:rPr>
            <w:noProof/>
            <w:webHidden/>
          </w:rPr>
          <w:fldChar w:fldCharType="end"/>
        </w:r>
      </w:hyperlink>
    </w:p>
    <w:p w14:paraId="15532D85" w14:textId="56728F7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3" w:history="1">
        <w:r w:rsidRPr="008C4E08">
          <w:rPr>
            <w:rStyle w:val="Hiperhivatkozs"/>
            <w:noProof/>
          </w:rPr>
          <w:t>12. ábra: SASS logó [22]</w:t>
        </w:r>
        <w:r>
          <w:rPr>
            <w:noProof/>
            <w:webHidden/>
          </w:rPr>
          <w:tab/>
        </w:r>
        <w:r>
          <w:rPr>
            <w:noProof/>
            <w:webHidden/>
          </w:rPr>
          <w:fldChar w:fldCharType="begin"/>
        </w:r>
        <w:r>
          <w:rPr>
            <w:noProof/>
            <w:webHidden/>
          </w:rPr>
          <w:instrText xml:space="preserve"> PAGEREF _Toc182311733 \h </w:instrText>
        </w:r>
        <w:r>
          <w:rPr>
            <w:noProof/>
            <w:webHidden/>
          </w:rPr>
        </w:r>
        <w:r>
          <w:rPr>
            <w:noProof/>
            <w:webHidden/>
          </w:rPr>
          <w:fldChar w:fldCharType="separate"/>
        </w:r>
        <w:r>
          <w:rPr>
            <w:noProof/>
            <w:webHidden/>
          </w:rPr>
          <w:t>17</w:t>
        </w:r>
        <w:r>
          <w:rPr>
            <w:noProof/>
            <w:webHidden/>
          </w:rPr>
          <w:fldChar w:fldCharType="end"/>
        </w:r>
      </w:hyperlink>
    </w:p>
    <w:p w14:paraId="3305F446" w14:textId="306A7CA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4" w:history="1">
        <w:r w:rsidRPr="008C4E08">
          <w:rPr>
            <w:rStyle w:val="Hiperhivatkozs"/>
            <w:noProof/>
          </w:rPr>
          <w:t xml:space="preserve">13. ábra: SCSS szelektor öröklődés </w:t>
        </w:r>
        <w:r w:rsidRPr="008C4E08">
          <w:rPr>
            <w:rStyle w:val="Hiperhivatkozs"/>
            <w:rFonts w:cs="Times New Roman"/>
            <w:noProof/>
          </w:rPr>
          <w:t>[20]</w:t>
        </w:r>
        <w:r>
          <w:rPr>
            <w:noProof/>
            <w:webHidden/>
          </w:rPr>
          <w:tab/>
        </w:r>
        <w:r>
          <w:rPr>
            <w:noProof/>
            <w:webHidden/>
          </w:rPr>
          <w:fldChar w:fldCharType="begin"/>
        </w:r>
        <w:r>
          <w:rPr>
            <w:noProof/>
            <w:webHidden/>
          </w:rPr>
          <w:instrText xml:space="preserve"> PAGEREF _Toc182311734 \h </w:instrText>
        </w:r>
        <w:r>
          <w:rPr>
            <w:noProof/>
            <w:webHidden/>
          </w:rPr>
        </w:r>
        <w:r>
          <w:rPr>
            <w:noProof/>
            <w:webHidden/>
          </w:rPr>
          <w:fldChar w:fldCharType="separate"/>
        </w:r>
        <w:r>
          <w:rPr>
            <w:noProof/>
            <w:webHidden/>
          </w:rPr>
          <w:t>18</w:t>
        </w:r>
        <w:r>
          <w:rPr>
            <w:noProof/>
            <w:webHidden/>
          </w:rPr>
          <w:fldChar w:fldCharType="end"/>
        </w:r>
      </w:hyperlink>
    </w:p>
    <w:p w14:paraId="0678FAAC" w14:textId="1B8BAFD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5" w:history="1">
        <w:r w:rsidRPr="008C4E08">
          <w:rPr>
            <w:rStyle w:val="Hiperhivatkozs"/>
            <w:noProof/>
          </w:rPr>
          <w:t>14. ábra: A mixin és az include [21]</w:t>
        </w:r>
        <w:r>
          <w:rPr>
            <w:noProof/>
            <w:webHidden/>
          </w:rPr>
          <w:tab/>
        </w:r>
        <w:r>
          <w:rPr>
            <w:noProof/>
            <w:webHidden/>
          </w:rPr>
          <w:fldChar w:fldCharType="begin"/>
        </w:r>
        <w:r>
          <w:rPr>
            <w:noProof/>
            <w:webHidden/>
          </w:rPr>
          <w:instrText xml:space="preserve"> PAGEREF _Toc182311735 \h </w:instrText>
        </w:r>
        <w:r>
          <w:rPr>
            <w:noProof/>
            <w:webHidden/>
          </w:rPr>
        </w:r>
        <w:r>
          <w:rPr>
            <w:noProof/>
            <w:webHidden/>
          </w:rPr>
          <w:fldChar w:fldCharType="separate"/>
        </w:r>
        <w:r>
          <w:rPr>
            <w:noProof/>
            <w:webHidden/>
          </w:rPr>
          <w:t>18</w:t>
        </w:r>
        <w:r>
          <w:rPr>
            <w:noProof/>
            <w:webHidden/>
          </w:rPr>
          <w:fldChar w:fldCharType="end"/>
        </w:r>
      </w:hyperlink>
    </w:p>
    <w:p w14:paraId="6A3558C5" w14:textId="4DBD90C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6" w:history="1">
        <w:r w:rsidRPr="008C4E08">
          <w:rPr>
            <w:rStyle w:val="Hiperhivatkozs"/>
            <w:noProof/>
          </w:rPr>
          <w:t xml:space="preserve">15. ábra: Példa az SCSS és a CSS szintaxis közötti különbségre </w:t>
        </w:r>
        <w:r w:rsidRPr="008C4E08">
          <w:rPr>
            <w:rStyle w:val="Hiperhivatkozs"/>
            <w:rFonts w:cs="Times New Roman"/>
            <w:noProof/>
          </w:rPr>
          <w:t>[23]</w:t>
        </w:r>
        <w:r>
          <w:rPr>
            <w:noProof/>
            <w:webHidden/>
          </w:rPr>
          <w:tab/>
        </w:r>
        <w:r>
          <w:rPr>
            <w:noProof/>
            <w:webHidden/>
          </w:rPr>
          <w:fldChar w:fldCharType="begin"/>
        </w:r>
        <w:r>
          <w:rPr>
            <w:noProof/>
            <w:webHidden/>
          </w:rPr>
          <w:instrText xml:space="preserve"> PAGEREF _Toc182311736 \h </w:instrText>
        </w:r>
        <w:r>
          <w:rPr>
            <w:noProof/>
            <w:webHidden/>
          </w:rPr>
        </w:r>
        <w:r>
          <w:rPr>
            <w:noProof/>
            <w:webHidden/>
          </w:rPr>
          <w:fldChar w:fldCharType="separate"/>
        </w:r>
        <w:r>
          <w:rPr>
            <w:noProof/>
            <w:webHidden/>
          </w:rPr>
          <w:t>19</w:t>
        </w:r>
        <w:r>
          <w:rPr>
            <w:noProof/>
            <w:webHidden/>
          </w:rPr>
          <w:fldChar w:fldCharType="end"/>
        </w:r>
      </w:hyperlink>
    </w:p>
    <w:p w14:paraId="1B9B77ED" w14:textId="06BA0F6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7" w:history="1">
        <w:r w:rsidRPr="008C4E08">
          <w:rPr>
            <w:rStyle w:val="Hiperhivatkozs"/>
            <w:noProof/>
          </w:rPr>
          <w:t xml:space="preserve">16. ábra: A 12. ábrán látható példa alap SASS szintaxissal </w:t>
        </w:r>
        <w:r w:rsidRPr="008C4E08">
          <w:rPr>
            <w:rStyle w:val="Hiperhivatkozs"/>
            <w:rFonts w:cs="Times New Roman"/>
            <w:noProof/>
          </w:rPr>
          <w:t>[23]</w:t>
        </w:r>
        <w:r>
          <w:rPr>
            <w:noProof/>
            <w:webHidden/>
          </w:rPr>
          <w:tab/>
        </w:r>
        <w:r>
          <w:rPr>
            <w:noProof/>
            <w:webHidden/>
          </w:rPr>
          <w:fldChar w:fldCharType="begin"/>
        </w:r>
        <w:r>
          <w:rPr>
            <w:noProof/>
            <w:webHidden/>
          </w:rPr>
          <w:instrText xml:space="preserve"> PAGEREF _Toc182311737 \h </w:instrText>
        </w:r>
        <w:r>
          <w:rPr>
            <w:noProof/>
            <w:webHidden/>
          </w:rPr>
        </w:r>
        <w:r>
          <w:rPr>
            <w:noProof/>
            <w:webHidden/>
          </w:rPr>
          <w:fldChar w:fldCharType="separate"/>
        </w:r>
        <w:r>
          <w:rPr>
            <w:noProof/>
            <w:webHidden/>
          </w:rPr>
          <w:t>19</w:t>
        </w:r>
        <w:r>
          <w:rPr>
            <w:noProof/>
            <w:webHidden/>
          </w:rPr>
          <w:fldChar w:fldCharType="end"/>
        </w:r>
      </w:hyperlink>
    </w:p>
    <w:p w14:paraId="36548A54" w14:textId="37DFFA9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8" w:history="1">
        <w:r w:rsidRPr="008C4E08">
          <w:rPr>
            <w:rStyle w:val="Hiperhivatkozs"/>
            <w:noProof/>
          </w:rPr>
          <w:t>17. ábra: JavaScript logó [26]</w:t>
        </w:r>
        <w:r>
          <w:rPr>
            <w:noProof/>
            <w:webHidden/>
          </w:rPr>
          <w:tab/>
        </w:r>
        <w:r>
          <w:rPr>
            <w:noProof/>
            <w:webHidden/>
          </w:rPr>
          <w:fldChar w:fldCharType="begin"/>
        </w:r>
        <w:r>
          <w:rPr>
            <w:noProof/>
            <w:webHidden/>
          </w:rPr>
          <w:instrText xml:space="preserve"> PAGEREF _Toc182311738 \h </w:instrText>
        </w:r>
        <w:r>
          <w:rPr>
            <w:noProof/>
            <w:webHidden/>
          </w:rPr>
        </w:r>
        <w:r>
          <w:rPr>
            <w:noProof/>
            <w:webHidden/>
          </w:rPr>
          <w:fldChar w:fldCharType="separate"/>
        </w:r>
        <w:r>
          <w:rPr>
            <w:noProof/>
            <w:webHidden/>
          </w:rPr>
          <w:t>20</w:t>
        </w:r>
        <w:r>
          <w:rPr>
            <w:noProof/>
            <w:webHidden/>
          </w:rPr>
          <w:fldChar w:fldCharType="end"/>
        </w:r>
      </w:hyperlink>
    </w:p>
    <w:p w14:paraId="644B7A13" w14:textId="24CA3E1B"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9" w:history="1">
        <w:r w:rsidRPr="008C4E08">
          <w:rPr>
            <w:rStyle w:val="Hiperhivatkozs"/>
            <w:noProof/>
          </w:rPr>
          <w:t xml:space="preserve">18. ábra: TypeScript logó </w:t>
        </w:r>
        <w:r w:rsidRPr="008C4E08">
          <w:rPr>
            <w:rStyle w:val="Hiperhivatkozs"/>
            <w:rFonts w:cs="Times New Roman"/>
            <w:noProof/>
          </w:rPr>
          <w:t>[31]</w:t>
        </w:r>
        <w:r>
          <w:rPr>
            <w:noProof/>
            <w:webHidden/>
          </w:rPr>
          <w:tab/>
        </w:r>
        <w:r>
          <w:rPr>
            <w:noProof/>
            <w:webHidden/>
          </w:rPr>
          <w:fldChar w:fldCharType="begin"/>
        </w:r>
        <w:r>
          <w:rPr>
            <w:noProof/>
            <w:webHidden/>
          </w:rPr>
          <w:instrText xml:space="preserve"> PAGEREF _Toc182311739 \h </w:instrText>
        </w:r>
        <w:r>
          <w:rPr>
            <w:noProof/>
            <w:webHidden/>
          </w:rPr>
        </w:r>
        <w:r>
          <w:rPr>
            <w:noProof/>
            <w:webHidden/>
          </w:rPr>
          <w:fldChar w:fldCharType="separate"/>
        </w:r>
        <w:r>
          <w:rPr>
            <w:noProof/>
            <w:webHidden/>
          </w:rPr>
          <w:t>22</w:t>
        </w:r>
        <w:r>
          <w:rPr>
            <w:noProof/>
            <w:webHidden/>
          </w:rPr>
          <w:fldChar w:fldCharType="end"/>
        </w:r>
      </w:hyperlink>
    </w:p>
    <w:p w14:paraId="3E9728A2" w14:textId="581607F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0" w:history="1">
        <w:r w:rsidRPr="008C4E08">
          <w:rPr>
            <w:rStyle w:val="Hiperhivatkozs"/>
            <w:noProof/>
          </w:rPr>
          <w:t>19. ábra: Angular logó [33]</w:t>
        </w:r>
        <w:r>
          <w:rPr>
            <w:noProof/>
            <w:webHidden/>
          </w:rPr>
          <w:tab/>
        </w:r>
        <w:r>
          <w:rPr>
            <w:noProof/>
            <w:webHidden/>
          </w:rPr>
          <w:fldChar w:fldCharType="begin"/>
        </w:r>
        <w:r>
          <w:rPr>
            <w:noProof/>
            <w:webHidden/>
          </w:rPr>
          <w:instrText xml:space="preserve"> PAGEREF _Toc182311740 \h </w:instrText>
        </w:r>
        <w:r>
          <w:rPr>
            <w:noProof/>
            <w:webHidden/>
          </w:rPr>
        </w:r>
        <w:r>
          <w:rPr>
            <w:noProof/>
            <w:webHidden/>
          </w:rPr>
          <w:fldChar w:fldCharType="separate"/>
        </w:r>
        <w:r>
          <w:rPr>
            <w:noProof/>
            <w:webHidden/>
          </w:rPr>
          <w:t>23</w:t>
        </w:r>
        <w:r>
          <w:rPr>
            <w:noProof/>
            <w:webHidden/>
          </w:rPr>
          <w:fldChar w:fldCharType="end"/>
        </w:r>
      </w:hyperlink>
    </w:p>
    <w:p w14:paraId="47FEA0BF" w14:textId="74B5428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1" w:history="1">
        <w:r w:rsidRPr="008C4E08">
          <w:rPr>
            <w:rStyle w:val="Hiperhivatkozs"/>
            <w:noProof/>
          </w:rPr>
          <w:t>20. ábra: npm logó [35]</w:t>
        </w:r>
        <w:r>
          <w:rPr>
            <w:noProof/>
            <w:webHidden/>
          </w:rPr>
          <w:tab/>
        </w:r>
        <w:r>
          <w:rPr>
            <w:noProof/>
            <w:webHidden/>
          </w:rPr>
          <w:fldChar w:fldCharType="begin"/>
        </w:r>
        <w:r>
          <w:rPr>
            <w:noProof/>
            <w:webHidden/>
          </w:rPr>
          <w:instrText xml:space="preserve"> PAGEREF _Toc182311741 \h </w:instrText>
        </w:r>
        <w:r>
          <w:rPr>
            <w:noProof/>
            <w:webHidden/>
          </w:rPr>
        </w:r>
        <w:r>
          <w:rPr>
            <w:noProof/>
            <w:webHidden/>
          </w:rPr>
          <w:fldChar w:fldCharType="separate"/>
        </w:r>
        <w:r>
          <w:rPr>
            <w:noProof/>
            <w:webHidden/>
          </w:rPr>
          <w:t>24</w:t>
        </w:r>
        <w:r>
          <w:rPr>
            <w:noProof/>
            <w:webHidden/>
          </w:rPr>
          <w:fldChar w:fldCharType="end"/>
        </w:r>
      </w:hyperlink>
    </w:p>
    <w:p w14:paraId="0E69ADAF" w14:textId="148B26E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2" w:history="1">
        <w:r w:rsidRPr="008C4E08">
          <w:rPr>
            <w:rStyle w:val="Hiperhivatkozs"/>
            <w:noProof/>
          </w:rPr>
          <w:t>21. ábra: WebStorm logó [37]</w:t>
        </w:r>
        <w:r>
          <w:rPr>
            <w:noProof/>
            <w:webHidden/>
          </w:rPr>
          <w:tab/>
        </w:r>
        <w:r>
          <w:rPr>
            <w:noProof/>
            <w:webHidden/>
          </w:rPr>
          <w:fldChar w:fldCharType="begin"/>
        </w:r>
        <w:r>
          <w:rPr>
            <w:noProof/>
            <w:webHidden/>
          </w:rPr>
          <w:instrText xml:space="preserve"> PAGEREF _Toc182311742 \h </w:instrText>
        </w:r>
        <w:r>
          <w:rPr>
            <w:noProof/>
            <w:webHidden/>
          </w:rPr>
        </w:r>
        <w:r>
          <w:rPr>
            <w:noProof/>
            <w:webHidden/>
          </w:rPr>
          <w:fldChar w:fldCharType="separate"/>
        </w:r>
        <w:r>
          <w:rPr>
            <w:noProof/>
            <w:webHidden/>
          </w:rPr>
          <w:t>25</w:t>
        </w:r>
        <w:r>
          <w:rPr>
            <w:noProof/>
            <w:webHidden/>
          </w:rPr>
          <w:fldChar w:fldCharType="end"/>
        </w:r>
      </w:hyperlink>
    </w:p>
    <w:p w14:paraId="0738D471" w14:textId="5645B24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3" w:history="1">
        <w:r w:rsidRPr="008C4E08">
          <w:rPr>
            <w:rStyle w:val="Hiperhivatkozs"/>
            <w:noProof/>
          </w:rPr>
          <w:t>22. ábra: WebStorm UI [38]</w:t>
        </w:r>
        <w:r>
          <w:rPr>
            <w:noProof/>
            <w:webHidden/>
          </w:rPr>
          <w:tab/>
        </w:r>
        <w:r>
          <w:rPr>
            <w:noProof/>
            <w:webHidden/>
          </w:rPr>
          <w:fldChar w:fldCharType="begin"/>
        </w:r>
        <w:r>
          <w:rPr>
            <w:noProof/>
            <w:webHidden/>
          </w:rPr>
          <w:instrText xml:space="preserve"> PAGEREF _Toc182311743 \h </w:instrText>
        </w:r>
        <w:r>
          <w:rPr>
            <w:noProof/>
            <w:webHidden/>
          </w:rPr>
        </w:r>
        <w:r>
          <w:rPr>
            <w:noProof/>
            <w:webHidden/>
          </w:rPr>
          <w:fldChar w:fldCharType="separate"/>
        </w:r>
        <w:r>
          <w:rPr>
            <w:noProof/>
            <w:webHidden/>
          </w:rPr>
          <w:t>26</w:t>
        </w:r>
        <w:r>
          <w:rPr>
            <w:noProof/>
            <w:webHidden/>
          </w:rPr>
          <w:fldChar w:fldCharType="end"/>
        </w:r>
      </w:hyperlink>
    </w:p>
    <w:p w14:paraId="2A3A9991" w14:textId="494E7F6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4" w:history="1">
        <w:r w:rsidRPr="008C4E08">
          <w:rPr>
            <w:rStyle w:val="Hiperhivatkozs"/>
            <w:noProof/>
          </w:rPr>
          <w:t>23. ábra: VSCode UI [39]</w:t>
        </w:r>
        <w:r>
          <w:rPr>
            <w:noProof/>
            <w:webHidden/>
          </w:rPr>
          <w:tab/>
        </w:r>
        <w:r>
          <w:rPr>
            <w:noProof/>
            <w:webHidden/>
          </w:rPr>
          <w:fldChar w:fldCharType="begin"/>
        </w:r>
        <w:r>
          <w:rPr>
            <w:noProof/>
            <w:webHidden/>
          </w:rPr>
          <w:instrText xml:space="preserve"> PAGEREF _Toc182311744 \h </w:instrText>
        </w:r>
        <w:r>
          <w:rPr>
            <w:noProof/>
            <w:webHidden/>
          </w:rPr>
        </w:r>
        <w:r>
          <w:rPr>
            <w:noProof/>
            <w:webHidden/>
          </w:rPr>
          <w:fldChar w:fldCharType="separate"/>
        </w:r>
        <w:r>
          <w:rPr>
            <w:noProof/>
            <w:webHidden/>
          </w:rPr>
          <w:t>26</w:t>
        </w:r>
        <w:r>
          <w:rPr>
            <w:noProof/>
            <w:webHidden/>
          </w:rPr>
          <w:fldChar w:fldCharType="end"/>
        </w:r>
      </w:hyperlink>
    </w:p>
    <w:p w14:paraId="25221117" w14:textId="6E2184C7"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5" w:history="1">
        <w:r w:rsidRPr="008C4E08">
          <w:rPr>
            <w:rStyle w:val="Hiperhivatkozs"/>
            <w:noProof/>
          </w:rPr>
          <w:t>24. ábra: Az Appointy egy nap-oszlopának kezdete (saját)</w:t>
        </w:r>
        <w:r>
          <w:rPr>
            <w:noProof/>
            <w:webHidden/>
          </w:rPr>
          <w:tab/>
        </w:r>
        <w:r>
          <w:rPr>
            <w:noProof/>
            <w:webHidden/>
          </w:rPr>
          <w:fldChar w:fldCharType="begin"/>
        </w:r>
        <w:r>
          <w:rPr>
            <w:noProof/>
            <w:webHidden/>
          </w:rPr>
          <w:instrText xml:space="preserve"> PAGEREF _Toc182311745 \h </w:instrText>
        </w:r>
        <w:r>
          <w:rPr>
            <w:noProof/>
            <w:webHidden/>
          </w:rPr>
        </w:r>
        <w:r>
          <w:rPr>
            <w:noProof/>
            <w:webHidden/>
          </w:rPr>
          <w:fldChar w:fldCharType="separate"/>
        </w:r>
        <w:r>
          <w:rPr>
            <w:noProof/>
            <w:webHidden/>
          </w:rPr>
          <w:t>27</w:t>
        </w:r>
        <w:r>
          <w:rPr>
            <w:noProof/>
            <w:webHidden/>
          </w:rPr>
          <w:fldChar w:fldCharType="end"/>
        </w:r>
      </w:hyperlink>
    </w:p>
    <w:p w14:paraId="26F668C9" w14:textId="6806921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6" w:history="1">
        <w:r w:rsidRPr="008C4E08">
          <w:rPr>
            <w:rStyle w:val="Hiperhivatkozs"/>
            <w:noProof/>
          </w:rPr>
          <w:t>25. ábra: Az Appoiny időskálával bővített felülete (saját)</w:t>
        </w:r>
        <w:r>
          <w:rPr>
            <w:noProof/>
            <w:webHidden/>
          </w:rPr>
          <w:tab/>
        </w:r>
        <w:r>
          <w:rPr>
            <w:noProof/>
            <w:webHidden/>
          </w:rPr>
          <w:fldChar w:fldCharType="begin"/>
        </w:r>
        <w:r>
          <w:rPr>
            <w:noProof/>
            <w:webHidden/>
          </w:rPr>
          <w:instrText xml:space="preserve"> PAGEREF _Toc182311746 \h </w:instrText>
        </w:r>
        <w:r>
          <w:rPr>
            <w:noProof/>
            <w:webHidden/>
          </w:rPr>
        </w:r>
        <w:r>
          <w:rPr>
            <w:noProof/>
            <w:webHidden/>
          </w:rPr>
          <w:fldChar w:fldCharType="separate"/>
        </w:r>
        <w:r>
          <w:rPr>
            <w:noProof/>
            <w:webHidden/>
          </w:rPr>
          <w:t>27</w:t>
        </w:r>
        <w:r>
          <w:rPr>
            <w:noProof/>
            <w:webHidden/>
          </w:rPr>
          <w:fldChar w:fldCharType="end"/>
        </w:r>
      </w:hyperlink>
    </w:p>
    <w:p w14:paraId="561EC128" w14:textId="1BD1A33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7" w:history="1">
        <w:r w:rsidRPr="008C4E08">
          <w:rPr>
            <w:rStyle w:val="Hiperhivatkozs"/>
            <w:noProof/>
          </w:rPr>
          <w:t>26. ábra: Az Appointy felülete teljes képernyőn (saját)</w:t>
        </w:r>
        <w:r>
          <w:rPr>
            <w:noProof/>
            <w:webHidden/>
          </w:rPr>
          <w:tab/>
        </w:r>
        <w:r>
          <w:rPr>
            <w:noProof/>
            <w:webHidden/>
          </w:rPr>
          <w:fldChar w:fldCharType="begin"/>
        </w:r>
        <w:r>
          <w:rPr>
            <w:noProof/>
            <w:webHidden/>
          </w:rPr>
          <w:instrText xml:space="preserve"> PAGEREF _Toc182311747 \h </w:instrText>
        </w:r>
        <w:r>
          <w:rPr>
            <w:noProof/>
            <w:webHidden/>
          </w:rPr>
        </w:r>
        <w:r>
          <w:rPr>
            <w:noProof/>
            <w:webHidden/>
          </w:rPr>
          <w:fldChar w:fldCharType="separate"/>
        </w:r>
        <w:r>
          <w:rPr>
            <w:noProof/>
            <w:webHidden/>
          </w:rPr>
          <w:t>28</w:t>
        </w:r>
        <w:r>
          <w:rPr>
            <w:noProof/>
            <w:webHidden/>
          </w:rPr>
          <w:fldChar w:fldCharType="end"/>
        </w:r>
      </w:hyperlink>
    </w:p>
    <w:p w14:paraId="74E50913" w14:textId="40F6999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8" w:history="1">
        <w:r w:rsidRPr="008C4E08">
          <w:rPr>
            <w:rStyle w:val="Hiperhivatkozs"/>
            <w:noProof/>
          </w:rPr>
          <w:t>27. ábra: Az Appointy felülete egy 500*800 pixeles helyre szorítva (saját)</w:t>
        </w:r>
        <w:r>
          <w:rPr>
            <w:noProof/>
            <w:webHidden/>
          </w:rPr>
          <w:tab/>
        </w:r>
        <w:r>
          <w:rPr>
            <w:noProof/>
            <w:webHidden/>
          </w:rPr>
          <w:fldChar w:fldCharType="begin"/>
        </w:r>
        <w:r>
          <w:rPr>
            <w:noProof/>
            <w:webHidden/>
          </w:rPr>
          <w:instrText xml:space="preserve"> PAGEREF _Toc182311748 \h </w:instrText>
        </w:r>
        <w:r>
          <w:rPr>
            <w:noProof/>
            <w:webHidden/>
          </w:rPr>
        </w:r>
        <w:r>
          <w:rPr>
            <w:noProof/>
            <w:webHidden/>
          </w:rPr>
          <w:fldChar w:fldCharType="separate"/>
        </w:r>
        <w:r>
          <w:rPr>
            <w:noProof/>
            <w:webHidden/>
          </w:rPr>
          <w:t>29</w:t>
        </w:r>
        <w:r>
          <w:rPr>
            <w:noProof/>
            <w:webHidden/>
          </w:rPr>
          <w:fldChar w:fldCharType="end"/>
        </w:r>
      </w:hyperlink>
    </w:p>
    <w:p w14:paraId="119A0D2D" w14:textId="62CB4CC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9" w:history="1">
        <w:r w:rsidRPr="008C4E08">
          <w:rPr>
            <w:rStyle w:val="Hiperhivatkozs"/>
            <w:noProof/>
          </w:rPr>
          <w:t>28. ábra: A naptártest magasságának számítására alkalmazott képlet</w:t>
        </w:r>
        <w:r>
          <w:rPr>
            <w:noProof/>
            <w:webHidden/>
          </w:rPr>
          <w:tab/>
        </w:r>
        <w:r>
          <w:rPr>
            <w:noProof/>
            <w:webHidden/>
          </w:rPr>
          <w:fldChar w:fldCharType="begin"/>
        </w:r>
        <w:r>
          <w:rPr>
            <w:noProof/>
            <w:webHidden/>
          </w:rPr>
          <w:instrText xml:space="preserve"> PAGEREF _Toc182311749 \h </w:instrText>
        </w:r>
        <w:r>
          <w:rPr>
            <w:noProof/>
            <w:webHidden/>
          </w:rPr>
        </w:r>
        <w:r>
          <w:rPr>
            <w:noProof/>
            <w:webHidden/>
          </w:rPr>
          <w:fldChar w:fldCharType="separate"/>
        </w:r>
        <w:r>
          <w:rPr>
            <w:noProof/>
            <w:webHidden/>
          </w:rPr>
          <w:t>29</w:t>
        </w:r>
        <w:r>
          <w:rPr>
            <w:noProof/>
            <w:webHidden/>
          </w:rPr>
          <w:fldChar w:fldCharType="end"/>
        </w:r>
      </w:hyperlink>
    </w:p>
    <w:p w14:paraId="5DF820C8" w14:textId="264E94F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0" w:history="1">
        <w:r w:rsidRPr="008C4E08">
          <w:rPr>
            <w:rStyle w:val="Hiperhivatkozs"/>
            <w:noProof/>
          </w:rPr>
          <w:t>29. ábra: Elrendezést segítő filler elem (saját)</w:t>
        </w:r>
        <w:r>
          <w:rPr>
            <w:noProof/>
            <w:webHidden/>
          </w:rPr>
          <w:tab/>
        </w:r>
        <w:r>
          <w:rPr>
            <w:noProof/>
            <w:webHidden/>
          </w:rPr>
          <w:fldChar w:fldCharType="begin"/>
        </w:r>
        <w:r>
          <w:rPr>
            <w:noProof/>
            <w:webHidden/>
          </w:rPr>
          <w:instrText xml:space="preserve"> PAGEREF _Toc182311750 \h </w:instrText>
        </w:r>
        <w:r>
          <w:rPr>
            <w:noProof/>
            <w:webHidden/>
          </w:rPr>
        </w:r>
        <w:r>
          <w:rPr>
            <w:noProof/>
            <w:webHidden/>
          </w:rPr>
          <w:fldChar w:fldCharType="separate"/>
        </w:r>
        <w:r>
          <w:rPr>
            <w:noProof/>
            <w:webHidden/>
          </w:rPr>
          <w:t>30</w:t>
        </w:r>
        <w:r>
          <w:rPr>
            <w:noProof/>
            <w:webHidden/>
          </w:rPr>
          <w:fldChar w:fldCharType="end"/>
        </w:r>
      </w:hyperlink>
    </w:p>
    <w:p w14:paraId="130E83A8" w14:textId="08758644"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1" w:history="1">
        <w:r w:rsidRPr="008C4E08">
          <w:rPr>
            <w:rStyle w:val="Hiperhivatkozs"/>
            <w:noProof/>
          </w:rPr>
          <w:t>30. ábra: Időskála oszlopának stílusa (saját)</w:t>
        </w:r>
        <w:r>
          <w:rPr>
            <w:noProof/>
            <w:webHidden/>
          </w:rPr>
          <w:tab/>
        </w:r>
        <w:r>
          <w:rPr>
            <w:noProof/>
            <w:webHidden/>
          </w:rPr>
          <w:fldChar w:fldCharType="begin"/>
        </w:r>
        <w:r>
          <w:rPr>
            <w:noProof/>
            <w:webHidden/>
          </w:rPr>
          <w:instrText xml:space="preserve"> PAGEREF _Toc182311751 \h </w:instrText>
        </w:r>
        <w:r>
          <w:rPr>
            <w:noProof/>
            <w:webHidden/>
          </w:rPr>
        </w:r>
        <w:r>
          <w:rPr>
            <w:noProof/>
            <w:webHidden/>
          </w:rPr>
          <w:fldChar w:fldCharType="separate"/>
        </w:r>
        <w:r>
          <w:rPr>
            <w:noProof/>
            <w:webHidden/>
          </w:rPr>
          <w:t>30</w:t>
        </w:r>
        <w:r>
          <w:rPr>
            <w:noProof/>
            <w:webHidden/>
          </w:rPr>
          <w:fldChar w:fldCharType="end"/>
        </w:r>
      </w:hyperlink>
    </w:p>
    <w:p w14:paraId="2EDD8632" w14:textId="7B2306B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2" w:history="1">
        <w:r w:rsidRPr="008C4E08">
          <w:rPr>
            <w:rStyle w:val="Hiperhivatkozs"/>
            <w:noProof/>
          </w:rPr>
          <w:t>31. ábra: A görgetősáv szélesség megoldása (saját)</w:t>
        </w:r>
        <w:r>
          <w:rPr>
            <w:noProof/>
            <w:webHidden/>
          </w:rPr>
          <w:tab/>
        </w:r>
        <w:r>
          <w:rPr>
            <w:noProof/>
            <w:webHidden/>
          </w:rPr>
          <w:fldChar w:fldCharType="begin"/>
        </w:r>
        <w:r>
          <w:rPr>
            <w:noProof/>
            <w:webHidden/>
          </w:rPr>
          <w:instrText xml:space="preserve"> PAGEREF _Toc182311752 \h </w:instrText>
        </w:r>
        <w:r>
          <w:rPr>
            <w:noProof/>
            <w:webHidden/>
          </w:rPr>
        </w:r>
        <w:r>
          <w:rPr>
            <w:noProof/>
            <w:webHidden/>
          </w:rPr>
          <w:fldChar w:fldCharType="separate"/>
        </w:r>
        <w:r>
          <w:rPr>
            <w:noProof/>
            <w:webHidden/>
          </w:rPr>
          <w:t>31</w:t>
        </w:r>
        <w:r>
          <w:rPr>
            <w:noProof/>
            <w:webHidden/>
          </w:rPr>
          <w:fldChar w:fldCharType="end"/>
        </w:r>
      </w:hyperlink>
    </w:p>
    <w:p w14:paraId="69540445" w14:textId="0371EE8E" w:rsidR="009766D6" w:rsidRPr="009766D6" w:rsidRDefault="009766D6" w:rsidP="009766D6">
      <w:r>
        <w:fldChar w:fldCharType="end"/>
      </w:r>
    </w:p>
    <w:p w14:paraId="5DDD1950" w14:textId="77777777" w:rsidR="007C5DF4" w:rsidRDefault="007C5DF4" w:rsidP="00E44F3C">
      <w:pPr>
        <w:pStyle w:val="Cmsor1"/>
        <w:pageBreakBefore/>
        <w:spacing w:before="240" w:after="120"/>
        <w:rPr>
          <w:b w:val="0"/>
          <w:bCs w:val="0"/>
          <w:color w:val="800000"/>
        </w:rPr>
      </w:pPr>
      <w:bookmarkStart w:id="190" w:name="_Toc163807916"/>
      <w:bookmarkStart w:id="191" w:name="_Toc163808190"/>
      <w:bookmarkStart w:id="192" w:name="_Toc163808585"/>
      <w:bookmarkStart w:id="193" w:name="_Toc182311787"/>
      <w:r>
        <w:lastRenderedPageBreak/>
        <w:t>Mellékletek</w:t>
      </w:r>
      <w:bookmarkEnd w:id="190"/>
      <w:bookmarkEnd w:id="191"/>
      <w:bookmarkEnd w:id="192"/>
      <w:bookmarkEnd w:id="193"/>
    </w:p>
    <w:p w14:paraId="0621072E" w14:textId="77777777" w:rsidR="007C5DF4" w:rsidRDefault="007C5DF4" w:rsidP="00052B1F">
      <w:pPr>
        <w:pStyle w:val="Szvegtrzs"/>
        <w:jc w:val="center"/>
      </w:pPr>
      <w:r>
        <w:rPr>
          <w:color w:val="800000"/>
        </w:rPr>
        <w:t>[A</w:t>
      </w:r>
      <w:r>
        <w:rPr>
          <w:rFonts w:eastAsia="Times New Roman" w:cs="Times New Roman"/>
          <w:color w:val="800000"/>
        </w:rPr>
        <w:t xml:space="preserve"> dolgozat mellékletei, ha vannak</w:t>
      </w:r>
      <w:r>
        <w:rPr>
          <w:color w:val="800000"/>
        </w:rPr>
        <w:t>]</w:t>
      </w:r>
    </w:p>
    <w:sectPr w:rsidR="007C5DF4" w:rsidSect="00482AE5">
      <w:footerReference w:type="default" r:id="rId47"/>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1E2A97" w14:textId="77777777" w:rsidR="00F51A5E" w:rsidRDefault="00F51A5E">
      <w:r>
        <w:separator/>
      </w:r>
    </w:p>
  </w:endnote>
  <w:endnote w:type="continuationSeparator" w:id="0">
    <w:p w14:paraId="1B704EFF" w14:textId="77777777" w:rsidR="00F51A5E" w:rsidRDefault="00F51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4DD93C58" w14:textId="180E0F39" w:rsidR="00DE7C27" w:rsidRDefault="00DE7C27" w:rsidP="00482AE5">
        <w:pPr>
          <w:pStyle w:val="llb"/>
          <w:pBdr>
            <w:top w:val="single" w:sz="4" w:space="1" w:color="auto"/>
          </w:pBd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EC3FB" w14:textId="2D015DA8" w:rsidR="00DD19EF" w:rsidRDefault="00DD19EF" w:rsidP="00DD19EF">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ADB1C5" w14:textId="77777777" w:rsidR="00F51A5E" w:rsidRDefault="00F51A5E">
      <w:r>
        <w:separator/>
      </w:r>
    </w:p>
  </w:footnote>
  <w:footnote w:type="continuationSeparator" w:id="0">
    <w:p w14:paraId="440D0175" w14:textId="77777777" w:rsidR="00F51A5E" w:rsidRDefault="00F51A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B44C" w14:textId="5723185A" w:rsidR="008631C1" w:rsidRPr="008631C1" w:rsidRDefault="008631C1" w:rsidP="008631C1">
    <w:pPr>
      <w:pStyle w:val="lfej"/>
      <w:tabs>
        <w:tab w:val="left" w:pos="0"/>
        <w:tab w:val="right" w:pos="8787"/>
      </w:tabs>
      <w:jc w:val="both"/>
      <w:rPr>
        <w:b w:val="0"/>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6EC6" w14:textId="4AF024D4" w:rsidR="008631C1" w:rsidRPr="008631C1" w:rsidRDefault="008631C1" w:rsidP="00AB60E7">
    <w:pPr>
      <w:pStyle w:val="lfej"/>
      <w:pBdr>
        <w:bottom w:val="single" w:sz="4" w:space="1" w:color="auto"/>
      </w:pBdr>
      <w:tabs>
        <w:tab w:val="left" w:pos="0"/>
        <w:tab w:val="right" w:pos="8787"/>
      </w:tabs>
      <w:jc w:val="both"/>
      <w:rPr>
        <w:b w:val="0"/>
        <w:bCs/>
        <w:sz w:val="20"/>
        <w:szCs w:val="20"/>
      </w:rPr>
    </w:pPr>
    <w:r w:rsidRPr="008631C1">
      <w:rPr>
        <w:b w:val="0"/>
        <w:bCs/>
        <w:sz w:val="20"/>
        <w:szCs w:val="20"/>
      </w:rPr>
      <w:t>Appointy időpontkezelő webkomponens</w:t>
    </w:r>
    <w:r w:rsidRPr="008631C1">
      <w:rPr>
        <w:b w:val="0"/>
        <w:bCs/>
        <w:sz w:val="20"/>
        <w:szCs w:val="20"/>
      </w:rPr>
      <w:tab/>
      <w:t xml:space="preserve">Borbély Bálint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D92D5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741742D"/>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EAF79C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0861D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332ED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AC03F2"/>
    <w:multiLevelType w:val="hybridMultilevel"/>
    <w:tmpl w:val="FB6CF15E"/>
    <w:lvl w:ilvl="0" w:tplc="040E000F">
      <w:start w:val="1"/>
      <w:numFmt w:val="decimal"/>
      <w:lvlText w:val="%1."/>
      <w:lvlJc w:val="left"/>
      <w:pPr>
        <w:ind w:left="1429" w:hanging="360"/>
      </w:p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19"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C73389B"/>
    <w:multiLevelType w:val="hybridMultilevel"/>
    <w:tmpl w:val="25742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783A8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A015080"/>
    <w:multiLevelType w:val="hybridMultilevel"/>
    <w:tmpl w:val="E658859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C9237AC"/>
    <w:multiLevelType w:val="hybridMultilevel"/>
    <w:tmpl w:val="053C464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0190F26"/>
    <w:multiLevelType w:val="hybridMultilevel"/>
    <w:tmpl w:val="B638339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50F921D6"/>
    <w:multiLevelType w:val="hybridMultilevel"/>
    <w:tmpl w:val="A9F24E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3E2424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7496AA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CBD2EF4"/>
    <w:multiLevelType w:val="hybridMultilevel"/>
    <w:tmpl w:val="EFCAC5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EAB2B69"/>
    <w:multiLevelType w:val="hybridMultilevel"/>
    <w:tmpl w:val="0A862F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26269347">
    <w:abstractNumId w:val="0"/>
  </w:num>
  <w:num w:numId="2" w16cid:durableId="921454926">
    <w:abstractNumId w:val="1"/>
  </w:num>
  <w:num w:numId="3" w16cid:durableId="1001813200">
    <w:abstractNumId w:val="2"/>
  </w:num>
  <w:num w:numId="4" w16cid:durableId="570971823">
    <w:abstractNumId w:val="26"/>
  </w:num>
  <w:num w:numId="5" w16cid:durableId="188878438">
    <w:abstractNumId w:val="6"/>
  </w:num>
  <w:num w:numId="6" w16cid:durableId="503397722">
    <w:abstractNumId w:val="31"/>
  </w:num>
  <w:num w:numId="7" w16cid:durableId="294675057">
    <w:abstractNumId w:val="32"/>
  </w:num>
  <w:num w:numId="8" w16cid:durableId="354312160">
    <w:abstractNumId w:val="36"/>
  </w:num>
  <w:num w:numId="9" w16cid:durableId="1757361363">
    <w:abstractNumId w:val="29"/>
  </w:num>
  <w:num w:numId="10" w16cid:durableId="472796386">
    <w:abstractNumId w:val="21"/>
  </w:num>
  <w:num w:numId="11" w16cid:durableId="286199664">
    <w:abstractNumId w:val="16"/>
  </w:num>
  <w:num w:numId="12" w16cid:durableId="471991683">
    <w:abstractNumId w:val="11"/>
  </w:num>
  <w:num w:numId="13" w16cid:durableId="636298255">
    <w:abstractNumId w:val="41"/>
  </w:num>
  <w:num w:numId="14" w16cid:durableId="1741782393">
    <w:abstractNumId w:val="37"/>
  </w:num>
  <w:num w:numId="15" w16cid:durableId="786661360">
    <w:abstractNumId w:val="34"/>
  </w:num>
  <w:num w:numId="16" w16cid:durableId="796293556">
    <w:abstractNumId w:val="19"/>
  </w:num>
  <w:num w:numId="17" w16cid:durableId="1949922574">
    <w:abstractNumId w:val="33"/>
  </w:num>
  <w:num w:numId="18" w16cid:durableId="177088215">
    <w:abstractNumId w:val="22"/>
  </w:num>
  <w:num w:numId="19" w16cid:durableId="1360277216">
    <w:abstractNumId w:val="4"/>
  </w:num>
  <w:num w:numId="20" w16cid:durableId="799416684">
    <w:abstractNumId w:val="35"/>
  </w:num>
  <w:num w:numId="21" w16cid:durableId="581305763">
    <w:abstractNumId w:val="40"/>
  </w:num>
  <w:num w:numId="22" w16cid:durableId="476071075">
    <w:abstractNumId w:val="38"/>
  </w:num>
  <w:num w:numId="23" w16cid:durableId="483275212">
    <w:abstractNumId w:val="15"/>
  </w:num>
  <w:num w:numId="24" w16cid:durableId="198473309">
    <w:abstractNumId w:val="14"/>
  </w:num>
  <w:num w:numId="25" w16cid:durableId="824932420">
    <w:abstractNumId w:val="13"/>
  </w:num>
  <w:num w:numId="26" w16cid:durableId="1435326573">
    <w:abstractNumId w:val="8"/>
  </w:num>
  <w:num w:numId="27" w16cid:durableId="1663386955">
    <w:abstractNumId w:val="5"/>
  </w:num>
  <w:num w:numId="28" w16cid:durableId="440078184">
    <w:abstractNumId w:val="17"/>
  </w:num>
  <w:num w:numId="29" w16cid:durableId="338772959">
    <w:abstractNumId w:val="39"/>
  </w:num>
  <w:num w:numId="30" w16cid:durableId="1756972401">
    <w:abstractNumId w:val="30"/>
  </w:num>
  <w:num w:numId="31" w16cid:durableId="253906625">
    <w:abstractNumId w:val="3"/>
  </w:num>
  <w:num w:numId="32" w16cid:durableId="913048995">
    <w:abstractNumId w:val="42"/>
  </w:num>
  <w:num w:numId="33" w16cid:durableId="1141733170">
    <w:abstractNumId w:val="9"/>
  </w:num>
  <w:num w:numId="34" w16cid:durableId="1064992340">
    <w:abstractNumId w:val="12"/>
  </w:num>
  <w:num w:numId="35" w16cid:durableId="1923370495">
    <w:abstractNumId w:val="43"/>
  </w:num>
  <w:num w:numId="36" w16cid:durableId="1397122893">
    <w:abstractNumId w:val="20"/>
  </w:num>
  <w:num w:numId="37" w16cid:durableId="700470511">
    <w:abstractNumId w:val="10"/>
  </w:num>
  <w:num w:numId="38" w16cid:durableId="893740927">
    <w:abstractNumId w:val="24"/>
  </w:num>
  <w:num w:numId="39" w16cid:durableId="139735448">
    <w:abstractNumId w:val="28"/>
  </w:num>
  <w:num w:numId="40" w16cid:durableId="1081371309">
    <w:abstractNumId w:val="27"/>
  </w:num>
  <w:num w:numId="41" w16cid:durableId="1626430122">
    <w:abstractNumId w:val="7"/>
  </w:num>
  <w:num w:numId="42" w16cid:durableId="1395423715">
    <w:abstractNumId w:val="23"/>
  </w:num>
  <w:num w:numId="43" w16cid:durableId="683168625">
    <w:abstractNumId w:val="25"/>
  </w:num>
  <w:num w:numId="44" w16cid:durableId="17883134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03BA"/>
    <w:rsid w:val="00006CF7"/>
    <w:rsid w:val="0001146E"/>
    <w:rsid w:val="000134F5"/>
    <w:rsid w:val="00013989"/>
    <w:rsid w:val="00013F2B"/>
    <w:rsid w:val="0001401F"/>
    <w:rsid w:val="00016333"/>
    <w:rsid w:val="00016749"/>
    <w:rsid w:val="00016838"/>
    <w:rsid w:val="00020291"/>
    <w:rsid w:val="00024E69"/>
    <w:rsid w:val="00027541"/>
    <w:rsid w:val="00035910"/>
    <w:rsid w:val="000401FA"/>
    <w:rsid w:val="00040C7C"/>
    <w:rsid w:val="00041081"/>
    <w:rsid w:val="00043DB1"/>
    <w:rsid w:val="00046304"/>
    <w:rsid w:val="00050546"/>
    <w:rsid w:val="00052B1F"/>
    <w:rsid w:val="000531CC"/>
    <w:rsid w:val="00054713"/>
    <w:rsid w:val="0005510D"/>
    <w:rsid w:val="00063E36"/>
    <w:rsid w:val="00064EE1"/>
    <w:rsid w:val="000713E8"/>
    <w:rsid w:val="000741EB"/>
    <w:rsid w:val="0007632B"/>
    <w:rsid w:val="00076511"/>
    <w:rsid w:val="00080957"/>
    <w:rsid w:val="0008341F"/>
    <w:rsid w:val="00083C3E"/>
    <w:rsid w:val="000840AC"/>
    <w:rsid w:val="000868B5"/>
    <w:rsid w:val="0009183C"/>
    <w:rsid w:val="000958EC"/>
    <w:rsid w:val="00096470"/>
    <w:rsid w:val="000974E9"/>
    <w:rsid w:val="00097CA3"/>
    <w:rsid w:val="000A5140"/>
    <w:rsid w:val="000A7A76"/>
    <w:rsid w:val="000B1581"/>
    <w:rsid w:val="000B243F"/>
    <w:rsid w:val="000B60BB"/>
    <w:rsid w:val="000C04CC"/>
    <w:rsid w:val="000C5FE0"/>
    <w:rsid w:val="000C75AB"/>
    <w:rsid w:val="000C7A74"/>
    <w:rsid w:val="000D1999"/>
    <w:rsid w:val="000D70FD"/>
    <w:rsid w:val="000E6F3C"/>
    <w:rsid w:val="000F0530"/>
    <w:rsid w:val="000F1448"/>
    <w:rsid w:val="000F17D9"/>
    <w:rsid w:val="000F552C"/>
    <w:rsid w:val="000F79E3"/>
    <w:rsid w:val="001032E7"/>
    <w:rsid w:val="00110D5F"/>
    <w:rsid w:val="00110F39"/>
    <w:rsid w:val="001115D7"/>
    <w:rsid w:val="00114155"/>
    <w:rsid w:val="00116857"/>
    <w:rsid w:val="00120F5D"/>
    <w:rsid w:val="00122D4F"/>
    <w:rsid w:val="00125726"/>
    <w:rsid w:val="00125F9C"/>
    <w:rsid w:val="00130307"/>
    <w:rsid w:val="001303DB"/>
    <w:rsid w:val="001349B8"/>
    <w:rsid w:val="001352BC"/>
    <w:rsid w:val="001367F3"/>
    <w:rsid w:val="00142767"/>
    <w:rsid w:val="001427EA"/>
    <w:rsid w:val="0014300A"/>
    <w:rsid w:val="001437E2"/>
    <w:rsid w:val="001440C9"/>
    <w:rsid w:val="00144233"/>
    <w:rsid w:val="00144FF0"/>
    <w:rsid w:val="001458AF"/>
    <w:rsid w:val="00146F92"/>
    <w:rsid w:val="0015108B"/>
    <w:rsid w:val="00153121"/>
    <w:rsid w:val="0015399B"/>
    <w:rsid w:val="001565EA"/>
    <w:rsid w:val="0016218B"/>
    <w:rsid w:val="00162A11"/>
    <w:rsid w:val="00162A21"/>
    <w:rsid w:val="00165E07"/>
    <w:rsid w:val="001708B2"/>
    <w:rsid w:val="00170AEA"/>
    <w:rsid w:val="00172285"/>
    <w:rsid w:val="00180549"/>
    <w:rsid w:val="00183321"/>
    <w:rsid w:val="00183673"/>
    <w:rsid w:val="00184050"/>
    <w:rsid w:val="0018754D"/>
    <w:rsid w:val="0019186D"/>
    <w:rsid w:val="001A2349"/>
    <w:rsid w:val="001A43F2"/>
    <w:rsid w:val="001B3240"/>
    <w:rsid w:val="001B37E3"/>
    <w:rsid w:val="001B5AC8"/>
    <w:rsid w:val="001C0751"/>
    <w:rsid w:val="001C4734"/>
    <w:rsid w:val="001C703C"/>
    <w:rsid w:val="001C7B69"/>
    <w:rsid w:val="001D44E3"/>
    <w:rsid w:val="001D53A0"/>
    <w:rsid w:val="001D7111"/>
    <w:rsid w:val="001D77A7"/>
    <w:rsid w:val="001D7D3A"/>
    <w:rsid w:val="001E2ED1"/>
    <w:rsid w:val="001E67E2"/>
    <w:rsid w:val="001E6CC5"/>
    <w:rsid w:val="001F4DE1"/>
    <w:rsid w:val="001F5A9A"/>
    <w:rsid w:val="001F791C"/>
    <w:rsid w:val="00200349"/>
    <w:rsid w:val="002011A2"/>
    <w:rsid w:val="002016B2"/>
    <w:rsid w:val="00202991"/>
    <w:rsid w:val="00203347"/>
    <w:rsid w:val="00204A45"/>
    <w:rsid w:val="00205B47"/>
    <w:rsid w:val="00206F0F"/>
    <w:rsid w:val="00210B92"/>
    <w:rsid w:val="00211EF8"/>
    <w:rsid w:val="00221DFD"/>
    <w:rsid w:val="002227D8"/>
    <w:rsid w:val="00222C7B"/>
    <w:rsid w:val="00223792"/>
    <w:rsid w:val="00224DEE"/>
    <w:rsid w:val="00227D3D"/>
    <w:rsid w:val="002436A8"/>
    <w:rsid w:val="00244EB3"/>
    <w:rsid w:val="00246093"/>
    <w:rsid w:val="002503E5"/>
    <w:rsid w:val="00262275"/>
    <w:rsid w:val="002622C4"/>
    <w:rsid w:val="002625BC"/>
    <w:rsid w:val="00263E97"/>
    <w:rsid w:val="00264286"/>
    <w:rsid w:val="00266AA9"/>
    <w:rsid w:val="002708A1"/>
    <w:rsid w:val="00270A3B"/>
    <w:rsid w:val="002739E4"/>
    <w:rsid w:val="00276278"/>
    <w:rsid w:val="00281836"/>
    <w:rsid w:val="0028475D"/>
    <w:rsid w:val="002920EE"/>
    <w:rsid w:val="002926CD"/>
    <w:rsid w:val="00295681"/>
    <w:rsid w:val="002A098E"/>
    <w:rsid w:val="002A442E"/>
    <w:rsid w:val="002A4A64"/>
    <w:rsid w:val="002A58D7"/>
    <w:rsid w:val="002A5C52"/>
    <w:rsid w:val="002B0C8C"/>
    <w:rsid w:val="002B154B"/>
    <w:rsid w:val="002B28F6"/>
    <w:rsid w:val="002B4851"/>
    <w:rsid w:val="002C144A"/>
    <w:rsid w:val="002C1CE6"/>
    <w:rsid w:val="002C5824"/>
    <w:rsid w:val="002D272D"/>
    <w:rsid w:val="002D2EEA"/>
    <w:rsid w:val="002D71B7"/>
    <w:rsid w:val="002E09A9"/>
    <w:rsid w:val="002E4D5B"/>
    <w:rsid w:val="002E71EE"/>
    <w:rsid w:val="002F25A2"/>
    <w:rsid w:val="002F33D1"/>
    <w:rsid w:val="002F576B"/>
    <w:rsid w:val="002F65E3"/>
    <w:rsid w:val="00312EF2"/>
    <w:rsid w:val="003259BC"/>
    <w:rsid w:val="00325D15"/>
    <w:rsid w:val="00330785"/>
    <w:rsid w:val="0034029B"/>
    <w:rsid w:val="00343CBE"/>
    <w:rsid w:val="00344E61"/>
    <w:rsid w:val="003473C6"/>
    <w:rsid w:val="00353CF8"/>
    <w:rsid w:val="00353EAF"/>
    <w:rsid w:val="00355527"/>
    <w:rsid w:val="00356BA5"/>
    <w:rsid w:val="00357B10"/>
    <w:rsid w:val="00360675"/>
    <w:rsid w:val="0036168F"/>
    <w:rsid w:val="00362756"/>
    <w:rsid w:val="0036533A"/>
    <w:rsid w:val="00366DAF"/>
    <w:rsid w:val="00367387"/>
    <w:rsid w:val="00371922"/>
    <w:rsid w:val="00371F5C"/>
    <w:rsid w:val="00373686"/>
    <w:rsid w:val="00375C6D"/>
    <w:rsid w:val="00380939"/>
    <w:rsid w:val="0038527F"/>
    <w:rsid w:val="00387E3B"/>
    <w:rsid w:val="00394367"/>
    <w:rsid w:val="00394AE0"/>
    <w:rsid w:val="0039539D"/>
    <w:rsid w:val="003959F6"/>
    <w:rsid w:val="00395A6D"/>
    <w:rsid w:val="003A0F14"/>
    <w:rsid w:val="003A2CC6"/>
    <w:rsid w:val="003A2D0E"/>
    <w:rsid w:val="003A5209"/>
    <w:rsid w:val="003A5495"/>
    <w:rsid w:val="003B1218"/>
    <w:rsid w:val="003B23D0"/>
    <w:rsid w:val="003C04CD"/>
    <w:rsid w:val="003C3467"/>
    <w:rsid w:val="003C52CA"/>
    <w:rsid w:val="003C5EEA"/>
    <w:rsid w:val="003C7502"/>
    <w:rsid w:val="003C7DD3"/>
    <w:rsid w:val="003D2AF9"/>
    <w:rsid w:val="003D392F"/>
    <w:rsid w:val="003E1E02"/>
    <w:rsid w:val="003E24C8"/>
    <w:rsid w:val="003E2B82"/>
    <w:rsid w:val="003E494B"/>
    <w:rsid w:val="003E524D"/>
    <w:rsid w:val="003F0A55"/>
    <w:rsid w:val="003F4055"/>
    <w:rsid w:val="003F4059"/>
    <w:rsid w:val="003F46F0"/>
    <w:rsid w:val="003F6C1D"/>
    <w:rsid w:val="003F7035"/>
    <w:rsid w:val="0040191F"/>
    <w:rsid w:val="0040298B"/>
    <w:rsid w:val="00411D51"/>
    <w:rsid w:val="0041394B"/>
    <w:rsid w:val="00414597"/>
    <w:rsid w:val="00421256"/>
    <w:rsid w:val="0042176C"/>
    <w:rsid w:val="004224C6"/>
    <w:rsid w:val="0042260E"/>
    <w:rsid w:val="00422779"/>
    <w:rsid w:val="004251F1"/>
    <w:rsid w:val="00427825"/>
    <w:rsid w:val="00432935"/>
    <w:rsid w:val="00440DEC"/>
    <w:rsid w:val="0044130E"/>
    <w:rsid w:val="004459F7"/>
    <w:rsid w:val="0045023F"/>
    <w:rsid w:val="004505B6"/>
    <w:rsid w:val="004509C7"/>
    <w:rsid w:val="00455CB6"/>
    <w:rsid w:val="004606DF"/>
    <w:rsid w:val="00460793"/>
    <w:rsid w:val="004613E0"/>
    <w:rsid w:val="004620C7"/>
    <w:rsid w:val="00465735"/>
    <w:rsid w:val="0046655D"/>
    <w:rsid w:val="00473C66"/>
    <w:rsid w:val="00480454"/>
    <w:rsid w:val="00481379"/>
    <w:rsid w:val="00482AE5"/>
    <w:rsid w:val="00483027"/>
    <w:rsid w:val="00483627"/>
    <w:rsid w:val="00483A7B"/>
    <w:rsid w:val="004847F5"/>
    <w:rsid w:val="00490562"/>
    <w:rsid w:val="004919E9"/>
    <w:rsid w:val="00492660"/>
    <w:rsid w:val="00492A6A"/>
    <w:rsid w:val="004A0248"/>
    <w:rsid w:val="004A0B98"/>
    <w:rsid w:val="004A40F1"/>
    <w:rsid w:val="004A4CD6"/>
    <w:rsid w:val="004A656C"/>
    <w:rsid w:val="004B0C06"/>
    <w:rsid w:val="004B3CF0"/>
    <w:rsid w:val="004B7DE8"/>
    <w:rsid w:val="004C031E"/>
    <w:rsid w:val="004C1394"/>
    <w:rsid w:val="004C2C1F"/>
    <w:rsid w:val="004C2F8E"/>
    <w:rsid w:val="004C35A1"/>
    <w:rsid w:val="004C51E7"/>
    <w:rsid w:val="004D1F69"/>
    <w:rsid w:val="004E1914"/>
    <w:rsid w:val="004E1E72"/>
    <w:rsid w:val="004E4D80"/>
    <w:rsid w:val="004E4EDF"/>
    <w:rsid w:val="004E55C3"/>
    <w:rsid w:val="004E5DA9"/>
    <w:rsid w:val="004E7E35"/>
    <w:rsid w:val="004F2E3B"/>
    <w:rsid w:val="004F3504"/>
    <w:rsid w:val="005001AE"/>
    <w:rsid w:val="0050336D"/>
    <w:rsid w:val="00505AD8"/>
    <w:rsid w:val="00506811"/>
    <w:rsid w:val="005119BA"/>
    <w:rsid w:val="0051328D"/>
    <w:rsid w:val="00515DA2"/>
    <w:rsid w:val="005239B2"/>
    <w:rsid w:val="00527A52"/>
    <w:rsid w:val="00530AA8"/>
    <w:rsid w:val="00532298"/>
    <w:rsid w:val="005378BF"/>
    <w:rsid w:val="00544D12"/>
    <w:rsid w:val="005554B6"/>
    <w:rsid w:val="00560AE9"/>
    <w:rsid w:val="005633D6"/>
    <w:rsid w:val="00563C91"/>
    <w:rsid w:val="005669B1"/>
    <w:rsid w:val="0056758E"/>
    <w:rsid w:val="00570A1D"/>
    <w:rsid w:val="00570C06"/>
    <w:rsid w:val="00571DF1"/>
    <w:rsid w:val="005729BE"/>
    <w:rsid w:val="005746C4"/>
    <w:rsid w:val="00577954"/>
    <w:rsid w:val="0058060D"/>
    <w:rsid w:val="0058153C"/>
    <w:rsid w:val="005823E1"/>
    <w:rsid w:val="00584924"/>
    <w:rsid w:val="00586DCE"/>
    <w:rsid w:val="00593AA5"/>
    <w:rsid w:val="00597CF9"/>
    <w:rsid w:val="005A4788"/>
    <w:rsid w:val="005A63C2"/>
    <w:rsid w:val="005B22EB"/>
    <w:rsid w:val="005B3A11"/>
    <w:rsid w:val="005C7181"/>
    <w:rsid w:val="005C7C24"/>
    <w:rsid w:val="005D0CDF"/>
    <w:rsid w:val="005D3130"/>
    <w:rsid w:val="005D5BEF"/>
    <w:rsid w:val="005E0968"/>
    <w:rsid w:val="005E0C87"/>
    <w:rsid w:val="005E1346"/>
    <w:rsid w:val="005E176A"/>
    <w:rsid w:val="005E2E42"/>
    <w:rsid w:val="005F2268"/>
    <w:rsid w:val="005F2895"/>
    <w:rsid w:val="005F59D1"/>
    <w:rsid w:val="005F62BC"/>
    <w:rsid w:val="00600AED"/>
    <w:rsid w:val="00600E84"/>
    <w:rsid w:val="0060144D"/>
    <w:rsid w:val="0060214F"/>
    <w:rsid w:val="00602902"/>
    <w:rsid w:val="00603FB1"/>
    <w:rsid w:val="006070D9"/>
    <w:rsid w:val="006100E1"/>
    <w:rsid w:val="00610CB4"/>
    <w:rsid w:val="00613BB9"/>
    <w:rsid w:val="00616154"/>
    <w:rsid w:val="00625698"/>
    <w:rsid w:val="00626089"/>
    <w:rsid w:val="006302BA"/>
    <w:rsid w:val="00630514"/>
    <w:rsid w:val="00630EE3"/>
    <w:rsid w:val="0063158E"/>
    <w:rsid w:val="00631FD8"/>
    <w:rsid w:val="0063259B"/>
    <w:rsid w:val="00637DC2"/>
    <w:rsid w:val="006442F4"/>
    <w:rsid w:val="006465FC"/>
    <w:rsid w:val="0064766D"/>
    <w:rsid w:val="00650890"/>
    <w:rsid w:val="00652B71"/>
    <w:rsid w:val="00655A24"/>
    <w:rsid w:val="006563E4"/>
    <w:rsid w:val="00657707"/>
    <w:rsid w:val="00657BD1"/>
    <w:rsid w:val="00672199"/>
    <w:rsid w:val="00673C92"/>
    <w:rsid w:val="006754E2"/>
    <w:rsid w:val="0068185B"/>
    <w:rsid w:val="00681B8B"/>
    <w:rsid w:val="00681D78"/>
    <w:rsid w:val="00683FA7"/>
    <w:rsid w:val="0068659C"/>
    <w:rsid w:val="00686B41"/>
    <w:rsid w:val="00690748"/>
    <w:rsid w:val="0069132C"/>
    <w:rsid w:val="00697D20"/>
    <w:rsid w:val="006A10BB"/>
    <w:rsid w:val="006B6417"/>
    <w:rsid w:val="006C210C"/>
    <w:rsid w:val="006C22C5"/>
    <w:rsid w:val="006C6602"/>
    <w:rsid w:val="006D60E8"/>
    <w:rsid w:val="006D6144"/>
    <w:rsid w:val="006E046B"/>
    <w:rsid w:val="006E4E1E"/>
    <w:rsid w:val="006E5B1C"/>
    <w:rsid w:val="006E664E"/>
    <w:rsid w:val="006E6ABC"/>
    <w:rsid w:val="006F1EA6"/>
    <w:rsid w:val="006F32BD"/>
    <w:rsid w:val="006F7137"/>
    <w:rsid w:val="00712A8E"/>
    <w:rsid w:val="00712BD5"/>
    <w:rsid w:val="00713DE3"/>
    <w:rsid w:val="00714C7C"/>
    <w:rsid w:val="007158A7"/>
    <w:rsid w:val="00717DA0"/>
    <w:rsid w:val="0072184B"/>
    <w:rsid w:val="007376AF"/>
    <w:rsid w:val="00737A27"/>
    <w:rsid w:val="00737E41"/>
    <w:rsid w:val="00740B83"/>
    <w:rsid w:val="007447F0"/>
    <w:rsid w:val="007517B9"/>
    <w:rsid w:val="00751F30"/>
    <w:rsid w:val="0076134D"/>
    <w:rsid w:val="00762C18"/>
    <w:rsid w:val="00765414"/>
    <w:rsid w:val="00766B61"/>
    <w:rsid w:val="00766F73"/>
    <w:rsid w:val="00767E8F"/>
    <w:rsid w:val="0077160D"/>
    <w:rsid w:val="00775484"/>
    <w:rsid w:val="00783DEF"/>
    <w:rsid w:val="00785AF6"/>
    <w:rsid w:val="007876E0"/>
    <w:rsid w:val="00787889"/>
    <w:rsid w:val="00791407"/>
    <w:rsid w:val="007931A5"/>
    <w:rsid w:val="00793B68"/>
    <w:rsid w:val="00795CFF"/>
    <w:rsid w:val="007A0B68"/>
    <w:rsid w:val="007A2DF1"/>
    <w:rsid w:val="007A3BF2"/>
    <w:rsid w:val="007A3E65"/>
    <w:rsid w:val="007A55A9"/>
    <w:rsid w:val="007B1958"/>
    <w:rsid w:val="007B35DA"/>
    <w:rsid w:val="007B6DE1"/>
    <w:rsid w:val="007B7C7E"/>
    <w:rsid w:val="007C2200"/>
    <w:rsid w:val="007C2A09"/>
    <w:rsid w:val="007C3187"/>
    <w:rsid w:val="007C43BC"/>
    <w:rsid w:val="007C5DF4"/>
    <w:rsid w:val="007C660C"/>
    <w:rsid w:val="007C732E"/>
    <w:rsid w:val="007C7CDB"/>
    <w:rsid w:val="007D2316"/>
    <w:rsid w:val="007D69CC"/>
    <w:rsid w:val="007E0733"/>
    <w:rsid w:val="007E0C3E"/>
    <w:rsid w:val="007E1A82"/>
    <w:rsid w:val="007E3CBB"/>
    <w:rsid w:val="007E7CEB"/>
    <w:rsid w:val="007F1337"/>
    <w:rsid w:val="007F2429"/>
    <w:rsid w:val="007F35BA"/>
    <w:rsid w:val="007F39F9"/>
    <w:rsid w:val="007F473B"/>
    <w:rsid w:val="007F494F"/>
    <w:rsid w:val="007F6924"/>
    <w:rsid w:val="007F6A58"/>
    <w:rsid w:val="00800FFF"/>
    <w:rsid w:val="00801398"/>
    <w:rsid w:val="00802A43"/>
    <w:rsid w:val="008043A9"/>
    <w:rsid w:val="00804A36"/>
    <w:rsid w:val="00804E5A"/>
    <w:rsid w:val="00806415"/>
    <w:rsid w:val="00813731"/>
    <w:rsid w:val="00816141"/>
    <w:rsid w:val="00817DB9"/>
    <w:rsid w:val="00820E62"/>
    <w:rsid w:val="00822F62"/>
    <w:rsid w:val="00823D1D"/>
    <w:rsid w:val="008254E5"/>
    <w:rsid w:val="00830271"/>
    <w:rsid w:val="00830AD0"/>
    <w:rsid w:val="00832E43"/>
    <w:rsid w:val="00835019"/>
    <w:rsid w:val="008365B0"/>
    <w:rsid w:val="008368F0"/>
    <w:rsid w:val="008419C8"/>
    <w:rsid w:val="0084233E"/>
    <w:rsid w:val="00843B27"/>
    <w:rsid w:val="00847B9B"/>
    <w:rsid w:val="0086127F"/>
    <w:rsid w:val="00861576"/>
    <w:rsid w:val="008622D1"/>
    <w:rsid w:val="008631C1"/>
    <w:rsid w:val="00863C05"/>
    <w:rsid w:val="008673A2"/>
    <w:rsid w:val="008721B6"/>
    <w:rsid w:val="00874952"/>
    <w:rsid w:val="00874CAD"/>
    <w:rsid w:val="00874D1B"/>
    <w:rsid w:val="008760A2"/>
    <w:rsid w:val="00880272"/>
    <w:rsid w:val="00881479"/>
    <w:rsid w:val="00881513"/>
    <w:rsid w:val="00883A73"/>
    <w:rsid w:val="00885797"/>
    <w:rsid w:val="00886CCA"/>
    <w:rsid w:val="00887474"/>
    <w:rsid w:val="008928AB"/>
    <w:rsid w:val="008A2E32"/>
    <w:rsid w:val="008B0BF5"/>
    <w:rsid w:val="008B2107"/>
    <w:rsid w:val="008B3A32"/>
    <w:rsid w:val="008B52FF"/>
    <w:rsid w:val="008B7E1D"/>
    <w:rsid w:val="008C4245"/>
    <w:rsid w:val="008C6878"/>
    <w:rsid w:val="008C77FA"/>
    <w:rsid w:val="008D0244"/>
    <w:rsid w:val="008D0DF7"/>
    <w:rsid w:val="008D2787"/>
    <w:rsid w:val="008D29A2"/>
    <w:rsid w:val="008D6D2C"/>
    <w:rsid w:val="008D7B2F"/>
    <w:rsid w:val="008D7C9A"/>
    <w:rsid w:val="008D7F5C"/>
    <w:rsid w:val="008E11FC"/>
    <w:rsid w:val="008E3F4D"/>
    <w:rsid w:val="008E538E"/>
    <w:rsid w:val="008F0915"/>
    <w:rsid w:val="008F4EF1"/>
    <w:rsid w:val="0090191F"/>
    <w:rsid w:val="00901D6F"/>
    <w:rsid w:val="009056C0"/>
    <w:rsid w:val="009072AB"/>
    <w:rsid w:val="00914511"/>
    <w:rsid w:val="00917022"/>
    <w:rsid w:val="00917212"/>
    <w:rsid w:val="009216CA"/>
    <w:rsid w:val="009232C8"/>
    <w:rsid w:val="00924ACD"/>
    <w:rsid w:val="00932D1A"/>
    <w:rsid w:val="009330D1"/>
    <w:rsid w:val="009332AF"/>
    <w:rsid w:val="00941225"/>
    <w:rsid w:val="009429FC"/>
    <w:rsid w:val="009452E5"/>
    <w:rsid w:val="009459A2"/>
    <w:rsid w:val="00951965"/>
    <w:rsid w:val="00953508"/>
    <w:rsid w:val="00972506"/>
    <w:rsid w:val="00972D5C"/>
    <w:rsid w:val="009766D6"/>
    <w:rsid w:val="00981C04"/>
    <w:rsid w:val="00985A5E"/>
    <w:rsid w:val="00987D17"/>
    <w:rsid w:val="00991115"/>
    <w:rsid w:val="00992E61"/>
    <w:rsid w:val="009931DE"/>
    <w:rsid w:val="00995BC1"/>
    <w:rsid w:val="009A0615"/>
    <w:rsid w:val="009A092E"/>
    <w:rsid w:val="009A1AB2"/>
    <w:rsid w:val="009A1AC5"/>
    <w:rsid w:val="009A3201"/>
    <w:rsid w:val="009A367D"/>
    <w:rsid w:val="009A6315"/>
    <w:rsid w:val="009A64AC"/>
    <w:rsid w:val="009A79AC"/>
    <w:rsid w:val="009B4A04"/>
    <w:rsid w:val="009B6024"/>
    <w:rsid w:val="009C3863"/>
    <w:rsid w:val="009C5B65"/>
    <w:rsid w:val="009D0B71"/>
    <w:rsid w:val="009D0FB3"/>
    <w:rsid w:val="009D2395"/>
    <w:rsid w:val="009E1BAC"/>
    <w:rsid w:val="009E2BFB"/>
    <w:rsid w:val="009E741E"/>
    <w:rsid w:val="009F1843"/>
    <w:rsid w:val="009F67AB"/>
    <w:rsid w:val="009F7BDB"/>
    <w:rsid w:val="00A00381"/>
    <w:rsid w:val="00A04952"/>
    <w:rsid w:val="00A077B9"/>
    <w:rsid w:val="00A108A3"/>
    <w:rsid w:val="00A1283F"/>
    <w:rsid w:val="00A200C5"/>
    <w:rsid w:val="00A20E2D"/>
    <w:rsid w:val="00A26DB0"/>
    <w:rsid w:val="00A31583"/>
    <w:rsid w:val="00A33251"/>
    <w:rsid w:val="00A343AF"/>
    <w:rsid w:val="00A35555"/>
    <w:rsid w:val="00A36111"/>
    <w:rsid w:val="00A41601"/>
    <w:rsid w:val="00A4279A"/>
    <w:rsid w:val="00A46066"/>
    <w:rsid w:val="00A50F20"/>
    <w:rsid w:val="00A51913"/>
    <w:rsid w:val="00A52005"/>
    <w:rsid w:val="00A527F6"/>
    <w:rsid w:val="00A60224"/>
    <w:rsid w:val="00A626AC"/>
    <w:rsid w:val="00A65557"/>
    <w:rsid w:val="00A65AD4"/>
    <w:rsid w:val="00A67246"/>
    <w:rsid w:val="00A713CB"/>
    <w:rsid w:val="00A722D7"/>
    <w:rsid w:val="00A74583"/>
    <w:rsid w:val="00A81275"/>
    <w:rsid w:val="00A84B12"/>
    <w:rsid w:val="00A857D6"/>
    <w:rsid w:val="00A8758E"/>
    <w:rsid w:val="00A90BED"/>
    <w:rsid w:val="00A92594"/>
    <w:rsid w:val="00A95BF4"/>
    <w:rsid w:val="00A95F3E"/>
    <w:rsid w:val="00AA016B"/>
    <w:rsid w:val="00AA10F3"/>
    <w:rsid w:val="00AA1238"/>
    <w:rsid w:val="00AA1C00"/>
    <w:rsid w:val="00AA4C30"/>
    <w:rsid w:val="00AA6769"/>
    <w:rsid w:val="00AA6C43"/>
    <w:rsid w:val="00AB02C2"/>
    <w:rsid w:val="00AB1EC6"/>
    <w:rsid w:val="00AB2CCA"/>
    <w:rsid w:val="00AB2DFA"/>
    <w:rsid w:val="00AB60E7"/>
    <w:rsid w:val="00AB6757"/>
    <w:rsid w:val="00AC3B7B"/>
    <w:rsid w:val="00AC3F38"/>
    <w:rsid w:val="00AC5B68"/>
    <w:rsid w:val="00AC5F9A"/>
    <w:rsid w:val="00AD4651"/>
    <w:rsid w:val="00AD54A4"/>
    <w:rsid w:val="00AD63D1"/>
    <w:rsid w:val="00AE254F"/>
    <w:rsid w:val="00AE2BC0"/>
    <w:rsid w:val="00AE52B8"/>
    <w:rsid w:val="00AE7562"/>
    <w:rsid w:val="00B01CA7"/>
    <w:rsid w:val="00B01D49"/>
    <w:rsid w:val="00B02D66"/>
    <w:rsid w:val="00B137D5"/>
    <w:rsid w:val="00B14979"/>
    <w:rsid w:val="00B17805"/>
    <w:rsid w:val="00B2096F"/>
    <w:rsid w:val="00B3072C"/>
    <w:rsid w:val="00B30911"/>
    <w:rsid w:val="00B32170"/>
    <w:rsid w:val="00B32D98"/>
    <w:rsid w:val="00B3372A"/>
    <w:rsid w:val="00B34D58"/>
    <w:rsid w:val="00B34D99"/>
    <w:rsid w:val="00B37905"/>
    <w:rsid w:val="00B43289"/>
    <w:rsid w:val="00B45379"/>
    <w:rsid w:val="00B50D6C"/>
    <w:rsid w:val="00B51266"/>
    <w:rsid w:val="00B51538"/>
    <w:rsid w:val="00B51AE0"/>
    <w:rsid w:val="00B534CC"/>
    <w:rsid w:val="00B57DEA"/>
    <w:rsid w:val="00B70064"/>
    <w:rsid w:val="00B72CC5"/>
    <w:rsid w:val="00B74F5D"/>
    <w:rsid w:val="00B77B8E"/>
    <w:rsid w:val="00B826F0"/>
    <w:rsid w:val="00B85880"/>
    <w:rsid w:val="00B8605B"/>
    <w:rsid w:val="00B901C6"/>
    <w:rsid w:val="00B9088F"/>
    <w:rsid w:val="00B90A0A"/>
    <w:rsid w:val="00B9397C"/>
    <w:rsid w:val="00B9597C"/>
    <w:rsid w:val="00B97DA0"/>
    <w:rsid w:val="00BA05E8"/>
    <w:rsid w:val="00BA0953"/>
    <w:rsid w:val="00BA3795"/>
    <w:rsid w:val="00BA4647"/>
    <w:rsid w:val="00BA60AC"/>
    <w:rsid w:val="00BA65A7"/>
    <w:rsid w:val="00BA78E2"/>
    <w:rsid w:val="00BA7D5E"/>
    <w:rsid w:val="00BC0DD3"/>
    <w:rsid w:val="00BC2F97"/>
    <w:rsid w:val="00BC3B7C"/>
    <w:rsid w:val="00BC5ACD"/>
    <w:rsid w:val="00BD1271"/>
    <w:rsid w:val="00BD3019"/>
    <w:rsid w:val="00BD4341"/>
    <w:rsid w:val="00BD61AB"/>
    <w:rsid w:val="00BD7931"/>
    <w:rsid w:val="00BE22BE"/>
    <w:rsid w:val="00BE4590"/>
    <w:rsid w:val="00BE4AE4"/>
    <w:rsid w:val="00BF17E3"/>
    <w:rsid w:val="00BF5AF7"/>
    <w:rsid w:val="00BF7932"/>
    <w:rsid w:val="00C00155"/>
    <w:rsid w:val="00C012BB"/>
    <w:rsid w:val="00C0204F"/>
    <w:rsid w:val="00C04510"/>
    <w:rsid w:val="00C04ED1"/>
    <w:rsid w:val="00C068D6"/>
    <w:rsid w:val="00C154AD"/>
    <w:rsid w:val="00C15CC8"/>
    <w:rsid w:val="00C17F30"/>
    <w:rsid w:val="00C2244A"/>
    <w:rsid w:val="00C2389F"/>
    <w:rsid w:val="00C262D8"/>
    <w:rsid w:val="00C305BC"/>
    <w:rsid w:val="00C31215"/>
    <w:rsid w:val="00C32221"/>
    <w:rsid w:val="00C34EB1"/>
    <w:rsid w:val="00C3529C"/>
    <w:rsid w:val="00C40848"/>
    <w:rsid w:val="00C41B15"/>
    <w:rsid w:val="00C41CA8"/>
    <w:rsid w:val="00C42A9A"/>
    <w:rsid w:val="00C44965"/>
    <w:rsid w:val="00C55D24"/>
    <w:rsid w:val="00C619E2"/>
    <w:rsid w:val="00C61B4A"/>
    <w:rsid w:val="00C61B5A"/>
    <w:rsid w:val="00C6279B"/>
    <w:rsid w:val="00C66888"/>
    <w:rsid w:val="00C67124"/>
    <w:rsid w:val="00C739BA"/>
    <w:rsid w:val="00C8443F"/>
    <w:rsid w:val="00C844BC"/>
    <w:rsid w:val="00C87D1F"/>
    <w:rsid w:val="00C92D81"/>
    <w:rsid w:val="00C94430"/>
    <w:rsid w:val="00C965DB"/>
    <w:rsid w:val="00CA0935"/>
    <w:rsid w:val="00CA170A"/>
    <w:rsid w:val="00CA525A"/>
    <w:rsid w:val="00CA567C"/>
    <w:rsid w:val="00CA5945"/>
    <w:rsid w:val="00CA631A"/>
    <w:rsid w:val="00CB75A1"/>
    <w:rsid w:val="00CC10A1"/>
    <w:rsid w:val="00CC1A47"/>
    <w:rsid w:val="00CC2A90"/>
    <w:rsid w:val="00CC46B9"/>
    <w:rsid w:val="00CD1660"/>
    <w:rsid w:val="00CD18EA"/>
    <w:rsid w:val="00CD70F9"/>
    <w:rsid w:val="00CE3509"/>
    <w:rsid w:val="00CE424B"/>
    <w:rsid w:val="00CE4E70"/>
    <w:rsid w:val="00CF09C4"/>
    <w:rsid w:val="00CF1509"/>
    <w:rsid w:val="00CF1C6E"/>
    <w:rsid w:val="00CF6EB1"/>
    <w:rsid w:val="00CF71A9"/>
    <w:rsid w:val="00D011AC"/>
    <w:rsid w:val="00D058DC"/>
    <w:rsid w:val="00D06EE3"/>
    <w:rsid w:val="00D141AD"/>
    <w:rsid w:val="00D144BD"/>
    <w:rsid w:val="00D14604"/>
    <w:rsid w:val="00D170EC"/>
    <w:rsid w:val="00D26F00"/>
    <w:rsid w:val="00D27649"/>
    <w:rsid w:val="00D27E93"/>
    <w:rsid w:val="00D30596"/>
    <w:rsid w:val="00D406B6"/>
    <w:rsid w:val="00D40F90"/>
    <w:rsid w:val="00D43456"/>
    <w:rsid w:val="00D466DA"/>
    <w:rsid w:val="00D50916"/>
    <w:rsid w:val="00D573C7"/>
    <w:rsid w:val="00D6200F"/>
    <w:rsid w:val="00D630A1"/>
    <w:rsid w:val="00D72087"/>
    <w:rsid w:val="00D73159"/>
    <w:rsid w:val="00D80252"/>
    <w:rsid w:val="00D80948"/>
    <w:rsid w:val="00D813A1"/>
    <w:rsid w:val="00D81A74"/>
    <w:rsid w:val="00D82ABC"/>
    <w:rsid w:val="00D84EE8"/>
    <w:rsid w:val="00D90363"/>
    <w:rsid w:val="00D959DE"/>
    <w:rsid w:val="00D9677F"/>
    <w:rsid w:val="00D97DE9"/>
    <w:rsid w:val="00DA0424"/>
    <w:rsid w:val="00DA1B2C"/>
    <w:rsid w:val="00DA49C1"/>
    <w:rsid w:val="00DA68CA"/>
    <w:rsid w:val="00DA7952"/>
    <w:rsid w:val="00DB0DB0"/>
    <w:rsid w:val="00DB1F96"/>
    <w:rsid w:val="00DB381B"/>
    <w:rsid w:val="00DB5010"/>
    <w:rsid w:val="00DC38F6"/>
    <w:rsid w:val="00DC3962"/>
    <w:rsid w:val="00DC7ED2"/>
    <w:rsid w:val="00DD19EF"/>
    <w:rsid w:val="00DD3BD6"/>
    <w:rsid w:val="00DD67BB"/>
    <w:rsid w:val="00DD79D4"/>
    <w:rsid w:val="00DE3623"/>
    <w:rsid w:val="00DE52A2"/>
    <w:rsid w:val="00DE7678"/>
    <w:rsid w:val="00DE7C27"/>
    <w:rsid w:val="00DF5EB8"/>
    <w:rsid w:val="00DF651E"/>
    <w:rsid w:val="00DF662F"/>
    <w:rsid w:val="00DF6B64"/>
    <w:rsid w:val="00DF7CC0"/>
    <w:rsid w:val="00E02E7B"/>
    <w:rsid w:val="00E0365F"/>
    <w:rsid w:val="00E0497C"/>
    <w:rsid w:val="00E10500"/>
    <w:rsid w:val="00E13B0A"/>
    <w:rsid w:val="00E142F6"/>
    <w:rsid w:val="00E175C2"/>
    <w:rsid w:val="00E26B75"/>
    <w:rsid w:val="00E26C47"/>
    <w:rsid w:val="00E26FAC"/>
    <w:rsid w:val="00E32799"/>
    <w:rsid w:val="00E3447C"/>
    <w:rsid w:val="00E34893"/>
    <w:rsid w:val="00E36345"/>
    <w:rsid w:val="00E37C6E"/>
    <w:rsid w:val="00E415FB"/>
    <w:rsid w:val="00E41A60"/>
    <w:rsid w:val="00E43A5C"/>
    <w:rsid w:val="00E44CA8"/>
    <w:rsid w:val="00E44F3C"/>
    <w:rsid w:val="00E45BB2"/>
    <w:rsid w:val="00E47295"/>
    <w:rsid w:val="00E50604"/>
    <w:rsid w:val="00E51368"/>
    <w:rsid w:val="00E51A65"/>
    <w:rsid w:val="00E53562"/>
    <w:rsid w:val="00E6018B"/>
    <w:rsid w:val="00E63339"/>
    <w:rsid w:val="00E66BBB"/>
    <w:rsid w:val="00E703AD"/>
    <w:rsid w:val="00E7174C"/>
    <w:rsid w:val="00E74225"/>
    <w:rsid w:val="00E87EAC"/>
    <w:rsid w:val="00E93A09"/>
    <w:rsid w:val="00E95865"/>
    <w:rsid w:val="00EA093B"/>
    <w:rsid w:val="00EA3EDC"/>
    <w:rsid w:val="00EA55D5"/>
    <w:rsid w:val="00EA7577"/>
    <w:rsid w:val="00EB0C07"/>
    <w:rsid w:val="00EB3C89"/>
    <w:rsid w:val="00EB4827"/>
    <w:rsid w:val="00EB4AAC"/>
    <w:rsid w:val="00EC4E70"/>
    <w:rsid w:val="00ED26EB"/>
    <w:rsid w:val="00ED2882"/>
    <w:rsid w:val="00ED7E4A"/>
    <w:rsid w:val="00EE019B"/>
    <w:rsid w:val="00EE195D"/>
    <w:rsid w:val="00EE60EC"/>
    <w:rsid w:val="00EE69ED"/>
    <w:rsid w:val="00EE6DED"/>
    <w:rsid w:val="00EE732E"/>
    <w:rsid w:val="00EF1568"/>
    <w:rsid w:val="00EF2DEA"/>
    <w:rsid w:val="00EF3C26"/>
    <w:rsid w:val="00EF4CB5"/>
    <w:rsid w:val="00EF5D03"/>
    <w:rsid w:val="00F0009F"/>
    <w:rsid w:val="00F05D60"/>
    <w:rsid w:val="00F15F99"/>
    <w:rsid w:val="00F210D4"/>
    <w:rsid w:val="00F23BB7"/>
    <w:rsid w:val="00F262C1"/>
    <w:rsid w:val="00F31630"/>
    <w:rsid w:val="00F435B6"/>
    <w:rsid w:val="00F43F9C"/>
    <w:rsid w:val="00F45A14"/>
    <w:rsid w:val="00F466CF"/>
    <w:rsid w:val="00F51A5E"/>
    <w:rsid w:val="00F56162"/>
    <w:rsid w:val="00F56BE4"/>
    <w:rsid w:val="00F5789D"/>
    <w:rsid w:val="00F61300"/>
    <w:rsid w:val="00F631F2"/>
    <w:rsid w:val="00F65ADA"/>
    <w:rsid w:val="00F66726"/>
    <w:rsid w:val="00F67C0F"/>
    <w:rsid w:val="00F80AB3"/>
    <w:rsid w:val="00F85292"/>
    <w:rsid w:val="00F878AE"/>
    <w:rsid w:val="00F87B9D"/>
    <w:rsid w:val="00F9077E"/>
    <w:rsid w:val="00F91558"/>
    <w:rsid w:val="00F93574"/>
    <w:rsid w:val="00FA2C84"/>
    <w:rsid w:val="00FA374F"/>
    <w:rsid w:val="00FB0ED6"/>
    <w:rsid w:val="00FB62CA"/>
    <w:rsid w:val="00FB62E0"/>
    <w:rsid w:val="00FB68BC"/>
    <w:rsid w:val="00FB6BE3"/>
    <w:rsid w:val="00FB7364"/>
    <w:rsid w:val="00FB7CF6"/>
    <w:rsid w:val="00FC1D93"/>
    <w:rsid w:val="00FC29B6"/>
    <w:rsid w:val="00FC4984"/>
    <w:rsid w:val="00FD249E"/>
    <w:rsid w:val="00FE1A35"/>
    <w:rsid w:val="00FF4A0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E26C47"/>
    <w:pPr>
      <w:spacing w:before="57" w:after="480"/>
      <w:jc w:val="center"/>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link w:val="Cmsor3Char"/>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681D78"/>
    <w:pPr>
      <w:jc w:val="left"/>
    </w:pPr>
    <w:rPr>
      <w:rFonts w:ascii="Consolas" w:hAnsi="Consolas"/>
      <w:sz w:val="20"/>
    </w:rPr>
  </w:style>
  <w:style w:type="character" w:customStyle="1" w:styleId="KdChar">
    <w:name w:val="Kód Char"/>
    <w:basedOn w:val="Bekezdsalapbettpusa"/>
    <w:link w:val="Kd"/>
    <w:rsid w:val="00681D78"/>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 w:type="character" w:customStyle="1" w:styleId="lfejChar">
    <w:name w:val="Élőfej Char"/>
    <w:basedOn w:val="Bekezdsalapbettpusa"/>
    <w:link w:val="lfej"/>
    <w:rsid w:val="008631C1"/>
    <w:rPr>
      <w:rFonts w:eastAsia="WenQuanYi Zen Hei" w:cs="Lohit Hindi"/>
      <w:b/>
      <w:color w:val="00000A"/>
      <w:kern w:val="1"/>
      <w:sz w:val="24"/>
      <w:szCs w:val="24"/>
      <w:lang w:eastAsia="zh-CN" w:bidi="hi-IN"/>
    </w:rPr>
  </w:style>
  <w:style w:type="character" w:customStyle="1" w:styleId="caps">
    <w:name w:val="caps"/>
    <w:basedOn w:val="Bekezdsalapbettpusa"/>
    <w:rsid w:val="006E046B"/>
  </w:style>
  <w:style w:type="character" w:customStyle="1" w:styleId="widont">
    <w:name w:val="widont"/>
    <w:basedOn w:val="Bekezdsalapbettpusa"/>
    <w:rsid w:val="006E046B"/>
  </w:style>
  <w:style w:type="paragraph" w:styleId="HTML-kntformzott">
    <w:name w:val="HTML Preformatted"/>
    <w:basedOn w:val="Norml"/>
    <w:link w:val="HTML-kntformzottChar"/>
    <w:uiPriority w:val="99"/>
    <w:unhideWhenUsed/>
    <w:rsid w:val="00B826F0"/>
    <w:pPr>
      <w:spacing w:line="240" w:lineRule="auto"/>
    </w:pPr>
    <w:rPr>
      <w:rFonts w:ascii="Consolas" w:hAnsi="Consolas" w:cs="Mangal"/>
      <w:sz w:val="20"/>
      <w:szCs w:val="18"/>
    </w:rPr>
  </w:style>
  <w:style w:type="character" w:customStyle="1" w:styleId="HTML-kntformzottChar">
    <w:name w:val="HTML-ként formázott Char"/>
    <w:basedOn w:val="Bekezdsalapbettpusa"/>
    <w:link w:val="HTML-kntformzott"/>
    <w:uiPriority w:val="99"/>
    <w:rsid w:val="00B826F0"/>
    <w:rPr>
      <w:rFonts w:ascii="Consolas" w:eastAsia="WenQuanYi Zen Hei" w:hAnsi="Consolas" w:cs="Mangal"/>
      <w:color w:val="00000A"/>
      <w:kern w:val="1"/>
      <w:szCs w:val="18"/>
      <w:lang w:eastAsia="zh-CN" w:bidi="hi-IN"/>
    </w:rPr>
  </w:style>
  <w:style w:type="character" w:customStyle="1" w:styleId="Cmsor3Char">
    <w:name w:val="Címsor 3 Char"/>
    <w:basedOn w:val="Bekezdsalapbettpusa"/>
    <w:link w:val="Cmsor3"/>
    <w:rsid w:val="00097CA3"/>
    <w:rPr>
      <w:rFonts w:eastAsia="WenQuanYi Zen Hei" w:cs="Lohit Hindi"/>
      <w:b/>
      <w:bCs/>
      <w:color w:val="A6A6A6" w:themeColor="background1" w:themeShade="A6"/>
      <w:kern w:val="1"/>
      <w:sz w:val="28"/>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1475">
      <w:bodyDiv w:val="1"/>
      <w:marLeft w:val="0"/>
      <w:marRight w:val="0"/>
      <w:marTop w:val="0"/>
      <w:marBottom w:val="0"/>
      <w:divBdr>
        <w:top w:val="none" w:sz="0" w:space="0" w:color="auto"/>
        <w:left w:val="none" w:sz="0" w:space="0" w:color="auto"/>
        <w:bottom w:val="none" w:sz="0" w:space="0" w:color="auto"/>
        <w:right w:val="none" w:sz="0" w:space="0" w:color="auto"/>
      </w:divBdr>
    </w:div>
    <w:div w:id="58796566">
      <w:bodyDiv w:val="1"/>
      <w:marLeft w:val="0"/>
      <w:marRight w:val="0"/>
      <w:marTop w:val="0"/>
      <w:marBottom w:val="0"/>
      <w:divBdr>
        <w:top w:val="none" w:sz="0" w:space="0" w:color="auto"/>
        <w:left w:val="none" w:sz="0" w:space="0" w:color="auto"/>
        <w:bottom w:val="none" w:sz="0" w:space="0" w:color="auto"/>
        <w:right w:val="none" w:sz="0" w:space="0" w:color="auto"/>
      </w:divBdr>
    </w:div>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131287897">
      <w:bodyDiv w:val="1"/>
      <w:marLeft w:val="0"/>
      <w:marRight w:val="0"/>
      <w:marTop w:val="0"/>
      <w:marBottom w:val="0"/>
      <w:divBdr>
        <w:top w:val="none" w:sz="0" w:space="0" w:color="auto"/>
        <w:left w:val="none" w:sz="0" w:space="0" w:color="auto"/>
        <w:bottom w:val="none" w:sz="0" w:space="0" w:color="auto"/>
        <w:right w:val="none" w:sz="0" w:space="0" w:color="auto"/>
      </w:divBdr>
      <w:divsChild>
        <w:div w:id="1216351883">
          <w:marLeft w:val="0"/>
          <w:marRight w:val="0"/>
          <w:marTop w:val="0"/>
          <w:marBottom w:val="0"/>
          <w:divBdr>
            <w:top w:val="none" w:sz="0" w:space="0" w:color="auto"/>
            <w:left w:val="none" w:sz="0" w:space="0" w:color="auto"/>
            <w:bottom w:val="none" w:sz="0" w:space="0" w:color="auto"/>
            <w:right w:val="none" w:sz="0" w:space="0" w:color="auto"/>
          </w:divBdr>
        </w:div>
      </w:divsChild>
    </w:div>
    <w:div w:id="149443861">
      <w:bodyDiv w:val="1"/>
      <w:marLeft w:val="0"/>
      <w:marRight w:val="0"/>
      <w:marTop w:val="0"/>
      <w:marBottom w:val="0"/>
      <w:divBdr>
        <w:top w:val="none" w:sz="0" w:space="0" w:color="auto"/>
        <w:left w:val="none" w:sz="0" w:space="0" w:color="auto"/>
        <w:bottom w:val="none" w:sz="0" w:space="0" w:color="auto"/>
        <w:right w:val="none" w:sz="0" w:space="0" w:color="auto"/>
      </w:divBdr>
      <w:divsChild>
        <w:div w:id="2074115321">
          <w:marLeft w:val="0"/>
          <w:marRight w:val="0"/>
          <w:marTop w:val="0"/>
          <w:marBottom w:val="0"/>
          <w:divBdr>
            <w:top w:val="none" w:sz="0" w:space="0" w:color="auto"/>
            <w:left w:val="none" w:sz="0" w:space="0" w:color="auto"/>
            <w:bottom w:val="none" w:sz="0" w:space="0" w:color="auto"/>
            <w:right w:val="none" w:sz="0" w:space="0" w:color="auto"/>
          </w:divBdr>
        </w:div>
      </w:divsChild>
    </w:div>
    <w:div w:id="166945590">
      <w:bodyDiv w:val="1"/>
      <w:marLeft w:val="0"/>
      <w:marRight w:val="0"/>
      <w:marTop w:val="0"/>
      <w:marBottom w:val="0"/>
      <w:divBdr>
        <w:top w:val="none" w:sz="0" w:space="0" w:color="auto"/>
        <w:left w:val="none" w:sz="0" w:space="0" w:color="auto"/>
        <w:bottom w:val="none" w:sz="0" w:space="0" w:color="auto"/>
        <w:right w:val="none" w:sz="0" w:space="0" w:color="auto"/>
      </w:divBdr>
      <w:divsChild>
        <w:div w:id="596863537">
          <w:marLeft w:val="0"/>
          <w:marRight w:val="0"/>
          <w:marTop w:val="0"/>
          <w:marBottom w:val="0"/>
          <w:divBdr>
            <w:top w:val="none" w:sz="0" w:space="0" w:color="auto"/>
            <w:left w:val="none" w:sz="0" w:space="0" w:color="auto"/>
            <w:bottom w:val="none" w:sz="0" w:space="0" w:color="auto"/>
            <w:right w:val="none" w:sz="0" w:space="0" w:color="auto"/>
          </w:divBdr>
        </w:div>
      </w:divsChild>
    </w:div>
    <w:div w:id="217977156">
      <w:bodyDiv w:val="1"/>
      <w:marLeft w:val="0"/>
      <w:marRight w:val="0"/>
      <w:marTop w:val="0"/>
      <w:marBottom w:val="0"/>
      <w:divBdr>
        <w:top w:val="none" w:sz="0" w:space="0" w:color="auto"/>
        <w:left w:val="none" w:sz="0" w:space="0" w:color="auto"/>
        <w:bottom w:val="none" w:sz="0" w:space="0" w:color="auto"/>
        <w:right w:val="none" w:sz="0" w:space="0" w:color="auto"/>
      </w:divBdr>
      <w:divsChild>
        <w:div w:id="1222446618">
          <w:marLeft w:val="0"/>
          <w:marRight w:val="0"/>
          <w:marTop w:val="0"/>
          <w:marBottom w:val="0"/>
          <w:divBdr>
            <w:top w:val="none" w:sz="0" w:space="0" w:color="auto"/>
            <w:left w:val="none" w:sz="0" w:space="0" w:color="auto"/>
            <w:bottom w:val="none" w:sz="0" w:space="0" w:color="auto"/>
            <w:right w:val="none" w:sz="0" w:space="0" w:color="auto"/>
          </w:divBdr>
        </w:div>
      </w:divsChild>
    </w:div>
    <w:div w:id="224071635">
      <w:bodyDiv w:val="1"/>
      <w:marLeft w:val="0"/>
      <w:marRight w:val="0"/>
      <w:marTop w:val="0"/>
      <w:marBottom w:val="0"/>
      <w:divBdr>
        <w:top w:val="none" w:sz="0" w:space="0" w:color="auto"/>
        <w:left w:val="none" w:sz="0" w:space="0" w:color="auto"/>
        <w:bottom w:val="none" w:sz="0" w:space="0" w:color="auto"/>
        <w:right w:val="none" w:sz="0" w:space="0" w:color="auto"/>
      </w:divBdr>
      <w:divsChild>
        <w:div w:id="1271551513">
          <w:marLeft w:val="0"/>
          <w:marRight w:val="0"/>
          <w:marTop w:val="0"/>
          <w:marBottom w:val="0"/>
          <w:divBdr>
            <w:top w:val="none" w:sz="0" w:space="0" w:color="auto"/>
            <w:left w:val="none" w:sz="0" w:space="0" w:color="auto"/>
            <w:bottom w:val="none" w:sz="0" w:space="0" w:color="auto"/>
            <w:right w:val="none" w:sz="0" w:space="0" w:color="auto"/>
          </w:divBdr>
        </w:div>
      </w:divsChild>
    </w:div>
    <w:div w:id="240868694">
      <w:bodyDiv w:val="1"/>
      <w:marLeft w:val="0"/>
      <w:marRight w:val="0"/>
      <w:marTop w:val="0"/>
      <w:marBottom w:val="0"/>
      <w:divBdr>
        <w:top w:val="none" w:sz="0" w:space="0" w:color="auto"/>
        <w:left w:val="none" w:sz="0" w:space="0" w:color="auto"/>
        <w:bottom w:val="none" w:sz="0" w:space="0" w:color="auto"/>
        <w:right w:val="none" w:sz="0" w:space="0" w:color="auto"/>
      </w:divBdr>
      <w:divsChild>
        <w:div w:id="1127972656">
          <w:marLeft w:val="0"/>
          <w:marRight w:val="0"/>
          <w:marTop w:val="0"/>
          <w:marBottom w:val="0"/>
          <w:divBdr>
            <w:top w:val="none" w:sz="0" w:space="0" w:color="auto"/>
            <w:left w:val="none" w:sz="0" w:space="0" w:color="auto"/>
            <w:bottom w:val="none" w:sz="0" w:space="0" w:color="auto"/>
            <w:right w:val="none" w:sz="0" w:space="0" w:color="auto"/>
          </w:divBdr>
        </w:div>
      </w:divsChild>
    </w:div>
    <w:div w:id="267585013">
      <w:bodyDiv w:val="1"/>
      <w:marLeft w:val="0"/>
      <w:marRight w:val="0"/>
      <w:marTop w:val="0"/>
      <w:marBottom w:val="0"/>
      <w:divBdr>
        <w:top w:val="none" w:sz="0" w:space="0" w:color="auto"/>
        <w:left w:val="none" w:sz="0" w:space="0" w:color="auto"/>
        <w:bottom w:val="none" w:sz="0" w:space="0" w:color="auto"/>
        <w:right w:val="none" w:sz="0" w:space="0" w:color="auto"/>
      </w:divBdr>
      <w:divsChild>
        <w:div w:id="1047531228">
          <w:marLeft w:val="0"/>
          <w:marRight w:val="0"/>
          <w:marTop w:val="0"/>
          <w:marBottom w:val="0"/>
          <w:divBdr>
            <w:top w:val="none" w:sz="0" w:space="0" w:color="auto"/>
            <w:left w:val="none" w:sz="0" w:space="0" w:color="auto"/>
            <w:bottom w:val="none" w:sz="0" w:space="0" w:color="auto"/>
            <w:right w:val="none" w:sz="0" w:space="0" w:color="auto"/>
          </w:divBdr>
        </w:div>
      </w:divsChild>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272">
      <w:bodyDiv w:val="1"/>
      <w:marLeft w:val="0"/>
      <w:marRight w:val="0"/>
      <w:marTop w:val="0"/>
      <w:marBottom w:val="0"/>
      <w:divBdr>
        <w:top w:val="none" w:sz="0" w:space="0" w:color="auto"/>
        <w:left w:val="none" w:sz="0" w:space="0" w:color="auto"/>
        <w:bottom w:val="none" w:sz="0" w:space="0" w:color="auto"/>
        <w:right w:val="none" w:sz="0" w:space="0" w:color="auto"/>
      </w:divBdr>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336427402">
      <w:bodyDiv w:val="1"/>
      <w:marLeft w:val="0"/>
      <w:marRight w:val="0"/>
      <w:marTop w:val="0"/>
      <w:marBottom w:val="0"/>
      <w:divBdr>
        <w:top w:val="none" w:sz="0" w:space="0" w:color="auto"/>
        <w:left w:val="none" w:sz="0" w:space="0" w:color="auto"/>
        <w:bottom w:val="none" w:sz="0" w:space="0" w:color="auto"/>
        <w:right w:val="none" w:sz="0" w:space="0" w:color="auto"/>
      </w:divBdr>
      <w:divsChild>
        <w:div w:id="1541743145">
          <w:marLeft w:val="0"/>
          <w:marRight w:val="0"/>
          <w:marTop w:val="0"/>
          <w:marBottom w:val="0"/>
          <w:divBdr>
            <w:top w:val="none" w:sz="0" w:space="0" w:color="auto"/>
            <w:left w:val="none" w:sz="0" w:space="0" w:color="auto"/>
            <w:bottom w:val="none" w:sz="0" w:space="0" w:color="auto"/>
            <w:right w:val="none" w:sz="0" w:space="0" w:color="auto"/>
          </w:divBdr>
        </w:div>
      </w:divsChild>
    </w:div>
    <w:div w:id="444083783">
      <w:bodyDiv w:val="1"/>
      <w:marLeft w:val="0"/>
      <w:marRight w:val="0"/>
      <w:marTop w:val="0"/>
      <w:marBottom w:val="0"/>
      <w:divBdr>
        <w:top w:val="none" w:sz="0" w:space="0" w:color="auto"/>
        <w:left w:val="none" w:sz="0" w:space="0" w:color="auto"/>
        <w:bottom w:val="none" w:sz="0" w:space="0" w:color="auto"/>
        <w:right w:val="none" w:sz="0" w:space="0" w:color="auto"/>
      </w:divBdr>
      <w:divsChild>
        <w:div w:id="984814928">
          <w:marLeft w:val="0"/>
          <w:marRight w:val="0"/>
          <w:marTop w:val="0"/>
          <w:marBottom w:val="0"/>
          <w:divBdr>
            <w:top w:val="none" w:sz="0" w:space="0" w:color="auto"/>
            <w:left w:val="none" w:sz="0" w:space="0" w:color="auto"/>
            <w:bottom w:val="none" w:sz="0" w:space="0" w:color="auto"/>
            <w:right w:val="none" w:sz="0" w:space="0" w:color="auto"/>
          </w:divBdr>
        </w:div>
      </w:divsChild>
    </w:div>
    <w:div w:id="472717535">
      <w:bodyDiv w:val="1"/>
      <w:marLeft w:val="0"/>
      <w:marRight w:val="0"/>
      <w:marTop w:val="0"/>
      <w:marBottom w:val="0"/>
      <w:divBdr>
        <w:top w:val="none" w:sz="0" w:space="0" w:color="auto"/>
        <w:left w:val="none" w:sz="0" w:space="0" w:color="auto"/>
        <w:bottom w:val="none" w:sz="0" w:space="0" w:color="auto"/>
        <w:right w:val="none" w:sz="0" w:space="0" w:color="auto"/>
      </w:divBdr>
      <w:divsChild>
        <w:div w:id="891846512">
          <w:marLeft w:val="0"/>
          <w:marRight w:val="0"/>
          <w:marTop w:val="0"/>
          <w:marBottom w:val="0"/>
          <w:divBdr>
            <w:top w:val="none" w:sz="0" w:space="0" w:color="auto"/>
            <w:left w:val="none" w:sz="0" w:space="0" w:color="auto"/>
            <w:bottom w:val="none" w:sz="0" w:space="0" w:color="auto"/>
            <w:right w:val="none" w:sz="0" w:space="0" w:color="auto"/>
          </w:divBdr>
        </w:div>
      </w:divsChild>
    </w:div>
    <w:div w:id="502168329">
      <w:bodyDiv w:val="1"/>
      <w:marLeft w:val="0"/>
      <w:marRight w:val="0"/>
      <w:marTop w:val="0"/>
      <w:marBottom w:val="0"/>
      <w:divBdr>
        <w:top w:val="none" w:sz="0" w:space="0" w:color="auto"/>
        <w:left w:val="none" w:sz="0" w:space="0" w:color="auto"/>
        <w:bottom w:val="none" w:sz="0" w:space="0" w:color="auto"/>
        <w:right w:val="none" w:sz="0" w:space="0" w:color="auto"/>
      </w:divBdr>
      <w:divsChild>
        <w:div w:id="1795099509">
          <w:marLeft w:val="0"/>
          <w:marRight w:val="0"/>
          <w:marTop w:val="0"/>
          <w:marBottom w:val="0"/>
          <w:divBdr>
            <w:top w:val="none" w:sz="0" w:space="0" w:color="auto"/>
            <w:left w:val="none" w:sz="0" w:space="0" w:color="auto"/>
            <w:bottom w:val="none" w:sz="0" w:space="0" w:color="auto"/>
            <w:right w:val="none" w:sz="0" w:space="0" w:color="auto"/>
          </w:divBdr>
        </w:div>
      </w:divsChild>
    </w:div>
    <w:div w:id="503253222">
      <w:bodyDiv w:val="1"/>
      <w:marLeft w:val="0"/>
      <w:marRight w:val="0"/>
      <w:marTop w:val="0"/>
      <w:marBottom w:val="0"/>
      <w:divBdr>
        <w:top w:val="none" w:sz="0" w:space="0" w:color="auto"/>
        <w:left w:val="none" w:sz="0" w:space="0" w:color="auto"/>
        <w:bottom w:val="none" w:sz="0" w:space="0" w:color="auto"/>
        <w:right w:val="none" w:sz="0" w:space="0" w:color="auto"/>
      </w:divBdr>
      <w:divsChild>
        <w:div w:id="1514029652">
          <w:marLeft w:val="0"/>
          <w:marRight w:val="0"/>
          <w:marTop w:val="0"/>
          <w:marBottom w:val="0"/>
          <w:divBdr>
            <w:top w:val="none" w:sz="0" w:space="0" w:color="auto"/>
            <w:left w:val="none" w:sz="0" w:space="0" w:color="auto"/>
            <w:bottom w:val="none" w:sz="0" w:space="0" w:color="auto"/>
            <w:right w:val="none" w:sz="0" w:space="0" w:color="auto"/>
          </w:divBdr>
        </w:div>
      </w:divsChild>
    </w:div>
    <w:div w:id="507407113">
      <w:bodyDiv w:val="1"/>
      <w:marLeft w:val="0"/>
      <w:marRight w:val="0"/>
      <w:marTop w:val="0"/>
      <w:marBottom w:val="0"/>
      <w:divBdr>
        <w:top w:val="none" w:sz="0" w:space="0" w:color="auto"/>
        <w:left w:val="none" w:sz="0" w:space="0" w:color="auto"/>
        <w:bottom w:val="none" w:sz="0" w:space="0" w:color="auto"/>
        <w:right w:val="none" w:sz="0" w:space="0" w:color="auto"/>
      </w:divBdr>
    </w:div>
    <w:div w:id="545066634">
      <w:bodyDiv w:val="1"/>
      <w:marLeft w:val="0"/>
      <w:marRight w:val="0"/>
      <w:marTop w:val="0"/>
      <w:marBottom w:val="0"/>
      <w:divBdr>
        <w:top w:val="none" w:sz="0" w:space="0" w:color="auto"/>
        <w:left w:val="none" w:sz="0" w:space="0" w:color="auto"/>
        <w:bottom w:val="none" w:sz="0" w:space="0" w:color="auto"/>
        <w:right w:val="none" w:sz="0" w:space="0" w:color="auto"/>
      </w:divBdr>
      <w:divsChild>
        <w:div w:id="293564942">
          <w:marLeft w:val="0"/>
          <w:marRight w:val="0"/>
          <w:marTop w:val="0"/>
          <w:marBottom w:val="0"/>
          <w:divBdr>
            <w:top w:val="none" w:sz="0" w:space="0" w:color="auto"/>
            <w:left w:val="none" w:sz="0" w:space="0" w:color="auto"/>
            <w:bottom w:val="none" w:sz="0" w:space="0" w:color="auto"/>
            <w:right w:val="none" w:sz="0" w:space="0" w:color="auto"/>
          </w:divBdr>
        </w:div>
      </w:divsChild>
    </w:div>
    <w:div w:id="561454100">
      <w:bodyDiv w:val="1"/>
      <w:marLeft w:val="0"/>
      <w:marRight w:val="0"/>
      <w:marTop w:val="0"/>
      <w:marBottom w:val="0"/>
      <w:divBdr>
        <w:top w:val="none" w:sz="0" w:space="0" w:color="auto"/>
        <w:left w:val="none" w:sz="0" w:space="0" w:color="auto"/>
        <w:bottom w:val="none" w:sz="0" w:space="0" w:color="auto"/>
        <w:right w:val="none" w:sz="0" w:space="0" w:color="auto"/>
      </w:divBdr>
      <w:divsChild>
        <w:div w:id="32586510">
          <w:marLeft w:val="0"/>
          <w:marRight w:val="0"/>
          <w:marTop w:val="0"/>
          <w:marBottom w:val="0"/>
          <w:divBdr>
            <w:top w:val="none" w:sz="0" w:space="0" w:color="auto"/>
            <w:left w:val="none" w:sz="0" w:space="0" w:color="auto"/>
            <w:bottom w:val="none" w:sz="0" w:space="0" w:color="auto"/>
            <w:right w:val="none" w:sz="0" w:space="0" w:color="auto"/>
          </w:divBdr>
        </w:div>
      </w:divsChild>
    </w:div>
    <w:div w:id="569652543">
      <w:bodyDiv w:val="1"/>
      <w:marLeft w:val="0"/>
      <w:marRight w:val="0"/>
      <w:marTop w:val="0"/>
      <w:marBottom w:val="0"/>
      <w:divBdr>
        <w:top w:val="none" w:sz="0" w:space="0" w:color="auto"/>
        <w:left w:val="none" w:sz="0" w:space="0" w:color="auto"/>
        <w:bottom w:val="none" w:sz="0" w:space="0" w:color="auto"/>
        <w:right w:val="none" w:sz="0" w:space="0" w:color="auto"/>
      </w:divBdr>
      <w:divsChild>
        <w:div w:id="528568153">
          <w:marLeft w:val="0"/>
          <w:marRight w:val="0"/>
          <w:marTop w:val="0"/>
          <w:marBottom w:val="0"/>
          <w:divBdr>
            <w:top w:val="none" w:sz="0" w:space="0" w:color="auto"/>
            <w:left w:val="none" w:sz="0" w:space="0" w:color="auto"/>
            <w:bottom w:val="none" w:sz="0" w:space="0" w:color="auto"/>
            <w:right w:val="none" w:sz="0" w:space="0" w:color="auto"/>
          </w:divBdr>
        </w:div>
      </w:divsChild>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1477">
      <w:bodyDiv w:val="1"/>
      <w:marLeft w:val="0"/>
      <w:marRight w:val="0"/>
      <w:marTop w:val="0"/>
      <w:marBottom w:val="0"/>
      <w:divBdr>
        <w:top w:val="none" w:sz="0" w:space="0" w:color="auto"/>
        <w:left w:val="none" w:sz="0" w:space="0" w:color="auto"/>
        <w:bottom w:val="none" w:sz="0" w:space="0" w:color="auto"/>
        <w:right w:val="none" w:sz="0" w:space="0" w:color="auto"/>
      </w:divBdr>
      <w:divsChild>
        <w:div w:id="2028362199">
          <w:marLeft w:val="0"/>
          <w:marRight w:val="0"/>
          <w:marTop w:val="0"/>
          <w:marBottom w:val="0"/>
          <w:divBdr>
            <w:top w:val="none" w:sz="0" w:space="0" w:color="auto"/>
            <w:left w:val="none" w:sz="0" w:space="0" w:color="auto"/>
            <w:bottom w:val="none" w:sz="0" w:space="0" w:color="auto"/>
            <w:right w:val="none" w:sz="0" w:space="0" w:color="auto"/>
          </w:divBdr>
        </w:div>
      </w:divsChild>
    </w:div>
    <w:div w:id="629436654">
      <w:bodyDiv w:val="1"/>
      <w:marLeft w:val="0"/>
      <w:marRight w:val="0"/>
      <w:marTop w:val="0"/>
      <w:marBottom w:val="0"/>
      <w:divBdr>
        <w:top w:val="none" w:sz="0" w:space="0" w:color="auto"/>
        <w:left w:val="none" w:sz="0" w:space="0" w:color="auto"/>
        <w:bottom w:val="none" w:sz="0" w:space="0" w:color="auto"/>
        <w:right w:val="none" w:sz="0" w:space="0" w:color="auto"/>
      </w:divBdr>
      <w:divsChild>
        <w:div w:id="491679029">
          <w:marLeft w:val="0"/>
          <w:marRight w:val="0"/>
          <w:marTop w:val="0"/>
          <w:marBottom w:val="0"/>
          <w:divBdr>
            <w:top w:val="none" w:sz="0" w:space="0" w:color="auto"/>
            <w:left w:val="none" w:sz="0" w:space="0" w:color="auto"/>
            <w:bottom w:val="none" w:sz="0" w:space="0" w:color="auto"/>
            <w:right w:val="none" w:sz="0" w:space="0" w:color="auto"/>
          </w:divBdr>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918">
      <w:bodyDiv w:val="1"/>
      <w:marLeft w:val="0"/>
      <w:marRight w:val="0"/>
      <w:marTop w:val="0"/>
      <w:marBottom w:val="0"/>
      <w:divBdr>
        <w:top w:val="none" w:sz="0" w:space="0" w:color="auto"/>
        <w:left w:val="none" w:sz="0" w:space="0" w:color="auto"/>
        <w:bottom w:val="none" w:sz="0" w:space="0" w:color="auto"/>
        <w:right w:val="none" w:sz="0" w:space="0" w:color="auto"/>
      </w:divBdr>
    </w:div>
    <w:div w:id="813452489">
      <w:bodyDiv w:val="1"/>
      <w:marLeft w:val="0"/>
      <w:marRight w:val="0"/>
      <w:marTop w:val="0"/>
      <w:marBottom w:val="0"/>
      <w:divBdr>
        <w:top w:val="none" w:sz="0" w:space="0" w:color="auto"/>
        <w:left w:val="none" w:sz="0" w:space="0" w:color="auto"/>
        <w:bottom w:val="none" w:sz="0" w:space="0" w:color="auto"/>
        <w:right w:val="none" w:sz="0" w:space="0" w:color="auto"/>
      </w:divBdr>
      <w:divsChild>
        <w:div w:id="1172767058">
          <w:marLeft w:val="0"/>
          <w:marRight w:val="0"/>
          <w:marTop w:val="0"/>
          <w:marBottom w:val="0"/>
          <w:divBdr>
            <w:top w:val="none" w:sz="0" w:space="0" w:color="auto"/>
            <w:left w:val="none" w:sz="0" w:space="0" w:color="auto"/>
            <w:bottom w:val="none" w:sz="0" w:space="0" w:color="auto"/>
            <w:right w:val="none" w:sz="0" w:space="0" w:color="auto"/>
          </w:divBdr>
        </w:div>
      </w:divsChild>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5124">
      <w:bodyDiv w:val="1"/>
      <w:marLeft w:val="0"/>
      <w:marRight w:val="0"/>
      <w:marTop w:val="0"/>
      <w:marBottom w:val="0"/>
      <w:divBdr>
        <w:top w:val="none" w:sz="0" w:space="0" w:color="auto"/>
        <w:left w:val="none" w:sz="0" w:space="0" w:color="auto"/>
        <w:bottom w:val="none" w:sz="0" w:space="0" w:color="auto"/>
        <w:right w:val="none" w:sz="0" w:space="0" w:color="auto"/>
      </w:divBdr>
      <w:divsChild>
        <w:div w:id="1659768978">
          <w:marLeft w:val="0"/>
          <w:marRight w:val="0"/>
          <w:marTop w:val="0"/>
          <w:marBottom w:val="0"/>
          <w:divBdr>
            <w:top w:val="none" w:sz="0" w:space="0" w:color="auto"/>
            <w:left w:val="none" w:sz="0" w:space="0" w:color="auto"/>
            <w:bottom w:val="none" w:sz="0" w:space="0" w:color="auto"/>
            <w:right w:val="none" w:sz="0" w:space="0" w:color="auto"/>
          </w:divBdr>
        </w:div>
      </w:divsChild>
    </w:div>
    <w:div w:id="900481399">
      <w:bodyDiv w:val="1"/>
      <w:marLeft w:val="0"/>
      <w:marRight w:val="0"/>
      <w:marTop w:val="0"/>
      <w:marBottom w:val="0"/>
      <w:divBdr>
        <w:top w:val="none" w:sz="0" w:space="0" w:color="auto"/>
        <w:left w:val="none" w:sz="0" w:space="0" w:color="auto"/>
        <w:bottom w:val="none" w:sz="0" w:space="0" w:color="auto"/>
        <w:right w:val="none" w:sz="0" w:space="0" w:color="auto"/>
      </w:divBdr>
      <w:divsChild>
        <w:div w:id="1567761605">
          <w:marLeft w:val="0"/>
          <w:marRight w:val="0"/>
          <w:marTop w:val="0"/>
          <w:marBottom w:val="0"/>
          <w:divBdr>
            <w:top w:val="none" w:sz="0" w:space="0" w:color="auto"/>
            <w:left w:val="none" w:sz="0" w:space="0" w:color="auto"/>
            <w:bottom w:val="none" w:sz="0" w:space="0" w:color="auto"/>
            <w:right w:val="none" w:sz="0" w:space="0" w:color="auto"/>
          </w:divBdr>
        </w:div>
      </w:divsChild>
    </w:div>
    <w:div w:id="972060314">
      <w:bodyDiv w:val="1"/>
      <w:marLeft w:val="0"/>
      <w:marRight w:val="0"/>
      <w:marTop w:val="0"/>
      <w:marBottom w:val="0"/>
      <w:divBdr>
        <w:top w:val="none" w:sz="0" w:space="0" w:color="auto"/>
        <w:left w:val="none" w:sz="0" w:space="0" w:color="auto"/>
        <w:bottom w:val="none" w:sz="0" w:space="0" w:color="auto"/>
        <w:right w:val="none" w:sz="0" w:space="0" w:color="auto"/>
      </w:divBdr>
      <w:divsChild>
        <w:div w:id="1893156050">
          <w:marLeft w:val="0"/>
          <w:marRight w:val="0"/>
          <w:marTop w:val="0"/>
          <w:marBottom w:val="0"/>
          <w:divBdr>
            <w:top w:val="none" w:sz="0" w:space="0" w:color="auto"/>
            <w:left w:val="none" w:sz="0" w:space="0" w:color="auto"/>
            <w:bottom w:val="none" w:sz="0" w:space="0" w:color="auto"/>
            <w:right w:val="none" w:sz="0" w:space="0" w:color="auto"/>
          </w:divBdr>
        </w:div>
      </w:divsChild>
    </w:div>
    <w:div w:id="979924609">
      <w:bodyDiv w:val="1"/>
      <w:marLeft w:val="0"/>
      <w:marRight w:val="0"/>
      <w:marTop w:val="0"/>
      <w:marBottom w:val="0"/>
      <w:divBdr>
        <w:top w:val="none" w:sz="0" w:space="0" w:color="auto"/>
        <w:left w:val="none" w:sz="0" w:space="0" w:color="auto"/>
        <w:bottom w:val="none" w:sz="0" w:space="0" w:color="auto"/>
        <w:right w:val="none" w:sz="0" w:space="0" w:color="auto"/>
      </w:divBdr>
      <w:divsChild>
        <w:div w:id="1969048970">
          <w:marLeft w:val="0"/>
          <w:marRight w:val="0"/>
          <w:marTop w:val="0"/>
          <w:marBottom w:val="0"/>
          <w:divBdr>
            <w:top w:val="none" w:sz="0" w:space="0" w:color="auto"/>
            <w:left w:val="none" w:sz="0" w:space="0" w:color="auto"/>
            <w:bottom w:val="none" w:sz="0" w:space="0" w:color="auto"/>
            <w:right w:val="none" w:sz="0" w:space="0" w:color="auto"/>
          </w:divBdr>
        </w:div>
      </w:divsChild>
    </w:div>
    <w:div w:id="1005012416">
      <w:bodyDiv w:val="1"/>
      <w:marLeft w:val="0"/>
      <w:marRight w:val="0"/>
      <w:marTop w:val="0"/>
      <w:marBottom w:val="0"/>
      <w:divBdr>
        <w:top w:val="none" w:sz="0" w:space="0" w:color="auto"/>
        <w:left w:val="none" w:sz="0" w:space="0" w:color="auto"/>
        <w:bottom w:val="none" w:sz="0" w:space="0" w:color="auto"/>
        <w:right w:val="none" w:sz="0" w:space="0" w:color="auto"/>
      </w:divBdr>
      <w:divsChild>
        <w:div w:id="336156740">
          <w:marLeft w:val="0"/>
          <w:marRight w:val="0"/>
          <w:marTop w:val="0"/>
          <w:marBottom w:val="0"/>
          <w:divBdr>
            <w:top w:val="none" w:sz="0" w:space="0" w:color="auto"/>
            <w:left w:val="none" w:sz="0" w:space="0" w:color="auto"/>
            <w:bottom w:val="none" w:sz="0" w:space="0" w:color="auto"/>
            <w:right w:val="none" w:sz="0" w:space="0" w:color="auto"/>
          </w:divBdr>
        </w:div>
      </w:divsChild>
    </w:div>
    <w:div w:id="1039664365">
      <w:bodyDiv w:val="1"/>
      <w:marLeft w:val="0"/>
      <w:marRight w:val="0"/>
      <w:marTop w:val="0"/>
      <w:marBottom w:val="0"/>
      <w:divBdr>
        <w:top w:val="none" w:sz="0" w:space="0" w:color="auto"/>
        <w:left w:val="none" w:sz="0" w:space="0" w:color="auto"/>
        <w:bottom w:val="none" w:sz="0" w:space="0" w:color="auto"/>
        <w:right w:val="none" w:sz="0" w:space="0" w:color="auto"/>
      </w:divBdr>
      <w:divsChild>
        <w:div w:id="1404255344">
          <w:marLeft w:val="0"/>
          <w:marRight w:val="0"/>
          <w:marTop w:val="0"/>
          <w:marBottom w:val="0"/>
          <w:divBdr>
            <w:top w:val="none" w:sz="0" w:space="0" w:color="auto"/>
            <w:left w:val="none" w:sz="0" w:space="0" w:color="auto"/>
            <w:bottom w:val="none" w:sz="0" w:space="0" w:color="auto"/>
            <w:right w:val="none" w:sz="0" w:space="0" w:color="auto"/>
          </w:divBdr>
        </w:div>
      </w:divsChild>
    </w:div>
    <w:div w:id="1052192691">
      <w:bodyDiv w:val="1"/>
      <w:marLeft w:val="0"/>
      <w:marRight w:val="0"/>
      <w:marTop w:val="0"/>
      <w:marBottom w:val="0"/>
      <w:divBdr>
        <w:top w:val="none" w:sz="0" w:space="0" w:color="auto"/>
        <w:left w:val="none" w:sz="0" w:space="0" w:color="auto"/>
        <w:bottom w:val="none" w:sz="0" w:space="0" w:color="auto"/>
        <w:right w:val="none" w:sz="0" w:space="0" w:color="auto"/>
      </w:divBdr>
      <w:divsChild>
        <w:div w:id="1758938282">
          <w:marLeft w:val="0"/>
          <w:marRight w:val="0"/>
          <w:marTop w:val="0"/>
          <w:marBottom w:val="0"/>
          <w:divBdr>
            <w:top w:val="none" w:sz="0" w:space="0" w:color="auto"/>
            <w:left w:val="none" w:sz="0" w:space="0" w:color="auto"/>
            <w:bottom w:val="none" w:sz="0" w:space="0" w:color="auto"/>
            <w:right w:val="none" w:sz="0" w:space="0" w:color="auto"/>
          </w:divBdr>
        </w:div>
      </w:divsChild>
    </w:div>
    <w:div w:id="1063332660">
      <w:bodyDiv w:val="1"/>
      <w:marLeft w:val="0"/>
      <w:marRight w:val="0"/>
      <w:marTop w:val="0"/>
      <w:marBottom w:val="0"/>
      <w:divBdr>
        <w:top w:val="none" w:sz="0" w:space="0" w:color="auto"/>
        <w:left w:val="none" w:sz="0" w:space="0" w:color="auto"/>
        <w:bottom w:val="none" w:sz="0" w:space="0" w:color="auto"/>
        <w:right w:val="none" w:sz="0" w:space="0" w:color="auto"/>
      </w:divBdr>
      <w:divsChild>
        <w:div w:id="997729274">
          <w:marLeft w:val="0"/>
          <w:marRight w:val="0"/>
          <w:marTop w:val="0"/>
          <w:marBottom w:val="0"/>
          <w:divBdr>
            <w:top w:val="none" w:sz="0" w:space="0" w:color="auto"/>
            <w:left w:val="none" w:sz="0" w:space="0" w:color="auto"/>
            <w:bottom w:val="none" w:sz="0" w:space="0" w:color="auto"/>
            <w:right w:val="none" w:sz="0" w:space="0" w:color="auto"/>
          </w:divBdr>
        </w:div>
      </w:divsChild>
    </w:div>
    <w:div w:id="1097672704">
      <w:bodyDiv w:val="1"/>
      <w:marLeft w:val="0"/>
      <w:marRight w:val="0"/>
      <w:marTop w:val="0"/>
      <w:marBottom w:val="0"/>
      <w:divBdr>
        <w:top w:val="none" w:sz="0" w:space="0" w:color="auto"/>
        <w:left w:val="none" w:sz="0" w:space="0" w:color="auto"/>
        <w:bottom w:val="none" w:sz="0" w:space="0" w:color="auto"/>
        <w:right w:val="none" w:sz="0" w:space="0" w:color="auto"/>
      </w:divBdr>
      <w:divsChild>
        <w:div w:id="875889549">
          <w:marLeft w:val="0"/>
          <w:marRight w:val="0"/>
          <w:marTop w:val="0"/>
          <w:marBottom w:val="0"/>
          <w:divBdr>
            <w:top w:val="none" w:sz="0" w:space="0" w:color="auto"/>
            <w:left w:val="none" w:sz="0" w:space="0" w:color="auto"/>
            <w:bottom w:val="none" w:sz="0" w:space="0" w:color="auto"/>
            <w:right w:val="none" w:sz="0" w:space="0" w:color="auto"/>
          </w:divBdr>
        </w:div>
      </w:divsChild>
    </w:div>
    <w:div w:id="1114131848">
      <w:bodyDiv w:val="1"/>
      <w:marLeft w:val="0"/>
      <w:marRight w:val="0"/>
      <w:marTop w:val="0"/>
      <w:marBottom w:val="0"/>
      <w:divBdr>
        <w:top w:val="none" w:sz="0" w:space="0" w:color="auto"/>
        <w:left w:val="none" w:sz="0" w:space="0" w:color="auto"/>
        <w:bottom w:val="none" w:sz="0" w:space="0" w:color="auto"/>
        <w:right w:val="none" w:sz="0" w:space="0" w:color="auto"/>
      </w:divBdr>
      <w:divsChild>
        <w:div w:id="1610553100">
          <w:marLeft w:val="0"/>
          <w:marRight w:val="0"/>
          <w:marTop w:val="0"/>
          <w:marBottom w:val="0"/>
          <w:divBdr>
            <w:top w:val="none" w:sz="0" w:space="0" w:color="auto"/>
            <w:left w:val="none" w:sz="0" w:space="0" w:color="auto"/>
            <w:bottom w:val="none" w:sz="0" w:space="0" w:color="auto"/>
            <w:right w:val="none" w:sz="0" w:space="0" w:color="auto"/>
          </w:divBdr>
        </w:div>
      </w:divsChild>
    </w:div>
    <w:div w:id="1151172311">
      <w:bodyDiv w:val="1"/>
      <w:marLeft w:val="0"/>
      <w:marRight w:val="0"/>
      <w:marTop w:val="0"/>
      <w:marBottom w:val="0"/>
      <w:divBdr>
        <w:top w:val="none" w:sz="0" w:space="0" w:color="auto"/>
        <w:left w:val="none" w:sz="0" w:space="0" w:color="auto"/>
        <w:bottom w:val="none" w:sz="0" w:space="0" w:color="auto"/>
        <w:right w:val="none" w:sz="0" w:space="0" w:color="auto"/>
      </w:divBdr>
      <w:divsChild>
        <w:div w:id="2108765416">
          <w:marLeft w:val="0"/>
          <w:marRight w:val="0"/>
          <w:marTop w:val="0"/>
          <w:marBottom w:val="0"/>
          <w:divBdr>
            <w:top w:val="none" w:sz="0" w:space="0" w:color="auto"/>
            <w:left w:val="none" w:sz="0" w:space="0" w:color="auto"/>
            <w:bottom w:val="none" w:sz="0" w:space="0" w:color="auto"/>
            <w:right w:val="none" w:sz="0" w:space="0" w:color="auto"/>
          </w:divBdr>
        </w:div>
      </w:divsChild>
    </w:div>
    <w:div w:id="1189248310">
      <w:bodyDiv w:val="1"/>
      <w:marLeft w:val="0"/>
      <w:marRight w:val="0"/>
      <w:marTop w:val="0"/>
      <w:marBottom w:val="0"/>
      <w:divBdr>
        <w:top w:val="none" w:sz="0" w:space="0" w:color="auto"/>
        <w:left w:val="none" w:sz="0" w:space="0" w:color="auto"/>
        <w:bottom w:val="none" w:sz="0" w:space="0" w:color="auto"/>
        <w:right w:val="none" w:sz="0" w:space="0" w:color="auto"/>
      </w:divBdr>
      <w:divsChild>
        <w:div w:id="502553545">
          <w:marLeft w:val="0"/>
          <w:marRight w:val="0"/>
          <w:marTop w:val="0"/>
          <w:marBottom w:val="0"/>
          <w:divBdr>
            <w:top w:val="none" w:sz="0" w:space="0" w:color="auto"/>
            <w:left w:val="none" w:sz="0" w:space="0" w:color="auto"/>
            <w:bottom w:val="none" w:sz="0" w:space="0" w:color="auto"/>
            <w:right w:val="none" w:sz="0" w:space="0" w:color="auto"/>
          </w:divBdr>
        </w:div>
      </w:divsChild>
    </w:div>
    <w:div w:id="1256940164">
      <w:bodyDiv w:val="1"/>
      <w:marLeft w:val="0"/>
      <w:marRight w:val="0"/>
      <w:marTop w:val="0"/>
      <w:marBottom w:val="0"/>
      <w:divBdr>
        <w:top w:val="none" w:sz="0" w:space="0" w:color="auto"/>
        <w:left w:val="none" w:sz="0" w:space="0" w:color="auto"/>
        <w:bottom w:val="none" w:sz="0" w:space="0" w:color="auto"/>
        <w:right w:val="none" w:sz="0" w:space="0" w:color="auto"/>
      </w:divBdr>
      <w:divsChild>
        <w:div w:id="487326322">
          <w:marLeft w:val="0"/>
          <w:marRight w:val="0"/>
          <w:marTop w:val="0"/>
          <w:marBottom w:val="0"/>
          <w:divBdr>
            <w:top w:val="none" w:sz="0" w:space="0" w:color="auto"/>
            <w:left w:val="none" w:sz="0" w:space="0" w:color="auto"/>
            <w:bottom w:val="none" w:sz="0" w:space="0" w:color="auto"/>
            <w:right w:val="none" w:sz="0" w:space="0" w:color="auto"/>
          </w:divBdr>
        </w:div>
      </w:divsChild>
    </w:div>
    <w:div w:id="1266424528">
      <w:bodyDiv w:val="1"/>
      <w:marLeft w:val="0"/>
      <w:marRight w:val="0"/>
      <w:marTop w:val="0"/>
      <w:marBottom w:val="0"/>
      <w:divBdr>
        <w:top w:val="none" w:sz="0" w:space="0" w:color="auto"/>
        <w:left w:val="none" w:sz="0" w:space="0" w:color="auto"/>
        <w:bottom w:val="none" w:sz="0" w:space="0" w:color="auto"/>
        <w:right w:val="none" w:sz="0" w:space="0" w:color="auto"/>
      </w:divBdr>
      <w:divsChild>
        <w:div w:id="1249266435">
          <w:marLeft w:val="0"/>
          <w:marRight w:val="0"/>
          <w:marTop w:val="0"/>
          <w:marBottom w:val="0"/>
          <w:divBdr>
            <w:top w:val="none" w:sz="0" w:space="0" w:color="auto"/>
            <w:left w:val="none" w:sz="0" w:space="0" w:color="auto"/>
            <w:bottom w:val="none" w:sz="0" w:space="0" w:color="auto"/>
            <w:right w:val="none" w:sz="0" w:space="0" w:color="auto"/>
          </w:divBdr>
        </w:div>
      </w:divsChild>
    </w:div>
    <w:div w:id="1317756324">
      <w:bodyDiv w:val="1"/>
      <w:marLeft w:val="0"/>
      <w:marRight w:val="0"/>
      <w:marTop w:val="0"/>
      <w:marBottom w:val="0"/>
      <w:divBdr>
        <w:top w:val="none" w:sz="0" w:space="0" w:color="auto"/>
        <w:left w:val="none" w:sz="0" w:space="0" w:color="auto"/>
        <w:bottom w:val="none" w:sz="0" w:space="0" w:color="auto"/>
        <w:right w:val="none" w:sz="0" w:space="0" w:color="auto"/>
      </w:divBdr>
      <w:divsChild>
        <w:div w:id="885995856">
          <w:marLeft w:val="0"/>
          <w:marRight w:val="0"/>
          <w:marTop w:val="0"/>
          <w:marBottom w:val="0"/>
          <w:divBdr>
            <w:top w:val="none" w:sz="0" w:space="0" w:color="auto"/>
            <w:left w:val="none" w:sz="0" w:space="0" w:color="auto"/>
            <w:bottom w:val="none" w:sz="0" w:space="0" w:color="auto"/>
            <w:right w:val="none" w:sz="0" w:space="0" w:color="auto"/>
          </w:divBdr>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4045">
      <w:bodyDiv w:val="1"/>
      <w:marLeft w:val="0"/>
      <w:marRight w:val="0"/>
      <w:marTop w:val="0"/>
      <w:marBottom w:val="0"/>
      <w:divBdr>
        <w:top w:val="none" w:sz="0" w:space="0" w:color="auto"/>
        <w:left w:val="none" w:sz="0" w:space="0" w:color="auto"/>
        <w:bottom w:val="none" w:sz="0" w:space="0" w:color="auto"/>
        <w:right w:val="none" w:sz="0" w:space="0" w:color="auto"/>
      </w:divBdr>
      <w:divsChild>
        <w:div w:id="1079181634">
          <w:marLeft w:val="0"/>
          <w:marRight w:val="0"/>
          <w:marTop w:val="0"/>
          <w:marBottom w:val="0"/>
          <w:divBdr>
            <w:top w:val="none" w:sz="0" w:space="0" w:color="auto"/>
            <w:left w:val="none" w:sz="0" w:space="0" w:color="auto"/>
            <w:bottom w:val="none" w:sz="0" w:space="0" w:color="auto"/>
            <w:right w:val="none" w:sz="0" w:space="0" w:color="auto"/>
          </w:divBdr>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32047392">
      <w:bodyDiv w:val="1"/>
      <w:marLeft w:val="0"/>
      <w:marRight w:val="0"/>
      <w:marTop w:val="0"/>
      <w:marBottom w:val="0"/>
      <w:divBdr>
        <w:top w:val="none" w:sz="0" w:space="0" w:color="auto"/>
        <w:left w:val="none" w:sz="0" w:space="0" w:color="auto"/>
        <w:bottom w:val="none" w:sz="0" w:space="0" w:color="auto"/>
        <w:right w:val="none" w:sz="0" w:space="0" w:color="auto"/>
      </w:divBdr>
      <w:divsChild>
        <w:div w:id="1312061257">
          <w:marLeft w:val="0"/>
          <w:marRight w:val="0"/>
          <w:marTop w:val="0"/>
          <w:marBottom w:val="0"/>
          <w:divBdr>
            <w:top w:val="none" w:sz="0" w:space="0" w:color="auto"/>
            <w:left w:val="none" w:sz="0" w:space="0" w:color="auto"/>
            <w:bottom w:val="none" w:sz="0" w:space="0" w:color="auto"/>
            <w:right w:val="none" w:sz="0" w:space="0" w:color="auto"/>
          </w:divBdr>
        </w:div>
      </w:divsChild>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3327">
      <w:bodyDiv w:val="1"/>
      <w:marLeft w:val="0"/>
      <w:marRight w:val="0"/>
      <w:marTop w:val="0"/>
      <w:marBottom w:val="0"/>
      <w:divBdr>
        <w:top w:val="none" w:sz="0" w:space="0" w:color="auto"/>
        <w:left w:val="none" w:sz="0" w:space="0" w:color="auto"/>
        <w:bottom w:val="none" w:sz="0" w:space="0" w:color="auto"/>
        <w:right w:val="none" w:sz="0" w:space="0" w:color="auto"/>
      </w:divBdr>
      <w:divsChild>
        <w:div w:id="400173755">
          <w:marLeft w:val="0"/>
          <w:marRight w:val="0"/>
          <w:marTop w:val="0"/>
          <w:marBottom w:val="0"/>
          <w:divBdr>
            <w:top w:val="none" w:sz="0" w:space="0" w:color="auto"/>
            <w:left w:val="none" w:sz="0" w:space="0" w:color="auto"/>
            <w:bottom w:val="none" w:sz="0" w:space="0" w:color="auto"/>
            <w:right w:val="none" w:sz="0" w:space="0" w:color="auto"/>
          </w:divBdr>
        </w:div>
      </w:divsChild>
    </w:div>
    <w:div w:id="1522622403">
      <w:bodyDiv w:val="1"/>
      <w:marLeft w:val="0"/>
      <w:marRight w:val="0"/>
      <w:marTop w:val="0"/>
      <w:marBottom w:val="0"/>
      <w:divBdr>
        <w:top w:val="none" w:sz="0" w:space="0" w:color="auto"/>
        <w:left w:val="none" w:sz="0" w:space="0" w:color="auto"/>
        <w:bottom w:val="none" w:sz="0" w:space="0" w:color="auto"/>
        <w:right w:val="none" w:sz="0" w:space="0" w:color="auto"/>
      </w:divBdr>
      <w:divsChild>
        <w:div w:id="1101417470">
          <w:marLeft w:val="0"/>
          <w:marRight w:val="0"/>
          <w:marTop w:val="0"/>
          <w:marBottom w:val="0"/>
          <w:divBdr>
            <w:top w:val="none" w:sz="0" w:space="0" w:color="auto"/>
            <w:left w:val="none" w:sz="0" w:space="0" w:color="auto"/>
            <w:bottom w:val="none" w:sz="0" w:space="0" w:color="auto"/>
            <w:right w:val="none" w:sz="0" w:space="0" w:color="auto"/>
          </w:divBdr>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53733">
      <w:bodyDiv w:val="1"/>
      <w:marLeft w:val="0"/>
      <w:marRight w:val="0"/>
      <w:marTop w:val="0"/>
      <w:marBottom w:val="0"/>
      <w:divBdr>
        <w:top w:val="none" w:sz="0" w:space="0" w:color="auto"/>
        <w:left w:val="none" w:sz="0" w:space="0" w:color="auto"/>
        <w:bottom w:val="none" w:sz="0" w:space="0" w:color="auto"/>
        <w:right w:val="none" w:sz="0" w:space="0" w:color="auto"/>
      </w:divBdr>
      <w:divsChild>
        <w:div w:id="681590764">
          <w:marLeft w:val="0"/>
          <w:marRight w:val="0"/>
          <w:marTop w:val="0"/>
          <w:marBottom w:val="0"/>
          <w:divBdr>
            <w:top w:val="none" w:sz="0" w:space="0" w:color="auto"/>
            <w:left w:val="none" w:sz="0" w:space="0" w:color="auto"/>
            <w:bottom w:val="none" w:sz="0" w:space="0" w:color="auto"/>
            <w:right w:val="none" w:sz="0" w:space="0" w:color="auto"/>
          </w:divBdr>
        </w:div>
      </w:divsChild>
    </w:div>
    <w:div w:id="1585064480">
      <w:bodyDiv w:val="1"/>
      <w:marLeft w:val="0"/>
      <w:marRight w:val="0"/>
      <w:marTop w:val="0"/>
      <w:marBottom w:val="0"/>
      <w:divBdr>
        <w:top w:val="none" w:sz="0" w:space="0" w:color="auto"/>
        <w:left w:val="none" w:sz="0" w:space="0" w:color="auto"/>
        <w:bottom w:val="none" w:sz="0" w:space="0" w:color="auto"/>
        <w:right w:val="none" w:sz="0" w:space="0" w:color="auto"/>
      </w:divBdr>
      <w:divsChild>
        <w:div w:id="1366784661">
          <w:marLeft w:val="0"/>
          <w:marRight w:val="0"/>
          <w:marTop w:val="0"/>
          <w:marBottom w:val="0"/>
          <w:divBdr>
            <w:top w:val="none" w:sz="0" w:space="0" w:color="auto"/>
            <w:left w:val="none" w:sz="0" w:space="0" w:color="auto"/>
            <w:bottom w:val="none" w:sz="0" w:space="0" w:color="auto"/>
            <w:right w:val="none" w:sz="0" w:space="0" w:color="auto"/>
          </w:divBdr>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7817">
      <w:bodyDiv w:val="1"/>
      <w:marLeft w:val="0"/>
      <w:marRight w:val="0"/>
      <w:marTop w:val="0"/>
      <w:marBottom w:val="0"/>
      <w:divBdr>
        <w:top w:val="none" w:sz="0" w:space="0" w:color="auto"/>
        <w:left w:val="none" w:sz="0" w:space="0" w:color="auto"/>
        <w:bottom w:val="none" w:sz="0" w:space="0" w:color="auto"/>
        <w:right w:val="none" w:sz="0" w:space="0" w:color="auto"/>
      </w:divBdr>
      <w:divsChild>
        <w:div w:id="1341664692">
          <w:marLeft w:val="0"/>
          <w:marRight w:val="0"/>
          <w:marTop w:val="0"/>
          <w:marBottom w:val="0"/>
          <w:divBdr>
            <w:top w:val="none" w:sz="0" w:space="0" w:color="auto"/>
            <w:left w:val="none" w:sz="0" w:space="0" w:color="auto"/>
            <w:bottom w:val="none" w:sz="0" w:space="0" w:color="auto"/>
            <w:right w:val="none" w:sz="0" w:space="0" w:color="auto"/>
          </w:divBdr>
        </w:div>
      </w:divsChild>
    </w:div>
    <w:div w:id="1662268580">
      <w:bodyDiv w:val="1"/>
      <w:marLeft w:val="0"/>
      <w:marRight w:val="0"/>
      <w:marTop w:val="0"/>
      <w:marBottom w:val="0"/>
      <w:divBdr>
        <w:top w:val="none" w:sz="0" w:space="0" w:color="auto"/>
        <w:left w:val="none" w:sz="0" w:space="0" w:color="auto"/>
        <w:bottom w:val="none" w:sz="0" w:space="0" w:color="auto"/>
        <w:right w:val="none" w:sz="0" w:space="0" w:color="auto"/>
      </w:divBdr>
      <w:divsChild>
        <w:div w:id="271712909">
          <w:marLeft w:val="0"/>
          <w:marRight w:val="0"/>
          <w:marTop w:val="0"/>
          <w:marBottom w:val="0"/>
          <w:divBdr>
            <w:top w:val="none" w:sz="0" w:space="0" w:color="auto"/>
            <w:left w:val="none" w:sz="0" w:space="0" w:color="auto"/>
            <w:bottom w:val="none" w:sz="0" w:space="0" w:color="auto"/>
            <w:right w:val="none" w:sz="0" w:space="0" w:color="auto"/>
          </w:divBdr>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780445719">
      <w:bodyDiv w:val="1"/>
      <w:marLeft w:val="0"/>
      <w:marRight w:val="0"/>
      <w:marTop w:val="0"/>
      <w:marBottom w:val="0"/>
      <w:divBdr>
        <w:top w:val="none" w:sz="0" w:space="0" w:color="auto"/>
        <w:left w:val="none" w:sz="0" w:space="0" w:color="auto"/>
        <w:bottom w:val="none" w:sz="0" w:space="0" w:color="auto"/>
        <w:right w:val="none" w:sz="0" w:space="0" w:color="auto"/>
      </w:divBdr>
      <w:divsChild>
        <w:div w:id="137846193">
          <w:marLeft w:val="0"/>
          <w:marRight w:val="0"/>
          <w:marTop w:val="0"/>
          <w:marBottom w:val="0"/>
          <w:divBdr>
            <w:top w:val="none" w:sz="0" w:space="0" w:color="auto"/>
            <w:left w:val="none" w:sz="0" w:space="0" w:color="auto"/>
            <w:bottom w:val="none" w:sz="0" w:space="0" w:color="auto"/>
            <w:right w:val="none" w:sz="0" w:space="0" w:color="auto"/>
          </w:divBdr>
        </w:div>
      </w:divsChild>
    </w:div>
    <w:div w:id="1792356350">
      <w:bodyDiv w:val="1"/>
      <w:marLeft w:val="0"/>
      <w:marRight w:val="0"/>
      <w:marTop w:val="0"/>
      <w:marBottom w:val="0"/>
      <w:divBdr>
        <w:top w:val="none" w:sz="0" w:space="0" w:color="auto"/>
        <w:left w:val="none" w:sz="0" w:space="0" w:color="auto"/>
        <w:bottom w:val="none" w:sz="0" w:space="0" w:color="auto"/>
        <w:right w:val="none" w:sz="0" w:space="0" w:color="auto"/>
      </w:divBdr>
      <w:divsChild>
        <w:div w:id="721753663">
          <w:marLeft w:val="0"/>
          <w:marRight w:val="0"/>
          <w:marTop w:val="0"/>
          <w:marBottom w:val="0"/>
          <w:divBdr>
            <w:top w:val="none" w:sz="0" w:space="0" w:color="auto"/>
            <w:left w:val="none" w:sz="0" w:space="0" w:color="auto"/>
            <w:bottom w:val="none" w:sz="0" w:space="0" w:color="auto"/>
            <w:right w:val="none" w:sz="0" w:space="0" w:color="auto"/>
          </w:divBdr>
        </w:div>
      </w:divsChild>
    </w:div>
    <w:div w:id="1801679475">
      <w:bodyDiv w:val="1"/>
      <w:marLeft w:val="0"/>
      <w:marRight w:val="0"/>
      <w:marTop w:val="0"/>
      <w:marBottom w:val="0"/>
      <w:divBdr>
        <w:top w:val="none" w:sz="0" w:space="0" w:color="auto"/>
        <w:left w:val="none" w:sz="0" w:space="0" w:color="auto"/>
        <w:bottom w:val="none" w:sz="0" w:space="0" w:color="auto"/>
        <w:right w:val="none" w:sz="0" w:space="0" w:color="auto"/>
      </w:divBdr>
      <w:divsChild>
        <w:div w:id="1860895673">
          <w:marLeft w:val="0"/>
          <w:marRight w:val="0"/>
          <w:marTop w:val="0"/>
          <w:marBottom w:val="0"/>
          <w:divBdr>
            <w:top w:val="none" w:sz="0" w:space="0" w:color="auto"/>
            <w:left w:val="none" w:sz="0" w:space="0" w:color="auto"/>
            <w:bottom w:val="none" w:sz="0" w:space="0" w:color="auto"/>
            <w:right w:val="none" w:sz="0" w:space="0" w:color="auto"/>
          </w:divBdr>
        </w:div>
      </w:divsChild>
    </w:div>
    <w:div w:id="1883320393">
      <w:bodyDiv w:val="1"/>
      <w:marLeft w:val="0"/>
      <w:marRight w:val="0"/>
      <w:marTop w:val="0"/>
      <w:marBottom w:val="0"/>
      <w:divBdr>
        <w:top w:val="none" w:sz="0" w:space="0" w:color="auto"/>
        <w:left w:val="none" w:sz="0" w:space="0" w:color="auto"/>
        <w:bottom w:val="none" w:sz="0" w:space="0" w:color="auto"/>
        <w:right w:val="none" w:sz="0" w:space="0" w:color="auto"/>
      </w:divBdr>
      <w:divsChild>
        <w:div w:id="1611890283">
          <w:marLeft w:val="0"/>
          <w:marRight w:val="0"/>
          <w:marTop w:val="0"/>
          <w:marBottom w:val="0"/>
          <w:divBdr>
            <w:top w:val="none" w:sz="0" w:space="0" w:color="auto"/>
            <w:left w:val="none" w:sz="0" w:space="0" w:color="auto"/>
            <w:bottom w:val="none" w:sz="0" w:space="0" w:color="auto"/>
            <w:right w:val="none" w:sz="0" w:space="0" w:color="auto"/>
          </w:divBdr>
        </w:div>
      </w:divsChild>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6389">
      <w:bodyDiv w:val="1"/>
      <w:marLeft w:val="0"/>
      <w:marRight w:val="0"/>
      <w:marTop w:val="0"/>
      <w:marBottom w:val="0"/>
      <w:divBdr>
        <w:top w:val="none" w:sz="0" w:space="0" w:color="auto"/>
        <w:left w:val="none" w:sz="0" w:space="0" w:color="auto"/>
        <w:bottom w:val="none" w:sz="0" w:space="0" w:color="auto"/>
        <w:right w:val="none" w:sz="0" w:space="0" w:color="auto"/>
      </w:divBdr>
      <w:divsChild>
        <w:div w:id="396250641">
          <w:marLeft w:val="0"/>
          <w:marRight w:val="0"/>
          <w:marTop w:val="0"/>
          <w:marBottom w:val="0"/>
          <w:divBdr>
            <w:top w:val="none" w:sz="0" w:space="0" w:color="auto"/>
            <w:left w:val="none" w:sz="0" w:space="0" w:color="auto"/>
            <w:bottom w:val="none" w:sz="0" w:space="0" w:color="auto"/>
            <w:right w:val="none" w:sz="0" w:space="0" w:color="auto"/>
          </w:divBdr>
        </w:div>
      </w:divsChild>
    </w:div>
    <w:div w:id="1898012307">
      <w:bodyDiv w:val="1"/>
      <w:marLeft w:val="0"/>
      <w:marRight w:val="0"/>
      <w:marTop w:val="0"/>
      <w:marBottom w:val="0"/>
      <w:divBdr>
        <w:top w:val="none" w:sz="0" w:space="0" w:color="auto"/>
        <w:left w:val="none" w:sz="0" w:space="0" w:color="auto"/>
        <w:bottom w:val="none" w:sz="0" w:space="0" w:color="auto"/>
        <w:right w:val="none" w:sz="0" w:space="0" w:color="auto"/>
      </w:divBdr>
      <w:divsChild>
        <w:div w:id="115485392">
          <w:marLeft w:val="0"/>
          <w:marRight w:val="0"/>
          <w:marTop w:val="0"/>
          <w:marBottom w:val="0"/>
          <w:divBdr>
            <w:top w:val="none" w:sz="0" w:space="0" w:color="auto"/>
            <w:left w:val="none" w:sz="0" w:space="0" w:color="auto"/>
            <w:bottom w:val="none" w:sz="0" w:space="0" w:color="auto"/>
            <w:right w:val="none" w:sz="0" w:space="0" w:color="auto"/>
          </w:divBdr>
        </w:div>
      </w:divsChild>
    </w:div>
    <w:div w:id="1931304828">
      <w:bodyDiv w:val="1"/>
      <w:marLeft w:val="0"/>
      <w:marRight w:val="0"/>
      <w:marTop w:val="0"/>
      <w:marBottom w:val="0"/>
      <w:divBdr>
        <w:top w:val="none" w:sz="0" w:space="0" w:color="auto"/>
        <w:left w:val="none" w:sz="0" w:space="0" w:color="auto"/>
        <w:bottom w:val="none" w:sz="0" w:space="0" w:color="auto"/>
        <w:right w:val="none" w:sz="0" w:space="0" w:color="auto"/>
      </w:divBdr>
      <w:divsChild>
        <w:div w:id="505362939">
          <w:marLeft w:val="0"/>
          <w:marRight w:val="0"/>
          <w:marTop w:val="0"/>
          <w:marBottom w:val="0"/>
          <w:divBdr>
            <w:top w:val="none" w:sz="0" w:space="0" w:color="auto"/>
            <w:left w:val="none" w:sz="0" w:space="0" w:color="auto"/>
            <w:bottom w:val="none" w:sz="0" w:space="0" w:color="auto"/>
            <w:right w:val="none" w:sz="0" w:space="0" w:color="auto"/>
          </w:divBdr>
        </w:div>
      </w:divsChild>
    </w:div>
    <w:div w:id="1940139022">
      <w:bodyDiv w:val="1"/>
      <w:marLeft w:val="0"/>
      <w:marRight w:val="0"/>
      <w:marTop w:val="0"/>
      <w:marBottom w:val="0"/>
      <w:divBdr>
        <w:top w:val="none" w:sz="0" w:space="0" w:color="auto"/>
        <w:left w:val="none" w:sz="0" w:space="0" w:color="auto"/>
        <w:bottom w:val="none" w:sz="0" w:space="0" w:color="auto"/>
        <w:right w:val="none" w:sz="0" w:space="0" w:color="auto"/>
      </w:divBdr>
      <w:divsChild>
        <w:div w:id="1545406507">
          <w:marLeft w:val="0"/>
          <w:marRight w:val="0"/>
          <w:marTop w:val="0"/>
          <w:marBottom w:val="0"/>
          <w:divBdr>
            <w:top w:val="none" w:sz="0" w:space="0" w:color="auto"/>
            <w:left w:val="none" w:sz="0" w:space="0" w:color="auto"/>
            <w:bottom w:val="none" w:sz="0" w:space="0" w:color="auto"/>
            <w:right w:val="none" w:sz="0" w:space="0" w:color="auto"/>
          </w:divBdr>
        </w:div>
      </w:divsChild>
    </w:div>
    <w:div w:id="1948926823">
      <w:bodyDiv w:val="1"/>
      <w:marLeft w:val="0"/>
      <w:marRight w:val="0"/>
      <w:marTop w:val="0"/>
      <w:marBottom w:val="0"/>
      <w:divBdr>
        <w:top w:val="none" w:sz="0" w:space="0" w:color="auto"/>
        <w:left w:val="none" w:sz="0" w:space="0" w:color="auto"/>
        <w:bottom w:val="none" w:sz="0" w:space="0" w:color="auto"/>
        <w:right w:val="none" w:sz="0" w:space="0" w:color="auto"/>
      </w:divBdr>
      <w:divsChild>
        <w:div w:id="1414355584">
          <w:marLeft w:val="0"/>
          <w:marRight w:val="0"/>
          <w:marTop w:val="0"/>
          <w:marBottom w:val="0"/>
          <w:divBdr>
            <w:top w:val="none" w:sz="0" w:space="0" w:color="auto"/>
            <w:left w:val="none" w:sz="0" w:space="0" w:color="auto"/>
            <w:bottom w:val="none" w:sz="0" w:space="0" w:color="auto"/>
            <w:right w:val="none" w:sz="0" w:space="0" w:color="auto"/>
          </w:divBdr>
        </w:div>
      </w:divsChild>
    </w:div>
    <w:div w:id="2015061839">
      <w:bodyDiv w:val="1"/>
      <w:marLeft w:val="0"/>
      <w:marRight w:val="0"/>
      <w:marTop w:val="0"/>
      <w:marBottom w:val="0"/>
      <w:divBdr>
        <w:top w:val="none" w:sz="0" w:space="0" w:color="auto"/>
        <w:left w:val="none" w:sz="0" w:space="0" w:color="auto"/>
        <w:bottom w:val="none" w:sz="0" w:space="0" w:color="auto"/>
        <w:right w:val="none" w:sz="0" w:space="0" w:color="auto"/>
      </w:divBdr>
      <w:divsChild>
        <w:div w:id="34500335">
          <w:marLeft w:val="0"/>
          <w:marRight w:val="0"/>
          <w:marTop w:val="0"/>
          <w:marBottom w:val="0"/>
          <w:divBdr>
            <w:top w:val="none" w:sz="0" w:space="0" w:color="auto"/>
            <w:left w:val="none" w:sz="0" w:space="0" w:color="auto"/>
            <w:bottom w:val="none" w:sz="0" w:space="0" w:color="auto"/>
            <w:right w:val="none" w:sz="0" w:space="0" w:color="auto"/>
          </w:divBdr>
        </w:div>
      </w:divsChild>
    </w:div>
    <w:div w:id="2080250774">
      <w:bodyDiv w:val="1"/>
      <w:marLeft w:val="0"/>
      <w:marRight w:val="0"/>
      <w:marTop w:val="0"/>
      <w:marBottom w:val="0"/>
      <w:divBdr>
        <w:top w:val="none" w:sz="0" w:space="0" w:color="auto"/>
        <w:left w:val="none" w:sz="0" w:space="0" w:color="auto"/>
        <w:bottom w:val="none" w:sz="0" w:space="0" w:color="auto"/>
        <w:right w:val="none" w:sz="0" w:space="0" w:color="auto"/>
      </w:divBdr>
      <w:divsChild>
        <w:div w:id="798769200">
          <w:marLeft w:val="0"/>
          <w:marRight w:val="0"/>
          <w:marTop w:val="0"/>
          <w:marBottom w:val="0"/>
          <w:divBdr>
            <w:top w:val="none" w:sz="0" w:space="0" w:color="auto"/>
            <w:left w:val="none" w:sz="0" w:space="0" w:color="auto"/>
            <w:bottom w:val="none" w:sz="0" w:space="0" w:color="auto"/>
            <w:right w:val="none" w:sz="0" w:space="0" w:color="auto"/>
          </w:divBdr>
        </w:div>
      </w:divsChild>
    </w:div>
    <w:div w:id="2091274971">
      <w:bodyDiv w:val="1"/>
      <w:marLeft w:val="0"/>
      <w:marRight w:val="0"/>
      <w:marTop w:val="0"/>
      <w:marBottom w:val="0"/>
      <w:divBdr>
        <w:top w:val="none" w:sz="0" w:space="0" w:color="auto"/>
        <w:left w:val="none" w:sz="0" w:space="0" w:color="auto"/>
        <w:bottom w:val="none" w:sz="0" w:space="0" w:color="auto"/>
        <w:right w:val="none" w:sz="0" w:space="0" w:color="auto"/>
      </w:divBdr>
      <w:divsChild>
        <w:div w:id="859709996">
          <w:marLeft w:val="0"/>
          <w:marRight w:val="0"/>
          <w:marTop w:val="0"/>
          <w:marBottom w:val="0"/>
          <w:divBdr>
            <w:top w:val="none" w:sz="0" w:space="0" w:color="auto"/>
            <w:left w:val="none" w:sz="0" w:space="0" w:color="auto"/>
            <w:bottom w:val="none" w:sz="0" w:space="0" w:color="auto"/>
            <w:right w:val="none" w:sz="0" w:space="0" w:color="auto"/>
          </w:divBdr>
        </w:div>
      </w:divsChild>
    </w:div>
    <w:div w:id="2094889840">
      <w:bodyDiv w:val="1"/>
      <w:marLeft w:val="0"/>
      <w:marRight w:val="0"/>
      <w:marTop w:val="0"/>
      <w:marBottom w:val="0"/>
      <w:divBdr>
        <w:top w:val="none" w:sz="0" w:space="0" w:color="auto"/>
        <w:left w:val="none" w:sz="0" w:space="0" w:color="auto"/>
        <w:bottom w:val="none" w:sz="0" w:space="0" w:color="auto"/>
        <w:right w:val="none" w:sz="0" w:space="0" w:color="auto"/>
      </w:divBdr>
      <w:divsChild>
        <w:div w:id="2014261728">
          <w:marLeft w:val="0"/>
          <w:marRight w:val="0"/>
          <w:marTop w:val="0"/>
          <w:marBottom w:val="0"/>
          <w:divBdr>
            <w:top w:val="none" w:sz="0" w:space="0" w:color="auto"/>
            <w:left w:val="none" w:sz="0" w:space="0" w:color="auto"/>
            <w:bottom w:val="none" w:sz="0" w:space="0" w:color="auto"/>
            <w:right w:val="none" w:sz="0" w:space="0" w:color="auto"/>
          </w:divBdr>
        </w:div>
      </w:divsChild>
    </w:div>
    <w:div w:id="2096048031">
      <w:bodyDiv w:val="1"/>
      <w:marLeft w:val="0"/>
      <w:marRight w:val="0"/>
      <w:marTop w:val="0"/>
      <w:marBottom w:val="0"/>
      <w:divBdr>
        <w:top w:val="none" w:sz="0" w:space="0" w:color="auto"/>
        <w:left w:val="none" w:sz="0" w:space="0" w:color="auto"/>
        <w:bottom w:val="none" w:sz="0" w:space="0" w:color="auto"/>
        <w:right w:val="none" w:sz="0" w:space="0" w:color="auto"/>
      </w:divBdr>
      <w:divsChild>
        <w:div w:id="949429964">
          <w:marLeft w:val="0"/>
          <w:marRight w:val="0"/>
          <w:marTop w:val="0"/>
          <w:marBottom w:val="0"/>
          <w:divBdr>
            <w:top w:val="none" w:sz="0" w:space="0" w:color="auto"/>
            <w:left w:val="none" w:sz="0" w:space="0" w:color="auto"/>
            <w:bottom w:val="none" w:sz="0" w:space="0" w:color="auto"/>
            <w:right w:val="none" w:sz="0" w:space="0" w:color="auto"/>
          </w:divBdr>
        </w:div>
      </w:divsChild>
    </w:div>
    <w:div w:id="2105417995">
      <w:bodyDiv w:val="1"/>
      <w:marLeft w:val="0"/>
      <w:marRight w:val="0"/>
      <w:marTop w:val="0"/>
      <w:marBottom w:val="0"/>
      <w:divBdr>
        <w:top w:val="none" w:sz="0" w:space="0" w:color="auto"/>
        <w:left w:val="none" w:sz="0" w:space="0" w:color="auto"/>
        <w:bottom w:val="none" w:sz="0" w:space="0" w:color="auto"/>
        <w:right w:val="none" w:sz="0" w:space="0" w:color="auto"/>
      </w:divBdr>
      <w:divsChild>
        <w:div w:id="231698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1771</TotalTime>
  <Pages>69</Pages>
  <Words>15005</Words>
  <Characters>103537</Characters>
  <Application>Microsoft Office Word</Application>
  <DocSecurity>0</DocSecurity>
  <Lines>862</Lines>
  <Paragraphs>236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118306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778</cp:revision>
  <cp:lastPrinted>2024-04-24T13:36:00Z</cp:lastPrinted>
  <dcterms:created xsi:type="dcterms:W3CDTF">2024-04-11T12:25:00Z</dcterms:created>
  <dcterms:modified xsi:type="dcterms:W3CDTF">2024-11-25T10:27:00Z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id="shpt6NRA"/&gt;&lt;style id="http://www.zotero.org/styles/ieee" locale="hu-HU"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