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689FEA10">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4955AF54"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D97DE9">
        <w:rPr>
          <w:color w:val="000000" w:themeColor="text1"/>
        </w:rPr>
        <w:t>val</w:t>
      </w:r>
      <w:r>
        <w:rPr>
          <w:color w:val="000000" w:themeColor="text1"/>
        </w:rPr>
        <w:t xml:space="preserve"> ki</w:t>
      </w:r>
      <w:r w:rsidR="005B3A11">
        <w:rPr>
          <w:color w:val="000000" w:themeColor="text1"/>
        </w:rPr>
        <w:t>bővítő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amelyek akár több szolgáltató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engedélyezve van</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felhasználók ezen keresztül 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0C49B108"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Pr="007A55A9">
        <w:rPr>
          <w:color w:val="000000" w:themeColor="text1"/>
        </w:rPr>
        <w:t>extends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Pr="007A55A9">
        <w:rPr>
          <w:color w:val="000000" w:themeColor="text1"/>
        </w:rPr>
        <w:t>providers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Pr="007A55A9">
        <w:rPr>
          <w:color w:val="000000" w:themeColor="text1"/>
        </w:rPr>
        <w:t>enabled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Pr="007A55A9">
        <w:rPr>
          <w:color w:val="000000" w:themeColor="text1"/>
        </w:rPr>
        <w:t xml:space="preserve"> in </w:t>
      </w:r>
      <w:proofErr w:type="spellStart"/>
      <w:r w:rsidR="003C7DD3">
        <w:rPr>
          <w:color w:val="000000" w:themeColor="text1"/>
        </w:rPr>
        <w:t>responsible</w:t>
      </w:r>
      <w:proofErr w:type="spellEnd"/>
      <w:r w:rsidRPr="007A55A9">
        <w:rPr>
          <w:color w:val="000000" w:themeColor="text1"/>
        </w:rPr>
        <w:t>.</w:t>
      </w:r>
    </w:p>
    <w:p w14:paraId="792EB8B1" w14:textId="77777777" w:rsidR="007C5DF4" w:rsidRDefault="007C5DF4" w:rsidP="007A55A9"/>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1125EEA4" w:rsidR="00EE732E" w:rsidRPr="00E32C8F" w:rsidRDefault="008D7B2F"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sidR="001E6CC5">
                              <w:rPr>
                                <w:noProof/>
                              </w:rPr>
                              <w:t>1</w:t>
                            </w:r>
                            <w:r>
                              <w:rPr>
                                <w:noProof/>
                              </w:rPr>
                              <w:fldChar w:fldCharType="end"/>
                            </w:r>
                            <w:bookmarkStart w:id="41"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1125EEA4" w:rsidR="00EE732E" w:rsidRPr="00E32C8F" w:rsidRDefault="008D7B2F"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sidR="001E6CC5">
                        <w:rPr>
                          <w:noProof/>
                        </w:rPr>
                        <w:t>1</w:t>
                      </w:r>
                      <w:r>
                        <w:rPr>
                          <w:noProof/>
                        </w:rPr>
                        <w:fldChar w:fldCharType="end"/>
                      </w:r>
                      <w:bookmarkStart w:id="42"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2764DB4A" w:rsidR="007A2DF1" w:rsidRPr="008D43DB" w:rsidRDefault="008D7B2F" w:rsidP="007A2DF1">
                            <w:pPr>
                              <w:pStyle w:val="Kpalrs"/>
                              <w:rPr>
                                <w:rFonts w:cs="Lohit Hindi"/>
                              </w:rPr>
                            </w:pPr>
                            <w:r>
                              <w:fldChar w:fldCharType="begin"/>
                            </w:r>
                            <w:r>
                              <w:instrText xml:space="preserve"> SEQ ábra \* ARABIC </w:instrText>
                            </w:r>
                            <w:r>
                              <w:fldChar w:fldCharType="separate"/>
                            </w:r>
                            <w:r w:rsidR="001E6CC5">
                              <w:rPr>
                                <w:noProof/>
                              </w:rPr>
                              <w:t>2</w:t>
                            </w:r>
                            <w:r>
                              <w:fldChar w:fldCharType="end"/>
                            </w:r>
                            <w:bookmarkStart w:id="46" w:name="_Toc182311723"/>
                            <w:r w:rsidR="007A2DF1">
                              <w:t>. ábra</w:t>
                            </w:r>
                            <w:bookmarkEnd w:id="44"/>
                            <w:r w:rsidR="007A2DF1">
                              <w:t>: Mike Samuel, a Google Calendar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2764DB4A" w:rsidR="007A2DF1" w:rsidRPr="008D43DB" w:rsidRDefault="008D7B2F" w:rsidP="007A2DF1">
                      <w:pPr>
                        <w:pStyle w:val="Kpalrs"/>
                        <w:rPr>
                          <w:rFonts w:cs="Lohit Hindi"/>
                        </w:rPr>
                      </w:pPr>
                      <w:r>
                        <w:fldChar w:fldCharType="begin"/>
                      </w:r>
                      <w:r>
                        <w:instrText xml:space="preserve"> SEQ ábra \* ARABIC </w:instrText>
                      </w:r>
                      <w:r>
                        <w:fldChar w:fldCharType="separate"/>
                      </w:r>
                      <w:r w:rsidR="001E6CC5">
                        <w:rPr>
                          <w:noProof/>
                        </w:rPr>
                        <w:t>2</w:t>
                      </w:r>
                      <w:r>
                        <w:fldChar w:fldCharType="end"/>
                      </w:r>
                      <w:bookmarkStart w:id="49" w:name="_Toc182311723"/>
                      <w:r w:rsidR="007A2DF1">
                        <w:t>. ábra</w:t>
                      </w:r>
                      <w:bookmarkEnd w:id="47"/>
                      <w:r w:rsidR="007A2DF1">
                        <w:t>: Mike Samuel, a Google Calendar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82311764"/>
      <w:r>
        <w:t xml:space="preserve">Outlook </w:t>
      </w:r>
      <w:proofErr w:type="spellStart"/>
      <w:r>
        <w:t>Calendar</w:t>
      </w:r>
      <w:bookmarkEnd w:id="50"/>
      <w:proofErr w:type="spellEnd"/>
    </w:p>
    <w:p w14:paraId="6751727B" w14:textId="1930726E" w:rsidR="001032E7" w:rsidRDefault="00BA0953" w:rsidP="00BA0953">
      <w:r>
        <w:t>Egy másik hatalmas szereplő ezen a piacon a Microsoft, akik a saját megoldásuk, az Outlook</w:t>
      </w:r>
      <w:r w:rsidR="00FB0ED6">
        <w:t xml:space="preserve"> </w:t>
      </w:r>
      <w:r w:rsidR="005E0C87">
        <w:t xml:space="preserve">beépített </w:t>
      </w:r>
      <w:r w:rsidR="00395A6D">
        <w:t>naptárá</w:t>
      </w:r>
      <w:r>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5CC65405" w:rsidR="001032E7" w:rsidRPr="00D7341D" w:rsidRDefault="008D7B2F" w:rsidP="001032E7">
                            <w:pPr>
                              <w:pStyle w:val="Kpalrs"/>
                              <w:rPr>
                                <w:rFonts w:cs="Lohit Hindi"/>
                              </w:rPr>
                            </w:pPr>
                            <w:r>
                              <w:fldChar w:fldCharType="begin"/>
                            </w:r>
                            <w:r>
                              <w:instrText xml:space="preserve"> SEQ ábra \* ARABIC </w:instrText>
                            </w:r>
                            <w:r>
                              <w:fldChar w:fldCharType="separate"/>
                            </w:r>
                            <w:r w:rsidR="001E6CC5">
                              <w:rPr>
                                <w:noProof/>
                              </w:rPr>
                              <w:t>3</w:t>
                            </w:r>
                            <w:r>
                              <w:fldChar w:fldCharType="end"/>
                            </w:r>
                            <w:bookmarkStart w:id="51"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5CC65405" w:rsidR="001032E7" w:rsidRPr="00D7341D" w:rsidRDefault="008D7B2F" w:rsidP="001032E7">
                      <w:pPr>
                        <w:pStyle w:val="Kpalrs"/>
                        <w:rPr>
                          <w:rFonts w:cs="Lohit Hindi"/>
                        </w:rPr>
                      </w:pPr>
                      <w:r>
                        <w:fldChar w:fldCharType="begin"/>
                      </w:r>
                      <w:r>
                        <w:instrText xml:space="preserve"> SEQ ábra \* ARABIC </w:instrText>
                      </w:r>
                      <w:r>
                        <w:fldChar w:fldCharType="separate"/>
                      </w:r>
                      <w:r w:rsidR="001E6CC5">
                        <w:rPr>
                          <w:noProof/>
                        </w:rPr>
                        <w:t>3</w:t>
                      </w:r>
                      <w:r>
                        <w:fldChar w:fldCharType="end"/>
                      </w:r>
                      <w:bookmarkStart w:id="52"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82311765"/>
      <w:r>
        <w:t xml:space="preserve">Az Outlook </w:t>
      </w:r>
      <w:proofErr w:type="spellStart"/>
      <w:r>
        <w:t>Calendar</w:t>
      </w:r>
      <w:proofErr w:type="spellEnd"/>
      <w:r>
        <w:t xml:space="preserve">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 xml:space="preserve">több </w:t>
      </w:r>
      <w:proofErr w:type="spellStart"/>
      <w:r>
        <w:t>naptárat</w:t>
      </w:r>
      <w:proofErr w:type="spellEnd"/>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w:t>
      </w:r>
      <w:proofErr w:type="spellStart"/>
      <w:r>
        <w:t>zoomolás</w:t>
      </w:r>
      <w:proofErr w:type="spellEnd"/>
      <w:r>
        <w:t>)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w:t>
      </w:r>
      <w:r w:rsidRPr="0019186D">
        <w:lastRenderedPageBreak/>
        <w:t xml:space="preserve">szolgáltatásait, az események, feladatok és jegyzetek esetében nem. A 2011. április 12-én közzétett Service </w:t>
      </w:r>
      <w:proofErr w:type="spellStart"/>
      <w:r w:rsidRPr="0019186D">
        <w:t>Pack</w:t>
      </w:r>
      <w:proofErr w:type="spellEnd"/>
      <w:r w:rsidRPr="0019186D">
        <w:t xml:space="preserve"> 1 (v 14.1.0) segítségével az Outlook már képes</w:t>
      </w:r>
      <w:r w:rsidR="00B01D49">
        <w:t xml:space="preserve"> volt</w:t>
      </w:r>
      <w:r w:rsidRPr="0019186D">
        <w:t xml:space="preserve"> szinkronizálni a </w:t>
      </w:r>
      <w:proofErr w:type="spellStart"/>
      <w:r w:rsidRPr="0019186D">
        <w:t>naptárat</w:t>
      </w:r>
      <w:proofErr w:type="spellEnd"/>
      <w:r w:rsidRPr="0019186D">
        <w: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Az Acompli nevű, kockázati tőkével támogatott startup először 2014 áprilisában jelent meg, majd 2014 decemberében a Microsoft felvásárolta a céget. 2015. január 29-én az Acompli átkeresztelődött Outlook Mobile-</w:t>
      </w:r>
      <w:proofErr w:type="spellStart"/>
      <w:r w:rsidRPr="00FD249E">
        <w:t>ra</w:t>
      </w:r>
      <w:proofErr w:type="spellEnd"/>
      <w:r w:rsidRPr="00FD249E">
        <w:t xml:space="preserve">,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w:t>
      </w:r>
      <w:proofErr w:type="spellStart"/>
      <w:r w:rsidRPr="00FD249E">
        <w:t>build</w:t>
      </w:r>
      <w:proofErr w:type="spellEnd"/>
      <w:r w:rsidRPr="00FD249E">
        <w:t xml:space="preserve">).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w:t>
      </w:r>
      <w:proofErr w:type="spellStart"/>
      <w:r w:rsidR="00A52005">
        <w:t>felvásárolt</w:t>
      </w:r>
      <w:proofErr w:type="spellEnd"/>
      <w:r w:rsidR="00A52005">
        <w:t xml:space="preserve"> </w:t>
      </w:r>
      <w:proofErr w:type="spellStart"/>
      <w:r w:rsidR="00A52005" w:rsidRPr="00A52005">
        <w:t>Sunrise</w:t>
      </w:r>
      <w:proofErr w:type="spellEnd"/>
      <w:r w:rsidR="00A52005">
        <w:t xml:space="preserve"> </w:t>
      </w:r>
      <w:proofErr w:type="spellStart"/>
      <w:r w:rsidR="00A52005">
        <w:t>Calendar</w:t>
      </w:r>
      <w:proofErr w:type="spellEnd"/>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w:t>
      </w:r>
      <w:proofErr w:type="spellStart"/>
      <w:r w:rsidRPr="000F552C">
        <w:t>iCalendar</w:t>
      </w:r>
      <w:proofErr w:type="spellEnd"/>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xml:space="preserve">, a </w:t>
      </w:r>
      <w:proofErr w:type="spellStart"/>
      <w:r w:rsidRPr="000F552C">
        <w:t>CalDAV</w:t>
      </w:r>
      <w:proofErr w:type="spellEnd"/>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w:t>
      </w:r>
      <w:proofErr w:type="spellStart"/>
      <w:r w:rsidRPr="000F552C">
        <w:t>vCard</w:t>
      </w:r>
      <w:proofErr w:type="spellEnd"/>
      <w:r w:rsidRPr="000F552C">
        <w:t xml:space="preserve">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w:t>
      </w:r>
      <w:proofErr w:type="spellStart"/>
      <w:r w:rsidRPr="000F552C">
        <w:t>vCard</w:t>
      </w:r>
      <w:proofErr w:type="spellEnd"/>
      <w:r w:rsidRPr="000F552C">
        <w:t xml:space="preserve">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proofErr w:type="spellStart"/>
      <w:r w:rsidRPr="000F552C">
        <w:t>vCard</w:t>
      </w:r>
      <w:proofErr w:type="spellEnd"/>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 xml:space="preserve">2022 májusában a Microsoft bejelentette az új Outlook </w:t>
      </w:r>
      <w:proofErr w:type="spellStart"/>
      <w:r>
        <w:t>for</w:t>
      </w:r>
      <w:proofErr w:type="spellEnd"/>
      <w:r>
        <w:t xml:space="preserve"> Windows előzetes kiadását, amely kezdetben az Office </w:t>
      </w:r>
      <w:proofErr w:type="spellStart"/>
      <w:r>
        <w:t>Insiderek</w:t>
      </w:r>
      <w:proofErr w:type="spellEnd"/>
      <w:r>
        <w:t xml:space="preserve"> számára volt elérhető. Az Outlook új verziója egy webes alkalmazás, amely az Outlook.com-</w:t>
      </w:r>
      <w:proofErr w:type="spellStart"/>
      <w:r>
        <w:t>on</w:t>
      </w:r>
      <w:proofErr w:type="spellEnd"/>
      <w:r>
        <w:t xml:space="preserve"> alapul, és számos új funkciót kínál.</w:t>
      </w:r>
    </w:p>
    <w:p w14:paraId="6326A7B7" w14:textId="0A8B1DCC" w:rsidR="00B01CA7" w:rsidRDefault="004224C6" w:rsidP="00B01CA7">
      <w:r>
        <w:t>Közérdekű információ lehet, hogy a</w:t>
      </w:r>
      <w:r w:rsidR="00B01CA7">
        <w:t xml:space="preserve">z új Outlook </w:t>
      </w:r>
      <w:proofErr w:type="spellStart"/>
      <w:r w:rsidR="00B01CA7">
        <w:t>for</w:t>
      </w:r>
      <w:proofErr w:type="spellEnd"/>
      <w:r w:rsidR="00B01CA7">
        <w:t xml:space="preserve"> Windows </w:t>
      </w:r>
      <w:proofErr w:type="spellStart"/>
      <w:r w:rsidR="00D84EE8">
        <w:t>preview</w:t>
      </w:r>
      <w:proofErr w:type="spellEnd"/>
      <w:r w:rsidR="00B01CA7">
        <w:t xml:space="preserve"> később elérhetővé vált az összes meglévő Outlook </w:t>
      </w:r>
      <w:proofErr w:type="spellStart"/>
      <w:r w:rsidR="00B01CA7">
        <w:t>for</w:t>
      </w:r>
      <w:proofErr w:type="spellEnd"/>
      <w:r w:rsidR="00B01CA7">
        <w:t xml:space="preserve">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 xml:space="preserve">Az új </w:t>
      </w:r>
      <w:proofErr w:type="spellStart"/>
      <w:r>
        <w:t>Outlookot</w:t>
      </w:r>
      <w:proofErr w:type="spellEnd"/>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8231176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xml:space="preserve">. Mindkét cég rendelkezik saját kifinomult naptáralkalmazásával, amelyek széles körű funkcionalitást és integrációt kínálnak. A Google </w:t>
      </w:r>
      <w:proofErr w:type="spellStart"/>
      <w:r>
        <w:t>Calendar</w:t>
      </w:r>
      <w:proofErr w:type="spellEnd"/>
      <w:r>
        <w:t xml:space="preserve"> és az Outlook </w:t>
      </w:r>
      <w:proofErr w:type="spellStart"/>
      <w:r>
        <w:t>Calendar</w:t>
      </w:r>
      <w:proofErr w:type="spellEnd"/>
      <w:r>
        <w:t xml:space="preserve">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6F9C75F6" w:rsidR="007A2DF1" w:rsidRPr="00545D52" w:rsidRDefault="008D7B2F" w:rsidP="007A2DF1">
                            <w:pPr>
                              <w:pStyle w:val="Kpalrs"/>
                              <w:rPr>
                                <w:noProof/>
                                <w:szCs w:val="21"/>
                              </w:rPr>
                            </w:pPr>
                            <w:r>
                              <w:rPr>
                                <w:noProof/>
                              </w:rPr>
                              <w:fldChar w:fldCharType="begin"/>
                            </w:r>
                            <w:r>
                              <w:rPr>
                                <w:noProof/>
                              </w:rPr>
                              <w:instrText xml:space="preserve"> SEQ ábra \* ARABIC </w:instrText>
                            </w:r>
                            <w:r>
                              <w:rPr>
                                <w:noProof/>
                              </w:rPr>
                              <w:fldChar w:fldCharType="separate"/>
                            </w:r>
                            <w:r w:rsidR="001E6CC5">
                              <w:rPr>
                                <w:noProof/>
                              </w:rPr>
                              <w:t>4</w:t>
                            </w:r>
                            <w:r>
                              <w:rPr>
                                <w:noProof/>
                              </w:rPr>
                              <w:fldChar w:fldCharType="end"/>
                            </w:r>
                            <w:bookmarkStart w:id="55"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6F9C75F6" w:rsidR="007A2DF1" w:rsidRPr="00545D52" w:rsidRDefault="008D7B2F" w:rsidP="007A2DF1">
                      <w:pPr>
                        <w:pStyle w:val="Kpalrs"/>
                        <w:rPr>
                          <w:noProof/>
                          <w:szCs w:val="21"/>
                        </w:rPr>
                      </w:pPr>
                      <w:r>
                        <w:rPr>
                          <w:noProof/>
                        </w:rPr>
                        <w:fldChar w:fldCharType="begin"/>
                      </w:r>
                      <w:r>
                        <w:rPr>
                          <w:noProof/>
                        </w:rPr>
                        <w:instrText xml:space="preserve"> SEQ ábra \* ARABIC </w:instrText>
                      </w:r>
                      <w:r>
                        <w:rPr>
                          <w:noProof/>
                        </w:rPr>
                        <w:fldChar w:fldCharType="separate"/>
                      </w:r>
                      <w:r w:rsidR="001E6CC5">
                        <w:rPr>
                          <w:noProof/>
                        </w:rPr>
                        <w:t>4</w:t>
                      </w:r>
                      <w:r>
                        <w:rPr>
                          <w:noProof/>
                        </w:rPr>
                        <w:fldChar w:fldCharType="end"/>
                      </w:r>
                      <w:bookmarkStart w:id="56"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Apple </w:t>
      </w:r>
      <w:proofErr w:type="spellStart"/>
      <w:r w:rsidR="00686B41" w:rsidRPr="00F93574">
        <w:rPr>
          <w:b/>
          <w:bCs/>
        </w:rPr>
        <w:t>Calendar</w:t>
      </w:r>
      <w:proofErr w:type="spellEnd"/>
      <w:r w:rsidR="00686B41">
        <w:t xml:space="preserve">: Az Apple felhasználók számára az Apple </w:t>
      </w:r>
      <w:proofErr w:type="spellStart"/>
      <w:r w:rsidR="00686B41">
        <w:t>Calendar</w:t>
      </w:r>
      <w:proofErr w:type="spellEnd"/>
      <w:r w:rsidR="00686B41">
        <w:t xml:space="preserve"> egy hatékony választás lehet. Szinkronizálható az iOS és </w:t>
      </w:r>
      <w:proofErr w:type="spellStart"/>
      <w:r w:rsidR="00686B41">
        <w:t>macOS</w:t>
      </w:r>
      <w:proofErr w:type="spellEnd"/>
      <w:r w:rsidR="00686B41">
        <w:t xml:space="preserve"> eszközökkel, és könnyen integrálható más Apple alkalmazásokkal, mint például az </w:t>
      </w:r>
      <w:proofErr w:type="spellStart"/>
      <w:r w:rsidR="00686B41">
        <w:t>iCloud</w:t>
      </w:r>
      <w:proofErr w:type="spellEnd"/>
      <w:r w:rsidR="00686B41">
        <w:t>.</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24C8C22E" w:rsidR="00E41A60" w:rsidRPr="00E20C6E" w:rsidRDefault="008D7B2F" w:rsidP="00E41A60">
                            <w:pPr>
                              <w:pStyle w:val="Kpalrs"/>
                              <w:rPr>
                                <w:noProof/>
                                <w:szCs w:val="21"/>
                              </w:rPr>
                            </w:pPr>
                            <w:r>
                              <w:rPr>
                                <w:noProof/>
                              </w:rPr>
                              <w:fldChar w:fldCharType="begin"/>
                            </w:r>
                            <w:r>
                              <w:rPr>
                                <w:noProof/>
                              </w:rPr>
                              <w:instrText xml:space="preserve"> SEQ ábra \* ARABIC </w:instrText>
                            </w:r>
                            <w:r>
                              <w:rPr>
                                <w:noProof/>
                              </w:rPr>
                              <w:fldChar w:fldCharType="separate"/>
                            </w:r>
                            <w:r w:rsidR="001E6CC5">
                              <w:rPr>
                                <w:noProof/>
                              </w:rPr>
                              <w:t>5</w:t>
                            </w:r>
                            <w:r>
                              <w:rPr>
                                <w:noProof/>
                              </w:rPr>
                              <w:fldChar w:fldCharType="end"/>
                            </w:r>
                            <w:bookmarkStart w:id="57"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24C8C22E" w:rsidR="00E41A60" w:rsidRPr="00E20C6E" w:rsidRDefault="008D7B2F" w:rsidP="00E41A60">
                      <w:pPr>
                        <w:pStyle w:val="Kpalrs"/>
                        <w:rPr>
                          <w:noProof/>
                          <w:szCs w:val="21"/>
                        </w:rPr>
                      </w:pPr>
                      <w:r>
                        <w:rPr>
                          <w:noProof/>
                        </w:rPr>
                        <w:fldChar w:fldCharType="begin"/>
                      </w:r>
                      <w:r>
                        <w:rPr>
                          <w:noProof/>
                        </w:rPr>
                        <w:instrText xml:space="preserve"> SEQ ábra \* ARABIC </w:instrText>
                      </w:r>
                      <w:r>
                        <w:rPr>
                          <w:noProof/>
                        </w:rPr>
                        <w:fldChar w:fldCharType="separate"/>
                      </w:r>
                      <w:r w:rsidR="001E6CC5">
                        <w:rPr>
                          <w:noProof/>
                        </w:rPr>
                        <w:t>5</w:t>
                      </w:r>
                      <w:r>
                        <w:rPr>
                          <w:noProof/>
                        </w:rPr>
                        <w:fldChar w:fldCharType="end"/>
                      </w:r>
                      <w:bookmarkStart w:id="58"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Yahoo </w:t>
      </w:r>
      <w:proofErr w:type="spellStart"/>
      <w:r w:rsidR="00686B41" w:rsidRPr="00F93574">
        <w:rPr>
          <w:b/>
          <w:bCs/>
        </w:rPr>
        <w:t>Calendar</w:t>
      </w:r>
      <w:proofErr w:type="spellEnd"/>
      <w:r w:rsidR="00686B41">
        <w:t xml:space="preserve">: A Yahoo </w:t>
      </w:r>
      <w:proofErr w:type="spellStart"/>
      <w:r w:rsidR="00686B41">
        <w:t>Calendar</w:t>
      </w:r>
      <w:proofErr w:type="spellEnd"/>
      <w:r w:rsidR="00686B41">
        <w:t xml:space="preserve">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67ED3626" w:rsidR="00823D1D" w:rsidRPr="0036070B" w:rsidRDefault="008D7B2F" w:rsidP="00823D1D">
                            <w:pPr>
                              <w:pStyle w:val="Kpalrs"/>
                              <w:rPr>
                                <w:noProof/>
                                <w:szCs w:val="21"/>
                              </w:rPr>
                            </w:pPr>
                            <w:r>
                              <w:rPr>
                                <w:noProof/>
                              </w:rPr>
                              <w:fldChar w:fldCharType="begin"/>
                            </w:r>
                            <w:r>
                              <w:rPr>
                                <w:noProof/>
                              </w:rPr>
                              <w:instrText xml:space="preserve"> SEQ ábra \* ARABIC </w:instrText>
                            </w:r>
                            <w:r>
                              <w:rPr>
                                <w:noProof/>
                              </w:rPr>
                              <w:fldChar w:fldCharType="separate"/>
                            </w:r>
                            <w:r w:rsidR="001E6CC5">
                              <w:rPr>
                                <w:noProof/>
                              </w:rPr>
                              <w:t>6</w:t>
                            </w:r>
                            <w:r>
                              <w:rPr>
                                <w:noProof/>
                              </w:rPr>
                              <w:fldChar w:fldCharType="end"/>
                            </w:r>
                            <w:bookmarkStart w:id="59"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67ED3626" w:rsidR="00823D1D" w:rsidRPr="0036070B" w:rsidRDefault="008D7B2F" w:rsidP="00823D1D">
                      <w:pPr>
                        <w:pStyle w:val="Kpalrs"/>
                        <w:rPr>
                          <w:noProof/>
                          <w:szCs w:val="21"/>
                        </w:rPr>
                      </w:pPr>
                      <w:r>
                        <w:rPr>
                          <w:noProof/>
                        </w:rPr>
                        <w:fldChar w:fldCharType="begin"/>
                      </w:r>
                      <w:r>
                        <w:rPr>
                          <w:noProof/>
                        </w:rPr>
                        <w:instrText xml:space="preserve"> SEQ ábra \* ARABIC </w:instrText>
                      </w:r>
                      <w:r>
                        <w:rPr>
                          <w:noProof/>
                        </w:rPr>
                        <w:fldChar w:fldCharType="separate"/>
                      </w:r>
                      <w:r w:rsidR="001E6CC5">
                        <w:rPr>
                          <w:noProof/>
                        </w:rPr>
                        <w:t>6</w:t>
                      </w:r>
                      <w:r>
                        <w:rPr>
                          <w:noProof/>
                        </w:rPr>
                        <w:fldChar w:fldCharType="end"/>
                      </w:r>
                      <w:bookmarkStart w:id="60"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Calendly</w:t>
      </w:r>
      <w:proofErr w:type="spellEnd"/>
      <w:r w:rsidR="00686B41">
        <w:t xml:space="preserve">: A </w:t>
      </w:r>
      <w:proofErr w:type="spellStart"/>
      <w:r w:rsidR="00686B41">
        <w:t>Calendly</w:t>
      </w:r>
      <w:proofErr w:type="spellEnd"/>
      <w:r w:rsidR="00686B41">
        <w:t xml:space="preserve">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722B7E6B" w:rsidR="001B3240" w:rsidRPr="00431DF5" w:rsidRDefault="008D7B2F" w:rsidP="001B3240">
                            <w:pPr>
                              <w:pStyle w:val="Kpalrs"/>
                              <w:rPr>
                                <w:noProof/>
                                <w:szCs w:val="21"/>
                              </w:rPr>
                            </w:pPr>
                            <w:r>
                              <w:rPr>
                                <w:noProof/>
                              </w:rPr>
                              <w:fldChar w:fldCharType="begin"/>
                            </w:r>
                            <w:r>
                              <w:rPr>
                                <w:noProof/>
                              </w:rPr>
                              <w:instrText xml:space="preserve"> SEQ ábra \* ARABIC </w:instrText>
                            </w:r>
                            <w:r>
                              <w:rPr>
                                <w:noProof/>
                              </w:rPr>
                              <w:fldChar w:fldCharType="separate"/>
                            </w:r>
                            <w:r w:rsidR="001E6CC5">
                              <w:rPr>
                                <w:noProof/>
                              </w:rPr>
                              <w:t>7</w:t>
                            </w:r>
                            <w:r>
                              <w:rPr>
                                <w:noProof/>
                              </w:rPr>
                              <w:fldChar w:fldCharType="end"/>
                            </w:r>
                            <w:bookmarkStart w:id="61"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722B7E6B" w:rsidR="001B3240" w:rsidRPr="00431DF5" w:rsidRDefault="008D7B2F" w:rsidP="001B3240">
                      <w:pPr>
                        <w:pStyle w:val="Kpalrs"/>
                        <w:rPr>
                          <w:noProof/>
                          <w:szCs w:val="21"/>
                        </w:rPr>
                      </w:pPr>
                      <w:r>
                        <w:rPr>
                          <w:noProof/>
                        </w:rPr>
                        <w:fldChar w:fldCharType="begin"/>
                      </w:r>
                      <w:r>
                        <w:rPr>
                          <w:noProof/>
                        </w:rPr>
                        <w:instrText xml:space="preserve"> SEQ ábra \* ARABIC </w:instrText>
                      </w:r>
                      <w:r>
                        <w:rPr>
                          <w:noProof/>
                        </w:rPr>
                        <w:fldChar w:fldCharType="separate"/>
                      </w:r>
                      <w:r w:rsidR="001E6CC5">
                        <w:rPr>
                          <w:noProof/>
                        </w:rPr>
                        <w:t>7</w:t>
                      </w:r>
                      <w:r>
                        <w:rPr>
                          <w:noProof/>
                        </w:rPr>
                        <w:fldChar w:fldCharType="end"/>
                      </w:r>
                      <w:bookmarkStart w:id="62"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Zoho</w:t>
      </w:r>
      <w:proofErr w:type="spellEnd"/>
      <w:r w:rsidR="00686B41" w:rsidRPr="00F93574">
        <w:rPr>
          <w:b/>
          <w:bCs/>
        </w:rPr>
        <w:t xml:space="preserve"> </w:t>
      </w:r>
      <w:proofErr w:type="spellStart"/>
      <w:r w:rsidR="00686B41" w:rsidRPr="00F93574">
        <w:rPr>
          <w:b/>
          <w:bCs/>
        </w:rPr>
        <w:t>Calendar</w:t>
      </w:r>
      <w:proofErr w:type="spellEnd"/>
      <w:r w:rsidR="00686B41">
        <w:t xml:space="preserve">: A </w:t>
      </w:r>
      <w:proofErr w:type="spellStart"/>
      <w:r w:rsidR="00686B41">
        <w:t>Zoho</w:t>
      </w:r>
      <w:proofErr w:type="spellEnd"/>
      <w:r w:rsidR="00686B41">
        <w:t xml:space="preserve"> </w:t>
      </w:r>
      <w:proofErr w:type="spellStart"/>
      <w:r w:rsidR="00686B41">
        <w:t>Calendar</w:t>
      </w:r>
      <w:proofErr w:type="spellEnd"/>
      <w:r w:rsidR="00686B41">
        <w:t xml:space="preserve"> része a </w:t>
      </w:r>
      <w:proofErr w:type="spellStart"/>
      <w:r w:rsidR="00686B41">
        <w:t>Zoho</w:t>
      </w:r>
      <w:proofErr w:type="spellEnd"/>
      <w:r w:rsidR="00686B41">
        <w:t xml:space="preserve"> Office </w:t>
      </w:r>
      <w:proofErr w:type="spellStart"/>
      <w:r w:rsidR="00686B41">
        <w:t>Suite-nak</w:t>
      </w:r>
      <w:proofErr w:type="spellEnd"/>
      <w:r w:rsidR="007F6924">
        <w:t xml:space="preserve"> is</w:t>
      </w:r>
      <w:r w:rsidR="00686B41">
        <w:t xml:space="preserve">, amely számos üzleti alkalmazást tartalmaz. Ez az alkalmazás kiválóan integrálható más </w:t>
      </w:r>
      <w:proofErr w:type="spellStart"/>
      <w:r w:rsidR="00686B41">
        <w:t>Zoho</w:t>
      </w:r>
      <w:proofErr w:type="spellEnd"/>
      <w:r w:rsidR="00686B41">
        <w:t xml:space="preserve">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8231176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82311768"/>
      <w:r>
        <w:t>Technológiák</w:t>
      </w:r>
      <w:bookmarkEnd w:id="64"/>
    </w:p>
    <w:p w14:paraId="00F27A6D" w14:textId="2AE72152" w:rsidR="00BA05E8" w:rsidRPr="00BA05E8" w:rsidRDefault="00BA05E8" w:rsidP="00BA05E8">
      <w:r w:rsidRPr="00BA05E8">
        <w:t xml:space="preserve">Most, hogy áttekintettük a projekt céljait és előnyeit, mélyebben belemerülünk a technikai </w:t>
      </w:r>
      <w:r w:rsidRPr="00BA05E8">
        <w:lastRenderedPageBreak/>
        <w:t>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8231176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8231177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0F7EB9B9" w:rsidR="001B3240" w:rsidRPr="003561CE"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8</w:t>
                            </w:r>
                            <w:r>
                              <w:rPr>
                                <w:noProof/>
                              </w:rPr>
                              <w:fldChar w:fldCharType="end"/>
                            </w:r>
                            <w:bookmarkStart w:id="78" w:name="_Toc182311729"/>
                            <w:r w:rsidR="001B3240">
                              <w:t>. ábra</w:t>
                            </w:r>
                            <w:bookmarkEnd w:id="77"/>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0F7EB9B9" w:rsidR="001B3240" w:rsidRPr="003561CE"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8</w:t>
                      </w:r>
                      <w:r>
                        <w:rPr>
                          <w:noProof/>
                        </w:rPr>
                        <w:fldChar w:fldCharType="end"/>
                      </w:r>
                      <w:bookmarkStart w:id="80" w:name="_Toc182311729"/>
                      <w:r w:rsidR="001B3240">
                        <w:t>. ábra</w:t>
                      </w:r>
                      <w:bookmarkEnd w:id="7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t xml:space="preserve">A webböngészők a HTML-dokumentumokat webkiszolgálóról vagy helyi tárolóból fogadják, és a dokumentumokat multimédiás weboldalakká </w:t>
      </w:r>
      <w:proofErr w:type="spellStart"/>
      <w:r>
        <w:t>renderelik</w:t>
      </w:r>
      <w:proofErr w:type="spellEnd"/>
      <w:r>
        <w:t>.</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w:t>
      </w:r>
      <w:r>
        <w:lastRenderedPageBreak/>
        <w:t>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„tag”-ek,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7587D3E3" w:rsidR="001B3240" w:rsidRPr="005D4DF1"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9</w:t>
                            </w:r>
                            <w:r>
                              <w:rPr>
                                <w:noProof/>
                              </w:rPr>
                              <w:fldChar w:fldCharType="end"/>
                            </w:r>
                            <w:bookmarkStart w:id="82" w:name="_Toc182311730"/>
                            <w:r w:rsidR="001B3240">
                              <w:t>. ábra</w:t>
                            </w:r>
                            <w:bookmarkEnd w:id="81"/>
                            <w:r w:rsidR="001B3240">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7587D3E3" w:rsidR="001B3240" w:rsidRPr="005D4DF1"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9</w:t>
                      </w:r>
                      <w:r>
                        <w:rPr>
                          <w:noProof/>
                        </w:rPr>
                        <w:fldChar w:fldCharType="end"/>
                      </w:r>
                      <w:bookmarkStart w:id="84" w:name="_Toc182311730"/>
                      <w:r w:rsidR="001B3240">
                        <w:t>. ábra</w:t>
                      </w:r>
                      <w:bookmarkEnd w:id="83"/>
                      <w:r w:rsidR="001B3240">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8231177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03CEEFDD" w:rsidR="002B4851" w:rsidRPr="00EB2B77" w:rsidRDefault="008D7B2F"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10</w:t>
                            </w:r>
                            <w:r>
                              <w:rPr>
                                <w:noProof/>
                              </w:rPr>
                              <w:fldChar w:fldCharType="end"/>
                            </w:r>
                            <w:bookmarkStart w:id="87" w:name="_Toc182311731"/>
                            <w:r w:rsidR="002B4851">
                              <w:t>. ábra</w:t>
                            </w:r>
                            <w:bookmarkEnd w:id="86"/>
                            <w:r w:rsidR="002B4851">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03CEEFDD" w:rsidR="002B4851" w:rsidRPr="00EB2B77" w:rsidRDefault="008D7B2F"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10</w:t>
                      </w:r>
                      <w:r>
                        <w:rPr>
                          <w:noProof/>
                        </w:rPr>
                        <w:fldChar w:fldCharType="end"/>
                      </w:r>
                      <w:bookmarkStart w:id="89" w:name="_Toc182311731"/>
                      <w:r w:rsidR="002B4851">
                        <w:t>. ábra</w:t>
                      </w:r>
                      <w:bookmarkEnd w:id="88"/>
                      <w:r w:rsidR="002B4851">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2C2E5E8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6F50CC29" w:rsidR="00881513" w:rsidRPr="00493BE0" w:rsidRDefault="008D7B2F"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11</w:t>
                            </w:r>
                            <w:r>
                              <w:rPr>
                                <w:noProof/>
                              </w:rPr>
                              <w:fldChar w:fldCharType="end"/>
                            </w:r>
                            <w:bookmarkStart w:id="91" w:name="_Toc182311732"/>
                            <w:r w:rsidR="00881513">
                              <w:t>. ábra</w:t>
                            </w:r>
                            <w:bookmarkEnd w:id="90"/>
                            <w:r w:rsidR="00881513">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6F50CC29" w:rsidR="00881513" w:rsidRPr="00493BE0" w:rsidRDefault="008D7B2F"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11</w:t>
                      </w:r>
                      <w:r>
                        <w:rPr>
                          <w:noProof/>
                        </w:rPr>
                        <w:fldChar w:fldCharType="end"/>
                      </w:r>
                      <w:bookmarkStart w:id="93" w:name="_Toc182311732"/>
                      <w:r w:rsidR="00881513">
                        <w:t>. ábra</w:t>
                      </w:r>
                      <w:bookmarkEnd w:id="92"/>
                      <w:r w:rsidR="00881513">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8231177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76024F19" w:rsidR="00165E07" w:rsidRPr="00B37D82" w:rsidRDefault="008D7B2F"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12</w:t>
                            </w:r>
                            <w:r>
                              <w:rPr>
                                <w:noProof/>
                              </w:rPr>
                              <w:fldChar w:fldCharType="end"/>
                            </w:r>
                            <w:bookmarkStart w:id="95" w:name="_Toc182311733"/>
                            <w:r w:rsidR="00165E07">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76024F19" w:rsidR="00165E07" w:rsidRPr="00B37D82" w:rsidRDefault="008D7B2F"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12</w:t>
                      </w:r>
                      <w:r>
                        <w:rPr>
                          <w:noProof/>
                        </w:rPr>
                        <w:fldChar w:fldCharType="end"/>
                      </w:r>
                      <w:bookmarkStart w:id="96" w:name="_Toc182311733"/>
                      <w:r w:rsidR="00165E07">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523B29EB" w:rsidR="00013989" w:rsidRPr="00C972A9" w:rsidRDefault="008D7B2F" w:rsidP="00013989">
                            <w:pPr>
                              <w:pStyle w:val="Kpalrs"/>
                              <w:rPr>
                                <w:rFonts w:cs="Lohit Hindi"/>
                              </w:rPr>
                            </w:pPr>
                            <w:r>
                              <w:fldChar w:fldCharType="begin"/>
                            </w:r>
                            <w:r>
                              <w:instrText xml:space="preserve"> SEQ ábra \* ARABIC </w:instrText>
                            </w:r>
                            <w:r>
                              <w:fldChar w:fldCharType="separate"/>
                            </w:r>
                            <w:r w:rsidR="001E6CC5">
                              <w:rPr>
                                <w:noProof/>
                              </w:rPr>
                              <w:t>13</w:t>
                            </w:r>
                            <w:r>
                              <w:fldChar w:fldCharType="end"/>
                            </w:r>
                            <w:bookmarkStart w:id="98" w:name="_Toc182311734"/>
                            <w:r w:rsidR="00013989">
                              <w:t>. ábra</w:t>
                            </w:r>
                            <w:bookmarkEnd w:id="97"/>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98"/>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523B29EB" w:rsidR="00013989" w:rsidRPr="00C972A9" w:rsidRDefault="008D7B2F" w:rsidP="00013989">
                      <w:pPr>
                        <w:pStyle w:val="Kpalrs"/>
                        <w:rPr>
                          <w:rFonts w:cs="Lohit Hindi"/>
                        </w:rPr>
                      </w:pPr>
                      <w:r>
                        <w:fldChar w:fldCharType="begin"/>
                      </w:r>
                      <w:r>
                        <w:instrText xml:space="preserve"> SEQ ábra \* ARABIC </w:instrText>
                      </w:r>
                      <w:r>
                        <w:fldChar w:fldCharType="separate"/>
                      </w:r>
                      <w:r w:rsidR="001E6CC5">
                        <w:rPr>
                          <w:noProof/>
                        </w:rPr>
                        <w:t>13</w:t>
                      </w:r>
                      <w:r>
                        <w:fldChar w:fldCharType="end"/>
                      </w:r>
                      <w:bookmarkStart w:id="100" w:name="_Toc182311734"/>
                      <w:r w:rsidR="00013989">
                        <w:t>. ábra</w:t>
                      </w:r>
                      <w:bookmarkEnd w:id="9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100"/>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0F0AC7BF" w:rsidR="00013989" w:rsidRPr="00566C65" w:rsidRDefault="008D7B2F" w:rsidP="00013989">
                            <w:pPr>
                              <w:pStyle w:val="Kpalrs"/>
                              <w:rPr>
                                <w:rFonts w:cs="Lohit Hindi"/>
                              </w:rPr>
                            </w:pPr>
                            <w:r>
                              <w:fldChar w:fldCharType="begin"/>
                            </w:r>
                            <w:r>
                              <w:instrText xml:space="preserve"> SEQ ábra \* ARABIC </w:instrText>
                            </w:r>
                            <w:r>
                              <w:fldChar w:fldCharType="separate"/>
                            </w:r>
                            <w:r w:rsidR="001E6CC5">
                              <w:rPr>
                                <w:noProof/>
                              </w:rPr>
                              <w:t>14</w:t>
                            </w:r>
                            <w:r>
                              <w:fldChar w:fldCharType="end"/>
                            </w:r>
                            <w:bookmarkStart w:id="102" w:name="_Toc182311735"/>
                            <w:r w:rsidR="00013989">
                              <w:t>. ábra</w:t>
                            </w:r>
                            <w:bookmarkEnd w:id="101"/>
                            <w:r w:rsidR="00013989">
                              <w:t>: A mixin és az include</w:t>
                            </w:r>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0F0AC7BF" w:rsidR="00013989" w:rsidRPr="00566C65" w:rsidRDefault="008D7B2F" w:rsidP="00013989">
                      <w:pPr>
                        <w:pStyle w:val="Kpalrs"/>
                        <w:rPr>
                          <w:rFonts w:cs="Lohit Hindi"/>
                        </w:rPr>
                      </w:pPr>
                      <w:r>
                        <w:fldChar w:fldCharType="begin"/>
                      </w:r>
                      <w:r>
                        <w:instrText xml:space="preserve"> SEQ ábra \* ARABIC </w:instrText>
                      </w:r>
                      <w:r>
                        <w:fldChar w:fldCharType="separate"/>
                      </w:r>
                      <w:r w:rsidR="001E6CC5">
                        <w:rPr>
                          <w:noProof/>
                        </w:rPr>
                        <w:t>14</w:t>
                      </w:r>
                      <w:r>
                        <w:fldChar w:fldCharType="end"/>
                      </w:r>
                      <w:bookmarkStart w:id="104" w:name="_Toc182311735"/>
                      <w:r w:rsidR="00013989">
                        <w:t>. ábra</w:t>
                      </w:r>
                      <w:bookmarkEnd w:id="103"/>
                      <w:r w:rsidR="00013989">
                        <w:t>: A mixin és az include</w:t>
                      </w:r>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2C36D623" w:rsidR="00B97DA0" w:rsidRPr="00F35181" w:rsidRDefault="008D7B2F" w:rsidP="00B97DA0">
                            <w:pPr>
                              <w:pStyle w:val="Kpalrs"/>
                              <w:rPr>
                                <w:rFonts w:cs="Lohit Hindi"/>
                              </w:rPr>
                            </w:pPr>
                            <w:r>
                              <w:fldChar w:fldCharType="begin"/>
                            </w:r>
                            <w:r>
                              <w:instrText xml:space="preserve"> SEQ ábra \* ARABIC </w:instrText>
                            </w:r>
                            <w:r>
                              <w:fldChar w:fldCharType="separate"/>
                            </w:r>
                            <w:r w:rsidR="001E6CC5">
                              <w:rPr>
                                <w:noProof/>
                              </w:rPr>
                              <w:t>15</w:t>
                            </w:r>
                            <w:r>
                              <w:fldChar w:fldCharType="end"/>
                            </w:r>
                            <w:bookmarkStart w:id="105"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2C36D623" w:rsidR="00B97DA0" w:rsidRPr="00F35181" w:rsidRDefault="008D7B2F" w:rsidP="00B97DA0">
                      <w:pPr>
                        <w:pStyle w:val="Kpalrs"/>
                        <w:rPr>
                          <w:rFonts w:cs="Lohit Hindi"/>
                        </w:rPr>
                      </w:pPr>
                      <w:r>
                        <w:fldChar w:fldCharType="begin"/>
                      </w:r>
                      <w:r>
                        <w:instrText xml:space="preserve"> SEQ ábra \* ARABIC </w:instrText>
                      </w:r>
                      <w:r>
                        <w:fldChar w:fldCharType="separate"/>
                      </w:r>
                      <w:r w:rsidR="001E6CC5">
                        <w:rPr>
                          <w:noProof/>
                        </w:rPr>
                        <w:t>15</w:t>
                      </w:r>
                      <w:r>
                        <w:fldChar w:fldCharType="end"/>
                      </w:r>
                      <w:bookmarkStart w:id="106"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47BCF563" w:rsidR="00B97DA0" w:rsidRPr="00D63865" w:rsidRDefault="008D7B2F"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16</w:t>
                            </w:r>
                            <w:r>
                              <w:rPr>
                                <w:noProof/>
                              </w:rPr>
                              <w:fldChar w:fldCharType="end"/>
                            </w:r>
                            <w:bookmarkStart w:id="107"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47BCF563" w:rsidR="00B97DA0" w:rsidRPr="00D63865" w:rsidRDefault="008D7B2F"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16</w:t>
                      </w:r>
                      <w:r>
                        <w:rPr>
                          <w:noProof/>
                        </w:rPr>
                        <w:fldChar w:fldCharType="end"/>
                      </w:r>
                      <w:bookmarkStart w:id="108"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8231177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8231177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5CC7D10B" w:rsidR="00146F92" w:rsidRPr="007419B1" w:rsidRDefault="008D7B2F"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17</w:t>
                            </w:r>
                            <w:r>
                              <w:rPr>
                                <w:noProof/>
                              </w:rPr>
                              <w:fldChar w:fldCharType="end"/>
                            </w:r>
                            <w:bookmarkStart w:id="111" w:name="_Toc182311738"/>
                            <w:r w:rsidR="00146F92">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5CC7D10B" w:rsidR="00146F92" w:rsidRPr="007419B1" w:rsidRDefault="008D7B2F"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17</w:t>
                      </w:r>
                      <w:r>
                        <w:rPr>
                          <w:noProof/>
                        </w:rPr>
                        <w:fldChar w:fldCharType="end"/>
                      </w:r>
                      <w:bookmarkStart w:id="112" w:name="_Toc182311738"/>
                      <w:r w:rsidR="00146F92">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82311775"/>
      <w:proofErr w:type="spellStart"/>
      <w:r>
        <w:lastRenderedPageBreak/>
        <w:t>Type</w:t>
      </w:r>
      <w:r w:rsidR="00683FA7">
        <w:t>S</w:t>
      </w:r>
      <w:r>
        <w:t>cript</w:t>
      </w:r>
      <w:bookmarkEnd w:id="113"/>
      <w:proofErr w:type="spellEnd"/>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4A74DAA3" w:rsidR="004E4D80" w:rsidRPr="00EB2BE8" w:rsidRDefault="008D7B2F"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18</w:t>
                            </w:r>
                            <w:r>
                              <w:rPr>
                                <w:noProof/>
                              </w:rPr>
                              <w:fldChar w:fldCharType="end"/>
                            </w:r>
                            <w:bookmarkStart w:id="114"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4A74DAA3" w:rsidR="004E4D80" w:rsidRPr="00EB2BE8" w:rsidRDefault="008D7B2F"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18</w:t>
                      </w:r>
                      <w:r>
                        <w:rPr>
                          <w:noProof/>
                        </w:rPr>
                        <w:fldChar w:fldCharType="end"/>
                      </w:r>
                      <w:bookmarkStart w:id="115"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82311776"/>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28B3C6FF" w:rsidR="004E5DA9" w:rsidRPr="00A7433F" w:rsidRDefault="008D7B2F"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19</w:t>
                            </w:r>
                            <w:r>
                              <w:rPr>
                                <w:noProof/>
                              </w:rPr>
                              <w:fldChar w:fldCharType="end"/>
                            </w:r>
                            <w:bookmarkStart w:id="117" w:name="_Toc182311740"/>
                            <w:r w:rsidR="004E5DA9">
                              <w:t>. ábra: Angular logó [33]</w:t>
                            </w:r>
                            <w:bookmarkEnd w:id="117"/>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28B3C6FF" w:rsidR="004E5DA9" w:rsidRPr="00A7433F" w:rsidRDefault="008D7B2F"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19</w:t>
                      </w:r>
                      <w:r>
                        <w:rPr>
                          <w:noProof/>
                        </w:rPr>
                        <w:fldChar w:fldCharType="end"/>
                      </w:r>
                      <w:bookmarkStart w:id="118" w:name="_Toc182311740"/>
                      <w:r w:rsidR="004E5DA9">
                        <w:t>. ábra: Angular logó [33]</w:t>
                      </w:r>
                      <w:bookmarkEnd w:id="118"/>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-t a Google fejleszti és karbantartja, így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t>Utolsóként pedig megemlíteném a fejlesztők munkáját</w:t>
      </w:r>
      <w:r w:rsidR="00096470">
        <w:t xml:space="preserve"> </w:t>
      </w:r>
      <w:r>
        <w:t>megkönnyít</w:t>
      </w:r>
      <w:r w:rsidR="00202991">
        <w:t>ő</w:t>
      </w:r>
      <w:r>
        <w:t xml:space="preserve"> az </w:t>
      </w:r>
      <w:proofErr w:type="spellStart"/>
      <w:r>
        <w:t>Angular</w:t>
      </w:r>
      <w:proofErr w:type="spellEnd"/>
      <w:r>
        <w:t xml:space="preserve"> CLI</w:t>
      </w:r>
      <w:r w:rsidR="0056758E">
        <w:t>-t</w:t>
      </w:r>
      <w:r w:rsidR="00016333">
        <w:t xml:space="preserve">, </w:t>
      </w:r>
      <w:r>
        <w:t xml:space="preserve">amely egy parancssoros eszköztár, amely </w:t>
      </w:r>
      <w:r w:rsidR="002B154B">
        <w:t>olyan</w:t>
      </w:r>
      <w:r>
        <w:t xml:space="preserve"> feladatok automatizálásában nyújt </w:t>
      </w:r>
      <w:r>
        <w:lastRenderedPageBreak/>
        <w:t>segítséget</w:t>
      </w:r>
      <w:r w:rsidR="00BC0DD3">
        <w:t xml:space="preserve">, mint a 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78BDF2EF" w14:textId="7A42BB9B" w:rsidR="00E142F6" w:rsidRDefault="00E142F6" w:rsidP="003F46F0">
      <w:r>
        <w:t>[[[ 17-es verzió?</w:t>
      </w:r>
      <w:r w:rsidR="000741EB">
        <w:t xml:space="preserve"> </w:t>
      </w:r>
      <w:r>
        <w:t>]]]</w:t>
      </w:r>
    </w:p>
    <w:p w14:paraId="33EB5CB1" w14:textId="6675D7F5" w:rsidR="00B8605B" w:rsidRDefault="00E26C47" w:rsidP="00B8605B">
      <w:pPr>
        <w:pStyle w:val="Cmsor2"/>
        <w:numPr>
          <w:ilvl w:val="1"/>
          <w:numId w:val="19"/>
        </w:numPr>
      </w:pPr>
      <w:bookmarkStart w:id="119" w:name="_Toc182311777"/>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4E412C76" w:rsidR="005239B2" w:rsidRPr="00B865AB" w:rsidRDefault="008D7B2F"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20</w:t>
                            </w:r>
                            <w:r>
                              <w:rPr>
                                <w:noProof/>
                              </w:rPr>
                              <w:fldChar w:fldCharType="end"/>
                            </w:r>
                            <w:bookmarkStart w:id="120" w:name="_Toc182311741"/>
                            <w:r w:rsidR="005239B2">
                              <w:t>. ábra: npm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4E412C76" w:rsidR="005239B2" w:rsidRPr="00B865AB" w:rsidRDefault="008D7B2F"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20</w:t>
                      </w:r>
                      <w:r>
                        <w:rPr>
                          <w:noProof/>
                        </w:rPr>
                        <w:fldChar w:fldCharType="end"/>
                      </w:r>
                      <w:bookmarkStart w:id="121" w:name="_Toc182311741"/>
                      <w:r w:rsidR="005239B2">
                        <w:t>. ábra: npm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22" w:name="_Toc182311778"/>
      <w:r>
        <w:lastRenderedPageBreak/>
        <w:t>A használt f</w:t>
      </w:r>
      <w:r w:rsidR="00ED26EB">
        <w:t>ejlesztői környezet</w:t>
      </w:r>
      <w:bookmarkEnd w:id="122"/>
    </w:p>
    <w:p w14:paraId="73B0443A" w14:textId="37AFE8AF"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1882BC01" w:rsidR="003259BC" w:rsidRPr="00A13A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21</w:t>
                            </w:r>
                            <w:r>
                              <w:rPr>
                                <w:noProof/>
                              </w:rPr>
                              <w:fldChar w:fldCharType="end"/>
                            </w:r>
                            <w:bookmarkStart w:id="123" w:name="_Toc182311742"/>
                            <w:r w:rsidR="003259BC">
                              <w:t>. ábra: WebStorm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1882BC01" w:rsidR="003259BC" w:rsidRPr="00A13A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21</w:t>
                      </w:r>
                      <w:r>
                        <w:rPr>
                          <w:noProof/>
                        </w:rPr>
                        <w:fldChar w:fldCharType="end"/>
                      </w:r>
                      <w:bookmarkStart w:id="124" w:name="_Toc182311742"/>
                      <w:r w:rsidR="003259BC">
                        <w:t>. ábra: WebStorm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őt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proofErr w:type="spellStart"/>
      <w:r w:rsidR="00D82ABC">
        <w:t>pyt</w:t>
      </w:r>
      <w:r w:rsidR="00EF3C26">
        <w:t>h</w:t>
      </w:r>
      <w:r w:rsidR="00D82ABC">
        <w:t>on</w:t>
      </w:r>
      <w:proofErr w:type="spellEnd"/>
      <w:r w:rsidR="00D82ABC">
        <w:t xml:space="preserve">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00FFB5BA" w:rsidR="003259BC" w:rsidRPr="00540FE1"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22</w:t>
                            </w:r>
                            <w:r>
                              <w:rPr>
                                <w:noProof/>
                              </w:rPr>
                              <w:fldChar w:fldCharType="end"/>
                            </w:r>
                            <w:bookmarkStart w:id="127" w:name="_Toc182311743"/>
                            <w:r w:rsidR="003259BC">
                              <w:t>. ábra</w:t>
                            </w:r>
                            <w:bookmarkEnd w:id="125"/>
                            <w:r w:rsidR="003259BC">
                              <w:t>: WebStorm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00FFB5BA" w:rsidR="003259BC" w:rsidRPr="00540FE1"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22</w:t>
                      </w:r>
                      <w:r>
                        <w:rPr>
                          <w:noProof/>
                        </w:rPr>
                        <w:fldChar w:fldCharType="end"/>
                      </w:r>
                      <w:bookmarkStart w:id="130" w:name="_Toc182311743"/>
                      <w:r w:rsidR="003259BC">
                        <w:t>. ábra</w:t>
                      </w:r>
                      <w:bookmarkEnd w:id="128"/>
                      <w:r w:rsidR="003259BC">
                        <w:t>: WebStorm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014879EE" w:rsidR="003259BC" w:rsidRPr="002A68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23</w:t>
                            </w:r>
                            <w:r>
                              <w:rPr>
                                <w:noProof/>
                              </w:rPr>
                              <w:fldChar w:fldCharType="end"/>
                            </w:r>
                            <w:bookmarkStart w:id="133" w:name="_Toc182311744"/>
                            <w:r w:rsidR="003259BC">
                              <w:t>. ábra</w:t>
                            </w:r>
                            <w:bookmarkEnd w:id="131"/>
                            <w:r w:rsidR="003259BC">
                              <w:t>: VSCode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014879EE" w:rsidR="003259BC" w:rsidRPr="002A68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23</w:t>
                      </w:r>
                      <w:r>
                        <w:rPr>
                          <w:noProof/>
                        </w:rPr>
                        <w:fldChar w:fldCharType="end"/>
                      </w:r>
                      <w:bookmarkStart w:id="136" w:name="_Toc182311744"/>
                      <w:r w:rsidR="003259BC">
                        <w:t>. ábra</w:t>
                      </w:r>
                      <w:bookmarkEnd w:id="134"/>
                      <w:r w:rsidR="003259BC">
                        <w:t>: VSCode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9B96BF" w14:textId="08A0DDA8" w:rsidR="00631FD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37" w:name="_Toc182311779"/>
      <w:r>
        <w:lastRenderedPageBreak/>
        <w:t>Fejlesztés</w:t>
      </w:r>
      <w:bookmarkEnd w:id="137"/>
    </w:p>
    <w:p w14:paraId="6E9C8CCB" w14:textId="75DAA6E5" w:rsidR="00631FD8" w:rsidRDefault="00631FD8" w:rsidP="00631FD8">
      <w:pPr>
        <w:pStyle w:val="Cmsor2"/>
        <w:numPr>
          <w:ilvl w:val="1"/>
          <w:numId w:val="19"/>
        </w:numPr>
      </w:pPr>
      <w:bookmarkStart w:id="138" w:name="_Toc182311780"/>
      <w:r>
        <w:t>Naptár elrendezése</w:t>
      </w:r>
      <w:bookmarkEnd w:id="138"/>
    </w:p>
    <w:p w14:paraId="182C84D1" w14:textId="331BDAD2" w:rsidR="00914511" w:rsidRPr="00914511" w:rsidRDefault="00914511" w:rsidP="00914511">
      <w:pPr>
        <w:pStyle w:val="Cmsor3"/>
        <w:numPr>
          <w:ilvl w:val="2"/>
          <w:numId w:val="19"/>
        </w:numPr>
      </w:pPr>
      <w:bookmarkStart w:id="139" w:name="_Toc182311781"/>
      <w:r>
        <w:t>Alapelrendezés</w:t>
      </w:r>
      <w:bookmarkEnd w:id="139"/>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3A964718" w:rsidR="00AB60E7" w:rsidRPr="00B42707" w:rsidRDefault="008D7B2F" w:rsidP="00AB60E7">
                            <w:pPr>
                              <w:pStyle w:val="Kpalrs"/>
                              <w:rPr>
                                <w:rFonts w:cs="Lohit Hindi"/>
                              </w:rPr>
                            </w:pPr>
                            <w:r>
                              <w:fldChar w:fldCharType="begin"/>
                            </w:r>
                            <w:r>
                              <w:instrText xml:space="preserve"> SEQ ábra \* ARABIC </w:instrText>
                            </w:r>
                            <w:r>
                              <w:fldChar w:fldCharType="separate"/>
                            </w:r>
                            <w:r w:rsidR="001E6CC5">
                              <w:rPr>
                                <w:noProof/>
                              </w:rPr>
                              <w:t>24</w:t>
                            </w:r>
                            <w:r>
                              <w:fldChar w:fldCharType="end"/>
                            </w:r>
                            <w:bookmarkStart w:id="140" w:name="_Toc182311745"/>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51"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OFHgIAAEMEAAAOAAAAZHJzL2Uyb0RvYy54bWysU02P2jAQvVfqf7B8LwHaR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" stroked="f">
                <v:textbox inset="0,0,0,0">
                  <w:txbxContent>
                    <w:p w14:paraId="2FC40364" w14:textId="3A964718" w:rsidR="00AB60E7" w:rsidRPr="00B42707" w:rsidRDefault="008D7B2F" w:rsidP="00AB60E7">
                      <w:pPr>
                        <w:pStyle w:val="Kpalrs"/>
                        <w:rPr>
                          <w:rFonts w:cs="Lohit Hindi"/>
                        </w:rPr>
                      </w:pPr>
                      <w:r>
                        <w:fldChar w:fldCharType="begin"/>
                      </w:r>
                      <w:r>
                        <w:instrText xml:space="preserve"> SEQ ábra \* ARABIC </w:instrText>
                      </w:r>
                      <w:r>
                        <w:fldChar w:fldCharType="separate"/>
                      </w:r>
                      <w:r w:rsidR="001E6CC5">
                        <w:rPr>
                          <w:noProof/>
                        </w:rPr>
                        <w:t>24</w:t>
                      </w:r>
                      <w:r>
                        <w:fldChar w:fldCharType="end"/>
                      </w:r>
                      <w:bookmarkStart w:id="141" w:name="_Toc182311745"/>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1"/>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2F091A6B" w:rsidR="000D1999" w:rsidRPr="006135AB" w:rsidRDefault="008D7B2F" w:rsidP="000D1999">
                            <w:pPr>
                              <w:pStyle w:val="Kpalrs"/>
                              <w:rPr>
                                <w:rFonts w:cs="Lohit Hindi"/>
                              </w:rPr>
                            </w:pPr>
                            <w:r>
                              <w:fldChar w:fldCharType="begin"/>
                            </w:r>
                            <w:r>
                              <w:instrText xml:space="preserve"> SEQ ábra \* ARABIC </w:instrText>
                            </w:r>
                            <w:r>
                              <w:fldChar w:fldCharType="separate"/>
                            </w:r>
                            <w:r w:rsidR="001E6CC5">
                              <w:rPr>
                                <w:noProof/>
                              </w:rPr>
                              <w:t>25</w:t>
                            </w:r>
                            <w:r>
                              <w:fldChar w:fldCharType="end"/>
                            </w:r>
                            <w:bookmarkStart w:id="142" w:name="_Toc182311746"/>
                            <w:r w:rsidR="000D1999">
                              <w:t xml:space="preserve">. ábra: Az </w:t>
                            </w:r>
                            <w:proofErr w:type="spellStart"/>
                            <w:r w:rsidR="000D1999">
                              <w:t>Appoiny</w:t>
                            </w:r>
                            <w:proofErr w:type="spellEnd"/>
                            <w:r w:rsidR="000D1999">
                              <w:t xml:space="preserve"> időskálával bővített felülete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52"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rViWrR8CAABDBAAADgAAAAAAAAAAAAAAAAAuAgAAZHJzL2Uyb0RvYy54bWxQ&#10;SwECLQAUAAYACAAAACEAeib3Md8AAAAIAQAADwAAAAAAAAAAAAAAAAB5BAAAZHJzL2Rvd25yZXYu&#10;eG1sUEsFBgAAAAAEAAQA8wAAAIUFAAAAAA==&#10;" stroked="f">
                <v:textbox inset="0,0,0,0">
                  <w:txbxContent>
                    <w:p w14:paraId="14E39C96" w14:textId="2F091A6B" w:rsidR="000D1999" w:rsidRPr="006135AB" w:rsidRDefault="008D7B2F" w:rsidP="000D1999">
                      <w:pPr>
                        <w:pStyle w:val="Kpalrs"/>
                        <w:rPr>
                          <w:rFonts w:cs="Lohit Hindi"/>
                        </w:rPr>
                      </w:pPr>
                      <w:r>
                        <w:fldChar w:fldCharType="begin"/>
                      </w:r>
                      <w:r>
                        <w:instrText xml:space="preserve"> SEQ ábra \* ARABIC </w:instrText>
                      </w:r>
                      <w:r>
                        <w:fldChar w:fldCharType="separate"/>
                      </w:r>
                      <w:r w:rsidR="001E6CC5">
                        <w:rPr>
                          <w:noProof/>
                        </w:rPr>
                        <w:t>25</w:t>
                      </w:r>
                      <w:r>
                        <w:fldChar w:fldCharType="end"/>
                      </w:r>
                      <w:bookmarkStart w:id="143" w:name="_Toc182311746"/>
                      <w:r w:rsidR="000D1999">
                        <w:t xml:space="preserve">. ábra: Az </w:t>
                      </w:r>
                      <w:proofErr w:type="spellStart"/>
                      <w:r w:rsidR="000D1999">
                        <w:t>Appoiny</w:t>
                      </w:r>
                      <w:proofErr w:type="spellEnd"/>
                      <w:r w:rsidR="000D1999">
                        <w:t xml:space="preserve"> időskálával bővített felülete (saját)</w:t>
                      </w:r>
                      <w:bookmarkEnd w:id="143"/>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44" w:name="_Toc182311782"/>
      <w:r>
        <w:rPr>
          <w:noProof/>
        </w:rPr>
        <w:lastRenderedPageBreak/>
        <w:t>Túlcsodrulás</w:t>
      </w:r>
      <w:bookmarkEnd w:id="144"/>
    </w:p>
    <w:p w14:paraId="75A69FA6" w14:textId="10C79F66"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A343AF">
        <w:rPr>
          <w:noProof/>
        </w:rPr>
        <w:t>26</w:t>
      </w:r>
      <w:r w:rsidR="00A343AF">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A343AF">
        <w:rPr>
          <w:noProof/>
        </w:rPr>
        <w:t>27</w:t>
      </w:r>
      <w:r w:rsidR="00A343AF">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45" w:name="_Ref182389671"/>
                          <w:p w14:paraId="512B8F84" w14:textId="63A3200E" w:rsidR="00F435B6" w:rsidRPr="00583110" w:rsidRDefault="008D7B2F" w:rsidP="00F435B6">
                            <w:pPr>
                              <w:pStyle w:val="Kpalrs"/>
                              <w:rPr>
                                <w:rFonts w:cs="Lohit Hindi"/>
                              </w:rPr>
                            </w:pPr>
                            <w:r>
                              <w:fldChar w:fldCharType="begin"/>
                            </w:r>
                            <w:r>
                              <w:instrText xml:space="preserve"> SEQ ábra \* ARABIC </w:instrText>
                            </w:r>
                            <w:r>
                              <w:fldChar w:fldCharType="separate"/>
                            </w:r>
                            <w:r w:rsidR="001E6CC5">
                              <w:rPr>
                                <w:noProof/>
                              </w:rPr>
                              <w:t>26</w:t>
                            </w:r>
                            <w:r>
                              <w:fldChar w:fldCharType="end"/>
                            </w:r>
                            <w:bookmarkStart w:id="146" w:name="_Toc182311747"/>
                            <w:r w:rsidR="00F435B6">
                              <w:t>. ábra</w:t>
                            </w:r>
                            <w:bookmarkEnd w:id="145"/>
                            <w:r w:rsidR="00F435B6">
                              <w:t xml:space="preserve">: </w:t>
                            </w:r>
                            <w:r w:rsidR="004C35A1">
                              <w:t xml:space="preserve">Az </w:t>
                            </w:r>
                            <w:proofErr w:type="spellStart"/>
                            <w:r w:rsidR="00F435B6">
                              <w:t>Appointy</w:t>
                            </w:r>
                            <w:proofErr w:type="spellEnd"/>
                            <w:r w:rsidR="00F435B6">
                              <w:t xml:space="preserve"> felülete teljes képernyőn (saját)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3"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du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dvNp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" stroked="f">
                <v:textbox style="mso-fit-shape-to-text:t" inset="0,0,0,0">
                  <w:txbxContent>
                    <w:bookmarkStart w:id="147" w:name="_Ref182389671"/>
                    <w:p w14:paraId="512B8F84" w14:textId="63A3200E" w:rsidR="00F435B6" w:rsidRPr="00583110" w:rsidRDefault="008D7B2F" w:rsidP="00F435B6">
                      <w:pPr>
                        <w:pStyle w:val="Kpalrs"/>
                        <w:rPr>
                          <w:rFonts w:cs="Lohit Hindi"/>
                        </w:rPr>
                      </w:pPr>
                      <w:r>
                        <w:fldChar w:fldCharType="begin"/>
                      </w:r>
                      <w:r>
                        <w:instrText xml:space="preserve"> SEQ ábra \* ARABIC </w:instrText>
                      </w:r>
                      <w:r>
                        <w:fldChar w:fldCharType="separate"/>
                      </w:r>
                      <w:r w:rsidR="001E6CC5">
                        <w:rPr>
                          <w:noProof/>
                        </w:rPr>
                        <w:t>26</w:t>
                      </w:r>
                      <w:r>
                        <w:fldChar w:fldCharType="end"/>
                      </w:r>
                      <w:bookmarkStart w:id="148" w:name="_Toc182311747"/>
                      <w:r w:rsidR="00F435B6">
                        <w:t>. ábra</w:t>
                      </w:r>
                      <w:bookmarkEnd w:id="147"/>
                      <w:r w:rsidR="00F435B6">
                        <w:t xml:space="preserve">: </w:t>
                      </w:r>
                      <w:r w:rsidR="004C35A1">
                        <w:t xml:space="preserve">Az </w:t>
                      </w:r>
                      <w:proofErr w:type="spellStart"/>
                      <w:r w:rsidR="00F435B6">
                        <w:t>Appointy</w:t>
                      </w:r>
                      <w:proofErr w:type="spellEnd"/>
                      <w:r w:rsidR="00F435B6">
                        <w:t xml:space="preserve"> felülete teljes képernyőn (saját)</w:t>
                      </w:r>
                      <w:bookmarkEnd w:id="148"/>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3CDC406A">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49" w:name="_Ref182389672"/>
                          <w:p w14:paraId="6DE5B074" w14:textId="678011B6" w:rsidR="00482AE5" w:rsidRPr="00651A5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27</w:t>
                            </w:r>
                            <w:r>
                              <w:rPr>
                                <w:noProof/>
                              </w:rPr>
                              <w:fldChar w:fldCharType="end"/>
                            </w:r>
                            <w:bookmarkStart w:id="150" w:name="_Toc182311748"/>
                            <w:r w:rsidR="00482AE5">
                              <w:t>. ábra</w:t>
                            </w:r>
                            <w:bookmarkEnd w:id="149"/>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54"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" stroked="f">
                <v:textbox inset="0,0,0,0">
                  <w:txbxContent>
                    <w:bookmarkStart w:id="151" w:name="_Ref182389672"/>
                    <w:p w14:paraId="6DE5B074" w14:textId="678011B6" w:rsidR="00482AE5" w:rsidRPr="00651A5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27</w:t>
                      </w:r>
                      <w:r>
                        <w:rPr>
                          <w:noProof/>
                        </w:rPr>
                        <w:fldChar w:fldCharType="end"/>
                      </w:r>
                      <w:bookmarkStart w:id="152" w:name="_Toc182311748"/>
                      <w:r w:rsidR="00482AE5">
                        <w:t>. ábra</w:t>
                      </w:r>
                      <w:bookmarkEnd w:id="151"/>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52"/>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r w:rsidRPr="00482AE5">
                              <w:rPr>
                                <w:color w:val="0033B3"/>
                                <w:lang w:eastAsia="hu-HU" w:bidi="ar-SA"/>
                              </w:rPr>
                              <w:t>calc</w:t>
                            </w:r>
                            <w:proofErr w:type="spellEnd"/>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5"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AgEg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y2WxzNEl0FfeLm8WaSoZr56zrfPho4SexAOjDoea0Pnx0YdYDa+eQ+JjHrRqdkrrZLh9&#10;vdWOHDkKYJdWauBVmDZkYHRVFmVCNhDzkzZ6FVCgWvWM3uZxTZKJbHwwTQoJXOnpjJVoc6YnMjJx&#10;E8Z6JKphtFjF5EhXDc0JCXMwCRI/EB46cL8pGVCMjPpfB+4kJfqTQdJX8wWyQkIyFuVNgYa79tTX&#10;Hm4EQjEaKJmO25AUH/kwcI/DaVXi7aWSc80oskTn+UNEFV/bKerl227+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IiI&#10;8CA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r w:rsidRPr="00482AE5">
                        <w:rPr>
                          <w:color w:val="0033B3"/>
                          <w:lang w:eastAsia="hu-HU" w:bidi="ar-SA"/>
                        </w:rPr>
                        <w:t>calc</w:t>
                      </w:r>
                      <w:proofErr w:type="spellEnd"/>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773927C7" w:rsidR="00482AE5" w:rsidRPr="009F402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28</w:t>
                            </w:r>
                            <w:r>
                              <w:rPr>
                                <w:noProof/>
                              </w:rPr>
                              <w:fldChar w:fldCharType="end"/>
                            </w:r>
                            <w:bookmarkStart w:id="153" w:name="_Toc182311749"/>
                            <w:r w:rsidR="00482AE5">
                              <w:t xml:space="preserve">. ábra: </w:t>
                            </w:r>
                            <w:r w:rsidR="00482AE5" w:rsidRPr="00B42413">
                              <w:t>A naptártest magasságának számítására alkalmazott képlet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6"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seGwIAAEM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HqQex4bAgAAQwQAAA4AAAAAAAAAAAAAAAAALgIAAGRycy9lMm9Eb2MueG1sUEsBAi0A&#10;FAAGAAgAAAAhAC9tyATeAAAACAEAAA8AAAAAAAAAAAAAAAAAdQQAAGRycy9kb3ducmV2LnhtbFBL&#10;BQYAAAAABAAEAPMAAACABQAAAAA=&#10;" stroked="f">
                <v:textbox inset="0,0,0,0">
                  <w:txbxContent>
                    <w:p w14:paraId="07E199DD" w14:textId="773927C7" w:rsidR="00482AE5" w:rsidRPr="009F402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28</w:t>
                      </w:r>
                      <w:r>
                        <w:rPr>
                          <w:noProof/>
                        </w:rPr>
                        <w:fldChar w:fldCharType="end"/>
                      </w:r>
                      <w:bookmarkStart w:id="154" w:name="_Toc182311749"/>
                      <w:r w:rsidR="00482AE5">
                        <w:t xml:space="preserve">. ábra: </w:t>
                      </w:r>
                      <w:r w:rsidR="00482AE5" w:rsidRPr="00B42413">
                        <w:t>A naptártest magasságának számítására alkalmazott képlet</w:t>
                      </w:r>
                      <w:bookmarkEnd w:id="154"/>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w:t>
      </w:r>
      <w:proofErr w:type="spellStart"/>
      <w:r w:rsidRPr="00482AE5">
        <w:rPr>
          <w:rStyle w:val="KdChar"/>
        </w:rPr>
        <w:t>date-container-height</w:t>
      </w:r>
      <w:proofErr w:type="spellEnd"/>
      <w:r>
        <w:rPr>
          <w:rStyle w:val="KdChar"/>
        </w:rPr>
        <w:t xml:space="preserve"> </w:t>
      </w:r>
      <w:r w:rsidRPr="00482AE5">
        <w:t>a</w:t>
      </w:r>
      <w:r>
        <w:t xml:space="preserve"> komponens tetején található év-hónap kijelzés, és lapozó gombok magasságára utal, a </w:t>
      </w:r>
      <w:r w:rsidRPr="00482AE5">
        <w:rPr>
          <w:rStyle w:val="KdChar"/>
        </w:rPr>
        <w:t>$</w:t>
      </w:r>
      <w:proofErr w:type="spellStart"/>
      <w:r w:rsidRPr="00482AE5">
        <w:rPr>
          <w:rStyle w:val="KdChar"/>
        </w:rPr>
        <w:t>column</w:t>
      </w:r>
      <w:proofErr w:type="spellEnd"/>
      <w:r w:rsidRPr="00482AE5">
        <w:rPr>
          <w:rStyle w:val="KdChar"/>
        </w:rPr>
        <w:t>-top-</w:t>
      </w:r>
      <w:proofErr w:type="spellStart"/>
      <w:r w:rsidRPr="00482AE5">
        <w:rPr>
          <w:rStyle w:val="KdChar"/>
        </w:rPr>
        <w:t>padding</w:t>
      </w:r>
      <w:proofErr w:type="spellEnd"/>
      <w:r>
        <w:rPr>
          <w:rStyle w:val="KdChar"/>
        </w:rPr>
        <w:t xml:space="preserve"> </w:t>
      </w:r>
      <w:r w:rsidRPr="00482AE5">
        <w:t>a</w:t>
      </w:r>
      <w:r>
        <w:t xml:space="preserve"> naptár oszlopainak felső bélése, a </w:t>
      </w:r>
      <w:r>
        <w:rPr>
          <w:rStyle w:val="KdChar"/>
        </w:rPr>
        <w:t>--</w:t>
      </w:r>
      <w:proofErr w:type="spellStart"/>
      <w:r w:rsidRPr="00482AE5">
        <w:rPr>
          <w:rStyle w:val="KdChar"/>
        </w:rPr>
        <w:t>hour-cell-height</w:t>
      </w:r>
      <w:proofErr w:type="spellEnd"/>
      <w:r>
        <w:t xml:space="preserve"> pedig az órákat felölelő téglalapok magassága, ami megegyezik a fejléc magasságával.</w:t>
      </w:r>
      <w:r w:rsidR="000B243F">
        <w:t xml:space="preserve"> A </w:t>
      </w:r>
      <w:r w:rsidR="000B243F">
        <w:rPr>
          <w:rStyle w:val="KdChar"/>
        </w:rPr>
        <w:t>--</w:t>
      </w:r>
      <w:proofErr w:type="spellStart"/>
      <w:r w:rsidR="000B243F" w:rsidRPr="00482AE5">
        <w:rPr>
          <w:rStyle w:val="KdChar"/>
        </w:rPr>
        <w:t>hour-cell-heigh</w:t>
      </w:r>
      <w:r w:rsidR="000B243F">
        <w:rPr>
          <w:rStyle w:val="KdChar"/>
        </w:rPr>
        <w:t>t</w:t>
      </w:r>
      <w:proofErr w:type="spellEnd"/>
      <w:r w:rsidR="000B243F">
        <w:rPr>
          <w:rStyle w:val="KdChar"/>
        </w:rPr>
        <w:t xml:space="preserve"> </w:t>
      </w:r>
      <w:r w:rsidR="000B243F" w:rsidRPr="000B243F">
        <w:t>a</w:t>
      </w:r>
      <w:r w:rsidR="000B243F">
        <w:t xml:space="preserve"> képletben a többi változóval ellentétben azért nem </w:t>
      </w:r>
      <w:proofErr w:type="spellStart"/>
      <w:r w:rsidR="000B243F">
        <w:t>scss</w:t>
      </w:r>
      <w:proofErr w:type="spellEnd"/>
      <w:r w:rsidR="000B243F">
        <w:t xml:space="preserve">, hanem </w:t>
      </w:r>
      <w:proofErr w:type="spellStart"/>
      <w:r w:rsidR="000B243F">
        <w:t>css</w:t>
      </w:r>
      <w:proofErr w:type="spellEnd"/>
      <w:r w:rsidR="000B243F">
        <w:t xml:space="preserve">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7"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482698AB" w:rsidR="000868B5" w:rsidRPr="0004267F"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29</w:t>
                            </w:r>
                            <w:r>
                              <w:rPr>
                                <w:noProof/>
                              </w:rPr>
                              <w:fldChar w:fldCharType="end"/>
                            </w:r>
                            <w:r w:rsidR="000868B5">
                              <w:t>. ábra: A naptár oszlopainak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8"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" stroked="f">
                <v:textbox inset="0,0,0,0">
                  <w:txbxContent>
                    <w:p w14:paraId="72F86A70" w14:textId="482698AB" w:rsidR="000868B5" w:rsidRPr="0004267F"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29</w:t>
                      </w:r>
                      <w:r>
                        <w:rPr>
                          <w:noProof/>
                        </w:rPr>
                        <w:fldChar w:fldCharType="end"/>
                      </w:r>
                      <w:r w:rsidR="000868B5">
                        <w:t>. ábra: A naptár oszlopainak generálása (saját)</w:t>
                      </w:r>
                    </w:p>
                  </w:txbxContent>
                </v:textbox>
                <w10:wrap type="topAndBottom" anchorx="page"/>
              </v:shape>
            </w:pict>
          </mc:Fallback>
        </mc:AlternateContent>
      </w:r>
      <w:r w:rsidR="00883A73">
        <w:t xml:space="preserve">Az előző pontban </w:t>
      </w:r>
      <w:proofErr w:type="spellStart"/>
      <w:r w:rsidR="00883A73">
        <w:t>megfogalmazottak</w:t>
      </w:r>
      <w:proofErr w:type="spellEnd"/>
      <w:r w:rsidR="00883A73">
        <w:t xml:space="preserve"> alapján a naptár hét fő oszlopból áll, amelyeknek van fejléce és teste. A fejléc tartalma már tárgyalásra került, a testben a már említett órákat megtestesítő téglalapok találhatóak. Az oszlopok saját komponens alapján jönnek létre, amelyeket az </w:t>
      </w:r>
      <w:proofErr w:type="spellStart"/>
      <w:r w:rsidR="00883A73">
        <w:t>Angular</w:t>
      </w:r>
      <w:proofErr w:type="spellEnd"/>
      <w:r w:rsidR="00883A73">
        <w:t xml:space="preserve">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667AF6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9"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55" w:name="_Ref182389007"/>
                          <w:p w14:paraId="3C0C34BF" w14:textId="5743ACAB" w:rsidR="000868B5" w:rsidRPr="00624DBB"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30</w:t>
                            </w:r>
                            <w:r>
                              <w:rPr>
                                <w:noProof/>
                              </w:rPr>
                              <w:fldChar w:fldCharType="end"/>
                            </w:r>
                            <w:r w:rsidR="000868B5">
                              <w:t>. ábra</w:t>
                            </w:r>
                            <w:bookmarkEnd w:id="155"/>
                            <w:r w:rsidR="000868B5">
                              <w:t>: A naptár oszlopain belüli téglalapok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60"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BwELv9HAIAAEMEAAAOAAAAAAAAAAAAAAAAAC4CAABkcnMvZTJvRG9jLnhtbFBLAQIt&#10;ABQABgAIAAAAIQBcnzxY3gAAAAgBAAAPAAAAAAAAAAAAAAAAAHYEAABkcnMvZG93bnJldi54bWxQ&#10;SwUGAAAAAAQABADzAAAAgQUAAAAA&#10;" stroked="f">
                <v:textbox inset="0,0,0,0">
                  <w:txbxContent>
                    <w:bookmarkStart w:id="156" w:name="_Ref182389007"/>
                    <w:p w14:paraId="3C0C34BF" w14:textId="5743ACAB" w:rsidR="000868B5" w:rsidRPr="00624DBB"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30</w:t>
                      </w:r>
                      <w:r>
                        <w:rPr>
                          <w:noProof/>
                        </w:rPr>
                        <w:fldChar w:fldCharType="end"/>
                      </w:r>
                      <w:r w:rsidR="000868B5">
                        <w:t>. ábra</w:t>
                      </w:r>
                      <w:bookmarkEnd w:id="156"/>
                      <w:r w:rsidR="000868B5">
                        <w:t>: A naptár oszlopain belüli téglalapok generálása (saját)</w:t>
                      </w:r>
                    </w:p>
                  </w:txbxContent>
                </v:textbox>
                <w10:wrap type="topAndBottom" anchorx="margin"/>
              </v:shape>
            </w:pict>
          </mc:Fallback>
        </mc:AlternateContent>
      </w:r>
      <w:r w:rsidR="00A1283F" w:rsidRPr="00A1283F">
        <w:t>A</w:t>
      </w:r>
      <w:r w:rsidR="00A1283F">
        <w:rPr>
          <w:rStyle w:val="KdChar"/>
        </w:rPr>
        <w:t xml:space="preserve"> </w:t>
      </w:r>
      <w:proofErr w:type="spellStart"/>
      <w:r w:rsidR="00A1283F" w:rsidRPr="00A1283F">
        <w:rPr>
          <w:rStyle w:val="KdChar"/>
        </w:rPr>
        <w:t>dates</w:t>
      </w:r>
      <w:proofErr w:type="spellEnd"/>
      <w:r w:rsidR="00A1283F">
        <w:t xml:space="preserve"> tömbben az adott hét dátumai vannak felsorolva </w:t>
      </w:r>
      <w:proofErr w:type="spellStart"/>
      <w:r w:rsidR="00A1283F" w:rsidRPr="00A1283F">
        <w:rPr>
          <w:rStyle w:val="KdChar"/>
        </w:rPr>
        <w:t>Date</w:t>
      </w:r>
      <w:proofErr w:type="spellEnd"/>
      <w:r w:rsidR="00A1283F">
        <w:t xml:space="preserve"> objektumként (ez 7 elemet jelent), amelyek alapján generálódnak és töltődnek fel az oszlopok fejlécei, valamint ez alapján kapja az </w:t>
      </w:r>
      <w:proofErr w:type="spellStart"/>
      <w:r w:rsidR="00A1283F" w:rsidRPr="00A1283F">
        <w:rPr>
          <w:rStyle w:val="KdChar"/>
        </w:rPr>
        <w:t>id</w:t>
      </w:r>
      <w:proofErr w:type="spellEnd"/>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proofErr w:type="spellStart"/>
      <w:r w:rsidR="007D2316" w:rsidRPr="006E5B1C">
        <w:rPr>
          <w:rStyle w:val="KdChar"/>
        </w:rPr>
        <w:t>loaded</w:t>
      </w:r>
      <w:proofErr w:type="spellEnd"/>
      <w:r w:rsidR="007D2316" w:rsidRPr="006E5B1C">
        <w:rPr>
          <w:rStyle w:val="KdChar"/>
        </w:rPr>
        <w:t xml:space="preserve"> </w:t>
      </w:r>
      <w:proofErr w:type="spellStart"/>
      <w:r w:rsidR="007D2316" w:rsidRPr="006E5B1C">
        <w:rPr>
          <w:rStyle w:val="KdChar"/>
        </w:rPr>
        <w:t>Event</w:t>
      </w:r>
      <w:proofErr w:type="spellEnd"/>
      <w:r w:rsidR="007D2316">
        <w:t xml:space="preserve"> visszaadása a szülőnek,</w:t>
      </w:r>
      <w:r w:rsidR="00863C05">
        <w:t xml:space="preserve"> ami időzítésbéli problémákat old meg, amelyekről szintén később szó lesz.</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w:t>
      </w:r>
      <w:proofErr w:type="spellStart"/>
      <w:r w:rsidRPr="00863C05">
        <w:rPr>
          <w:rStyle w:val="KdChar"/>
        </w:rPr>
        <w:t>constructor</w:t>
      </w:r>
      <w:proofErr w:type="spellEnd"/>
      <w:r w:rsidRPr="00863C05">
        <w:rPr>
          <w:rStyle w:val="KdChar"/>
        </w:rPr>
        <w:t>(24)</w:t>
      </w:r>
      <w:r>
        <w:t xml:space="preserve"> segítségével, amelyen </w:t>
      </w:r>
      <w:proofErr w:type="spellStart"/>
      <w:r>
        <w:t>végigiterálva</w:t>
      </w:r>
      <w:proofErr w:type="spellEnd"/>
      <w:r>
        <w:t xml:space="preserve">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35DC0753"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61"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sAEQ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" stroked="f">
                <v:textbo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57" w:name="_Ref182389287"/>
                          <w:p w14:paraId="79A8C053" w14:textId="57C8480A" w:rsidR="00295681" w:rsidRPr="00D93102" w:rsidRDefault="008D7B2F"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31</w:t>
                            </w:r>
                            <w:r>
                              <w:rPr>
                                <w:noProof/>
                              </w:rPr>
                              <w:fldChar w:fldCharType="end"/>
                            </w:r>
                            <w:r w:rsidR="00295681">
                              <w:t>. ábra</w:t>
                            </w:r>
                            <w:bookmarkEnd w:id="157"/>
                            <w:r w:rsidR="00295681">
                              <w:t xml:space="preserve">: Általános </w:t>
                            </w:r>
                            <w:proofErr w:type="spellStart"/>
                            <w:r w:rsidR="00295681">
                              <w:t>for</w:t>
                            </w:r>
                            <w:proofErr w:type="spellEnd"/>
                            <w:r w:rsidR="00295681">
                              <w:t xml:space="preserve"> ciklus funkcionalitás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62"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" stroked="f">
                <v:textbox inset="0,0,0,0">
                  <w:txbxContent>
                    <w:bookmarkStart w:id="158" w:name="_Ref182389287"/>
                    <w:p w14:paraId="79A8C053" w14:textId="57C8480A" w:rsidR="00295681" w:rsidRPr="00D93102" w:rsidRDefault="008D7B2F"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31</w:t>
                      </w:r>
                      <w:r>
                        <w:rPr>
                          <w:noProof/>
                        </w:rPr>
                        <w:fldChar w:fldCharType="end"/>
                      </w:r>
                      <w:r w:rsidR="00295681">
                        <w:t>. ábra</w:t>
                      </w:r>
                      <w:bookmarkEnd w:id="158"/>
                      <w:r w:rsidR="00295681">
                        <w:t xml:space="preserve">: Általános </w:t>
                      </w:r>
                      <w:proofErr w:type="spellStart"/>
                      <w:r w:rsidR="00295681">
                        <w:t>for</w:t>
                      </w:r>
                      <w:proofErr w:type="spellEnd"/>
                      <w:r w:rsidR="00295681">
                        <w:t xml:space="preserve"> ciklus funkcionalitás (saját)</w:t>
                      </w:r>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proofErr w:type="spellStart"/>
      <w:r w:rsidR="00C04ED1" w:rsidRPr="00C04ED1">
        <w:rPr>
          <w:rStyle w:val="KdChar"/>
        </w:rPr>
        <w:t>for</w:t>
      </w:r>
      <w:proofErr w:type="spellEnd"/>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Pr>
          <w:noProof/>
        </w:rPr>
        <w:t>31</w:t>
      </w:r>
      <w:r>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C04ED1">
        <w:rPr>
          <w:noProof/>
        </w:rPr>
        <w:t>30</w:t>
      </w:r>
      <w:r w:rsidR="00C04ED1">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9" w:name="_Toc182311783"/>
      <w:r>
        <w:rPr>
          <w:noProof/>
        </w:rPr>
        <w:t>Görgetés</w:t>
      </w:r>
      <w:bookmarkEnd w:id="159"/>
    </w:p>
    <w:p w14:paraId="5D302CA4" w14:textId="3DAB168B"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proofErr w:type="spellStart"/>
      <w:r w:rsidR="000B243F" w:rsidRPr="000B243F">
        <w:rPr>
          <w:rStyle w:val="KdChar"/>
        </w:rPr>
        <w:t>position</w:t>
      </w:r>
      <w:proofErr w:type="spellEnd"/>
      <w:r w:rsidR="000B243F" w:rsidRPr="000B243F">
        <w:rPr>
          <w:rStyle w:val="KdChar"/>
        </w:rPr>
        <w:t xml:space="preserve">: </w:t>
      </w:r>
      <w:proofErr w:type="spellStart"/>
      <w:r w:rsidR="000B243F" w:rsidRPr="000B243F">
        <w:rPr>
          <w:rStyle w:val="KdChar"/>
        </w:rPr>
        <w:t>sticky</w:t>
      </w:r>
      <w:proofErr w:type="spellEnd"/>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proofErr w:type="spellStart"/>
      <w:r w:rsidR="003B1218" w:rsidRPr="003B1218">
        <w:rPr>
          <w:rStyle w:val="KdChar"/>
        </w:rPr>
        <w:t>hidden</w:t>
      </w:r>
      <w:proofErr w:type="spellEnd"/>
      <w:r w:rsidR="003B1218" w:rsidRPr="003B1218">
        <w:rPr>
          <w:rStyle w:val="KdChar"/>
        </w:rPr>
        <w:t xml:space="preserve">, </w:t>
      </w:r>
      <w:proofErr w:type="spellStart"/>
      <w:r w:rsidR="003B1218" w:rsidRPr="003B1218">
        <w:rPr>
          <w:rStyle w:val="KdChar"/>
        </w:rPr>
        <w:t>auto</w:t>
      </w:r>
      <w:proofErr w:type="spellEnd"/>
      <w:r w:rsidR="003B1218" w:rsidRPr="003B1218">
        <w:rPr>
          <w:rStyle w:val="KdChar"/>
        </w:rPr>
        <w:t>,</w:t>
      </w:r>
      <w:r w:rsidR="003B1218">
        <w:t xml:space="preserve"> vagy </w:t>
      </w:r>
      <w:proofErr w:type="spellStart"/>
      <w:r w:rsidR="003B1218" w:rsidRPr="003B1218">
        <w:rPr>
          <w:rStyle w:val="KdChar"/>
        </w:rPr>
        <w:t>scroll</w:t>
      </w:r>
      <w:proofErr w:type="spellEnd"/>
      <w:r w:rsidR="003B1218">
        <w:t xml:space="preserve"> értékre van állítva </w:t>
      </w:r>
      <w:r w:rsidR="003B1218">
        <w:fldChar w:fldCharType="begin"/>
      </w:r>
      <w:r w:rsidR="003B1218">
        <w:instrText xml:space="preserve"> ADDIN ZOTERO_ITEM CSL_CITATION {"citationID":"IhfetsQ4","properties":{"formattedCitation":"[40]","plainCitation":"[40]","noteIndex":0},"citationItems":[{"id":120,"uris":["http://zotero.org/users/14064510/items/YVEBZU4Y"],"itemData":{"id":120,"type":"webpage","abstract":"This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B1218" w:rsidRPr="003B1218">
        <w:rPr>
          <w:rFonts w:cs="Times New Roman"/>
        </w:rPr>
        <w:t>[40]</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6AC70491" w:rsidR="00B826F0" w:rsidRPr="008A5A49" w:rsidRDefault="008D7B2F"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32</w:t>
                            </w:r>
                            <w:r>
                              <w:rPr>
                                <w:noProof/>
                              </w:rPr>
                              <w:fldChar w:fldCharType="end"/>
                            </w:r>
                            <w:bookmarkStart w:id="160" w:name="_Toc182311751"/>
                            <w:r w:rsidR="00B826F0">
                              <w:t>. ábra: Időskála oszlopának stílusa (saját)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63"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" stroked="f">
                <v:textbox inset="0,0,0,0">
                  <w:txbxContent>
                    <w:p w14:paraId="1A695BE8" w14:textId="6AC70491" w:rsidR="00B826F0" w:rsidRPr="008A5A49" w:rsidRDefault="008D7B2F"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32</w:t>
                      </w:r>
                      <w:r>
                        <w:rPr>
                          <w:noProof/>
                        </w:rPr>
                        <w:fldChar w:fldCharType="end"/>
                      </w:r>
                      <w:bookmarkStart w:id="161" w:name="_Toc182311751"/>
                      <w:r w:rsidR="00B826F0">
                        <w:t>. ábra: Időskála oszlopának stílusa (saját)</w:t>
                      </w:r>
                      <w:bookmarkEnd w:id="161"/>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proofErr w:type="spellStart"/>
                            <w:r w:rsidRPr="00B826F0">
                              <w:rPr>
                                <w:color w:val="0033B3"/>
                                <w:lang w:eastAsia="hu-HU" w:bidi="ar-SA"/>
                              </w:rPr>
                              <w:t>hours_column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64"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iLFA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VT6fLikkKTZdzhfrWWpLJoqn4w59+KigY3FScqSuJnlxuvchpiOKpy3xNg9G13ttTFrg&#10;odoZZCdBDtinL1XwYpuxrC/5ejFbJGUL8XwyR6cDOdToruSrPH6jZyKOD7ZOW4LQZpxTJsae+UQk&#10;I5wwVAPTdcnfruLhyKuC+pGIIYyOpBdEkxbwN2c9ubHk/tdRoOLMfLJEfT2dz6N902K+eEeIGF5H&#10;quuIsJKkSh44G6e7kCwfeVi4pe40OnF7zuScM7ks4Ty/iGjj63Xa9fxut38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OQa2Is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proofErr w:type="spellStart"/>
                      <w:r w:rsidRPr="00B826F0">
                        <w:rPr>
                          <w:color w:val="0033B3"/>
                          <w:lang w:eastAsia="hu-HU" w:bidi="ar-SA"/>
                        </w:rPr>
                        <w:t>hours_column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62" w:name="_Ref182393468"/>
                          <w:p w14:paraId="2EB9330E" w14:textId="22B90A12" w:rsidR="00B826F0" w:rsidRPr="00B93647" w:rsidRDefault="008D7B2F" w:rsidP="00B826F0">
                            <w:pPr>
                              <w:pStyle w:val="Kpalrs"/>
                              <w:rPr>
                                <w:rFonts w:cs="Lohit Hindi"/>
                              </w:rPr>
                            </w:pPr>
                            <w:r>
                              <w:fldChar w:fldCharType="begin"/>
                            </w:r>
                            <w:r>
                              <w:instrText xml:space="preserve"> SEQ ábra \* ARABIC </w:instrText>
                            </w:r>
                            <w:r>
                              <w:fldChar w:fldCharType="separate"/>
                            </w:r>
                            <w:r w:rsidR="001E6CC5">
                              <w:rPr>
                                <w:noProof/>
                              </w:rPr>
                              <w:t>33</w:t>
                            </w:r>
                            <w:r>
                              <w:fldChar w:fldCharType="end"/>
                            </w:r>
                            <w:bookmarkStart w:id="163" w:name="_Toc182311750"/>
                            <w:r w:rsidR="00B826F0">
                              <w:t>. ábra</w:t>
                            </w:r>
                            <w:bookmarkEnd w:id="162"/>
                            <w:r w:rsidR="00B826F0">
                              <w:t xml:space="preserve">: Elrendezést segítő </w:t>
                            </w:r>
                            <w:proofErr w:type="spellStart"/>
                            <w:r w:rsidR="00B826F0">
                              <w:t>filler</w:t>
                            </w:r>
                            <w:proofErr w:type="spellEnd"/>
                            <w:r w:rsidR="00B826F0">
                              <w:t xml:space="preserve"> elem (saját)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5"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KrRx/h8CAABDBAAADgAAAAAAAAAAAAAAAAAuAgAAZHJzL2Uyb0RvYy54bWxQ&#10;SwECLQAUAAYACAAAACEA6UtT3t8AAAAJAQAADwAAAAAAAAAAAAAAAAB5BAAAZHJzL2Rvd25yZXYu&#10;eG1sUEsFBgAAAAAEAAQA8wAAAIUFAAAAAA==&#10;" stroked="f">
                <v:textbox inset="0,0,0,0">
                  <w:txbxContent>
                    <w:bookmarkStart w:id="164" w:name="_Ref182393468"/>
                    <w:p w14:paraId="2EB9330E" w14:textId="22B90A12" w:rsidR="00B826F0" w:rsidRPr="00B93647" w:rsidRDefault="008D7B2F" w:rsidP="00B826F0">
                      <w:pPr>
                        <w:pStyle w:val="Kpalrs"/>
                        <w:rPr>
                          <w:rFonts w:cs="Lohit Hindi"/>
                        </w:rPr>
                      </w:pPr>
                      <w:r>
                        <w:fldChar w:fldCharType="begin"/>
                      </w:r>
                      <w:r>
                        <w:instrText xml:space="preserve"> SEQ ábra \* ARABIC </w:instrText>
                      </w:r>
                      <w:r>
                        <w:fldChar w:fldCharType="separate"/>
                      </w:r>
                      <w:r w:rsidR="001E6CC5">
                        <w:rPr>
                          <w:noProof/>
                        </w:rPr>
                        <w:t>33</w:t>
                      </w:r>
                      <w:r>
                        <w:fldChar w:fldCharType="end"/>
                      </w:r>
                      <w:bookmarkStart w:id="165" w:name="_Toc182311750"/>
                      <w:r w:rsidR="00B826F0">
                        <w:t>. ábra</w:t>
                      </w:r>
                      <w:bookmarkEnd w:id="164"/>
                      <w:r w:rsidR="00B826F0">
                        <w:t xml:space="preserve">: Elrendezést segítő </w:t>
                      </w:r>
                      <w:proofErr w:type="spellStart"/>
                      <w:r w:rsidR="00B826F0">
                        <w:t>filler</w:t>
                      </w:r>
                      <w:proofErr w:type="spellEnd"/>
                      <w:r w:rsidR="00B826F0">
                        <w:t xml:space="preserve"> elem (saját)</w:t>
                      </w:r>
                      <w:bookmarkEnd w:id="165"/>
                    </w:p>
                  </w:txbxContent>
                </v:textbox>
                <w10:wrap type="square" anchorx="margin"/>
              </v:shape>
            </w:pict>
          </mc:Fallback>
        </mc:AlternateContent>
      </w:r>
      <w:r w:rsidR="003B1218">
        <w:t xml:space="preserve">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w:t>
      </w:r>
      <w:proofErr w:type="spellStart"/>
      <w:r w:rsidR="003B1218">
        <w:t>filler</w:t>
      </w:r>
      <w:proofErr w:type="spellEnd"/>
      <w:r w:rsidR="003B1218">
        <w:t xml:space="preserve">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7E64002F"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66" w:name="_Ref182389604"/>
                          <w:p w14:paraId="1836BF19" w14:textId="7970C638" w:rsidR="00681D78" w:rsidRPr="00CF4441" w:rsidRDefault="008D7B2F"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34</w:t>
                            </w:r>
                            <w:r>
                              <w:rPr>
                                <w:noProof/>
                              </w:rPr>
                              <w:fldChar w:fldCharType="end"/>
                            </w:r>
                            <w:bookmarkStart w:id="167" w:name="_Toc182311752"/>
                            <w:r w:rsidR="00681D78">
                              <w:t>. ábra</w:t>
                            </w:r>
                            <w:bookmarkEnd w:id="166"/>
                            <w:r w:rsidR="00681D78">
                              <w:t xml:space="preserve">: </w:t>
                            </w:r>
                            <w:r w:rsidR="00681D78" w:rsidRPr="00840A5C">
                              <w:t>A görgetősáv szélesség megoldása (saját)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6"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" stroked="f">
                <v:textbox inset="0,0,0,0">
                  <w:txbxContent>
                    <w:bookmarkStart w:id="168" w:name="_Ref182389604"/>
                    <w:p w14:paraId="1836BF19" w14:textId="7970C638" w:rsidR="00681D78" w:rsidRPr="00CF4441" w:rsidRDefault="008D7B2F"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34</w:t>
                      </w:r>
                      <w:r>
                        <w:rPr>
                          <w:noProof/>
                        </w:rPr>
                        <w:fldChar w:fldCharType="end"/>
                      </w:r>
                      <w:bookmarkStart w:id="169" w:name="_Toc182311752"/>
                      <w:r w:rsidR="00681D78">
                        <w:t>. ábra</w:t>
                      </w:r>
                      <w:bookmarkEnd w:id="168"/>
                      <w:r w:rsidR="00681D78">
                        <w:t xml:space="preserve">: </w:t>
                      </w:r>
                      <w:r w:rsidR="00681D78" w:rsidRPr="00840A5C">
                        <w:t>A görgetősáv szélesség megoldása (saját)</w:t>
                      </w:r>
                      <w:bookmarkEnd w:id="169"/>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proofErr w:type="spellStart"/>
                            <w:r w:rsidRPr="00C41CA8">
                              <w:rPr>
                                <w:color w:val="0033B3"/>
                                <w:lang w:eastAsia="hu-HU" w:bidi="ar-SA"/>
                              </w:rPr>
                              <w:t>scrollable</w:t>
                            </w:r>
                            <w:proofErr w:type="spell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7"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D2p&#10;2iQ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proofErr w:type="spellStart"/>
                      <w:r w:rsidRPr="00C41CA8">
                        <w:rPr>
                          <w:color w:val="0033B3"/>
                          <w:lang w:eastAsia="hu-HU" w:bidi="ar-SA"/>
                        </w:rPr>
                        <w:t>scrollable</w:t>
                      </w:r>
                      <w:proofErr w:type="spell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proofErr w:type="spellStart"/>
      <w:r w:rsidR="00C41CA8" w:rsidRPr="00C41CA8">
        <w:rPr>
          <w:rStyle w:val="KdChar"/>
        </w:rPr>
        <w:t>scrollbar-width</w:t>
      </w:r>
      <w:proofErr w:type="spellEnd"/>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Pr>
          <w:noProof/>
        </w:rPr>
        <w:t>34</w:t>
      </w:r>
      <w:r>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8"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SzEwIAAP8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5E22449A" w:rsidR="00A200C5" w:rsidRPr="00C11A12" w:rsidRDefault="008D7B2F"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35</w:t>
                            </w:r>
                            <w:r>
                              <w:rPr>
                                <w:noProof/>
                              </w:rPr>
                              <w:fldChar w:fldCharType="end"/>
                            </w:r>
                            <w:r w:rsidR="00A200C5">
                              <w:t>. ábra: A kezdőidőponthoz görgetés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9"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" stroked="f">
                <v:textbox inset="0,0,0,0">
                  <w:txbxContent>
                    <w:p w14:paraId="2013916C" w14:textId="5E22449A" w:rsidR="00A200C5" w:rsidRPr="00C11A12" w:rsidRDefault="008D7B2F"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35</w:t>
                      </w:r>
                      <w:r>
                        <w:rPr>
                          <w:noProof/>
                        </w:rPr>
                        <w:fldChar w:fldCharType="end"/>
                      </w:r>
                      <w:r w:rsidR="00A200C5">
                        <w:t>. ábra: A kezdőidőponthoz görgetés (saját)</w:t>
                      </w:r>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r>
        <w:rPr>
          <w:noProof/>
        </w:rPr>
        <w:t>A megjelenítés logikai elemei</w:t>
      </w:r>
    </w:p>
    <w:p w14:paraId="59AB204D" w14:textId="77777777" w:rsidR="00097CA3" w:rsidRDefault="00097CA3" w:rsidP="00097CA3">
      <w:pPr>
        <w:pStyle w:val="Cmsor3"/>
        <w:numPr>
          <w:ilvl w:val="2"/>
          <w:numId w:val="19"/>
        </w:numPr>
      </w:pPr>
      <w:r>
        <w:t>Hét napjai</w:t>
      </w:r>
    </w:p>
    <w:p w14:paraId="5D7B2E46" w14:textId="72869F9A" w:rsidR="00097CA3" w:rsidRDefault="00AB1EC6" w:rsidP="00097CA3">
      <w:r>
        <w:t>A naptár fejlécében fontos, hogy látni lehessen az adott hét napjait, és a dátumokat, avagy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0BE5D4E7" w:rsidR="008D7B2F" w:rsidRDefault="00BA65A7" w:rsidP="00097CA3">
      <w:r>
        <w:rPr>
          <w:noProof/>
        </w:rPr>
        <w:lastRenderedPageBreak/>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70"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24128" behindDoc="0" locked="0" layoutInCell="1" allowOverlap="1" wp14:anchorId="2D7273F3" wp14:editId="368FDB57">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0DD96C9A" w:rsidR="00BA65A7" w:rsidRPr="00FE5DDD"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36</w:t>
                            </w:r>
                            <w:r>
                              <w:rPr>
                                <w:noProof/>
                              </w:rPr>
                              <w:fldChar w:fldCharType="end"/>
                            </w:r>
                            <w:r>
                              <w:t>. ábra: Nap és dátum megjelenítése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71"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OuGw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" stroked="f">
                <v:textbox inset="0,0,0,0">
                  <w:txbxContent>
                    <w:p w14:paraId="671BC603" w14:textId="0DD96C9A" w:rsidR="00BA65A7" w:rsidRPr="00FE5DDD"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36</w:t>
                      </w:r>
                      <w:r>
                        <w:rPr>
                          <w:noProof/>
                        </w:rPr>
                        <w:fldChar w:fldCharType="end"/>
                      </w:r>
                      <w:r>
                        <w:t>. ábra: Nap és dátum megjelenítése (saját)</w:t>
                      </w:r>
                    </w:p>
                  </w:txbxContent>
                </v:textbox>
                <w10:wrap type="topAndBottom"/>
              </v:shape>
            </w:pict>
          </mc:Fallback>
        </mc:AlternateContent>
      </w:r>
      <w:r w:rsidR="008D7B2F">
        <w:rPr>
          <w:noProof/>
        </w:rPr>
        <mc:AlternateContent>
          <mc:Choice Requires="wps">
            <w:drawing>
              <wp:anchor distT="0" distB="0" distL="114300" distR="114300" simplePos="0" relativeHeight="251820032" behindDoc="0" locked="0" layoutInCell="1" allowOverlap="1" wp14:anchorId="223764DD" wp14:editId="031C5C40">
                <wp:simplePos x="0" y="0"/>
                <wp:positionH relativeFrom="margin">
                  <wp:posOffset>0</wp:posOffset>
                </wp:positionH>
                <wp:positionV relativeFrom="paragraph">
                  <wp:posOffset>20955</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2809ED99" w:rsidR="008D7B2F" w:rsidRPr="000076B5" w:rsidRDefault="008D7B2F"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37</w:t>
                            </w:r>
                            <w:r>
                              <w:rPr>
                                <w:noProof/>
                              </w:rPr>
                              <w:fldChar w:fldCharType="end"/>
                            </w:r>
                            <w:r>
                              <w:t xml:space="preserve">. ábra: </w:t>
                            </w:r>
                            <w:r w:rsidRPr="00EE72B9">
                              <w:t>Fejléc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72" type="#_x0000_t202" style="position:absolute;left:0;text-align:left;margin-left:0;margin-top:1.65pt;width:435.6pt;height:36pt;z-index:251820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" stroked="f">
                <v:textbox inset="0,0,0,0">
                  <w:txbxContent>
                    <w:p w14:paraId="6BEC802A" w14:textId="2809ED99" w:rsidR="008D7B2F" w:rsidRPr="000076B5" w:rsidRDefault="008D7B2F"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37</w:t>
                      </w:r>
                      <w:r>
                        <w:rPr>
                          <w:noProof/>
                        </w:rPr>
                        <w:fldChar w:fldCharType="end"/>
                      </w:r>
                      <w:r>
                        <w:t xml:space="preserve">. ábra: </w:t>
                      </w:r>
                      <w:r w:rsidRPr="00EE72B9">
                        <w:t>Fejléc generálása (saját)</w:t>
                      </w:r>
                    </w:p>
                  </w:txbxContent>
                </v:textbox>
                <w10:wrap type="topAndBottom" anchorx="margin"/>
              </v:shape>
            </w:pict>
          </mc:Fallback>
        </mc:AlternateContent>
      </w:r>
      <w:r w:rsidR="008D7B2F">
        <w:rPr>
          <w:noProof/>
        </w:rPr>
        <mc:AlternateContent>
          <mc:Choice Requires="wps">
            <w:drawing>
              <wp:anchor distT="45720" distB="45720" distL="114300" distR="114300" simplePos="0" relativeHeight="251817984" behindDoc="0" locked="0" layoutInCell="1" allowOverlap="1" wp14:anchorId="68773A4C" wp14:editId="720BC0C3">
                <wp:simplePos x="0" y="0"/>
                <wp:positionH relativeFrom="margin">
                  <wp:posOffset>0</wp:posOffset>
                </wp:positionH>
                <wp:positionV relativeFrom="paragraph">
                  <wp:posOffset>478155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73" type="#_x0000_t202" style="position:absolute;left:0;text-align:left;margin-left:0;margin-top:37.6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sidR="008D7B2F">
        <w:t xml:space="preserve">A fejléc elemei az ábrán látható módon kerülnek generálásra. A </w:t>
      </w:r>
      <w:proofErr w:type="spellStart"/>
      <w:r w:rsidR="008D7B2F" w:rsidRPr="008D7B2F">
        <w:rPr>
          <w:rStyle w:val="KdChar"/>
        </w:rPr>
        <w:t>weekdays</w:t>
      </w:r>
      <w:proofErr w:type="spellEnd"/>
      <w:r w:rsidR="008D7B2F">
        <w:t xml:space="preserve"> egy 7 elemű tömb, amelyben a hét napjai vannak </w:t>
      </w:r>
      <w:proofErr w:type="spellStart"/>
      <w:r w:rsidR="008D7B2F" w:rsidRPr="008D7B2F">
        <w:rPr>
          <w:rStyle w:val="KdChar"/>
        </w:rPr>
        <w:t>string</w:t>
      </w:r>
      <w:proofErr w:type="spellEnd"/>
      <w:r w:rsidR="008D7B2F">
        <w:t xml:space="preserve">-ként tárolva, a </w:t>
      </w:r>
      <w:proofErr w:type="spellStart"/>
      <w:r w:rsidR="008D7B2F" w:rsidRPr="008D7B2F">
        <w:rPr>
          <w:rStyle w:val="KdChar"/>
        </w:rPr>
        <w:t>dates</w:t>
      </w:r>
      <w:proofErr w:type="spellEnd"/>
      <w:r w:rsidR="008D7B2F">
        <w:t xml:space="preserve"> tömbben pedig az adott héthez tartozó napok dátumai vannak. Ezek feltöltéséről rögtön szó lesz. Mint látható a Komponens megkapja a </w:t>
      </w:r>
      <w:r>
        <w:t>hozzá tartozó napot</w:t>
      </w:r>
      <w:r w:rsidR="008D7B2F">
        <w:t xml:space="preserve"> és dátumot </w:t>
      </w:r>
      <w:r w:rsidR="008D7B2F" w:rsidRPr="008D7B2F">
        <w:rPr>
          <w:rStyle w:val="KdChar"/>
        </w:rPr>
        <w:t>@Input</w:t>
      </w:r>
      <w:r w:rsidR="008D7B2F">
        <w:t xml:space="preserve"> adatként</w:t>
      </w:r>
      <w:r>
        <w:t>, amit csak meg kell jelenítenie az alább látható módon.</w:t>
      </w:r>
    </w:p>
    <w:p w14:paraId="6A85528F" w14:textId="24865ACE" w:rsidR="008D7B2F" w:rsidRDefault="008D7B2F" w:rsidP="00097CA3"/>
    <w:p w14:paraId="0FA951FB" w14:textId="293C27E6"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Pr>
          <w:noProof/>
        </w:rPr>
        <w:t>2</w:t>
      </w:r>
      <w:r>
        <w:rPr>
          <w:noProof/>
        </w:rPr>
        <w:t>7</w:t>
      </w:r>
      <w:r>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proofErr w:type="spellStart"/>
      <w:r>
        <w:lastRenderedPageBreak/>
        <w:t>Weekdays</w:t>
      </w:r>
      <w:proofErr w:type="spellEnd"/>
    </w:p>
    <w:p w14:paraId="5CE56069" w14:textId="06AE1130" w:rsidR="00BA65A7" w:rsidRDefault="00BA65A7" w:rsidP="00097CA3">
      <w:r>
        <w:t xml:space="preserve">Az előző pontban említett módon </w:t>
      </w:r>
      <w:proofErr w:type="spellStart"/>
      <w:r>
        <w:t>weekdays</w:t>
      </w:r>
      <w:proofErr w:type="spellEnd"/>
      <w:r>
        <w:t xml:space="preserve"> tömb </w:t>
      </w:r>
      <w:r>
        <w:t xml:space="preserve">7 elemű, </w:t>
      </w:r>
      <w:r>
        <w:t>és</w:t>
      </w:r>
      <w:r>
        <w:t xml:space="preserve"> a hét napjai vannak </w:t>
      </w:r>
      <w:proofErr w:type="spellStart"/>
      <w:r w:rsidRPr="008D7B2F">
        <w:rPr>
          <w:rStyle w:val="KdChar"/>
        </w:rPr>
        <w:t>string</w:t>
      </w:r>
      <w:proofErr w:type="spellEnd"/>
      <w:r>
        <w:t>-ként tárolva</w:t>
      </w:r>
      <w:r>
        <w:t xml:space="preserve"> benne. Ennek a feltöltéséért a </w:t>
      </w:r>
      <w:proofErr w:type="spellStart"/>
      <w:r w:rsidRPr="00BA65A7">
        <w:rPr>
          <w:rStyle w:val="KdChar"/>
        </w:rPr>
        <w:t>fillWeekDays</w:t>
      </w:r>
      <w:proofErr w:type="spellEnd"/>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proofErr w:type="spellStart"/>
                            <w:r w:rsidRPr="008D7B2F">
                              <w:rPr>
                                <w:color w:val="914C07"/>
                                <w:lang w:eastAsia="hu-HU" w:bidi="ar-SA"/>
                              </w:rPr>
                              <w:t>fillWeekDays</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74"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qJEwIAAP8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" stroked="f">
                <v:textbox>
                  <w:txbxContent>
                    <w:p w14:paraId="13B9027E" w14:textId="0D23A2F6" w:rsidR="008D7B2F" w:rsidRPr="008D7B2F" w:rsidRDefault="008D7B2F" w:rsidP="008D7B2F">
                      <w:pPr>
                        <w:pStyle w:val="Kd"/>
                        <w:rPr>
                          <w:lang w:eastAsia="hu-HU" w:bidi="ar-SA"/>
                        </w:rPr>
                      </w:pPr>
                      <w:proofErr w:type="spellStart"/>
                      <w:r w:rsidRPr="008D7B2F">
                        <w:rPr>
                          <w:color w:val="914C07"/>
                          <w:lang w:eastAsia="hu-HU" w:bidi="ar-SA"/>
                        </w:rPr>
                        <w:t>fillWeekDays</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28DEF0A9" w:rsidR="00BA65A7" w:rsidRPr="00E344A8"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38</w:t>
                            </w:r>
                            <w:r>
                              <w:rPr>
                                <w:noProof/>
                              </w:rPr>
                              <w:fldChar w:fldCharType="end"/>
                            </w:r>
                            <w:r>
                              <w:t>. ábra. A hét napjainak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5"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4JnlnhwCAABDBAAADgAAAAAAAAAAAAAAAAAuAgAAZHJzL2Uyb0RvYy54bWxQSwECLQAU&#10;AAYACAAAACEALIqG39wAAAAEAQAADwAAAAAAAAAAAAAAAAB2BAAAZHJzL2Rvd25yZXYueG1sUEsF&#10;BgAAAAAEAAQA8wAAAH8FAAAAAA==&#10;" stroked="f">
                <v:textbox inset="0,0,0,0">
                  <w:txbxContent>
                    <w:p w14:paraId="60415291" w14:textId="28DEF0A9" w:rsidR="00BA65A7" w:rsidRPr="00E344A8"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38</w:t>
                      </w:r>
                      <w:r>
                        <w:rPr>
                          <w:noProof/>
                        </w:rPr>
                        <w:fldChar w:fldCharType="end"/>
                      </w:r>
                      <w:r>
                        <w:t>. ábra. A hét napjainak feltöltése (saját)</w:t>
                      </w:r>
                    </w:p>
                  </w:txbxContent>
                </v:textbox>
                <w10:wrap type="topAndBottom"/>
              </v:shape>
            </w:pict>
          </mc:Fallback>
        </mc:AlternateContent>
      </w:r>
      <w:r>
        <w:t xml:space="preserve">Ez a függvény egy </w:t>
      </w:r>
      <w:proofErr w:type="spellStart"/>
      <w:r w:rsidRPr="00BA65A7">
        <w:rPr>
          <w:rStyle w:val="KdChar"/>
        </w:rPr>
        <w:t>locale</w:t>
      </w:r>
      <w:proofErr w:type="spellEnd"/>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proofErr w:type="spellStart"/>
      <w:r w:rsidRPr="00BA65A7">
        <w:rPr>
          <w:rStyle w:val="KdChar"/>
        </w:rPr>
        <w:t>baseDate</w:t>
      </w:r>
      <w:proofErr w:type="spellEnd"/>
      <w:r>
        <w:t xml:space="preserve"> változót, amelyet egy hétfői dátumra állítok be a </w:t>
      </w:r>
      <w:proofErr w:type="spellStart"/>
      <w:r w:rsidRPr="00BA65A7">
        <w:rPr>
          <w:rStyle w:val="KdChar"/>
        </w:rPr>
        <w:t>date-fns</w:t>
      </w:r>
      <w:proofErr w:type="spellEnd"/>
      <w:r>
        <w:t xml:space="preserve"> könyvtárból származó </w:t>
      </w:r>
      <w:proofErr w:type="spellStart"/>
      <w:r w:rsidRPr="00BA65A7">
        <w:rPr>
          <w:rStyle w:val="KdChar"/>
        </w:rPr>
        <w:t>startOfWeek</w:t>
      </w:r>
      <w:proofErr w:type="spellEnd"/>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proofErr w:type="spellStart"/>
      <w:r w:rsidRPr="00BA65A7">
        <w:rPr>
          <w:rStyle w:val="KdChar"/>
        </w:rPr>
        <w:t>weekStartsOn</w:t>
      </w:r>
      <w:proofErr w:type="spellEnd"/>
      <w:r>
        <w:t xml:space="preserve">, amely a korábban megismertekhez hasonlóan egy számot vár 0 és 6 között, ahol a 0 a vasárnap, 1 a hétfő és 6 a szombat. Ezzel adható meg, hogy melyik nappal </w:t>
      </w:r>
      <w:proofErr w:type="spellStart"/>
      <w:r>
        <w:t>kezdődjön</w:t>
      </w:r>
      <w:proofErr w:type="spellEnd"/>
      <w:r>
        <w:t xml:space="preserve"> a hét, tehát melyik napot adja vissza a függvény.</w:t>
      </w:r>
    </w:p>
    <w:p w14:paraId="5DCAD11C" w14:textId="629175F3" w:rsidR="00BA65A7" w:rsidRDefault="00BA65A7" w:rsidP="00097CA3">
      <w:r>
        <w:t xml:space="preserve">Mikor sikeresen beállítottunk egy hétfői dátumot a cikluson belül lekérjük az adott dátumra vonatkozó nap nevét az általunk beállított nyelven, és </w:t>
      </w:r>
      <w:proofErr w:type="spellStart"/>
      <w:r w:rsidR="00874D1B" w:rsidRPr="00874D1B">
        <w:rPr>
          <w:rStyle w:val="KdChar"/>
        </w:rPr>
        <w:t>weekday</w:t>
      </w:r>
      <w:proofErr w:type="spellEnd"/>
      <w:r w:rsidR="00874D1B" w:rsidRPr="00874D1B">
        <w:rPr>
          <w:rStyle w:val="KdChar"/>
        </w:rPr>
        <w:t>:</w:t>
      </w:r>
      <w:r w:rsidR="00874D1B">
        <w:t xml:space="preserve"> </w:t>
      </w:r>
      <w:proofErr w:type="spellStart"/>
      <w:r w:rsidRPr="00BA65A7">
        <w:rPr>
          <w:rStyle w:val="KdChar"/>
        </w:rPr>
        <w:t>long</w:t>
      </w:r>
      <w:proofErr w:type="spellEnd"/>
      <w:r>
        <w:t xml:space="preserve"> konfigurációval</w:t>
      </w:r>
      <w:r w:rsidR="00874D1B">
        <w:t xml:space="preserve">. Enélkül egy YYYY. MM. DD. formátumú </w:t>
      </w:r>
      <w:proofErr w:type="spellStart"/>
      <w:r w:rsidR="00874D1B" w:rsidRPr="00874D1B">
        <w:rPr>
          <w:rStyle w:val="KdChar"/>
        </w:rPr>
        <w:t>string</w:t>
      </w:r>
      <w:r w:rsidR="00874D1B" w:rsidRPr="00874D1B">
        <w:t>-</w:t>
      </w:r>
      <w:r w:rsidR="00874D1B">
        <w:t>et</w:t>
      </w:r>
      <w:proofErr w:type="spellEnd"/>
      <w:r w:rsidR="00874D1B">
        <w:t xml:space="preserve"> kapnánk vissza, így viszont a nap teljes magyar nevét (hétfő, kedd, stb.).</w:t>
      </w:r>
    </w:p>
    <w:p w14:paraId="0F5AC6AD" w14:textId="636D1FD0" w:rsidR="00874D1B" w:rsidRDefault="00874D1B" w:rsidP="00097CA3">
      <w:r>
        <w:t xml:space="preserve">Ezután a napot nagy kezdőbetűssé teszem, hozzátoldom a </w:t>
      </w:r>
      <w:proofErr w:type="spellStart"/>
      <w:r w:rsidRPr="00874D1B">
        <w:rPr>
          <w:rStyle w:val="KdChar"/>
        </w:rPr>
        <w:t>weekdays</w:t>
      </w:r>
      <w:proofErr w:type="spellEnd"/>
      <w:r>
        <w:t xml:space="preserve"> tömb végéhez, majd a </w:t>
      </w:r>
      <w:proofErr w:type="spellStart"/>
      <w:r w:rsidRPr="00874D1B">
        <w:rPr>
          <w:rStyle w:val="KdChar"/>
        </w:rPr>
        <w:t>baseDate</w:t>
      </w:r>
      <w:proofErr w:type="spellEnd"/>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proofErr w:type="spellStart"/>
      <w:r>
        <w:lastRenderedPageBreak/>
        <w:t>Dates</w:t>
      </w:r>
      <w:proofErr w:type="spellEnd"/>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proofErr w:type="spell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6"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" stroked="f">
                <v:textbox>
                  <w:txbxContent>
                    <w:p w14:paraId="20EC9738" w14:textId="6B282A8E" w:rsidR="0034029B" w:rsidRPr="0034029B" w:rsidRDefault="0034029B" w:rsidP="0034029B">
                      <w:pPr>
                        <w:pStyle w:val="Kd"/>
                        <w:rPr>
                          <w:color w:val="080808"/>
                          <w:lang w:eastAsia="hu-HU" w:bidi="ar-SA"/>
                        </w:rPr>
                      </w:pPr>
                      <w:proofErr w:type="spell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285B3B7D" w:rsidR="0034029B" w:rsidRPr="0084019D"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39</w:t>
                            </w:r>
                            <w:r>
                              <w:rPr>
                                <w:noProof/>
                              </w:rPr>
                              <w:fldChar w:fldCharType="end"/>
                            </w:r>
                            <w:r>
                              <w:t>. ábra: Kezdődátum kezdeti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7"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" stroked="f">
                <v:textbox inset="0,0,0,0">
                  <w:txbxContent>
                    <w:p w14:paraId="282B2D00" w14:textId="285B3B7D" w:rsidR="0034029B" w:rsidRPr="0084019D"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39</w:t>
                      </w:r>
                      <w:r>
                        <w:rPr>
                          <w:noProof/>
                        </w:rPr>
                        <w:fldChar w:fldCharType="end"/>
                      </w:r>
                      <w:r>
                        <w:t>. ábra: Kezdődátum kezdeti meghatározása (saját)</w:t>
                      </w:r>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proofErr w:type="spellStart"/>
      <w:r w:rsidRPr="0034029B">
        <w:rPr>
          <w:rStyle w:val="KdChar"/>
        </w:rPr>
        <w:t>boolean</w:t>
      </w:r>
      <w:proofErr w:type="spellEnd"/>
      <w:r>
        <w:t xml:space="preserve"> változót </w:t>
      </w:r>
      <w:proofErr w:type="spellStart"/>
      <w:r w:rsidRPr="0034029B">
        <w:rPr>
          <w:rStyle w:val="KdChar"/>
        </w:rPr>
        <w:t>prevMonthUsed</w:t>
      </w:r>
      <w:proofErr w:type="spellEnd"/>
      <w:r>
        <w:t xml:space="preserve"> és </w:t>
      </w:r>
      <w:proofErr w:type="spellStart"/>
      <w:r w:rsidRPr="0034029B">
        <w:rPr>
          <w:rStyle w:val="KdChar"/>
        </w:rPr>
        <w:t>nextMonthUsed</w:t>
      </w:r>
      <w:proofErr w:type="spellEnd"/>
      <w:r>
        <w:t xml:space="preserve"> néven, amelyek azt jelölik majd, hogy a héten átnyúltunk-e másik hónapba, és ha igen melyikbe.</w:t>
      </w:r>
    </w:p>
    <w:p w14:paraId="3ABAF141" w14:textId="77777777" w:rsidR="0034029B" w:rsidRDefault="0034029B" w:rsidP="00874D1B">
      <w:r>
        <w:t xml:space="preserve">A következő szekcióban a kezdődátumot keresem meg, ahol is a jelenlegi dátumból kivonok annyi napot, ahányadik nap van a héten, így optimális esetben megtudom milyen dátumra esik a hét első napja. Itt jön számításba az, hogy ha a hét eleje még az előző hónaphoz tartozna, akkor erre a </w:t>
      </w:r>
      <w:proofErr w:type="spellStart"/>
      <w:r w:rsidRPr="0034029B">
        <w:rPr>
          <w:rStyle w:val="KdChar"/>
        </w:rPr>
        <w:t>startDate</w:t>
      </w:r>
      <w:proofErr w:type="spellEnd"/>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1D8CD267" w:rsidR="0034029B" w:rsidRPr="001A07FA"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40</w:t>
                            </w:r>
                            <w:r>
                              <w:rPr>
                                <w:noProof/>
                              </w:rPr>
                              <w:fldChar w:fldCharType="end"/>
                            </w:r>
                            <w:r>
                              <w:t>. ábra: Kezdődátum korrigálása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8"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LqdHHEcAgAAQwQAAA4AAAAAAAAAAAAAAAAALgIAAGRycy9lMm9Eb2MueG1sUEsBAi0A&#10;FAAGAAgAAAAhAPGjbcTdAAAABwEAAA8AAAAAAAAAAAAAAAAAdgQAAGRycy9kb3ducmV2LnhtbFBL&#10;BQYAAAAABAAEAPMAAACABQAAAAA=&#10;" stroked="f">
                <v:textbox inset="0,0,0,0">
                  <w:txbxContent>
                    <w:p w14:paraId="55A21DAC" w14:textId="1D8CD267" w:rsidR="0034029B" w:rsidRPr="001A07FA"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40</w:t>
                      </w:r>
                      <w:r>
                        <w:rPr>
                          <w:noProof/>
                        </w:rPr>
                        <w:fldChar w:fldCharType="end"/>
                      </w:r>
                      <w:r>
                        <w:t>. ábra: Kezdődátum korrigálása (saját)</w:t>
                      </w:r>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9"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W8Qb&#10;YB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w:t>
      </w:r>
      <w:proofErr w:type="spellStart"/>
      <w:r>
        <w:t>flaget</w:t>
      </w:r>
      <w:proofErr w:type="spellEnd"/>
      <w:r>
        <w:t xml:space="preserve"> igazra állítjuk, a kezdődátumot pedig valós értékre változtatjuk. Ez utóbbit az előző hónap hosszának lekérésével, majd ahhoz a </w:t>
      </w:r>
      <w:proofErr w:type="spellStart"/>
      <w:r w:rsidRPr="0034029B">
        <w:rPr>
          <w:rStyle w:val="KdChar"/>
        </w:rPr>
        <w:t>startDate</w:t>
      </w:r>
      <w:proofErr w:type="spellEnd"/>
      <w:r>
        <w:t xml:space="preserve"> hozzáadásával tehetjük meg, hisz ebben az esetben a </w:t>
      </w:r>
      <w:proofErr w:type="spellStart"/>
      <w:r w:rsidRPr="0034029B">
        <w:rPr>
          <w:rStyle w:val="KdChar"/>
        </w:rPr>
        <w:t>startDate</w:t>
      </w:r>
      <w:proofErr w:type="spellEnd"/>
      <w:r>
        <w:t xml:space="preserve"> vagy 0, vagy negatív szám. Egy példa kedvért, ha a </w:t>
      </w:r>
      <w:proofErr w:type="spellStart"/>
      <w:r w:rsidRPr="0034029B">
        <w:rPr>
          <w:rStyle w:val="KdChar"/>
        </w:rPr>
        <w:t>startDate</w:t>
      </w:r>
      <w:proofErr w:type="spellEnd"/>
      <w:r>
        <w:t xml:space="preserve"> -2 értékre jönne ki első körben, akkor az előző hónap végéhez ezt hozzáadva (és feltéve, hogy az előző hónap 30 napos volt) tudjuk, hogy a hét kezdő dátuma 28.-a lesz.</w:t>
      </w:r>
    </w:p>
    <w:p w14:paraId="173AA823" w14:textId="0138B902" w:rsidR="00BA65A7" w:rsidRDefault="0034029B" w:rsidP="00097CA3">
      <w:r>
        <w:t xml:space="preserve">Az előző hónap hosszának lekérésében észrevehetünk egy érdekességet, miszerint a </w:t>
      </w:r>
      <w:proofErr w:type="spellStart"/>
      <w:r w:rsidRPr="0034029B">
        <w:rPr>
          <w:rStyle w:val="KdChar"/>
        </w:rPr>
        <w:t>this.currentDate.getMonth</w:t>
      </w:r>
      <w:proofErr w:type="spellEnd"/>
      <w:r w:rsidRPr="0034029B">
        <w:rPr>
          <w:rStyle w:val="KdChar"/>
        </w:rPr>
        <w:t>()</w:t>
      </w:r>
      <w:r>
        <w:t xml:space="preserve"> </w:t>
      </w:r>
      <w:proofErr w:type="spellStart"/>
      <w:r>
        <w:t>metódusal</w:t>
      </w:r>
      <w:proofErr w:type="spellEnd"/>
      <w:r>
        <w:t xml:space="preserve"> lekérem, hogy jelenleg milyen hónap van, majd ezt változtatás nélkül visszaadom a </w:t>
      </w:r>
      <w:proofErr w:type="spellStart"/>
      <w:r w:rsidRPr="0034029B">
        <w:rPr>
          <w:rStyle w:val="KdChar"/>
        </w:rPr>
        <w:t>Date</w:t>
      </w:r>
      <w:proofErr w:type="spellEnd"/>
      <w:r>
        <w:t xml:space="preserve"> konstruktorának, pedig az előző hónap végét keresem, nem a jelenlegiét. Ez azért így van elkészítve, mert a </w:t>
      </w:r>
      <w:proofErr w:type="spellStart"/>
      <w:r w:rsidRPr="0034029B">
        <w:rPr>
          <w:rStyle w:val="KdChar"/>
        </w:rPr>
        <w:t>getMonth</w:t>
      </w:r>
      <w:proofErr w:type="spellEnd"/>
      <w:r>
        <w:t xml:space="preserve"> a </w:t>
      </w:r>
      <w:proofErr w:type="spellStart"/>
      <w:r w:rsidRPr="0034029B">
        <w:rPr>
          <w:rStyle w:val="KdChar"/>
        </w:rPr>
        <w:t>getDay</w:t>
      </w:r>
      <w:r>
        <w:t>-hez</w:t>
      </w:r>
      <w:proofErr w:type="spellEnd"/>
      <w:r>
        <w:t xml:space="preserve"> hasonlóan 0-tól kezdődik, és a hónap esetében 11-ig tart, ahol 0 a január, és 11 a december. A </w:t>
      </w:r>
      <w:proofErr w:type="spellStart"/>
      <w:r w:rsidRPr="0034029B">
        <w:rPr>
          <w:rStyle w:val="KdChar"/>
        </w:rPr>
        <w:t>Date</w:t>
      </w:r>
      <w:proofErr w:type="spellEnd"/>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proofErr w:type="spellStart"/>
      <w:r w:rsidRPr="001E6CC5">
        <w:rPr>
          <w:rStyle w:val="KdChar"/>
        </w:rPr>
        <w:t>date</w:t>
      </w:r>
      <w:proofErr w:type="spellEnd"/>
      <w:r>
        <w:t xml:space="preserve"> változót, ami kezdetileg a </w:t>
      </w:r>
      <w:proofErr w:type="spellStart"/>
      <w:r w:rsidRPr="001E6CC5">
        <w:rPr>
          <w:rStyle w:val="KdChar"/>
        </w:rPr>
        <w:t>startDate</w:t>
      </w:r>
      <w:proofErr w:type="spellEnd"/>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80"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" stroked="f">
                <v:textbo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41E23A6A" w:rsidR="001E6CC5" w:rsidRPr="002B68E5" w:rsidRDefault="001E6CC5"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41</w:t>
                            </w:r>
                            <w:r>
                              <w:rPr>
                                <w:noProof/>
                              </w:rPr>
                              <w:fldChar w:fldCharType="end"/>
                            </w:r>
                            <w:r>
                              <w:t>. ábra: A hét dátumainak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81"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DbbJ3tGgIAAEMEAAAOAAAAAAAAAAAAAAAAAC4CAABkcnMvZTJvRG9jLnhtbFBLAQItABQABgAI&#10;AAAAIQC5tJSp2gAAAAUBAAAPAAAAAAAAAAAAAAAAAHQEAABkcnMvZG93bnJldi54bWxQSwUGAAAA&#10;AAQABADzAAAAewUAAAAA&#10;" stroked="f">
                <v:textbox inset="0,0,0,0">
                  <w:txbxContent>
                    <w:p w14:paraId="04295CD7" w14:textId="41E23A6A" w:rsidR="001E6CC5" w:rsidRPr="002B68E5" w:rsidRDefault="001E6CC5"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41</w:t>
                      </w:r>
                      <w:r>
                        <w:rPr>
                          <w:noProof/>
                        </w:rPr>
                        <w:fldChar w:fldCharType="end"/>
                      </w:r>
                      <w:r>
                        <w:t>. ábra: A hét dátumainak feltöltése (saját)</w:t>
                      </w:r>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proofErr w:type="spellStart"/>
      <w:r w:rsidRPr="001E6CC5">
        <w:rPr>
          <w:rStyle w:val="KdChar"/>
        </w:rPr>
        <w:t>date</w:t>
      </w:r>
      <w:proofErr w:type="spellEnd"/>
      <w:r>
        <w:t xml:space="preserve"> </w:t>
      </w:r>
      <w:r>
        <w:t>(jelenlegi dátum)</w:t>
      </w:r>
      <w:r>
        <w:t xml:space="preserve"> értékét.</w:t>
      </w:r>
    </w:p>
    <w:p w14:paraId="7C45DA1F" w14:textId="77777777" w:rsidR="00DD19EF" w:rsidRDefault="00414597" w:rsidP="00097CA3">
      <w:r>
        <w:t>Amikor ez megtörtént lemásolom a jelenlegi dátumot egy másik</w:t>
      </w:r>
      <w:r w:rsidR="00DD19EF">
        <w:t xml:space="preserve"> </w:t>
      </w:r>
      <w:proofErr w:type="spellStart"/>
      <w:r w:rsidR="00DD19EF" w:rsidRPr="00DD19EF">
        <w:rPr>
          <w:rStyle w:val="KdChar"/>
        </w:rPr>
        <w:t>copiedDate</w:t>
      </w:r>
      <w:proofErr w:type="spellEnd"/>
      <w:r w:rsidR="00DD19EF">
        <w:t xml:space="preserve"> </w:t>
      </w:r>
      <w:proofErr w:type="spellStart"/>
      <w:r w:rsidR="00DD19EF">
        <w:t>navű</w:t>
      </w:r>
      <w:proofErr w:type="spellEnd"/>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709CE500" w:rsidR="00414597" w:rsidRDefault="00DD19EF" w:rsidP="00097CA3">
      <w:r>
        <w:lastRenderedPageBreak/>
        <w:t xml:space="preserve">Az ezek utáni feltételek már csak azt vizsgálják, hogy melyik hónapban is vagyunk. az első feltétel azt vizsgálja, hogy át kell-e lépnünk a következő hónapba, amelyet a </w:t>
      </w:r>
      <w:proofErr w:type="spellStart"/>
      <w:r w:rsidRPr="00584924">
        <w:rPr>
          <w:rStyle w:val="KdChar"/>
        </w:rPr>
        <w:t>nextMonthUsed</w:t>
      </w:r>
      <w:proofErr w:type="spellEnd"/>
      <w:r>
        <w:t xml:space="preserve"> változó vizsgálatával megtehet</w:t>
      </w:r>
      <w:r w:rsidR="00584924">
        <w:t xml:space="preserve">ünk, de ha átléptünk a következőbe biztosak lehetünk benne, hogy még egyszer nem kell ezt megtennünk ugyan azon a héten, ezért ezt a </w:t>
      </w:r>
      <w:proofErr w:type="spellStart"/>
      <w:r w:rsidR="00584924">
        <w:t>flaget</w:t>
      </w:r>
      <w:proofErr w:type="spellEnd"/>
      <w:r w:rsidR="00584924">
        <w:t xml:space="preserve"> </w:t>
      </w:r>
      <w:proofErr w:type="spellStart"/>
      <w:r w:rsidR="00584924" w:rsidRPr="00584924">
        <w:rPr>
          <w:rStyle w:val="KdChar"/>
        </w:rPr>
        <w:t>false</w:t>
      </w:r>
      <w:r w:rsidR="00584924">
        <w:t>-ra</w:t>
      </w:r>
      <w:proofErr w:type="spellEnd"/>
      <w:r w:rsidR="00584924">
        <w:t xml:space="preserve"> állíthatjuk. Ugyan 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r>
        <w:rPr>
          <w:noProof/>
        </w:rPr>
        <w:t>Megjelenített hónap</w:t>
      </w:r>
    </w:p>
    <w:p w14:paraId="0979BE93" w14:textId="1F9629EC" w:rsidR="00527A52" w:rsidRDefault="00097CA3" w:rsidP="00097CA3">
      <w:r>
        <w:t xml:space="preserve">A </w:t>
      </w:r>
      <w:r w:rsidR="0044130E">
        <w:t xml:space="preserve">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w:t>
      </w:r>
      <w:proofErr w:type="spellStart"/>
      <w:r w:rsidR="0044130E">
        <w:t>szemptember</w:t>
      </w:r>
      <w:proofErr w:type="spellEnd"/>
      <w:r w:rsidR="0044130E">
        <w:t xml:space="preserve"> 29, 30, október 1, 2, 3, 4, 5; akkor a megjelenítendő hónap az október.</w:t>
      </w:r>
    </w:p>
    <w:p w14:paraId="64FEE52F" w14:textId="5F87BA85" w:rsidR="0044130E" w:rsidRDefault="00527A52" w:rsidP="00E7174C">
      <w:r>
        <w:rPr>
          <w:noProof/>
        </w:rPr>
        <mc:AlternateContent>
          <mc:Choice Requires="wps">
            <w:drawing>
              <wp:anchor distT="45720" distB="45720" distL="114300" distR="114300" simplePos="0" relativeHeight="251807744" behindDoc="0" locked="0" layoutInCell="1" allowOverlap="1" wp14:anchorId="54C88F6D" wp14:editId="404B5537">
                <wp:simplePos x="0" y="0"/>
                <wp:positionH relativeFrom="margin">
                  <wp:align>left</wp:align>
                </wp:positionH>
                <wp:positionV relativeFrom="paragraph">
                  <wp:posOffset>2432685</wp:posOffset>
                </wp:positionV>
                <wp:extent cx="5570220" cy="1303020"/>
                <wp:effectExtent l="0" t="0" r="0" b="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0302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82" type="#_x0000_t202" style="position:absolute;left:0;text-align:left;margin-left:0;margin-top:191.55pt;width:438.6pt;height:102.6pt;z-index:251807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" stroked="f">
                <v:textbox>
                  <w:txbxContent>
                    <w:p w14:paraId="1955D206" w14:textId="77777777" w:rsidR="00527A52" w:rsidRPr="00527A52" w:rsidRDefault="00527A52" w:rsidP="00527A52">
                      <w:pPr>
                        <w:pStyle w:val="Kd"/>
                        <w:rPr>
                          <w:color w:val="080808"/>
                          <w:lang w:eastAsia="hu-HU" w:bidi="ar-SA"/>
                        </w:rPr>
                      </w:pP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09792" behindDoc="0" locked="0" layoutInCell="1" allowOverlap="1" wp14:anchorId="206EC1FE" wp14:editId="562EB009">
                <wp:simplePos x="0" y="0"/>
                <wp:positionH relativeFrom="page">
                  <wp:posOffset>1897380</wp:posOffset>
                </wp:positionH>
                <wp:positionV relativeFrom="paragraph">
                  <wp:posOffset>2021205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3DF43240" w:rsidR="0044130E" w:rsidRPr="00DB6455" w:rsidRDefault="008D7B2F"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42</w:t>
                            </w:r>
                            <w:r>
                              <w:rPr>
                                <w:noProof/>
                              </w:rPr>
                              <w:fldChar w:fldCharType="end"/>
                            </w:r>
                            <w:r w:rsidR="0044130E">
                              <w:t>. ábra: Hét középső napjának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83" type="#_x0000_t202" style="position:absolute;left:0;text-align:left;margin-left:149.4pt;margin-top:159.15pt;width:297pt;height:34.4pt;z-index:2518097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" stroked="f">
                <v:textbox inset="0,0,0,0">
                  <w:txbxContent>
                    <w:p w14:paraId="23ADE10C" w14:textId="3DF43240" w:rsidR="0044130E" w:rsidRPr="00DB6455" w:rsidRDefault="008D7B2F"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sidR="001E6CC5">
                        <w:rPr>
                          <w:noProof/>
                        </w:rPr>
                        <w:t>42</w:t>
                      </w:r>
                      <w:r>
                        <w:rPr>
                          <w:noProof/>
                        </w:rPr>
                        <w:fldChar w:fldCharType="end"/>
                      </w:r>
                      <w:r w:rsidR="0044130E">
                        <w:t>. ábra: Hét középső napjának meghatározása (saját)</w:t>
                      </w:r>
                    </w:p>
                  </w:txbxContent>
                </v:textbox>
                <w10:wrap type="topAndBottom" anchorx="page"/>
              </v:shape>
            </w:pict>
          </mc:Fallback>
        </mc:AlternateContent>
      </w:r>
      <w:r>
        <w:rPr>
          <w:noProof/>
        </w:rPr>
        <mc:AlternateContent>
          <mc:Choice Requires="wps">
            <w:drawing>
              <wp:anchor distT="0" distB="0" distL="114300" distR="114300" simplePos="0" relativeHeight="251805696" behindDoc="0" locked="0" layoutInCell="1" allowOverlap="1" wp14:anchorId="107A4C3F" wp14:editId="56347560">
                <wp:simplePos x="0" y="0"/>
                <wp:positionH relativeFrom="page">
                  <wp:posOffset>1958340</wp:posOffset>
                </wp:positionH>
                <wp:positionV relativeFrom="paragraph">
                  <wp:posOffset>436245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7B0CE604" w:rsidR="006E4E1E" w:rsidRPr="00BF22A4" w:rsidRDefault="008D7B2F" w:rsidP="006E4E1E">
                            <w:pPr>
                              <w:pStyle w:val="Kpalrs"/>
                              <w:rPr>
                                <w:rFonts w:cs="Lohit Hindi"/>
                              </w:rPr>
                            </w:pPr>
                            <w:r>
                              <w:fldChar w:fldCharType="begin"/>
                            </w:r>
                            <w:r>
                              <w:instrText xml:space="preserve"> SEQ ábra \* ARABIC </w:instrText>
                            </w:r>
                            <w:r>
                              <w:fldChar w:fldCharType="separate"/>
                            </w:r>
                            <w:r w:rsidR="001E6CC5">
                              <w:rPr>
                                <w:noProof/>
                              </w:rPr>
                              <w:t>43</w:t>
                            </w:r>
                            <w:r>
                              <w:fldChar w:fldCharType="end"/>
                            </w:r>
                            <w:r w:rsidR="006E4E1E">
                              <w:t>. ábra: Év- és hónap kijelző, lapozó gombok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84" type="#_x0000_t202" style="position:absolute;left:0;text-align:left;margin-left:154.2pt;margin-top:34.35pt;width:286.8pt;height:37.2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z1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" stroked="f">
                <v:textbox inset="0,0,0,0">
                  <w:txbxContent>
                    <w:p w14:paraId="1999D594" w14:textId="7B0CE604" w:rsidR="006E4E1E" w:rsidRPr="00BF22A4" w:rsidRDefault="008D7B2F" w:rsidP="006E4E1E">
                      <w:pPr>
                        <w:pStyle w:val="Kpalrs"/>
                        <w:rPr>
                          <w:rFonts w:cs="Lohit Hindi"/>
                        </w:rPr>
                      </w:pPr>
                      <w:r>
                        <w:fldChar w:fldCharType="begin"/>
                      </w:r>
                      <w:r>
                        <w:instrText xml:space="preserve"> SEQ ábra \* ARABIC </w:instrText>
                      </w:r>
                      <w:r>
                        <w:fldChar w:fldCharType="separate"/>
                      </w:r>
                      <w:r w:rsidR="001E6CC5">
                        <w:rPr>
                          <w:noProof/>
                        </w:rPr>
                        <w:t>43</w:t>
                      </w:r>
                      <w:r>
                        <w:fldChar w:fldCharType="end"/>
                      </w:r>
                      <w:r w:rsidR="006E4E1E">
                        <w:t>. ábra: Év- és hónap kijelző, lapozó gombok (saját)</w:t>
                      </w:r>
                    </w:p>
                  </w:txbxContent>
                </v:textbox>
                <w10:wrap type="topAndBottom" anchorx="page"/>
              </v:shape>
            </w:pict>
          </mc:Fallback>
        </mc:AlternateContent>
      </w:r>
      <w:r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74992550" w:rsidR="00527A52" w:rsidRDefault="0044130E" w:rsidP="00E7174C">
      <w:r>
        <w:t xml:space="preserve">Ezt a középső napot hivatott jelenteni a </w:t>
      </w:r>
      <w:proofErr w:type="spellStart"/>
      <w:r w:rsidRPr="0044130E">
        <w:rPr>
          <w:rStyle w:val="KdChar"/>
        </w:rPr>
        <w:t>middleDate</w:t>
      </w:r>
      <w:proofErr w:type="spellEnd"/>
      <w:r>
        <w:t xml:space="preserve">, amelyet a feljebb látható módon </w:t>
      </w:r>
      <w:r>
        <w:lastRenderedPageBreak/>
        <w:t>állítok be.</w:t>
      </w:r>
    </w:p>
    <w:p w14:paraId="57A7CF7D" w14:textId="77777777" w:rsidR="00527A52" w:rsidRDefault="00527A52" w:rsidP="00527A52">
      <w:r>
        <w:t xml:space="preserve">A logika a következő: Mindenekelőtt lekérem a jelenlegi dátumot a </w:t>
      </w:r>
      <w:proofErr w:type="spellStart"/>
      <w:r w:rsidRPr="00527A52">
        <w:rPr>
          <w:rStyle w:val="KdChar"/>
        </w:rPr>
        <w:t>Date</w:t>
      </w:r>
      <w:proofErr w:type="spellEnd"/>
      <w:r>
        <w:t xml:space="preserve"> objektum alap konstruktorával (</w:t>
      </w:r>
      <w:proofErr w:type="spellStart"/>
      <w:r w:rsidRPr="00527A52">
        <w:rPr>
          <w:rStyle w:val="KdChar"/>
        </w:rPr>
        <w:t>new</w:t>
      </w:r>
      <w:proofErr w:type="spellEnd"/>
      <w:r w:rsidRPr="00527A52">
        <w:rPr>
          <w:rStyle w:val="KdChar"/>
        </w:rPr>
        <w:t xml:space="preserve"> </w:t>
      </w:r>
      <w:proofErr w:type="spellStart"/>
      <w:r w:rsidRPr="00527A52">
        <w:rPr>
          <w:rStyle w:val="KdChar"/>
        </w:rPr>
        <w:t>Date</w:t>
      </w:r>
      <w:proofErr w:type="spellEnd"/>
      <w:r w:rsidRPr="00527A52">
        <w:rPr>
          <w:rStyle w:val="KdChar"/>
        </w:rPr>
        <w:t>()</w:t>
      </w:r>
      <w:r>
        <w:t xml:space="preserve">), és ezt bemásolom mind a </w:t>
      </w:r>
      <w:proofErr w:type="spellStart"/>
      <w:r w:rsidRPr="00527A52">
        <w:rPr>
          <w:rStyle w:val="KdChar"/>
        </w:rPr>
        <w:t>currentDate</w:t>
      </w:r>
      <w:proofErr w:type="spellEnd"/>
      <w:r>
        <w:t xml:space="preserve">, mind a </w:t>
      </w:r>
      <w:proofErr w:type="spellStart"/>
      <w:r w:rsidRPr="00527A52">
        <w:rPr>
          <w:rStyle w:val="KdChar"/>
        </w:rPr>
        <w:t>middleDate</w:t>
      </w:r>
      <w:proofErr w:type="spellEnd"/>
      <w:r>
        <w:t xml:space="preserve"> változómba. Ezután lekérem a jelenlegi dátumból, hogy hányadika van a </w:t>
      </w:r>
      <w:proofErr w:type="spellStart"/>
      <w:r w:rsidRPr="00527A52">
        <w:rPr>
          <w:rStyle w:val="KdChar"/>
        </w:rPr>
        <w:t>this.currentDate.getDate</w:t>
      </w:r>
      <w:proofErr w:type="spellEnd"/>
      <w:r w:rsidRPr="00527A52">
        <w:rPr>
          <w:rStyle w:val="KdChar"/>
        </w:rPr>
        <w:t>()</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w:t>
      </w:r>
      <w:proofErr w:type="spellStart"/>
      <w:r w:rsidRPr="00527A52">
        <w:rPr>
          <w:rStyle w:val="KdChar"/>
        </w:rPr>
        <w:t>this.currentDate.getDay</w:t>
      </w:r>
      <w:proofErr w:type="spellEnd"/>
      <w:r w:rsidRPr="00527A52">
        <w:rPr>
          <w:rStyle w:val="KdChar"/>
        </w:rPr>
        <w:t xml:space="preserve">() == 0 ? 7 : </w:t>
      </w:r>
      <w:proofErr w:type="spellStart"/>
      <w:r w:rsidRPr="00527A52">
        <w:rPr>
          <w:rStyle w:val="KdChar"/>
        </w:rPr>
        <w:t>this.currentDate.getDay</w:t>
      </w:r>
      <w:proofErr w:type="spellEnd"/>
      <w:r w:rsidRPr="00527A52">
        <w:rPr>
          <w:rStyle w:val="KdChar"/>
        </w:rPr>
        <w:t>()))</w:t>
      </w:r>
      <w:r>
        <w:rPr>
          <w:rStyle w:val="KdChar"/>
        </w:rPr>
        <w:t xml:space="preserve"> </w:t>
      </w:r>
      <w:r w:rsidRPr="00527A52">
        <w:t>k</w:t>
      </w:r>
      <w:r>
        <w:t xml:space="preserve">ifejezés eredményét, amelyet egyszerűbb darabokra bontva elmagyarázni. A </w:t>
      </w:r>
      <w:proofErr w:type="spellStart"/>
      <w:r w:rsidRPr="00527A52">
        <w:rPr>
          <w:rStyle w:val="KdChar"/>
        </w:rPr>
        <w:t>this.currentDate.getDay</w:t>
      </w:r>
      <w:proofErr w:type="spellEnd"/>
      <w:r w:rsidRPr="00527A52">
        <w:rPr>
          <w:rStyle w:val="KdChar"/>
        </w:rPr>
        <w:t>()</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6B136975" w:rsidR="00527A52" w:rsidRDefault="00AB1EC6" w:rsidP="00527A52">
      <w:r w:rsidRPr="00097CA3">
        <w:drawing>
          <wp:anchor distT="0" distB="0" distL="114300" distR="114300" simplePos="0" relativeHeight="251813888" behindDoc="0" locked="0" layoutInCell="1" allowOverlap="1" wp14:anchorId="63E0E8CB" wp14:editId="44F1FBD3">
            <wp:simplePos x="0" y="0"/>
            <wp:positionH relativeFrom="margin">
              <wp:align>right</wp:align>
            </wp:positionH>
            <wp:positionV relativeFrom="paragraph">
              <wp:posOffset>2257425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8">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sidR="00527A52">
        <w:t>Természetesen ez</w:t>
      </w:r>
      <w:r w:rsidR="00AA1238">
        <w:t xml:space="preserve"> sem lehet </w:t>
      </w:r>
      <w:r w:rsidR="00527A52">
        <w:t xml:space="preserve">ilyen egyszerű, mivel ez a 0-6 skála nem hétfőtől vasárnapig terjed, hanem vasárnaptól szombatig, tehát amerikai szokás szerint a vasárnap a hét kezdőnapja, </w:t>
      </w:r>
      <w:r w:rsidR="00097CA3">
        <w:t xml:space="preserve">és </w:t>
      </w:r>
      <w:r w:rsidR="00527A52">
        <w:t>annak az értéke</w:t>
      </w:r>
      <w:r w:rsidR="00097CA3">
        <w:t xml:space="preserve"> a</w:t>
      </w:r>
      <w:r w:rsidR="00527A52">
        <w:t xml:space="preserve"> 0. A háromoperandusú operátor csak a vasárnap </w:t>
      </w:r>
      <w:proofErr w:type="spellStart"/>
      <w:r w:rsidR="00527A52">
        <w:t>edge</w:t>
      </w:r>
      <w:proofErr w:type="spellEnd"/>
      <w:r w:rsidR="00527A52">
        <w:t xml:space="preserve"> </w:t>
      </w:r>
      <w:proofErr w:type="spellStart"/>
      <w:r w:rsidR="00527A52">
        <w:t>case</w:t>
      </w:r>
      <w:proofErr w:type="spellEnd"/>
      <w:r w:rsidR="001427EA">
        <w:t xml:space="preserve"> (olyan eset, ahol az általánosan megfogalmazott működés hibás eredményre vezet)</w:t>
      </w:r>
      <w:r w:rsidR="00527A52">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rsidR="00527A52">
        <w:t>.</w:t>
      </w:r>
    </w:p>
    <w:p w14:paraId="589EB8CE" w14:textId="247D041C" w:rsidR="00AA1238" w:rsidRDefault="00AB1EC6" w:rsidP="00527A52">
      <w:r>
        <w:rPr>
          <w:noProof/>
        </w:rPr>
        <mc:AlternateContent>
          <mc:Choice Requires="wps">
            <w:drawing>
              <wp:anchor distT="0" distB="0" distL="114300" distR="114300" simplePos="0" relativeHeight="251812864" behindDoc="0" locked="0" layoutInCell="1" allowOverlap="1" wp14:anchorId="71E42B42" wp14:editId="04825817">
                <wp:simplePos x="0" y="0"/>
                <wp:positionH relativeFrom="margin">
                  <wp:align>right</wp:align>
                </wp:positionH>
                <wp:positionV relativeFrom="paragraph">
                  <wp:posOffset>862965</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p w14:paraId="1D97F96F" w14:textId="0DA8902A" w:rsidR="00AA1238" w:rsidRPr="005C7544" w:rsidRDefault="008D7B2F" w:rsidP="00AA1238">
                            <w:pPr>
                              <w:pStyle w:val="Kpalrs"/>
                              <w:rPr>
                                <w:rFonts w:cs="Lohit Hindi"/>
                              </w:rPr>
                            </w:pPr>
                            <w:r>
                              <w:fldChar w:fldCharType="begin"/>
                            </w:r>
                            <w:r>
                              <w:instrText xml:space="preserve"> SEQ ábra \* ARABIC </w:instrText>
                            </w:r>
                            <w:r>
                              <w:fldChar w:fldCharType="separate"/>
                            </w:r>
                            <w:r w:rsidR="001E6CC5">
                              <w:rPr>
                                <w:noProof/>
                              </w:rPr>
                              <w:t>44</w:t>
                            </w:r>
                            <w:r>
                              <w:fldChar w:fldCharType="end"/>
                            </w:r>
                            <w:r w:rsidR="00AA1238">
                              <w:t>. ábra: Megjelenített hónap egy kevert hónapú héten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5" type="#_x0000_t202" style="position:absolute;left:0;text-align:left;margin-left:388.15pt;margin-top:67.9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" stroked="f">
                <v:textbox inset="0,0,0,0">
                  <w:txbxContent>
                    <w:p w14:paraId="1D97F96F" w14:textId="0DA8902A" w:rsidR="00AA1238" w:rsidRPr="005C7544" w:rsidRDefault="008D7B2F" w:rsidP="00AA1238">
                      <w:pPr>
                        <w:pStyle w:val="Kpalrs"/>
                        <w:rPr>
                          <w:rFonts w:cs="Lohit Hindi"/>
                        </w:rPr>
                      </w:pPr>
                      <w:r>
                        <w:fldChar w:fldCharType="begin"/>
                      </w:r>
                      <w:r>
                        <w:instrText xml:space="preserve"> SEQ ábra \* ARABIC </w:instrText>
                      </w:r>
                      <w:r>
                        <w:fldChar w:fldCharType="separate"/>
                      </w:r>
                      <w:r w:rsidR="001E6CC5">
                        <w:rPr>
                          <w:noProof/>
                        </w:rPr>
                        <w:t>44</w:t>
                      </w:r>
                      <w:r>
                        <w:fldChar w:fldCharType="end"/>
                      </w:r>
                      <w:r w:rsidR="00AA1238">
                        <w:t>. ábra: Megjelenített hónap egy kevert hónapú héten (saját)</w:t>
                      </w:r>
                    </w:p>
                  </w:txbxContent>
                </v:textbox>
                <w10:wrap type="topAndBottom" anchorx="margin"/>
              </v:shape>
            </w:pict>
          </mc:Fallback>
        </mc:AlternateContent>
      </w:r>
    </w:p>
    <w:p w14:paraId="6D9DD3E2" w14:textId="606F9C37" w:rsidR="00097CA3" w:rsidRPr="00097CA3" w:rsidRDefault="00097CA3" w:rsidP="00097CA3">
      <w:pPr>
        <w:pStyle w:val="Cmsor3"/>
        <w:numPr>
          <w:ilvl w:val="2"/>
          <w:numId w:val="19"/>
        </w:numPr>
      </w:pPr>
      <w:r>
        <w:t>Lapozás</w:t>
      </w:r>
    </w:p>
    <w:p w14:paraId="2C9E621B" w14:textId="4604D1A5" w:rsidR="00097CA3" w:rsidRPr="00097CA3" w:rsidRDefault="00097CA3" w:rsidP="00097CA3">
      <w:r w:rsidRPr="00097CA3">
        <w:t xml:space="preserve">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w:t>
      </w:r>
      <w:r w:rsidRPr="00097CA3">
        <w:lastRenderedPageBreak/>
        <w:t xml:space="preserve">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w:t>
      </w:r>
      <w:proofErr w:type="spellStart"/>
      <w:r w:rsidRPr="00097CA3">
        <w:t>múlvára</w:t>
      </w:r>
      <w:proofErr w:type="spellEnd"/>
      <w:r w:rsidRPr="00097CA3">
        <w:t xml:space="preserve"> igyekeznek megtenni, hanem maximum néhány héttel későbbre.</w:t>
      </w:r>
    </w:p>
    <w:p w14:paraId="3D0411B4" w14:textId="2A9B07D8" w:rsidR="0044130E" w:rsidRDefault="0044130E" w:rsidP="00E7174C"/>
    <w:p w14:paraId="739F7372" w14:textId="6DD79006" w:rsidR="006E4E1E" w:rsidRDefault="006E4E1E" w:rsidP="00DD19EF">
      <w:proofErr w:type="spellStart"/>
      <w:r>
        <w:t>date</w:t>
      </w:r>
      <w:proofErr w:type="spellEnd"/>
      <w:r>
        <w:t xml:space="preserve"> </w:t>
      </w:r>
      <w:proofErr w:type="spellStart"/>
      <w:r>
        <w:t>ujralekeres</w:t>
      </w:r>
      <w:proofErr w:type="spellEnd"/>
    </w:p>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t>Események</w:t>
      </w:r>
    </w:p>
    <w:p w14:paraId="396A5222" w14:textId="04BC4E20" w:rsidR="00E7174C" w:rsidRPr="00E7174C" w:rsidRDefault="00E7174C" w:rsidP="00E7174C">
      <w:r>
        <w:t xml:space="preserve">lekérés, </w:t>
      </w:r>
      <w:proofErr w:type="spellStart"/>
      <w:r>
        <w:t>details</w:t>
      </w:r>
      <w:proofErr w:type="spellEnd"/>
      <w:r>
        <w:t xml:space="preserve">, új létrehozás, </w:t>
      </w:r>
    </w:p>
    <w:p w14:paraId="625EB84A" w14:textId="5A869031" w:rsidR="00883A73" w:rsidRDefault="00883A73" w:rsidP="00AB60E7">
      <w:pPr>
        <w:rPr>
          <w:noProof/>
        </w:rPr>
      </w:pPr>
    </w:p>
    <w:p w14:paraId="754C14DF" w14:textId="45AB6590" w:rsidR="00883A73" w:rsidRDefault="00883A73" w:rsidP="00AB60E7">
      <w:pPr>
        <w:rPr>
          <w:noProof/>
        </w:rPr>
      </w:pPr>
    </w:p>
    <w:p w14:paraId="47F69222" w14:textId="78670E35" w:rsidR="000D1999" w:rsidRDefault="000D1999" w:rsidP="00AB60E7">
      <w:pPr>
        <w:rPr>
          <w:noProof/>
        </w:rPr>
      </w:pPr>
      <w:r>
        <w:rPr>
          <w:noProof/>
        </w:rPr>
        <w:t>Mit akarok még leírni:</w:t>
      </w:r>
    </w:p>
    <w:p w14:paraId="78A36500" w14:textId="43AC44AB" w:rsidR="0076134D" w:rsidRDefault="0076134D" w:rsidP="000D1999">
      <w:pPr>
        <w:pStyle w:val="Listaszerbekezds"/>
        <w:numPr>
          <w:ilvl w:val="0"/>
          <w:numId w:val="32"/>
        </w:numPr>
        <w:rPr>
          <w:noProof/>
        </w:rPr>
      </w:pPr>
      <w:r>
        <w:rPr>
          <w:noProof/>
        </w:rPr>
        <w:t>email – emailjs, template, routeok</w:t>
      </w:r>
    </w:p>
    <w:p w14:paraId="0E86F4EF" w14:textId="49087C82" w:rsidR="0076134D" w:rsidRDefault="0076134D" w:rsidP="000D1999">
      <w:pPr>
        <w:pStyle w:val="Listaszerbekezds"/>
        <w:numPr>
          <w:ilvl w:val="0"/>
          <w:numId w:val="32"/>
        </w:numPr>
        <w:rPr>
          <w:noProof/>
        </w:rPr>
      </w:pPr>
      <w:r>
        <w:rPr>
          <w:noProof/>
        </w:rPr>
        <w:t>edit, accept, delete</w:t>
      </w:r>
    </w:p>
    <w:p w14:paraId="39E4D00F" w14:textId="13EA19A1" w:rsidR="0076134D" w:rsidRDefault="0076134D" w:rsidP="000D1999">
      <w:pPr>
        <w:pStyle w:val="Listaszerbekezds"/>
        <w:numPr>
          <w:ilvl w:val="0"/>
          <w:numId w:val="32"/>
        </w:numPr>
        <w:rPr>
          <w:noProof/>
        </w:rPr>
      </w:pPr>
      <w:r>
        <w:rPr>
          <w:noProof/>
        </w:rPr>
        <w:t>google auth (Oauth2, projekt létrehozás, Google Identity Services)</w:t>
      </w:r>
    </w:p>
    <w:p w14:paraId="7E41FDF4" w14:textId="62ADFB24" w:rsidR="0076134D" w:rsidRDefault="0076134D" w:rsidP="0076134D">
      <w:pPr>
        <w:pStyle w:val="Listaszerbekezds"/>
        <w:numPr>
          <w:ilvl w:val="0"/>
          <w:numId w:val="32"/>
        </w:numPr>
        <w:rPr>
          <w:noProof/>
        </w:rPr>
      </w:pPr>
      <w:r>
        <w:rPr>
          <w:noProof/>
        </w:rPr>
        <w:t>időpont lekérés adott hétre</w:t>
      </w:r>
      <w:r w:rsidR="000868B5">
        <w:rPr>
          <w:noProof/>
        </w:rPr>
        <w:t xml:space="preserve"> (teglalap gen és ID emlites)</w:t>
      </w:r>
    </w:p>
    <w:p w14:paraId="3D7E7546" w14:textId="3E0F88B5" w:rsidR="0076134D" w:rsidRDefault="0076134D" w:rsidP="0076134D">
      <w:pPr>
        <w:pStyle w:val="Listaszerbekezds"/>
        <w:numPr>
          <w:ilvl w:val="0"/>
          <w:numId w:val="32"/>
        </w:numPr>
        <w:rPr>
          <w:noProof/>
        </w:rPr>
      </w:pPr>
      <w:r>
        <w:rPr>
          <w:noProof/>
        </w:rPr>
        <w:t>details</w:t>
      </w:r>
    </w:p>
    <w:p w14:paraId="5C1E3009" w14:textId="0B3DC51C" w:rsidR="0076134D" w:rsidRDefault="0076134D" w:rsidP="00A343AF">
      <w:pPr>
        <w:pStyle w:val="Listaszerbekezds"/>
        <w:numPr>
          <w:ilvl w:val="0"/>
          <w:numId w:val="32"/>
        </w:numPr>
        <w:rPr>
          <w:noProof/>
        </w:rPr>
      </w:pPr>
      <w:r>
        <w:rPr>
          <w:noProof/>
        </w:rPr>
        <w:t>json konfig</w:t>
      </w:r>
      <w:r w:rsidR="00A343AF">
        <w:rPr>
          <w:noProof/>
        </w:rPr>
        <w:t xml:space="preserve"> –</w:t>
      </w:r>
      <w:r w:rsidR="00A343AF" w:rsidRPr="00A343AF">
        <w:rPr>
          <w:noProof/>
        </w:rPr>
        <w:t xml:space="preserve"> </w:t>
      </w:r>
      <w:r w:rsidR="00A343AF">
        <w:rPr>
          <w:noProof/>
        </w:rPr>
        <w:t>mi mit jelent benne</w:t>
      </w:r>
    </w:p>
    <w:p w14:paraId="77C691A8" w14:textId="17EEE8A7" w:rsidR="0076134D" w:rsidRDefault="0076134D" w:rsidP="0076134D">
      <w:pPr>
        <w:pStyle w:val="Listaszerbekezds"/>
        <w:numPr>
          <w:ilvl w:val="0"/>
          <w:numId w:val="32"/>
        </w:numPr>
        <w:rPr>
          <w:noProof/>
        </w:rPr>
      </w:pPr>
      <w:r>
        <w:rPr>
          <w:noProof/>
        </w:rPr>
        <w:t>css config (színek)</w:t>
      </w:r>
    </w:p>
    <w:p w14:paraId="619BDB1B" w14:textId="2AABAE4A" w:rsidR="0076134D" w:rsidRDefault="0076134D" w:rsidP="0076134D">
      <w:pPr>
        <w:pStyle w:val="Listaszerbekezds"/>
        <w:numPr>
          <w:ilvl w:val="0"/>
          <w:numId w:val="32"/>
        </w:numPr>
        <w:rPr>
          <w:noProof/>
        </w:rPr>
      </w:pPr>
      <w:r>
        <w:rPr>
          <w:noProof/>
        </w:rPr>
        <w:t>disallowed time</w:t>
      </w:r>
      <w:r w:rsidR="00A1283F">
        <w:rPr>
          <w:noProof/>
        </w:rPr>
        <w:t xml:space="preserve"> (oszlop ID-t említsd)</w:t>
      </w:r>
    </w:p>
    <w:p w14:paraId="7979FDDB" w14:textId="47A88348" w:rsidR="0076134D" w:rsidRDefault="0076134D" w:rsidP="0076134D">
      <w:pPr>
        <w:pStyle w:val="Listaszerbekezds"/>
        <w:numPr>
          <w:ilvl w:val="0"/>
          <w:numId w:val="32"/>
        </w:numPr>
        <w:rPr>
          <w:noProof/>
        </w:rPr>
      </w:pPr>
      <w:r>
        <w:rPr>
          <w:noProof/>
        </w:rPr>
        <w:t>ütkozés</w:t>
      </w:r>
    </w:p>
    <w:p w14:paraId="7A99E6FA" w14:textId="258BF2B6" w:rsidR="007D2316" w:rsidRDefault="007D2316" w:rsidP="0076134D">
      <w:pPr>
        <w:pStyle w:val="Listaszerbekezds"/>
        <w:numPr>
          <w:ilvl w:val="0"/>
          <w:numId w:val="32"/>
        </w:numPr>
        <w:rPr>
          <w:noProof/>
        </w:rPr>
      </w:pPr>
      <w:r>
        <w:rPr>
          <w:noProof/>
        </w:rPr>
        <w:t>betöltés, loaded event, timing problémák, konstansok betöltése</w:t>
      </w:r>
    </w:p>
    <w:p w14:paraId="526F1BEF" w14:textId="4691F76E" w:rsidR="007A0B68" w:rsidRDefault="00631FD8" w:rsidP="0040298B">
      <w:pPr>
        <w:widowControl/>
        <w:suppressAutoHyphens w:val="0"/>
        <w:spacing w:line="240" w:lineRule="auto"/>
        <w:jc w:val="left"/>
      </w:pPr>
      <w:r>
        <w:rPr>
          <w:noProof/>
        </w:rPr>
        <w:br w:type="page"/>
      </w:r>
    </w:p>
    <w:p w14:paraId="681203D1" w14:textId="13495CFE" w:rsidR="000713E8" w:rsidRDefault="000713E8" w:rsidP="00B37905">
      <w:pPr>
        <w:widowControl/>
        <w:suppressAutoHyphens w:val="0"/>
        <w:spacing w:line="240" w:lineRule="auto"/>
        <w:jc w:val="left"/>
      </w:pPr>
    </w:p>
    <w:p w14:paraId="48468720" w14:textId="17F831F4" w:rsidR="000713E8" w:rsidRDefault="000713E8" w:rsidP="00B37905">
      <w:pPr>
        <w:widowControl/>
        <w:suppressAutoHyphens w:val="0"/>
        <w:spacing w:line="240" w:lineRule="auto"/>
        <w:jc w:val="left"/>
      </w:pPr>
    </w:p>
    <w:p w14:paraId="1855BF50" w14:textId="485D2414" w:rsidR="000713E8" w:rsidRDefault="000713E8" w:rsidP="00B37905">
      <w:pPr>
        <w:widowControl/>
        <w:suppressAutoHyphens w:val="0"/>
        <w:spacing w:line="240" w:lineRule="auto"/>
        <w:jc w:val="left"/>
      </w:pPr>
    </w:p>
    <w:p w14:paraId="076448C0" w14:textId="7AE0E963" w:rsidR="000713E8" w:rsidRDefault="000713E8" w:rsidP="00B37905">
      <w:pPr>
        <w:widowControl/>
        <w:suppressAutoHyphens w:val="0"/>
        <w:spacing w:line="240" w:lineRule="auto"/>
        <w:jc w:val="left"/>
      </w:pPr>
    </w:p>
    <w:p w14:paraId="2DB3BA41" w14:textId="77777777" w:rsidR="000713E8" w:rsidRDefault="000713E8" w:rsidP="00B37905">
      <w:pPr>
        <w:widowControl/>
        <w:suppressAutoHyphens w:val="0"/>
        <w:spacing w:line="240" w:lineRule="auto"/>
        <w:jc w:val="left"/>
      </w:pPr>
    </w:p>
    <w:p w14:paraId="253A782B" w14:textId="77777777" w:rsidR="000713E8" w:rsidRDefault="000713E8" w:rsidP="00B37905">
      <w:pPr>
        <w:widowControl/>
        <w:suppressAutoHyphens w:val="0"/>
        <w:spacing w:line="240" w:lineRule="auto"/>
        <w:jc w:val="left"/>
      </w:pPr>
    </w:p>
    <w:p w14:paraId="389B3BE1" w14:textId="77777777" w:rsidR="000713E8" w:rsidRDefault="000713E8" w:rsidP="00B37905">
      <w:pPr>
        <w:widowControl/>
        <w:suppressAutoHyphens w:val="0"/>
        <w:spacing w:line="240" w:lineRule="auto"/>
        <w:jc w:val="left"/>
      </w:pPr>
    </w:p>
    <w:p w14:paraId="7703D3ED" w14:textId="77777777" w:rsidR="000713E8" w:rsidRDefault="000713E8" w:rsidP="00B37905">
      <w:pPr>
        <w:widowControl/>
        <w:suppressAutoHyphens w:val="0"/>
        <w:spacing w:line="240" w:lineRule="auto"/>
        <w:jc w:val="left"/>
      </w:pPr>
    </w:p>
    <w:p w14:paraId="5DCDC0AF" w14:textId="77777777" w:rsidR="000713E8" w:rsidRDefault="000713E8" w:rsidP="00B37905">
      <w:pPr>
        <w:widowControl/>
        <w:suppressAutoHyphens w:val="0"/>
        <w:spacing w:line="240" w:lineRule="auto"/>
        <w:jc w:val="left"/>
      </w:pPr>
    </w:p>
    <w:p w14:paraId="172C447A" w14:textId="77777777" w:rsidR="000713E8" w:rsidRDefault="000713E8" w:rsidP="00B37905">
      <w:pPr>
        <w:widowControl/>
        <w:suppressAutoHyphens w:val="0"/>
        <w:spacing w:line="240" w:lineRule="auto"/>
        <w:jc w:val="left"/>
      </w:pPr>
    </w:p>
    <w:p w14:paraId="2DCBB271" w14:textId="77777777" w:rsidR="000713E8" w:rsidRDefault="000713E8" w:rsidP="00B37905">
      <w:pPr>
        <w:widowControl/>
        <w:suppressAutoHyphens w:val="0"/>
        <w:spacing w:line="240" w:lineRule="auto"/>
        <w:jc w:val="left"/>
      </w:pPr>
    </w:p>
    <w:p w14:paraId="04E71391" w14:textId="77777777" w:rsidR="000713E8" w:rsidRDefault="000713E8" w:rsidP="00B37905">
      <w:pPr>
        <w:widowControl/>
        <w:suppressAutoHyphens w:val="0"/>
        <w:spacing w:line="240" w:lineRule="auto"/>
        <w:jc w:val="left"/>
      </w:pPr>
    </w:p>
    <w:p w14:paraId="3171D572" w14:textId="77777777" w:rsidR="000713E8" w:rsidRDefault="000713E8" w:rsidP="00B37905">
      <w:pPr>
        <w:widowControl/>
        <w:suppressAutoHyphens w:val="0"/>
        <w:spacing w:line="240" w:lineRule="auto"/>
        <w:jc w:val="left"/>
      </w:pPr>
    </w:p>
    <w:p w14:paraId="5C5C315A" w14:textId="6D03CF18" w:rsidR="00712BD5"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pPr>
      <w:bookmarkStart w:id="170" w:name="_Toc182311784"/>
      <w:r>
        <w:lastRenderedPageBreak/>
        <w:t>Összegzés</w:t>
      </w:r>
      <w:bookmarkEnd w:id="170"/>
    </w:p>
    <w:p w14:paraId="4E148D44" w14:textId="77777777" w:rsidR="007E3CBB" w:rsidRDefault="007E3CBB" w:rsidP="007E3CBB"/>
    <w:p w14:paraId="68E8BEAB" w14:textId="77777777" w:rsidR="00414597" w:rsidRDefault="00414597" w:rsidP="007E3CBB">
      <w:pPr>
        <w:sectPr w:rsidR="00414597" w:rsidSect="00482AE5">
          <w:headerReference w:type="default" r:id="rId39"/>
          <w:footerReference w:type="default" r:id="rId40"/>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171" w:name="_Toc163807915"/>
      <w:bookmarkStart w:id="172" w:name="_Toc163808189"/>
      <w:bookmarkStart w:id="173" w:name="_Toc163808584"/>
      <w:bookmarkStart w:id="174" w:name="_Toc182311785"/>
      <w:r>
        <w:rPr>
          <w:rFonts w:eastAsia="Arial" w:cs="Arial"/>
        </w:rPr>
        <w:lastRenderedPageBreak/>
        <w:t>Irodalomjegyzék</w:t>
      </w:r>
      <w:bookmarkEnd w:id="171"/>
      <w:bookmarkEnd w:id="172"/>
      <w:bookmarkEnd w:id="173"/>
      <w:bookmarkEnd w:id="174"/>
    </w:p>
    <w:p w14:paraId="1B61CCDF" w14:textId="77777777" w:rsidR="003B1218" w:rsidRPr="003B1218" w:rsidRDefault="00DF6B64" w:rsidP="003B1218">
      <w:pPr>
        <w:pStyle w:val="Irodalomjegyzk"/>
        <w:rPr>
          <w:rFonts w:cs="Times New Roman"/>
        </w:rPr>
      </w:pPr>
      <w:r>
        <w:fldChar w:fldCharType="begin"/>
      </w:r>
      <w:r w:rsidR="003F46F0">
        <w:instrText xml:space="preserve"> ADDIN ZOTERO_BIBL {"uncited":[],"omitted":[],"custom":[]} CSL_BIBLIOGRAPHY </w:instrText>
      </w:r>
      <w:r>
        <w:fldChar w:fldCharType="separate"/>
      </w:r>
      <w:r w:rsidR="003B1218" w:rsidRPr="003B1218">
        <w:rPr>
          <w:rFonts w:cs="Times New Roman"/>
        </w:rPr>
        <w:t>[1]</w:t>
      </w:r>
      <w:r w:rsidR="003B1218" w:rsidRPr="003B1218">
        <w:rPr>
          <w:rFonts w:cs="Times New Roman"/>
        </w:rPr>
        <w:tab/>
        <w:t>„9 Google Calendar features you should start using now | Zapier”. Elérés: 2024. április 18. [Online]. Elérhető: https://zapier.com/blog/google-calendar-schedule/</w:t>
      </w:r>
    </w:p>
    <w:p w14:paraId="11FD389E" w14:textId="77777777" w:rsidR="003B1218" w:rsidRPr="003B1218" w:rsidRDefault="003B1218" w:rsidP="003B1218">
      <w:pPr>
        <w:pStyle w:val="Irodalomjegyzk"/>
        <w:rPr>
          <w:rFonts w:cs="Times New Roman"/>
        </w:rPr>
      </w:pPr>
      <w:r w:rsidRPr="003B1218">
        <w:rPr>
          <w:rFonts w:cs="Times New Roman"/>
        </w:rPr>
        <w:t>[2]</w:t>
      </w:r>
      <w:r w:rsidRPr="003B1218">
        <w:rPr>
          <w:rFonts w:cs="Times New Roman"/>
        </w:rPr>
        <w:tab/>
        <w:t xml:space="preserve">„Google Calendar”, </w:t>
      </w:r>
      <w:r w:rsidRPr="003B1218">
        <w:rPr>
          <w:rFonts w:cs="Times New Roman"/>
          <w:i/>
          <w:iCs/>
        </w:rPr>
        <w:t>Wikipedia</w:t>
      </w:r>
      <w:r w:rsidRPr="003B1218">
        <w:rPr>
          <w:rFonts w:cs="Times New Roman"/>
        </w:rPr>
        <w:t>. 2024. január 29. Elérés: 2024. április 12. [Online]. Elérhető: https://en.wikipedia.org/w/index.php?title=Google_Calendar&amp;oldid=1200623137</w:t>
      </w:r>
    </w:p>
    <w:p w14:paraId="3A71C251" w14:textId="77777777" w:rsidR="003B1218" w:rsidRPr="003B1218" w:rsidRDefault="003B1218" w:rsidP="003B1218">
      <w:pPr>
        <w:pStyle w:val="Irodalomjegyzk"/>
        <w:rPr>
          <w:rFonts w:cs="Times New Roman"/>
        </w:rPr>
      </w:pPr>
      <w:r w:rsidRPr="003B1218">
        <w:rPr>
          <w:rFonts w:cs="Times New Roman"/>
        </w:rPr>
        <w:t>[3]</w:t>
      </w:r>
      <w:r w:rsidRPr="003B1218">
        <w:rPr>
          <w:rFonts w:cs="Times New Roman"/>
        </w:rPr>
        <w:tab/>
        <w:t>„Mike Samuel - Stealth | LinkedIn”. Elérés: 2024. április 18. [Online]. Elérhető: https://www.linkedin.com/in/mikevsamuel</w:t>
      </w:r>
    </w:p>
    <w:p w14:paraId="39386AC1" w14:textId="77777777" w:rsidR="003B1218" w:rsidRPr="003B1218" w:rsidRDefault="003B1218" w:rsidP="003B1218">
      <w:pPr>
        <w:pStyle w:val="Irodalomjegyzk"/>
        <w:rPr>
          <w:rFonts w:cs="Times New Roman"/>
        </w:rPr>
      </w:pPr>
      <w:r w:rsidRPr="003B1218">
        <w:rPr>
          <w:rFonts w:cs="Times New Roman"/>
        </w:rPr>
        <w:t>[4]</w:t>
      </w:r>
      <w:r w:rsidRPr="003B1218">
        <w:rPr>
          <w:rFonts w:cs="Times New Roman"/>
        </w:rPr>
        <w:tab/>
        <w:t>D. C. Contributor, „Google’s »20% rule« shows exactly how much time you should spend learning new skills—and why it works”, CNBC. Elérés: 2024. április 18. [Online]. Elérhető: https://www.cnbc.com/2021/12/16/google-20-percent-rule-shows-exactly-how-much-time-you-should-spend-learning-new-skills.html</w:t>
      </w:r>
    </w:p>
    <w:p w14:paraId="446432F9" w14:textId="77777777" w:rsidR="003B1218" w:rsidRPr="003B1218" w:rsidRDefault="003B1218" w:rsidP="003B1218">
      <w:pPr>
        <w:pStyle w:val="Irodalomjegyzk"/>
        <w:rPr>
          <w:rFonts w:cs="Times New Roman"/>
        </w:rPr>
      </w:pPr>
      <w:r w:rsidRPr="003B1218">
        <w:rPr>
          <w:rFonts w:cs="Times New Roman"/>
        </w:rPr>
        <w:t>[5]</w:t>
      </w:r>
      <w:r w:rsidRPr="003B1218">
        <w:rPr>
          <w:rFonts w:cs="Times New Roman"/>
        </w:rPr>
        <w:tab/>
        <w:t>B. IT, „How To Create a Shared Calendar in Outlook &amp; Office 365?”, Boost IT. Elérés: 2024. április 18. [Online]. Elérhető: https://www.boostitco.com/blog/how-to-create-a-shared-calendar-in-outlook-office-365/</w:t>
      </w:r>
    </w:p>
    <w:p w14:paraId="53045186" w14:textId="77777777" w:rsidR="003B1218" w:rsidRPr="003B1218" w:rsidRDefault="003B1218" w:rsidP="003B1218">
      <w:pPr>
        <w:pStyle w:val="Irodalomjegyzk"/>
        <w:rPr>
          <w:rFonts w:cs="Times New Roman"/>
        </w:rPr>
      </w:pPr>
      <w:r w:rsidRPr="003B1218">
        <w:rPr>
          <w:rFonts w:cs="Times New Roman"/>
        </w:rPr>
        <w:t>[6]</w:t>
      </w:r>
      <w:r w:rsidRPr="003B1218">
        <w:rPr>
          <w:rFonts w:cs="Times New Roman"/>
        </w:rPr>
        <w:tab/>
        <w:t xml:space="preserve">„Microsoft Outlook”, </w:t>
      </w:r>
      <w:r w:rsidRPr="003B1218">
        <w:rPr>
          <w:rFonts w:cs="Times New Roman"/>
          <w:i/>
          <w:iCs/>
        </w:rPr>
        <w:t>Wikipedia</w:t>
      </w:r>
      <w:r w:rsidRPr="003B1218">
        <w:rPr>
          <w:rFonts w:cs="Times New Roman"/>
        </w:rPr>
        <w:t>. 2024. április 11. Elérés: 2024. április 12. [Online]. Elérhető: https://en.wikipedia.org/w/index.php?title=Microsoft_Outlook&amp;oldid=1218464134</w:t>
      </w:r>
    </w:p>
    <w:p w14:paraId="67B85E10" w14:textId="77777777" w:rsidR="003B1218" w:rsidRPr="003B1218" w:rsidRDefault="003B1218" w:rsidP="003B1218">
      <w:pPr>
        <w:pStyle w:val="Irodalomjegyzk"/>
        <w:rPr>
          <w:rFonts w:cs="Times New Roman"/>
        </w:rPr>
      </w:pPr>
      <w:r w:rsidRPr="003B1218">
        <w:rPr>
          <w:rFonts w:cs="Times New Roman"/>
        </w:rPr>
        <w:t>[7]</w:t>
      </w:r>
      <w:r w:rsidRPr="003B1218">
        <w:rPr>
          <w:rFonts w:cs="Times New Roman"/>
        </w:rPr>
        <w:tab/>
        <w:t>„iCalendar.org”. Elérés: 2024. május 6. [Online]. Elérhető: https://icalendar.org/</w:t>
      </w:r>
    </w:p>
    <w:p w14:paraId="26FD8A98" w14:textId="77777777" w:rsidR="003B1218" w:rsidRPr="003B1218" w:rsidRDefault="003B1218" w:rsidP="003B1218">
      <w:pPr>
        <w:pStyle w:val="Irodalomjegyzk"/>
        <w:rPr>
          <w:rFonts w:cs="Times New Roman"/>
        </w:rPr>
      </w:pPr>
      <w:r w:rsidRPr="003B1218">
        <w:rPr>
          <w:rFonts w:cs="Times New Roman"/>
        </w:rPr>
        <w:t>[8]</w:t>
      </w:r>
      <w:r w:rsidRPr="003B1218">
        <w:rPr>
          <w:rFonts w:cs="Times New Roman"/>
        </w:rPr>
        <w:tab/>
        <w:t>„Introduction”. Elérés: 2024. május 6. [Online]. Elérhető: https://devguide.calconnect.org/CalDAV/introduction/</w:t>
      </w:r>
    </w:p>
    <w:p w14:paraId="67BAA994" w14:textId="77777777" w:rsidR="003B1218" w:rsidRPr="003B1218" w:rsidRDefault="003B1218" w:rsidP="003B1218">
      <w:pPr>
        <w:pStyle w:val="Irodalomjegyzk"/>
        <w:rPr>
          <w:rFonts w:cs="Times New Roman"/>
        </w:rPr>
      </w:pPr>
      <w:r w:rsidRPr="003B1218">
        <w:rPr>
          <w:rFonts w:cs="Times New Roman"/>
        </w:rPr>
        <w:t>[9]</w:t>
      </w:r>
      <w:r w:rsidRPr="003B1218">
        <w:rPr>
          <w:rFonts w:cs="Times New Roman"/>
        </w:rPr>
        <w:tab/>
        <w:t>Admin, „vCard 3.0 format specification – www.evenx.com”. Elérés: 2024. május 6. [Online]. Elérhető: https://www.evenx.com/vcard-3-0-format-specification</w:t>
      </w:r>
    </w:p>
    <w:p w14:paraId="7F089417" w14:textId="77777777" w:rsidR="003B1218" w:rsidRPr="003B1218" w:rsidRDefault="003B1218" w:rsidP="003B1218">
      <w:pPr>
        <w:pStyle w:val="Irodalomjegyzk"/>
        <w:rPr>
          <w:rFonts w:cs="Times New Roman"/>
        </w:rPr>
      </w:pPr>
      <w:r w:rsidRPr="003B1218">
        <w:rPr>
          <w:rFonts w:cs="Times New Roman"/>
        </w:rPr>
        <w:t>[10]</w:t>
      </w:r>
      <w:r w:rsidRPr="003B1218">
        <w:rPr>
          <w:rFonts w:cs="Times New Roman"/>
        </w:rPr>
        <w:tab/>
        <w:t>„Calendar User Guide for Mac”, Apple Support. Elérés: 2024. április 18. [Online]. Elérhető: https://support.apple.com/guide/calendar/welcome/mac</w:t>
      </w:r>
    </w:p>
    <w:p w14:paraId="072623D4" w14:textId="77777777" w:rsidR="003B1218" w:rsidRPr="003B1218" w:rsidRDefault="003B1218" w:rsidP="003B1218">
      <w:pPr>
        <w:pStyle w:val="Irodalomjegyzk"/>
        <w:rPr>
          <w:rFonts w:cs="Times New Roman"/>
        </w:rPr>
      </w:pPr>
      <w:r w:rsidRPr="003B1218">
        <w:rPr>
          <w:rFonts w:cs="Times New Roman"/>
        </w:rPr>
        <w:t>[11]</w:t>
      </w:r>
      <w:r w:rsidRPr="003B1218">
        <w:rPr>
          <w:rFonts w:cs="Times New Roman"/>
        </w:rPr>
        <w:tab/>
        <w:t>„Yahoo Calendar: The Ultimate Guide”. Elérés: 2024. április 18. [Online]. Elérhető: https://savvycal.com/articles/yahoo-calendar/</w:t>
      </w:r>
    </w:p>
    <w:p w14:paraId="5D393E07" w14:textId="77777777" w:rsidR="003B1218" w:rsidRPr="003B1218" w:rsidRDefault="003B1218" w:rsidP="003B1218">
      <w:pPr>
        <w:pStyle w:val="Irodalomjegyzk"/>
        <w:rPr>
          <w:rFonts w:cs="Times New Roman"/>
        </w:rPr>
      </w:pPr>
      <w:r w:rsidRPr="003B1218">
        <w:rPr>
          <w:rFonts w:cs="Times New Roman"/>
        </w:rPr>
        <w:t>[12]</w:t>
      </w:r>
      <w:r w:rsidRPr="003B1218">
        <w:rPr>
          <w:rFonts w:cs="Times New Roman"/>
        </w:rPr>
        <w:tab/>
        <w:t>„Calendly’s effortless scheduling experience”. Elérés: 2024. április 18. [Online]. Elérhető: https://goodux.appcues.com/blog/calendlys-scheduling-experience</w:t>
      </w:r>
    </w:p>
    <w:p w14:paraId="780D6D5A" w14:textId="77777777" w:rsidR="003B1218" w:rsidRPr="003B1218" w:rsidRDefault="003B1218" w:rsidP="003B1218">
      <w:pPr>
        <w:pStyle w:val="Irodalomjegyzk"/>
        <w:rPr>
          <w:rFonts w:cs="Times New Roman"/>
        </w:rPr>
      </w:pPr>
      <w:r w:rsidRPr="003B1218">
        <w:rPr>
          <w:rFonts w:cs="Times New Roman"/>
        </w:rPr>
        <w:t>[13]</w:t>
      </w:r>
      <w:r w:rsidRPr="003B1218">
        <w:rPr>
          <w:rFonts w:cs="Times New Roman"/>
        </w:rPr>
        <w:tab/>
        <w:t>„Zoho Calendar attributes | Help - Zoho Deluge”. Elérés: 2024. április 18. [Online]. Elérhető: https://www.zoho.com/deluge/help/cliq/zoho-calendar-attributes.html</w:t>
      </w:r>
    </w:p>
    <w:p w14:paraId="36291B98" w14:textId="77777777" w:rsidR="003B1218" w:rsidRPr="003B1218" w:rsidRDefault="003B1218" w:rsidP="003B1218">
      <w:pPr>
        <w:pStyle w:val="Irodalomjegyzk"/>
        <w:rPr>
          <w:rFonts w:cs="Times New Roman"/>
        </w:rPr>
      </w:pPr>
      <w:r w:rsidRPr="003B1218">
        <w:rPr>
          <w:rFonts w:cs="Times New Roman"/>
        </w:rPr>
        <w:t>[14]</w:t>
      </w:r>
      <w:r w:rsidRPr="003B1218">
        <w:rPr>
          <w:rFonts w:cs="Times New Roman"/>
        </w:rPr>
        <w:tab/>
        <w:t xml:space="preserve">„HTML5”, </w:t>
      </w:r>
      <w:r w:rsidRPr="003B1218">
        <w:rPr>
          <w:rFonts w:cs="Times New Roman"/>
          <w:i/>
          <w:iCs/>
        </w:rPr>
        <w:t>Wikipedia</w:t>
      </w:r>
      <w:r w:rsidRPr="003B1218">
        <w:rPr>
          <w:rFonts w:cs="Times New Roman"/>
        </w:rPr>
        <w:t>. 2024. április 18. Elérés: 2024. április 18. [Online]. Elérhető: https://en.wikipedia.org/w/index.php?title=HTML5&amp;oldid=1219524906</w:t>
      </w:r>
    </w:p>
    <w:p w14:paraId="62146079" w14:textId="77777777" w:rsidR="003B1218" w:rsidRPr="003B1218" w:rsidRDefault="003B1218" w:rsidP="003B1218">
      <w:pPr>
        <w:pStyle w:val="Irodalomjegyzk"/>
        <w:rPr>
          <w:rFonts w:cs="Times New Roman"/>
        </w:rPr>
      </w:pPr>
      <w:r w:rsidRPr="003B1218">
        <w:rPr>
          <w:rFonts w:cs="Times New Roman"/>
        </w:rPr>
        <w:t>[15]</w:t>
      </w:r>
      <w:r w:rsidRPr="003B1218">
        <w:rPr>
          <w:rFonts w:cs="Times New Roman"/>
        </w:rPr>
        <w:tab/>
        <w:t xml:space="preserve">„HTML”, </w:t>
      </w:r>
      <w:r w:rsidRPr="003B1218">
        <w:rPr>
          <w:rFonts w:cs="Times New Roman"/>
          <w:i/>
          <w:iCs/>
        </w:rPr>
        <w:t>Wikipedia</w:t>
      </w:r>
      <w:r w:rsidRPr="003B1218">
        <w:rPr>
          <w:rFonts w:cs="Times New Roman"/>
        </w:rPr>
        <w:t>. 2024. április 16. Elérés: 2024. április 18. [Online]. Elérhető: https://en.wikipedia.org/w/index.php?title=HTML&amp;oldid=1219285383</w:t>
      </w:r>
    </w:p>
    <w:p w14:paraId="42C5DC05" w14:textId="77777777" w:rsidR="003B1218" w:rsidRPr="003B1218" w:rsidRDefault="003B1218" w:rsidP="003B1218">
      <w:pPr>
        <w:pStyle w:val="Irodalomjegyzk"/>
        <w:rPr>
          <w:rFonts w:cs="Times New Roman"/>
        </w:rPr>
      </w:pPr>
      <w:r w:rsidRPr="003B1218">
        <w:rPr>
          <w:rFonts w:cs="Times New Roman"/>
        </w:rPr>
        <w:t>[16]</w:t>
      </w:r>
      <w:r w:rsidRPr="003B1218">
        <w:rPr>
          <w:rFonts w:cs="Times New Roman"/>
        </w:rPr>
        <w:tab/>
        <w:t>„HTML Standard”. Elérés: 2024. május 6. [Online]. Elérhető: https://html.spec.whatwg.org/multipage/</w:t>
      </w:r>
    </w:p>
    <w:p w14:paraId="3B969265" w14:textId="77777777" w:rsidR="003B1218" w:rsidRPr="003B1218" w:rsidRDefault="003B1218" w:rsidP="003B1218">
      <w:pPr>
        <w:pStyle w:val="Irodalomjegyzk"/>
        <w:rPr>
          <w:rFonts w:cs="Times New Roman"/>
        </w:rPr>
      </w:pPr>
      <w:r w:rsidRPr="003B1218">
        <w:rPr>
          <w:rFonts w:cs="Times New Roman"/>
        </w:rPr>
        <w:t>[17]</w:t>
      </w:r>
      <w:r w:rsidRPr="003B1218">
        <w:rPr>
          <w:rFonts w:cs="Times New Roman"/>
        </w:rPr>
        <w:tab/>
        <w:t xml:space="preserve">„CSS”, </w:t>
      </w:r>
      <w:r w:rsidRPr="003B1218">
        <w:rPr>
          <w:rFonts w:cs="Times New Roman"/>
          <w:i/>
          <w:iCs/>
        </w:rPr>
        <w:t>Wikipedia</w:t>
      </w:r>
      <w:r w:rsidRPr="003B1218">
        <w:rPr>
          <w:rFonts w:cs="Times New Roman"/>
        </w:rPr>
        <w:t>. 2024. április 9. Elérés: 2024. április 18. [Online]. Elérhető: https://en.wikipedia.org/w/index.php?title=CSS&amp;oldid=1217996434</w:t>
      </w:r>
    </w:p>
    <w:p w14:paraId="1A7AF9B8" w14:textId="77777777" w:rsidR="003B1218" w:rsidRPr="003B1218" w:rsidRDefault="003B1218" w:rsidP="003B1218">
      <w:pPr>
        <w:pStyle w:val="Irodalomjegyzk"/>
        <w:rPr>
          <w:rFonts w:cs="Times New Roman"/>
        </w:rPr>
      </w:pPr>
      <w:r w:rsidRPr="003B1218">
        <w:rPr>
          <w:rFonts w:cs="Times New Roman"/>
        </w:rPr>
        <w:t>[18]</w:t>
      </w:r>
      <w:r w:rsidRPr="003B1218">
        <w:rPr>
          <w:rFonts w:cs="Times New Roman"/>
        </w:rPr>
        <w:tab/>
        <w:t>„Cascading Style Sheets”. Elérés: 2024. május 6. [Online]. Elérhető: https://www.w3.org/Style/CSS/Overview.en.html</w:t>
      </w:r>
    </w:p>
    <w:p w14:paraId="7ACAD731" w14:textId="77777777" w:rsidR="003B1218" w:rsidRPr="003B1218" w:rsidRDefault="003B1218" w:rsidP="003B1218">
      <w:pPr>
        <w:pStyle w:val="Irodalomjegyzk"/>
        <w:rPr>
          <w:rFonts w:cs="Times New Roman"/>
        </w:rPr>
      </w:pPr>
      <w:r w:rsidRPr="003B1218">
        <w:rPr>
          <w:rFonts w:cs="Times New Roman"/>
        </w:rPr>
        <w:t>[19]</w:t>
      </w:r>
      <w:r w:rsidRPr="003B1218">
        <w:rPr>
          <w:rFonts w:cs="Times New Roman"/>
        </w:rPr>
        <w:tab/>
        <w:t>„How to use Selector Inheritance and Multiple Inheritance ?”, GeeksforGeeks. Elérés: 2024. május 6. [Online]. Elérhető: https://www.geeksforgeeks.org/how-to-use-selector-inheritance-and-multiple-inheritance/</w:t>
      </w:r>
    </w:p>
    <w:p w14:paraId="52AE5A5A" w14:textId="77777777" w:rsidR="003B1218" w:rsidRPr="003B1218" w:rsidRDefault="003B1218" w:rsidP="003B1218">
      <w:pPr>
        <w:pStyle w:val="Irodalomjegyzk"/>
        <w:rPr>
          <w:rFonts w:cs="Times New Roman"/>
        </w:rPr>
      </w:pPr>
      <w:r w:rsidRPr="003B1218">
        <w:rPr>
          <w:rFonts w:cs="Times New Roman"/>
        </w:rPr>
        <w:t>[20]</w:t>
      </w:r>
      <w:r w:rsidRPr="003B1218">
        <w:rPr>
          <w:rFonts w:cs="Times New Roman"/>
        </w:rPr>
        <w:tab/>
        <w:t>„Sass: @mixin and @include”. Elérés: 2024. május 6. [Online]. Elérhető: https://sass-lang.com/documentation/at-rules/mixin/</w:t>
      </w:r>
    </w:p>
    <w:p w14:paraId="05CD09BD" w14:textId="77777777" w:rsidR="003B1218" w:rsidRPr="003B1218" w:rsidRDefault="003B1218" w:rsidP="003B1218">
      <w:pPr>
        <w:pStyle w:val="Irodalomjegyzk"/>
        <w:rPr>
          <w:rFonts w:cs="Times New Roman"/>
        </w:rPr>
      </w:pPr>
      <w:r w:rsidRPr="003B1218">
        <w:rPr>
          <w:rFonts w:cs="Times New Roman"/>
        </w:rPr>
        <w:lastRenderedPageBreak/>
        <w:t>[21]</w:t>
      </w:r>
      <w:r w:rsidRPr="003B1218">
        <w:rPr>
          <w:rFonts w:cs="Times New Roman"/>
        </w:rPr>
        <w:tab/>
        <w:t>„SASS Vs SCSS: What’s The Difference?”, InterviewBit. Elérés: 2024. április 18. [Online]. Elérhető: https://www.interviewbit.com/blog/sass-vs-scss/</w:t>
      </w:r>
    </w:p>
    <w:p w14:paraId="25FB3F60" w14:textId="77777777" w:rsidR="003B1218" w:rsidRPr="003B1218" w:rsidRDefault="003B1218" w:rsidP="003B1218">
      <w:pPr>
        <w:pStyle w:val="Irodalomjegyzk"/>
        <w:rPr>
          <w:rFonts w:cs="Times New Roman"/>
        </w:rPr>
      </w:pPr>
      <w:r w:rsidRPr="003B1218">
        <w:rPr>
          <w:rFonts w:cs="Times New Roman"/>
        </w:rPr>
        <w:t>[22]</w:t>
      </w:r>
      <w:r w:rsidRPr="003B1218">
        <w:rPr>
          <w:rFonts w:cs="Times New Roman"/>
        </w:rPr>
        <w:tab/>
        <w:t>„File:Sass Logo Color.svg - Wikipedia”. Elérés: 2024. május 6. [Online]. Elérhető: https://commons.wikimedia.org/wiki/File:Sass_Logo_Color.svg</w:t>
      </w:r>
    </w:p>
    <w:p w14:paraId="32BB03B1" w14:textId="77777777" w:rsidR="003B1218" w:rsidRPr="003B1218" w:rsidRDefault="003B1218" w:rsidP="003B1218">
      <w:pPr>
        <w:pStyle w:val="Irodalomjegyzk"/>
        <w:rPr>
          <w:rFonts w:cs="Times New Roman"/>
        </w:rPr>
      </w:pPr>
      <w:r w:rsidRPr="003B1218">
        <w:rPr>
          <w:rFonts w:cs="Times New Roman"/>
        </w:rPr>
        <w:t>[23]</w:t>
      </w:r>
      <w:r w:rsidRPr="003B1218">
        <w:rPr>
          <w:rFonts w:cs="Times New Roman"/>
        </w:rPr>
        <w:tab/>
        <w:t>„Sass: Sass Basics”. Elérés: 2024. április 18. [Online]. Elérhető: https://sass-lang.com/guide/</w:t>
      </w:r>
    </w:p>
    <w:p w14:paraId="4B897185" w14:textId="77777777" w:rsidR="003B1218" w:rsidRPr="003B1218" w:rsidRDefault="003B1218" w:rsidP="003B1218">
      <w:pPr>
        <w:pStyle w:val="Irodalomjegyzk"/>
        <w:rPr>
          <w:rFonts w:cs="Times New Roman"/>
        </w:rPr>
      </w:pPr>
      <w:r w:rsidRPr="003B1218">
        <w:rPr>
          <w:rFonts w:cs="Times New Roman"/>
        </w:rPr>
        <w:t>[24]</w:t>
      </w:r>
      <w:r w:rsidRPr="003B1218">
        <w:rPr>
          <w:rFonts w:cs="Times New Roman"/>
        </w:rPr>
        <w:tab/>
        <w:t>„Sass: Variables”. Elérés: 2024. május 6. [Online]. Elérhető: https://sass-lang.com/documentation/variables/</w:t>
      </w:r>
    </w:p>
    <w:p w14:paraId="72D4DB72" w14:textId="77777777" w:rsidR="003B1218" w:rsidRPr="003B1218" w:rsidRDefault="003B1218" w:rsidP="003B1218">
      <w:pPr>
        <w:pStyle w:val="Irodalomjegyzk"/>
        <w:rPr>
          <w:rFonts w:cs="Times New Roman"/>
        </w:rPr>
      </w:pPr>
      <w:r w:rsidRPr="003B1218">
        <w:rPr>
          <w:rFonts w:cs="Times New Roman"/>
        </w:rPr>
        <w:t>[25]</w:t>
      </w:r>
      <w:r w:rsidRPr="003B1218">
        <w:rPr>
          <w:rFonts w:cs="Times New Roman"/>
        </w:rPr>
        <w:tab/>
        <w:t>M. Peng, „Multithreading Javascript”, Hackmamba. Elérés: 2024. április 24. [Online]. Elérhető: https://medium.com/techtrument/multithreading-javascript-46156179cf9a</w:t>
      </w:r>
    </w:p>
    <w:p w14:paraId="6AF3A656" w14:textId="77777777" w:rsidR="003B1218" w:rsidRPr="003B1218" w:rsidRDefault="003B1218" w:rsidP="003B1218">
      <w:pPr>
        <w:pStyle w:val="Irodalomjegyzk"/>
        <w:rPr>
          <w:rFonts w:cs="Times New Roman"/>
        </w:rPr>
      </w:pPr>
      <w:r w:rsidRPr="003B1218">
        <w:rPr>
          <w:rFonts w:cs="Times New Roman"/>
        </w:rPr>
        <w:t>[26]</w:t>
      </w:r>
      <w:r w:rsidRPr="003B1218">
        <w:rPr>
          <w:rFonts w:cs="Times New Roman"/>
        </w:rPr>
        <w:tab/>
        <w:t xml:space="preserve">R. via C. Williams, </w:t>
      </w:r>
      <w:r w:rsidRPr="003B1218">
        <w:rPr>
          <w:rFonts w:cs="Times New Roman"/>
          <w:i/>
          <w:iCs/>
        </w:rPr>
        <w:t>English:  Unofficial JavaScript logo by Chris Williams, from GitHub logo.js, under very permissive licensing (WTFPL).</w:t>
      </w:r>
      <w:r w:rsidRPr="003B1218">
        <w:rPr>
          <w:rFonts w:cs="Times New Roman"/>
        </w:rPr>
        <w:t xml:space="preserve"> 2011. Elérés: 2024. április 24. [Online]. Elérhető: https://commons.wikimedia.org/wiki/File:JavaScript-logo.png</w:t>
      </w:r>
    </w:p>
    <w:p w14:paraId="2041303F" w14:textId="77777777" w:rsidR="003B1218" w:rsidRPr="003B1218" w:rsidRDefault="003B1218" w:rsidP="003B1218">
      <w:pPr>
        <w:pStyle w:val="Irodalomjegyzk"/>
        <w:rPr>
          <w:rFonts w:cs="Times New Roman"/>
        </w:rPr>
      </w:pPr>
      <w:r w:rsidRPr="003B1218">
        <w:rPr>
          <w:rFonts w:cs="Times New Roman"/>
        </w:rPr>
        <w:t>[27]</w:t>
      </w:r>
      <w:r w:rsidRPr="003B1218">
        <w:rPr>
          <w:rFonts w:cs="Times New Roman"/>
        </w:rPr>
        <w:tab/>
        <w:t>„First-class Function - MDN Web Docs Glossary: Definitions of Web-related terms | MDN”. Elérés: 2024. április 24. [Online]. Elérhető: https://developer.mozilla.org/en-US/docs/Glossary/First-class_Function</w:t>
      </w:r>
    </w:p>
    <w:p w14:paraId="7FE4B63A" w14:textId="77777777" w:rsidR="003B1218" w:rsidRPr="003B1218" w:rsidRDefault="003B1218" w:rsidP="003B1218">
      <w:pPr>
        <w:pStyle w:val="Irodalomjegyzk"/>
        <w:rPr>
          <w:rFonts w:cs="Times New Roman"/>
        </w:rPr>
      </w:pPr>
      <w:r w:rsidRPr="003B1218">
        <w:rPr>
          <w:rFonts w:cs="Times New Roman"/>
        </w:rPr>
        <w:t>[28]</w:t>
      </w:r>
      <w:r w:rsidRPr="003B1218">
        <w:rPr>
          <w:rFonts w:cs="Times New Roman"/>
        </w:rPr>
        <w:tab/>
        <w:t>„Prototype-based programming - MDN Web Docs Glossary: Definitions of Web-related terms | MDN”. Elérés: 2024. április 24. [Online]. Elérhető: https://developer.mozilla.org/en-US/docs/Glossary/Prototype-based_programming</w:t>
      </w:r>
    </w:p>
    <w:p w14:paraId="042FCB01" w14:textId="77777777" w:rsidR="003B1218" w:rsidRPr="003B1218" w:rsidRDefault="003B1218" w:rsidP="003B1218">
      <w:pPr>
        <w:pStyle w:val="Irodalomjegyzk"/>
        <w:rPr>
          <w:rFonts w:cs="Times New Roman"/>
        </w:rPr>
      </w:pPr>
      <w:r w:rsidRPr="003B1218">
        <w:rPr>
          <w:rFonts w:cs="Times New Roman"/>
        </w:rPr>
        <w:t>[29]</w:t>
      </w:r>
      <w:r w:rsidRPr="003B1218">
        <w:rPr>
          <w:rFonts w:cs="Times New Roman"/>
        </w:rPr>
        <w:tab/>
        <w:t>„JavaScript Programming Paradigms”. Elérés: 2024. május 6. [Online]. Elérhető: https://byby.dev/js-paradigms</w:t>
      </w:r>
    </w:p>
    <w:p w14:paraId="388BA9A0" w14:textId="77777777" w:rsidR="003B1218" w:rsidRPr="003B1218" w:rsidRDefault="003B1218" w:rsidP="003B1218">
      <w:pPr>
        <w:pStyle w:val="Irodalomjegyzk"/>
        <w:rPr>
          <w:rFonts w:cs="Times New Roman"/>
        </w:rPr>
      </w:pPr>
      <w:r w:rsidRPr="003B1218">
        <w:rPr>
          <w:rFonts w:cs="Times New Roman"/>
        </w:rPr>
        <w:t>[30]</w:t>
      </w:r>
      <w:r w:rsidRPr="003B1218">
        <w:rPr>
          <w:rFonts w:cs="Times New Roman"/>
        </w:rPr>
        <w:tab/>
        <w:t>„JavaScript | MDN”. Elérés: 2024. április 24. [Online]. Elérhető: https://developer.mozilla.org/en-US/docs/Web/JavaScript</w:t>
      </w:r>
    </w:p>
    <w:p w14:paraId="60F724CE" w14:textId="77777777" w:rsidR="003B1218" w:rsidRPr="003B1218" w:rsidRDefault="003B1218" w:rsidP="003B1218">
      <w:pPr>
        <w:pStyle w:val="Irodalomjegyzk"/>
        <w:rPr>
          <w:rFonts w:cs="Times New Roman"/>
        </w:rPr>
      </w:pPr>
      <w:r w:rsidRPr="003B1218">
        <w:rPr>
          <w:rFonts w:cs="Times New Roman"/>
        </w:rPr>
        <w:t>[31]</w:t>
      </w:r>
      <w:r w:rsidRPr="003B1218">
        <w:rPr>
          <w:rFonts w:cs="Times New Roman"/>
        </w:rPr>
        <w:tab/>
        <w:t xml:space="preserve">„TypeScript”, </w:t>
      </w:r>
      <w:r w:rsidRPr="003B1218">
        <w:rPr>
          <w:rFonts w:cs="Times New Roman"/>
          <w:i/>
          <w:iCs/>
        </w:rPr>
        <w:t>Wikipedie</w:t>
      </w:r>
      <w:r w:rsidRPr="003B1218">
        <w:rPr>
          <w:rFonts w:cs="Times New Roman"/>
        </w:rPr>
        <w:t>. 2023. október 30. Elérés: 2024. április 24. [Online]. Elérhető: https://cs.wikipedia.org/w/index.php?title=TypeScript&amp;oldid=23328659</w:t>
      </w:r>
    </w:p>
    <w:p w14:paraId="044BF032" w14:textId="77777777" w:rsidR="003B1218" w:rsidRPr="003B1218" w:rsidRDefault="003B1218" w:rsidP="003B1218">
      <w:pPr>
        <w:pStyle w:val="Irodalomjegyzk"/>
        <w:rPr>
          <w:rFonts w:cs="Times New Roman"/>
        </w:rPr>
      </w:pPr>
      <w:r w:rsidRPr="003B1218">
        <w:rPr>
          <w:rFonts w:cs="Times New Roman"/>
        </w:rPr>
        <w:t>[32]</w:t>
      </w:r>
      <w:r w:rsidRPr="003B1218">
        <w:rPr>
          <w:rFonts w:cs="Times New Roman"/>
        </w:rPr>
        <w:tab/>
        <w:t>„Documentation - The Basics”. Elérés: 2024. május 6. [Online]. Elérhető: https://www.typescriptlang.org/docs/handbook/2/basic-types.html</w:t>
      </w:r>
    </w:p>
    <w:p w14:paraId="704A5D37" w14:textId="77777777" w:rsidR="003B1218" w:rsidRPr="003B1218" w:rsidRDefault="003B1218" w:rsidP="003B1218">
      <w:pPr>
        <w:pStyle w:val="Irodalomjegyzk"/>
        <w:rPr>
          <w:rFonts w:cs="Times New Roman"/>
        </w:rPr>
      </w:pPr>
      <w:r w:rsidRPr="003B1218">
        <w:rPr>
          <w:rFonts w:cs="Times New Roman"/>
        </w:rPr>
        <w:t>[33]</w:t>
      </w:r>
      <w:r w:rsidRPr="003B1218">
        <w:rPr>
          <w:rFonts w:cs="Times New Roman"/>
        </w:rPr>
        <w:tab/>
        <w:t>W. A. Solutions, „The Complete Guide to Angular — Past, Present &amp; Future”, Medium. Elérés: 2024. szeptember 30. [Online]. Elérhető: https://medium.com/@whitenappsolutions/the-complete-guide-to-angular-past-present-future-af6ec4c99a55</w:t>
      </w:r>
    </w:p>
    <w:p w14:paraId="6FE709E1" w14:textId="77777777" w:rsidR="003B1218" w:rsidRPr="003B1218" w:rsidRDefault="003B1218" w:rsidP="003B1218">
      <w:pPr>
        <w:pStyle w:val="Irodalomjegyzk"/>
        <w:rPr>
          <w:rFonts w:cs="Times New Roman"/>
        </w:rPr>
      </w:pPr>
      <w:r w:rsidRPr="003B1218">
        <w:rPr>
          <w:rFonts w:cs="Times New Roman"/>
        </w:rPr>
        <w:t>[34]</w:t>
      </w:r>
      <w:r w:rsidRPr="003B1218">
        <w:rPr>
          <w:rFonts w:cs="Times New Roman"/>
        </w:rPr>
        <w:tab/>
        <w:t>„Angular”. Elérés: 2024. szeptember 30. [Online]. Elérhető: https://angular.dev/</w:t>
      </w:r>
    </w:p>
    <w:p w14:paraId="0D72E32B" w14:textId="77777777" w:rsidR="003B1218" w:rsidRPr="003B1218" w:rsidRDefault="003B1218" w:rsidP="003B1218">
      <w:pPr>
        <w:pStyle w:val="Irodalomjegyzk"/>
        <w:rPr>
          <w:rFonts w:cs="Times New Roman"/>
        </w:rPr>
      </w:pPr>
      <w:r w:rsidRPr="003B1218">
        <w:rPr>
          <w:rFonts w:cs="Times New Roman"/>
        </w:rPr>
        <w:t>[35]</w:t>
      </w:r>
      <w:r w:rsidRPr="003B1218">
        <w:rPr>
          <w:rFonts w:cs="Times New Roman"/>
        </w:rPr>
        <w:tab/>
        <w:t xml:space="preserve">„npm”, </w:t>
      </w:r>
      <w:r w:rsidRPr="003B1218">
        <w:rPr>
          <w:rFonts w:cs="Times New Roman"/>
          <w:i/>
          <w:iCs/>
        </w:rPr>
        <w:t>Wikipedia</w:t>
      </w:r>
      <w:r w:rsidRPr="003B1218">
        <w:rPr>
          <w:rFonts w:cs="Times New Roman"/>
        </w:rPr>
        <w:t>. 2024. szeptember 12. Elérés: 2024. szeptember 30. [Online]. Elérhető: https://en.wikipedia.org/w/index.php?title=Npm&amp;oldid=1245308296</w:t>
      </w:r>
    </w:p>
    <w:p w14:paraId="0B81A7CA" w14:textId="77777777" w:rsidR="003B1218" w:rsidRPr="003B1218" w:rsidRDefault="003B1218" w:rsidP="003B1218">
      <w:pPr>
        <w:pStyle w:val="Irodalomjegyzk"/>
        <w:rPr>
          <w:rFonts w:cs="Times New Roman"/>
        </w:rPr>
      </w:pPr>
      <w:r w:rsidRPr="003B1218">
        <w:rPr>
          <w:rFonts w:cs="Times New Roman"/>
        </w:rPr>
        <w:t>[36]</w:t>
      </w:r>
      <w:r w:rsidRPr="003B1218">
        <w:rPr>
          <w:rFonts w:cs="Times New Roman"/>
        </w:rPr>
        <w:tab/>
        <w:t>„About npm | npm Docs”. Elérés: 2024. szeptember 30. [Online]. Elérhető: https://docs.npmjs.com/about-npm</w:t>
      </w:r>
    </w:p>
    <w:p w14:paraId="080EA895" w14:textId="77777777" w:rsidR="003B1218" w:rsidRPr="003B1218" w:rsidRDefault="003B1218" w:rsidP="003B1218">
      <w:pPr>
        <w:pStyle w:val="Irodalomjegyzk"/>
        <w:rPr>
          <w:rFonts w:cs="Times New Roman"/>
        </w:rPr>
      </w:pPr>
      <w:r w:rsidRPr="003B1218">
        <w:rPr>
          <w:rFonts w:cs="Times New Roman"/>
        </w:rPr>
        <w:t>[37]</w:t>
      </w:r>
      <w:r w:rsidRPr="003B1218">
        <w:rPr>
          <w:rFonts w:cs="Times New Roman"/>
        </w:rPr>
        <w:tab/>
        <w:t>A. Janes, „Why WebStorm is the most productive IDE for JavaScript development”, Medium. Elérés: 2024. szeptember 30. [Online]. Elérhető: https://aaron-janes.medium.com/why-webstorm-is-the-most-productive-ide-for-javascript-development-3223918b197a</w:t>
      </w:r>
    </w:p>
    <w:p w14:paraId="35661872" w14:textId="77777777" w:rsidR="003B1218" w:rsidRPr="003B1218" w:rsidRDefault="003B1218" w:rsidP="003B1218">
      <w:pPr>
        <w:pStyle w:val="Irodalomjegyzk"/>
        <w:rPr>
          <w:rFonts w:cs="Times New Roman"/>
        </w:rPr>
      </w:pPr>
      <w:r w:rsidRPr="003B1218">
        <w:rPr>
          <w:rFonts w:cs="Times New Roman"/>
        </w:rPr>
        <w:t>[38]</w:t>
      </w:r>
      <w:r w:rsidRPr="003B1218">
        <w:rPr>
          <w:rFonts w:cs="Times New Roman"/>
        </w:rPr>
        <w:tab/>
        <w:t>„WebStorm: The JavaScript and TypeScript IDE, by JetBrains”, JetBrains. Elérés: 2024. szeptember 30. [Online]. Elérhető: https://www.jetbrains.com/webstorm/</w:t>
      </w:r>
    </w:p>
    <w:p w14:paraId="28C4AFB9" w14:textId="77777777" w:rsidR="003B1218" w:rsidRPr="003B1218" w:rsidRDefault="003B1218" w:rsidP="003B1218">
      <w:pPr>
        <w:pStyle w:val="Irodalomjegyzk"/>
        <w:rPr>
          <w:rFonts w:cs="Times New Roman"/>
        </w:rPr>
      </w:pPr>
      <w:r w:rsidRPr="003B1218">
        <w:rPr>
          <w:rFonts w:cs="Times New Roman"/>
        </w:rPr>
        <w:t>[39]</w:t>
      </w:r>
      <w:r w:rsidRPr="003B1218">
        <w:rPr>
          <w:rFonts w:cs="Times New Roman"/>
        </w:rPr>
        <w:tab/>
      </w:r>
      <w:r w:rsidRPr="003B1218">
        <w:rPr>
          <w:rFonts w:cs="Times New Roman"/>
          <w:i/>
          <w:iCs/>
        </w:rPr>
        <w:t>microsoft/vscode</w:t>
      </w:r>
      <w:r w:rsidRPr="003B1218">
        <w:rPr>
          <w:rFonts w:cs="Times New Roman"/>
        </w:rPr>
        <w:t>. (2024. szeptember 30.). TypeScript. Microsoft. Elérés: 2024. szeptember 30. [Online]. Elérhető: https://github.com/microsoft/vscode</w:t>
      </w:r>
    </w:p>
    <w:p w14:paraId="1C960BAC" w14:textId="77777777" w:rsidR="003B1218" w:rsidRPr="003B1218" w:rsidRDefault="003B1218" w:rsidP="003B1218">
      <w:pPr>
        <w:pStyle w:val="Irodalomjegyzk"/>
        <w:rPr>
          <w:rFonts w:cs="Times New Roman"/>
        </w:rPr>
      </w:pPr>
      <w:r w:rsidRPr="003B1218">
        <w:rPr>
          <w:rFonts w:cs="Times New Roman"/>
        </w:rPr>
        <w:t>[40]</w:t>
      </w:r>
      <w:r w:rsidRPr="003B1218">
        <w:rPr>
          <w:rFonts w:cs="Times New Roman"/>
        </w:rPr>
        <w:tab/>
        <w:t>„How to Fix Issues With CSS Position Sticky Not Working”, DEV Community. Elérés: 2024. november 12. [Online]. Elérhető: https://dev.to/robmarshall/how-to-fix-issues-with-css-position-sticky-not-working-4a18</w:t>
      </w:r>
    </w:p>
    <w:p w14:paraId="7AD0B4CB" w14:textId="15CB1277" w:rsidR="001F5A9A" w:rsidRPr="000713E8" w:rsidRDefault="00DF6B64" w:rsidP="000713E8">
      <w:r>
        <w:lastRenderedPageBreak/>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175" w:name="_Toc182311786"/>
      <w:r>
        <w:lastRenderedPageBreak/>
        <w:t>Ábrajegyzék</w:t>
      </w:r>
      <w:bookmarkEnd w:id="175"/>
    </w:p>
    <w:p w14:paraId="4D1DBEDB" w14:textId="492F5E31" w:rsidR="006A10BB"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2311722" w:history="1">
        <w:r w:rsidR="006A10BB" w:rsidRPr="008C4E08">
          <w:rPr>
            <w:rStyle w:val="Hiperhivatkozs"/>
            <w:noProof/>
          </w:rPr>
          <w:t xml:space="preserve">1. ábra: A Google Calendar felülete </w:t>
        </w:r>
        <w:r w:rsidR="006A10BB" w:rsidRPr="008C4E08">
          <w:rPr>
            <w:rStyle w:val="Hiperhivatkozs"/>
            <w:rFonts w:cs="Times New Roman"/>
            <w:noProof/>
          </w:rPr>
          <w:t>[1]</w:t>
        </w:r>
        <w:r w:rsidR="006A10BB">
          <w:rPr>
            <w:noProof/>
            <w:webHidden/>
          </w:rPr>
          <w:tab/>
        </w:r>
        <w:r w:rsidR="006A10BB">
          <w:rPr>
            <w:noProof/>
            <w:webHidden/>
          </w:rPr>
          <w:fldChar w:fldCharType="begin"/>
        </w:r>
        <w:r w:rsidR="006A10BB">
          <w:rPr>
            <w:noProof/>
            <w:webHidden/>
          </w:rPr>
          <w:instrText xml:space="preserve"> PAGEREF _Toc182311722 \h </w:instrText>
        </w:r>
        <w:r w:rsidR="006A10BB">
          <w:rPr>
            <w:noProof/>
            <w:webHidden/>
          </w:rPr>
        </w:r>
        <w:r w:rsidR="006A10BB">
          <w:rPr>
            <w:noProof/>
            <w:webHidden/>
          </w:rPr>
          <w:fldChar w:fldCharType="separate"/>
        </w:r>
        <w:r w:rsidR="006A10BB">
          <w:rPr>
            <w:noProof/>
            <w:webHidden/>
          </w:rPr>
          <w:t>4</w:t>
        </w:r>
        <w:r w:rsidR="006A10BB">
          <w:rPr>
            <w:noProof/>
            <w:webHidden/>
          </w:rPr>
          <w:fldChar w:fldCharType="end"/>
        </w:r>
      </w:hyperlink>
    </w:p>
    <w:p w14:paraId="092FC7E1" w14:textId="31B0021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3" w:history="1">
        <w:r w:rsidRPr="008C4E08">
          <w:rPr>
            <w:rStyle w:val="Hiperhivatkozs"/>
            <w:noProof/>
          </w:rPr>
          <w:t xml:space="preserve">2. ábra: Mike Samuel, a Google Calendar atyja </w:t>
        </w:r>
        <w:r w:rsidRPr="008C4E08">
          <w:rPr>
            <w:rStyle w:val="Hiperhivatkozs"/>
            <w:rFonts w:cs="Times New Roman"/>
            <w:noProof/>
          </w:rPr>
          <w:t>[3]</w:t>
        </w:r>
        <w:r>
          <w:rPr>
            <w:noProof/>
            <w:webHidden/>
          </w:rPr>
          <w:tab/>
        </w:r>
        <w:r>
          <w:rPr>
            <w:noProof/>
            <w:webHidden/>
          </w:rPr>
          <w:fldChar w:fldCharType="begin"/>
        </w:r>
        <w:r>
          <w:rPr>
            <w:noProof/>
            <w:webHidden/>
          </w:rPr>
          <w:instrText xml:space="preserve"> PAGEREF _Toc182311723 \h </w:instrText>
        </w:r>
        <w:r>
          <w:rPr>
            <w:noProof/>
            <w:webHidden/>
          </w:rPr>
        </w:r>
        <w:r>
          <w:rPr>
            <w:noProof/>
            <w:webHidden/>
          </w:rPr>
          <w:fldChar w:fldCharType="separate"/>
        </w:r>
        <w:r>
          <w:rPr>
            <w:noProof/>
            <w:webHidden/>
          </w:rPr>
          <w:t>5</w:t>
        </w:r>
        <w:r>
          <w:rPr>
            <w:noProof/>
            <w:webHidden/>
          </w:rPr>
          <w:fldChar w:fldCharType="end"/>
        </w:r>
      </w:hyperlink>
    </w:p>
    <w:p w14:paraId="0913C0EF" w14:textId="265D0E5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4" w:history="1">
        <w:r w:rsidRPr="008C4E08">
          <w:rPr>
            <w:rStyle w:val="Hiperhivatkozs"/>
            <w:noProof/>
          </w:rPr>
          <w:t xml:space="preserve">3. ábra: Az Outlook Calendar felülete </w:t>
        </w:r>
        <w:r w:rsidRPr="008C4E08">
          <w:rPr>
            <w:rStyle w:val="Hiperhivatkozs"/>
            <w:rFonts w:cs="Times New Roman"/>
            <w:noProof/>
          </w:rPr>
          <w:t>[5]</w:t>
        </w:r>
        <w:r>
          <w:rPr>
            <w:noProof/>
            <w:webHidden/>
          </w:rPr>
          <w:tab/>
        </w:r>
        <w:r>
          <w:rPr>
            <w:noProof/>
            <w:webHidden/>
          </w:rPr>
          <w:fldChar w:fldCharType="begin"/>
        </w:r>
        <w:r>
          <w:rPr>
            <w:noProof/>
            <w:webHidden/>
          </w:rPr>
          <w:instrText xml:space="preserve"> PAGEREF _Toc182311724 \h </w:instrText>
        </w:r>
        <w:r>
          <w:rPr>
            <w:noProof/>
            <w:webHidden/>
          </w:rPr>
        </w:r>
        <w:r>
          <w:rPr>
            <w:noProof/>
            <w:webHidden/>
          </w:rPr>
          <w:fldChar w:fldCharType="separate"/>
        </w:r>
        <w:r>
          <w:rPr>
            <w:noProof/>
            <w:webHidden/>
          </w:rPr>
          <w:t>7</w:t>
        </w:r>
        <w:r>
          <w:rPr>
            <w:noProof/>
            <w:webHidden/>
          </w:rPr>
          <w:fldChar w:fldCharType="end"/>
        </w:r>
      </w:hyperlink>
    </w:p>
    <w:p w14:paraId="55DD3B28" w14:textId="6832C39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5" w:history="1">
        <w:r w:rsidRPr="008C4E08">
          <w:rPr>
            <w:rStyle w:val="Hiperhivatkozs"/>
            <w:noProof/>
          </w:rPr>
          <w:t xml:space="preserve">4. ábra: Az Apple calendar felülete </w:t>
        </w:r>
        <w:r w:rsidRPr="008C4E08">
          <w:rPr>
            <w:rStyle w:val="Hiperhivatkozs"/>
            <w:rFonts w:cs="Times New Roman"/>
            <w:noProof/>
          </w:rPr>
          <w:t>[10]</w:t>
        </w:r>
        <w:r>
          <w:rPr>
            <w:noProof/>
            <w:webHidden/>
          </w:rPr>
          <w:tab/>
        </w:r>
        <w:r>
          <w:rPr>
            <w:noProof/>
            <w:webHidden/>
          </w:rPr>
          <w:fldChar w:fldCharType="begin"/>
        </w:r>
        <w:r>
          <w:rPr>
            <w:noProof/>
            <w:webHidden/>
          </w:rPr>
          <w:instrText xml:space="preserve"> PAGEREF _Toc182311725 \h </w:instrText>
        </w:r>
        <w:r>
          <w:rPr>
            <w:noProof/>
            <w:webHidden/>
          </w:rPr>
        </w:r>
        <w:r>
          <w:rPr>
            <w:noProof/>
            <w:webHidden/>
          </w:rPr>
          <w:fldChar w:fldCharType="separate"/>
        </w:r>
        <w:r>
          <w:rPr>
            <w:noProof/>
            <w:webHidden/>
          </w:rPr>
          <w:t>9</w:t>
        </w:r>
        <w:r>
          <w:rPr>
            <w:noProof/>
            <w:webHidden/>
          </w:rPr>
          <w:fldChar w:fldCharType="end"/>
        </w:r>
      </w:hyperlink>
    </w:p>
    <w:p w14:paraId="23335F6D" w14:textId="00BC1103"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6" w:history="1">
        <w:r w:rsidRPr="008C4E08">
          <w:rPr>
            <w:rStyle w:val="Hiperhivatkozs"/>
            <w:noProof/>
          </w:rPr>
          <w:t xml:space="preserve">5. ábra: A Yahoo Calendar felülete </w:t>
        </w:r>
        <w:r w:rsidRPr="008C4E08">
          <w:rPr>
            <w:rStyle w:val="Hiperhivatkozs"/>
            <w:rFonts w:cs="Times New Roman"/>
            <w:noProof/>
          </w:rPr>
          <w:t>[11]</w:t>
        </w:r>
        <w:r>
          <w:rPr>
            <w:noProof/>
            <w:webHidden/>
          </w:rPr>
          <w:tab/>
        </w:r>
        <w:r>
          <w:rPr>
            <w:noProof/>
            <w:webHidden/>
          </w:rPr>
          <w:fldChar w:fldCharType="begin"/>
        </w:r>
        <w:r>
          <w:rPr>
            <w:noProof/>
            <w:webHidden/>
          </w:rPr>
          <w:instrText xml:space="preserve"> PAGEREF _Toc182311726 \h </w:instrText>
        </w:r>
        <w:r>
          <w:rPr>
            <w:noProof/>
            <w:webHidden/>
          </w:rPr>
        </w:r>
        <w:r>
          <w:rPr>
            <w:noProof/>
            <w:webHidden/>
          </w:rPr>
          <w:fldChar w:fldCharType="separate"/>
        </w:r>
        <w:r>
          <w:rPr>
            <w:noProof/>
            <w:webHidden/>
          </w:rPr>
          <w:t>10</w:t>
        </w:r>
        <w:r>
          <w:rPr>
            <w:noProof/>
            <w:webHidden/>
          </w:rPr>
          <w:fldChar w:fldCharType="end"/>
        </w:r>
      </w:hyperlink>
    </w:p>
    <w:p w14:paraId="04E08FAD" w14:textId="57E35F4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7" w:history="1">
        <w:r w:rsidRPr="008C4E08">
          <w:rPr>
            <w:rStyle w:val="Hiperhivatkozs"/>
            <w:noProof/>
          </w:rPr>
          <w:t xml:space="preserve">6. ábra: A Calendly felülete </w:t>
        </w:r>
        <w:r w:rsidRPr="008C4E08">
          <w:rPr>
            <w:rStyle w:val="Hiperhivatkozs"/>
            <w:rFonts w:cs="Times New Roman"/>
            <w:noProof/>
          </w:rPr>
          <w:t>[12]</w:t>
        </w:r>
        <w:r>
          <w:rPr>
            <w:noProof/>
            <w:webHidden/>
          </w:rPr>
          <w:tab/>
        </w:r>
        <w:r>
          <w:rPr>
            <w:noProof/>
            <w:webHidden/>
          </w:rPr>
          <w:fldChar w:fldCharType="begin"/>
        </w:r>
        <w:r>
          <w:rPr>
            <w:noProof/>
            <w:webHidden/>
          </w:rPr>
          <w:instrText xml:space="preserve"> PAGEREF _Toc182311727 \h </w:instrText>
        </w:r>
        <w:r>
          <w:rPr>
            <w:noProof/>
            <w:webHidden/>
          </w:rPr>
        </w:r>
        <w:r>
          <w:rPr>
            <w:noProof/>
            <w:webHidden/>
          </w:rPr>
          <w:fldChar w:fldCharType="separate"/>
        </w:r>
        <w:r>
          <w:rPr>
            <w:noProof/>
            <w:webHidden/>
          </w:rPr>
          <w:t>10</w:t>
        </w:r>
        <w:r>
          <w:rPr>
            <w:noProof/>
            <w:webHidden/>
          </w:rPr>
          <w:fldChar w:fldCharType="end"/>
        </w:r>
      </w:hyperlink>
    </w:p>
    <w:p w14:paraId="35F4805E" w14:textId="52822A3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8" w:history="1">
        <w:r w:rsidRPr="008C4E08">
          <w:rPr>
            <w:rStyle w:val="Hiperhivatkozs"/>
            <w:noProof/>
          </w:rPr>
          <w:t xml:space="preserve">7. ábra: A Zoho Calendar felülete </w:t>
        </w:r>
        <w:r w:rsidRPr="008C4E08">
          <w:rPr>
            <w:rStyle w:val="Hiperhivatkozs"/>
            <w:rFonts w:cs="Times New Roman"/>
            <w:noProof/>
          </w:rPr>
          <w:t>[13]</w:t>
        </w:r>
        <w:r>
          <w:rPr>
            <w:noProof/>
            <w:webHidden/>
          </w:rPr>
          <w:tab/>
        </w:r>
        <w:r>
          <w:rPr>
            <w:noProof/>
            <w:webHidden/>
          </w:rPr>
          <w:fldChar w:fldCharType="begin"/>
        </w:r>
        <w:r>
          <w:rPr>
            <w:noProof/>
            <w:webHidden/>
          </w:rPr>
          <w:instrText xml:space="preserve"> PAGEREF _Toc182311728 \h </w:instrText>
        </w:r>
        <w:r>
          <w:rPr>
            <w:noProof/>
            <w:webHidden/>
          </w:rPr>
        </w:r>
        <w:r>
          <w:rPr>
            <w:noProof/>
            <w:webHidden/>
          </w:rPr>
          <w:fldChar w:fldCharType="separate"/>
        </w:r>
        <w:r>
          <w:rPr>
            <w:noProof/>
            <w:webHidden/>
          </w:rPr>
          <w:t>11</w:t>
        </w:r>
        <w:r>
          <w:rPr>
            <w:noProof/>
            <w:webHidden/>
          </w:rPr>
          <w:fldChar w:fldCharType="end"/>
        </w:r>
      </w:hyperlink>
    </w:p>
    <w:p w14:paraId="7FED698A" w14:textId="2A666C4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9" w:history="1">
        <w:r w:rsidRPr="008C4E08">
          <w:rPr>
            <w:rStyle w:val="Hiperhivatkozs"/>
            <w:noProof/>
          </w:rPr>
          <w:t xml:space="preserve">8. ábra: HTML5 logó </w:t>
        </w:r>
        <w:r w:rsidRPr="008C4E08">
          <w:rPr>
            <w:rStyle w:val="Hiperhivatkozs"/>
            <w:rFonts w:cs="Times New Roman"/>
            <w:noProof/>
          </w:rPr>
          <w:t>[14]</w:t>
        </w:r>
        <w:r>
          <w:rPr>
            <w:noProof/>
            <w:webHidden/>
          </w:rPr>
          <w:tab/>
        </w:r>
        <w:r>
          <w:rPr>
            <w:noProof/>
            <w:webHidden/>
          </w:rPr>
          <w:fldChar w:fldCharType="begin"/>
        </w:r>
        <w:r>
          <w:rPr>
            <w:noProof/>
            <w:webHidden/>
          </w:rPr>
          <w:instrText xml:space="preserve"> PAGEREF _Toc182311729 \h </w:instrText>
        </w:r>
        <w:r>
          <w:rPr>
            <w:noProof/>
            <w:webHidden/>
          </w:rPr>
        </w:r>
        <w:r>
          <w:rPr>
            <w:noProof/>
            <w:webHidden/>
          </w:rPr>
          <w:fldChar w:fldCharType="separate"/>
        </w:r>
        <w:r>
          <w:rPr>
            <w:noProof/>
            <w:webHidden/>
          </w:rPr>
          <w:t>14</w:t>
        </w:r>
        <w:r>
          <w:rPr>
            <w:noProof/>
            <w:webHidden/>
          </w:rPr>
          <w:fldChar w:fldCharType="end"/>
        </w:r>
      </w:hyperlink>
    </w:p>
    <w:p w14:paraId="51F6D9B4" w14:textId="30E4CF39"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0" w:history="1">
        <w:r w:rsidRPr="008C4E08">
          <w:rPr>
            <w:rStyle w:val="Hiperhivatkozs"/>
            <w:noProof/>
          </w:rPr>
          <w:t>9. ábra: Példa HTML kódra (saját)</w:t>
        </w:r>
        <w:r>
          <w:rPr>
            <w:noProof/>
            <w:webHidden/>
          </w:rPr>
          <w:tab/>
        </w:r>
        <w:r>
          <w:rPr>
            <w:noProof/>
            <w:webHidden/>
          </w:rPr>
          <w:fldChar w:fldCharType="begin"/>
        </w:r>
        <w:r>
          <w:rPr>
            <w:noProof/>
            <w:webHidden/>
          </w:rPr>
          <w:instrText xml:space="preserve"> PAGEREF _Toc182311730 \h </w:instrText>
        </w:r>
        <w:r>
          <w:rPr>
            <w:noProof/>
            <w:webHidden/>
          </w:rPr>
        </w:r>
        <w:r>
          <w:rPr>
            <w:noProof/>
            <w:webHidden/>
          </w:rPr>
          <w:fldChar w:fldCharType="separate"/>
        </w:r>
        <w:r>
          <w:rPr>
            <w:noProof/>
            <w:webHidden/>
          </w:rPr>
          <w:t>15</w:t>
        </w:r>
        <w:r>
          <w:rPr>
            <w:noProof/>
            <w:webHidden/>
          </w:rPr>
          <w:fldChar w:fldCharType="end"/>
        </w:r>
      </w:hyperlink>
    </w:p>
    <w:p w14:paraId="060AB0ED" w14:textId="76F6590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1" w:history="1">
        <w:r w:rsidRPr="008C4E08">
          <w:rPr>
            <w:rStyle w:val="Hiperhivatkozs"/>
            <w:noProof/>
          </w:rPr>
          <w:t>10. ábra: CSS3 logó [17]</w:t>
        </w:r>
        <w:r>
          <w:rPr>
            <w:noProof/>
            <w:webHidden/>
          </w:rPr>
          <w:tab/>
        </w:r>
        <w:r>
          <w:rPr>
            <w:noProof/>
            <w:webHidden/>
          </w:rPr>
          <w:fldChar w:fldCharType="begin"/>
        </w:r>
        <w:r>
          <w:rPr>
            <w:noProof/>
            <w:webHidden/>
          </w:rPr>
          <w:instrText xml:space="preserve"> PAGEREF _Toc182311731 \h </w:instrText>
        </w:r>
        <w:r>
          <w:rPr>
            <w:noProof/>
            <w:webHidden/>
          </w:rPr>
        </w:r>
        <w:r>
          <w:rPr>
            <w:noProof/>
            <w:webHidden/>
          </w:rPr>
          <w:fldChar w:fldCharType="separate"/>
        </w:r>
        <w:r>
          <w:rPr>
            <w:noProof/>
            <w:webHidden/>
          </w:rPr>
          <w:t>16</w:t>
        </w:r>
        <w:r>
          <w:rPr>
            <w:noProof/>
            <w:webHidden/>
          </w:rPr>
          <w:fldChar w:fldCharType="end"/>
        </w:r>
      </w:hyperlink>
    </w:p>
    <w:p w14:paraId="6332221A" w14:textId="6E6D921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2" w:history="1">
        <w:r w:rsidRPr="008C4E08">
          <w:rPr>
            <w:rStyle w:val="Hiperhivatkozs"/>
            <w:noProof/>
          </w:rPr>
          <w:t>11. ábra: Példa CSS kódra (saját)</w:t>
        </w:r>
        <w:r>
          <w:rPr>
            <w:noProof/>
            <w:webHidden/>
          </w:rPr>
          <w:tab/>
        </w:r>
        <w:r>
          <w:rPr>
            <w:noProof/>
            <w:webHidden/>
          </w:rPr>
          <w:fldChar w:fldCharType="begin"/>
        </w:r>
        <w:r>
          <w:rPr>
            <w:noProof/>
            <w:webHidden/>
          </w:rPr>
          <w:instrText xml:space="preserve"> PAGEREF _Toc182311732 \h </w:instrText>
        </w:r>
        <w:r>
          <w:rPr>
            <w:noProof/>
            <w:webHidden/>
          </w:rPr>
        </w:r>
        <w:r>
          <w:rPr>
            <w:noProof/>
            <w:webHidden/>
          </w:rPr>
          <w:fldChar w:fldCharType="separate"/>
        </w:r>
        <w:r>
          <w:rPr>
            <w:noProof/>
            <w:webHidden/>
          </w:rPr>
          <w:t>17</w:t>
        </w:r>
        <w:r>
          <w:rPr>
            <w:noProof/>
            <w:webHidden/>
          </w:rPr>
          <w:fldChar w:fldCharType="end"/>
        </w:r>
      </w:hyperlink>
    </w:p>
    <w:p w14:paraId="15532D85" w14:textId="56728F7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3" w:history="1">
        <w:r w:rsidRPr="008C4E08">
          <w:rPr>
            <w:rStyle w:val="Hiperhivatkozs"/>
            <w:noProof/>
          </w:rPr>
          <w:t>12. ábra: SASS logó [22]</w:t>
        </w:r>
        <w:r>
          <w:rPr>
            <w:noProof/>
            <w:webHidden/>
          </w:rPr>
          <w:tab/>
        </w:r>
        <w:r>
          <w:rPr>
            <w:noProof/>
            <w:webHidden/>
          </w:rPr>
          <w:fldChar w:fldCharType="begin"/>
        </w:r>
        <w:r>
          <w:rPr>
            <w:noProof/>
            <w:webHidden/>
          </w:rPr>
          <w:instrText xml:space="preserve"> PAGEREF _Toc182311733 \h </w:instrText>
        </w:r>
        <w:r>
          <w:rPr>
            <w:noProof/>
            <w:webHidden/>
          </w:rPr>
        </w:r>
        <w:r>
          <w:rPr>
            <w:noProof/>
            <w:webHidden/>
          </w:rPr>
          <w:fldChar w:fldCharType="separate"/>
        </w:r>
        <w:r>
          <w:rPr>
            <w:noProof/>
            <w:webHidden/>
          </w:rPr>
          <w:t>17</w:t>
        </w:r>
        <w:r>
          <w:rPr>
            <w:noProof/>
            <w:webHidden/>
          </w:rPr>
          <w:fldChar w:fldCharType="end"/>
        </w:r>
      </w:hyperlink>
    </w:p>
    <w:p w14:paraId="3305F446" w14:textId="306A7CA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4" w:history="1">
        <w:r w:rsidRPr="008C4E08">
          <w:rPr>
            <w:rStyle w:val="Hiperhivatkozs"/>
            <w:noProof/>
          </w:rPr>
          <w:t xml:space="preserve">13. ábra: SCSS szelektor öröklődés </w:t>
        </w:r>
        <w:r w:rsidRPr="008C4E08">
          <w:rPr>
            <w:rStyle w:val="Hiperhivatkozs"/>
            <w:rFonts w:cs="Times New Roman"/>
            <w:noProof/>
          </w:rPr>
          <w:t>[20]</w:t>
        </w:r>
        <w:r>
          <w:rPr>
            <w:noProof/>
            <w:webHidden/>
          </w:rPr>
          <w:tab/>
        </w:r>
        <w:r>
          <w:rPr>
            <w:noProof/>
            <w:webHidden/>
          </w:rPr>
          <w:fldChar w:fldCharType="begin"/>
        </w:r>
        <w:r>
          <w:rPr>
            <w:noProof/>
            <w:webHidden/>
          </w:rPr>
          <w:instrText xml:space="preserve"> PAGEREF _Toc182311734 \h </w:instrText>
        </w:r>
        <w:r>
          <w:rPr>
            <w:noProof/>
            <w:webHidden/>
          </w:rPr>
        </w:r>
        <w:r>
          <w:rPr>
            <w:noProof/>
            <w:webHidden/>
          </w:rPr>
          <w:fldChar w:fldCharType="separate"/>
        </w:r>
        <w:r>
          <w:rPr>
            <w:noProof/>
            <w:webHidden/>
          </w:rPr>
          <w:t>18</w:t>
        </w:r>
        <w:r>
          <w:rPr>
            <w:noProof/>
            <w:webHidden/>
          </w:rPr>
          <w:fldChar w:fldCharType="end"/>
        </w:r>
      </w:hyperlink>
    </w:p>
    <w:p w14:paraId="0678FAAC" w14:textId="1B8BAFD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5" w:history="1">
        <w:r w:rsidRPr="008C4E08">
          <w:rPr>
            <w:rStyle w:val="Hiperhivatkozs"/>
            <w:noProof/>
          </w:rPr>
          <w:t>14. ábra: A mixin és az include [21]</w:t>
        </w:r>
        <w:r>
          <w:rPr>
            <w:noProof/>
            <w:webHidden/>
          </w:rPr>
          <w:tab/>
        </w:r>
        <w:r>
          <w:rPr>
            <w:noProof/>
            <w:webHidden/>
          </w:rPr>
          <w:fldChar w:fldCharType="begin"/>
        </w:r>
        <w:r>
          <w:rPr>
            <w:noProof/>
            <w:webHidden/>
          </w:rPr>
          <w:instrText xml:space="preserve"> PAGEREF _Toc182311735 \h </w:instrText>
        </w:r>
        <w:r>
          <w:rPr>
            <w:noProof/>
            <w:webHidden/>
          </w:rPr>
        </w:r>
        <w:r>
          <w:rPr>
            <w:noProof/>
            <w:webHidden/>
          </w:rPr>
          <w:fldChar w:fldCharType="separate"/>
        </w:r>
        <w:r>
          <w:rPr>
            <w:noProof/>
            <w:webHidden/>
          </w:rPr>
          <w:t>18</w:t>
        </w:r>
        <w:r>
          <w:rPr>
            <w:noProof/>
            <w:webHidden/>
          </w:rPr>
          <w:fldChar w:fldCharType="end"/>
        </w:r>
      </w:hyperlink>
    </w:p>
    <w:p w14:paraId="6A3558C5" w14:textId="4DBD90C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6" w:history="1">
        <w:r w:rsidRPr="008C4E08">
          <w:rPr>
            <w:rStyle w:val="Hiperhivatkozs"/>
            <w:noProof/>
          </w:rPr>
          <w:t xml:space="preserve">15. ábra: Példa az SCSS és a CSS szintaxis közötti különbségre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_Toc182311736 \h </w:instrText>
        </w:r>
        <w:r>
          <w:rPr>
            <w:noProof/>
            <w:webHidden/>
          </w:rPr>
        </w:r>
        <w:r>
          <w:rPr>
            <w:noProof/>
            <w:webHidden/>
          </w:rPr>
          <w:fldChar w:fldCharType="separate"/>
        </w:r>
        <w:r>
          <w:rPr>
            <w:noProof/>
            <w:webHidden/>
          </w:rPr>
          <w:t>19</w:t>
        </w:r>
        <w:r>
          <w:rPr>
            <w:noProof/>
            <w:webHidden/>
          </w:rPr>
          <w:fldChar w:fldCharType="end"/>
        </w:r>
      </w:hyperlink>
    </w:p>
    <w:p w14:paraId="1B9B77ED" w14:textId="06BA0F6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7" w:history="1">
        <w:r w:rsidRPr="008C4E08">
          <w:rPr>
            <w:rStyle w:val="Hiperhivatkozs"/>
            <w:noProof/>
          </w:rPr>
          <w:t xml:space="preserve">16. ábra: A 12. ábrán látható példa alap SASS szintaxissal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_Toc182311737 \h </w:instrText>
        </w:r>
        <w:r>
          <w:rPr>
            <w:noProof/>
            <w:webHidden/>
          </w:rPr>
        </w:r>
        <w:r>
          <w:rPr>
            <w:noProof/>
            <w:webHidden/>
          </w:rPr>
          <w:fldChar w:fldCharType="separate"/>
        </w:r>
        <w:r>
          <w:rPr>
            <w:noProof/>
            <w:webHidden/>
          </w:rPr>
          <w:t>19</w:t>
        </w:r>
        <w:r>
          <w:rPr>
            <w:noProof/>
            <w:webHidden/>
          </w:rPr>
          <w:fldChar w:fldCharType="end"/>
        </w:r>
      </w:hyperlink>
    </w:p>
    <w:p w14:paraId="36548A54" w14:textId="37DFFA9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8" w:history="1">
        <w:r w:rsidRPr="008C4E08">
          <w:rPr>
            <w:rStyle w:val="Hiperhivatkozs"/>
            <w:noProof/>
          </w:rPr>
          <w:t>17. ábra: JavaScript logó [26]</w:t>
        </w:r>
        <w:r>
          <w:rPr>
            <w:noProof/>
            <w:webHidden/>
          </w:rPr>
          <w:tab/>
        </w:r>
        <w:r>
          <w:rPr>
            <w:noProof/>
            <w:webHidden/>
          </w:rPr>
          <w:fldChar w:fldCharType="begin"/>
        </w:r>
        <w:r>
          <w:rPr>
            <w:noProof/>
            <w:webHidden/>
          </w:rPr>
          <w:instrText xml:space="preserve"> PAGEREF _Toc182311738 \h </w:instrText>
        </w:r>
        <w:r>
          <w:rPr>
            <w:noProof/>
            <w:webHidden/>
          </w:rPr>
        </w:r>
        <w:r>
          <w:rPr>
            <w:noProof/>
            <w:webHidden/>
          </w:rPr>
          <w:fldChar w:fldCharType="separate"/>
        </w:r>
        <w:r>
          <w:rPr>
            <w:noProof/>
            <w:webHidden/>
          </w:rPr>
          <w:t>20</w:t>
        </w:r>
        <w:r>
          <w:rPr>
            <w:noProof/>
            <w:webHidden/>
          </w:rPr>
          <w:fldChar w:fldCharType="end"/>
        </w:r>
      </w:hyperlink>
    </w:p>
    <w:p w14:paraId="644B7A13" w14:textId="24CA3E1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9" w:history="1">
        <w:r w:rsidRPr="008C4E08">
          <w:rPr>
            <w:rStyle w:val="Hiperhivatkozs"/>
            <w:noProof/>
          </w:rPr>
          <w:t xml:space="preserve">18. ábra: TypeScript logó </w:t>
        </w:r>
        <w:r w:rsidRPr="008C4E08">
          <w:rPr>
            <w:rStyle w:val="Hiperhivatkozs"/>
            <w:rFonts w:cs="Times New Roman"/>
            <w:noProof/>
          </w:rPr>
          <w:t>[31]</w:t>
        </w:r>
        <w:r>
          <w:rPr>
            <w:noProof/>
            <w:webHidden/>
          </w:rPr>
          <w:tab/>
        </w:r>
        <w:r>
          <w:rPr>
            <w:noProof/>
            <w:webHidden/>
          </w:rPr>
          <w:fldChar w:fldCharType="begin"/>
        </w:r>
        <w:r>
          <w:rPr>
            <w:noProof/>
            <w:webHidden/>
          </w:rPr>
          <w:instrText xml:space="preserve"> PAGEREF _Toc182311739 \h </w:instrText>
        </w:r>
        <w:r>
          <w:rPr>
            <w:noProof/>
            <w:webHidden/>
          </w:rPr>
        </w:r>
        <w:r>
          <w:rPr>
            <w:noProof/>
            <w:webHidden/>
          </w:rPr>
          <w:fldChar w:fldCharType="separate"/>
        </w:r>
        <w:r>
          <w:rPr>
            <w:noProof/>
            <w:webHidden/>
          </w:rPr>
          <w:t>22</w:t>
        </w:r>
        <w:r>
          <w:rPr>
            <w:noProof/>
            <w:webHidden/>
          </w:rPr>
          <w:fldChar w:fldCharType="end"/>
        </w:r>
      </w:hyperlink>
    </w:p>
    <w:p w14:paraId="3E9728A2" w14:textId="581607F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0" w:history="1">
        <w:r w:rsidRPr="008C4E08">
          <w:rPr>
            <w:rStyle w:val="Hiperhivatkozs"/>
            <w:noProof/>
          </w:rPr>
          <w:t>19. ábra: Angular logó [33]</w:t>
        </w:r>
        <w:r>
          <w:rPr>
            <w:noProof/>
            <w:webHidden/>
          </w:rPr>
          <w:tab/>
        </w:r>
        <w:r>
          <w:rPr>
            <w:noProof/>
            <w:webHidden/>
          </w:rPr>
          <w:fldChar w:fldCharType="begin"/>
        </w:r>
        <w:r>
          <w:rPr>
            <w:noProof/>
            <w:webHidden/>
          </w:rPr>
          <w:instrText xml:space="preserve"> PAGEREF _Toc182311740 \h </w:instrText>
        </w:r>
        <w:r>
          <w:rPr>
            <w:noProof/>
            <w:webHidden/>
          </w:rPr>
        </w:r>
        <w:r>
          <w:rPr>
            <w:noProof/>
            <w:webHidden/>
          </w:rPr>
          <w:fldChar w:fldCharType="separate"/>
        </w:r>
        <w:r>
          <w:rPr>
            <w:noProof/>
            <w:webHidden/>
          </w:rPr>
          <w:t>23</w:t>
        </w:r>
        <w:r>
          <w:rPr>
            <w:noProof/>
            <w:webHidden/>
          </w:rPr>
          <w:fldChar w:fldCharType="end"/>
        </w:r>
      </w:hyperlink>
    </w:p>
    <w:p w14:paraId="47FEA0BF" w14:textId="74B5428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1" w:history="1">
        <w:r w:rsidRPr="008C4E08">
          <w:rPr>
            <w:rStyle w:val="Hiperhivatkozs"/>
            <w:noProof/>
          </w:rPr>
          <w:t>20. ábra: npm logó [35]</w:t>
        </w:r>
        <w:r>
          <w:rPr>
            <w:noProof/>
            <w:webHidden/>
          </w:rPr>
          <w:tab/>
        </w:r>
        <w:r>
          <w:rPr>
            <w:noProof/>
            <w:webHidden/>
          </w:rPr>
          <w:fldChar w:fldCharType="begin"/>
        </w:r>
        <w:r>
          <w:rPr>
            <w:noProof/>
            <w:webHidden/>
          </w:rPr>
          <w:instrText xml:space="preserve"> PAGEREF _Toc182311741 \h </w:instrText>
        </w:r>
        <w:r>
          <w:rPr>
            <w:noProof/>
            <w:webHidden/>
          </w:rPr>
        </w:r>
        <w:r>
          <w:rPr>
            <w:noProof/>
            <w:webHidden/>
          </w:rPr>
          <w:fldChar w:fldCharType="separate"/>
        </w:r>
        <w:r>
          <w:rPr>
            <w:noProof/>
            <w:webHidden/>
          </w:rPr>
          <w:t>24</w:t>
        </w:r>
        <w:r>
          <w:rPr>
            <w:noProof/>
            <w:webHidden/>
          </w:rPr>
          <w:fldChar w:fldCharType="end"/>
        </w:r>
      </w:hyperlink>
    </w:p>
    <w:p w14:paraId="0E69ADAF" w14:textId="148B26E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2" w:history="1">
        <w:r w:rsidRPr="008C4E08">
          <w:rPr>
            <w:rStyle w:val="Hiperhivatkozs"/>
            <w:noProof/>
          </w:rPr>
          <w:t>21. ábra: WebStorm logó [37]</w:t>
        </w:r>
        <w:r>
          <w:rPr>
            <w:noProof/>
            <w:webHidden/>
          </w:rPr>
          <w:tab/>
        </w:r>
        <w:r>
          <w:rPr>
            <w:noProof/>
            <w:webHidden/>
          </w:rPr>
          <w:fldChar w:fldCharType="begin"/>
        </w:r>
        <w:r>
          <w:rPr>
            <w:noProof/>
            <w:webHidden/>
          </w:rPr>
          <w:instrText xml:space="preserve"> PAGEREF _Toc182311742 \h </w:instrText>
        </w:r>
        <w:r>
          <w:rPr>
            <w:noProof/>
            <w:webHidden/>
          </w:rPr>
        </w:r>
        <w:r>
          <w:rPr>
            <w:noProof/>
            <w:webHidden/>
          </w:rPr>
          <w:fldChar w:fldCharType="separate"/>
        </w:r>
        <w:r>
          <w:rPr>
            <w:noProof/>
            <w:webHidden/>
          </w:rPr>
          <w:t>25</w:t>
        </w:r>
        <w:r>
          <w:rPr>
            <w:noProof/>
            <w:webHidden/>
          </w:rPr>
          <w:fldChar w:fldCharType="end"/>
        </w:r>
      </w:hyperlink>
    </w:p>
    <w:p w14:paraId="0738D471" w14:textId="5645B24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3" w:history="1">
        <w:r w:rsidRPr="008C4E08">
          <w:rPr>
            <w:rStyle w:val="Hiperhivatkozs"/>
            <w:noProof/>
          </w:rPr>
          <w:t>22. ábra: WebStorm UI [38]</w:t>
        </w:r>
        <w:r>
          <w:rPr>
            <w:noProof/>
            <w:webHidden/>
          </w:rPr>
          <w:tab/>
        </w:r>
        <w:r>
          <w:rPr>
            <w:noProof/>
            <w:webHidden/>
          </w:rPr>
          <w:fldChar w:fldCharType="begin"/>
        </w:r>
        <w:r>
          <w:rPr>
            <w:noProof/>
            <w:webHidden/>
          </w:rPr>
          <w:instrText xml:space="preserve"> PAGEREF _Toc182311743 \h </w:instrText>
        </w:r>
        <w:r>
          <w:rPr>
            <w:noProof/>
            <w:webHidden/>
          </w:rPr>
        </w:r>
        <w:r>
          <w:rPr>
            <w:noProof/>
            <w:webHidden/>
          </w:rPr>
          <w:fldChar w:fldCharType="separate"/>
        </w:r>
        <w:r>
          <w:rPr>
            <w:noProof/>
            <w:webHidden/>
          </w:rPr>
          <w:t>26</w:t>
        </w:r>
        <w:r>
          <w:rPr>
            <w:noProof/>
            <w:webHidden/>
          </w:rPr>
          <w:fldChar w:fldCharType="end"/>
        </w:r>
      </w:hyperlink>
    </w:p>
    <w:p w14:paraId="2A3A9991" w14:textId="494E7F6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4" w:history="1">
        <w:r w:rsidRPr="008C4E08">
          <w:rPr>
            <w:rStyle w:val="Hiperhivatkozs"/>
            <w:noProof/>
          </w:rPr>
          <w:t>23. ábra: VSCode UI [39]</w:t>
        </w:r>
        <w:r>
          <w:rPr>
            <w:noProof/>
            <w:webHidden/>
          </w:rPr>
          <w:tab/>
        </w:r>
        <w:r>
          <w:rPr>
            <w:noProof/>
            <w:webHidden/>
          </w:rPr>
          <w:fldChar w:fldCharType="begin"/>
        </w:r>
        <w:r>
          <w:rPr>
            <w:noProof/>
            <w:webHidden/>
          </w:rPr>
          <w:instrText xml:space="preserve"> PAGEREF _Toc182311744 \h </w:instrText>
        </w:r>
        <w:r>
          <w:rPr>
            <w:noProof/>
            <w:webHidden/>
          </w:rPr>
        </w:r>
        <w:r>
          <w:rPr>
            <w:noProof/>
            <w:webHidden/>
          </w:rPr>
          <w:fldChar w:fldCharType="separate"/>
        </w:r>
        <w:r>
          <w:rPr>
            <w:noProof/>
            <w:webHidden/>
          </w:rPr>
          <w:t>26</w:t>
        </w:r>
        <w:r>
          <w:rPr>
            <w:noProof/>
            <w:webHidden/>
          </w:rPr>
          <w:fldChar w:fldCharType="end"/>
        </w:r>
      </w:hyperlink>
    </w:p>
    <w:p w14:paraId="25221117" w14:textId="6E2184C7"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5" w:history="1">
        <w:r w:rsidRPr="008C4E08">
          <w:rPr>
            <w:rStyle w:val="Hiperhivatkozs"/>
            <w:noProof/>
          </w:rPr>
          <w:t>24. ábra: Az Appointy egy nap-oszlopának kezdete (saját)</w:t>
        </w:r>
        <w:r>
          <w:rPr>
            <w:noProof/>
            <w:webHidden/>
          </w:rPr>
          <w:tab/>
        </w:r>
        <w:r>
          <w:rPr>
            <w:noProof/>
            <w:webHidden/>
          </w:rPr>
          <w:fldChar w:fldCharType="begin"/>
        </w:r>
        <w:r>
          <w:rPr>
            <w:noProof/>
            <w:webHidden/>
          </w:rPr>
          <w:instrText xml:space="preserve"> PAGEREF _Toc182311745 \h </w:instrText>
        </w:r>
        <w:r>
          <w:rPr>
            <w:noProof/>
            <w:webHidden/>
          </w:rPr>
        </w:r>
        <w:r>
          <w:rPr>
            <w:noProof/>
            <w:webHidden/>
          </w:rPr>
          <w:fldChar w:fldCharType="separate"/>
        </w:r>
        <w:r>
          <w:rPr>
            <w:noProof/>
            <w:webHidden/>
          </w:rPr>
          <w:t>27</w:t>
        </w:r>
        <w:r>
          <w:rPr>
            <w:noProof/>
            <w:webHidden/>
          </w:rPr>
          <w:fldChar w:fldCharType="end"/>
        </w:r>
      </w:hyperlink>
    </w:p>
    <w:p w14:paraId="26F668C9" w14:textId="6806921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6" w:history="1">
        <w:r w:rsidRPr="008C4E08">
          <w:rPr>
            <w:rStyle w:val="Hiperhivatkozs"/>
            <w:noProof/>
          </w:rPr>
          <w:t>25. ábra: Az Appoiny időskálával bővített felülete (saját)</w:t>
        </w:r>
        <w:r>
          <w:rPr>
            <w:noProof/>
            <w:webHidden/>
          </w:rPr>
          <w:tab/>
        </w:r>
        <w:r>
          <w:rPr>
            <w:noProof/>
            <w:webHidden/>
          </w:rPr>
          <w:fldChar w:fldCharType="begin"/>
        </w:r>
        <w:r>
          <w:rPr>
            <w:noProof/>
            <w:webHidden/>
          </w:rPr>
          <w:instrText xml:space="preserve"> PAGEREF _Toc182311746 \h </w:instrText>
        </w:r>
        <w:r>
          <w:rPr>
            <w:noProof/>
            <w:webHidden/>
          </w:rPr>
        </w:r>
        <w:r>
          <w:rPr>
            <w:noProof/>
            <w:webHidden/>
          </w:rPr>
          <w:fldChar w:fldCharType="separate"/>
        </w:r>
        <w:r>
          <w:rPr>
            <w:noProof/>
            <w:webHidden/>
          </w:rPr>
          <w:t>27</w:t>
        </w:r>
        <w:r>
          <w:rPr>
            <w:noProof/>
            <w:webHidden/>
          </w:rPr>
          <w:fldChar w:fldCharType="end"/>
        </w:r>
      </w:hyperlink>
    </w:p>
    <w:p w14:paraId="561EC128" w14:textId="1BD1A33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7" w:history="1">
        <w:r w:rsidRPr="008C4E08">
          <w:rPr>
            <w:rStyle w:val="Hiperhivatkozs"/>
            <w:noProof/>
          </w:rPr>
          <w:t>26. ábra: Az Appointy felülete teljes képernyőn (saját)</w:t>
        </w:r>
        <w:r>
          <w:rPr>
            <w:noProof/>
            <w:webHidden/>
          </w:rPr>
          <w:tab/>
        </w:r>
        <w:r>
          <w:rPr>
            <w:noProof/>
            <w:webHidden/>
          </w:rPr>
          <w:fldChar w:fldCharType="begin"/>
        </w:r>
        <w:r>
          <w:rPr>
            <w:noProof/>
            <w:webHidden/>
          </w:rPr>
          <w:instrText xml:space="preserve"> PAGEREF _Toc182311747 \h </w:instrText>
        </w:r>
        <w:r>
          <w:rPr>
            <w:noProof/>
            <w:webHidden/>
          </w:rPr>
        </w:r>
        <w:r>
          <w:rPr>
            <w:noProof/>
            <w:webHidden/>
          </w:rPr>
          <w:fldChar w:fldCharType="separate"/>
        </w:r>
        <w:r>
          <w:rPr>
            <w:noProof/>
            <w:webHidden/>
          </w:rPr>
          <w:t>28</w:t>
        </w:r>
        <w:r>
          <w:rPr>
            <w:noProof/>
            <w:webHidden/>
          </w:rPr>
          <w:fldChar w:fldCharType="end"/>
        </w:r>
      </w:hyperlink>
    </w:p>
    <w:p w14:paraId="74E50913" w14:textId="40F6999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8" w:history="1">
        <w:r w:rsidRPr="008C4E08">
          <w:rPr>
            <w:rStyle w:val="Hiperhivatkozs"/>
            <w:noProof/>
          </w:rPr>
          <w:t>27. ábra: Az Appointy felülete egy 500*800 pixeles helyre szorítva (saját)</w:t>
        </w:r>
        <w:r>
          <w:rPr>
            <w:noProof/>
            <w:webHidden/>
          </w:rPr>
          <w:tab/>
        </w:r>
        <w:r>
          <w:rPr>
            <w:noProof/>
            <w:webHidden/>
          </w:rPr>
          <w:fldChar w:fldCharType="begin"/>
        </w:r>
        <w:r>
          <w:rPr>
            <w:noProof/>
            <w:webHidden/>
          </w:rPr>
          <w:instrText xml:space="preserve"> PAGEREF _Toc182311748 \h </w:instrText>
        </w:r>
        <w:r>
          <w:rPr>
            <w:noProof/>
            <w:webHidden/>
          </w:rPr>
        </w:r>
        <w:r>
          <w:rPr>
            <w:noProof/>
            <w:webHidden/>
          </w:rPr>
          <w:fldChar w:fldCharType="separate"/>
        </w:r>
        <w:r>
          <w:rPr>
            <w:noProof/>
            <w:webHidden/>
          </w:rPr>
          <w:t>29</w:t>
        </w:r>
        <w:r>
          <w:rPr>
            <w:noProof/>
            <w:webHidden/>
          </w:rPr>
          <w:fldChar w:fldCharType="end"/>
        </w:r>
      </w:hyperlink>
    </w:p>
    <w:p w14:paraId="119A0D2D" w14:textId="62CB4CC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9" w:history="1">
        <w:r w:rsidRPr="008C4E08">
          <w:rPr>
            <w:rStyle w:val="Hiperhivatkozs"/>
            <w:noProof/>
          </w:rPr>
          <w:t>28. ábra: A naptártest magasságának számítására alkalmazott képlet</w:t>
        </w:r>
        <w:r>
          <w:rPr>
            <w:noProof/>
            <w:webHidden/>
          </w:rPr>
          <w:tab/>
        </w:r>
        <w:r>
          <w:rPr>
            <w:noProof/>
            <w:webHidden/>
          </w:rPr>
          <w:fldChar w:fldCharType="begin"/>
        </w:r>
        <w:r>
          <w:rPr>
            <w:noProof/>
            <w:webHidden/>
          </w:rPr>
          <w:instrText xml:space="preserve"> PAGEREF _Toc182311749 \h </w:instrText>
        </w:r>
        <w:r>
          <w:rPr>
            <w:noProof/>
            <w:webHidden/>
          </w:rPr>
        </w:r>
        <w:r>
          <w:rPr>
            <w:noProof/>
            <w:webHidden/>
          </w:rPr>
          <w:fldChar w:fldCharType="separate"/>
        </w:r>
        <w:r>
          <w:rPr>
            <w:noProof/>
            <w:webHidden/>
          </w:rPr>
          <w:t>29</w:t>
        </w:r>
        <w:r>
          <w:rPr>
            <w:noProof/>
            <w:webHidden/>
          </w:rPr>
          <w:fldChar w:fldCharType="end"/>
        </w:r>
      </w:hyperlink>
    </w:p>
    <w:p w14:paraId="5DF820C8" w14:textId="264E94F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0" w:history="1">
        <w:r w:rsidRPr="008C4E08">
          <w:rPr>
            <w:rStyle w:val="Hiperhivatkozs"/>
            <w:noProof/>
          </w:rPr>
          <w:t>29. ábra: Elrendezést segítő filler elem (saját)</w:t>
        </w:r>
        <w:r>
          <w:rPr>
            <w:noProof/>
            <w:webHidden/>
          </w:rPr>
          <w:tab/>
        </w:r>
        <w:r>
          <w:rPr>
            <w:noProof/>
            <w:webHidden/>
          </w:rPr>
          <w:fldChar w:fldCharType="begin"/>
        </w:r>
        <w:r>
          <w:rPr>
            <w:noProof/>
            <w:webHidden/>
          </w:rPr>
          <w:instrText xml:space="preserve"> PAGEREF _Toc182311750 \h </w:instrText>
        </w:r>
        <w:r>
          <w:rPr>
            <w:noProof/>
            <w:webHidden/>
          </w:rPr>
        </w:r>
        <w:r>
          <w:rPr>
            <w:noProof/>
            <w:webHidden/>
          </w:rPr>
          <w:fldChar w:fldCharType="separate"/>
        </w:r>
        <w:r>
          <w:rPr>
            <w:noProof/>
            <w:webHidden/>
          </w:rPr>
          <w:t>30</w:t>
        </w:r>
        <w:r>
          <w:rPr>
            <w:noProof/>
            <w:webHidden/>
          </w:rPr>
          <w:fldChar w:fldCharType="end"/>
        </w:r>
      </w:hyperlink>
    </w:p>
    <w:p w14:paraId="130E83A8" w14:textId="08758644"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1" w:history="1">
        <w:r w:rsidRPr="008C4E08">
          <w:rPr>
            <w:rStyle w:val="Hiperhivatkozs"/>
            <w:noProof/>
          </w:rPr>
          <w:t>30. ábra: Időskála oszlopának stílusa (saját)</w:t>
        </w:r>
        <w:r>
          <w:rPr>
            <w:noProof/>
            <w:webHidden/>
          </w:rPr>
          <w:tab/>
        </w:r>
        <w:r>
          <w:rPr>
            <w:noProof/>
            <w:webHidden/>
          </w:rPr>
          <w:fldChar w:fldCharType="begin"/>
        </w:r>
        <w:r>
          <w:rPr>
            <w:noProof/>
            <w:webHidden/>
          </w:rPr>
          <w:instrText xml:space="preserve"> PAGEREF _Toc182311751 \h </w:instrText>
        </w:r>
        <w:r>
          <w:rPr>
            <w:noProof/>
            <w:webHidden/>
          </w:rPr>
        </w:r>
        <w:r>
          <w:rPr>
            <w:noProof/>
            <w:webHidden/>
          </w:rPr>
          <w:fldChar w:fldCharType="separate"/>
        </w:r>
        <w:r>
          <w:rPr>
            <w:noProof/>
            <w:webHidden/>
          </w:rPr>
          <w:t>30</w:t>
        </w:r>
        <w:r>
          <w:rPr>
            <w:noProof/>
            <w:webHidden/>
          </w:rPr>
          <w:fldChar w:fldCharType="end"/>
        </w:r>
      </w:hyperlink>
    </w:p>
    <w:p w14:paraId="2EDD8632" w14:textId="7B2306B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2" w:history="1">
        <w:r w:rsidRPr="008C4E08">
          <w:rPr>
            <w:rStyle w:val="Hiperhivatkozs"/>
            <w:noProof/>
          </w:rPr>
          <w:t>31. ábra: A görgetősáv szélesség megoldása (saját)</w:t>
        </w:r>
        <w:r>
          <w:rPr>
            <w:noProof/>
            <w:webHidden/>
          </w:rPr>
          <w:tab/>
        </w:r>
        <w:r>
          <w:rPr>
            <w:noProof/>
            <w:webHidden/>
          </w:rPr>
          <w:fldChar w:fldCharType="begin"/>
        </w:r>
        <w:r>
          <w:rPr>
            <w:noProof/>
            <w:webHidden/>
          </w:rPr>
          <w:instrText xml:space="preserve"> PAGEREF _Toc182311752 \h </w:instrText>
        </w:r>
        <w:r>
          <w:rPr>
            <w:noProof/>
            <w:webHidden/>
          </w:rPr>
        </w:r>
        <w:r>
          <w:rPr>
            <w:noProof/>
            <w:webHidden/>
          </w:rPr>
          <w:fldChar w:fldCharType="separate"/>
        </w:r>
        <w:r>
          <w:rPr>
            <w:noProof/>
            <w:webHidden/>
          </w:rPr>
          <w:t>31</w:t>
        </w:r>
        <w:r>
          <w:rPr>
            <w:noProof/>
            <w:webHidden/>
          </w:rPr>
          <w:fldChar w:fldCharType="end"/>
        </w:r>
      </w:hyperlink>
    </w:p>
    <w:p w14:paraId="69540445" w14:textId="0371EE8E"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176" w:name="_Toc163807916"/>
      <w:bookmarkStart w:id="177" w:name="_Toc163808190"/>
      <w:bookmarkStart w:id="178" w:name="_Toc163808585"/>
      <w:bookmarkStart w:id="179" w:name="_Toc182311787"/>
      <w:r>
        <w:lastRenderedPageBreak/>
        <w:t>Mellékletek</w:t>
      </w:r>
      <w:bookmarkEnd w:id="176"/>
      <w:bookmarkEnd w:id="177"/>
      <w:bookmarkEnd w:id="178"/>
      <w:bookmarkEnd w:id="179"/>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82AE5">
      <w:footerReference w:type="default" r:id="rId41"/>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2B1A7" w14:textId="77777777" w:rsidR="00847B9B" w:rsidRDefault="00847B9B">
      <w:r>
        <w:separator/>
      </w:r>
    </w:p>
  </w:endnote>
  <w:endnote w:type="continuationSeparator" w:id="0">
    <w:p w14:paraId="054BE41E" w14:textId="77777777" w:rsidR="00847B9B" w:rsidRDefault="00847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24629" w14:textId="77777777" w:rsidR="00847B9B" w:rsidRDefault="00847B9B">
      <w:r>
        <w:separator/>
      </w:r>
    </w:p>
  </w:footnote>
  <w:footnote w:type="continuationSeparator" w:id="0">
    <w:p w14:paraId="79A66BBD" w14:textId="77777777" w:rsidR="00847B9B" w:rsidRDefault="00847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24"/>
  </w:num>
  <w:num w:numId="5" w16cid:durableId="188878438">
    <w:abstractNumId w:val="6"/>
  </w:num>
  <w:num w:numId="6" w16cid:durableId="503397722">
    <w:abstractNumId w:val="29"/>
  </w:num>
  <w:num w:numId="7" w16cid:durableId="294675057">
    <w:abstractNumId w:val="30"/>
  </w:num>
  <w:num w:numId="8" w16cid:durableId="354312160">
    <w:abstractNumId w:val="34"/>
  </w:num>
  <w:num w:numId="9" w16cid:durableId="1757361363">
    <w:abstractNumId w:val="27"/>
  </w:num>
  <w:num w:numId="10" w16cid:durableId="472796386">
    <w:abstractNumId w:val="20"/>
  </w:num>
  <w:num w:numId="11" w16cid:durableId="286199664">
    <w:abstractNumId w:val="16"/>
  </w:num>
  <w:num w:numId="12" w16cid:durableId="471991683">
    <w:abstractNumId w:val="11"/>
  </w:num>
  <w:num w:numId="13" w16cid:durableId="636298255">
    <w:abstractNumId w:val="39"/>
  </w:num>
  <w:num w:numId="14" w16cid:durableId="1741782393">
    <w:abstractNumId w:val="35"/>
  </w:num>
  <w:num w:numId="15" w16cid:durableId="786661360">
    <w:abstractNumId w:val="32"/>
  </w:num>
  <w:num w:numId="16" w16cid:durableId="796293556">
    <w:abstractNumId w:val="18"/>
  </w:num>
  <w:num w:numId="17" w16cid:durableId="1949922574">
    <w:abstractNumId w:val="31"/>
  </w:num>
  <w:num w:numId="18" w16cid:durableId="177088215">
    <w:abstractNumId w:val="21"/>
  </w:num>
  <w:num w:numId="19" w16cid:durableId="1360277216">
    <w:abstractNumId w:val="4"/>
  </w:num>
  <w:num w:numId="20" w16cid:durableId="799416684">
    <w:abstractNumId w:val="33"/>
  </w:num>
  <w:num w:numId="21" w16cid:durableId="581305763">
    <w:abstractNumId w:val="38"/>
  </w:num>
  <w:num w:numId="22" w16cid:durableId="476071075">
    <w:abstractNumId w:val="36"/>
  </w:num>
  <w:num w:numId="23" w16cid:durableId="483275212">
    <w:abstractNumId w:val="15"/>
  </w:num>
  <w:num w:numId="24" w16cid:durableId="198473309">
    <w:abstractNumId w:val="14"/>
  </w:num>
  <w:num w:numId="25" w16cid:durableId="824932420">
    <w:abstractNumId w:val="13"/>
  </w:num>
  <w:num w:numId="26" w16cid:durableId="1435326573">
    <w:abstractNumId w:val="8"/>
  </w:num>
  <w:num w:numId="27" w16cid:durableId="1663386955">
    <w:abstractNumId w:val="5"/>
  </w:num>
  <w:num w:numId="28" w16cid:durableId="440078184">
    <w:abstractNumId w:val="17"/>
  </w:num>
  <w:num w:numId="29" w16cid:durableId="338772959">
    <w:abstractNumId w:val="37"/>
  </w:num>
  <w:num w:numId="30" w16cid:durableId="1756972401">
    <w:abstractNumId w:val="28"/>
  </w:num>
  <w:num w:numId="31" w16cid:durableId="253906625">
    <w:abstractNumId w:val="3"/>
  </w:num>
  <w:num w:numId="32" w16cid:durableId="913048995">
    <w:abstractNumId w:val="40"/>
  </w:num>
  <w:num w:numId="33" w16cid:durableId="1141733170">
    <w:abstractNumId w:val="9"/>
  </w:num>
  <w:num w:numId="34" w16cid:durableId="1064992340">
    <w:abstractNumId w:val="12"/>
  </w:num>
  <w:num w:numId="35" w16cid:durableId="1923370495">
    <w:abstractNumId w:val="41"/>
  </w:num>
  <w:num w:numId="36" w16cid:durableId="1397122893">
    <w:abstractNumId w:val="19"/>
  </w:num>
  <w:num w:numId="37" w16cid:durableId="700470511">
    <w:abstractNumId w:val="10"/>
  </w:num>
  <w:num w:numId="38" w16cid:durableId="893740927">
    <w:abstractNumId w:val="23"/>
  </w:num>
  <w:num w:numId="39" w16cid:durableId="139735448">
    <w:abstractNumId w:val="26"/>
  </w:num>
  <w:num w:numId="40" w16cid:durableId="1081371309">
    <w:abstractNumId w:val="25"/>
  </w:num>
  <w:num w:numId="41" w16cid:durableId="1626430122">
    <w:abstractNumId w:val="7"/>
  </w:num>
  <w:num w:numId="42" w16cid:durableId="13954237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6CF7"/>
    <w:rsid w:val="0001146E"/>
    <w:rsid w:val="000134F5"/>
    <w:rsid w:val="00013989"/>
    <w:rsid w:val="00013F2B"/>
    <w:rsid w:val="0001401F"/>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70FD"/>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3321"/>
    <w:rsid w:val="00183673"/>
    <w:rsid w:val="00184050"/>
    <w:rsid w:val="0018754D"/>
    <w:rsid w:val="0019186D"/>
    <w:rsid w:val="001A2349"/>
    <w:rsid w:val="001A43F2"/>
    <w:rsid w:val="001B3240"/>
    <w:rsid w:val="001B37E3"/>
    <w:rsid w:val="001B5AC8"/>
    <w:rsid w:val="001C0751"/>
    <w:rsid w:val="001C4734"/>
    <w:rsid w:val="001C703C"/>
    <w:rsid w:val="001D44E3"/>
    <w:rsid w:val="001D53A0"/>
    <w:rsid w:val="001D7111"/>
    <w:rsid w:val="001D77A7"/>
    <w:rsid w:val="001D7D3A"/>
    <w:rsid w:val="001E2ED1"/>
    <w:rsid w:val="001E67E2"/>
    <w:rsid w:val="001E6CC5"/>
    <w:rsid w:val="001F5A9A"/>
    <w:rsid w:val="001F791C"/>
    <w:rsid w:val="00200349"/>
    <w:rsid w:val="002011A2"/>
    <w:rsid w:val="002016B2"/>
    <w:rsid w:val="00202991"/>
    <w:rsid w:val="00204A45"/>
    <w:rsid w:val="00205B47"/>
    <w:rsid w:val="00206F0F"/>
    <w:rsid w:val="00210B92"/>
    <w:rsid w:val="00211EF8"/>
    <w:rsid w:val="00221DFD"/>
    <w:rsid w:val="002227D8"/>
    <w:rsid w:val="00222C7B"/>
    <w:rsid w:val="00223792"/>
    <w:rsid w:val="00224DEE"/>
    <w:rsid w:val="00227D3D"/>
    <w:rsid w:val="002436A8"/>
    <w:rsid w:val="00244EB3"/>
    <w:rsid w:val="00246093"/>
    <w:rsid w:val="002503E5"/>
    <w:rsid w:val="00262275"/>
    <w:rsid w:val="002625BC"/>
    <w:rsid w:val="00263E97"/>
    <w:rsid w:val="00264286"/>
    <w:rsid w:val="00266AA9"/>
    <w:rsid w:val="002708A1"/>
    <w:rsid w:val="00270A3B"/>
    <w:rsid w:val="002739E4"/>
    <w:rsid w:val="00276278"/>
    <w:rsid w:val="00281836"/>
    <w:rsid w:val="0028475D"/>
    <w:rsid w:val="002920EE"/>
    <w:rsid w:val="002926CD"/>
    <w:rsid w:val="00295681"/>
    <w:rsid w:val="002A098E"/>
    <w:rsid w:val="002A442E"/>
    <w:rsid w:val="002A4A64"/>
    <w:rsid w:val="002A58D7"/>
    <w:rsid w:val="002A5C52"/>
    <w:rsid w:val="002B0C8C"/>
    <w:rsid w:val="002B154B"/>
    <w:rsid w:val="002B28F6"/>
    <w:rsid w:val="002B4851"/>
    <w:rsid w:val="002C144A"/>
    <w:rsid w:val="002C1CE6"/>
    <w:rsid w:val="002C5824"/>
    <w:rsid w:val="002D272D"/>
    <w:rsid w:val="002D2EEA"/>
    <w:rsid w:val="002D71B7"/>
    <w:rsid w:val="002E09A9"/>
    <w:rsid w:val="002E4D5B"/>
    <w:rsid w:val="002E71EE"/>
    <w:rsid w:val="002F25A2"/>
    <w:rsid w:val="002F33D1"/>
    <w:rsid w:val="002F576B"/>
    <w:rsid w:val="002F65E3"/>
    <w:rsid w:val="00312EF2"/>
    <w:rsid w:val="003259BC"/>
    <w:rsid w:val="00325D15"/>
    <w:rsid w:val="00330785"/>
    <w:rsid w:val="0034029B"/>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5C6D"/>
    <w:rsid w:val="00380939"/>
    <w:rsid w:val="0038527F"/>
    <w:rsid w:val="00387E3B"/>
    <w:rsid w:val="00394367"/>
    <w:rsid w:val="00394AE0"/>
    <w:rsid w:val="0039539D"/>
    <w:rsid w:val="00395A6D"/>
    <w:rsid w:val="003A0F14"/>
    <w:rsid w:val="003A2CC6"/>
    <w:rsid w:val="003A2D0E"/>
    <w:rsid w:val="003A5209"/>
    <w:rsid w:val="003A5495"/>
    <w:rsid w:val="003B1218"/>
    <w:rsid w:val="003B23D0"/>
    <w:rsid w:val="003C04CD"/>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6F0"/>
    <w:rsid w:val="003F6C1D"/>
    <w:rsid w:val="003F7035"/>
    <w:rsid w:val="0040191F"/>
    <w:rsid w:val="0040298B"/>
    <w:rsid w:val="00411D51"/>
    <w:rsid w:val="0041394B"/>
    <w:rsid w:val="00414597"/>
    <w:rsid w:val="00421256"/>
    <w:rsid w:val="0042176C"/>
    <w:rsid w:val="004224C6"/>
    <w:rsid w:val="0042260E"/>
    <w:rsid w:val="00422779"/>
    <w:rsid w:val="004251F1"/>
    <w:rsid w:val="00427825"/>
    <w:rsid w:val="00432935"/>
    <w:rsid w:val="00440DEC"/>
    <w:rsid w:val="0044130E"/>
    <w:rsid w:val="004459F7"/>
    <w:rsid w:val="0045023F"/>
    <w:rsid w:val="004505B6"/>
    <w:rsid w:val="00455CB6"/>
    <w:rsid w:val="004606DF"/>
    <w:rsid w:val="00460793"/>
    <w:rsid w:val="004613E0"/>
    <w:rsid w:val="004620C7"/>
    <w:rsid w:val="00465735"/>
    <w:rsid w:val="0046655D"/>
    <w:rsid w:val="00473C66"/>
    <w:rsid w:val="00480454"/>
    <w:rsid w:val="00481379"/>
    <w:rsid w:val="00482AE5"/>
    <w:rsid w:val="00483027"/>
    <w:rsid w:val="00483627"/>
    <w:rsid w:val="004847F5"/>
    <w:rsid w:val="00490562"/>
    <w:rsid w:val="004919E9"/>
    <w:rsid w:val="00492660"/>
    <w:rsid w:val="00492A6A"/>
    <w:rsid w:val="004A0248"/>
    <w:rsid w:val="004A0B98"/>
    <w:rsid w:val="004A40F1"/>
    <w:rsid w:val="004A4CD6"/>
    <w:rsid w:val="004A656C"/>
    <w:rsid w:val="004B3CF0"/>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3504"/>
    <w:rsid w:val="005001AE"/>
    <w:rsid w:val="0050336D"/>
    <w:rsid w:val="00505AD8"/>
    <w:rsid w:val="00506811"/>
    <w:rsid w:val="005119BA"/>
    <w:rsid w:val="0051328D"/>
    <w:rsid w:val="00515DA2"/>
    <w:rsid w:val="005239B2"/>
    <w:rsid w:val="00527A52"/>
    <w:rsid w:val="00530AA8"/>
    <w:rsid w:val="00532298"/>
    <w:rsid w:val="005378BF"/>
    <w:rsid w:val="00544D12"/>
    <w:rsid w:val="005554B6"/>
    <w:rsid w:val="00560AE9"/>
    <w:rsid w:val="005633D6"/>
    <w:rsid w:val="005669B1"/>
    <w:rsid w:val="0056758E"/>
    <w:rsid w:val="00570A1D"/>
    <w:rsid w:val="00570C06"/>
    <w:rsid w:val="00571DF1"/>
    <w:rsid w:val="005729BE"/>
    <w:rsid w:val="005746C4"/>
    <w:rsid w:val="00577954"/>
    <w:rsid w:val="0058060D"/>
    <w:rsid w:val="0058153C"/>
    <w:rsid w:val="005823E1"/>
    <w:rsid w:val="00584924"/>
    <w:rsid w:val="00586DCE"/>
    <w:rsid w:val="00593AA5"/>
    <w:rsid w:val="00597CF9"/>
    <w:rsid w:val="005A4788"/>
    <w:rsid w:val="005A63C2"/>
    <w:rsid w:val="005B22EB"/>
    <w:rsid w:val="005B3A11"/>
    <w:rsid w:val="005C7181"/>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31FD8"/>
    <w:rsid w:val="006442F4"/>
    <w:rsid w:val="006465FC"/>
    <w:rsid w:val="0064766D"/>
    <w:rsid w:val="00650890"/>
    <w:rsid w:val="00652B71"/>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184B"/>
    <w:rsid w:val="007376AF"/>
    <w:rsid w:val="00737A27"/>
    <w:rsid w:val="00737E41"/>
    <w:rsid w:val="00740B83"/>
    <w:rsid w:val="007447F0"/>
    <w:rsid w:val="007517B9"/>
    <w:rsid w:val="0076134D"/>
    <w:rsid w:val="00762C18"/>
    <w:rsid w:val="00765414"/>
    <w:rsid w:val="00766B61"/>
    <w:rsid w:val="00766F73"/>
    <w:rsid w:val="00767E8F"/>
    <w:rsid w:val="0077160D"/>
    <w:rsid w:val="00775484"/>
    <w:rsid w:val="00783DEF"/>
    <w:rsid w:val="00785AF6"/>
    <w:rsid w:val="007876E0"/>
    <w:rsid w:val="00787889"/>
    <w:rsid w:val="00793B68"/>
    <w:rsid w:val="00795CFF"/>
    <w:rsid w:val="007A0B68"/>
    <w:rsid w:val="007A2DF1"/>
    <w:rsid w:val="007A3BF2"/>
    <w:rsid w:val="007A3E65"/>
    <w:rsid w:val="007A55A9"/>
    <w:rsid w:val="007B1958"/>
    <w:rsid w:val="007B35DA"/>
    <w:rsid w:val="007B6DE1"/>
    <w:rsid w:val="007B7C7E"/>
    <w:rsid w:val="007C2200"/>
    <w:rsid w:val="007C2A09"/>
    <w:rsid w:val="007C43BC"/>
    <w:rsid w:val="007C5DF4"/>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AD0"/>
    <w:rsid w:val="00832E43"/>
    <w:rsid w:val="00835019"/>
    <w:rsid w:val="008365B0"/>
    <w:rsid w:val="008368F0"/>
    <w:rsid w:val="008419C8"/>
    <w:rsid w:val="0084233E"/>
    <w:rsid w:val="00843B27"/>
    <w:rsid w:val="00847B9B"/>
    <w:rsid w:val="0086127F"/>
    <w:rsid w:val="00861576"/>
    <w:rsid w:val="008622D1"/>
    <w:rsid w:val="008631C1"/>
    <w:rsid w:val="00863C05"/>
    <w:rsid w:val="008673A2"/>
    <w:rsid w:val="008721B6"/>
    <w:rsid w:val="00874952"/>
    <w:rsid w:val="00874CAD"/>
    <w:rsid w:val="00874D1B"/>
    <w:rsid w:val="008760A2"/>
    <w:rsid w:val="00880272"/>
    <w:rsid w:val="00881479"/>
    <w:rsid w:val="00881513"/>
    <w:rsid w:val="00883A73"/>
    <w:rsid w:val="00885797"/>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7B2F"/>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3508"/>
    <w:rsid w:val="00972506"/>
    <w:rsid w:val="00972D5C"/>
    <w:rsid w:val="009766D6"/>
    <w:rsid w:val="00981C04"/>
    <w:rsid w:val="00985A5E"/>
    <w:rsid w:val="00987D17"/>
    <w:rsid w:val="00991115"/>
    <w:rsid w:val="00992E61"/>
    <w:rsid w:val="009931DE"/>
    <w:rsid w:val="00995BC1"/>
    <w:rsid w:val="009A0615"/>
    <w:rsid w:val="009A092E"/>
    <w:rsid w:val="009A1AC5"/>
    <w:rsid w:val="009A3201"/>
    <w:rsid w:val="009A367D"/>
    <w:rsid w:val="009A6315"/>
    <w:rsid w:val="009A64AC"/>
    <w:rsid w:val="009A79AC"/>
    <w:rsid w:val="009B4A04"/>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111"/>
    <w:rsid w:val="00A41601"/>
    <w:rsid w:val="00A4279A"/>
    <w:rsid w:val="00A46066"/>
    <w:rsid w:val="00A50F20"/>
    <w:rsid w:val="00A51913"/>
    <w:rsid w:val="00A52005"/>
    <w:rsid w:val="00A527F6"/>
    <w:rsid w:val="00A60224"/>
    <w:rsid w:val="00A626AC"/>
    <w:rsid w:val="00A65557"/>
    <w:rsid w:val="00A65AD4"/>
    <w:rsid w:val="00A713CB"/>
    <w:rsid w:val="00A722D7"/>
    <w:rsid w:val="00A74583"/>
    <w:rsid w:val="00A81275"/>
    <w:rsid w:val="00A84B12"/>
    <w:rsid w:val="00A857D6"/>
    <w:rsid w:val="00A8758E"/>
    <w:rsid w:val="00A90BED"/>
    <w:rsid w:val="00A92594"/>
    <w:rsid w:val="00A95BF4"/>
    <w:rsid w:val="00A95F3E"/>
    <w:rsid w:val="00AA016B"/>
    <w:rsid w:val="00AA1238"/>
    <w:rsid w:val="00AA1C00"/>
    <w:rsid w:val="00AA4C30"/>
    <w:rsid w:val="00AA6769"/>
    <w:rsid w:val="00AA6C43"/>
    <w:rsid w:val="00AB02C2"/>
    <w:rsid w:val="00AB1EC6"/>
    <w:rsid w:val="00AB2CCA"/>
    <w:rsid w:val="00AB2DFA"/>
    <w:rsid w:val="00AB60E7"/>
    <w:rsid w:val="00AB6757"/>
    <w:rsid w:val="00AC3B7B"/>
    <w:rsid w:val="00AC3F38"/>
    <w:rsid w:val="00AC5B68"/>
    <w:rsid w:val="00AC5F9A"/>
    <w:rsid w:val="00AD4651"/>
    <w:rsid w:val="00AD54A4"/>
    <w:rsid w:val="00AD63D1"/>
    <w:rsid w:val="00AE254F"/>
    <w:rsid w:val="00AE2BC0"/>
    <w:rsid w:val="00AE52B8"/>
    <w:rsid w:val="00AE7562"/>
    <w:rsid w:val="00B01CA7"/>
    <w:rsid w:val="00B01D49"/>
    <w:rsid w:val="00B02D66"/>
    <w:rsid w:val="00B137D5"/>
    <w:rsid w:val="00B14979"/>
    <w:rsid w:val="00B17805"/>
    <w:rsid w:val="00B2096F"/>
    <w:rsid w:val="00B3072C"/>
    <w:rsid w:val="00B30911"/>
    <w:rsid w:val="00B32D98"/>
    <w:rsid w:val="00B3372A"/>
    <w:rsid w:val="00B34D58"/>
    <w:rsid w:val="00B34D99"/>
    <w:rsid w:val="00B37905"/>
    <w:rsid w:val="00B45379"/>
    <w:rsid w:val="00B50D6C"/>
    <w:rsid w:val="00B51266"/>
    <w:rsid w:val="00B51AE0"/>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65A7"/>
    <w:rsid w:val="00BA78E2"/>
    <w:rsid w:val="00BA7D5E"/>
    <w:rsid w:val="00BC0DD3"/>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62D8"/>
    <w:rsid w:val="00C305BC"/>
    <w:rsid w:val="00C31215"/>
    <w:rsid w:val="00C32221"/>
    <w:rsid w:val="00C34EB1"/>
    <w:rsid w:val="00C3529C"/>
    <w:rsid w:val="00C40848"/>
    <w:rsid w:val="00C41B15"/>
    <w:rsid w:val="00C41CA8"/>
    <w:rsid w:val="00C42A9A"/>
    <w:rsid w:val="00C44965"/>
    <w:rsid w:val="00C55D24"/>
    <w:rsid w:val="00C619E2"/>
    <w:rsid w:val="00C61B4A"/>
    <w:rsid w:val="00C61B5A"/>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C6E"/>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73C7"/>
    <w:rsid w:val="00D6200F"/>
    <w:rsid w:val="00D630A1"/>
    <w:rsid w:val="00D72087"/>
    <w:rsid w:val="00D73159"/>
    <w:rsid w:val="00D80252"/>
    <w:rsid w:val="00D80948"/>
    <w:rsid w:val="00D813A1"/>
    <w:rsid w:val="00D81A74"/>
    <w:rsid w:val="00D82ABC"/>
    <w:rsid w:val="00D84EE8"/>
    <w:rsid w:val="00D90363"/>
    <w:rsid w:val="00D9677F"/>
    <w:rsid w:val="00D97DE9"/>
    <w:rsid w:val="00DA0424"/>
    <w:rsid w:val="00DA1B2C"/>
    <w:rsid w:val="00DA49C1"/>
    <w:rsid w:val="00DA68CA"/>
    <w:rsid w:val="00DA7952"/>
    <w:rsid w:val="00DB1F96"/>
    <w:rsid w:val="00DB381B"/>
    <w:rsid w:val="00DC38F6"/>
    <w:rsid w:val="00DC3962"/>
    <w:rsid w:val="00DC7ED2"/>
    <w:rsid w:val="00DD19EF"/>
    <w:rsid w:val="00DD3BD6"/>
    <w:rsid w:val="00DD79D4"/>
    <w:rsid w:val="00DE3623"/>
    <w:rsid w:val="00DE52A2"/>
    <w:rsid w:val="00DE7C27"/>
    <w:rsid w:val="00DF5EB8"/>
    <w:rsid w:val="00DF651E"/>
    <w:rsid w:val="00DF662F"/>
    <w:rsid w:val="00DF6B64"/>
    <w:rsid w:val="00DF7CC0"/>
    <w:rsid w:val="00E02E7B"/>
    <w:rsid w:val="00E0365F"/>
    <w:rsid w:val="00E0497C"/>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63339"/>
    <w:rsid w:val="00E703AD"/>
    <w:rsid w:val="00E7174C"/>
    <w:rsid w:val="00E74225"/>
    <w:rsid w:val="00E87EAC"/>
    <w:rsid w:val="00E95865"/>
    <w:rsid w:val="00EA093B"/>
    <w:rsid w:val="00EA3EDC"/>
    <w:rsid w:val="00EA55D5"/>
    <w:rsid w:val="00EB0C07"/>
    <w:rsid w:val="00EB3C89"/>
    <w:rsid w:val="00EB4827"/>
    <w:rsid w:val="00EB4AAC"/>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10D4"/>
    <w:rsid w:val="00F23BB7"/>
    <w:rsid w:val="00F262C1"/>
    <w:rsid w:val="00F31630"/>
    <w:rsid w:val="00F435B6"/>
    <w:rsid w:val="00F43F9C"/>
    <w:rsid w:val="00F466CF"/>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62CA"/>
    <w:rsid w:val="00FB62E0"/>
    <w:rsid w:val="00FB68BC"/>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1576</TotalTime>
  <Pages>58</Pages>
  <Words>13685</Words>
  <Characters>94431</Characters>
  <Application>Microsoft Office Word</Application>
  <DocSecurity>0</DocSecurity>
  <Lines>786</Lines>
  <Paragraphs>215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759</cp:revision>
  <cp:lastPrinted>2024-04-24T13:36:00Z</cp:lastPrinted>
  <dcterms:created xsi:type="dcterms:W3CDTF">2024-04-11T12:25:00Z</dcterms:created>
  <dcterms:modified xsi:type="dcterms:W3CDTF">2024-11-13T14:32:00Z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id="Fwdbi9Xs"/&gt;&lt;style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