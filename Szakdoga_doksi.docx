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689FEA10">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4955AF54"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D97DE9">
        <w:rPr>
          <w:color w:val="000000" w:themeColor="text1"/>
        </w:rPr>
        <w:t>val</w:t>
      </w:r>
      <w:r>
        <w:rPr>
          <w:color w:val="000000" w:themeColor="text1"/>
        </w:rPr>
        <w:t xml:space="preserve"> ki</w:t>
      </w:r>
      <w:r w:rsidR="005B3A11">
        <w:rPr>
          <w:color w:val="000000" w:themeColor="text1"/>
        </w:rPr>
        <w:t>bővítő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amelyek akár több szolgáltató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engedélyezve van</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felhasználók ezen keresztül 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0C49B108"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Pr="007A55A9">
        <w:rPr>
          <w:color w:val="000000" w:themeColor="text1"/>
        </w:rPr>
        <w:t>extends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Pr="007A55A9">
        <w:rPr>
          <w:color w:val="000000" w:themeColor="text1"/>
        </w:rPr>
        <w:t>providers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Pr="007A55A9">
        <w:rPr>
          <w:color w:val="000000" w:themeColor="text1"/>
        </w:rPr>
        <w:t>enabled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Pr="007A55A9">
        <w:rPr>
          <w:color w:val="000000" w:themeColor="text1"/>
        </w:rPr>
        <w:t xml:space="preserve"> in </w:t>
      </w:r>
      <w:proofErr w:type="spellStart"/>
      <w:r w:rsidR="003C7DD3">
        <w:rPr>
          <w:color w:val="000000" w:themeColor="text1"/>
        </w:rPr>
        <w:t>responsible</w:t>
      </w:r>
      <w:proofErr w:type="spellEnd"/>
      <w:r w:rsidRPr="007A55A9">
        <w:rPr>
          <w:color w:val="000000" w:themeColor="text1"/>
        </w:rPr>
        <w:t>.</w:t>
      </w:r>
    </w:p>
    <w:p w14:paraId="792EB8B1" w14:textId="77777777" w:rsidR="007C5DF4" w:rsidRDefault="007C5DF4" w:rsidP="007A55A9"/>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26DE6650" w:rsidR="00EE732E" w:rsidRPr="00E32C8F" w:rsidRDefault="0044130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1"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26DE6650" w:rsidR="00EE732E" w:rsidRPr="00E32C8F" w:rsidRDefault="0044130E"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2"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04872992" w:rsidR="007A2DF1" w:rsidRPr="008D43DB" w:rsidRDefault="0044130E"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6" w:name="_Toc182311723"/>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04872992" w:rsidR="007A2DF1" w:rsidRPr="008D43DB" w:rsidRDefault="0044130E"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9" w:name="_Toc182311723"/>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 xml:space="preserve">Outlook </w:t>
      </w:r>
      <w:proofErr w:type="spellStart"/>
      <w:r>
        <w:t>Calendar</w:t>
      </w:r>
      <w:bookmarkEnd w:id="50"/>
      <w:proofErr w:type="spellEnd"/>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1E93CF63" w:rsidR="001032E7" w:rsidRPr="00D7341D" w:rsidRDefault="0044130E" w:rsidP="001032E7">
                            <w:pPr>
                              <w:pStyle w:val="Kpalrs"/>
                              <w:rPr>
                                <w:rFonts w:cs="Lohit Hindi"/>
                              </w:rPr>
                            </w:pPr>
                            <w:fldSimple w:instr=" SEQ ábra \* ARABIC ">
                              <w:r>
                                <w:rPr>
                                  <w:noProof/>
                                </w:rPr>
                                <w:t>3</w:t>
                              </w:r>
                            </w:fldSimple>
                            <w:bookmarkStart w:id="51"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1E93CF63" w:rsidR="001032E7" w:rsidRPr="00D7341D" w:rsidRDefault="0044130E" w:rsidP="001032E7">
                      <w:pPr>
                        <w:pStyle w:val="Kpalrs"/>
                        <w:rPr>
                          <w:rFonts w:cs="Lohit Hindi"/>
                        </w:rPr>
                      </w:pPr>
                      <w:fldSimple w:instr=" SEQ ábra \* ARABIC ">
                        <w:r>
                          <w:rPr>
                            <w:noProof/>
                          </w:rPr>
                          <w:t>3</w:t>
                        </w:r>
                      </w:fldSimple>
                      <w:bookmarkStart w:id="52"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 xml:space="preserve">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6104AC9A" w:rsidR="007A2DF1" w:rsidRPr="00545D52" w:rsidRDefault="0044130E"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5"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6104AC9A" w:rsidR="007A2DF1" w:rsidRPr="00545D52" w:rsidRDefault="0044130E"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6"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190D5848" w:rsidR="00E41A60" w:rsidRPr="00E20C6E" w:rsidRDefault="0044130E"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7"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190D5848" w:rsidR="00E41A60" w:rsidRPr="00E20C6E" w:rsidRDefault="0044130E"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8"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1EE6CF0B" w:rsidR="00823D1D" w:rsidRPr="0036070B" w:rsidRDefault="0044130E"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59"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1EE6CF0B" w:rsidR="00823D1D" w:rsidRPr="0036070B" w:rsidRDefault="0044130E"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60"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7A36A34C" w:rsidR="001B3240" w:rsidRPr="00431DF5" w:rsidRDefault="0044130E"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1"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7A36A34C" w:rsidR="001B3240" w:rsidRPr="00431DF5" w:rsidRDefault="0044130E"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2"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17BDACCE" w:rsidR="001B3240" w:rsidRPr="003561CE"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17BDACCE" w:rsidR="001B3240" w:rsidRPr="003561CE"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06FEFA1D" w:rsidR="001B3240" w:rsidRPr="005D4DF1"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06FEFA1D" w:rsidR="001B3240" w:rsidRPr="005D4DF1" w:rsidRDefault="0044130E"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68392CA0" w:rsidR="002B4851" w:rsidRPr="00EB2B77" w:rsidRDefault="0044130E"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68392CA0" w:rsidR="002B4851" w:rsidRPr="00EB2B77" w:rsidRDefault="0044130E"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22069756" w:rsidR="00881513" w:rsidRPr="00493BE0" w:rsidRDefault="0044130E"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22069756" w:rsidR="00881513" w:rsidRPr="00493BE0" w:rsidRDefault="0044130E"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3B8A08F1" w:rsidR="00165E07" w:rsidRPr="00B37D82" w:rsidRDefault="0044130E"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3B8A08F1" w:rsidR="00165E07" w:rsidRPr="00B37D82" w:rsidRDefault="0044130E"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5522D1DC" w:rsidR="00013989" w:rsidRPr="00C972A9" w:rsidRDefault="0044130E"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5522D1DC" w:rsidR="00013989" w:rsidRPr="00C972A9" w:rsidRDefault="0044130E"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256B4876" w:rsidR="00013989" w:rsidRPr="00566C65" w:rsidRDefault="0044130E"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2" w:name="_Toc182311735"/>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256B4876" w:rsidR="00013989" w:rsidRPr="00566C65" w:rsidRDefault="0044130E"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4" w:name="_Toc182311735"/>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7D042425" w:rsidR="00B97DA0" w:rsidRPr="00F35181" w:rsidRDefault="0044130E" w:rsidP="00B97DA0">
                            <w:pPr>
                              <w:pStyle w:val="Kpalrs"/>
                              <w:rPr>
                                <w:rFonts w:cs="Lohit Hindi"/>
                              </w:rPr>
                            </w:pPr>
                            <w:fldSimple w:instr=" SEQ ábra \* ARABIC ">
                              <w:r>
                                <w:rPr>
                                  <w:noProof/>
                                </w:rPr>
                                <w:t>15</w:t>
                              </w:r>
                            </w:fldSimple>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7D042425" w:rsidR="00B97DA0" w:rsidRPr="00F35181" w:rsidRDefault="0044130E" w:rsidP="00B97DA0">
                      <w:pPr>
                        <w:pStyle w:val="Kpalrs"/>
                        <w:rPr>
                          <w:rFonts w:cs="Lohit Hindi"/>
                        </w:rPr>
                      </w:pPr>
                      <w:fldSimple w:instr=" SEQ ábra \* ARABIC ">
                        <w:r>
                          <w:rPr>
                            <w:noProof/>
                          </w:rPr>
                          <w:t>15</w:t>
                        </w:r>
                      </w:fldSimple>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1BBAE3F6" w:rsidR="00B97DA0" w:rsidRPr="00D63865" w:rsidRDefault="0044130E"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1BBAE3F6" w:rsidR="00B97DA0" w:rsidRPr="00D63865" w:rsidRDefault="0044130E"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59C7DE6C" w:rsidR="00146F92" w:rsidRPr="007419B1" w:rsidRDefault="0044130E"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59C7DE6C" w:rsidR="00146F92" w:rsidRPr="007419B1" w:rsidRDefault="0044130E"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1982F4B4" w:rsidR="004E4D80" w:rsidRPr="00EB2BE8" w:rsidRDefault="0044130E"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4"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1982F4B4" w:rsidR="004E4D80" w:rsidRPr="00EB2BE8" w:rsidRDefault="0044130E"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5"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3D55C9FE" w:rsidR="004E5DA9" w:rsidRPr="00A7433F" w:rsidRDefault="0044130E"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7" w:name="_Toc182311740"/>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3D55C9FE" w:rsidR="004E5DA9" w:rsidRPr="00A7433F" w:rsidRDefault="0044130E"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8" w:name="_Toc182311740"/>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 xml:space="preserve">nyújt </w:t>
      </w:r>
      <w:r>
        <w:lastRenderedPageBreak/>
        <w:t>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w:t>
      </w:r>
      <w:proofErr w:type="gramStart"/>
      <w:r>
        <w:t>[[ 17</w:t>
      </w:r>
      <w:proofErr w:type="gramEnd"/>
      <w:r>
        <w:t>-es verzió?</w:t>
      </w:r>
      <w:r w:rsidR="000741EB">
        <w:t xml:space="preserve"> </w:t>
      </w:r>
      <w:r>
        <w:t>]]]</w:t>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76156FF0" w:rsidR="005239B2" w:rsidRPr="00B865AB" w:rsidRDefault="0044130E"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0" w:name="_Toc182311741"/>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76156FF0" w:rsidR="005239B2" w:rsidRPr="00B865AB" w:rsidRDefault="0044130E"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1" w:name="_Toc182311741"/>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2EB94E09" w:rsidR="003259BC" w:rsidRPr="00A13A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3" w:name="_Toc182311742"/>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2EB94E09" w:rsidR="003259BC" w:rsidRPr="00A13A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4" w:name="_Toc182311742"/>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79A22A3F" w:rsidR="003259BC" w:rsidRPr="00540FE1"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27" w:name="_Toc182311743"/>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79A22A3F" w:rsidR="003259BC" w:rsidRPr="00540FE1"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30" w:name="_Toc182311743"/>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49E5684B" w:rsidR="003259BC" w:rsidRPr="002A68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3" w:name="_Toc182311744"/>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49E5684B" w:rsidR="003259BC" w:rsidRPr="002A6872" w:rsidRDefault="0044130E"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6" w:name="_Toc182311744"/>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20B412EB" w:rsidR="00AB60E7" w:rsidRPr="00B42707" w:rsidRDefault="0044130E" w:rsidP="00AB60E7">
                            <w:pPr>
                              <w:pStyle w:val="Kpalrs"/>
                              <w:rPr>
                                <w:rFonts w:cs="Lohit Hindi"/>
                              </w:rPr>
                            </w:pPr>
                            <w:fldSimple w:instr=" SEQ ábra \* ARABIC ">
                              <w:r>
                                <w:rPr>
                                  <w:noProof/>
                                </w:rPr>
                                <w:t>24</w:t>
                              </w:r>
                            </w:fldSimple>
                            <w:bookmarkStart w:id="140"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20B412EB" w:rsidR="00AB60E7" w:rsidRPr="00B42707" w:rsidRDefault="0044130E" w:rsidP="00AB60E7">
                      <w:pPr>
                        <w:pStyle w:val="Kpalrs"/>
                        <w:rPr>
                          <w:rFonts w:cs="Lohit Hindi"/>
                        </w:rPr>
                      </w:pPr>
                      <w:fldSimple w:instr=" SEQ ábra \* ARABIC ">
                        <w:r>
                          <w:rPr>
                            <w:noProof/>
                          </w:rPr>
                          <w:t>24</w:t>
                        </w:r>
                      </w:fldSimple>
                      <w:bookmarkStart w:id="141"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39C0BF27" w:rsidR="000D1999" w:rsidRPr="006135AB" w:rsidRDefault="0044130E" w:rsidP="000D1999">
                            <w:pPr>
                              <w:pStyle w:val="Kpalrs"/>
                              <w:rPr>
                                <w:rFonts w:cs="Lohit Hindi"/>
                              </w:rPr>
                            </w:pPr>
                            <w:fldSimple w:instr=" SEQ ábra \* ARABIC ">
                              <w:r>
                                <w:rPr>
                                  <w:noProof/>
                                </w:rPr>
                                <w:t>25</w:t>
                              </w:r>
                            </w:fldSimple>
                            <w:bookmarkStart w:id="142" w:name="_Toc182311746"/>
                            <w:r w:rsidR="000D1999">
                              <w:t xml:space="preserve">. ábra: Az </w:t>
                            </w:r>
                            <w:proofErr w:type="spellStart"/>
                            <w:r w:rsidR="000D1999">
                              <w:t>Appoiny</w:t>
                            </w:r>
                            <w:proofErr w:type="spellEnd"/>
                            <w:r w:rsidR="000D1999">
                              <w:t xml:space="preserve">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39C0BF27" w:rsidR="000D1999" w:rsidRPr="006135AB" w:rsidRDefault="0044130E" w:rsidP="000D1999">
                      <w:pPr>
                        <w:pStyle w:val="Kpalrs"/>
                        <w:rPr>
                          <w:rFonts w:cs="Lohit Hindi"/>
                        </w:rPr>
                      </w:pPr>
                      <w:fldSimple w:instr=" SEQ ábra \* ARABIC ">
                        <w:r>
                          <w:rPr>
                            <w:noProof/>
                          </w:rPr>
                          <w:t>25</w:t>
                        </w:r>
                      </w:fldSimple>
                      <w:bookmarkStart w:id="143" w:name="_Toc182311746"/>
                      <w:r w:rsidR="000D1999">
                        <w:t xml:space="preserve">. ábra: Az </w:t>
                      </w:r>
                      <w:proofErr w:type="spellStart"/>
                      <w:r w:rsidR="000D1999">
                        <w:t>Appoiny</w:t>
                      </w:r>
                      <w:proofErr w:type="spellEnd"/>
                      <w:r w:rsidR="000D1999">
                        <w:t xml:space="preserve">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42D489D0" w:rsidR="00F435B6" w:rsidRPr="00583110" w:rsidRDefault="0044130E"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6" w:name="_Toc182311747"/>
                            <w:r w:rsidR="00F435B6">
                              <w:t>. ábra</w:t>
                            </w:r>
                            <w:bookmarkEnd w:id="145"/>
                            <w:r w:rsidR="00F435B6">
                              <w:t xml:space="preserve">: </w:t>
                            </w:r>
                            <w:r w:rsidR="004C35A1">
                              <w:t xml:space="preserve">Az </w:t>
                            </w:r>
                            <w:proofErr w:type="spellStart"/>
                            <w:r w:rsidR="00F435B6">
                              <w:t>Appointy</w:t>
                            </w:r>
                            <w:proofErr w:type="spellEnd"/>
                            <w:r w:rsidR="00F435B6">
                              <w:t xml:space="preserve">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42D489D0" w:rsidR="00F435B6" w:rsidRPr="00583110" w:rsidRDefault="0044130E"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8" w:name="_Toc182311747"/>
                      <w:r w:rsidR="00F435B6">
                        <w:t>. ábra</w:t>
                      </w:r>
                      <w:bookmarkEnd w:id="147"/>
                      <w:r w:rsidR="00F435B6">
                        <w:t xml:space="preserve">: </w:t>
                      </w:r>
                      <w:r w:rsidR="004C35A1">
                        <w:t xml:space="preserve">Az </w:t>
                      </w:r>
                      <w:proofErr w:type="spellStart"/>
                      <w:r w:rsidR="00F435B6">
                        <w:t>Appointy</w:t>
                      </w:r>
                      <w:proofErr w:type="spellEnd"/>
                      <w:r w:rsidR="00F435B6">
                        <w:t xml:space="preserve">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3CDC406A">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7E1B674C" w:rsidR="00482AE5" w:rsidRPr="00651A5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0" w:name="_Toc182311748"/>
                            <w:r w:rsidR="00482AE5">
                              <w:t>. ábra</w:t>
                            </w:r>
                            <w:bookmarkEnd w:id="149"/>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7E1B674C" w:rsidR="00482AE5" w:rsidRPr="00651A5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2" w:name="_Toc182311748"/>
                      <w:r w:rsidR="00482AE5">
                        <w:t>. ábra</w:t>
                      </w:r>
                      <w:bookmarkEnd w:id="151"/>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52D480E2" w:rsidR="00482AE5" w:rsidRPr="009F402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52D480E2" w:rsidR="00482AE5" w:rsidRPr="009F4027" w:rsidRDefault="0044130E"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5D01028A" w:rsidR="000868B5" w:rsidRPr="0004267F"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5D01028A" w:rsidR="000868B5" w:rsidRPr="0004267F"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1BED107D" w:rsidR="000868B5" w:rsidRPr="00624DBB"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1BED107D" w:rsidR="000868B5" w:rsidRPr="00624DBB" w:rsidRDefault="0044130E"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gramStart"/>
      <w:r w:rsidRPr="00863C05">
        <w:rPr>
          <w:rStyle w:val="KdChar"/>
        </w:rPr>
        <w:t>].</w:t>
      </w:r>
      <w:proofErr w:type="spellStart"/>
      <w:r w:rsidRPr="00863C05">
        <w:rPr>
          <w:rStyle w:val="KdChar"/>
        </w:rPr>
        <w:t>constructor</w:t>
      </w:r>
      <w:proofErr w:type="spellEnd"/>
      <w:proofErr w:type="gram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1EF9ECB3" w:rsidR="00295681" w:rsidRPr="00D93102" w:rsidRDefault="0044130E"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7"/>
                            <w:r w:rsidR="00295681">
                              <w:t xml:space="preserve">: Általános </w:t>
                            </w:r>
                            <w:proofErr w:type="spellStart"/>
                            <w:r w:rsidR="00295681">
                              <w:t>for</w:t>
                            </w:r>
                            <w:proofErr w:type="spellEnd"/>
                            <w:r w:rsidR="00295681">
                              <w:t xml:space="preserve">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1EF9ECB3" w:rsidR="00295681" w:rsidRPr="00D93102" w:rsidRDefault="0044130E"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8"/>
                      <w:r w:rsidR="00295681">
                        <w:t xml:space="preserve">: Általános </w:t>
                      </w:r>
                      <w:proofErr w:type="spellStart"/>
                      <w:r w:rsidR="00295681">
                        <w:t>for</w:t>
                      </w:r>
                      <w:proofErr w:type="spellEnd"/>
                      <w:r w:rsidR="00295681">
                        <w:t xml:space="preserve">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2037D7C1" w:rsidR="00B826F0" w:rsidRPr="008A5A49" w:rsidRDefault="0044130E"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2037D7C1" w:rsidR="00B826F0" w:rsidRPr="008A5A49" w:rsidRDefault="0044130E"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65E04AD2" w:rsidR="00B826F0" w:rsidRPr="00B93647" w:rsidRDefault="0044130E"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3" w:name="_Toc182311750"/>
                            <w:r w:rsidR="00B826F0">
                              <w:t>. ábra</w:t>
                            </w:r>
                            <w:bookmarkEnd w:id="162"/>
                            <w:r w:rsidR="00B826F0">
                              <w:t xml:space="preserve">: Elrendezést segítő </w:t>
                            </w:r>
                            <w:proofErr w:type="spellStart"/>
                            <w:r w:rsidR="00B826F0">
                              <w:t>filler</w:t>
                            </w:r>
                            <w:proofErr w:type="spellEnd"/>
                            <w:r w:rsidR="00B826F0">
                              <w:t xml:space="preserve">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65E04AD2" w:rsidR="00B826F0" w:rsidRPr="00B93647" w:rsidRDefault="0044130E"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5" w:name="_Toc182311750"/>
                      <w:r w:rsidR="00B826F0">
                        <w:t>. ábra</w:t>
                      </w:r>
                      <w:bookmarkEnd w:id="164"/>
                      <w:r w:rsidR="00B826F0">
                        <w:t xml:space="preserve">: Elrendezést segítő </w:t>
                      </w:r>
                      <w:proofErr w:type="spellStart"/>
                      <w:r w:rsidR="00B826F0">
                        <w:t>filler</w:t>
                      </w:r>
                      <w:proofErr w:type="spellEnd"/>
                      <w:r w:rsidR="00B826F0">
                        <w:t xml:space="preserve"> elem (saját)</w:t>
                      </w:r>
                      <w:bookmarkEnd w:id="165"/>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48B94F01" w:rsidR="00681D78" w:rsidRPr="00CF4441" w:rsidRDefault="0044130E"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48B94F01" w:rsidR="00681D78" w:rsidRPr="00CF4441" w:rsidRDefault="0044130E"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58F0154F" w:rsidR="00A200C5" w:rsidRPr="00C11A12" w:rsidRDefault="0044130E"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58F0154F" w:rsidR="00A200C5" w:rsidRPr="00C11A12" w:rsidRDefault="0044130E"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20AFB56D" w14:textId="473564F7" w:rsidR="0044130E" w:rsidRDefault="00527A52" w:rsidP="00E7174C">
      <w:pPr>
        <w:pStyle w:val="Cmsor3"/>
        <w:numPr>
          <w:ilvl w:val="2"/>
          <w:numId w:val="19"/>
        </w:numPr>
        <w:rPr>
          <w:noProof/>
        </w:rPr>
      </w:pPr>
      <w:r>
        <w:rPr>
          <w:noProof/>
        </w:rPr>
        <w:t xml:space="preserve">Dátumok, </w:t>
      </w:r>
      <w:r w:rsidR="00E7174C">
        <w:rPr>
          <w:noProof/>
        </w:rPr>
        <w:t>Pagination</w:t>
      </w:r>
    </w:p>
    <w:p w14:paraId="768C1BE1" w14:textId="0355B126" w:rsidR="00527A52" w:rsidRDefault="0044130E" w:rsidP="00E7174C">
      <w:r>
        <w:t xml:space="preserve">Már a 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w:t>
      </w:r>
      <w:proofErr w:type="spellStart"/>
      <w:r>
        <w:t>szemptember</w:t>
      </w:r>
      <w:proofErr w:type="spellEnd"/>
      <w:r>
        <w:t xml:space="preserve"> 29, 30, október 1, 2, 3, 4, 5; akkor a megjelenítendő hónap az október.</w:t>
      </w:r>
    </w:p>
    <w:p w14:paraId="0979BE93" w14:textId="77777777" w:rsidR="00527A52" w:rsidRDefault="00527A52">
      <w:pPr>
        <w:widowControl/>
        <w:suppressAutoHyphens w:val="0"/>
        <w:spacing w:line="240" w:lineRule="auto"/>
        <w:jc w:val="left"/>
      </w:pPr>
      <w:r>
        <w:br w:type="page"/>
      </w:r>
    </w:p>
    <w:p w14:paraId="64FEE52F" w14:textId="5F87BA85" w:rsidR="0044130E" w:rsidRDefault="00527A52" w:rsidP="00E7174C">
      <w:r>
        <w:rPr>
          <w:noProof/>
        </w:rPr>
        <w:lastRenderedPageBreak/>
        <mc:AlternateContent>
          <mc:Choice Requires="wps">
            <w:drawing>
              <wp:anchor distT="45720" distB="45720" distL="114300" distR="114300" simplePos="0" relativeHeight="251807744" behindDoc="0" locked="0" layoutInCell="1" allowOverlap="1" wp14:anchorId="54C88F6D" wp14:editId="210E6467">
                <wp:simplePos x="0" y="0"/>
                <wp:positionH relativeFrom="margin">
                  <wp:align>left</wp:align>
                </wp:positionH>
                <wp:positionV relativeFrom="paragraph">
                  <wp:posOffset>2539365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70" type="#_x0000_t202" style="position:absolute;left:0;text-align:left;margin-left:0;margin-top:199.95pt;width:438.6pt;height:107.4pt;z-index:251807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206EC1FE" wp14:editId="562EB009">
                <wp:simplePos x="0" y="0"/>
                <wp:positionH relativeFrom="page">
                  <wp:posOffset>1897380</wp:posOffset>
                </wp:positionH>
                <wp:positionV relativeFrom="paragraph">
                  <wp:posOffset>2021205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550A6D38" w:rsidR="0044130E" w:rsidRPr="00DB6455" w:rsidRDefault="0044130E"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71" type="#_x0000_t202" style="position:absolute;left:0;text-align:left;margin-left:149.4pt;margin-top:159.15pt;width:297pt;height:34.4pt;z-index:251809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LtHwIAAEMEAAAOAAAAZHJzL2Uyb0RvYy54bWysU01v2zAMvQ/YfxB0X5y0W5sZ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" stroked="f">
                <v:textbox inset="0,0,0,0">
                  <w:txbxContent>
                    <w:p w14:paraId="23ADE10C" w14:textId="550A6D38" w:rsidR="0044130E" w:rsidRPr="00DB6455" w:rsidRDefault="0044130E"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t>. ábra: Hét középső napjának meghatározása (saját)</w:t>
                      </w:r>
                    </w:p>
                  </w:txbxContent>
                </v:textbox>
                <w10:wrap type="topAndBottom" anchorx="page"/>
              </v:shape>
            </w:pict>
          </mc:Fallback>
        </mc:AlternateContent>
      </w:r>
      <w:r>
        <w:rPr>
          <w:noProof/>
        </w:rPr>
        <mc:AlternateContent>
          <mc:Choice Requires="wps">
            <w:drawing>
              <wp:anchor distT="0" distB="0" distL="114300" distR="114300" simplePos="0" relativeHeight="251805696" behindDoc="0" locked="0" layoutInCell="1" allowOverlap="1" wp14:anchorId="107A4C3F" wp14:editId="56347560">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B256A1D" w:rsidR="006E4E1E" w:rsidRPr="00BF22A4" w:rsidRDefault="0044130E" w:rsidP="006E4E1E">
                            <w:pPr>
                              <w:pStyle w:val="Kpalrs"/>
                              <w:rPr>
                                <w:rFonts w:cs="Lohit Hindi"/>
                              </w:rPr>
                            </w:pPr>
                            <w:fldSimple w:instr=" SEQ ábra \* ARABIC ">
                              <w:r>
                                <w:rPr>
                                  <w:noProof/>
                                </w:rPr>
                                <w:t>36</w:t>
                              </w:r>
                            </w:fldSimple>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72"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" stroked="f">
                <v:textbox inset="0,0,0,0">
                  <w:txbxContent>
                    <w:p w14:paraId="1999D594" w14:textId="6B256A1D" w:rsidR="006E4E1E" w:rsidRPr="00BF22A4" w:rsidRDefault="0044130E" w:rsidP="006E4E1E">
                      <w:pPr>
                        <w:pStyle w:val="Kpalrs"/>
                        <w:rPr>
                          <w:rFonts w:cs="Lohit Hindi"/>
                        </w:rPr>
                      </w:pPr>
                      <w:fldSimple w:instr=" SEQ ábra \* ARABIC ">
                        <w:r>
                          <w:rPr>
                            <w:noProof/>
                          </w:rPr>
                          <w:t>36</w:t>
                        </w:r>
                      </w:fldSimple>
                      <w:r w:rsidR="006E4E1E">
                        <w:t>. ábra: Év- és hónap kijelző, lapozó gombok (saját)</w:t>
                      </w:r>
                    </w:p>
                  </w:txbxContent>
                </v:textbox>
                <w10:wrap type="topAndBottom" anchorx="page"/>
              </v:shape>
            </w:pict>
          </mc:Fallback>
        </mc:AlternateContent>
      </w:r>
      <w:r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74992550" w:rsidR="00527A52" w:rsidRDefault="0044130E" w:rsidP="00E7174C">
      <w:r>
        <w:t xml:space="preserve">Ezt a középső napot hivatott jelenteni a </w:t>
      </w:r>
      <w:proofErr w:type="spellStart"/>
      <w:r w:rsidRPr="0044130E">
        <w:rPr>
          <w:rStyle w:val="KdChar"/>
        </w:rPr>
        <w:t>middleDate</w:t>
      </w:r>
      <w:proofErr w:type="spellEnd"/>
      <w:r>
        <w:t>, amelyet a feljebb látható módon állítok be.</w:t>
      </w:r>
    </w:p>
    <w:p w14:paraId="57A7CF7D" w14:textId="77777777"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proofErr w:type="gramStart"/>
      <w:r w:rsidRPr="00527A52">
        <w:rPr>
          <w:rStyle w:val="KdChar"/>
        </w:rPr>
        <w:t>Date</w:t>
      </w:r>
      <w:proofErr w:type="spellEnd"/>
      <w:r w:rsidRPr="00527A52">
        <w:rPr>
          <w:rStyle w:val="KdChar"/>
        </w:rPr>
        <w:t>(</w:t>
      </w:r>
      <w:proofErr w:type="gram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proofErr w:type="gramStart"/>
      <w:r w:rsidRPr="00527A52">
        <w:rPr>
          <w:rStyle w:val="KdChar"/>
        </w:rPr>
        <w:t>this.currentDate.getDate</w:t>
      </w:r>
      <w:proofErr w:type="spellEnd"/>
      <w:proofErr w:type="gramEnd"/>
      <w:r w:rsidRPr="00527A52">
        <w:rPr>
          <w:rStyle w:val="KdChar"/>
        </w:rPr>
        <w:t>()</w:t>
      </w:r>
      <w:r>
        <w:t xml:space="preserve"> metódussal, amely értelemszerűen egy számot ad vissza 1-től az adott hónap utolsó napjáig.</w:t>
      </w:r>
    </w:p>
    <w:p w14:paraId="352EA2D8" w14:textId="396EC9EE" w:rsidR="0044130E" w:rsidRDefault="00527A52" w:rsidP="00527A52">
      <w:r>
        <w:t xml:space="preserve">Ehhez a dátumhoz hozzáadom a </w:t>
      </w:r>
      <w:r w:rsidRPr="00527A52">
        <w:rPr>
          <w:rStyle w:val="KdChar"/>
        </w:rPr>
        <w:t>(4 – (</w:t>
      </w:r>
      <w:proofErr w:type="spellStart"/>
      <w:proofErr w:type="gramStart"/>
      <w:r w:rsidRPr="00527A52">
        <w:rPr>
          <w:rStyle w:val="KdChar"/>
        </w:rPr>
        <w:t>this.currentDate.getDay</w:t>
      </w:r>
      <w:proofErr w:type="spellEnd"/>
      <w:proofErr w:type="gramEnd"/>
      <w:r w:rsidRPr="00527A52">
        <w:rPr>
          <w:rStyle w:val="KdChar"/>
        </w:rPr>
        <w:t xml:space="preserve">() == 0 ? </w:t>
      </w:r>
      <w:proofErr w:type="gramStart"/>
      <w:r w:rsidRPr="00527A52">
        <w:rPr>
          <w:rStyle w:val="KdChar"/>
        </w:rPr>
        <w:t>7 :</w:t>
      </w:r>
      <w:proofErr w:type="gramEnd"/>
      <w:r w:rsidRPr="00527A52">
        <w:rPr>
          <w:rStyle w:val="KdChar"/>
        </w:rPr>
        <w:t xml:space="preserve">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proofErr w:type="gramStart"/>
      <w:r w:rsidRPr="00527A52">
        <w:rPr>
          <w:rStyle w:val="KdChar"/>
        </w:rPr>
        <w:t>this.currentDate.getDay</w:t>
      </w:r>
      <w:proofErr w:type="spellEnd"/>
      <w:proofErr w:type="gramEnd"/>
      <w:r w:rsidRPr="00527A52">
        <w:rPr>
          <w:rStyle w:val="KdChar"/>
        </w:rPr>
        <w:t>()</w:t>
      </w:r>
      <w:r>
        <w:t xml:space="preserve"> a hét napját adja vissza számként, egy 0 és 6 között terjedő skálán. Ezt az eredményt 4-ből kivonom, mivel a 4 (csütörtök) a hét középső napját jelölő szám, így tehát ha csütörtök van, akkor 4-4-et, tehát 0-t ad hozzá a jelenlegi dátumhoz, de ha kedd van, akkor 4-2-t, tehát 2-t ad hozzá, tehát ismét a csütörtököt kapjuk.</w:t>
      </w:r>
    </w:p>
    <w:p w14:paraId="2355F142" w14:textId="7C31432F" w:rsidR="00527A52" w:rsidRDefault="00527A52" w:rsidP="00527A52">
      <w:r>
        <w:t xml:space="preserve">Természetesen ez nem ilyen egyszerű, mivel ez a 0-6 skála nem hétfőtől vasárnapig terjed, hanem vasárnaptól szombatig, tehát amerikai szokás szerint a vasárnap a hét kezdőnapja, annak az értéke 0. A háromoperandusú operátor csak a vasárnap </w:t>
      </w:r>
      <w:proofErr w:type="spellStart"/>
      <w:r>
        <w:t>edge</w:t>
      </w:r>
      <w:proofErr w:type="spellEnd"/>
      <w:r>
        <w:t xml:space="preserve"> </w:t>
      </w:r>
      <w:proofErr w:type="spellStart"/>
      <w:r>
        <w:t>case</w:t>
      </w:r>
      <w:proofErr w:type="spellEnd"/>
      <w:r>
        <w:t xml:space="preserve"> jellegét hivatott </w:t>
      </w:r>
      <w:r>
        <w:lastRenderedPageBreak/>
        <w:t>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3D0411B4" w14:textId="2A9B07D8" w:rsidR="0044130E" w:rsidRDefault="0044130E" w:rsidP="00E7174C"/>
    <w:p w14:paraId="788F71D2" w14:textId="0420459C" w:rsidR="006E4E1E" w:rsidRDefault="0044130E" w:rsidP="00E7174C">
      <w:proofErr w:type="spellStart"/>
      <w:r>
        <w:t>het</w:t>
      </w:r>
      <w:proofErr w:type="spellEnd"/>
      <w:r>
        <w:t xml:space="preserve"> napjaira </w:t>
      </w:r>
      <w:proofErr w:type="spellStart"/>
      <w:r>
        <w:t>pelda</w:t>
      </w:r>
      <w:proofErr w:type="spellEnd"/>
      <w:r>
        <w:t xml:space="preserve"> </w:t>
      </w:r>
    </w:p>
    <w:p w14:paraId="739F7372" w14:textId="6DD79006" w:rsidR="006E4E1E" w:rsidRDefault="006E4E1E" w:rsidP="00E7174C">
      <w:pPr>
        <w:pStyle w:val="Listaszerbekezds"/>
        <w:numPr>
          <w:ilvl w:val="0"/>
          <w:numId w:val="36"/>
        </w:numPr>
      </w:pPr>
      <w:proofErr w:type="spellStart"/>
      <w:r>
        <w:t>date</w:t>
      </w:r>
      <w:proofErr w:type="spellEnd"/>
      <w:r>
        <w:t xml:space="preserve"> </w:t>
      </w:r>
      <w:proofErr w:type="spellStart"/>
      <w:r>
        <w:t>ujralekeres</w:t>
      </w:r>
      <w:proofErr w:type="spellEnd"/>
    </w:p>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t>Események</w:t>
      </w:r>
    </w:p>
    <w:p w14:paraId="396A5222" w14:textId="04BC4E20" w:rsidR="00E7174C" w:rsidRPr="00E7174C" w:rsidRDefault="00E7174C" w:rsidP="00E7174C">
      <w:r>
        <w:t xml:space="preserve">lekérés, </w:t>
      </w:r>
      <w:proofErr w:type="spellStart"/>
      <w:r>
        <w:t>details</w:t>
      </w:r>
      <w:proofErr w:type="spellEnd"/>
      <w:r>
        <w:t xml:space="preserve">, új létrehozás, </w:t>
      </w:r>
    </w:p>
    <w:p w14:paraId="625EB84A" w14:textId="5A869031" w:rsidR="00883A73" w:rsidRDefault="00883A73" w:rsidP="00AB60E7">
      <w:pPr>
        <w:rPr>
          <w:noProof/>
        </w:rPr>
      </w:pPr>
    </w:p>
    <w:p w14:paraId="754C14DF" w14:textId="45AB6590" w:rsidR="00883A73" w:rsidRDefault="00883A73" w:rsidP="00AB60E7">
      <w:pPr>
        <w:rPr>
          <w:noProof/>
        </w:rPr>
      </w:pPr>
    </w:p>
    <w:p w14:paraId="47F69222" w14:textId="78670E35" w:rsidR="000D1999" w:rsidRDefault="000D1999" w:rsidP="00AB60E7">
      <w:pPr>
        <w:rPr>
          <w:noProof/>
        </w:rPr>
      </w:pPr>
      <w:r>
        <w:rPr>
          <w:noProof/>
        </w:rPr>
        <w:t>Mit akarok még leírni:</w:t>
      </w:r>
    </w:p>
    <w:p w14:paraId="78A36500" w14:textId="43AC44AB" w:rsidR="0076134D" w:rsidRDefault="0076134D" w:rsidP="000D1999">
      <w:pPr>
        <w:pStyle w:val="Listaszerbekezds"/>
        <w:numPr>
          <w:ilvl w:val="0"/>
          <w:numId w:val="32"/>
        </w:numPr>
        <w:rPr>
          <w:noProof/>
        </w:rPr>
      </w:pPr>
      <w:r>
        <w:rPr>
          <w:noProof/>
        </w:rPr>
        <w:t>email – emailjs, template, routeok</w:t>
      </w:r>
    </w:p>
    <w:p w14:paraId="0E86F4EF" w14:textId="49087C82" w:rsidR="0076134D" w:rsidRDefault="0076134D" w:rsidP="000D1999">
      <w:pPr>
        <w:pStyle w:val="Listaszerbekezds"/>
        <w:numPr>
          <w:ilvl w:val="0"/>
          <w:numId w:val="32"/>
        </w:numPr>
        <w:rPr>
          <w:noProof/>
        </w:rPr>
      </w:pPr>
      <w:r>
        <w:rPr>
          <w:noProof/>
        </w:rPr>
        <w:t>edit, accept, delete</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7E41FDF4" w14:textId="62ADFB24" w:rsidR="0076134D" w:rsidRDefault="0076134D" w:rsidP="0076134D">
      <w:pPr>
        <w:pStyle w:val="Listaszerbekezds"/>
        <w:numPr>
          <w:ilvl w:val="0"/>
          <w:numId w:val="32"/>
        </w:numPr>
        <w:rPr>
          <w:noProof/>
        </w:rPr>
      </w:pPr>
      <w:r>
        <w:rPr>
          <w:noProof/>
        </w:rPr>
        <w:t>időpont lekérés adott hétre</w:t>
      </w:r>
      <w:r w:rsidR="000868B5">
        <w:rPr>
          <w:noProof/>
        </w:rPr>
        <w:t xml:space="preserve"> (teglalap gen és ID emlites)</w:t>
      </w:r>
    </w:p>
    <w:p w14:paraId="3D7E7546" w14:textId="3E0F88B5" w:rsidR="0076134D" w:rsidRDefault="0076134D" w:rsidP="0076134D">
      <w:pPr>
        <w:pStyle w:val="Listaszerbekezds"/>
        <w:numPr>
          <w:ilvl w:val="0"/>
          <w:numId w:val="32"/>
        </w:numPr>
        <w:rPr>
          <w:noProof/>
        </w:rPr>
      </w:pPr>
      <w:r>
        <w:rPr>
          <w:noProof/>
        </w:rPr>
        <w:t>details</w:t>
      </w:r>
    </w:p>
    <w:p w14:paraId="5C1E3009" w14:textId="0B3DC51C"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benne</w:t>
      </w:r>
    </w:p>
    <w:p w14:paraId="77C691A8" w14:textId="17EEE8A7" w:rsidR="0076134D" w:rsidRDefault="0076134D" w:rsidP="0076134D">
      <w:pPr>
        <w:pStyle w:val="Listaszerbekezds"/>
        <w:numPr>
          <w:ilvl w:val="0"/>
          <w:numId w:val="32"/>
        </w:numPr>
        <w:rPr>
          <w:noProof/>
        </w:rPr>
      </w:pPr>
      <w:r>
        <w:rPr>
          <w:noProof/>
        </w:rPr>
        <w:t>css config (színek)</w:t>
      </w:r>
    </w:p>
    <w:p w14:paraId="619BDB1B" w14:textId="2AABAE4A" w:rsidR="0076134D" w:rsidRDefault="0076134D" w:rsidP="0076134D">
      <w:pPr>
        <w:pStyle w:val="Listaszerbekezds"/>
        <w:numPr>
          <w:ilvl w:val="0"/>
          <w:numId w:val="32"/>
        </w:numPr>
        <w:rPr>
          <w:noProof/>
        </w:rPr>
      </w:pPr>
      <w:r>
        <w:rPr>
          <w:noProof/>
        </w:rPr>
        <w:t>disallowed time</w:t>
      </w:r>
      <w:r w:rsidR="00A1283F">
        <w:rPr>
          <w:noProof/>
        </w:rPr>
        <w:t xml:space="preserve"> (oszlop ID-t említsd)</w:t>
      </w:r>
    </w:p>
    <w:p w14:paraId="7979FDDB" w14:textId="47A88348" w:rsidR="0076134D" w:rsidRDefault="0076134D" w:rsidP="0076134D">
      <w:pPr>
        <w:pStyle w:val="Listaszerbekezds"/>
        <w:numPr>
          <w:ilvl w:val="0"/>
          <w:numId w:val="32"/>
        </w:numPr>
        <w:rPr>
          <w:noProof/>
        </w:rPr>
      </w:pPr>
      <w:r>
        <w:rPr>
          <w:noProof/>
        </w:rPr>
        <w:t>ütkozés</w:t>
      </w:r>
    </w:p>
    <w:p w14:paraId="7A99E6FA" w14:textId="258BF2B6" w:rsidR="007D2316" w:rsidRDefault="007D2316" w:rsidP="0076134D">
      <w:pPr>
        <w:pStyle w:val="Listaszerbekezds"/>
        <w:numPr>
          <w:ilvl w:val="0"/>
          <w:numId w:val="32"/>
        </w:numPr>
        <w:rPr>
          <w:noProof/>
        </w:rPr>
      </w:pPr>
      <w:r>
        <w:rPr>
          <w:noProof/>
        </w:rPr>
        <w:t>betöltés, loaded event, timing problémák, konstansok betöltése</w:t>
      </w:r>
    </w:p>
    <w:p w14:paraId="526F1BEF" w14:textId="4691F76E" w:rsidR="007A0B68" w:rsidRDefault="00631FD8" w:rsidP="0040298B">
      <w:pPr>
        <w:widowControl/>
        <w:suppressAutoHyphens w:val="0"/>
        <w:spacing w:line="240" w:lineRule="auto"/>
        <w:jc w:val="left"/>
      </w:pPr>
      <w:r>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70" w:name="_Toc182311784"/>
      <w:r>
        <w:lastRenderedPageBreak/>
        <w:t>Összegzés</w:t>
      </w:r>
      <w:bookmarkEnd w:id="170"/>
    </w:p>
    <w:p w14:paraId="4E148D44" w14:textId="77777777" w:rsidR="007E3CBB" w:rsidRPr="007E3CBB" w:rsidRDefault="007E3CBB" w:rsidP="007E3CBB"/>
    <w:p w14:paraId="3BF313D7" w14:textId="77777777" w:rsidR="007C5DF4" w:rsidRDefault="007C5DF4" w:rsidP="00E44F3C">
      <w:pPr>
        <w:pStyle w:val="Cmsor1"/>
        <w:pageBreakBefore/>
        <w:rPr>
          <w:rFonts w:eastAsia="Arial" w:cs="Arial"/>
        </w:rPr>
      </w:pPr>
      <w:bookmarkStart w:id="171" w:name="_Toc163807915"/>
      <w:bookmarkStart w:id="172" w:name="_Toc163808189"/>
      <w:bookmarkStart w:id="173" w:name="_Toc163808584"/>
      <w:bookmarkStart w:id="174" w:name="_Toc182311785"/>
      <w:r>
        <w:rPr>
          <w:rFonts w:eastAsia="Arial" w:cs="Arial"/>
        </w:rPr>
        <w:lastRenderedPageBreak/>
        <w:t>Irodalomjegyzék</w:t>
      </w:r>
      <w:bookmarkEnd w:id="171"/>
      <w:bookmarkEnd w:id="172"/>
      <w:bookmarkEnd w:id="173"/>
      <w:bookmarkEnd w:id="174"/>
    </w:p>
    <w:p w14:paraId="1B61CCDF" w14:textId="77777777" w:rsidR="003B1218" w:rsidRPr="003B1218" w:rsidRDefault="00DF6B64" w:rsidP="003B1218">
      <w:pPr>
        <w:pStyle w:val="Irodalomjegyzk"/>
        <w:rPr>
          <w:rFonts w:cs="Times New Roman"/>
        </w:rPr>
      </w:pPr>
      <w:r>
        <w:fldChar w:fldCharType="begin"/>
      </w:r>
      <w:r w:rsidR="003F46F0">
        <w:instrText xml:space="preserve"> ADDIN ZOTERO_BIBL {"uncited":[],"omitted":[],"custom":[]} CSL_BIBLIOGRAPHY </w:instrText>
      </w:r>
      <w:r>
        <w:fldChar w:fldCharType="separate"/>
      </w:r>
      <w:r w:rsidR="003B1218" w:rsidRPr="003B1218">
        <w:rPr>
          <w:rFonts w:cs="Times New Roman"/>
        </w:rPr>
        <w:t>[1]</w:t>
      </w:r>
      <w:r w:rsidR="003B1218" w:rsidRPr="003B1218">
        <w:rPr>
          <w:rFonts w:cs="Times New Roman"/>
        </w:rPr>
        <w:tab/>
        <w:t>„9 Google Calendar features you should start using now | Zapier”. Elérés: 2024. április 18. [Online]. Elérhető: https://zapier.com/blog/google-calendar-schedule/</w:t>
      </w:r>
    </w:p>
    <w:p w14:paraId="11FD389E" w14:textId="77777777" w:rsidR="003B1218" w:rsidRPr="003B1218" w:rsidRDefault="003B1218" w:rsidP="003B1218">
      <w:pPr>
        <w:pStyle w:val="Irodalomjegyzk"/>
        <w:rPr>
          <w:rFonts w:cs="Times New Roman"/>
        </w:rPr>
      </w:pPr>
      <w:r w:rsidRPr="003B1218">
        <w:rPr>
          <w:rFonts w:cs="Times New Roman"/>
        </w:rPr>
        <w:t>[2]</w:t>
      </w:r>
      <w:r w:rsidRPr="003B1218">
        <w:rPr>
          <w:rFonts w:cs="Times New Roman"/>
        </w:rPr>
        <w:tab/>
        <w:t xml:space="preserve">„Google Calendar”, </w:t>
      </w:r>
      <w:r w:rsidRPr="003B1218">
        <w:rPr>
          <w:rFonts w:cs="Times New Roman"/>
          <w:i/>
          <w:iCs/>
        </w:rPr>
        <w:t>Wikipedia</w:t>
      </w:r>
      <w:r w:rsidRPr="003B1218">
        <w:rPr>
          <w:rFonts w:cs="Times New Roman"/>
        </w:rPr>
        <w:t>. 2024. január 29. Elérés: 2024. április 12. [Online]. Elérhető: https://en.wikipedia.org/w/index.php?title=Google_Calendar&amp;oldid=1200623137</w:t>
      </w:r>
    </w:p>
    <w:p w14:paraId="3A71C251" w14:textId="77777777" w:rsidR="003B1218" w:rsidRPr="003B1218" w:rsidRDefault="003B1218" w:rsidP="003B1218">
      <w:pPr>
        <w:pStyle w:val="Irodalomjegyzk"/>
        <w:rPr>
          <w:rFonts w:cs="Times New Roman"/>
        </w:rPr>
      </w:pPr>
      <w:r w:rsidRPr="003B1218">
        <w:rPr>
          <w:rFonts w:cs="Times New Roman"/>
        </w:rPr>
        <w:t>[3]</w:t>
      </w:r>
      <w:r w:rsidRPr="003B1218">
        <w:rPr>
          <w:rFonts w:cs="Times New Roman"/>
        </w:rPr>
        <w:tab/>
        <w:t>„Mike Samuel - Stealth | LinkedIn”. Elérés: 2024. április 18. [Online]. Elérhető: https://www.linkedin.com/in/mikevsamuel</w:t>
      </w:r>
    </w:p>
    <w:p w14:paraId="39386AC1" w14:textId="77777777" w:rsidR="003B1218" w:rsidRPr="003B1218" w:rsidRDefault="003B1218" w:rsidP="003B1218">
      <w:pPr>
        <w:pStyle w:val="Irodalomjegyzk"/>
        <w:rPr>
          <w:rFonts w:cs="Times New Roman"/>
        </w:rPr>
      </w:pPr>
      <w:r w:rsidRPr="003B1218">
        <w:rPr>
          <w:rFonts w:cs="Times New Roman"/>
        </w:rPr>
        <w:t>[4]</w:t>
      </w:r>
      <w:r w:rsidRPr="003B1218">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446432F9" w14:textId="77777777" w:rsidR="003B1218" w:rsidRPr="003B1218" w:rsidRDefault="003B1218" w:rsidP="003B1218">
      <w:pPr>
        <w:pStyle w:val="Irodalomjegyzk"/>
        <w:rPr>
          <w:rFonts w:cs="Times New Roman"/>
        </w:rPr>
      </w:pPr>
      <w:r w:rsidRPr="003B1218">
        <w:rPr>
          <w:rFonts w:cs="Times New Roman"/>
        </w:rPr>
        <w:t>[5]</w:t>
      </w:r>
      <w:r w:rsidRPr="003B1218">
        <w:rPr>
          <w:rFonts w:cs="Times New Roman"/>
        </w:rPr>
        <w:tab/>
        <w:t>B. IT, „How To Create a Shared Calendar in Outlook &amp; Office 365?”, Boost IT. Elérés: 2024. április 18. [Online]. Elérhető: https://www.boostitco.com/blog/how-to-create-a-shared-calendar-in-outlook-office-365/</w:t>
      </w:r>
    </w:p>
    <w:p w14:paraId="53045186" w14:textId="77777777" w:rsidR="003B1218" w:rsidRPr="003B1218" w:rsidRDefault="003B1218" w:rsidP="003B1218">
      <w:pPr>
        <w:pStyle w:val="Irodalomjegyzk"/>
        <w:rPr>
          <w:rFonts w:cs="Times New Roman"/>
        </w:rPr>
      </w:pPr>
      <w:r w:rsidRPr="003B1218">
        <w:rPr>
          <w:rFonts w:cs="Times New Roman"/>
        </w:rPr>
        <w:t>[6]</w:t>
      </w:r>
      <w:r w:rsidRPr="003B1218">
        <w:rPr>
          <w:rFonts w:cs="Times New Roman"/>
        </w:rPr>
        <w:tab/>
        <w:t xml:space="preserve">„Microsoft Outlook”, </w:t>
      </w:r>
      <w:r w:rsidRPr="003B1218">
        <w:rPr>
          <w:rFonts w:cs="Times New Roman"/>
          <w:i/>
          <w:iCs/>
        </w:rPr>
        <w:t>Wikipedia</w:t>
      </w:r>
      <w:r w:rsidRPr="003B1218">
        <w:rPr>
          <w:rFonts w:cs="Times New Roman"/>
        </w:rPr>
        <w:t>. 2024. április 11. Elérés: 2024. április 12. [Online]. Elérhető: https://en.wikipedia.org/w/index.php?title=Microsoft_Outlook&amp;oldid=1218464134</w:t>
      </w:r>
    </w:p>
    <w:p w14:paraId="67B85E10" w14:textId="77777777" w:rsidR="003B1218" w:rsidRPr="003B1218" w:rsidRDefault="003B1218" w:rsidP="003B1218">
      <w:pPr>
        <w:pStyle w:val="Irodalomjegyzk"/>
        <w:rPr>
          <w:rFonts w:cs="Times New Roman"/>
        </w:rPr>
      </w:pPr>
      <w:r w:rsidRPr="003B1218">
        <w:rPr>
          <w:rFonts w:cs="Times New Roman"/>
        </w:rPr>
        <w:t>[7]</w:t>
      </w:r>
      <w:r w:rsidRPr="003B1218">
        <w:rPr>
          <w:rFonts w:cs="Times New Roman"/>
        </w:rPr>
        <w:tab/>
        <w:t>„iCalendar.org”. Elérés: 2024. május 6. [Online]. Elérhető: https://icalendar.org/</w:t>
      </w:r>
    </w:p>
    <w:p w14:paraId="26FD8A98" w14:textId="77777777" w:rsidR="003B1218" w:rsidRPr="003B1218" w:rsidRDefault="003B1218" w:rsidP="003B1218">
      <w:pPr>
        <w:pStyle w:val="Irodalomjegyzk"/>
        <w:rPr>
          <w:rFonts w:cs="Times New Roman"/>
        </w:rPr>
      </w:pPr>
      <w:r w:rsidRPr="003B1218">
        <w:rPr>
          <w:rFonts w:cs="Times New Roman"/>
        </w:rPr>
        <w:t>[8]</w:t>
      </w:r>
      <w:r w:rsidRPr="003B1218">
        <w:rPr>
          <w:rFonts w:cs="Times New Roman"/>
        </w:rPr>
        <w:tab/>
        <w:t>„Introduction”. Elérés: 2024. május 6. [Online]. Elérhető: https://devguide.calconnect.org/CalDAV/introduction/</w:t>
      </w:r>
    </w:p>
    <w:p w14:paraId="67BAA994" w14:textId="77777777" w:rsidR="003B1218" w:rsidRPr="003B1218" w:rsidRDefault="003B1218" w:rsidP="003B1218">
      <w:pPr>
        <w:pStyle w:val="Irodalomjegyzk"/>
        <w:rPr>
          <w:rFonts w:cs="Times New Roman"/>
        </w:rPr>
      </w:pPr>
      <w:r w:rsidRPr="003B1218">
        <w:rPr>
          <w:rFonts w:cs="Times New Roman"/>
        </w:rPr>
        <w:t>[9]</w:t>
      </w:r>
      <w:r w:rsidRPr="003B1218">
        <w:rPr>
          <w:rFonts w:cs="Times New Roman"/>
        </w:rPr>
        <w:tab/>
        <w:t>Admin, „vCard 3.0 format specification – www.evenx.com”. Elérés: 2024. május 6. [Online]. Elérhető: https://www.evenx.com/vcard-3-0-format-specification</w:t>
      </w:r>
    </w:p>
    <w:p w14:paraId="7F089417" w14:textId="77777777" w:rsidR="003B1218" w:rsidRPr="003B1218" w:rsidRDefault="003B1218" w:rsidP="003B1218">
      <w:pPr>
        <w:pStyle w:val="Irodalomjegyzk"/>
        <w:rPr>
          <w:rFonts w:cs="Times New Roman"/>
        </w:rPr>
      </w:pPr>
      <w:r w:rsidRPr="003B1218">
        <w:rPr>
          <w:rFonts w:cs="Times New Roman"/>
        </w:rPr>
        <w:t>[10]</w:t>
      </w:r>
      <w:r w:rsidRPr="003B1218">
        <w:rPr>
          <w:rFonts w:cs="Times New Roman"/>
        </w:rPr>
        <w:tab/>
        <w:t>„Calendar User Guide for Mac”, Apple Support. Elérés: 2024. április 18. [Online]. Elérhető: https://support.apple.com/guide/calendar/welcome/mac</w:t>
      </w:r>
    </w:p>
    <w:p w14:paraId="072623D4" w14:textId="77777777" w:rsidR="003B1218" w:rsidRPr="003B1218" w:rsidRDefault="003B1218" w:rsidP="003B1218">
      <w:pPr>
        <w:pStyle w:val="Irodalomjegyzk"/>
        <w:rPr>
          <w:rFonts w:cs="Times New Roman"/>
        </w:rPr>
      </w:pPr>
      <w:r w:rsidRPr="003B1218">
        <w:rPr>
          <w:rFonts w:cs="Times New Roman"/>
        </w:rPr>
        <w:t>[11]</w:t>
      </w:r>
      <w:r w:rsidRPr="003B1218">
        <w:rPr>
          <w:rFonts w:cs="Times New Roman"/>
        </w:rPr>
        <w:tab/>
        <w:t>„Yahoo Calendar: The Ultimate Guide”. Elérés: 2024. április 18. [Online]. Elérhető: https://savvycal.com/articles/yahoo-calendar/</w:t>
      </w:r>
    </w:p>
    <w:p w14:paraId="5D393E07" w14:textId="77777777" w:rsidR="003B1218" w:rsidRPr="003B1218" w:rsidRDefault="003B1218" w:rsidP="003B1218">
      <w:pPr>
        <w:pStyle w:val="Irodalomjegyzk"/>
        <w:rPr>
          <w:rFonts w:cs="Times New Roman"/>
        </w:rPr>
      </w:pPr>
      <w:r w:rsidRPr="003B1218">
        <w:rPr>
          <w:rFonts w:cs="Times New Roman"/>
        </w:rPr>
        <w:t>[12]</w:t>
      </w:r>
      <w:r w:rsidRPr="003B1218">
        <w:rPr>
          <w:rFonts w:cs="Times New Roman"/>
        </w:rPr>
        <w:tab/>
        <w:t>„Calendly’s effortless scheduling experience”. Elérés: 2024. április 18. [Online]. Elérhető: https://goodux.appcues.com/blog/calendlys-scheduling-experience</w:t>
      </w:r>
    </w:p>
    <w:p w14:paraId="780D6D5A" w14:textId="77777777" w:rsidR="003B1218" w:rsidRPr="003B1218" w:rsidRDefault="003B1218" w:rsidP="003B1218">
      <w:pPr>
        <w:pStyle w:val="Irodalomjegyzk"/>
        <w:rPr>
          <w:rFonts w:cs="Times New Roman"/>
        </w:rPr>
      </w:pPr>
      <w:r w:rsidRPr="003B1218">
        <w:rPr>
          <w:rFonts w:cs="Times New Roman"/>
        </w:rPr>
        <w:t>[13]</w:t>
      </w:r>
      <w:r w:rsidRPr="003B1218">
        <w:rPr>
          <w:rFonts w:cs="Times New Roman"/>
        </w:rPr>
        <w:tab/>
        <w:t>„Zoho Calendar attributes | Help - Zoho Deluge”. Elérés: 2024. április 18. [Online]. Elérhető: https://www.zoho.com/deluge/help/cliq/zoho-calendar-attributes.html</w:t>
      </w:r>
    </w:p>
    <w:p w14:paraId="36291B98" w14:textId="77777777" w:rsidR="003B1218" w:rsidRPr="003B1218" w:rsidRDefault="003B1218" w:rsidP="003B1218">
      <w:pPr>
        <w:pStyle w:val="Irodalomjegyzk"/>
        <w:rPr>
          <w:rFonts w:cs="Times New Roman"/>
        </w:rPr>
      </w:pPr>
      <w:r w:rsidRPr="003B1218">
        <w:rPr>
          <w:rFonts w:cs="Times New Roman"/>
        </w:rPr>
        <w:t>[14]</w:t>
      </w:r>
      <w:r w:rsidRPr="003B1218">
        <w:rPr>
          <w:rFonts w:cs="Times New Roman"/>
        </w:rPr>
        <w:tab/>
        <w:t xml:space="preserve">„HTML5”, </w:t>
      </w:r>
      <w:r w:rsidRPr="003B1218">
        <w:rPr>
          <w:rFonts w:cs="Times New Roman"/>
          <w:i/>
          <w:iCs/>
        </w:rPr>
        <w:t>Wikipedia</w:t>
      </w:r>
      <w:r w:rsidRPr="003B1218">
        <w:rPr>
          <w:rFonts w:cs="Times New Roman"/>
        </w:rPr>
        <w:t>. 2024. április 18. Elérés: 2024. április 18. [Online]. Elérhető: https://en.wikipedia.org/w/index.php?title=HTML5&amp;oldid=1219524906</w:t>
      </w:r>
    </w:p>
    <w:p w14:paraId="62146079" w14:textId="77777777" w:rsidR="003B1218" w:rsidRPr="003B1218" w:rsidRDefault="003B1218" w:rsidP="003B1218">
      <w:pPr>
        <w:pStyle w:val="Irodalomjegyzk"/>
        <w:rPr>
          <w:rFonts w:cs="Times New Roman"/>
        </w:rPr>
      </w:pPr>
      <w:r w:rsidRPr="003B1218">
        <w:rPr>
          <w:rFonts w:cs="Times New Roman"/>
        </w:rPr>
        <w:t>[15]</w:t>
      </w:r>
      <w:r w:rsidRPr="003B1218">
        <w:rPr>
          <w:rFonts w:cs="Times New Roman"/>
        </w:rPr>
        <w:tab/>
        <w:t xml:space="preserve">„HTML”, </w:t>
      </w:r>
      <w:r w:rsidRPr="003B1218">
        <w:rPr>
          <w:rFonts w:cs="Times New Roman"/>
          <w:i/>
          <w:iCs/>
        </w:rPr>
        <w:t>Wikipedia</w:t>
      </w:r>
      <w:r w:rsidRPr="003B1218">
        <w:rPr>
          <w:rFonts w:cs="Times New Roman"/>
        </w:rPr>
        <w:t>. 2024. április 16. Elérés: 2024. április 18. [Online]. Elérhető: https://en.wikipedia.org/w/index.php?title=HTML&amp;oldid=1219285383</w:t>
      </w:r>
    </w:p>
    <w:p w14:paraId="42C5DC05" w14:textId="77777777" w:rsidR="003B1218" w:rsidRPr="003B1218" w:rsidRDefault="003B1218" w:rsidP="003B1218">
      <w:pPr>
        <w:pStyle w:val="Irodalomjegyzk"/>
        <w:rPr>
          <w:rFonts w:cs="Times New Roman"/>
        </w:rPr>
      </w:pPr>
      <w:r w:rsidRPr="003B1218">
        <w:rPr>
          <w:rFonts w:cs="Times New Roman"/>
        </w:rPr>
        <w:t>[16]</w:t>
      </w:r>
      <w:r w:rsidRPr="003B1218">
        <w:rPr>
          <w:rFonts w:cs="Times New Roman"/>
        </w:rPr>
        <w:tab/>
        <w:t>„HTML Standard”. Elérés: 2024. május 6. [Online]. Elérhető: https://html.spec.whatwg.org/multipage/</w:t>
      </w:r>
    </w:p>
    <w:p w14:paraId="3B969265" w14:textId="77777777" w:rsidR="003B1218" w:rsidRPr="003B1218" w:rsidRDefault="003B1218" w:rsidP="003B1218">
      <w:pPr>
        <w:pStyle w:val="Irodalomjegyzk"/>
        <w:rPr>
          <w:rFonts w:cs="Times New Roman"/>
        </w:rPr>
      </w:pPr>
      <w:r w:rsidRPr="003B1218">
        <w:rPr>
          <w:rFonts w:cs="Times New Roman"/>
        </w:rPr>
        <w:t>[17]</w:t>
      </w:r>
      <w:r w:rsidRPr="003B1218">
        <w:rPr>
          <w:rFonts w:cs="Times New Roman"/>
        </w:rPr>
        <w:tab/>
        <w:t xml:space="preserve">„CSS”, </w:t>
      </w:r>
      <w:r w:rsidRPr="003B1218">
        <w:rPr>
          <w:rFonts w:cs="Times New Roman"/>
          <w:i/>
          <w:iCs/>
        </w:rPr>
        <w:t>Wikipedia</w:t>
      </w:r>
      <w:r w:rsidRPr="003B1218">
        <w:rPr>
          <w:rFonts w:cs="Times New Roman"/>
        </w:rPr>
        <w:t>. 2024. április 9. Elérés: 2024. április 18. [Online]. Elérhető: https://en.wikipedia.org/w/index.php?title=CSS&amp;oldid=1217996434</w:t>
      </w:r>
    </w:p>
    <w:p w14:paraId="1A7AF9B8" w14:textId="77777777" w:rsidR="003B1218" w:rsidRPr="003B1218" w:rsidRDefault="003B1218" w:rsidP="003B1218">
      <w:pPr>
        <w:pStyle w:val="Irodalomjegyzk"/>
        <w:rPr>
          <w:rFonts w:cs="Times New Roman"/>
        </w:rPr>
      </w:pPr>
      <w:r w:rsidRPr="003B1218">
        <w:rPr>
          <w:rFonts w:cs="Times New Roman"/>
        </w:rPr>
        <w:t>[18]</w:t>
      </w:r>
      <w:r w:rsidRPr="003B1218">
        <w:rPr>
          <w:rFonts w:cs="Times New Roman"/>
        </w:rPr>
        <w:tab/>
        <w:t>„Cascading Style Sheets”. Elérés: 2024. május 6. [Online]. Elérhető: https://www.w3.org/Style/CSS/Overview.en.html</w:t>
      </w:r>
    </w:p>
    <w:p w14:paraId="7ACAD731" w14:textId="77777777" w:rsidR="003B1218" w:rsidRPr="003B1218" w:rsidRDefault="003B1218" w:rsidP="003B1218">
      <w:pPr>
        <w:pStyle w:val="Irodalomjegyzk"/>
        <w:rPr>
          <w:rFonts w:cs="Times New Roman"/>
        </w:rPr>
      </w:pPr>
      <w:r w:rsidRPr="003B1218">
        <w:rPr>
          <w:rFonts w:cs="Times New Roman"/>
        </w:rPr>
        <w:t>[19]</w:t>
      </w:r>
      <w:r w:rsidRPr="003B1218">
        <w:rPr>
          <w:rFonts w:cs="Times New Roman"/>
        </w:rPr>
        <w:tab/>
        <w:t>„How to use Selector Inheritance and Multiple Inheritance ?”, GeeksforGeeks. Elérés: 2024. május 6. [Online]. Elérhető: https://www.geeksforgeeks.org/how-to-use-selector-inheritance-and-multiple-inheritance/</w:t>
      </w:r>
    </w:p>
    <w:p w14:paraId="52AE5A5A" w14:textId="77777777" w:rsidR="003B1218" w:rsidRPr="003B1218" w:rsidRDefault="003B1218" w:rsidP="003B1218">
      <w:pPr>
        <w:pStyle w:val="Irodalomjegyzk"/>
        <w:rPr>
          <w:rFonts w:cs="Times New Roman"/>
        </w:rPr>
      </w:pPr>
      <w:r w:rsidRPr="003B1218">
        <w:rPr>
          <w:rFonts w:cs="Times New Roman"/>
        </w:rPr>
        <w:t>[20]</w:t>
      </w:r>
      <w:r w:rsidRPr="003B1218">
        <w:rPr>
          <w:rFonts w:cs="Times New Roman"/>
        </w:rPr>
        <w:tab/>
        <w:t>„Sass: @mixin and @include”. Elérés: 2024. május 6. [Online]. Elérhető: https://sass-lang.com/documentation/at-rules/mixin/</w:t>
      </w:r>
    </w:p>
    <w:p w14:paraId="05CD09BD" w14:textId="77777777" w:rsidR="003B1218" w:rsidRPr="003B1218" w:rsidRDefault="003B1218" w:rsidP="003B1218">
      <w:pPr>
        <w:pStyle w:val="Irodalomjegyzk"/>
        <w:rPr>
          <w:rFonts w:cs="Times New Roman"/>
        </w:rPr>
      </w:pPr>
      <w:r w:rsidRPr="003B1218">
        <w:rPr>
          <w:rFonts w:cs="Times New Roman"/>
        </w:rPr>
        <w:lastRenderedPageBreak/>
        <w:t>[21]</w:t>
      </w:r>
      <w:r w:rsidRPr="003B1218">
        <w:rPr>
          <w:rFonts w:cs="Times New Roman"/>
        </w:rPr>
        <w:tab/>
        <w:t>„SASS Vs SCSS: What’s The Difference?”, InterviewBit. Elérés: 2024. április 18. [Online]. Elérhető: https://www.interviewbit.com/blog/sass-vs-scss/</w:t>
      </w:r>
    </w:p>
    <w:p w14:paraId="25FB3F60" w14:textId="77777777" w:rsidR="003B1218" w:rsidRPr="003B1218" w:rsidRDefault="003B1218" w:rsidP="003B1218">
      <w:pPr>
        <w:pStyle w:val="Irodalomjegyzk"/>
        <w:rPr>
          <w:rFonts w:cs="Times New Roman"/>
        </w:rPr>
      </w:pPr>
      <w:r w:rsidRPr="003B1218">
        <w:rPr>
          <w:rFonts w:cs="Times New Roman"/>
        </w:rPr>
        <w:t>[22]</w:t>
      </w:r>
      <w:r w:rsidRPr="003B1218">
        <w:rPr>
          <w:rFonts w:cs="Times New Roman"/>
        </w:rPr>
        <w:tab/>
        <w:t>„File:Sass Logo Color.svg - Wikipedia”. Elérés: 2024. május 6. [Online]. Elérhető: https://commons.wikimedia.org/wiki/File:Sass_Logo_Color.svg</w:t>
      </w:r>
    </w:p>
    <w:p w14:paraId="32BB03B1" w14:textId="77777777" w:rsidR="003B1218" w:rsidRPr="003B1218" w:rsidRDefault="003B1218" w:rsidP="003B1218">
      <w:pPr>
        <w:pStyle w:val="Irodalomjegyzk"/>
        <w:rPr>
          <w:rFonts w:cs="Times New Roman"/>
        </w:rPr>
      </w:pPr>
      <w:r w:rsidRPr="003B1218">
        <w:rPr>
          <w:rFonts w:cs="Times New Roman"/>
        </w:rPr>
        <w:t>[23]</w:t>
      </w:r>
      <w:r w:rsidRPr="003B1218">
        <w:rPr>
          <w:rFonts w:cs="Times New Roman"/>
        </w:rPr>
        <w:tab/>
        <w:t>„Sass: Sass Basics”. Elérés: 2024. április 18. [Online]. Elérhető: https://sass-lang.com/guide/</w:t>
      </w:r>
    </w:p>
    <w:p w14:paraId="4B897185" w14:textId="77777777" w:rsidR="003B1218" w:rsidRPr="003B1218" w:rsidRDefault="003B1218" w:rsidP="003B1218">
      <w:pPr>
        <w:pStyle w:val="Irodalomjegyzk"/>
        <w:rPr>
          <w:rFonts w:cs="Times New Roman"/>
        </w:rPr>
      </w:pPr>
      <w:r w:rsidRPr="003B1218">
        <w:rPr>
          <w:rFonts w:cs="Times New Roman"/>
        </w:rPr>
        <w:t>[24]</w:t>
      </w:r>
      <w:r w:rsidRPr="003B1218">
        <w:rPr>
          <w:rFonts w:cs="Times New Roman"/>
        </w:rPr>
        <w:tab/>
        <w:t>„Sass: Variables”. Elérés: 2024. május 6. [Online]. Elérhető: https://sass-lang.com/documentation/variables/</w:t>
      </w:r>
    </w:p>
    <w:p w14:paraId="72D4DB72" w14:textId="77777777" w:rsidR="003B1218" w:rsidRPr="003B1218" w:rsidRDefault="003B1218" w:rsidP="003B1218">
      <w:pPr>
        <w:pStyle w:val="Irodalomjegyzk"/>
        <w:rPr>
          <w:rFonts w:cs="Times New Roman"/>
        </w:rPr>
      </w:pPr>
      <w:r w:rsidRPr="003B1218">
        <w:rPr>
          <w:rFonts w:cs="Times New Roman"/>
        </w:rPr>
        <w:t>[25]</w:t>
      </w:r>
      <w:r w:rsidRPr="003B1218">
        <w:rPr>
          <w:rFonts w:cs="Times New Roman"/>
        </w:rPr>
        <w:tab/>
        <w:t>M. Peng, „Multithreading Javascript”, Hackmamba. Elérés: 2024. április 24. [Online]. Elérhető: https://medium.com/techtrument/multithreading-javascript-46156179cf9a</w:t>
      </w:r>
    </w:p>
    <w:p w14:paraId="6AF3A656" w14:textId="77777777" w:rsidR="003B1218" w:rsidRPr="003B1218" w:rsidRDefault="003B1218" w:rsidP="003B1218">
      <w:pPr>
        <w:pStyle w:val="Irodalomjegyzk"/>
        <w:rPr>
          <w:rFonts w:cs="Times New Roman"/>
        </w:rPr>
      </w:pPr>
      <w:r w:rsidRPr="003B1218">
        <w:rPr>
          <w:rFonts w:cs="Times New Roman"/>
        </w:rPr>
        <w:t>[26]</w:t>
      </w:r>
      <w:r w:rsidRPr="003B1218">
        <w:rPr>
          <w:rFonts w:cs="Times New Roman"/>
        </w:rPr>
        <w:tab/>
        <w:t xml:space="preserve">R. via C. Williams, </w:t>
      </w:r>
      <w:r w:rsidRPr="003B1218">
        <w:rPr>
          <w:rFonts w:cs="Times New Roman"/>
          <w:i/>
          <w:iCs/>
        </w:rPr>
        <w:t>English:  Unofficial JavaScript logo by Chris Williams, from GitHub logo.js, under very permissive licensing (WTFPL).</w:t>
      </w:r>
      <w:r w:rsidRPr="003B1218">
        <w:rPr>
          <w:rFonts w:cs="Times New Roman"/>
        </w:rPr>
        <w:t xml:space="preserve"> 2011. Elérés: 2024. április 24. [Online]. Elérhető: https://commons.wikimedia.org/wiki/File:JavaScript-logo.png</w:t>
      </w:r>
    </w:p>
    <w:p w14:paraId="2041303F" w14:textId="77777777" w:rsidR="003B1218" w:rsidRPr="003B1218" w:rsidRDefault="003B1218" w:rsidP="003B1218">
      <w:pPr>
        <w:pStyle w:val="Irodalomjegyzk"/>
        <w:rPr>
          <w:rFonts w:cs="Times New Roman"/>
        </w:rPr>
      </w:pPr>
      <w:r w:rsidRPr="003B1218">
        <w:rPr>
          <w:rFonts w:cs="Times New Roman"/>
        </w:rPr>
        <w:t>[27]</w:t>
      </w:r>
      <w:r w:rsidRPr="003B1218">
        <w:rPr>
          <w:rFonts w:cs="Times New Roman"/>
        </w:rPr>
        <w:tab/>
        <w:t>„First-class Function - MDN Web Docs Glossary: Definitions of Web-related terms | MDN”. Elérés: 2024. április 24. [Online]. Elérhető: https://developer.mozilla.org/en-US/docs/Glossary/First-class_Function</w:t>
      </w:r>
    </w:p>
    <w:p w14:paraId="7FE4B63A" w14:textId="77777777" w:rsidR="003B1218" w:rsidRPr="003B1218" w:rsidRDefault="003B1218" w:rsidP="003B1218">
      <w:pPr>
        <w:pStyle w:val="Irodalomjegyzk"/>
        <w:rPr>
          <w:rFonts w:cs="Times New Roman"/>
        </w:rPr>
      </w:pPr>
      <w:r w:rsidRPr="003B1218">
        <w:rPr>
          <w:rFonts w:cs="Times New Roman"/>
        </w:rPr>
        <w:t>[28]</w:t>
      </w:r>
      <w:r w:rsidRPr="003B1218">
        <w:rPr>
          <w:rFonts w:cs="Times New Roman"/>
        </w:rPr>
        <w:tab/>
        <w:t>„Prototype-based programming - MDN Web Docs Glossary: Definitions of Web-related terms | MDN”. Elérés: 2024. április 24. [Online]. Elérhető: https://developer.mozilla.org/en-US/docs/Glossary/Prototype-based_programming</w:t>
      </w:r>
    </w:p>
    <w:p w14:paraId="042FCB01" w14:textId="77777777" w:rsidR="003B1218" w:rsidRPr="003B1218" w:rsidRDefault="003B1218" w:rsidP="003B1218">
      <w:pPr>
        <w:pStyle w:val="Irodalomjegyzk"/>
        <w:rPr>
          <w:rFonts w:cs="Times New Roman"/>
        </w:rPr>
      </w:pPr>
      <w:r w:rsidRPr="003B1218">
        <w:rPr>
          <w:rFonts w:cs="Times New Roman"/>
        </w:rPr>
        <w:t>[29]</w:t>
      </w:r>
      <w:r w:rsidRPr="003B1218">
        <w:rPr>
          <w:rFonts w:cs="Times New Roman"/>
        </w:rPr>
        <w:tab/>
        <w:t>„JavaScript Programming Paradigms”. Elérés: 2024. május 6. [Online]. Elérhető: https://byby.dev/js-paradigms</w:t>
      </w:r>
    </w:p>
    <w:p w14:paraId="388BA9A0" w14:textId="77777777" w:rsidR="003B1218" w:rsidRPr="003B1218" w:rsidRDefault="003B1218" w:rsidP="003B1218">
      <w:pPr>
        <w:pStyle w:val="Irodalomjegyzk"/>
        <w:rPr>
          <w:rFonts w:cs="Times New Roman"/>
        </w:rPr>
      </w:pPr>
      <w:r w:rsidRPr="003B1218">
        <w:rPr>
          <w:rFonts w:cs="Times New Roman"/>
        </w:rPr>
        <w:t>[30]</w:t>
      </w:r>
      <w:r w:rsidRPr="003B1218">
        <w:rPr>
          <w:rFonts w:cs="Times New Roman"/>
        </w:rPr>
        <w:tab/>
        <w:t>„JavaScript | MDN”. Elérés: 2024. április 24. [Online]. Elérhető: https://developer.mozilla.org/en-US/docs/Web/JavaScript</w:t>
      </w:r>
    </w:p>
    <w:p w14:paraId="60F724CE" w14:textId="77777777" w:rsidR="003B1218" w:rsidRPr="003B1218" w:rsidRDefault="003B1218" w:rsidP="003B1218">
      <w:pPr>
        <w:pStyle w:val="Irodalomjegyzk"/>
        <w:rPr>
          <w:rFonts w:cs="Times New Roman"/>
        </w:rPr>
      </w:pPr>
      <w:r w:rsidRPr="003B1218">
        <w:rPr>
          <w:rFonts w:cs="Times New Roman"/>
        </w:rPr>
        <w:t>[31]</w:t>
      </w:r>
      <w:r w:rsidRPr="003B1218">
        <w:rPr>
          <w:rFonts w:cs="Times New Roman"/>
        </w:rPr>
        <w:tab/>
        <w:t xml:space="preserve">„TypeScript”, </w:t>
      </w:r>
      <w:r w:rsidRPr="003B1218">
        <w:rPr>
          <w:rFonts w:cs="Times New Roman"/>
          <w:i/>
          <w:iCs/>
        </w:rPr>
        <w:t>Wikipedie</w:t>
      </w:r>
      <w:r w:rsidRPr="003B1218">
        <w:rPr>
          <w:rFonts w:cs="Times New Roman"/>
        </w:rPr>
        <w:t>. 2023. október 30. Elérés: 2024. április 24. [Online]. Elérhető: https://cs.wikipedia.org/w/index.php?title=TypeScript&amp;oldid=23328659</w:t>
      </w:r>
    </w:p>
    <w:p w14:paraId="044BF032" w14:textId="77777777" w:rsidR="003B1218" w:rsidRPr="003B1218" w:rsidRDefault="003B1218" w:rsidP="003B1218">
      <w:pPr>
        <w:pStyle w:val="Irodalomjegyzk"/>
        <w:rPr>
          <w:rFonts w:cs="Times New Roman"/>
        </w:rPr>
      </w:pPr>
      <w:r w:rsidRPr="003B1218">
        <w:rPr>
          <w:rFonts w:cs="Times New Roman"/>
        </w:rPr>
        <w:t>[32]</w:t>
      </w:r>
      <w:r w:rsidRPr="003B1218">
        <w:rPr>
          <w:rFonts w:cs="Times New Roman"/>
        </w:rPr>
        <w:tab/>
        <w:t>„Documentation - The Basics”. Elérés: 2024. május 6. [Online]. Elérhető: https://www.typescriptlang.org/docs/handbook/2/basic-types.html</w:t>
      </w:r>
    </w:p>
    <w:p w14:paraId="704A5D37" w14:textId="77777777" w:rsidR="003B1218" w:rsidRPr="003B1218" w:rsidRDefault="003B1218" w:rsidP="003B1218">
      <w:pPr>
        <w:pStyle w:val="Irodalomjegyzk"/>
        <w:rPr>
          <w:rFonts w:cs="Times New Roman"/>
        </w:rPr>
      </w:pPr>
      <w:r w:rsidRPr="003B1218">
        <w:rPr>
          <w:rFonts w:cs="Times New Roman"/>
        </w:rPr>
        <w:t>[33]</w:t>
      </w:r>
      <w:r w:rsidRPr="003B1218">
        <w:rPr>
          <w:rFonts w:cs="Times New Roman"/>
        </w:rPr>
        <w:tab/>
        <w:t>W. A. Solutions, „The Complete Guide to Angular — Past, Present &amp; Future”, Medium. Elérés: 2024. szeptember 30. [Online]. Elérhető: https://medium.com/@whitenappsolutions/the-complete-guide-to-angular-past-present-future-af6ec4c99a55</w:t>
      </w:r>
    </w:p>
    <w:p w14:paraId="6FE709E1" w14:textId="77777777" w:rsidR="003B1218" w:rsidRPr="003B1218" w:rsidRDefault="003B1218" w:rsidP="003B1218">
      <w:pPr>
        <w:pStyle w:val="Irodalomjegyzk"/>
        <w:rPr>
          <w:rFonts w:cs="Times New Roman"/>
        </w:rPr>
      </w:pPr>
      <w:r w:rsidRPr="003B1218">
        <w:rPr>
          <w:rFonts w:cs="Times New Roman"/>
        </w:rPr>
        <w:t>[34]</w:t>
      </w:r>
      <w:r w:rsidRPr="003B1218">
        <w:rPr>
          <w:rFonts w:cs="Times New Roman"/>
        </w:rPr>
        <w:tab/>
        <w:t>„Angular”. Elérés: 2024. szeptember 30. [Online]. Elérhető: https://angular.dev/</w:t>
      </w:r>
    </w:p>
    <w:p w14:paraId="0D72E32B" w14:textId="77777777" w:rsidR="003B1218" w:rsidRPr="003B1218" w:rsidRDefault="003B1218" w:rsidP="003B1218">
      <w:pPr>
        <w:pStyle w:val="Irodalomjegyzk"/>
        <w:rPr>
          <w:rFonts w:cs="Times New Roman"/>
        </w:rPr>
      </w:pPr>
      <w:r w:rsidRPr="003B1218">
        <w:rPr>
          <w:rFonts w:cs="Times New Roman"/>
        </w:rPr>
        <w:t>[35]</w:t>
      </w:r>
      <w:r w:rsidRPr="003B1218">
        <w:rPr>
          <w:rFonts w:cs="Times New Roman"/>
        </w:rPr>
        <w:tab/>
        <w:t xml:space="preserve">„npm”, </w:t>
      </w:r>
      <w:r w:rsidRPr="003B1218">
        <w:rPr>
          <w:rFonts w:cs="Times New Roman"/>
          <w:i/>
          <w:iCs/>
        </w:rPr>
        <w:t>Wikipedia</w:t>
      </w:r>
      <w:r w:rsidRPr="003B1218">
        <w:rPr>
          <w:rFonts w:cs="Times New Roman"/>
        </w:rPr>
        <w:t>. 2024. szeptember 12. Elérés: 2024. szeptember 30. [Online]. Elérhető: https://en.wikipedia.org/w/index.php?title=Npm&amp;oldid=1245308296</w:t>
      </w:r>
    </w:p>
    <w:p w14:paraId="0B81A7CA" w14:textId="77777777" w:rsidR="003B1218" w:rsidRPr="003B1218" w:rsidRDefault="003B1218" w:rsidP="003B1218">
      <w:pPr>
        <w:pStyle w:val="Irodalomjegyzk"/>
        <w:rPr>
          <w:rFonts w:cs="Times New Roman"/>
        </w:rPr>
      </w:pPr>
      <w:r w:rsidRPr="003B1218">
        <w:rPr>
          <w:rFonts w:cs="Times New Roman"/>
        </w:rPr>
        <w:t>[36]</w:t>
      </w:r>
      <w:r w:rsidRPr="003B1218">
        <w:rPr>
          <w:rFonts w:cs="Times New Roman"/>
        </w:rPr>
        <w:tab/>
        <w:t>„About npm | npm Docs”. Elérés: 2024. szeptember 30. [Online]. Elérhető: https://docs.npmjs.com/about-npm</w:t>
      </w:r>
    </w:p>
    <w:p w14:paraId="080EA895" w14:textId="77777777" w:rsidR="003B1218" w:rsidRPr="003B1218" w:rsidRDefault="003B1218" w:rsidP="003B1218">
      <w:pPr>
        <w:pStyle w:val="Irodalomjegyzk"/>
        <w:rPr>
          <w:rFonts w:cs="Times New Roman"/>
        </w:rPr>
      </w:pPr>
      <w:r w:rsidRPr="003B1218">
        <w:rPr>
          <w:rFonts w:cs="Times New Roman"/>
        </w:rPr>
        <w:t>[37]</w:t>
      </w:r>
      <w:r w:rsidRPr="003B1218">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35661872" w14:textId="77777777" w:rsidR="003B1218" w:rsidRPr="003B1218" w:rsidRDefault="003B1218" w:rsidP="003B1218">
      <w:pPr>
        <w:pStyle w:val="Irodalomjegyzk"/>
        <w:rPr>
          <w:rFonts w:cs="Times New Roman"/>
        </w:rPr>
      </w:pPr>
      <w:r w:rsidRPr="003B1218">
        <w:rPr>
          <w:rFonts w:cs="Times New Roman"/>
        </w:rPr>
        <w:t>[38]</w:t>
      </w:r>
      <w:r w:rsidRPr="003B1218">
        <w:rPr>
          <w:rFonts w:cs="Times New Roman"/>
        </w:rPr>
        <w:tab/>
        <w:t>„WebStorm: The JavaScript and TypeScript IDE, by JetBrains”, JetBrains. Elérés: 2024. szeptember 30. [Online]. Elérhető: https://www.jetbrains.com/webstorm/</w:t>
      </w:r>
    </w:p>
    <w:p w14:paraId="28C4AFB9" w14:textId="77777777" w:rsidR="003B1218" w:rsidRPr="003B1218" w:rsidRDefault="003B1218" w:rsidP="003B1218">
      <w:pPr>
        <w:pStyle w:val="Irodalomjegyzk"/>
        <w:rPr>
          <w:rFonts w:cs="Times New Roman"/>
        </w:rPr>
      </w:pPr>
      <w:r w:rsidRPr="003B1218">
        <w:rPr>
          <w:rFonts w:cs="Times New Roman"/>
        </w:rPr>
        <w:t>[39]</w:t>
      </w:r>
      <w:r w:rsidRPr="003B1218">
        <w:rPr>
          <w:rFonts w:cs="Times New Roman"/>
        </w:rPr>
        <w:tab/>
      </w:r>
      <w:r w:rsidRPr="003B1218">
        <w:rPr>
          <w:rFonts w:cs="Times New Roman"/>
          <w:i/>
          <w:iCs/>
        </w:rPr>
        <w:t>microsoft/vscode</w:t>
      </w:r>
      <w:r w:rsidRPr="003B1218">
        <w:rPr>
          <w:rFonts w:cs="Times New Roman"/>
        </w:rPr>
        <w:t>. (2024. szeptember 30.). TypeScript. Microsoft. Elérés: 2024. szeptember 30. [Online]. Elérhető: https://github.com/microsoft/vscode</w:t>
      </w:r>
    </w:p>
    <w:p w14:paraId="1C960BAC" w14:textId="77777777" w:rsidR="003B1218" w:rsidRPr="003B1218" w:rsidRDefault="003B1218" w:rsidP="003B1218">
      <w:pPr>
        <w:pStyle w:val="Irodalomjegyzk"/>
        <w:rPr>
          <w:rFonts w:cs="Times New Roman"/>
        </w:rPr>
      </w:pPr>
      <w:r w:rsidRPr="003B1218">
        <w:rPr>
          <w:rFonts w:cs="Times New Roman"/>
        </w:rPr>
        <w:t>[40]</w:t>
      </w:r>
      <w:r w:rsidRPr="003B1218">
        <w:rPr>
          <w:rFonts w:cs="Times New Roman"/>
        </w:rPr>
        <w:tab/>
        <w:t>„How to Fix Issues With CSS Position Sticky Not Working”, DEV Community. Elérés: 2024. november 12. [Online]. Elérhető: https://dev.to/robmarshall/how-to-fix-issues-with-css-position-sticky-not-working-4a18</w:t>
      </w:r>
    </w:p>
    <w:p w14:paraId="7AD0B4CB" w14:textId="15CB1277"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75" w:name="_Toc182311786"/>
      <w:r>
        <w:lastRenderedPageBreak/>
        <w:t>Ábrajegyzék</w:t>
      </w:r>
      <w:bookmarkEnd w:id="175"/>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76" w:name="_Toc163807916"/>
      <w:bookmarkStart w:id="177" w:name="_Toc163808190"/>
      <w:bookmarkStart w:id="178" w:name="_Toc163808585"/>
      <w:bookmarkStart w:id="179" w:name="_Toc182311787"/>
      <w:r>
        <w:lastRenderedPageBreak/>
        <w:t>Mellékletek</w:t>
      </w:r>
      <w:bookmarkEnd w:id="176"/>
      <w:bookmarkEnd w:id="177"/>
      <w:bookmarkEnd w:id="178"/>
      <w:bookmarkEnd w:id="179"/>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headerReference w:type="default" r:id="rId38"/>
      <w:footerReference w:type="default" r:id="rId39"/>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481FF3" w14:textId="77777777" w:rsidR="001E2625" w:rsidRDefault="001E2625">
      <w:r>
        <w:separator/>
      </w:r>
    </w:p>
  </w:endnote>
  <w:endnote w:type="continuationSeparator" w:id="0">
    <w:p w14:paraId="11B867EF" w14:textId="77777777" w:rsidR="001E2625" w:rsidRDefault="001E2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0B6CF" w14:textId="77777777" w:rsidR="001E2625" w:rsidRDefault="001E2625">
      <w:r>
        <w:separator/>
      </w:r>
    </w:p>
  </w:footnote>
  <w:footnote w:type="continuationSeparator" w:id="0">
    <w:p w14:paraId="7A9245A0" w14:textId="77777777" w:rsidR="001E2625" w:rsidRDefault="001E2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0"/>
  </w:num>
  <w:num w:numId="5" w16cid:durableId="188878438">
    <w:abstractNumId w:val="6"/>
  </w:num>
  <w:num w:numId="6" w16cid:durableId="503397722">
    <w:abstractNumId w:val="23"/>
  </w:num>
  <w:num w:numId="7" w16cid:durableId="294675057">
    <w:abstractNumId w:val="24"/>
  </w:num>
  <w:num w:numId="8" w16cid:durableId="354312160">
    <w:abstractNumId w:val="28"/>
  </w:num>
  <w:num w:numId="9" w16cid:durableId="1757361363">
    <w:abstractNumId w:val="21"/>
  </w:num>
  <w:num w:numId="10" w16cid:durableId="472796386">
    <w:abstractNumId w:val="18"/>
  </w:num>
  <w:num w:numId="11" w16cid:durableId="286199664">
    <w:abstractNumId w:val="14"/>
  </w:num>
  <w:num w:numId="12" w16cid:durableId="471991683">
    <w:abstractNumId w:val="9"/>
  </w:num>
  <w:num w:numId="13" w16cid:durableId="636298255">
    <w:abstractNumId w:val="33"/>
  </w:num>
  <w:num w:numId="14" w16cid:durableId="1741782393">
    <w:abstractNumId w:val="29"/>
  </w:num>
  <w:num w:numId="15" w16cid:durableId="786661360">
    <w:abstractNumId w:val="26"/>
  </w:num>
  <w:num w:numId="16" w16cid:durableId="796293556">
    <w:abstractNumId w:val="16"/>
  </w:num>
  <w:num w:numId="17" w16cid:durableId="1949922574">
    <w:abstractNumId w:val="25"/>
  </w:num>
  <w:num w:numId="18" w16cid:durableId="177088215">
    <w:abstractNumId w:val="19"/>
  </w:num>
  <w:num w:numId="19" w16cid:durableId="1360277216">
    <w:abstractNumId w:val="4"/>
  </w:num>
  <w:num w:numId="20" w16cid:durableId="799416684">
    <w:abstractNumId w:val="27"/>
  </w:num>
  <w:num w:numId="21" w16cid:durableId="581305763">
    <w:abstractNumId w:val="32"/>
  </w:num>
  <w:num w:numId="22" w16cid:durableId="476071075">
    <w:abstractNumId w:val="30"/>
  </w:num>
  <w:num w:numId="23" w16cid:durableId="483275212">
    <w:abstractNumId w:val="13"/>
  </w:num>
  <w:num w:numId="24" w16cid:durableId="198473309">
    <w:abstractNumId w:val="12"/>
  </w:num>
  <w:num w:numId="25" w16cid:durableId="824932420">
    <w:abstractNumId w:val="11"/>
  </w:num>
  <w:num w:numId="26" w16cid:durableId="1435326573">
    <w:abstractNumId w:val="7"/>
  </w:num>
  <w:num w:numId="27" w16cid:durableId="1663386955">
    <w:abstractNumId w:val="5"/>
  </w:num>
  <w:num w:numId="28" w16cid:durableId="440078184">
    <w:abstractNumId w:val="15"/>
  </w:num>
  <w:num w:numId="29" w16cid:durableId="338772959">
    <w:abstractNumId w:val="31"/>
  </w:num>
  <w:num w:numId="30" w16cid:durableId="1756972401">
    <w:abstractNumId w:val="22"/>
  </w:num>
  <w:num w:numId="31" w16cid:durableId="253906625">
    <w:abstractNumId w:val="3"/>
  </w:num>
  <w:num w:numId="32" w16cid:durableId="913048995">
    <w:abstractNumId w:val="34"/>
  </w:num>
  <w:num w:numId="33" w16cid:durableId="1141733170">
    <w:abstractNumId w:val="8"/>
  </w:num>
  <w:num w:numId="34" w16cid:durableId="1064992340">
    <w:abstractNumId w:val="10"/>
  </w:num>
  <w:num w:numId="35" w16cid:durableId="1923370495">
    <w:abstractNumId w:val="35"/>
  </w:num>
  <w:num w:numId="36" w16cid:durableId="13971228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6CF7"/>
    <w:rsid w:val="0001146E"/>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3321"/>
    <w:rsid w:val="00183673"/>
    <w:rsid w:val="00184050"/>
    <w:rsid w:val="0018754D"/>
    <w:rsid w:val="0019186D"/>
    <w:rsid w:val="001A2349"/>
    <w:rsid w:val="001A43F2"/>
    <w:rsid w:val="001B3240"/>
    <w:rsid w:val="001B37E3"/>
    <w:rsid w:val="001B5AC8"/>
    <w:rsid w:val="001C0751"/>
    <w:rsid w:val="001C4734"/>
    <w:rsid w:val="001C703C"/>
    <w:rsid w:val="001D44E3"/>
    <w:rsid w:val="001D53A0"/>
    <w:rsid w:val="001D7111"/>
    <w:rsid w:val="001D77A7"/>
    <w:rsid w:val="001D7D3A"/>
    <w:rsid w:val="001E2625"/>
    <w:rsid w:val="001E2ED1"/>
    <w:rsid w:val="001E67E2"/>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494B"/>
    <w:rsid w:val="003E524D"/>
    <w:rsid w:val="003F0A55"/>
    <w:rsid w:val="003F4055"/>
    <w:rsid w:val="003F4059"/>
    <w:rsid w:val="003F46F0"/>
    <w:rsid w:val="003F6C1D"/>
    <w:rsid w:val="003F7035"/>
    <w:rsid w:val="0040191F"/>
    <w:rsid w:val="0040298B"/>
    <w:rsid w:val="00411D51"/>
    <w:rsid w:val="0041394B"/>
    <w:rsid w:val="00421256"/>
    <w:rsid w:val="0042176C"/>
    <w:rsid w:val="004224C6"/>
    <w:rsid w:val="0042260E"/>
    <w:rsid w:val="00422779"/>
    <w:rsid w:val="004251F1"/>
    <w:rsid w:val="00427825"/>
    <w:rsid w:val="00432935"/>
    <w:rsid w:val="00440DEC"/>
    <w:rsid w:val="0044130E"/>
    <w:rsid w:val="004459F7"/>
    <w:rsid w:val="0045023F"/>
    <w:rsid w:val="004505B6"/>
    <w:rsid w:val="00455CB6"/>
    <w:rsid w:val="004606DF"/>
    <w:rsid w:val="00460793"/>
    <w:rsid w:val="004613E0"/>
    <w:rsid w:val="004620C7"/>
    <w:rsid w:val="00465735"/>
    <w:rsid w:val="0046655D"/>
    <w:rsid w:val="00473C66"/>
    <w:rsid w:val="00480454"/>
    <w:rsid w:val="00481379"/>
    <w:rsid w:val="00482AE5"/>
    <w:rsid w:val="00483027"/>
    <w:rsid w:val="00483627"/>
    <w:rsid w:val="004847F5"/>
    <w:rsid w:val="00490562"/>
    <w:rsid w:val="004919E9"/>
    <w:rsid w:val="00492660"/>
    <w:rsid w:val="00492A6A"/>
    <w:rsid w:val="004A0248"/>
    <w:rsid w:val="004A0B98"/>
    <w:rsid w:val="004A40F1"/>
    <w:rsid w:val="004A4CD6"/>
    <w:rsid w:val="004A656C"/>
    <w:rsid w:val="004B3CF0"/>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27A52"/>
    <w:rsid w:val="00530AA8"/>
    <w:rsid w:val="00532298"/>
    <w:rsid w:val="005378BF"/>
    <w:rsid w:val="00544D12"/>
    <w:rsid w:val="005554B6"/>
    <w:rsid w:val="00560AE9"/>
    <w:rsid w:val="005633D6"/>
    <w:rsid w:val="005669B1"/>
    <w:rsid w:val="0056758E"/>
    <w:rsid w:val="00570A1D"/>
    <w:rsid w:val="00570C06"/>
    <w:rsid w:val="00571DF1"/>
    <w:rsid w:val="005729BE"/>
    <w:rsid w:val="005746C4"/>
    <w:rsid w:val="00577954"/>
    <w:rsid w:val="0058060D"/>
    <w:rsid w:val="0058153C"/>
    <w:rsid w:val="005823E1"/>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442F4"/>
    <w:rsid w:val="006465FC"/>
    <w:rsid w:val="0064766D"/>
    <w:rsid w:val="00650890"/>
    <w:rsid w:val="00652B71"/>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134D"/>
    <w:rsid w:val="00762C18"/>
    <w:rsid w:val="00765414"/>
    <w:rsid w:val="00766B61"/>
    <w:rsid w:val="00766F73"/>
    <w:rsid w:val="00767E8F"/>
    <w:rsid w:val="0077160D"/>
    <w:rsid w:val="00775484"/>
    <w:rsid w:val="00783DEF"/>
    <w:rsid w:val="00785AF6"/>
    <w:rsid w:val="007876E0"/>
    <w:rsid w:val="00787889"/>
    <w:rsid w:val="00793B68"/>
    <w:rsid w:val="00795CFF"/>
    <w:rsid w:val="007A0B68"/>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AD0"/>
    <w:rsid w:val="00832E43"/>
    <w:rsid w:val="00835019"/>
    <w:rsid w:val="008365B0"/>
    <w:rsid w:val="008368F0"/>
    <w:rsid w:val="008419C8"/>
    <w:rsid w:val="0084233E"/>
    <w:rsid w:val="00843B27"/>
    <w:rsid w:val="0086127F"/>
    <w:rsid w:val="00861576"/>
    <w:rsid w:val="008622D1"/>
    <w:rsid w:val="008631C1"/>
    <w:rsid w:val="00863C05"/>
    <w:rsid w:val="008673A2"/>
    <w:rsid w:val="008721B6"/>
    <w:rsid w:val="00874952"/>
    <w:rsid w:val="00874CAD"/>
    <w:rsid w:val="008760A2"/>
    <w:rsid w:val="00880272"/>
    <w:rsid w:val="00881479"/>
    <w:rsid w:val="00881513"/>
    <w:rsid w:val="00883A7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3508"/>
    <w:rsid w:val="00972506"/>
    <w:rsid w:val="00972D5C"/>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111"/>
    <w:rsid w:val="00A41601"/>
    <w:rsid w:val="00A4279A"/>
    <w:rsid w:val="00A46066"/>
    <w:rsid w:val="00A50F20"/>
    <w:rsid w:val="00A51913"/>
    <w:rsid w:val="00A52005"/>
    <w:rsid w:val="00A527F6"/>
    <w:rsid w:val="00A60224"/>
    <w:rsid w:val="00A626AC"/>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C00"/>
    <w:rsid w:val="00AA4C30"/>
    <w:rsid w:val="00AA6769"/>
    <w:rsid w:val="00AA6C43"/>
    <w:rsid w:val="00AB02C2"/>
    <w:rsid w:val="00AB2CCA"/>
    <w:rsid w:val="00AB2DFA"/>
    <w:rsid w:val="00AB60E7"/>
    <w:rsid w:val="00AB6757"/>
    <w:rsid w:val="00AC3B7B"/>
    <w:rsid w:val="00AC3F38"/>
    <w:rsid w:val="00AC5B68"/>
    <w:rsid w:val="00AC5F9A"/>
    <w:rsid w:val="00AD4651"/>
    <w:rsid w:val="00AD54A4"/>
    <w:rsid w:val="00AD63D1"/>
    <w:rsid w:val="00AE254F"/>
    <w:rsid w:val="00AE2BC0"/>
    <w:rsid w:val="00AE52B8"/>
    <w:rsid w:val="00AE7562"/>
    <w:rsid w:val="00B01CA7"/>
    <w:rsid w:val="00B01D49"/>
    <w:rsid w:val="00B02D66"/>
    <w:rsid w:val="00B137D5"/>
    <w:rsid w:val="00B14979"/>
    <w:rsid w:val="00B17805"/>
    <w:rsid w:val="00B2096F"/>
    <w:rsid w:val="00B3072C"/>
    <w:rsid w:val="00B30911"/>
    <w:rsid w:val="00B32D98"/>
    <w:rsid w:val="00B3372A"/>
    <w:rsid w:val="00B34D58"/>
    <w:rsid w:val="00B34D99"/>
    <w:rsid w:val="00B37905"/>
    <w:rsid w:val="00B45379"/>
    <w:rsid w:val="00B50D6C"/>
    <w:rsid w:val="00B51266"/>
    <w:rsid w:val="00B51AE0"/>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97DE9"/>
    <w:rsid w:val="00DA0424"/>
    <w:rsid w:val="00DA1B2C"/>
    <w:rsid w:val="00DA49C1"/>
    <w:rsid w:val="00DA68CA"/>
    <w:rsid w:val="00DA7952"/>
    <w:rsid w:val="00DB1F96"/>
    <w:rsid w:val="00DB381B"/>
    <w:rsid w:val="00DC38F6"/>
    <w:rsid w:val="00DC3962"/>
    <w:rsid w:val="00DC7ED2"/>
    <w:rsid w:val="00DD3BD6"/>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3339"/>
    <w:rsid w:val="00E703AD"/>
    <w:rsid w:val="00E7174C"/>
    <w:rsid w:val="00E74225"/>
    <w:rsid w:val="00E87EAC"/>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3BB7"/>
    <w:rsid w:val="00F262C1"/>
    <w:rsid w:val="00F31630"/>
    <w:rsid w:val="00F435B6"/>
    <w:rsid w:val="00F43F9C"/>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1426</TotalTime>
  <Pages>52</Pages>
  <Words>12879</Words>
  <Characters>88871</Characters>
  <Application>Microsoft Office Word</Application>
  <DocSecurity>0</DocSecurity>
  <Lines>740</Lines>
  <Paragraphs>203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751</cp:revision>
  <cp:lastPrinted>2024-04-24T13:36:00Z</cp:lastPrinted>
  <dcterms:created xsi:type="dcterms:W3CDTF">2024-04-11T12:25:00Z</dcterms:created>
  <dcterms:modified xsi:type="dcterms:W3CDTF">2024-11-13T12:02:00Z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id="Fwdbi9Xs"/&gt;&lt;style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