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B</w:t>
      </w:r>
      <w:r w:rsidR="007C5DF4" w:rsidRPr="005B22EB">
        <w:rPr>
          <w:rFonts w:ascii="Arial" w:hAnsi="Arial" w:cs="Arial"/>
          <w:b/>
          <w:color w:val="000000" w:themeColor="text1"/>
          <w:sz w:val="32"/>
          <w:szCs w:val="32"/>
        </w:rPr>
        <w:t>Sc</w:t>
      </w:r>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689FEA10">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r>
        <w:rPr>
          <w:rFonts w:ascii="Arial" w:hAnsi="Arial" w:cs="Arial"/>
          <w:b/>
          <w:sz w:val="52"/>
          <w:szCs w:val="52"/>
        </w:rPr>
        <w:t>Appointy</w:t>
      </w:r>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B</w:t>
      </w:r>
      <w:r w:rsidR="007C5DF4" w:rsidRPr="005B22EB">
        <w:rPr>
          <w:rFonts w:ascii="Arial" w:hAnsi="Arial" w:cs="Arial"/>
          <w:b/>
          <w:color w:val="000000" w:themeColor="text1"/>
          <w:sz w:val="32"/>
          <w:szCs w:val="32"/>
        </w:rPr>
        <w:t>Sc</w:t>
      </w:r>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82311753"/>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ökinformatikus Bsc.</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r w:rsidR="005B22EB" w:rsidRPr="005B22EB">
        <w:rPr>
          <w:rFonts w:eastAsia="Times New Roman" w:cs="Times New Roman"/>
          <w:color w:val="000000"/>
        </w:rPr>
        <w:t>Appointy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82311754"/>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r w:rsidRPr="00D170EC">
        <w:rPr>
          <w:color w:val="000000" w:themeColor="text1"/>
          <w:sz w:val="28"/>
          <w:szCs w:val="28"/>
        </w:rPr>
        <w:t>Appointy időpontkezelő webkomponens</w:t>
      </w:r>
    </w:p>
    <w:p w14:paraId="33C29EEE" w14:textId="77777777" w:rsidR="007C5DF4" w:rsidRPr="00D170EC" w:rsidRDefault="007C5DF4">
      <w:pPr>
        <w:jc w:val="center"/>
        <w:rPr>
          <w:color w:val="000000" w:themeColor="text1"/>
        </w:rPr>
      </w:pPr>
    </w:p>
    <w:p w14:paraId="4C57D548" w14:textId="4955AF54"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D97DE9">
        <w:rPr>
          <w:color w:val="000000" w:themeColor="text1"/>
        </w:rPr>
        <w:t xml:space="preserve">számos </w:t>
      </w:r>
      <w:r w:rsidR="008D7F5C">
        <w:rPr>
          <w:color w:val="000000" w:themeColor="text1"/>
        </w:rPr>
        <w:t>funkció</w:t>
      </w:r>
      <w:r w:rsidR="00D97DE9">
        <w:rPr>
          <w:color w:val="000000" w:themeColor="text1"/>
        </w:rPr>
        <w:t>val</w:t>
      </w:r>
      <w:r>
        <w:rPr>
          <w:color w:val="000000" w:themeColor="text1"/>
        </w:rPr>
        <w:t xml:space="preserve"> ki</w:t>
      </w:r>
      <w:r w:rsidR="005B3A11">
        <w:rPr>
          <w:color w:val="000000" w:themeColor="text1"/>
        </w:rPr>
        <w:t>bővítő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r w:rsidR="00BF5AF7">
        <w:rPr>
          <w:color w:val="000000" w:themeColor="text1"/>
        </w:rPr>
        <w:t>naptára</w:t>
      </w:r>
      <w:r w:rsidR="008B7E1D">
        <w:rPr>
          <w:color w:val="000000" w:themeColor="text1"/>
        </w:rPr>
        <w:t>ikból</w:t>
      </w:r>
      <w:r w:rsidR="00BF5AF7">
        <w:rPr>
          <w:color w:val="000000" w:themeColor="text1"/>
        </w:rPr>
        <w:t>, amelyek akár több szolgáltató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engedélyezve van</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felhasználók ezen keresztül 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82311755"/>
      <w:r>
        <w:rPr>
          <w:rFonts w:eastAsia="Arial" w:cs="Arial"/>
        </w:rPr>
        <w:lastRenderedPageBreak/>
        <w:t>Abstract</w:t>
      </w:r>
      <w:bookmarkEnd w:id="9"/>
      <w:bookmarkEnd w:id="10"/>
      <w:bookmarkEnd w:id="11"/>
      <w:bookmarkEnd w:id="12"/>
    </w:p>
    <w:p w14:paraId="0120629E" w14:textId="6319281A" w:rsidR="007C5DF4" w:rsidRPr="00795CFF" w:rsidRDefault="00795CFF">
      <w:pPr>
        <w:jc w:val="center"/>
        <w:rPr>
          <w:color w:val="000000" w:themeColor="text1"/>
          <w:sz w:val="28"/>
          <w:szCs w:val="28"/>
        </w:rPr>
      </w:pPr>
      <w:r w:rsidRPr="00795CFF">
        <w:rPr>
          <w:color w:val="000000" w:themeColor="text1"/>
          <w:sz w:val="28"/>
          <w:szCs w:val="28"/>
        </w:rPr>
        <w:t>Appointy appointment management web component</w:t>
      </w:r>
    </w:p>
    <w:p w14:paraId="5273F2EE" w14:textId="77777777" w:rsidR="007C5DF4" w:rsidRDefault="007C5DF4">
      <w:pPr>
        <w:jc w:val="center"/>
        <w:rPr>
          <w:color w:val="800000"/>
          <w:sz w:val="28"/>
          <w:szCs w:val="28"/>
        </w:rPr>
      </w:pPr>
    </w:p>
    <w:p w14:paraId="54634193" w14:textId="0C49B108" w:rsidR="007A55A9" w:rsidRPr="007A55A9" w:rsidRDefault="007A55A9" w:rsidP="007A55A9">
      <w:pPr>
        <w:rPr>
          <w:color w:val="000000" w:themeColor="text1"/>
        </w:rPr>
      </w:pPr>
      <w:r w:rsidRPr="007A55A9">
        <w:rPr>
          <w:color w:val="000000" w:themeColor="text1"/>
        </w:rPr>
        <w:t>Th</w:t>
      </w:r>
      <w:r w:rsidR="002C144A">
        <w:rPr>
          <w:color w:val="000000" w:themeColor="text1"/>
        </w:rPr>
        <w:t>is</w:t>
      </w:r>
      <w:r w:rsidRPr="007A55A9">
        <w:rPr>
          <w:color w:val="000000" w:themeColor="text1"/>
        </w:rPr>
        <w:t xml:space="preserve"> paper will describe the process, the features and the technologies used to create a web component that connects popular online </w:t>
      </w:r>
      <w:r w:rsidR="002C144A">
        <w:rPr>
          <w:color w:val="000000" w:themeColor="text1"/>
        </w:rPr>
        <w:t>web</w:t>
      </w:r>
      <w:r w:rsidRPr="007A55A9">
        <w:rPr>
          <w:color w:val="000000" w:themeColor="text1"/>
        </w:rPr>
        <w:t>calendars and extends their functionality for</w:t>
      </w:r>
      <w:r w:rsidR="00C55D24">
        <w:rPr>
          <w:color w:val="000000" w:themeColor="text1"/>
        </w:rPr>
        <w:t xml:space="preserve"> business use</w:t>
      </w:r>
      <w:r w:rsidR="00D80252">
        <w:rPr>
          <w:color w:val="000000" w:themeColor="text1"/>
        </w:rPr>
        <w:t>, for</w:t>
      </w:r>
      <w:r w:rsidRPr="007A55A9">
        <w:rPr>
          <w:color w:val="000000" w:themeColor="text1"/>
        </w:rPr>
        <w:t xml:space="preserve"> developers and users. By developing the component, the goal is to provide web developers with a tool that allows the company whose website is being developed to show their users in a single interface the occupancy of their halls, the dentist's free appointments, or university events from their calendars, which may be scattered among several providers. The component </w:t>
      </w:r>
      <w:r w:rsidR="003B23D0">
        <w:rPr>
          <w:color w:val="000000" w:themeColor="text1"/>
        </w:rPr>
        <w:t>may</w:t>
      </w:r>
      <w:r w:rsidRPr="007A55A9">
        <w:rPr>
          <w:color w:val="000000" w:themeColor="text1"/>
        </w:rPr>
        <w:t xml:space="preserve"> be configured to achieve intended use, for example, if enabled, users can request an appointment booking through </w:t>
      </w:r>
      <w:r w:rsidR="003B23D0">
        <w:rPr>
          <w:color w:val="000000" w:themeColor="text1"/>
        </w:rPr>
        <w:t>the component itself</w:t>
      </w:r>
      <w:r w:rsidRPr="007A55A9">
        <w:rPr>
          <w:color w:val="000000" w:themeColor="text1"/>
        </w:rPr>
        <w:t xml:space="preserve">, according to the criteria defined, which can be later approved or rejected by the person in </w:t>
      </w:r>
      <w:r w:rsidR="003C7DD3">
        <w:rPr>
          <w:color w:val="000000" w:themeColor="text1"/>
        </w:rPr>
        <w:t>responsible</w:t>
      </w:r>
      <w:r w:rsidRPr="007A55A9">
        <w:rPr>
          <w:color w:val="000000" w:themeColor="text1"/>
        </w:rPr>
        <w:t>.</w:t>
      </w:r>
    </w:p>
    <w:p w14:paraId="792EB8B1" w14:textId="77777777" w:rsidR="007C5DF4" w:rsidRDefault="007C5DF4" w:rsidP="007A55A9"/>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82311756"/>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36C66D58" w14:textId="6778F8D2" w:rsidR="006A10BB"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2311753" w:history="1">
            <w:r w:rsidR="006A10BB" w:rsidRPr="007868F9">
              <w:rPr>
                <w:rStyle w:val="Hiperhivatkozs"/>
                <w:noProof/>
              </w:rPr>
              <w:t>Nyilatkozat</w:t>
            </w:r>
            <w:r w:rsidR="006A10BB">
              <w:rPr>
                <w:noProof/>
                <w:webHidden/>
              </w:rPr>
              <w:tab/>
            </w:r>
            <w:r w:rsidR="006A10BB">
              <w:rPr>
                <w:noProof/>
                <w:webHidden/>
              </w:rPr>
              <w:fldChar w:fldCharType="begin"/>
            </w:r>
            <w:r w:rsidR="006A10BB">
              <w:rPr>
                <w:noProof/>
                <w:webHidden/>
              </w:rPr>
              <w:instrText xml:space="preserve"> PAGEREF _Toc182311753 \h </w:instrText>
            </w:r>
            <w:r w:rsidR="006A10BB">
              <w:rPr>
                <w:noProof/>
                <w:webHidden/>
              </w:rPr>
            </w:r>
            <w:r w:rsidR="006A10BB">
              <w:rPr>
                <w:noProof/>
                <w:webHidden/>
              </w:rPr>
              <w:fldChar w:fldCharType="separate"/>
            </w:r>
            <w:r w:rsidR="006A10BB">
              <w:rPr>
                <w:noProof/>
                <w:webHidden/>
              </w:rPr>
              <w:t>5</w:t>
            </w:r>
            <w:r w:rsidR="006A10BB">
              <w:rPr>
                <w:noProof/>
                <w:webHidden/>
              </w:rPr>
              <w:fldChar w:fldCharType="end"/>
            </w:r>
          </w:hyperlink>
        </w:p>
        <w:p w14:paraId="755D8954" w14:textId="0324E66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4" w:history="1">
            <w:r w:rsidRPr="007868F9">
              <w:rPr>
                <w:rStyle w:val="Hiperhivatkozs"/>
                <w:rFonts w:eastAsia="Arial" w:cs="Arial"/>
                <w:noProof/>
              </w:rPr>
              <w:t>Kivonat</w:t>
            </w:r>
            <w:r>
              <w:rPr>
                <w:noProof/>
                <w:webHidden/>
              </w:rPr>
              <w:tab/>
            </w:r>
            <w:r>
              <w:rPr>
                <w:noProof/>
                <w:webHidden/>
              </w:rPr>
              <w:fldChar w:fldCharType="begin"/>
            </w:r>
            <w:r>
              <w:rPr>
                <w:noProof/>
                <w:webHidden/>
              </w:rPr>
              <w:instrText xml:space="preserve"> PAGEREF _Toc182311754 \h </w:instrText>
            </w:r>
            <w:r>
              <w:rPr>
                <w:noProof/>
                <w:webHidden/>
              </w:rPr>
            </w:r>
            <w:r>
              <w:rPr>
                <w:noProof/>
                <w:webHidden/>
              </w:rPr>
              <w:fldChar w:fldCharType="separate"/>
            </w:r>
            <w:r>
              <w:rPr>
                <w:noProof/>
                <w:webHidden/>
              </w:rPr>
              <w:t>6</w:t>
            </w:r>
            <w:r>
              <w:rPr>
                <w:noProof/>
                <w:webHidden/>
              </w:rPr>
              <w:fldChar w:fldCharType="end"/>
            </w:r>
          </w:hyperlink>
        </w:p>
        <w:p w14:paraId="206A5CD8" w14:textId="5F38FEB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5" w:history="1">
            <w:r w:rsidRPr="007868F9">
              <w:rPr>
                <w:rStyle w:val="Hiperhivatkozs"/>
                <w:rFonts w:eastAsia="Arial" w:cs="Arial"/>
                <w:noProof/>
              </w:rPr>
              <w:t>Abstract</w:t>
            </w:r>
            <w:r>
              <w:rPr>
                <w:noProof/>
                <w:webHidden/>
              </w:rPr>
              <w:tab/>
            </w:r>
            <w:r>
              <w:rPr>
                <w:noProof/>
                <w:webHidden/>
              </w:rPr>
              <w:fldChar w:fldCharType="begin"/>
            </w:r>
            <w:r>
              <w:rPr>
                <w:noProof/>
                <w:webHidden/>
              </w:rPr>
              <w:instrText xml:space="preserve"> PAGEREF _Toc182311755 \h </w:instrText>
            </w:r>
            <w:r>
              <w:rPr>
                <w:noProof/>
                <w:webHidden/>
              </w:rPr>
            </w:r>
            <w:r>
              <w:rPr>
                <w:noProof/>
                <w:webHidden/>
              </w:rPr>
              <w:fldChar w:fldCharType="separate"/>
            </w:r>
            <w:r>
              <w:rPr>
                <w:noProof/>
                <w:webHidden/>
              </w:rPr>
              <w:t>7</w:t>
            </w:r>
            <w:r>
              <w:rPr>
                <w:noProof/>
                <w:webHidden/>
              </w:rPr>
              <w:fldChar w:fldCharType="end"/>
            </w:r>
          </w:hyperlink>
        </w:p>
        <w:p w14:paraId="2B7891BA" w14:textId="6CD4DBBD"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6" w:history="1">
            <w:r w:rsidRPr="007868F9">
              <w:rPr>
                <w:rStyle w:val="Hiperhivatkozs"/>
                <w:noProof/>
              </w:rPr>
              <w:t>Tartalomjegyzék</w:t>
            </w:r>
            <w:r>
              <w:rPr>
                <w:noProof/>
                <w:webHidden/>
              </w:rPr>
              <w:tab/>
            </w:r>
            <w:r>
              <w:rPr>
                <w:noProof/>
                <w:webHidden/>
              </w:rPr>
              <w:fldChar w:fldCharType="begin"/>
            </w:r>
            <w:r>
              <w:rPr>
                <w:noProof/>
                <w:webHidden/>
              </w:rPr>
              <w:instrText xml:space="preserve"> PAGEREF _Toc182311756 \h </w:instrText>
            </w:r>
            <w:r>
              <w:rPr>
                <w:noProof/>
                <w:webHidden/>
              </w:rPr>
            </w:r>
            <w:r>
              <w:rPr>
                <w:noProof/>
                <w:webHidden/>
              </w:rPr>
              <w:fldChar w:fldCharType="separate"/>
            </w:r>
            <w:r>
              <w:rPr>
                <w:noProof/>
                <w:webHidden/>
              </w:rPr>
              <w:t>8</w:t>
            </w:r>
            <w:r>
              <w:rPr>
                <w:noProof/>
                <w:webHidden/>
              </w:rPr>
              <w:fldChar w:fldCharType="end"/>
            </w:r>
          </w:hyperlink>
        </w:p>
        <w:p w14:paraId="4B7B5C72" w14:textId="77552687"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7" w:history="1">
            <w:r w:rsidRPr="007868F9">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Bevezetés</w:t>
            </w:r>
            <w:r>
              <w:rPr>
                <w:noProof/>
                <w:webHidden/>
              </w:rPr>
              <w:tab/>
            </w:r>
            <w:r>
              <w:rPr>
                <w:noProof/>
                <w:webHidden/>
              </w:rPr>
              <w:fldChar w:fldCharType="begin"/>
            </w:r>
            <w:r>
              <w:rPr>
                <w:noProof/>
                <w:webHidden/>
              </w:rPr>
              <w:instrText xml:space="preserve"> PAGEREF _Toc182311757 \h </w:instrText>
            </w:r>
            <w:r>
              <w:rPr>
                <w:noProof/>
                <w:webHidden/>
              </w:rPr>
            </w:r>
            <w:r>
              <w:rPr>
                <w:noProof/>
                <w:webHidden/>
              </w:rPr>
              <w:fldChar w:fldCharType="separate"/>
            </w:r>
            <w:r>
              <w:rPr>
                <w:noProof/>
                <w:webHidden/>
              </w:rPr>
              <w:t>1</w:t>
            </w:r>
            <w:r>
              <w:rPr>
                <w:noProof/>
                <w:webHidden/>
              </w:rPr>
              <w:fldChar w:fldCharType="end"/>
            </w:r>
          </w:hyperlink>
        </w:p>
        <w:p w14:paraId="56964D04" w14:textId="2F3B989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8" w:history="1">
            <w:r w:rsidRPr="007868F9">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naptár</w:t>
            </w:r>
            <w:r>
              <w:rPr>
                <w:noProof/>
                <w:webHidden/>
              </w:rPr>
              <w:tab/>
            </w:r>
            <w:r>
              <w:rPr>
                <w:noProof/>
                <w:webHidden/>
              </w:rPr>
              <w:fldChar w:fldCharType="begin"/>
            </w:r>
            <w:r>
              <w:rPr>
                <w:noProof/>
                <w:webHidden/>
              </w:rPr>
              <w:instrText xml:space="preserve"> PAGEREF _Toc182311758 \h </w:instrText>
            </w:r>
            <w:r>
              <w:rPr>
                <w:noProof/>
                <w:webHidden/>
              </w:rPr>
            </w:r>
            <w:r>
              <w:rPr>
                <w:noProof/>
                <w:webHidden/>
              </w:rPr>
              <w:fldChar w:fldCharType="separate"/>
            </w:r>
            <w:r>
              <w:rPr>
                <w:noProof/>
                <w:webHidden/>
              </w:rPr>
              <w:t>1</w:t>
            </w:r>
            <w:r>
              <w:rPr>
                <w:noProof/>
                <w:webHidden/>
              </w:rPr>
              <w:fldChar w:fldCharType="end"/>
            </w:r>
          </w:hyperlink>
        </w:p>
        <w:p w14:paraId="5F1576DB" w14:textId="246C9F7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9" w:history="1">
            <w:r w:rsidRPr="007868F9">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w:t>
            </w:r>
            <w:r>
              <w:rPr>
                <w:noProof/>
                <w:webHidden/>
              </w:rPr>
              <w:tab/>
            </w:r>
            <w:r>
              <w:rPr>
                <w:noProof/>
                <w:webHidden/>
              </w:rPr>
              <w:fldChar w:fldCharType="begin"/>
            </w:r>
            <w:r>
              <w:rPr>
                <w:noProof/>
                <w:webHidden/>
              </w:rPr>
              <w:instrText xml:space="preserve"> PAGEREF _Toc182311759 \h </w:instrText>
            </w:r>
            <w:r>
              <w:rPr>
                <w:noProof/>
                <w:webHidden/>
              </w:rPr>
            </w:r>
            <w:r>
              <w:rPr>
                <w:noProof/>
                <w:webHidden/>
              </w:rPr>
              <w:fldChar w:fldCharType="separate"/>
            </w:r>
            <w:r>
              <w:rPr>
                <w:noProof/>
                <w:webHidden/>
              </w:rPr>
              <w:t>1</w:t>
            </w:r>
            <w:r>
              <w:rPr>
                <w:noProof/>
                <w:webHidden/>
              </w:rPr>
              <w:fldChar w:fldCharType="end"/>
            </w:r>
          </w:hyperlink>
        </w:p>
        <w:p w14:paraId="557D98AF" w14:textId="61F76840"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0" w:history="1">
            <w:r w:rsidRPr="007868F9">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Vállalatok haszna</w:t>
            </w:r>
            <w:r>
              <w:rPr>
                <w:noProof/>
                <w:webHidden/>
              </w:rPr>
              <w:tab/>
            </w:r>
            <w:r>
              <w:rPr>
                <w:noProof/>
                <w:webHidden/>
              </w:rPr>
              <w:fldChar w:fldCharType="begin"/>
            </w:r>
            <w:r>
              <w:rPr>
                <w:noProof/>
                <w:webHidden/>
              </w:rPr>
              <w:instrText xml:space="preserve"> PAGEREF _Toc182311760 \h </w:instrText>
            </w:r>
            <w:r>
              <w:rPr>
                <w:noProof/>
                <w:webHidden/>
              </w:rPr>
            </w:r>
            <w:r>
              <w:rPr>
                <w:noProof/>
                <w:webHidden/>
              </w:rPr>
              <w:fldChar w:fldCharType="separate"/>
            </w:r>
            <w:r>
              <w:rPr>
                <w:noProof/>
                <w:webHidden/>
              </w:rPr>
              <w:t>2</w:t>
            </w:r>
            <w:r>
              <w:rPr>
                <w:noProof/>
                <w:webHidden/>
              </w:rPr>
              <w:fldChar w:fldCharType="end"/>
            </w:r>
          </w:hyperlink>
        </w:p>
        <w:p w14:paraId="4E574558" w14:textId="3A59ED7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1" w:history="1">
            <w:r w:rsidRPr="007868F9">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 szolgáltatók</w:t>
            </w:r>
            <w:r>
              <w:rPr>
                <w:noProof/>
                <w:webHidden/>
              </w:rPr>
              <w:tab/>
            </w:r>
            <w:r>
              <w:rPr>
                <w:noProof/>
                <w:webHidden/>
              </w:rPr>
              <w:fldChar w:fldCharType="begin"/>
            </w:r>
            <w:r>
              <w:rPr>
                <w:noProof/>
                <w:webHidden/>
              </w:rPr>
              <w:instrText xml:space="preserve"> PAGEREF _Toc182311761 \h </w:instrText>
            </w:r>
            <w:r>
              <w:rPr>
                <w:noProof/>
                <w:webHidden/>
              </w:rPr>
            </w:r>
            <w:r>
              <w:rPr>
                <w:noProof/>
                <w:webHidden/>
              </w:rPr>
              <w:fldChar w:fldCharType="separate"/>
            </w:r>
            <w:r>
              <w:rPr>
                <w:noProof/>
                <w:webHidden/>
              </w:rPr>
              <w:t>4</w:t>
            </w:r>
            <w:r>
              <w:rPr>
                <w:noProof/>
                <w:webHidden/>
              </w:rPr>
              <w:fldChar w:fldCharType="end"/>
            </w:r>
          </w:hyperlink>
        </w:p>
        <w:p w14:paraId="050C1DA9" w14:textId="36FD168F"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2" w:history="1">
            <w:r w:rsidRPr="007868F9">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Google Calendar</w:t>
            </w:r>
            <w:r>
              <w:rPr>
                <w:noProof/>
                <w:webHidden/>
              </w:rPr>
              <w:tab/>
            </w:r>
            <w:r>
              <w:rPr>
                <w:noProof/>
                <w:webHidden/>
              </w:rPr>
              <w:fldChar w:fldCharType="begin"/>
            </w:r>
            <w:r>
              <w:rPr>
                <w:noProof/>
                <w:webHidden/>
              </w:rPr>
              <w:instrText xml:space="preserve"> PAGEREF _Toc182311762 \h </w:instrText>
            </w:r>
            <w:r>
              <w:rPr>
                <w:noProof/>
                <w:webHidden/>
              </w:rPr>
            </w:r>
            <w:r>
              <w:rPr>
                <w:noProof/>
                <w:webHidden/>
              </w:rPr>
              <w:fldChar w:fldCharType="separate"/>
            </w:r>
            <w:r>
              <w:rPr>
                <w:noProof/>
                <w:webHidden/>
              </w:rPr>
              <w:t>4</w:t>
            </w:r>
            <w:r>
              <w:rPr>
                <w:noProof/>
                <w:webHidden/>
              </w:rPr>
              <w:fldChar w:fldCharType="end"/>
            </w:r>
          </w:hyperlink>
        </w:p>
        <w:p w14:paraId="3CDA83F5" w14:textId="1B9104EF"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3" w:history="1">
            <w:r w:rsidRPr="007868F9">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Google Calendar múltja</w:t>
            </w:r>
            <w:r>
              <w:rPr>
                <w:noProof/>
                <w:webHidden/>
              </w:rPr>
              <w:tab/>
            </w:r>
            <w:r>
              <w:rPr>
                <w:noProof/>
                <w:webHidden/>
              </w:rPr>
              <w:fldChar w:fldCharType="begin"/>
            </w:r>
            <w:r>
              <w:rPr>
                <w:noProof/>
                <w:webHidden/>
              </w:rPr>
              <w:instrText xml:space="preserve"> PAGEREF _Toc182311763 \h </w:instrText>
            </w:r>
            <w:r>
              <w:rPr>
                <w:noProof/>
                <w:webHidden/>
              </w:rPr>
            </w:r>
            <w:r>
              <w:rPr>
                <w:noProof/>
                <w:webHidden/>
              </w:rPr>
              <w:fldChar w:fldCharType="separate"/>
            </w:r>
            <w:r>
              <w:rPr>
                <w:noProof/>
                <w:webHidden/>
              </w:rPr>
              <w:t>5</w:t>
            </w:r>
            <w:r>
              <w:rPr>
                <w:noProof/>
                <w:webHidden/>
              </w:rPr>
              <w:fldChar w:fldCharType="end"/>
            </w:r>
          </w:hyperlink>
        </w:p>
        <w:p w14:paraId="26052440" w14:textId="0CD0C55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4" w:history="1">
            <w:r w:rsidRPr="007868F9">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Outlook Calendar</w:t>
            </w:r>
            <w:r>
              <w:rPr>
                <w:noProof/>
                <w:webHidden/>
              </w:rPr>
              <w:tab/>
            </w:r>
            <w:r>
              <w:rPr>
                <w:noProof/>
                <w:webHidden/>
              </w:rPr>
              <w:fldChar w:fldCharType="begin"/>
            </w:r>
            <w:r>
              <w:rPr>
                <w:noProof/>
                <w:webHidden/>
              </w:rPr>
              <w:instrText xml:space="preserve"> PAGEREF _Toc182311764 \h </w:instrText>
            </w:r>
            <w:r>
              <w:rPr>
                <w:noProof/>
                <w:webHidden/>
              </w:rPr>
            </w:r>
            <w:r>
              <w:rPr>
                <w:noProof/>
                <w:webHidden/>
              </w:rPr>
              <w:fldChar w:fldCharType="separate"/>
            </w:r>
            <w:r>
              <w:rPr>
                <w:noProof/>
                <w:webHidden/>
              </w:rPr>
              <w:t>6</w:t>
            </w:r>
            <w:r>
              <w:rPr>
                <w:noProof/>
                <w:webHidden/>
              </w:rPr>
              <w:fldChar w:fldCharType="end"/>
            </w:r>
          </w:hyperlink>
        </w:p>
        <w:p w14:paraId="2E4C615A" w14:textId="08E08E5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5" w:history="1">
            <w:r w:rsidRPr="007868F9">
              <w:rPr>
                <w:rStyle w:val="Hiperhivatkozs"/>
                <w:noProof/>
              </w:rPr>
              <w:t>2.2.1.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Outlook Calendar múltja</w:t>
            </w:r>
            <w:r>
              <w:rPr>
                <w:noProof/>
                <w:webHidden/>
              </w:rPr>
              <w:tab/>
            </w:r>
            <w:r>
              <w:rPr>
                <w:noProof/>
                <w:webHidden/>
              </w:rPr>
              <w:fldChar w:fldCharType="begin"/>
            </w:r>
            <w:r>
              <w:rPr>
                <w:noProof/>
                <w:webHidden/>
              </w:rPr>
              <w:instrText xml:space="preserve"> PAGEREF _Toc182311765 \h </w:instrText>
            </w:r>
            <w:r>
              <w:rPr>
                <w:noProof/>
                <w:webHidden/>
              </w:rPr>
            </w:r>
            <w:r>
              <w:rPr>
                <w:noProof/>
                <w:webHidden/>
              </w:rPr>
              <w:fldChar w:fldCharType="separate"/>
            </w:r>
            <w:r>
              <w:rPr>
                <w:noProof/>
                <w:webHidden/>
              </w:rPr>
              <w:t>7</w:t>
            </w:r>
            <w:r>
              <w:rPr>
                <w:noProof/>
                <w:webHidden/>
              </w:rPr>
              <w:fldChar w:fldCharType="end"/>
            </w:r>
          </w:hyperlink>
        </w:p>
        <w:p w14:paraId="433F72B7" w14:textId="275C11D1"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6" w:history="1">
            <w:r w:rsidRPr="007868F9">
              <w:rPr>
                <w:rStyle w:val="Hiperhivatkozs"/>
                <w:noProof/>
              </w:rPr>
              <w:t>2.3.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Egyéb szolgáltatók</w:t>
            </w:r>
            <w:r>
              <w:rPr>
                <w:noProof/>
                <w:webHidden/>
              </w:rPr>
              <w:tab/>
            </w:r>
            <w:r>
              <w:rPr>
                <w:noProof/>
                <w:webHidden/>
              </w:rPr>
              <w:fldChar w:fldCharType="begin"/>
            </w:r>
            <w:r>
              <w:rPr>
                <w:noProof/>
                <w:webHidden/>
              </w:rPr>
              <w:instrText xml:space="preserve"> PAGEREF _Toc182311766 \h </w:instrText>
            </w:r>
            <w:r>
              <w:rPr>
                <w:noProof/>
                <w:webHidden/>
              </w:rPr>
            </w:r>
            <w:r>
              <w:rPr>
                <w:noProof/>
                <w:webHidden/>
              </w:rPr>
              <w:fldChar w:fldCharType="separate"/>
            </w:r>
            <w:r>
              <w:rPr>
                <w:noProof/>
                <w:webHidden/>
              </w:rPr>
              <w:t>9</w:t>
            </w:r>
            <w:r>
              <w:rPr>
                <w:noProof/>
                <w:webHidden/>
              </w:rPr>
              <w:fldChar w:fldCharType="end"/>
            </w:r>
          </w:hyperlink>
        </w:p>
        <w:p w14:paraId="7420B915" w14:textId="59192035"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7" w:history="1">
            <w:r w:rsidRPr="007868F9">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projekt oka és célja</w:t>
            </w:r>
            <w:r>
              <w:rPr>
                <w:noProof/>
                <w:webHidden/>
              </w:rPr>
              <w:tab/>
            </w:r>
            <w:r>
              <w:rPr>
                <w:noProof/>
                <w:webHidden/>
              </w:rPr>
              <w:fldChar w:fldCharType="begin"/>
            </w:r>
            <w:r>
              <w:rPr>
                <w:noProof/>
                <w:webHidden/>
              </w:rPr>
              <w:instrText xml:space="preserve"> PAGEREF _Toc182311767 \h </w:instrText>
            </w:r>
            <w:r>
              <w:rPr>
                <w:noProof/>
                <w:webHidden/>
              </w:rPr>
            </w:r>
            <w:r>
              <w:rPr>
                <w:noProof/>
                <w:webHidden/>
              </w:rPr>
              <w:fldChar w:fldCharType="separate"/>
            </w:r>
            <w:r>
              <w:rPr>
                <w:noProof/>
                <w:webHidden/>
              </w:rPr>
              <w:t>12</w:t>
            </w:r>
            <w:r>
              <w:rPr>
                <w:noProof/>
                <w:webHidden/>
              </w:rPr>
              <w:fldChar w:fldCharType="end"/>
            </w:r>
          </w:hyperlink>
        </w:p>
        <w:p w14:paraId="26695C55" w14:textId="772678F0"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8" w:history="1">
            <w:r w:rsidRPr="007868F9">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Technológiák</w:t>
            </w:r>
            <w:r>
              <w:rPr>
                <w:noProof/>
                <w:webHidden/>
              </w:rPr>
              <w:tab/>
            </w:r>
            <w:r>
              <w:rPr>
                <w:noProof/>
                <w:webHidden/>
              </w:rPr>
              <w:fldChar w:fldCharType="begin"/>
            </w:r>
            <w:r>
              <w:rPr>
                <w:noProof/>
                <w:webHidden/>
              </w:rPr>
              <w:instrText xml:space="preserve"> PAGEREF _Toc182311768 \h </w:instrText>
            </w:r>
            <w:r>
              <w:rPr>
                <w:noProof/>
                <w:webHidden/>
              </w:rPr>
            </w:r>
            <w:r>
              <w:rPr>
                <w:noProof/>
                <w:webHidden/>
              </w:rPr>
              <w:fldChar w:fldCharType="separate"/>
            </w:r>
            <w:r>
              <w:rPr>
                <w:noProof/>
                <w:webHidden/>
              </w:rPr>
              <w:t>13</w:t>
            </w:r>
            <w:r>
              <w:rPr>
                <w:noProof/>
                <w:webHidden/>
              </w:rPr>
              <w:fldChar w:fldCharType="end"/>
            </w:r>
          </w:hyperlink>
        </w:p>
        <w:p w14:paraId="3307EC8A" w14:textId="36E0682D"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9" w:history="1">
            <w:r w:rsidRPr="007868F9">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_Toc182311769 \h </w:instrText>
            </w:r>
            <w:r>
              <w:rPr>
                <w:noProof/>
                <w:webHidden/>
              </w:rPr>
            </w:r>
            <w:r>
              <w:rPr>
                <w:noProof/>
                <w:webHidden/>
              </w:rPr>
              <w:fldChar w:fldCharType="separate"/>
            </w:r>
            <w:r>
              <w:rPr>
                <w:noProof/>
                <w:webHidden/>
              </w:rPr>
              <w:t>14</w:t>
            </w:r>
            <w:r>
              <w:rPr>
                <w:noProof/>
                <w:webHidden/>
              </w:rPr>
              <w:fldChar w:fldCharType="end"/>
            </w:r>
          </w:hyperlink>
        </w:p>
        <w:p w14:paraId="520A44CC" w14:textId="5C1227C8"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0" w:history="1">
            <w:r w:rsidRPr="007868F9">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HTML</w:t>
            </w:r>
            <w:r>
              <w:rPr>
                <w:noProof/>
                <w:webHidden/>
              </w:rPr>
              <w:tab/>
            </w:r>
            <w:r>
              <w:rPr>
                <w:noProof/>
                <w:webHidden/>
              </w:rPr>
              <w:fldChar w:fldCharType="begin"/>
            </w:r>
            <w:r>
              <w:rPr>
                <w:noProof/>
                <w:webHidden/>
              </w:rPr>
              <w:instrText xml:space="preserve"> PAGEREF _Toc182311770 \h </w:instrText>
            </w:r>
            <w:r>
              <w:rPr>
                <w:noProof/>
                <w:webHidden/>
              </w:rPr>
            </w:r>
            <w:r>
              <w:rPr>
                <w:noProof/>
                <w:webHidden/>
              </w:rPr>
              <w:fldChar w:fldCharType="separate"/>
            </w:r>
            <w:r>
              <w:rPr>
                <w:noProof/>
                <w:webHidden/>
              </w:rPr>
              <w:t>14</w:t>
            </w:r>
            <w:r>
              <w:rPr>
                <w:noProof/>
                <w:webHidden/>
              </w:rPr>
              <w:fldChar w:fldCharType="end"/>
            </w:r>
          </w:hyperlink>
        </w:p>
        <w:p w14:paraId="6EFE17B4" w14:textId="341175A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1" w:history="1">
            <w:r w:rsidRPr="007868F9">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CSS</w:t>
            </w:r>
            <w:r>
              <w:rPr>
                <w:noProof/>
                <w:webHidden/>
              </w:rPr>
              <w:tab/>
            </w:r>
            <w:r>
              <w:rPr>
                <w:noProof/>
                <w:webHidden/>
              </w:rPr>
              <w:fldChar w:fldCharType="begin"/>
            </w:r>
            <w:r>
              <w:rPr>
                <w:noProof/>
                <w:webHidden/>
              </w:rPr>
              <w:instrText xml:space="preserve"> PAGEREF _Toc182311771 \h </w:instrText>
            </w:r>
            <w:r>
              <w:rPr>
                <w:noProof/>
                <w:webHidden/>
              </w:rPr>
            </w:r>
            <w:r>
              <w:rPr>
                <w:noProof/>
                <w:webHidden/>
              </w:rPr>
              <w:fldChar w:fldCharType="separate"/>
            </w:r>
            <w:r>
              <w:rPr>
                <w:noProof/>
                <w:webHidden/>
              </w:rPr>
              <w:t>16</w:t>
            </w:r>
            <w:r>
              <w:rPr>
                <w:noProof/>
                <w:webHidden/>
              </w:rPr>
              <w:fldChar w:fldCharType="end"/>
            </w:r>
          </w:hyperlink>
        </w:p>
        <w:p w14:paraId="24E04D2D" w14:textId="1E486A1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2" w:history="1">
            <w:r w:rsidRPr="007868F9">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SCSS</w:t>
            </w:r>
            <w:r>
              <w:rPr>
                <w:noProof/>
                <w:webHidden/>
              </w:rPr>
              <w:tab/>
            </w:r>
            <w:r>
              <w:rPr>
                <w:noProof/>
                <w:webHidden/>
              </w:rPr>
              <w:fldChar w:fldCharType="begin"/>
            </w:r>
            <w:r>
              <w:rPr>
                <w:noProof/>
                <w:webHidden/>
              </w:rPr>
              <w:instrText xml:space="preserve"> PAGEREF _Toc182311772 \h </w:instrText>
            </w:r>
            <w:r>
              <w:rPr>
                <w:noProof/>
                <w:webHidden/>
              </w:rPr>
            </w:r>
            <w:r>
              <w:rPr>
                <w:noProof/>
                <w:webHidden/>
              </w:rPr>
              <w:fldChar w:fldCharType="separate"/>
            </w:r>
            <w:r>
              <w:rPr>
                <w:noProof/>
                <w:webHidden/>
              </w:rPr>
              <w:t>17</w:t>
            </w:r>
            <w:r>
              <w:rPr>
                <w:noProof/>
                <w:webHidden/>
              </w:rPr>
              <w:fldChar w:fldCharType="end"/>
            </w:r>
          </w:hyperlink>
        </w:p>
        <w:p w14:paraId="4BFD89B2" w14:textId="1DFF7BF6"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3" w:history="1">
            <w:r w:rsidRPr="007868F9">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_Toc182311773 \h </w:instrText>
            </w:r>
            <w:r>
              <w:rPr>
                <w:noProof/>
                <w:webHidden/>
              </w:rPr>
            </w:r>
            <w:r>
              <w:rPr>
                <w:noProof/>
                <w:webHidden/>
              </w:rPr>
              <w:fldChar w:fldCharType="separate"/>
            </w:r>
            <w:r>
              <w:rPr>
                <w:noProof/>
                <w:webHidden/>
              </w:rPr>
              <w:t>20</w:t>
            </w:r>
            <w:r>
              <w:rPr>
                <w:noProof/>
                <w:webHidden/>
              </w:rPr>
              <w:fldChar w:fldCharType="end"/>
            </w:r>
          </w:hyperlink>
        </w:p>
        <w:p w14:paraId="58983D0A" w14:textId="6C48EFE1"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4" w:history="1">
            <w:r w:rsidRPr="007868F9">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JavaScript</w:t>
            </w:r>
            <w:r>
              <w:rPr>
                <w:noProof/>
                <w:webHidden/>
              </w:rPr>
              <w:tab/>
            </w:r>
            <w:r>
              <w:rPr>
                <w:noProof/>
                <w:webHidden/>
              </w:rPr>
              <w:fldChar w:fldCharType="begin"/>
            </w:r>
            <w:r>
              <w:rPr>
                <w:noProof/>
                <w:webHidden/>
              </w:rPr>
              <w:instrText xml:space="preserve"> PAGEREF _Toc182311774 \h </w:instrText>
            </w:r>
            <w:r>
              <w:rPr>
                <w:noProof/>
                <w:webHidden/>
              </w:rPr>
            </w:r>
            <w:r>
              <w:rPr>
                <w:noProof/>
                <w:webHidden/>
              </w:rPr>
              <w:fldChar w:fldCharType="separate"/>
            </w:r>
            <w:r>
              <w:rPr>
                <w:noProof/>
                <w:webHidden/>
              </w:rPr>
              <w:t>20</w:t>
            </w:r>
            <w:r>
              <w:rPr>
                <w:noProof/>
                <w:webHidden/>
              </w:rPr>
              <w:fldChar w:fldCharType="end"/>
            </w:r>
          </w:hyperlink>
        </w:p>
        <w:p w14:paraId="636A9E7E" w14:textId="51CF97D2"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5" w:history="1">
            <w:r w:rsidRPr="007868F9">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TypeScript</w:t>
            </w:r>
            <w:r>
              <w:rPr>
                <w:noProof/>
                <w:webHidden/>
              </w:rPr>
              <w:tab/>
            </w:r>
            <w:r>
              <w:rPr>
                <w:noProof/>
                <w:webHidden/>
              </w:rPr>
              <w:fldChar w:fldCharType="begin"/>
            </w:r>
            <w:r>
              <w:rPr>
                <w:noProof/>
                <w:webHidden/>
              </w:rPr>
              <w:instrText xml:space="preserve"> PAGEREF _Toc182311775 \h </w:instrText>
            </w:r>
            <w:r>
              <w:rPr>
                <w:noProof/>
                <w:webHidden/>
              </w:rPr>
            </w:r>
            <w:r>
              <w:rPr>
                <w:noProof/>
                <w:webHidden/>
              </w:rPr>
              <w:fldChar w:fldCharType="separate"/>
            </w:r>
            <w:r>
              <w:rPr>
                <w:noProof/>
                <w:webHidden/>
              </w:rPr>
              <w:t>22</w:t>
            </w:r>
            <w:r>
              <w:rPr>
                <w:noProof/>
                <w:webHidden/>
              </w:rPr>
              <w:fldChar w:fldCharType="end"/>
            </w:r>
          </w:hyperlink>
        </w:p>
        <w:p w14:paraId="0C4F3D44" w14:textId="0F77E6B4"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6" w:history="1">
            <w:r w:rsidRPr="007868F9">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felhasznált keretrendszer</w:t>
            </w:r>
            <w:r>
              <w:rPr>
                <w:noProof/>
                <w:webHidden/>
              </w:rPr>
              <w:tab/>
            </w:r>
            <w:r>
              <w:rPr>
                <w:noProof/>
                <w:webHidden/>
              </w:rPr>
              <w:fldChar w:fldCharType="begin"/>
            </w:r>
            <w:r>
              <w:rPr>
                <w:noProof/>
                <w:webHidden/>
              </w:rPr>
              <w:instrText xml:space="preserve"> PAGEREF _Toc182311776 \h </w:instrText>
            </w:r>
            <w:r>
              <w:rPr>
                <w:noProof/>
                <w:webHidden/>
              </w:rPr>
            </w:r>
            <w:r>
              <w:rPr>
                <w:noProof/>
                <w:webHidden/>
              </w:rPr>
              <w:fldChar w:fldCharType="separate"/>
            </w:r>
            <w:r>
              <w:rPr>
                <w:noProof/>
                <w:webHidden/>
              </w:rPr>
              <w:t>23</w:t>
            </w:r>
            <w:r>
              <w:rPr>
                <w:noProof/>
                <w:webHidden/>
              </w:rPr>
              <w:fldChar w:fldCharType="end"/>
            </w:r>
          </w:hyperlink>
        </w:p>
        <w:p w14:paraId="56EE05FC" w14:textId="00C8C3A9"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7" w:history="1">
            <w:r w:rsidRPr="007868F9">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csomagkezelő</w:t>
            </w:r>
            <w:r>
              <w:rPr>
                <w:noProof/>
                <w:webHidden/>
              </w:rPr>
              <w:tab/>
            </w:r>
            <w:r>
              <w:rPr>
                <w:noProof/>
                <w:webHidden/>
              </w:rPr>
              <w:fldChar w:fldCharType="begin"/>
            </w:r>
            <w:r>
              <w:rPr>
                <w:noProof/>
                <w:webHidden/>
              </w:rPr>
              <w:instrText xml:space="preserve"> PAGEREF _Toc182311777 \h </w:instrText>
            </w:r>
            <w:r>
              <w:rPr>
                <w:noProof/>
                <w:webHidden/>
              </w:rPr>
            </w:r>
            <w:r>
              <w:rPr>
                <w:noProof/>
                <w:webHidden/>
              </w:rPr>
              <w:fldChar w:fldCharType="separate"/>
            </w:r>
            <w:r>
              <w:rPr>
                <w:noProof/>
                <w:webHidden/>
              </w:rPr>
              <w:t>24</w:t>
            </w:r>
            <w:r>
              <w:rPr>
                <w:noProof/>
                <w:webHidden/>
              </w:rPr>
              <w:fldChar w:fldCharType="end"/>
            </w:r>
          </w:hyperlink>
        </w:p>
        <w:p w14:paraId="04687BCD" w14:textId="21015CD8"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8" w:history="1">
            <w:r w:rsidRPr="007868F9">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fejlesztői környezet</w:t>
            </w:r>
            <w:r>
              <w:rPr>
                <w:noProof/>
                <w:webHidden/>
              </w:rPr>
              <w:tab/>
            </w:r>
            <w:r>
              <w:rPr>
                <w:noProof/>
                <w:webHidden/>
              </w:rPr>
              <w:fldChar w:fldCharType="begin"/>
            </w:r>
            <w:r>
              <w:rPr>
                <w:noProof/>
                <w:webHidden/>
              </w:rPr>
              <w:instrText xml:space="preserve"> PAGEREF _Toc182311778 \h </w:instrText>
            </w:r>
            <w:r>
              <w:rPr>
                <w:noProof/>
                <w:webHidden/>
              </w:rPr>
            </w:r>
            <w:r>
              <w:rPr>
                <w:noProof/>
                <w:webHidden/>
              </w:rPr>
              <w:fldChar w:fldCharType="separate"/>
            </w:r>
            <w:r>
              <w:rPr>
                <w:noProof/>
                <w:webHidden/>
              </w:rPr>
              <w:t>25</w:t>
            </w:r>
            <w:r>
              <w:rPr>
                <w:noProof/>
                <w:webHidden/>
              </w:rPr>
              <w:fldChar w:fldCharType="end"/>
            </w:r>
          </w:hyperlink>
        </w:p>
        <w:p w14:paraId="3762267D" w14:textId="617B1C2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79" w:history="1">
            <w:r w:rsidRPr="007868F9">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Fejlesztés</w:t>
            </w:r>
            <w:r>
              <w:rPr>
                <w:noProof/>
                <w:webHidden/>
              </w:rPr>
              <w:tab/>
            </w:r>
            <w:r>
              <w:rPr>
                <w:noProof/>
                <w:webHidden/>
              </w:rPr>
              <w:fldChar w:fldCharType="begin"/>
            </w:r>
            <w:r>
              <w:rPr>
                <w:noProof/>
                <w:webHidden/>
              </w:rPr>
              <w:instrText xml:space="preserve"> PAGEREF _Toc182311779 \h </w:instrText>
            </w:r>
            <w:r>
              <w:rPr>
                <w:noProof/>
                <w:webHidden/>
              </w:rPr>
            </w:r>
            <w:r>
              <w:rPr>
                <w:noProof/>
                <w:webHidden/>
              </w:rPr>
              <w:fldChar w:fldCharType="separate"/>
            </w:r>
            <w:r>
              <w:rPr>
                <w:noProof/>
                <w:webHidden/>
              </w:rPr>
              <w:t>27</w:t>
            </w:r>
            <w:r>
              <w:rPr>
                <w:noProof/>
                <w:webHidden/>
              </w:rPr>
              <w:fldChar w:fldCharType="end"/>
            </w:r>
          </w:hyperlink>
        </w:p>
        <w:p w14:paraId="4B6B5A08" w14:textId="34579CE3"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0" w:history="1">
            <w:r w:rsidRPr="007868F9">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Naptár elrendezése</w:t>
            </w:r>
            <w:r>
              <w:rPr>
                <w:noProof/>
                <w:webHidden/>
              </w:rPr>
              <w:tab/>
            </w:r>
            <w:r>
              <w:rPr>
                <w:noProof/>
                <w:webHidden/>
              </w:rPr>
              <w:fldChar w:fldCharType="begin"/>
            </w:r>
            <w:r>
              <w:rPr>
                <w:noProof/>
                <w:webHidden/>
              </w:rPr>
              <w:instrText xml:space="preserve"> PAGEREF _Toc182311780 \h </w:instrText>
            </w:r>
            <w:r>
              <w:rPr>
                <w:noProof/>
                <w:webHidden/>
              </w:rPr>
            </w:r>
            <w:r>
              <w:rPr>
                <w:noProof/>
                <w:webHidden/>
              </w:rPr>
              <w:fldChar w:fldCharType="separate"/>
            </w:r>
            <w:r>
              <w:rPr>
                <w:noProof/>
                <w:webHidden/>
              </w:rPr>
              <w:t>27</w:t>
            </w:r>
            <w:r>
              <w:rPr>
                <w:noProof/>
                <w:webHidden/>
              </w:rPr>
              <w:fldChar w:fldCharType="end"/>
            </w:r>
          </w:hyperlink>
        </w:p>
        <w:p w14:paraId="7069CFD4" w14:textId="62BC94DE"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1" w:history="1">
            <w:r w:rsidRPr="007868F9">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Alapelrendezés</w:t>
            </w:r>
            <w:r>
              <w:rPr>
                <w:noProof/>
                <w:webHidden/>
              </w:rPr>
              <w:tab/>
            </w:r>
            <w:r>
              <w:rPr>
                <w:noProof/>
                <w:webHidden/>
              </w:rPr>
              <w:fldChar w:fldCharType="begin"/>
            </w:r>
            <w:r>
              <w:rPr>
                <w:noProof/>
                <w:webHidden/>
              </w:rPr>
              <w:instrText xml:space="preserve"> PAGEREF _Toc182311781 \h </w:instrText>
            </w:r>
            <w:r>
              <w:rPr>
                <w:noProof/>
                <w:webHidden/>
              </w:rPr>
            </w:r>
            <w:r>
              <w:rPr>
                <w:noProof/>
                <w:webHidden/>
              </w:rPr>
              <w:fldChar w:fldCharType="separate"/>
            </w:r>
            <w:r>
              <w:rPr>
                <w:noProof/>
                <w:webHidden/>
              </w:rPr>
              <w:t>27</w:t>
            </w:r>
            <w:r>
              <w:rPr>
                <w:noProof/>
                <w:webHidden/>
              </w:rPr>
              <w:fldChar w:fldCharType="end"/>
            </w:r>
          </w:hyperlink>
        </w:p>
        <w:p w14:paraId="2656D993" w14:textId="447FD2CD"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2" w:history="1">
            <w:r w:rsidRPr="007868F9">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Túlcsodrulás</w:t>
            </w:r>
            <w:r>
              <w:rPr>
                <w:noProof/>
                <w:webHidden/>
              </w:rPr>
              <w:tab/>
            </w:r>
            <w:r>
              <w:rPr>
                <w:noProof/>
                <w:webHidden/>
              </w:rPr>
              <w:fldChar w:fldCharType="begin"/>
            </w:r>
            <w:r>
              <w:rPr>
                <w:noProof/>
                <w:webHidden/>
              </w:rPr>
              <w:instrText xml:space="preserve"> PAGEREF _Toc182311782 \h </w:instrText>
            </w:r>
            <w:r>
              <w:rPr>
                <w:noProof/>
                <w:webHidden/>
              </w:rPr>
            </w:r>
            <w:r>
              <w:rPr>
                <w:noProof/>
                <w:webHidden/>
              </w:rPr>
              <w:fldChar w:fldCharType="separate"/>
            </w:r>
            <w:r>
              <w:rPr>
                <w:noProof/>
                <w:webHidden/>
              </w:rPr>
              <w:t>28</w:t>
            </w:r>
            <w:r>
              <w:rPr>
                <w:noProof/>
                <w:webHidden/>
              </w:rPr>
              <w:fldChar w:fldCharType="end"/>
            </w:r>
          </w:hyperlink>
        </w:p>
        <w:p w14:paraId="6CE5A30F" w14:textId="1799600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3" w:history="1">
            <w:r w:rsidRPr="007868F9">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Görgetés</w:t>
            </w:r>
            <w:r>
              <w:rPr>
                <w:noProof/>
                <w:webHidden/>
              </w:rPr>
              <w:tab/>
            </w:r>
            <w:r>
              <w:rPr>
                <w:noProof/>
                <w:webHidden/>
              </w:rPr>
              <w:fldChar w:fldCharType="begin"/>
            </w:r>
            <w:r>
              <w:rPr>
                <w:noProof/>
                <w:webHidden/>
              </w:rPr>
              <w:instrText xml:space="preserve"> PAGEREF _Toc182311783 \h </w:instrText>
            </w:r>
            <w:r>
              <w:rPr>
                <w:noProof/>
                <w:webHidden/>
              </w:rPr>
            </w:r>
            <w:r>
              <w:rPr>
                <w:noProof/>
                <w:webHidden/>
              </w:rPr>
              <w:fldChar w:fldCharType="separate"/>
            </w:r>
            <w:r>
              <w:rPr>
                <w:noProof/>
                <w:webHidden/>
              </w:rPr>
              <w:t>30</w:t>
            </w:r>
            <w:r>
              <w:rPr>
                <w:noProof/>
                <w:webHidden/>
              </w:rPr>
              <w:fldChar w:fldCharType="end"/>
            </w:r>
          </w:hyperlink>
        </w:p>
        <w:p w14:paraId="40AD5B4E" w14:textId="171A9D66"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4" w:history="1">
            <w:r w:rsidRPr="007868F9">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Összegzés</w:t>
            </w:r>
            <w:r>
              <w:rPr>
                <w:noProof/>
                <w:webHidden/>
              </w:rPr>
              <w:tab/>
            </w:r>
            <w:r>
              <w:rPr>
                <w:noProof/>
                <w:webHidden/>
              </w:rPr>
              <w:fldChar w:fldCharType="begin"/>
            </w:r>
            <w:r>
              <w:rPr>
                <w:noProof/>
                <w:webHidden/>
              </w:rPr>
              <w:instrText xml:space="preserve"> PAGEREF _Toc182311784 \h </w:instrText>
            </w:r>
            <w:r>
              <w:rPr>
                <w:noProof/>
                <w:webHidden/>
              </w:rPr>
            </w:r>
            <w:r>
              <w:rPr>
                <w:noProof/>
                <w:webHidden/>
              </w:rPr>
              <w:fldChar w:fldCharType="separate"/>
            </w:r>
            <w:r>
              <w:rPr>
                <w:noProof/>
                <w:webHidden/>
              </w:rPr>
              <w:t>33</w:t>
            </w:r>
            <w:r>
              <w:rPr>
                <w:noProof/>
                <w:webHidden/>
              </w:rPr>
              <w:fldChar w:fldCharType="end"/>
            </w:r>
          </w:hyperlink>
        </w:p>
        <w:p w14:paraId="559485B1" w14:textId="168FC93F"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5" w:history="1">
            <w:r w:rsidRPr="007868F9">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_Toc182311785 \h </w:instrText>
            </w:r>
            <w:r>
              <w:rPr>
                <w:noProof/>
                <w:webHidden/>
              </w:rPr>
            </w:r>
            <w:r>
              <w:rPr>
                <w:noProof/>
                <w:webHidden/>
              </w:rPr>
              <w:fldChar w:fldCharType="separate"/>
            </w:r>
            <w:r>
              <w:rPr>
                <w:noProof/>
                <w:webHidden/>
              </w:rPr>
              <w:t>34</w:t>
            </w:r>
            <w:r>
              <w:rPr>
                <w:noProof/>
                <w:webHidden/>
              </w:rPr>
              <w:fldChar w:fldCharType="end"/>
            </w:r>
          </w:hyperlink>
        </w:p>
        <w:p w14:paraId="3DD9C6A5" w14:textId="246E4144"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6" w:history="1">
            <w:r w:rsidRPr="007868F9">
              <w:rPr>
                <w:rStyle w:val="Hiperhivatkozs"/>
                <w:noProof/>
              </w:rPr>
              <w:t>Ábrajegyzék</w:t>
            </w:r>
            <w:r>
              <w:rPr>
                <w:noProof/>
                <w:webHidden/>
              </w:rPr>
              <w:tab/>
            </w:r>
            <w:r>
              <w:rPr>
                <w:noProof/>
                <w:webHidden/>
              </w:rPr>
              <w:fldChar w:fldCharType="begin"/>
            </w:r>
            <w:r>
              <w:rPr>
                <w:noProof/>
                <w:webHidden/>
              </w:rPr>
              <w:instrText xml:space="preserve"> PAGEREF _Toc182311786 \h </w:instrText>
            </w:r>
            <w:r>
              <w:rPr>
                <w:noProof/>
                <w:webHidden/>
              </w:rPr>
            </w:r>
            <w:r>
              <w:rPr>
                <w:noProof/>
                <w:webHidden/>
              </w:rPr>
              <w:fldChar w:fldCharType="separate"/>
            </w:r>
            <w:r>
              <w:rPr>
                <w:noProof/>
                <w:webHidden/>
              </w:rPr>
              <w:t>37</w:t>
            </w:r>
            <w:r>
              <w:rPr>
                <w:noProof/>
                <w:webHidden/>
              </w:rPr>
              <w:fldChar w:fldCharType="end"/>
            </w:r>
          </w:hyperlink>
        </w:p>
        <w:p w14:paraId="66A67EA2" w14:textId="39F219C3"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7" w:history="1">
            <w:r w:rsidRPr="007868F9">
              <w:rPr>
                <w:rStyle w:val="Hiperhivatkozs"/>
                <w:noProof/>
              </w:rPr>
              <w:t>Mellékletek</w:t>
            </w:r>
            <w:r>
              <w:rPr>
                <w:noProof/>
                <w:webHidden/>
              </w:rPr>
              <w:tab/>
            </w:r>
            <w:r>
              <w:rPr>
                <w:noProof/>
                <w:webHidden/>
              </w:rPr>
              <w:fldChar w:fldCharType="begin"/>
            </w:r>
            <w:r>
              <w:rPr>
                <w:noProof/>
                <w:webHidden/>
              </w:rPr>
              <w:instrText xml:space="preserve"> PAGEREF _Toc182311787 \h </w:instrText>
            </w:r>
            <w:r>
              <w:rPr>
                <w:noProof/>
                <w:webHidden/>
              </w:rPr>
            </w:r>
            <w:r>
              <w:rPr>
                <w:noProof/>
                <w:webHidden/>
              </w:rPr>
              <w:fldChar w:fldCharType="separate"/>
            </w:r>
            <w:r>
              <w:rPr>
                <w:noProof/>
                <w:webHidden/>
              </w:rPr>
              <w:t>39</w:t>
            </w:r>
            <w:r>
              <w:rPr>
                <w:noProof/>
                <w:webHidden/>
              </w:rPr>
              <w:fldChar w:fldCharType="end"/>
            </w:r>
          </w:hyperlink>
        </w:p>
        <w:p w14:paraId="19DCC2A9" w14:textId="1C54ECC3"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82311757"/>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82311758"/>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82311759"/>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lastRenderedPageBreak/>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naptárat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82311760"/>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és bármikor, ami lehetővé teszi számukra, hogy rugalmasabban alakítsák ki a munkaidejüket és az ütemtervüket. Ez különösen fontos </w:t>
      </w:r>
      <w:r w:rsidR="00D90363">
        <w:t xml:space="preserve">az </w:t>
      </w:r>
      <w:r>
        <w:t xml:space="preserve">olyan vállalatok számára, amelyek rugalmas </w:t>
      </w:r>
      <w:r>
        <w:lastRenderedPageBreak/>
        <w:t>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pPr>
      <w:bookmarkStart w:id="24" w:name="_Toc182311761"/>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naptárat,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82311762"/>
      <w:r>
        <w:t>Google</w:t>
      </w:r>
      <w:r w:rsidR="00985A5E">
        <w:t xml:space="preserve"> Calendar</w:t>
      </w:r>
      <w:bookmarkEnd w:id="25"/>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a Google Calendar.</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Calendar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26DE6650" w:rsidR="00EE732E" w:rsidRPr="00E32C8F" w:rsidRDefault="0044130E"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bookmarkStart w:id="41" w:name="_Toc182311722"/>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26DE6650" w:rsidR="00EE732E" w:rsidRPr="00E32C8F" w:rsidRDefault="0044130E"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bookmarkStart w:id="42" w:name="_Toc182311722"/>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82311763"/>
      <w:r>
        <w:lastRenderedPageBreak/>
        <w:t xml:space="preserve">A Google Calendar </w:t>
      </w:r>
      <w:r w:rsidR="00802A43">
        <w:t>múltja</w:t>
      </w:r>
      <w:bookmarkEnd w:id="43"/>
    </w:p>
    <w:p w14:paraId="141BCAC1" w14:textId="0FC95EB6" w:rsidR="00D27649" w:rsidRDefault="00AE52B8" w:rsidP="00AE52B8">
      <w:r w:rsidRPr="00AE52B8">
        <w:t>A</w:t>
      </w:r>
      <w:r>
        <w:t>hogy már írtam, a</w:t>
      </w:r>
      <w:r w:rsidRPr="00AE52B8">
        <w:t xml:space="preserve"> Google </w:t>
      </w:r>
      <w:r>
        <w:t>Calendar</w:t>
      </w:r>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 xml:space="preserve">hozta létre a Google-nál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04872992" w:rsidR="007A2DF1" w:rsidRPr="008D43DB" w:rsidRDefault="0044130E" w:rsidP="007A2DF1">
                            <w:pPr>
                              <w:pStyle w:val="Kpalrs"/>
                              <w:rPr>
                                <w:rFonts w:cs="Lohit Hindi"/>
                              </w:rPr>
                            </w:pPr>
                            <w:r>
                              <w:fldChar w:fldCharType="begin"/>
                            </w:r>
                            <w:r>
                              <w:instrText xml:space="preserve"> SEQ ábra \* ARABIC </w:instrText>
                            </w:r>
                            <w:r>
                              <w:fldChar w:fldCharType="separate"/>
                            </w:r>
                            <w:r>
                              <w:rPr>
                                <w:noProof/>
                              </w:rPr>
                              <w:t>2</w:t>
                            </w:r>
                            <w:r>
                              <w:fldChar w:fldCharType="end"/>
                            </w:r>
                            <w:bookmarkStart w:id="46" w:name="_Toc182311723"/>
                            <w:r w:rsidR="007A2DF1">
                              <w:t>. ábra</w:t>
                            </w:r>
                            <w:bookmarkEnd w:id="44"/>
                            <w:r w:rsidR="007A2DF1">
                              <w:t>: Mike Samuel, a Google Calendar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04872992" w:rsidR="007A2DF1" w:rsidRPr="008D43DB" w:rsidRDefault="0044130E" w:rsidP="007A2DF1">
                      <w:pPr>
                        <w:pStyle w:val="Kpalrs"/>
                        <w:rPr>
                          <w:rFonts w:cs="Lohit Hindi"/>
                        </w:rPr>
                      </w:pPr>
                      <w:r>
                        <w:fldChar w:fldCharType="begin"/>
                      </w:r>
                      <w:r>
                        <w:instrText xml:space="preserve"> SEQ ábra \* ARABIC </w:instrText>
                      </w:r>
                      <w:r>
                        <w:fldChar w:fldCharType="separate"/>
                      </w:r>
                      <w:r>
                        <w:rPr>
                          <w:noProof/>
                        </w:rPr>
                        <w:t>2</w:t>
                      </w:r>
                      <w:r>
                        <w:fldChar w:fldCharType="end"/>
                      </w:r>
                      <w:bookmarkStart w:id="49" w:name="_Toc182311723"/>
                      <w:r w:rsidR="007A2DF1">
                        <w:t>. ábra</w:t>
                      </w:r>
                      <w:bookmarkEnd w:id="47"/>
                      <w:r w:rsidR="007A2DF1">
                        <w:t>: Mike Samuel, a Google Calendar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Sergey Brin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r w:rsidR="007D69CC">
        <w:t xml:space="preserve">Events from </w:t>
      </w:r>
      <w:r>
        <w:t>Gmail</w:t>
      </w:r>
      <w:r w:rsidR="00CD18EA">
        <w:t>”</w:t>
      </w:r>
      <w:r w:rsidR="00FF4A0E">
        <w:t xml:space="preserve"> (Események a Gmail-ból)</w:t>
      </w:r>
      <w:r>
        <w:t xml:space="preserve"> funkciót, amelynek segítségével a felhasználó</w:t>
      </w:r>
      <w:r w:rsidR="001E2ED1">
        <w:t>k</w:t>
      </w:r>
      <w:r>
        <w:t xml:space="preserve"> Gmail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r w:rsidR="00FF4A0E">
        <w:t>Reminders</w:t>
      </w:r>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Reminders </w:t>
      </w:r>
      <w:r w:rsidR="002F576B">
        <w:t xml:space="preserve">úgynevezett </w:t>
      </w:r>
      <w:r>
        <w:t xml:space="preserve">szolgáltatásközi funkcióként szolgál, ami azt jelenti, hogy az </w:t>
      </w:r>
      <w:r w:rsidR="009E2BFB">
        <w:t>e</w:t>
      </w:r>
      <w:r>
        <w:t xml:space="preserve">mlékeztetők a Gmail </w:t>
      </w:r>
      <w:r w:rsidR="001A43F2">
        <w:t>b</w:t>
      </w:r>
      <w:r>
        <w:t>eérkezett üzenete</w:t>
      </w:r>
      <w:r w:rsidR="00ED2882">
        <w:t>i közt</w:t>
      </w:r>
      <w:r>
        <w:t>, a Google Now-ban és a Google Keep-ben is megjelennek.</w:t>
      </w:r>
    </w:p>
    <w:p w14:paraId="26EF8090" w14:textId="377DC3D6" w:rsidR="005A63C2" w:rsidRDefault="005A63C2" w:rsidP="005A63C2">
      <w:r>
        <w:t>2016 januárjában a Google a mobilalkalmazásokban a Google Naptárat kiegészítette</w:t>
      </w:r>
      <w:r w:rsidR="002B28F6">
        <w:t xml:space="preserve"> </w:t>
      </w:r>
      <w:r w:rsidR="00CD18EA">
        <w:t>„</w:t>
      </w:r>
      <w:r>
        <w:t>Intelligens javaslatokkal</w:t>
      </w:r>
      <w:r w:rsidR="00CD18EA">
        <w:t>”</w:t>
      </w:r>
      <w:r w:rsidR="002A58D7">
        <w:t xml:space="preserve"> (Smart </w:t>
      </w:r>
      <w:r w:rsidR="00D81A74">
        <w:t>S</w:t>
      </w:r>
      <w:r w:rsidR="002A58D7">
        <w:t>uggestions)</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1F449FC" w:rsidR="00353CF8" w:rsidRDefault="00353CF8" w:rsidP="00353CF8">
      <w:r>
        <w:t xml:space="preserve">2016 áprilisában a </w:t>
      </w:r>
      <w:r w:rsidR="007E1A82">
        <w:t>„</w:t>
      </w:r>
      <w:r>
        <w:t>Goals</w:t>
      </w:r>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iPad támogatá</w:t>
      </w:r>
      <w:r w:rsidR="00FC1D93">
        <w:t>st</w:t>
      </w:r>
      <w:r>
        <w:t xml:space="preserve">, majd júliusban ismét frissült, hogy az iOS </w:t>
      </w:r>
      <w:r w:rsidR="003A5209">
        <w:t>„</w:t>
      </w:r>
      <w:r w:rsidR="00B50D6C">
        <w:t>Today</w:t>
      </w:r>
      <w:r w:rsidR="003A5209">
        <w:t>”</w:t>
      </w:r>
      <w:r>
        <w:t xml:space="preserve"> paneljé</w:t>
      </w:r>
      <w:r w:rsidR="00422779">
        <w:t>hez</w:t>
      </w:r>
      <w:r>
        <w:t xml:space="preserve"> widgetet adjon hozzá.</w:t>
      </w:r>
    </w:p>
    <w:p w14:paraId="4400D9AC" w14:textId="64E26BA6" w:rsidR="00353CF8" w:rsidRDefault="00353CF8" w:rsidP="00353CF8">
      <w:r>
        <w:t xml:space="preserve">2017 júniusában, miután májusban bejelentette, hogy a Google több szolgáltatásában is bevezette a </w:t>
      </w:r>
      <w:r w:rsidR="007C43BC">
        <w:t>„Family Groups”</w:t>
      </w:r>
      <w:r>
        <w:t xml:space="preserve"> funkciót, a Google elkezdte a családi naptárak bevezetését a felhasználók számár</w:t>
      </w:r>
      <w:r w:rsidR="002A442E">
        <w:t>a</w:t>
      </w:r>
      <w:r>
        <w:t>.</w:t>
      </w:r>
    </w:p>
    <w:p w14:paraId="67B94A5B" w14:textId="4F311DCD" w:rsidR="00AC5B68" w:rsidRDefault="00353CF8" w:rsidP="00AC5B68">
      <w:r>
        <w:t xml:space="preserve">2022. szeptember 20-án a Google bejelentette, hogy a Google </w:t>
      </w:r>
      <w:r w:rsidR="00170AEA">
        <w:t>Calendar</w:t>
      </w:r>
      <w:r>
        <w:t xml:space="preserve"> és a Google Assistant emlékeztetői egyesülnek a Google </w:t>
      </w:r>
      <w:r w:rsidR="008673A2">
        <w:t>Tasks-al</w:t>
      </w:r>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40C37076" w14:textId="034E8447" w:rsidR="00AC5B68" w:rsidRDefault="00560AE9" w:rsidP="00EE732E">
      <w:pPr>
        <w:pStyle w:val="Cmsor2"/>
        <w:numPr>
          <w:ilvl w:val="1"/>
          <w:numId w:val="19"/>
        </w:numPr>
      </w:pPr>
      <w:bookmarkStart w:id="50" w:name="_Toc182311764"/>
      <w:r>
        <w:t>Outlook Calendar</w:t>
      </w:r>
      <w:bookmarkEnd w:id="50"/>
    </w:p>
    <w:p w14:paraId="6751727B" w14:textId="1930726E" w:rsidR="001032E7" w:rsidRDefault="00BA0953" w:rsidP="00BA0953">
      <w:r>
        <w:t>Egy másik hatalmas szereplő ezen a piacon a Microsoft, akik a saját megoldásuk, az Outlook</w:t>
      </w:r>
      <w:r w:rsidR="00FB0ED6">
        <w:t xml:space="preserve"> </w:t>
      </w:r>
      <w:r w:rsidR="005E0C87">
        <w:t xml:space="preserve">beépített </w:t>
      </w:r>
      <w:r w:rsidR="00395A6D">
        <w:t>naptárá</w:t>
      </w:r>
      <w:r>
        <w:t>t ajánlják</w:t>
      </w:r>
      <w:r w:rsidR="00FB0ED6">
        <w:t>, amelynek felületéről az alábbi képen látható egy</w:t>
      </w:r>
      <w:r w:rsidR="00B3372A">
        <w:t xml:space="preserve"> online talált</w:t>
      </w:r>
      <w:r w:rsidR="00FB0ED6">
        <w:t xml:space="preserve"> példa.</w:t>
      </w:r>
      <w:r w:rsidR="0069132C">
        <w:t xml:space="preserve"> </w:t>
      </w:r>
      <w:r w:rsidR="0069132C" w:rsidRPr="0069132C">
        <w:rPr>
          <w:color w:val="FFFFFF" w:themeColor="background1"/>
        </w:rPr>
        <w:fldChar w:fldCharType="begin"/>
      </w:r>
      <w:r w:rsidR="0069132C" w:rsidRPr="0069132C">
        <w:rPr>
          <w:color w:val="FFFFFF" w:themeColor="background1"/>
        </w:rPr>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[5]</w:t>
      </w:r>
      <w:r w:rsidR="0069132C" w:rsidRPr="0069132C">
        <w:rPr>
          <w:color w:val="FFFFFF" w:themeColor="background1"/>
        </w:rPr>
        <w:fldChar w:fldCharType="end"/>
      </w:r>
    </w:p>
    <w:p w14:paraId="3DED2582" w14:textId="616C8F55" w:rsidR="001032E7" w:rsidRDefault="001032E7" w:rsidP="001032E7">
      <w:pPr>
        <w:widowControl/>
        <w:suppressAutoHyphens w:val="0"/>
        <w:spacing w:line="240" w:lineRule="auto"/>
        <w:jc w:val="left"/>
      </w:pPr>
      <w:r>
        <w:br w:type="page"/>
      </w:r>
    </w:p>
    <w:p w14:paraId="343CF44C" w14:textId="2F6E60EB" w:rsidR="007A2DF1" w:rsidRPr="00BA0953" w:rsidRDefault="001032E7" w:rsidP="001032E7">
      <w:pPr>
        <w:widowControl/>
        <w:suppressAutoHyphens w:val="0"/>
        <w:spacing w:line="240" w:lineRule="auto"/>
        <w:jc w:val="left"/>
      </w:pPr>
      <w:r>
        <w:rPr>
          <w:noProof/>
        </w:rPr>
        <w:lastRenderedPageBreak/>
        <w:drawing>
          <wp:anchor distT="0" distB="0" distL="114300" distR="114300" simplePos="0" relativeHeight="251701248" behindDoc="0" locked="0" layoutInCell="1" allowOverlap="1" wp14:anchorId="0E20E141" wp14:editId="50EB0AD9">
            <wp:simplePos x="0" y="0"/>
            <wp:positionH relativeFrom="page">
              <wp:posOffset>1355090</wp:posOffset>
            </wp:positionH>
            <wp:positionV relativeFrom="paragraph">
              <wp:posOffset>0</wp:posOffset>
            </wp:positionV>
            <wp:extent cx="5029200" cy="3298190"/>
            <wp:effectExtent l="0" t="0" r="0" b="0"/>
            <wp:wrapTopAndBottom/>
            <wp:docPr id="1098036694" name="Kép 17" descr="How To Create a Shared Calendar in Outlook &amp;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Create a Shared Calendar in Outlook &amp; Office 3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635B027C" wp14:editId="2F7D6F4F">
                <wp:simplePos x="0" y="0"/>
                <wp:positionH relativeFrom="column">
                  <wp:posOffset>274955</wp:posOffset>
                </wp:positionH>
                <wp:positionV relativeFrom="paragraph">
                  <wp:posOffset>3348355</wp:posOffset>
                </wp:positionV>
                <wp:extent cx="5029200" cy="635"/>
                <wp:effectExtent l="0" t="0" r="0" b="0"/>
                <wp:wrapTopAndBottom/>
                <wp:docPr id="282774299" name="Szövegdoboz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E6C90CC" w14:textId="1E93CF63" w:rsidR="001032E7" w:rsidRPr="00D7341D" w:rsidRDefault="0044130E" w:rsidP="001032E7">
                            <w:pPr>
                              <w:pStyle w:val="Kpalrs"/>
                              <w:rPr>
                                <w:rFonts w:cs="Lohit Hindi"/>
                              </w:rPr>
                            </w:pPr>
                            <w:fldSimple w:instr=" SEQ ábra \* ARABIC ">
                              <w:r>
                                <w:rPr>
                                  <w:noProof/>
                                </w:rPr>
                                <w:t>3</w:t>
                              </w:r>
                            </w:fldSimple>
                            <w:bookmarkStart w:id="51" w:name="_Toc182311724"/>
                            <w:r w:rsidR="001032E7">
                              <w:t>. ábra: Az Outlook 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1"/>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027C" id="_x0000_s1028" type="#_x0000_t202" style="position:absolute;margin-left:21.65pt;margin-top:263.65pt;width:39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JdGQ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" stroked="f">
                <v:textbox style="mso-fit-shape-to-text:t" inset="0,0,0,0">
                  <w:txbxContent>
                    <w:p w14:paraId="1E6C90CC" w14:textId="1E93CF63" w:rsidR="001032E7" w:rsidRPr="00D7341D" w:rsidRDefault="0044130E" w:rsidP="001032E7">
                      <w:pPr>
                        <w:pStyle w:val="Kpalrs"/>
                        <w:rPr>
                          <w:rFonts w:cs="Lohit Hindi"/>
                        </w:rPr>
                      </w:pPr>
                      <w:fldSimple w:instr=" SEQ ábra \* ARABIC ">
                        <w:r>
                          <w:rPr>
                            <w:noProof/>
                          </w:rPr>
                          <w:t>3</w:t>
                        </w:r>
                      </w:fldSimple>
                      <w:bookmarkStart w:id="52" w:name="_Toc182311724"/>
                      <w:r w:rsidR="001032E7">
                        <w:t>. ábra: Az Outlook 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2"/>
                      <w:r w:rsidR="0069132C">
                        <w:fldChar w:fldCharType="end"/>
                      </w:r>
                    </w:p>
                  </w:txbxContent>
                </v:textbox>
                <w10:wrap type="topAndBottom"/>
              </v:shape>
            </w:pict>
          </mc:Fallback>
        </mc:AlternateContent>
      </w:r>
    </w:p>
    <w:p w14:paraId="2D5B6CDF" w14:textId="1D403844" w:rsidR="00766F73" w:rsidRPr="00766F73" w:rsidRDefault="00766F73" w:rsidP="00EE732E">
      <w:pPr>
        <w:pStyle w:val="Cmsor3"/>
        <w:numPr>
          <w:ilvl w:val="2"/>
          <w:numId w:val="19"/>
        </w:numPr>
      </w:pPr>
      <w:bookmarkStart w:id="53" w:name="_Toc182311765"/>
      <w:r>
        <w:t xml:space="preserve">Az Outlook Calendar </w:t>
      </w:r>
      <w:r w:rsidR="00737E41">
        <w:t>múltja</w:t>
      </w:r>
      <w:bookmarkEnd w:id="53"/>
    </w:p>
    <w:p w14:paraId="090F9B6F" w14:textId="690FBEFA" w:rsidR="00B45379" w:rsidRDefault="00F65ADA" w:rsidP="00560AE9">
      <w:r>
        <w:t>A Outlook naptára is már nagyon régóta létezik, és az évek alatt rengeteg frissítést készítettek hozzá</w:t>
      </w:r>
      <w:r w:rsidR="00B2096F">
        <w:t xml:space="preserve">, amelyről remek áttekintést nyújt ennek az összefoglalónak a forrása </w:t>
      </w:r>
      <w:r w:rsidR="00B2096F">
        <w:fldChar w:fldCharType="begin"/>
      </w:r>
      <w:r w:rsidR="002E4D5B">
        <w:instrText xml:space="preserve"> ADDIN ZOTERO_ITEM CSL_CITATION {"citationID":"1DYISDfn","properties":{"formattedCitation":"[6]","plainCitation":"[6]","noteIndex":0},"citationItems":[{"id":14,"uris":["http://zotero.org/users/14064510/items/KRZPTK6T"],"itemData":{"id":14,"type":"entry-encyclopedia","abstract":"Microsoft Outlook is a personal information manager software system from Microsoft, available as a part of the Microsoft 365 software suites. Though primarily being popular as an email client for businesses, Outlook also includes functions such as calendaring, task managing, contact managing, note-taking, journal logging, web browsing, and RSS news aggregation.\nIndividuals can use Outlook as a stand-alone application; organizations can deploy it as multi-user software (through Microsoft Exchange Server or SharePoint) for shared functions such as mailboxes, calendars, folders, data aggregation (i.e., SharePoint lists), and as appointment scheduling apps.\nOther than the paid software on Windows and Mac desktops that this article talks about, the Outlook name also covers several other current software:\n\nOutlook on the web, formerly Outlook Web App, a web version of Microsoft Outlook, included in Microsoft 365, Exchange Server, and Exchange Online (domain outlook.office365.com)\nOutlook for Windows, a new, free Outlook application that will be preloaded with Windows 11 from 2024\nOutlook Mobile, a mobile app version of Outlook\nOutlook.com, formerly Hotmail, a free personal email service offered by Microsoft alongside a webmail client (domain outlook.live.com)","container-title":"Wikipedia","language":"en","license":"Creative Commons Attribution-ShareAlike License","note":"Page Version ID: 1218464134","source":"Wikipedia","title":"Microsoft Outlook","URL":"https://en.wikipedia.org/w/index.php?title=Microsoft_Outlook&amp;oldid=1218464134","accessed":{"date-parts":[["2024",4,12]]},"issued":{"date-parts":[["2024",4,11]]}}}],"schema":"https://github.com/citation-style-language/schema/raw/master/csl-citation.json"} </w:instrText>
      </w:r>
      <w:r w:rsidR="00B2096F">
        <w:fldChar w:fldCharType="separate"/>
      </w:r>
      <w:r w:rsidR="002E4D5B" w:rsidRPr="002E4D5B">
        <w:rPr>
          <w:rFonts w:cs="Times New Roman"/>
        </w:rPr>
        <w:t>[6]</w:t>
      </w:r>
      <w:r w:rsidR="00B2096F">
        <w:fldChar w:fldCharType="end"/>
      </w:r>
      <w:r w:rsidR="00B2096F">
        <w:t>.</w:t>
      </w:r>
      <w:r>
        <w:t xml:space="preserve"> </w:t>
      </w:r>
      <w:r w:rsidR="00B2096F">
        <w:t>I</w:t>
      </w:r>
      <w:r>
        <w:t>lyen</w:t>
      </w:r>
      <w:r w:rsidR="00FB7364">
        <w:t xml:space="preserve">ek </w:t>
      </w:r>
      <w:r w:rsidR="00B2096F">
        <w:t xml:space="preserve">frissítések </w:t>
      </w:r>
      <w:r w:rsidR="00FB7364">
        <w:t xml:space="preserve">például: </w:t>
      </w:r>
    </w:p>
    <w:p w14:paraId="0549D87E" w14:textId="5CE95B03" w:rsidR="00F65ADA" w:rsidRDefault="005D0CDF" w:rsidP="00560AE9">
      <w:r>
        <w:t xml:space="preserve">A naptár a </w:t>
      </w:r>
      <w:r w:rsidR="00F65ADA">
        <w:t xml:space="preserve">2001 május 31.-én megjelent </w:t>
      </w:r>
      <w:r w:rsidR="00B45379">
        <w:t xml:space="preserve">az </w:t>
      </w:r>
      <w:r w:rsidR="00F65ADA">
        <w:t>Outlook 2002</w:t>
      </w:r>
      <w:r>
        <w:t xml:space="preserve"> megjelenésével</w:t>
      </w:r>
      <w:r w:rsidR="00F65ADA">
        <w:t xml:space="preserve"> </w:t>
      </w:r>
      <w:r w:rsidR="009A1AC5">
        <w:t>kapott</w:t>
      </w:r>
      <w:r w:rsidR="00F65ADA">
        <w:t xml:space="preserve"> holdnaptár támogatás</w:t>
      </w:r>
      <w:r w:rsidR="009A1AC5">
        <w:t>t</w:t>
      </w:r>
      <w:r w:rsidR="00F65ADA">
        <w:t>, és a</w:t>
      </w:r>
      <w:r w:rsidR="005554B6">
        <w:t>z események</w:t>
      </w:r>
      <w:r w:rsidR="00F65ADA">
        <w:t xml:space="preserve"> kategóriákba rendezés</w:t>
      </w:r>
      <w:r w:rsidR="005554B6">
        <w:t>e is ekkorra tehető</w:t>
      </w:r>
      <w:r w:rsidR="00F65ADA">
        <w:t xml:space="preserve"> (kategóriákhoz színek is rendelhetők)</w:t>
      </w:r>
      <w:r w:rsidR="00C17F30">
        <w:t>.</w:t>
      </w:r>
    </w:p>
    <w:p w14:paraId="2856C900" w14:textId="57FB96A3" w:rsidR="00ED7E4A" w:rsidRDefault="00ED7E4A" w:rsidP="00560AE9">
      <w:r>
        <w:t>2007 január 27.-én az Outlook 2007-tel érkeztek naptármegosztási fejlesztések, beleértve a naptár HTML-fájlként történő exportálását</w:t>
      </w:r>
      <w:r w:rsidR="00767E8F">
        <w:t xml:space="preserve"> </w:t>
      </w:r>
      <w:r>
        <w:t>az Outlook</w:t>
      </w:r>
      <w:r w:rsidR="005E176A">
        <w:t>-ot nem használó</w:t>
      </w:r>
      <w:r w:rsidR="00F0009F">
        <w:t xml:space="preserve">k </w:t>
      </w:r>
      <w:r>
        <w:t>általi megtekintéshez</w:t>
      </w:r>
      <w:r w:rsidR="00767E8F">
        <w:t>.</w:t>
      </w:r>
      <w:r w:rsidR="001D7111">
        <w:t xml:space="preserve"> </w:t>
      </w:r>
      <w:r w:rsidR="008254E5">
        <w:t xml:space="preserve">Ekkortól lehetett </w:t>
      </w:r>
      <w:r>
        <w:t>több naptárat</w:t>
      </w:r>
      <w:r w:rsidR="00BD4341">
        <w:t xml:space="preserve"> </w:t>
      </w:r>
      <w:r>
        <w:t xml:space="preserve">egymásra helyezni, hogy </w:t>
      </w:r>
      <w:r w:rsidR="00BD4341">
        <w:t xml:space="preserve">ezzel </w:t>
      </w:r>
      <w:r w:rsidR="00CE3509">
        <w:t>látni</w:t>
      </w:r>
      <w:r>
        <w:t xml:space="preserve"> lehessen az </w:t>
      </w:r>
      <w:r w:rsidR="004A40F1">
        <w:t>időpontbéli átfedéseket és a szabad idősávokat</w:t>
      </w:r>
      <w:r w:rsidR="002708A1">
        <w:t>.</w:t>
      </w:r>
    </w:p>
    <w:p w14:paraId="786D0142" w14:textId="7AFC9D90" w:rsidR="00153121" w:rsidRDefault="0019186D" w:rsidP="00560AE9">
      <w:r>
        <w:t>2010 július 15.-én az Office 2010 keretei közt adták hozzá a közelítés (zoomolás) lehetőségét.</w:t>
      </w:r>
    </w:p>
    <w:p w14:paraId="5964270C" w14:textId="49E2A3F4" w:rsidR="00016838" w:rsidRDefault="0019186D" w:rsidP="00560AE9">
      <w:r>
        <w:t>A naptár Mac OS X-</w:t>
      </w:r>
      <w:r w:rsidR="00A92594">
        <w:t>sz</w:t>
      </w:r>
      <w:r>
        <w:t xml:space="preserve">el való kompatibilitása csak az </w:t>
      </w:r>
      <w:r w:rsidRPr="0019186D">
        <w:t xml:space="preserve">Outlook </w:t>
      </w:r>
      <w:r w:rsidR="0064766D" w:rsidRPr="0019186D">
        <w:t>2011</w:t>
      </w:r>
      <w:r w:rsidR="0064766D">
        <w:t>-gyel</w:t>
      </w:r>
      <w:r>
        <w:t xml:space="preserve"> valósult meg, ahol is </w:t>
      </w:r>
      <w:r w:rsidR="00597CF9">
        <w:t xml:space="preserve">az </w:t>
      </w:r>
      <w:r w:rsidRPr="0019186D">
        <w:t xml:space="preserve">kezdetben csak a névjegyek esetében támogatta a Mac OS X szinkronizálási </w:t>
      </w:r>
      <w:r w:rsidRPr="0019186D">
        <w:lastRenderedPageBreak/>
        <w:t>szolgáltatásait, az események, feladatok és jegyzetek esetében nem. A 2011. április 12-én közzétett Service Pack 1 (v 14.1.0) segítségével az Outlook már képes</w:t>
      </w:r>
      <w:r w:rsidR="00B01D49">
        <w:t xml:space="preserve"> volt</w:t>
      </w:r>
      <w:r w:rsidRPr="0019186D">
        <w:t xml:space="preserve"> szinkronizálni a naptárat, a jegyzeteket és a feladatokat az Exchange 2007 és az Exchange 2010 rendszerekkel</w:t>
      </w:r>
      <w:r w:rsidR="004919E9">
        <w:t>.</w:t>
      </w:r>
      <w:r w:rsidR="00B01D49">
        <w:t xml:space="preserve"> (A Microsoft Exchange Server a Microsoft levelezés- és naptárkezelő szervere</w:t>
      </w:r>
      <w:r w:rsidR="004919E9">
        <w:t>.</w:t>
      </w:r>
      <w:r w:rsidR="00B01D49">
        <w:t>)</w:t>
      </w:r>
    </w:p>
    <w:p w14:paraId="14577A54" w14:textId="56A94F08" w:rsidR="001B3240" w:rsidRPr="001B3240" w:rsidRDefault="00FD249E" w:rsidP="00EB3C89">
      <w:r w:rsidRPr="00FD249E">
        <w:t xml:space="preserve">Az Acompli nevű, kockázati tőkével támogatott startup először 2014 áprilisában jelent meg, majd 2014 decemberében a Microsoft felvásárolta a céget. 2015. január 29-én az Acompli átkeresztelődött Outlook Mobile-ra, </w:t>
      </w:r>
      <w:r>
        <w:t xml:space="preserve">így </w:t>
      </w:r>
      <w:r w:rsidRPr="00FD249E">
        <w:t>megosztva nevét a Microsoft Outlook</w:t>
      </w:r>
      <w:r>
        <w:t xml:space="preserve">-kal </w:t>
      </w:r>
      <w:r w:rsidRPr="00FD249E">
        <w:t xml:space="preserve">és az Outlook.com e-mail szolgáltatással. </w:t>
      </w:r>
      <w:r w:rsidR="00570C06">
        <w:t xml:space="preserve">A Microsoft </w:t>
      </w:r>
      <w:r w:rsidRPr="00FD249E">
        <w:t>2015 januárjában adta</w:t>
      </w:r>
      <w:r w:rsidR="00570C06">
        <w:t xml:space="preserve"> ki</w:t>
      </w:r>
      <w:r w:rsidRPr="00FD249E">
        <w:t xml:space="preserve"> az Office 365-tel együtt az Outlook</w:t>
      </w:r>
      <w:r w:rsidR="00570C06">
        <w:t>-</w:t>
      </w:r>
      <w:r w:rsidRPr="00FD249E">
        <w:t xml:space="preserve">ot telefonokra és táblagépekre </w:t>
      </w:r>
      <w:r w:rsidR="00C94430">
        <w:t xml:space="preserve">is </w:t>
      </w:r>
      <w:r w:rsidRPr="00FD249E">
        <w:t xml:space="preserve">(v1.3 build). </w:t>
      </w:r>
      <w:r w:rsidR="00F85292">
        <w:t xml:space="preserve">Ez </w:t>
      </w:r>
      <w:r w:rsidRPr="00FD249E">
        <w:t>volt az első Outlook eze</w:t>
      </w:r>
      <w:r w:rsidR="00244EB3">
        <w:t>kre a</w:t>
      </w:r>
      <w:r w:rsidRPr="00FD249E">
        <w:t xml:space="preserve"> platformokra,</w:t>
      </w:r>
      <w:r w:rsidR="00DA7952">
        <w:t xml:space="preserve"> amiknek</w:t>
      </w:r>
      <w:r w:rsidRPr="00FD249E">
        <w:t xml:space="preserve"> e-mail, naptár és névjegy funkció</w:t>
      </w:r>
      <w:r w:rsidR="00DA7952">
        <w:t>i is voltak</w:t>
      </w:r>
      <w:r w:rsidRPr="00FD249E">
        <w:t>.</w:t>
      </w:r>
      <w:r w:rsidR="004E4D80">
        <w:t xml:space="preserve"> </w:t>
      </w:r>
      <w:r w:rsidR="00A52005" w:rsidRPr="00A52005">
        <w:t>A</w:t>
      </w:r>
      <w:r w:rsidR="00B901C6">
        <w:t xml:space="preserve"> Microsoft által</w:t>
      </w:r>
      <w:r w:rsidR="00A52005" w:rsidRPr="00A52005">
        <w:t xml:space="preserve"> </w:t>
      </w:r>
      <w:r w:rsidR="00A52005">
        <w:t xml:space="preserve">2015-ben felvásárolt </w:t>
      </w:r>
      <w:r w:rsidR="00A52005" w:rsidRPr="00A52005">
        <w:t>Sunrise</w:t>
      </w:r>
      <w:r w:rsidR="00A52005">
        <w:t xml:space="preserve"> Calendar</w:t>
      </w:r>
      <w:r w:rsidR="00A52005" w:rsidRPr="00A52005">
        <w:t xml:space="preserve"> háromnapos nézet</w:t>
      </w:r>
      <w:r w:rsidR="00A52005">
        <w:t>é</w:t>
      </w:r>
      <w:r w:rsidR="00A52005" w:rsidRPr="00A52005">
        <w:t xml:space="preserve">t és az </w:t>
      </w:r>
      <w:r w:rsidR="00806415">
        <w:t>„</w:t>
      </w:r>
      <w:r w:rsidR="00A52005" w:rsidRPr="00A52005">
        <w:t>Érdekes naptárak</w:t>
      </w:r>
      <w:r w:rsidR="00806415">
        <w:t>”</w:t>
      </w:r>
      <w:r w:rsidR="00A52005" w:rsidRPr="00A52005">
        <w:t xml:space="preserve"> funkci</w:t>
      </w:r>
      <w:r w:rsidR="00690748">
        <w:t>óját</w:t>
      </w:r>
      <w:r w:rsidR="00A52005" w:rsidRPr="00A52005">
        <w:t xml:space="preserve"> is magába foglalja.</w:t>
      </w:r>
    </w:p>
    <w:p w14:paraId="2C5C7184" w14:textId="78149F5A" w:rsidR="000C75AB" w:rsidRDefault="000F552C" w:rsidP="00EB3C89">
      <w:r w:rsidRPr="000F552C">
        <w:t>Az Outlook</w:t>
      </w:r>
      <w:r w:rsidR="0014300A">
        <w:t xml:space="preserve"> sajnos</w:t>
      </w:r>
      <w:r w:rsidRPr="000F552C">
        <w:t xml:space="preserve"> nem támogatja teljes mértékben a naptárak és névjegyek adat- és szinkronizálási specifikációit, például az iCalendar</w:t>
      </w:r>
      <w:r w:rsidR="00064EE1">
        <w:t xml:space="preserve"> </w:t>
      </w:r>
      <w:r w:rsidR="00064EE1">
        <w:fldChar w:fldCharType="begin"/>
      </w:r>
      <w:r w:rsidR="002E4D5B">
        <w:instrText xml:space="preserve"> ADDIN ZOTERO_ITEM CSL_CITATION {"citationID":"qLo0txKg","properties":{"formattedCitation":"[7]","plainCitation":"[7]","noteIndex":0},"citationItems":[{"id":74,"uris":["http://zotero.org/users/14064510/items/D9TVB7XC"],"itemData":{"id":74,"type":"webpage","abstract":"This site is devoted to promoting the iCalendar standard, which includes specifications, resources, a validation tool and PHP library. iCalendar is an open stan","title":"iCalendar.org","URL":"https://icalendar.org/","accessed":{"date-parts":[["2024",5,6]]}}}],"schema":"https://github.com/citation-style-language/schema/raw/master/csl-citation.json"} </w:instrText>
      </w:r>
      <w:r w:rsidR="00064EE1">
        <w:fldChar w:fldCharType="separate"/>
      </w:r>
      <w:r w:rsidR="002E4D5B" w:rsidRPr="002E4D5B">
        <w:rPr>
          <w:rFonts w:cs="Times New Roman"/>
        </w:rPr>
        <w:t>[7]</w:t>
      </w:r>
      <w:r w:rsidR="00064EE1">
        <w:fldChar w:fldCharType="end"/>
      </w:r>
      <w:r w:rsidRPr="000F552C">
        <w:t>, a CalDAV</w:t>
      </w:r>
      <w:r w:rsidR="00064EE1">
        <w:t xml:space="preserve"> </w:t>
      </w:r>
      <w:r w:rsidR="00064EE1">
        <w:fldChar w:fldCharType="begin"/>
      </w:r>
      <w:r w:rsidR="002E4D5B">
        <w:instrText xml:space="preserve"> ADDIN ZOTERO_ITEM CSL_CITATION {"citationID":"bK1ykySz","properties":{"formattedCitation":"[8]","plainCitation":"[8]","noteIndex":0},"citationItems":[{"id":76,"uris":["http://zotero.org/users/14064510/items/2V86MGWU"],"itemData":{"id":76,"type":"webpage","title":"Introduction","URL":"https://devguide.calconnect.org/CalDAV/introduction/","accessed":{"date-parts":[["2024",5,6]]}}}],"schema":"https://github.com/citation-style-language/schema/raw/master/csl-citation.json"} </w:instrText>
      </w:r>
      <w:r w:rsidR="00064EE1">
        <w:fldChar w:fldCharType="separate"/>
      </w:r>
      <w:r w:rsidR="002E4D5B" w:rsidRPr="002E4D5B">
        <w:rPr>
          <w:rFonts w:cs="Times New Roman"/>
        </w:rPr>
        <w:t>[8]</w:t>
      </w:r>
      <w:r w:rsidR="00064EE1">
        <w:fldChar w:fldCharType="end"/>
      </w:r>
      <w:r w:rsidRPr="000F552C">
        <w:t xml:space="preserve">, </w:t>
      </w:r>
      <w:r w:rsidR="00600E84">
        <w:t>vagy</w:t>
      </w:r>
      <w:r w:rsidRPr="000F552C">
        <w:t xml:space="preserve"> a vCard 3.0</w:t>
      </w:r>
      <w:r w:rsidR="00064EE1">
        <w:t xml:space="preserve"> </w:t>
      </w:r>
      <w:r w:rsidR="00064EE1">
        <w:fldChar w:fldCharType="begin"/>
      </w:r>
      <w:r w:rsidR="002E4D5B">
        <w:instrText xml:space="preserve"> ADDIN ZOTERO_ITEM CSL_CITATION {"citationID":"kf0qLCdf","properties":{"formattedCitation":"[9]","plainCitation":"[9]","noteIndex":0},"citationItems":[{"id":78,"uris":["http://zotero.org/users/14064510/items/UWXRCN2A"],"itemData":{"id":78,"type":"post-weblog","language":"en-US","title":"vCard 3.0 format specification – www.evenx.com","URL":"https://www.evenx.com/vcard-3-0-format-specification","author":[{"literal":"Admin"}],"accessed":{"date-parts":[["2024",5,6]]}}}],"schema":"https://github.com/citation-style-language/schema/raw/master/csl-citation.json"} </w:instrText>
      </w:r>
      <w:r w:rsidR="00064EE1">
        <w:fldChar w:fldCharType="separate"/>
      </w:r>
      <w:r w:rsidR="002E4D5B" w:rsidRPr="002E4D5B">
        <w:rPr>
          <w:rFonts w:cs="Times New Roman"/>
        </w:rPr>
        <w:t>[9]</w:t>
      </w:r>
      <w:r w:rsidR="00064EE1">
        <w:fldChar w:fldCharType="end"/>
      </w:r>
      <w:r w:rsidRPr="000F552C">
        <w:t xml:space="preserve"> szabványokat. </w:t>
      </w:r>
      <w:r w:rsidR="002F25A2">
        <w:t>A</w:t>
      </w:r>
      <w:r w:rsidRPr="000F552C">
        <w:t>z Outlook</w:t>
      </w:r>
      <w:r w:rsidR="005F59D1">
        <w:t xml:space="preserve"> csak</w:t>
      </w:r>
      <w:r w:rsidRPr="000F552C">
        <w:t xml:space="preserve"> a vCard 2.1-et</w:t>
      </w:r>
      <w:r w:rsidR="00D40F90">
        <w:t xml:space="preserve"> támogatja</w:t>
      </w:r>
      <w:r w:rsidRPr="000F552C">
        <w:t xml:space="preserve">, </w:t>
      </w:r>
      <w:r w:rsidR="0086127F">
        <w:t>de</w:t>
      </w:r>
      <w:r w:rsidRPr="000F552C">
        <w:t xml:space="preserve"> </w:t>
      </w:r>
      <w:r w:rsidR="002F25A2">
        <w:t xml:space="preserve">még ezen belül sem </w:t>
      </w:r>
      <w:r w:rsidRPr="000F552C">
        <w:t xml:space="preserve">támogatja a </w:t>
      </w:r>
      <w:r w:rsidR="00804A36">
        <w:t xml:space="preserve">több </w:t>
      </w:r>
      <w:r w:rsidRPr="000F552C">
        <w:t>vCard</w:t>
      </w:r>
      <w:r w:rsidR="00D40F90">
        <w:t xml:space="preserve"> </w:t>
      </w:r>
      <w:r w:rsidRPr="000F552C">
        <w:t>formátumú névjegy egyetlen fájlként</w:t>
      </w:r>
      <w:r w:rsidR="00D9677F">
        <w:t xml:space="preserve"> való kezelésé</w:t>
      </w:r>
      <w:r w:rsidR="00F87B9D">
        <w:t>t</w:t>
      </w:r>
      <w:r w:rsidRPr="000F552C">
        <w:t>. Az Outlook</w:t>
      </w:r>
      <w:r w:rsidR="008622D1">
        <w:t>-</w:t>
      </w:r>
      <w:r w:rsidRPr="000F552C">
        <w:t xml:space="preserve">ot </w:t>
      </w:r>
      <w:r w:rsidR="00E43A5C">
        <w:t>a</w:t>
      </w:r>
      <w:r w:rsidRPr="000F552C">
        <w:t xml:space="preserve">zért is kritizálták, </w:t>
      </w:r>
      <w:r w:rsidR="009F1843">
        <w:t>mert</w:t>
      </w:r>
      <w:r w:rsidRPr="000F552C">
        <w:t xml:space="preserve"> saját </w:t>
      </w:r>
      <w:r w:rsidR="0045023F">
        <w:t xml:space="preserve">szabadalmaztatott </w:t>
      </w:r>
      <w:r w:rsidRPr="000F552C">
        <w:t>Outlook-bővítménye</w:t>
      </w:r>
      <w:r w:rsidR="00E3447C">
        <w:t>ket fejlesztettek</w:t>
      </w:r>
      <w:r w:rsidRPr="000F552C">
        <w:t xml:space="preserve"> ezek</w:t>
      </w:r>
      <w:r w:rsidR="0045023F">
        <w:t xml:space="preserve"> helyett a</w:t>
      </w:r>
      <w:r w:rsidR="00E3447C">
        <w:t xml:space="preserve"> széles körben, más piaci szereplők által is használt</w:t>
      </w:r>
      <w:r w:rsidR="0045023F">
        <w:t xml:space="preserve"> szabványok helyett</w:t>
      </w:r>
      <w:r w:rsidRPr="000F552C">
        <w:t>.</w:t>
      </w:r>
    </w:p>
    <w:p w14:paraId="2ECF5618" w14:textId="4FA167AD" w:rsidR="00B01CA7" w:rsidRDefault="00B01CA7" w:rsidP="00B01CA7">
      <w:r>
        <w:t>2022 májusában a Microsoft bejelentette az új Outlook for Windows előzetes kiadását, amely kezdetben az Office Insiderek számára volt elérhető. Az Outlook új verziója egy webes alkalmazás, amely az Outlook.com-on alapul, és számos új funkciót kínál.</w:t>
      </w:r>
    </w:p>
    <w:p w14:paraId="6326A7B7" w14:textId="0A8B1DCC" w:rsidR="00B01CA7" w:rsidRDefault="004224C6" w:rsidP="00B01CA7">
      <w:r>
        <w:t>Közérdekű információ lehet, hogy a</w:t>
      </w:r>
      <w:r w:rsidR="00B01CA7">
        <w:t xml:space="preserve">z új Outlook for Windows </w:t>
      </w:r>
      <w:r w:rsidR="00D84EE8">
        <w:t>preview</w:t>
      </w:r>
      <w:r w:rsidR="00B01CA7">
        <w:t xml:space="preserve"> később elérhetővé vált az összes meglévő Outlook for Windows felhasználó számára, valamint az ingyenes Mail és Naptár alkalmazás felhasználói számára is, amelye</w:t>
      </w:r>
      <w:r w:rsidR="00AC3B7B">
        <w:t>ke</w:t>
      </w:r>
      <w:r w:rsidR="00B01CA7">
        <w:t xml:space="preserve">t az új alkalmazás javára </w:t>
      </w:r>
      <w:r w:rsidR="00B01CA7" w:rsidRPr="0039539D">
        <w:rPr>
          <w:i/>
          <w:iCs/>
        </w:rPr>
        <w:t>nyugdíjaz</w:t>
      </w:r>
      <w:r w:rsidR="006563E4">
        <w:rPr>
          <w:i/>
          <w:iCs/>
        </w:rPr>
        <w:t>ni fognak</w:t>
      </w:r>
      <w:r w:rsidR="00B01CA7">
        <w:t>.</w:t>
      </w:r>
    </w:p>
    <w:p w14:paraId="3EFC69D7" w14:textId="79C3375B" w:rsidR="004E4D80" w:rsidRDefault="00B01CA7" w:rsidP="00560AE9">
      <w:r>
        <w:t>Az új Outlookot</w:t>
      </w:r>
      <w:r w:rsidR="0039539D">
        <w:t xml:space="preserve"> több</w:t>
      </w:r>
      <w:r>
        <w:t xml:space="preserve"> kritika</w:t>
      </w:r>
      <w:r w:rsidR="0039539D">
        <w:t xml:space="preserve"> is</w:t>
      </w:r>
      <w:r>
        <w:t xml:space="preserve"> érte</w:t>
      </w:r>
      <w:r w:rsidR="002D2EEA">
        <w:t>,</w:t>
      </w:r>
      <w:r w:rsidR="0039539D">
        <w:t xml:space="preserve"> például</w:t>
      </w:r>
      <w:r w:rsidR="00C92D81">
        <w:t>,</w:t>
      </w:r>
      <w:r>
        <w:t xml:space="preserve"> hogy a korábbi natív verziókhoz képest rosszabb a teljesítménye, valamint hiányzik</w:t>
      </w:r>
      <w:r w:rsidR="00270A3B">
        <w:t xml:space="preserve"> belőle</w:t>
      </w:r>
      <w:r>
        <w:t xml:space="preserve"> az offline támogatás.</w:t>
      </w:r>
    </w:p>
    <w:p w14:paraId="2575AD19" w14:textId="1D307C5C" w:rsidR="00366DAF" w:rsidRDefault="004E4D80" w:rsidP="004E4D80">
      <w:pPr>
        <w:widowControl/>
        <w:suppressAutoHyphens w:val="0"/>
        <w:spacing w:line="240" w:lineRule="auto"/>
        <w:jc w:val="left"/>
      </w:pPr>
      <w:r>
        <w:br w:type="page"/>
      </w:r>
    </w:p>
    <w:p w14:paraId="54F9C6A2" w14:textId="0F1F976D" w:rsidR="007C2A09" w:rsidRDefault="007C2A09" w:rsidP="007F6A58">
      <w:pPr>
        <w:pStyle w:val="Cmsor2"/>
        <w:numPr>
          <w:ilvl w:val="1"/>
          <w:numId w:val="19"/>
        </w:numPr>
      </w:pPr>
      <w:bookmarkStart w:id="54" w:name="_Toc182311766"/>
      <w:r>
        <w:lastRenderedPageBreak/>
        <w:t>Egyéb szolgáltatók</w:t>
      </w:r>
      <w:bookmarkEnd w:id="54"/>
    </w:p>
    <w:p w14:paraId="13AAA1A6" w14:textId="7B7002AB" w:rsidR="00686B41" w:rsidRDefault="00686B41" w:rsidP="00686B41">
      <w:r>
        <w:t>A Google és a Microsoft két óriásnak számít az IT cégek, és az online naptárszolgáltatás terén</w:t>
      </w:r>
      <w:r w:rsidR="0090191F">
        <w:t xml:space="preserve"> is</w:t>
      </w:r>
      <w:r>
        <w:t>. Mindkét cég rendelkezik saját kifinomult naptáralkalmazásával, amelyek széles körű funkcionalitást és integrációt kínálnak. A Google Calendar és az Outlook Calendar egyaránt népszerűek a felhasználók körében, és számos előnnyel járnak, mint például az események könnyű kezelése, a hatékony időbeosztás és az együttműködés lehetőségei.</w:t>
      </w:r>
    </w:p>
    <w:p w14:paraId="4B41F6DF" w14:textId="77777777" w:rsidR="00830AD0" w:rsidRDefault="00830AD0" w:rsidP="00686B41"/>
    <w:p w14:paraId="132B2955" w14:textId="5F6B4CFE" w:rsidR="00686B41" w:rsidRDefault="00686B41" w:rsidP="00686B41">
      <w:r>
        <w:t>Azonban, ha valaki keresi az alternatívákat, számos más online naptárszolgáltatás is elérhető, amelyek különféle egyedi jellemzőkkel és előnyökkel rendelkeznek.</w:t>
      </w:r>
      <w:r w:rsidR="00830AD0">
        <w:t xml:space="preserve"> </w:t>
      </w:r>
      <w:r>
        <w:t xml:space="preserve">Öt ilyen </w:t>
      </w:r>
      <w:r w:rsidR="00830AD0">
        <w:t xml:space="preserve">példa ilyen </w:t>
      </w:r>
      <w:r>
        <w:t>alternatív</w:t>
      </w:r>
      <w:r w:rsidR="00830AD0">
        <w:t>ára</w:t>
      </w:r>
      <w:r w:rsidR="00C154AD">
        <w:t>, az interneten talált példákkal a felhasználói</w:t>
      </w:r>
      <w:r w:rsidR="0058153C">
        <w:t xml:space="preserve"> </w:t>
      </w:r>
      <w:r w:rsidR="00C154AD">
        <w:t>felületükre</w:t>
      </w:r>
      <w:r>
        <w:t>:</w:t>
      </w:r>
    </w:p>
    <w:p w14:paraId="600C803D" w14:textId="77777777" w:rsidR="00E41A60" w:rsidRDefault="00E41A60" w:rsidP="00686B41"/>
    <w:p w14:paraId="464A99EF" w14:textId="42E26A04" w:rsidR="00F93574" w:rsidRDefault="007A2DF1" w:rsidP="00686B41">
      <w:pPr>
        <w:pStyle w:val="Listaszerbekezds"/>
        <w:numPr>
          <w:ilvl w:val="0"/>
          <w:numId w:val="14"/>
        </w:numPr>
      </w:pPr>
      <w:r>
        <w:rPr>
          <w:noProof/>
        </w:rPr>
        <mc:AlternateContent>
          <mc:Choice Requires="wps">
            <w:drawing>
              <wp:anchor distT="0" distB="0" distL="114300" distR="114300" simplePos="0" relativeHeight="251675648" behindDoc="0" locked="0" layoutInCell="1" allowOverlap="1" wp14:anchorId="6AA70ED0" wp14:editId="2C8D8D05">
                <wp:simplePos x="0" y="0"/>
                <wp:positionH relativeFrom="column">
                  <wp:posOffset>484505</wp:posOffset>
                </wp:positionH>
                <wp:positionV relativeFrom="paragraph">
                  <wp:posOffset>3761105</wp:posOffset>
                </wp:positionV>
                <wp:extent cx="4610100" cy="635"/>
                <wp:effectExtent l="0" t="0" r="0" b="0"/>
                <wp:wrapTopAndBottom/>
                <wp:docPr id="535880569" name="Szövegdoboz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338DD2F" w14:textId="6104AC9A" w:rsidR="007A2DF1" w:rsidRPr="00545D52" w:rsidRDefault="0044130E" w:rsidP="007A2DF1">
                            <w:pPr>
                              <w:pStyle w:val="Kpalrs"/>
                              <w:rPr>
                                <w:noProof/>
                                <w:szCs w:val="21"/>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bookmarkStart w:id="55" w:name="_Toc182311725"/>
                            <w:r w:rsidR="007A2DF1">
                              <w:t>. ábra: Az Apple 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5"/>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AA70ED0" id="_x0000_s1029" type="#_x0000_t202" style="position:absolute;left:0;text-align:left;margin-left:38.15pt;margin-top:296.15pt;width:363pt;height:.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" stroked="f">
                <v:textbox style="mso-fit-shape-to-text:t" inset="0,0,0,0">
                  <w:txbxContent>
                    <w:p w14:paraId="5338DD2F" w14:textId="6104AC9A" w:rsidR="007A2DF1" w:rsidRPr="00545D52" w:rsidRDefault="0044130E" w:rsidP="007A2DF1">
                      <w:pPr>
                        <w:pStyle w:val="Kpalrs"/>
                        <w:rPr>
                          <w:noProof/>
                          <w:szCs w:val="21"/>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bookmarkStart w:id="56" w:name="_Toc182311725"/>
                      <w:r w:rsidR="007A2DF1">
                        <w:t>. ábra: Az Apple 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6"/>
                      <w:r w:rsidR="00657707">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33B19164" wp14:editId="78E855D5">
            <wp:simplePos x="0" y="0"/>
            <wp:positionH relativeFrom="margin">
              <wp:align>center</wp:align>
            </wp:positionH>
            <wp:positionV relativeFrom="paragraph">
              <wp:posOffset>737235</wp:posOffset>
            </wp:positionV>
            <wp:extent cx="4610100" cy="2966720"/>
            <wp:effectExtent l="0" t="0" r="0" b="5080"/>
            <wp:wrapTopAndBottom/>
            <wp:docPr id="580038605" name="Kép 5" descr="Calendar User Guide for Mac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 User Guide for Mac - Apple Sup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Apple Calendar</w:t>
      </w:r>
      <w:r w:rsidR="00686B41">
        <w:t>: Az Apple felhasználók számára az Apple Calendar egy hatékony választás lehet. Szinkronizálható az iOS és macOS eszközökkel, és könnyen integrálható más Apple alkalmazásokkal, mint például az iCloud.</w:t>
      </w:r>
      <w:r w:rsidR="002E4D5B" w:rsidRPr="00657707">
        <w:rPr>
          <w:color w:val="FFFFFF" w:themeColor="background1"/>
        </w:rPr>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[10]</w:t>
      </w:r>
      <w:r w:rsidR="002E4D5B" w:rsidRPr="00657707">
        <w:rPr>
          <w:color w:val="FFFFFF" w:themeColor="background1"/>
        </w:rPr>
        <w:fldChar w:fldCharType="end"/>
      </w:r>
    </w:p>
    <w:p w14:paraId="3E5C2ED3" w14:textId="77777777" w:rsidR="00E41A60" w:rsidRPr="00E41A60" w:rsidRDefault="00E41A60" w:rsidP="00E41A60">
      <w:pPr>
        <w:ind w:left="360"/>
      </w:pPr>
    </w:p>
    <w:p w14:paraId="2578F085" w14:textId="775D4DB1" w:rsidR="00E41A60" w:rsidRPr="00E41A60" w:rsidRDefault="00E41A60" w:rsidP="00657707">
      <w:pPr>
        <w:pStyle w:val="Listaszerbekezds"/>
        <w:numPr>
          <w:ilvl w:val="0"/>
          <w:numId w:val="14"/>
        </w:numPr>
      </w:pPr>
      <w:r>
        <w:rPr>
          <w:noProof/>
        </w:rPr>
        <w:lastRenderedPageBreak/>
        <mc:AlternateContent>
          <mc:Choice Requires="wps">
            <w:drawing>
              <wp:anchor distT="0" distB="0" distL="114300" distR="114300" simplePos="0" relativeHeight="251707392" behindDoc="0" locked="0" layoutInCell="1" allowOverlap="1" wp14:anchorId="03B3C131" wp14:editId="408191C9">
                <wp:simplePos x="0" y="0"/>
                <wp:positionH relativeFrom="column">
                  <wp:posOffset>351155</wp:posOffset>
                </wp:positionH>
                <wp:positionV relativeFrom="paragraph">
                  <wp:posOffset>3309620</wp:posOffset>
                </wp:positionV>
                <wp:extent cx="4876800" cy="635"/>
                <wp:effectExtent l="0" t="0" r="0" b="0"/>
                <wp:wrapTopAndBottom/>
                <wp:docPr id="2013612076" name="Szövegdoboz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F83ADDC" w14:textId="190D5848" w:rsidR="00E41A60" w:rsidRPr="00E20C6E" w:rsidRDefault="0044130E" w:rsidP="00E41A60">
                            <w:pPr>
                              <w:pStyle w:val="Kpalrs"/>
                              <w:rPr>
                                <w:noProof/>
                                <w:szCs w:val="21"/>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bookmarkStart w:id="57" w:name="_Toc182311726"/>
                            <w:r w:rsidR="00E41A60">
                              <w:t>. ábra: A Yahoo 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7"/>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3C131" id="_x0000_s1030" type="#_x0000_t202" style="position:absolute;left:0;text-align:left;margin-left:27.65pt;margin-top:260.6pt;width:38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g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8Wm+mJJ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" stroked="f">
                <v:textbox style="mso-fit-shape-to-text:t" inset="0,0,0,0">
                  <w:txbxContent>
                    <w:p w14:paraId="4F83ADDC" w14:textId="190D5848" w:rsidR="00E41A60" w:rsidRPr="00E20C6E" w:rsidRDefault="0044130E" w:rsidP="00E41A60">
                      <w:pPr>
                        <w:pStyle w:val="Kpalrs"/>
                        <w:rPr>
                          <w:noProof/>
                          <w:szCs w:val="21"/>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bookmarkStart w:id="58" w:name="_Toc182311726"/>
                      <w:r w:rsidR="00E41A60">
                        <w:t>. ábra: A Yahoo 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8"/>
                      <w:r w:rsidR="00657707">
                        <w:fldChar w:fldCharType="end"/>
                      </w:r>
                    </w:p>
                  </w:txbxContent>
                </v:textbox>
                <w10:wrap type="topAndBottom"/>
              </v:shape>
            </w:pict>
          </mc:Fallback>
        </mc:AlternateContent>
      </w:r>
      <w:r>
        <w:rPr>
          <w:noProof/>
        </w:rPr>
        <w:drawing>
          <wp:anchor distT="0" distB="0" distL="114300" distR="114300" simplePos="0" relativeHeight="251705344" behindDoc="0" locked="0" layoutInCell="1" allowOverlap="1" wp14:anchorId="72DE0636" wp14:editId="45C29945">
            <wp:simplePos x="0" y="0"/>
            <wp:positionH relativeFrom="margin">
              <wp:align>center</wp:align>
            </wp:positionH>
            <wp:positionV relativeFrom="paragraph">
              <wp:posOffset>1058372</wp:posOffset>
            </wp:positionV>
            <wp:extent cx="4876800" cy="2194560"/>
            <wp:effectExtent l="0" t="0" r="0" b="0"/>
            <wp:wrapTopAndBottom/>
            <wp:docPr id="21708698" name="Kép 6" descr="Yahoo Calendar: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hoo Calendar: The Ultimate Gui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Yahoo Calendar</w:t>
      </w:r>
      <w:r w:rsidR="00686B41">
        <w:t>: A Yahoo Calendar egy másik elérhető lehetőség, amely funkciókban gazdag, és könnyen használható. A felhasználók szinkronizálhatják az eseményeiket más Yahoo szolgáltatásokkal, például az e-maillel és a felhőtárolással.</w:t>
      </w:r>
      <w:r w:rsidR="00657707">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[11]</w:t>
      </w:r>
      <w:r w:rsidR="002E4D5B" w:rsidRPr="00657707">
        <w:rPr>
          <w:color w:val="FFFFFF" w:themeColor="background1"/>
        </w:rPr>
        <w:fldChar w:fldCharType="end"/>
      </w:r>
    </w:p>
    <w:p w14:paraId="506A5FC5" w14:textId="27D72F8E" w:rsidR="00823D1D" w:rsidRDefault="002E4D5B" w:rsidP="00823D1D">
      <w:pPr>
        <w:pStyle w:val="Listaszerbekezds"/>
        <w:numPr>
          <w:ilvl w:val="0"/>
          <w:numId w:val="14"/>
        </w:numPr>
      </w:pPr>
      <w:r>
        <w:rPr>
          <w:noProof/>
        </w:rPr>
        <mc:AlternateContent>
          <mc:Choice Requires="wps">
            <w:drawing>
              <wp:anchor distT="0" distB="0" distL="114300" distR="114300" simplePos="0" relativeHeight="251681792" behindDoc="0" locked="0" layoutInCell="1" allowOverlap="1" wp14:anchorId="061C19E5" wp14:editId="06DAA1C6">
                <wp:simplePos x="0" y="0"/>
                <wp:positionH relativeFrom="column">
                  <wp:posOffset>817880</wp:posOffset>
                </wp:positionH>
                <wp:positionV relativeFrom="paragraph">
                  <wp:posOffset>6600247</wp:posOffset>
                </wp:positionV>
                <wp:extent cx="3977640" cy="635"/>
                <wp:effectExtent l="0" t="0" r="0" b="0"/>
                <wp:wrapTopAndBottom/>
                <wp:docPr id="1853133565" name="Szövegdoboz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99D8779" w14:textId="1EE6CF0B" w:rsidR="00823D1D" w:rsidRPr="0036070B" w:rsidRDefault="0044130E" w:rsidP="00823D1D">
                            <w:pPr>
                              <w:pStyle w:val="Kpalrs"/>
                              <w:rPr>
                                <w:noProof/>
                                <w:szCs w:val="21"/>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bookmarkStart w:id="59" w:name="_Toc182311727"/>
                            <w:r w:rsidR="00823D1D">
                              <w:t>. ábra: A 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59"/>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19E5" id="_x0000_s1031" type="#_x0000_t202" style="position:absolute;left:0;text-align:left;margin-left:64.4pt;margin-top:519.7pt;width:313.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ruGQIAAD8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Tzc38/cUkhSbX3+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" stroked="f">
                <v:textbox style="mso-fit-shape-to-text:t" inset="0,0,0,0">
                  <w:txbxContent>
                    <w:p w14:paraId="199D8779" w14:textId="1EE6CF0B" w:rsidR="00823D1D" w:rsidRPr="0036070B" w:rsidRDefault="0044130E" w:rsidP="00823D1D">
                      <w:pPr>
                        <w:pStyle w:val="Kpalrs"/>
                        <w:rPr>
                          <w:noProof/>
                          <w:szCs w:val="21"/>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bookmarkStart w:id="60" w:name="_Toc182311727"/>
                      <w:r w:rsidR="00823D1D">
                        <w:t>. ábra: A 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60"/>
                      <w:r w:rsidR="00657707">
                        <w:fldChar w:fldCharType="end"/>
                      </w:r>
                    </w:p>
                  </w:txbxContent>
                </v:textbox>
                <w10:wrap type="topAndBottom"/>
              </v:shape>
            </w:pict>
          </mc:Fallback>
        </mc:AlternateContent>
      </w:r>
      <w:r>
        <w:rPr>
          <w:noProof/>
        </w:rPr>
        <w:drawing>
          <wp:anchor distT="0" distB="0" distL="114300" distR="114300" simplePos="0" relativeHeight="251679744" behindDoc="0" locked="0" layoutInCell="1" allowOverlap="1" wp14:anchorId="0D1D9C3C" wp14:editId="79EF61DA">
            <wp:simplePos x="0" y="0"/>
            <wp:positionH relativeFrom="margin">
              <wp:posOffset>790575</wp:posOffset>
            </wp:positionH>
            <wp:positionV relativeFrom="paragraph">
              <wp:posOffset>3842385</wp:posOffset>
            </wp:positionV>
            <wp:extent cx="3977640" cy="2674620"/>
            <wp:effectExtent l="0" t="0" r="3810" b="0"/>
            <wp:wrapTopAndBottom/>
            <wp:docPr id="1336714038" name="Kép 7" descr="Calendly's effortless schedu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endly's effortless scheduling exper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Calendly</w:t>
      </w:r>
      <w:r w:rsidR="00686B41">
        <w:t>: A Calendly egy olyan naptáralkalmazás, amely különösen hasznos lehet a tervezésben és az időpontok egyeztetésében. Segítségével egyszerűen hozhat</w:t>
      </w:r>
      <w:r w:rsidR="00806415">
        <w:t>unk</w:t>
      </w:r>
      <w:r w:rsidR="00686B41">
        <w:t xml:space="preserve"> létre időpontokat és foglalásokat, és megoszthatja azokat másokkal.</w:t>
      </w:r>
      <w:r w:rsidR="00480454">
        <w:t xml:space="preserve"> Fontos kiemelni, hogy ez nem egy ingyenes alkalmazás, előfizetés szükséges hozzá.</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[12]</w:t>
      </w:r>
      <w:r w:rsidRPr="00657707">
        <w:rPr>
          <w:color w:val="FFFFFF" w:themeColor="background1"/>
        </w:rPr>
        <w:fldChar w:fldCharType="end"/>
      </w:r>
    </w:p>
    <w:p w14:paraId="3C638E8A" w14:textId="1CD4EE11" w:rsidR="00686B41" w:rsidRDefault="002E4D5B" w:rsidP="00686B41">
      <w:pPr>
        <w:pStyle w:val="Listaszerbekezds"/>
        <w:numPr>
          <w:ilvl w:val="0"/>
          <w:numId w:val="14"/>
        </w:numPr>
      </w:pPr>
      <w:r>
        <w:rPr>
          <w:noProof/>
        </w:rPr>
        <w:lastRenderedPageBreak/>
        <mc:AlternateContent>
          <mc:Choice Requires="wps">
            <w:drawing>
              <wp:anchor distT="0" distB="0" distL="114300" distR="114300" simplePos="0" relativeHeight="251686912" behindDoc="0" locked="0" layoutInCell="1" allowOverlap="1" wp14:anchorId="0DD792AD" wp14:editId="216390AE">
                <wp:simplePos x="0" y="0"/>
                <wp:positionH relativeFrom="page">
                  <wp:posOffset>1507490</wp:posOffset>
                </wp:positionH>
                <wp:positionV relativeFrom="paragraph">
                  <wp:posOffset>3507740</wp:posOffset>
                </wp:positionV>
                <wp:extent cx="4718050" cy="635"/>
                <wp:effectExtent l="0" t="0" r="6350" b="3810"/>
                <wp:wrapTopAndBottom/>
                <wp:docPr id="787675488" name="Szövegdoboz 1"/>
                <wp:cNvGraphicFramePr/>
                <a:graphic xmlns:a="http://schemas.openxmlformats.org/drawingml/2006/main">
                  <a:graphicData uri="http://schemas.microsoft.com/office/word/2010/wordprocessingShape">
                    <wps:wsp>
                      <wps:cNvSpPr txBox="1"/>
                      <wps:spPr>
                        <a:xfrm>
                          <a:off x="0" y="0"/>
                          <a:ext cx="4718050" cy="635"/>
                        </a:xfrm>
                        <a:prstGeom prst="rect">
                          <a:avLst/>
                        </a:prstGeom>
                        <a:solidFill>
                          <a:prstClr val="white"/>
                        </a:solidFill>
                        <a:ln>
                          <a:noFill/>
                        </a:ln>
                      </wps:spPr>
                      <wps:txbx>
                        <w:txbxContent>
                          <w:p w14:paraId="7ED93F06" w14:textId="7A36A34C" w:rsidR="001B3240" w:rsidRPr="00431DF5" w:rsidRDefault="0044130E" w:rsidP="001B3240">
                            <w:pPr>
                              <w:pStyle w:val="Kpalrs"/>
                              <w:rPr>
                                <w:noProof/>
                                <w:szCs w:val="21"/>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bookmarkStart w:id="61" w:name="_Toc182311728"/>
                            <w:r w:rsidR="001B3240">
                              <w:t>. ábra: A 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1"/>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792AD" id="_x0000_s1032" type="#_x0000_t202" style="position:absolute;left:0;text-align:left;margin-left:118.7pt;margin-top:276.2pt;width:371.5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7pGgIAAD8EAAAOAAAAZHJzL2Uyb0RvYy54bWysU01v2zAMvQ/YfxB0X5x0a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" stroked="f">
                <v:textbox style="mso-fit-shape-to-text:t" inset="0,0,0,0">
                  <w:txbxContent>
                    <w:p w14:paraId="7ED93F06" w14:textId="7A36A34C" w:rsidR="001B3240" w:rsidRPr="00431DF5" w:rsidRDefault="0044130E" w:rsidP="001B3240">
                      <w:pPr>
                        <w:pStyle w:val="Kpalrs"/>
                        <w:rPr>
                          <w:noProof/>
                          <w:szCs w:val="21"/>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bookmarkStart w:id="62" w:name="_Toc182311728"/>
                      <w:r w:rsidR="001B3240">
                        <w:t>. ábra: A 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2"/>
                      <w:r w:rsidR="00657707">
                        <w:fldChar w:fldCharType="end"/>
                      </w:r>
                    </w:p>
                  </w:txbxContent>
                </v:textbox>
                <w10:wrap type="topAndBottom" anchorx="page"/>
              </v:shape>
            </w:pict>
          </mc:Fallback>
        </mc:AlternateContent>
      </w:r>
      <w:r>
        <w:rPr>
          <w:noProof/>
        </w:rPr>
        <w:drawing>
          <wp:anchor distT="0" distB="0" distL="114300" distR="114300" simplePos="0" relativeHeight="251684864" behindDoc="0" locked="0" layoutInCell="1" allowOverlap="1" wp14:anchorId="4578152B" wp14:editId="415CD4FC">
            <wp:simplePos x="0" y="0"/>
            <wp:positionH relativeFrom="margin">
              <wp:posOffset>427239</wp:posOffset>
            </wp:positionH>
            <wp:positionV relativeFrom="paragraph">
              <wp:posOffset>776432</wp:posOffset>
            </wp:positionV>
            <wp:extent cx="4718050" cy="2689860"/>
            <wp:effectExtent l="0" t="0" r="6350" b="0"/>
            <wp:wrapTopAndBottom/>
            <wp:docPr id="47483536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8050" cy="2689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Zoho Calendar</w:t>
      </w:r>
      <w:r w:rsidR="00686B41">
        <w:t>: A Zoho Calendar része a Zoho Office Suite-nak</w:t>
      </w:r>
      <w:r w:rsidR="007F6924">
        <w:t xml:space="preserve"> is</w:t>
      </w:r>
      <w:r w:rsidR="00686B41">
        <w:t>, amely számos üzleti alkalmazást tartalmaz. Ez az alkalmazás kiválóan integrálható más Zoho szolgáltatásokkal, mint például a levelezés és a projektmenedzsment.</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[13]</w:t>
      </w:r>
      <w:r w:rsidRPr="00657707">
        <w:rPr>
          <w:color w:val="FFFFFF" w:themeColor="background1"/>
        </w:rPr>
        <w:fldChar w:fldCharType="end"/>
      </w:r>
    </w:p>
    <w:p w14:paraId="69981E2A" w14:textId="6A5A593C" w:rsidR="007F6A58" w:rsidRDefault="00686B41" w:rsidP="00353CF8">
      <w:r>
        <w:t>Ezek csak néhány példa azon alternatív online naptárszolgáltatások közül, amelyek lehetőséget kínálnak a felhasználóknak az események hatékony kezelésére és az időgazdálkodás javítására</w:t>
      </w:r>
      <w:r w:rsidR="00427825">
        <w:t>.</w:t>
      </w:r>
      <w:r>
        <w:t xml:space="preserve"> </w:t>
      </w:r>
      <w:r w:rsidR="00427825">
        <w:t>E</w:t>
      </w:r>
      <w:r>
        <w:t>gyedi igények és preferenciák alapján</w:t>
      </w:r>
      <w:r w:rsidR="00B32D98">
        <w:t xml:space="preserve"> mindenki megtalálhatja magának azt a naptár alkalmazást, amely neki, vagy a cégének a legmegfelelőbb</w:t>
      </w:r>
      <w:r>
        <w:t>.</w:t>
      </w:r>
    </w:p>
    <w:p w14:paraId="5359F627" w14:textId="67C82679" w:rsidR="00227D3D" w:rsidRPr="00AE52B8" w:rsidRDefault="007F6A58" w:rsidP="007F6A58">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63" w:name="_Toc182311767"/>
      <w:r>
        <w:lastRenderedPageBreak/>
        <w:t xml:space="preserve">A projekt </w:t>
      </w:r>
      <w:r w:rsidRPr="005F2895">
        <w:t>oka</w:t>
      </w:r>
      <w:r>
        <w:t xml:space="preserve"> és célja</w:t>
      </w:r>
      <w:bookmarkEnd w:id="63"/>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több online naptárat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egységesítí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57B3A2DA" w:rsidR="00D058DC" w:rsidRDefault="00D058DC" w:rsidP="00DA0424">
      <w:r>
        <w:t xml:space="preserve">Egy lehetséges forgatókönyv szerint egy adott cég </w:t>
      </w:r>
      <w:r w:rsidR="009B4A04">
        <w:t>különböző helyszíneknek</w:t>
      </w:r>
      <w:r>
        <w:t xml:space="preserve"> vagy eseményeknek, esetleg ügyfeleknek külön naptárat tart fenn</w:t>
      </w:r>
      <w:r w:rsidR="009B4A04">
        <w:t>,</w:t>
      </w:r>
      <w:r>
        <w:t xml:space="preserve"> ami</w:t>
      </w:r>
      <w:r w:rsidR="009B4A04">
        <w:t>,</w:t>
      </w:r>
      <w:r>
        <w:t xml:space="preserve"> ha egy szolgáltatón belül találhatók, nem sok a probléma, mert </w:t>
      </w:r>
      <w:r w:rsidR="009B4A04">
        <w:t xml:space="preserve">például Google Calendar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legacy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r w:rsidR="00AB60E7">
        <w:t>hat</w:t>
      </w:r>
      <w:r w:rsidR="00861576">
        <w:t>.</w:t>
      </w:r>
    </w:p>
    <w:p w14:paraId="52D1E19E" w14:textId="709BB329" w:rsidR="00A65AD4"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naptárat sem beágyazni a weboldalba, hiszen ezzel a komponenssel egy felületen jeleníthetik meg mindet.</w:t>
      </w:r>
      <w:r w:rsidR="00DA0424">
        <w:t xml:space="preserve"> Ezáltal minimalizálódik az időveszteség és a folyamatok bonyolultsága, ami hozzájárul az üzleti hatékonyság növekedéséhez.</w:t>
      </w:r>
    </w:p>
    <w:p w14:paraId="4433F031" w14:textId="0DC21D45" w:rsidR="00DA0424" w:rsidRDefault="00DA0424" w:rsidP="00DA0424">
      <w:r>
        <w:t xml:space="preserve">Egy olyan platform létrehozása, amely lehetővé teszi több szolgáltató közötti naptáresemények egységes összehangolását, segít megelőzni a különböző időpontok </w:t>
      </w:r>
      <w:r>
        <w:lastRenderedPageBreak/>
        <w:t>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Az egységes felhasználói felület biztosítása minden felhasználó számára, függetlenül attól, hogy melyik naptárszolgáltatást használják, segít megkönnyíteni az időpontok foglalását és kezelését. Ezáltal minimalizálódik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r>
        <w:t>paraméterezhetőség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naptárat,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az időpontok maximális és minimális hosszát, és még rengeteg mást, ami könnyíti az időpontkérések validálását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4D6D9B3E" w:rsidR="00DA0424" w:rsidRPr="00DA0424"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interaktál,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307D55E4" w14:textId="4509EB55" w:rsidR="00783DEF" w:rsidRDefault="00783DEF" w:rsidP="00E26C47">
      <w:pPr>
        <w:pStyle w:val="Cmsor1"/>
        <w:numPr>
          <w:ilvl w:val="0"/>
          <w:numId w:val="19"/>
        </w:numPr>
      </w:pPr>
      <w:bookmarkStart w:id="64" w:name="_Toc182311768"/>
      <w:r>
        <w:t>Technológiák</w:t>
      </w:r>
      <w:bookmarkEnd w:id="64"/>
    </w:p>
    <w:p w14:paraId="00F27A6D" w14:textId="2AE72152" w:rsidR="00BA05E8" w:rsidRPr="00BA05E8" w:rsidRDefault="00BA05E8" w:rsidP="00BA05E8">
      <w:r w:rsidRPr="00BA05E8">
        <w:t xml:space="preserve">Most, hogy áttekintettük a projekt céljait és előnyeit, mélyebben belemerülünk a technikai </w:t>
      </w:r>
      <w:r w:rsidRPr="00BA05E8">
        <w:lastRenderedPageBreak/>
        <w:t>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éldául a React vagy Vue.js</w:t>
      </w:r>
      <w:r w:rsidR="00B85880">
        <w:t>)</w:t>
      </w:r>
      <w:r w:rsidRPr="00BA05E8">
        <w:t xml:space="preserve"> lehet alkalmazni. Fontos az is, hogy a projektet felhőalapú szolgáltatások segítségével is kiegészítsük, például az e-mail értesítések küldéséhez. Összességében a technológiai stack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65" w:name="_Toc164328117"/>
      <w:bookmarkStart w:id="66" w:name="_Toc164328118"/>
      <w:bookmarkStart w:id="67" w:name="_Toc164328119"/>
      <w:bookmarkStart w:id="68" w:name="_Toc164328120"/>
      <w:bookmarkStart w:id="69" w:name="_Toc164328121"/>
      <w:bookmarkStart w:id="70" w:name="_Toc164328122"/>
      <w:bookmarkStart w:id="71" w:name="_Toc164328123"/>
      <w:bookmarkStart w:id="72" w:name="_Toc164328124"/>
      <w:bookmarkStart w:id="73" w:name="_Toc164328125"/>
      <w:bookmarkStart w:id="74" w:name="_Toc164328126"/>
      <w:bookmarkStart w:id="75" w:name="_Toc182311769"/>
      <w:bookmarkEnd w:id="65"/>
      <w:bookmarkEnd w:id="66"/>
      <w:bookmarkEnd w:id="67"/>
      <w:bookmarkEnd w:id="68"/>
      <w:bookmarkEnd w:id="69"/>
      <w:bookmarkEnd w:id="70"/>
      <w:bookmarkEnd w:id="71"/>
      <w:bookmarkEnd w:id="72"/>
      <w:bookmarkEnd w:id="73"/>
      <w:bookmarkEnd w:id="74"/>
      <w:r>
        <w:t>Az oldal felépítésére és stílusára vonatkozó technológiák</w:t>
      </w:r>
      <w:bookmarkEnd w:id="75"/>
    </w:p>
    <w:p w14:paraId="26472115" w14:textId="496DE3AD" w:rsidR="000C5FE0" w:rsidRDefault="00BE4AE4" w:rsidP="00EE732E">
      <w:pPr>
        <w:pStyle w:val="Cmsor3"/>
        <w:numPr>
          <w:ilvl w:val="2"/>
          <w:numId w:val="19"/>
        </w:numPr>
      </w:pPr>
      <w:bookmarkStart w:id="76" w:name="_Toc182311770"/>
      <w:r>
        <w:t>HTML</w:t>
      </w:r>
      <w:bookmarkEnd w:id="76"/>
    </w:p>
    <w:p w14:paraId="25B3DFA0" w14:textId="3998B5BC" w:rsidR="000C5FE0" w:rsidRDefault="001B3240" w:rsidP="000C5FE0">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77" w:name="_Ref165890595"/>
                          <w:p w14:paraId="4B9DCA59" w14:textId="17BDACCE" w:rsidR="001B3240" w:rsidRPr="003561CE" w:rsidRDefault="0044130E"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8</w:t>
                            </w:r>
                            <w:r>
                              <w:rPr>
                                <w:noProof/>
                              </w:rPr>
                              <w:fldChar w:fldCharType="end"/>
                            </w:r>
                            <w:bookmarkStart w:id="78" w:name="_Toc182311729"/>
                            <w:r w:rsidR="001B3240">
                              <w:t>. ábra</w:t>
                            </w:r>
                            <w:bookmarkEnd w:id="77"/>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78"/>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33"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O0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mE2n1NIUuzm/c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" stroked="f">
                <v:textbox style="mso-fit-shape-to-text:t" inset="0,0,0,0">
                  <w:txbxContent>
                    <w:bookmarkStart w:id="79" w:name="_Ref165890595"/>
                    <w:p w14:paraId="4B9DCA59" w14:textId="17BDACCE" w:rsidR="001B3240" w:rsidRPr="003561CE" w:rsidRDefault="0044130E"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8</w:t>
                      </w:r>
                      <w:r>
                        <w:rPr>
                          <w:noProof/>
                        </w:rPr>
                        <w:fldChar w:fldCharType="end"/>
                      </w:r>
                      <w:bookmarkStart w:id="80" w:name="_Toc182311729"/>
                      <w:r w:rsidR="001B3240">
                        <w:t>. ábra</w:t>
                      </w:r>
                      <w:bookmarkEnd w:id="79"/>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80"/>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080957">
        <w:rPr>
          <w:noProof/>
        </w:rPr>
        <w:t>8</w:t>
      </w:r>
      <w:r w:rsidR="00080957">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40191F">
        <w:rPr>
          <w:noProof/>
        </w:rPr>
        <w:t>9</w:t>
      </w:r>
      <w:r w:rsidR="0040191F">
        <w:t>. ábra</w:t>
      </w:r>
      <w:r w:rsidR="0040191F">
        <w:fldChar w:fldCharType="end"/>
      </w:r>
      <w:r w:rsidR="0041394B">
        <w:t>)</w:t>
      </w:r>
      <w:r w:rsidR="00080957" w:rsidRPr="00080957">
        <w:t xml:space="preserve"> </w:t>
      </w:r>
      <w:r w:rsidR="000C5FE0">
        <w:t>a</w:t>
      </w:r>
      <w:r w:rsidR="000C5FE0" w:rsidRPr="000C5FE0">
        <w:t xml:space="preserve"> HyperText Markup Language</w:t>
      </w:r>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xml:space="preserve">. A HTML dokumentumok olyan struktúrát határoznak meg, amelyek meghatározzák egy weboldal szerkezetét, és lehetővé teszik a tartalom hierarchiájának leírását. A HTML elemeket tag-ekkel </w:t>
      </w:r>
      <w:r w:rsidR="00343CBE">
        <w:t>alakítjuk ki</w:t>
      </w:r>
      <w:r w:rsidR="000C5FE0" w:rsidRPr="000C5FE0">
        <w:t>, amelyek különböző tulajdonságokkal rendelkeznek és egymásba ágyazhatók. Az elemek egyedi azonosítókkal (id) és osztályokkal (class) rendelkezhetnek, amelyek segítségével stílusokat és formázásokat lehet alkalmazni rájuk.</w:t>
      </w:r>
      <w:r w:rsidR="008419C8">
        <w:t xml:space="preserve"> Gyakran olyan technológiák segítik, mint a CSS (Cascading Style Sheets) és az olyan szkriptnyelvek, mint a JavaScript</w:t>
      </w:r>
      <w:r w:rsidR="008419C8" w:rsidRPr="00080957">
        <w:rPr>
          <w:color w:val="000000" w:themeColor="text1"/>
        </w:rPr>
        <w:t>.</w:t>
      </w:r>
      <w:r w:rsidR="00080957">
        <w:rPr>
          <w:color w:val="000000" w:themeColor="text1"/>
        </w:rPr>
        <w:t xml:space="preserve"> </w:t>
      </w:r>
      <w:r w:rsidR="00080957" w:rsidRPr="00080957">
        <w:rPr>
          <w:color w:val="FFFFFF" w:themeColor="background1"/>
        </w:rPr>
        <w:fldChar w:fldCharType="begin"/>
      </w:r>
      <w:r w:rsidR="00080957" w:rsidRPr="00080957">
        <w:rPr>
          <w:color w:val="FFFFFF" w:themeColor="background1"/>
        </w:rPr>
        <w:instrText xml:space="preserve"> ADDIN ZOTERO_ITEM CSL_CITATION {"citationID":"XxU4dNCV","properties":{"formattedCitation":"[14]","plainCitation":"[14]","noteIndex":0},"citationItems":[{"id":50,"uris":["http://zotero.org/users/14064510/items/6AHGVQE5"],"itemData":{"id":50,"type":"entry-encyclopedia","abstract":"HTML5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080957">
        <w:rPr>
          <w:color w:val="FFFFFF" w:themeColor="background1"/>
        </w:rPr>
        <w:fldChar w:fldCharType="separate"/>
      </w:r>
      <w:r w:rsidR="00080957" w:rsidRPr="00080957">
        <w:rPr>
          <w:rFonts w:cs="Times New Roman"/>
          <w:color w:val="FFFFFF" w:themeColor="background1"/>
        </w:rPr>
        <w:t>[14]</w:t>
      </w:r>
      <w:r w:rsidR="00080957" w:rsidRPr="00080957">
        <w:rPr>
          <w:color w:val="FFFFFF" w:themeColor="background1"/>
        </w:rPr>
        <w:fldChar w:fldCharType="end"/>
      </w:r>
    </w:p>
    <w:p w14:paraId="2D1F3E86" w14:textId="53D9D7CE" w:rsidR="008419C8" w:rsidRDefault="000C5FE0" w:rsidP="000C5FE0">
      <w:r>
        <w:t>A webböngészők a HTML-dokumentumokat webkiszolgálóról vagy helyi tárolóból fogadják, és a dokumentumokat multimédiás weboldalakká renderelik.</w:t>
      </w:r>
    </w:p>
    <w:p w14:paraId="3BA35386" w14:textId="77777777" w:rsidR="00144FF0" w:rsidRDefault="00144FF0" w:rsidP="000C5FE0"/>
    <w:p w14:paraId="43BDFBE2" w14:textId="7DC0AF0A"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w:t>
      </w:r>
      <w:r>
        <w:lastRenderedPageBreak/>
        <w:t>elemeket</w:t>
      </w:r>
      <w:r w:rsidR="00804E5A">
        <w:t xml:space="preserve"> a „kisebb, mint” és a „nagyobb, mint” relációs jelek, avagy</w:t>
      </w:r>
      <w:r>
        <w:t xml:space="preserve"> </w:t>
      </w:r>
      <w:r w:rsidR="003C7502">
        <w:t>„kacsacsőrök”</w:t>
      </w:r>
      <w:r>
        <w:t xml:space="preserve"> segítségével írt </w:t>
      </w:r>
      <w:r w:rsidR="003F0A55">
        <w:t>úgynevezett „tag”-ek, vagy magyarul címkék</w:t>
      </w:r>
      <w:r>
        <w:t xml:space="preserve"> jelölik ki. Az olyan </w:t>
      </w:r>
      <w:r w:rsidR="00D30596">
        <w:t>tagek</w:t>
      </w:r>
      <w:r>
        <w:t>, mint</w:t>
      </w:r>
      <w:r w:rsidR="008D7C9A">
        <w:t xml:space="preserve"> például</w:t>
      </w:r>
      <w:r>
        <w:t xml:space="preserve"> a </w:t>
      </w:r>
      <w:r w:rsidRPr="00144FF0">
        <w:rPr>
          <w:rStyle w:val="KdChar"/>
        </w:rPr>
        <w:t>&lt;img&gt;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r w:rsidR="008C77FA">
        <w:t>körülveszik</w:t>
      </w:r>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altag</w:t>
      </w:r>
      <w:r w:rsidR="00B34D99">
        <w:t>-eket</w:t>
      </w:r>
      <w:r>
        <w:t xml:space="preserve"> is</w:t>
      </w:r>
      <w:r w:rsidR="00D011AC">
        <w:t xml:space="preserve">, amik olyan tagek, amelyek körül vannak véve a szülő tag-gel,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altag</w:t>
      </w:r>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6F1EA6">
        <w:instrText xml:space="preserve"> ADDIN ZOTERO_ITEM CSL_CITATION {"citationID":"4FEHav32","properties":{"formattedCitation":"[15]","plainCitation":"[15]","noteIndex":0},"citationItems":[{"id":22,"uris":["http://zotero.org/users/14064510/items/RY3VULSM"],"itemData":{"id":22,"type":"entry-encyclopedia","abstract":"HyperText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6F1EA6" w:rsidRPr="006F1EA6">
        <w:rPr>
          <w:rFonts w:cs="Times New Roman"/>
        </w:rPr>
        <w:t>[15]</w:t>
      </w:r>
      <w:r w:rsidR="006F1EA6">
        <w:fldChar w:fldCharType="end"/>
      </w:r>
    </w:p>
    <w:p w14:paraId="656872BE" w14:textId="0504DF3B"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40191F">
        <w:instrText xml:space="preserve"> ADDIN ZOTERO_ITEM CSL_CITATION {"citationID":"9EMKHuIl","properties":{"formattedCitation":"[16]","plainCitation":"[16]","noteIndex":0},"citationItems":[{"id":79,"uris":["http://zotero.org/users/14064510/items/7QKNAKZX"],"itemData":{"id":79,"type":"webpage","title":"HTML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40191F" w:rsidRPr="0040191F">
        <w:rPr>
          <w:rFonts w:cs="Times New Roman"/>
        </w:rPr>
        <w:t>[16]</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r w:rsidRPr="00EA3EDC">
                              <w:rPr>
                                <w:color w:val="E50000"/>
                                <w:lang w:eastAsia="hu-HU" w:bidi="ar-SA"/>
                              </w:rPr>
                              <w:t>html</w:t>
                            </w:r>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34"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5XEQ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r w:rsidRPr="00EA3EDC">
                        <w:rPr>
                          <w:color w:val="E50000"/>
                          <w:lang w:eastAsia="hu-HU" w:bidi="ar-SA"/>
                        </w:rPr>
                        <w:t>html</w:t>
                      </w:r>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81" w:name="_Ref165891331"/>
                          <w:p w14:paraId="2B03E1FD" w14:textId="06FEFA1D" w:rsidR="001B3240" w:rsidRPr="005D4DF1" w:rsidRDefault="0044130E"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9</w:t>
                            </w:r>
                            <w:r>
                              <w:rPr>
                                <w:noProof/>
                              </w:rPr>
                              <w:fldChar w:fldCharType="end"/>
                            </w:r>
                            <w:bookmarkStart w:id="82" w:name="_Toc182311730"/>
                            <w:r w:rsidR="001B3240">
                              <w:t>. ábra</w:t>
                            </w:r>
                            <w:bookmarkEnd w:id="81"/>
                            <w:r w:rsidR="001B3240">
                              <w:t>: Példa HTML kódra</w:t>
                            </w:r>
                            <w:r w:rsidR="00D27E93">
                              <w:t xml:space="preserve"> (saját)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5"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HN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N0Pqe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T9zxzRoCAAA/BAAADgAAAAAAAAAAAAAAAAAuAgAAZHJzL2Uyb0RvYy54bWxQSwECLQAU&#10;AAYACAAAACEAzZaK0t4AAAAGAQAADwAAAAAAAAAAAAAAAAB0BAAAZHJzL2Rvd25yZXYueG1sUEsF&#10;BgAAAAAEAAQA8wAAAH8FAAAAAA==&#10;" stroked="f">
                <v:textbox style="mso-fit-shape-to-text:t" inset="0,0,0,0">
                  <w:txbxContent>
                    <w:bookmarkStart w:id="83" w:name="_Ref165891331"/>
                    <w:p w14:paraId="2B03E1FD" w14:textId="06FEFA1D" w:rsidR="001B3240" w:rsidRPr="005D4DF1" w:rsidRDefault="0044130E"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9</w:t>
                      </w:r>
                      <w:r>
                        <w:rPr>
                          <w:noProof/>
                        </w:rPr>
                        <w:fldChar w:fldCharType="end"/>
                      </w:r>
                      <w:bookmarkStart w:id="84" w:name="_Toc182311730"/>
                      <w:r w:rsidR="001B3240">
                        <w:t>. ábra</w:t>
                      </w:r>
                      <w:bookmarkEnd w:id="83"/>
                      <w:r w:rsidR="001B3240">
                        <w:t>: Példa HTML kódra</w:t>
                      </w:r>
                      <w:r w:rsidR="00D27E93">
                        <w:t xml:space="preserve"> (saját)</w:t>
                      </w:r>
                      <w:bookmarkEnd w:id="84"/>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85" w:name="_Toc182311771"/>
      <w:r>
        <w:lastRenderedPageBreak/>
        <w:t>CSS</w:t>
      </w:r>
      <w:bookmarkEnd w:id="85"/>
    </w:p>
    <w:p w14:paraId="555F3721" w14:textId="25FB24A1"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86" w:name="_Ref165891311"/>
                          <w:p w14:paraId="3BAD782C" w14:textId="68392CA0" w:rsidR="002B4851" w:rsidRPr="00EB2B77" w:rsidRDefault="0044130E"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10</w:t>
                            </w:r>
                            <w:r>
                              <w:rPr>
                                <w:noProof/>
                              </w:rPr>
                              <w:fldChar w:fldCharType="end"/>
                            </w:r>
                            <w:bookmarkStart w:id="87" w:name="_Toc182311731"/>
                            <w:r w:rsidR="002B4851">
                              <w:t>. ábra</w:t>
                            </w:r>
                            <w:bookmarkEnd w:id="86"/>
                            <w:r w:rsidR="002B4851">
                              <w:t>: CSS3 logó</w:t>
                            </w:r>
                            <w:r w:rsidR="003A2CC6">
                              <w:t xml:space="preserve"> [17]</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6"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0WGAIAAEA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s41dFhgCAABABAAADgAAAAAAAAAAAAAAAAAuAgAAZHJzL2Uyb0RvYy54bWxQSwEC&#10;LQAUAAYACAAAACEAJtQl5+MAAAALAQAADwAAAAAAAAAAAAAAAAByBAAAZHJzL2Rvd25yZXYueG1s&#10;UEsFBgAAAAAEAAQA8wAAAIIFAAAAAA==&#10;" stroked="f">
                <v:textbox style="mso-fit-shape-to-text:t" inset="0,0,0,0">
                  <w:txbxContent>
                    <w:bookmarkStart w:id="88" w:name="_Ref165891311"/>
                    <w:p w14:paraId="3BAD782C" w14:textId="68392CA0" w:rsidR="002B4851" w:rsidRPr="00EB2B77" w:rsidRDefault="0044130E"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10</w:t>
                      </w:r>
                      <w:r>
                        <w:rPr>
                          <w:noProof/>
                        </w:rPr>
                        <w:fldChar w:fldCharType="end"/>
                      </w:r>
                      <w:bookmarkStart w:id="89" w:name="_Toc182311731"/>
                      <w:r w:rsidR="002B4851">
                        <w:t>. ábra</w:t>
                      </w:r>
                      <w:bookmarkEnd w:id="88"/>
                      <w:r w:rsidR="002B4851">
                        <w:t>: CSS3 logó</w:t>
                      </w:r>
                      <w:r w:rsidR="003A2CC6">
                        <w:t xml:space="preserve"> [17]</w:t>
                      </w:r>
                      <w:bookmarkEnd w:id="89"/>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40191F">
        <w:rPr>
          <w:noProof/>
        </w:rPr>
        <w:t>10</w:t>
      </w:r>
      <w:r w:rsidR="0040191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40191F">
        <w:rPr>
          <w:noProof/>
        </w:rPr>
        <w:t>11</w:t>
      </w:r>
      <w:r w:rsidR="0040191F">
        <w:t>. ábra</w:t>
      </w:r>
      <w:r w:rsidR="0040191F">
        <w:fldChar w:fldCharType="end"/>
      </w:r>
      <w:r>
        <w:t xml:space="preserve">), avagy </w:t>
      </w:r>
      <w:r w:rsidR="00593AA5" w:rsidRPr="00593AA5">
        <w:t>Cascading Style Sheets</w:t>
      </w:r>
      <w:r w:rsidR="00D573C7">
        <w:t xml:space="preserve"> egy olyan stíluslap-nyelv</w:t>
      </w:r>
      <w:r w:rsidR="00506811">
        <w:t xml:space="preserve"> </w:t>
      </w:r>
      <w:r w:rsidR="00D573C7">
        <w:t>(style sheet language)</w:t>
      </w:r>
      <w:r w:rsidR="00593AA5" w:rsidRPr="00593AA5">
        <w:t xml:space="preserve"> </w:t>
      </w:r>
      <w:r w:rsidR="00506811">
        <w:t>amelyet egy jelölőnyelvvel, például HTML-lel vagy XML-lel (beleértve az olyan XML-fajtákat, mint az SVG, MathML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.css fájlban történő megadásával, ami csökkenti a szerkezeti tartalom</w:t>
      </w:r>
      <w:r w:rsidR="00775484">
        <w:t>, a HTML</w:t>
      </w:r>
      <w:r>
        <w:t xml:space="preserve"> összetettségét és ismétlődését</w:t>
      </w:r>
      <w:r w:rsidR="008A2E32">
        <w:t>,</w:t>
      </w:r>
      <w:r>
        <w:t xml:space="preserve"> és lehetővé teszi a .css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képernyőn, nyomtatásban, hanggal (beszédalapú böngésző vagy képernyőolvasó segítségével) és Braille-alapú tapintású tapintású eszközökön.</w:t>
      </w:r>
    </w:p>
    <w:p w14:paraId="53579CE1" w14:textId="2C2E5E87" w:rsidR="00593AA5" w:rsidRDefault="00593AA5" w:rsidP="00593AA5">
      <w:r>
        <w:t>A World Wide Web Consortium (W3C), a HTML korábbi, és a CSS szabványok jelenlegi karbantartója, 1997 óta a CSS használatát szorgalmazza a kifejezett prezentációs HTML helyett</w:t>
      </w:r>
      <w:r w:rsidR="001440C9">
        <w:t>.</w:t>
      </w:r>
      <w:r w:rsidR="0040191F">
        <w:t xml:space="preserve"> </w:t>
      </w:r>
      <w:r w:rsidR="0040191F">
        <w:fldChar w:fldCharType="begin"/>
      </w:r>
      <w:r w:rsidR="0040191F">
        <w:instrText xml:space="preserve"> ADDIN ZOTERO_ITEM CSL_CITATION {"citationID":"0BEbkc3S","properties":{"unsorted":true,"formattedCitation":"[17]","plainCitation":"[17]","noteIndex":0},"citationItems":[{"id":26,"uris":["http://zotero.org/users/14064510/items/XYYBC3BL"],"itemData":{"id":26,"type":"entry-encyclopedia","abstract":"Cascading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fldChar w:fldCharType="separate"/>
      </w:r>
      <w:r w:rsidR="0040191F" w:rsidRPr="0040191F">
        <w:rPr>
          <w:rFonts w:cs="Times New Roman"/>
        </w:rPr>
        <w:t>[17]</w:t>
      </w:r>
      <w:r w:rsidR="0040191F">
        <w:fldChar w:fldCharType="end"/>
      </w:r>
    </w:p>
    <w:p w14:paraId="67824A1D" w14:textId="77777777" w:rsidR="001B5AC8" w:rsidRDefault="00EF5D03" w:rsidP="00593AA5">
      <w:r>
        <w:t>A HTML-hez hasonló módon itt is rengeteg mindenről lehetne írni a bo</w:t>
      </w:r>
      <w:r w:rsidR="006302BA">
        <w:t>x</w:t>
      </w:r>
      <w:r>
        <w:t xml:space="preserve"> model</w:t>
      </w:r>
      <w:r w:rsidR="006302BA">
        <w:t>-</w:t>
      </w:r>
      <w:r>
        <w:t xml:space="preserve">től kezdődően, a flexboxon át egészen az animációkig, amikről bővebben itt lehet olvasni: </w:t>
      </w:r>
      <w:r>
        <w:fldChar w:fldCharType="begin"/>
      </w:r>
      <w:r>
        <w:instrText xml:space="preserve"> ADDIN ZOTERO_ITEM CSL_CITATION {"citationID":"GbljADyf","properties":{"formattedCitation":"[18]","plainCitation":"[18]","noteIndex":0},"citationItems":[{"id":81,"uris":["http://zotero.org/users/14064510/items/T8IB6I8J"],"itemData":{"id":81,"type":"webpage","title":"Cascading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Pr="00EF5D03">
        <w:rPr>
          <w:rFonts w:cs="Times New Roman"/>
        </w:rPr>
        <w:t>[18]</w:t>
      </w:r>
      <w:r>
        <w:fldChar w:fldCharType="end"/>
      </w:r>
      <w:r>
        <w:t>.</w:t>
      </w:r>
    </w:p>
    <w:p w14:paraId="3BD868BB" w14:textId="4464585D" w:rsidR="004E55C3" w:rsidRPr="00593AA5" w:rsidRDefault="00E26FAC" w:rsidP="00593AA5">
      <w:r>
        <w:rPr>
          <w:noProof/>
        </w:rPr>
        <w:lastRenderedPageBreak/>
        <mc:AlternateContent>
          <mc:Choice Requires="wps">
            <w:drawing>
              <wp:anchor distT="0" distB="0" distL="114300" distR="114300" simplePos="0" relativeHeight="251697152" behindDoc="0" locked="0" layoutInCell="1" allowOverlap="1" wp14:anchorId="454B11DF" wp14:editId="589EC2F9">
                <wp:simplePos x="0" y="0"/>
                <wp:positionH relativeFrom="margin">
                  <wp:align>left</wp:align>
                </wp:positionH>
                <wp:positionV relativeFrom="paragraph">
                  <wp:posOffset>162675</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90" w:name="_Ref165891343"/>
                          <w:p w14:paraId="08A1F07A" w14:textId="22069756" w:rsidR="00881513" w:rsidRPr="00493BE0" w:rsidRDefault="0044130E"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11</w:t>
                            </w:r>
                            <w:r>
                              <w:rPr>
                                <w:noProof/>
                              </w:rPr>
                              <w:fldChar w:fldCharType="end"/>
                            </w:r>
                            <w:bookmarkStart w:id="91" w:name="_Toc182311732"/>
                            <w:r w:rsidR="00881513">
                              <w:t>. ábra</w:t>
                            </w:r>
                            <w:bookmarkEnd w:id="90"/>
                            <w:r w:rsidR="00881513">
                              <w:t>: Példa CSS kódra</w:t>
                            </w:r>
                            <w:r w:rsidR="002503E5">
                              <w:t xml:space="preserve"> (saját)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7" type="#_x0000_t202" style="position:absolute;left:0;text-align:left;margin-left:0;margin-top:12.8pt;width:438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98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" stroked="f">
                <v:textbox style="mso-fit-shape-to-text:t" inset="0,0,0,0">
                  <w:txbxContent>
                    <w:bookmarkStart w:id="92" w:name="_Ref165891343"/>
                    <w:p w14:paraId="08A1F07A" w14:textId="22069756" w:rsidR="00881513" w:rsidRPr="00493BE0" w:rsidRDefault="0044130E"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11</w:t>
                      </w:r>
                      <w:r>
                        <w:rPr>
                          <w:noProof/>
                        </w:rPr>
                        <w:fldChar w:fldCharType="end"/>
                      </w:r>
                      <w:bookmarkStart w:id="93" w:name="_Toc182311732"/>
                      <w:r w:rsidR="00881513">
                        <w:t>. ábra</w:t>
                      </w:r>
                      <w:bookmarkEnd w:id="92"/>
                      <w:r w:rsidR="00881513">
                        <w:t>: Példa CSS kódra</w:t>
                      </w:r>
                      <w:r w:rsidR="002503E5">
                        <w:t xml:space="preserve"> (saját)</w:t>
                      </w:r>
                      <w:bookmarkEnd w:id="93"/>
                    </w:p>
                  </w:txbxContent>
                </v:textbox>
                <w10:wrap type="topAndBottom" anchorx="margin"/>
              </v:shape>
            </w:pict>
          </mc:Fallback>
        </mc:AlternateContent>
      </w:r>
      <w:r w:rsidR="00881513">
        <w:rPr>
          <w:noProof/>
        </w:rPr>
        <mc:AlternateContent>
          <mc:Choice Requires="wps">
            <w:drawing>
              <wp:anchor distT="45720" distB="45720" distL="114300" distR="114300" simplePos="0" relativeHeight="251663360" behindDoc="0" locked="0" layoutInCell="1" allowOverlap="1" wp14:anchorId="200E5089" wp14:editId="78208085">
                <wp:simplePos x="0" y="0"/>
                <wp:positionH relativeFrom="page">
                  <wp:align>center</wp:align>
                </wp:positionH>
                <wp:positionV relativeFrom="paragraph">
                  <wp:posOffset>738390</wp:posOffset>
                </wp:positionV>
                <wp:extent cx="556895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8" type="#_x0000_t202" style="position:absolute;left:0;text-align:left;margin-left:0;margin-top:58.15pt;width:438.5pt;height:148.2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page"/>
              </v:shape>
            </w:pict>
          </mc:Fallback>
        </mc:AlternateContent>
      </w:r>
    </w:p>
    <w:p w14:paraId="7156B990" w14:textId="1BCD6E5C" w:rsidR="00BE4AE4" w:rsidRDefault="000C5FE0" w:rsidP="00EE732E">
      <w:pPr>
        <w:pStyle w:val="Cmsor3"/>
        <w:numPr>
          <w:ilvl w:val="2"/>
          <w:numId w:val="19"/>
        </w:numPr>
      </w:pPr>
      <w:bookmarkStart w:id="94" w:name="_Toc182311772"/>
      <w:r>
        <w:t>SCSS</w:t>
      </w:r>
      <w:bookmarkEnd w:id="94"/>
    </w:p>
    <w:p w14:paraId="04F4D54A" w14:textId="4AF07349"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3B8A08F1" w:rsidR="00165E07" w:rsidRPr="00B37D82" w:rsidRDefault="0044130E"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12</w:t>
                            </w:r>
                            <w:r>
                              <w:rPr>
                                <w:noProof/>
                              </w:rPr>
                              <w:fldChar w:fldCharType="end"/>
                            </w:r>
                            <w:bookmarkStart w:id="95" w:name="_Toc182311733"/>
                            <w:r w:rsidR="00165E07">
                              <w:t>. ábra: SASS logó [22]</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9"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Dp2TQqGwIAAEAEAAAOAAAAAAAAAAAAAAAAAC4CAABkcnMvZTJvRG9jLnhtbFBLAQIt&#10;ABQABgAIAAAAIQAe7udU3wAAAAgBAAAPAAAAAAAAAAAAAAAAAHUEAABkcnMvZG93bnJldi54bWxQ&#10;SwUGAAAAAAQABADzAAAAgQUAAAAA&#10;" stroked="f">
                <v:textbox style="mso-fit-shape-to-text:t" inset="0,0,0,0">
                  <w:txbxContent>
                    <w:p w14:paraId="4607AA7D" w14:textId="3B8A08F1" w:rsidR="00165E07" w:rsidRPr="00B37D82" w:rsidRDefault="0044130E"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12</w:t>
                      </w:r>
                      <w:r>
                        <w:rPr>
                          <w:noProof/>
                        </w:rPr>
                        <w:fldChar w:fldCharType="end"/>
                      </w:r>
                      <w:bookmarkStart w:id="96" w:name="_Toc182311733"/>
                      <w:r w:rsidR="00165E07">
                        <w:t>. ábra: SASS logó [22]</w:t>
                      </w:r>
                      <w:bookmarkEnd w:id="96"/>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8043A9">
        <w:instrText xml:space="preserve"> ADDIN ZOTERO_ITEM CSL_CITATION {"citationID":"mwIdcJCd","properties":{"formattedCitation":"[19]","plainCitation":"[19]","noteIndex":0},"citationItems":[{"id":85,"uris":["http://zotero.org/users/14064510/items/KYYTR3CR"],"itemData":{"id":85,"type":"webpage","abstract":"A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8043A9" w:rsidRPr="008043A9">
        <w:rPr>
          <w:rFonts w:cs="Times New Roman"/>
        </w:rPr>
        <w:t>[19]</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8365B0">
        <w:rPr>
          <w:noProof/>
        </w:rPr>
        <w:t>13</w:t>
      </w:r>
      <w:r w:rsidR="008365B0">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8043A9">
        <w:instrText xml:space="preserve"> ADDIN ZOTERO_ITEM CSL_CITATION {"citationID":"5ZlIvqM9","properties":{"formattedCitation":"[20]","plainCitation":"[20]","noteIndex":0},"citationItems":[{"id":87,"uris":["http://zotero.org/users/14064510/items/L2VKV26H"],"itemData":{"id":87,"type":"webpage","title":"Sass: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8043A9" w:rsidRPr="008043A9">
        <w:rPr>
          <w:rFonts w:cs="Times New Roman"/>
        </w:rPr>
        <w:t>[20]</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8365B0">
        <w:rPr>
          <w:noProof/>
        </w:rPr>
        <w:t>14</w:t>
      </w:r>
      <w:r w:rsidR="008365B0">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hozzáférjenek ezekhez a funkciókhoz, CSS preprocesszorokat használnak. A CSS preprocesszor egy olyan alkalmazás, amely lehetővé teszi a CSS generálását saját egyedi szintaxisából. A CSS preprocesszorok megkönnyítik és hatékonyabbá teszik a CSS-sel való munkát.</w:t>
      </w:r>
      <w:r w:rsidR="008043A9">
        <w:t xml:space="preserve"> </w:t>
      </w:r>
      <w:r w:rsidR="008043A9" w:rsidRPr="008043A9">
        <w:fldChar w:fldCharType="begin"/>
      </w:r>
      <w:r w:rsidR="008043A9" w:rsidRPr="008043A9">
        <w:instrText xml:space="preserve"> ADDIN ZOTERO_ITEM CSL_CITATION {"citationID":"NtepcznO","properties":{"formattedCitation":"[21]","plainCitation":"[21]","noteIndex":0},"citationItems":[{"id":34,"uris":["http://zotero.org/users/14064510/items/2YH5I5MW"],"itemData":{"id":34,"type":"webpage","abstract":"Table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8043A9" w:rsidRPr="008043A9">
        <w:t>[21]</w:t>
      </w:r>
      <w:r w:rsidR="008043A9" w:rsidRPr="008043A9">
        <w:fldChar w:fldCharType="end"/>
      </w:r>
      <w:r>
        <w:t xml:space="preserve"> </w:t>
      </w:r>
      <w:r w:rsidRPr="00165E07">
        <w:rPr>
          <w:color w:val="FFFFFF" w:themeColor="background1"/>
        </w:rPr>
        <w:fldChar w:fldCharType="begin"/>
      </w:r>
      <w:r w:rsidRPr="00165E07">
        <w:rPr>
          <w:color w:val="FFFFFF" w:themeColor="background1"/>
        </w:rPr>
        <w:instrText xml:space="preserve"> ADDIN ZOTERO_ITEM CSL_CITATION {"citationID":"MUwQuBaA","properties":{"formattedCitation":"[22]","plainCitation":"[22]","noteIndex":0},"citationItems":[{"id":91,"uris":["http://zotero.org/users/14064510/items/T4AVLMTP"],"itemData":{"id":91,"type":"webpage","language":"en","title":"File:Sass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165E07">
        <w:rPr>
          <w:color w:val="FFFFFF" w:themeColor="background1"/>
        </w:rPr>
        <w:fldChar w:fldCharType="separate"/>
      </w:r>
      <w:r w:rsidRPr="00165E07">
        <w:rPr>
          <w:rFonts w:cs="Times New Roman"/>
          <w:color w:val="FFFFFF" w:themeColor="background1"/>
        </w:rPr>
        <w:t>[22]</w:t>
      </w:r>
      <w:r w:rsidRPr="00165E07">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rPr>
          <w:noProof/>
        </w:rPr>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97" w:name="_Ref165893051"/>
                          <w:p w14:paraId="727E1156" w14:textId="5522D1DC" w:rsidR="00013989" w:rsidRPr="00C972A9" w:rsidRDefault="0044130E" w:rsidP="00013989">
                            <w:pPr>
                              <w:pStyle w:val="Kpalrs"/>
                              <w:rPr>
                                <w:rFonts w:cs="Lohit Hindi"/>
                              </w:rPr>
                            </w:pPr>
                            <w:r>
                              <w:fldChar w:fldCharType="begin"/>
                            </w:r>
                            <w:r>
                              <w:instrText xml:space="preserve"> SEQ ábra \* ARABIC </w:instrText>
                            </w:r>
                            <w:r>
                              <w:fldChar w:fldCharType="separate"/>
                            </w:r>
                            <w:r>
                              <w:rPr>
                                <w:noProof/>
                              </w:rPr>
                              <w:t>13</w:t>
                            </w:r>
                            <w:r>
                              <w:fldChar w:fldCharType="end"/>
                            </w:r>
                            <w:bookmarkStart w:id="98" w:name="_Toc182311734"/>
                            <w:r w:rsidR="00013989">
                              <w:t>. ábra</w:t>
                            </w:r>
                            <w:bookmarkEnd w:id="97"/>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98"/>
                            <w:r w:rsidR="0001398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40"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XC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m49mnWwpJis1ubm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DvhqXCGgIAAEAEAAAOAAAAAAAAAAAAAAAAAC4CAABkcnMvZTJvRG9jLnhtbFBLAQIt&#10;ABQABgAIAAAAIQCFnRUh4AAAAAsBAAAPAAAAAAAAAAAAAAAAAHQEAABkcnMvZG93bnJldi54bWxQ&#10;SwUGAAAAAAQABADzAAAAgQUAAAAA&#10;" stroked="f">
                <v:textbox style="mso-fit-shape-to-text:t" inset="0,0,0,0">
                  <w:txbxContent>
                    <w:bookmarkStart w:id="99" w:name="_Ref165893051"/>
                    <w:p w14:paraId="727E1156" w14:textId="5522D1DC" w:rsidR="00013989" w:rsidRPr="00C972A9" w:rsidRDefault="0044130E" w:rsidP="00013989">
                      <w:pPr>
                        <w:pStyle w:val="Kpalrs"/>
                        <w:rPr>
                          <w:rFonts w:cs="Lohit Hindi"/>
                        </w:rPr>
                      </w:pPr>
                      <w:r>
                        <w:fldChar w:fldCharType="begin"/>
                      </w:r>
                      <w:r>
                        <w:instrText xml:space="preserve"> SEQ ábra \* ARABIC </w:instrText>
                      </w:r>
                      <w:r>
                        <w:fldChar w:fldCharType="separate"/>
                      </w:r>
                      <w:r>
                        <w:rPr>
                          <w:noProof/>
                        </w:rPr>
                        <w:t>13</w:t>
                      </w:r>
                      <w:r>
                        <w:fldChar w:fldCharType="end"/>
                      </w:r>
                      <w:bookmarkStart w:id="100" w:name="_Toc182311734"/>
                      <w:r w:rsidR="00013989">
                        <w:t>. ábra</w:t>
                      </w:r>
                      <w:bookmarkEnd w:id="99"/>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100"/>
                      <w:r w:rsidR="00013989">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101" w:name="_Ref165893479"/>
                          <w:p w14:paraId="5C7B9FAC" w14:textId="256B4876" w:rsidR="00013989" w:rsidRPr="00566C65" w:rsidRDefault="0044130E" w:rsidP="00013989">
                            <w:pPr>
                              <w:pStyle w:val="Kpalrs"/>
                              <w:rPr>
                                <w:rFonts w:cs="Lohit Hindi"/>
                              </w:rPr>
                            </w:pPr>
                            <w:r>
                              <w:fldChar w:fldCharType="begin"/>
                            </w:r>
                            <w:r>
                              <w:instrText xml:space="preserve"> SEQ ábra \* ARABIC </w:instrText>
                            </w:r>
                            <w:r>
                              <w:fldChar w:fldCharType="separate"/>
                            </w:r>
                            <w:r>
                              <w:rPr>
                                <w:noProof/>
                              </w:rPr>
                              <w:t>14</w:t>
                            </w:r>
                            <w:r>
                              <w:fldChar w:fldCharType="end"/>
                            </w:r>
                            <w:bookmarkStart w:id="102" w:name="_Toc182311735"/>
                            <w:r w:rsidR="00013989">
                              <w:t>. ábra</w:t>
                            </w:r>
                            <w:bookmarkEnd w:id="101"/>
                            <w:r w:rsidR="00013989">
                              <w:t>: A mixin és az include</w:t>
                            </w:r>
                            <w:r w:rsidR="00490562">
                              <w:t xml:space="preserve"> [2</w:t>
                            </w:r>
                            <w:r w:rsidR="00901D6F">
                              <w:t>1</w:t>
                            </w:r>
                            <w:r w:rsidR="00490562">
                              <w: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41"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jr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DrAXjrGQIAAEAEAAAOAAAAAAAAAAAAAAAAAC4CAABkcnMvZTJvRG9jLnhtbFBLAQIt&#10;ABQABgAIAAAAIQD24Je34QAAAA0BAAAPAAAAAAAAAAAAAAAAAHMEAABkcnMvZG93bnJldi54bWxQ&#10;SwUGAAAAAAQABADzAAAAgQUAAAAA&#10;" stroked="f">
                <v:textbox style="mso-fit-shape-to-text:t" inset="0,0,0,0">
                  <w:txbxContent>
                    <w:bookmarkStart w:id="103" w:name="_Ref165893479"/>
                    <w:p w14:paraId="5C7B9FAC" w14:textId="256B4876" w:rsidR="00013989" w:rsidRPr="00566C65" w:rsidRDefault="0044130E" w:rsidP="00013989">
                      <w:pPr>
                        <w:pStyle w:val="Kpalrs"/>
                        <w:rPr>
                          <w:rFonts w:cs="Lohit Hindi"/>
                        </w:rPr>
                      </w:pPr>
                      <w:r>
                        <w:fldChar w:fldCharType="begin"/>
                      </w:r>
                      <w:r>
                        <w:instrText xml:space="preserve"> SEQ ábra \* ARABIC </w:instrText>
                      </w:r>
                      <w:r>
                        <w:fldChar w:fldCharType="separate"/>
                      </w:r>
                      <w:r>
                        <w:rPr>
                          <w:noProof/>
                        </w:rPr>
                        <w:t>14</w:t>
                      </w:r>
                      <w:r>
                        <w:fldChar w:fldCharType="end"/>
                      </w:r>
                      <w:bookmarkStart w:id="104" w:name="_Toc182311735"/>
                      <w:r w:rsidR="00013989">
                        <w:t>. ábra</w:t>
                      </w:r>
                      <w:bookmarkEnd w:id="103"/>
                      <w:r w:rsidR="00013989">
                        <w:t>: A mixin és az include</w:t>
                      </w:r>
                      <w:r w:rsidR="00490562">
                        <w:t xml:space="preserve"> [2</w:t>
                      </w:r>
                      <w:r w:rsidR="00901D6F">
                        <w:t>1</w:t>
                      </w:r>
                      <w:r w:rsidR="00490562">
                        <w:t>]</w:t>
                      </w:r>
                      <w:bookmarkEnd w:id="104"/>
                    </w:p>
                  </w:txbxContent>
                </v:textbox>
                <w10:wrap type="topAndBottom"/>
              </v:shape>
            </w:pict>
          </mc:Fallback>
        </mc:AlternateContent>
      </w:r>
      <w:r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45E4E4AC"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7D042425" w:rsidR="00B97DA0" w:rsidRPr="00F35181" w:rsidRDefault="0044130E" w:rsidP="00B97DA0">
                            <w:pPr>
                              <w:pStyle w:val="Kpalrs"/>
                              <w:rPr>
                                <w:rFonts w:cs="Lohit Hindi"/>
                              </w:rPr>
                            </w:pPr>
                            <w:fldSimple w:instr=" SEQ ábra \* ARABIC ">
                              <w:r>
                                <w:rPr>
                                  <w:noProof/>
                                </w:rPr>
                                <w:t>15</w:t>
                              </w:r>
                            </w:fldSimple>
                            <w:bookmarkStart w:id="105" w:name="_Toc182311736"/>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5"/>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42"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" stroked="f">
                <v:textbox inset="0,0,0,0">
                  <w:txbxContent>
                    <w:p w14:paraId="0E3F880D" w14:textId="7D042425" w:rsidR="00B97DA0" w:rsidRPr="00F35181" w:rsidRDefault="0044130E" w:rsidP="00B97DA0">
                      <w:pPr>
                        <w:pStyle w:val="Kpalrs"/>
                        <w:rPr>
                          <w:rFonts w:cs="Lohit Hindi"/>
                        </w:rPr>
                      </w:pPr>
                      <w:fldSimple w:instr=" SEQ ábra \* ARABIC ">
                        <w:r>
                          <w:rPr>
                            <w:noProof/>
                          </w:rPr>
                          <w:t>15</w:t>
                        </w:r>
                      </w:fldSimple>
                      <w:bookmarkStart w:id="106" w:name="_Toc182311736"/>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6"/>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Pr>
          <w:noProof/>
        </w:rPr>
        <w:t xml:space="preserve"> </w:t>
      </w:r>
      <w:r w:rsidR="006302BA" w:rsidRPr="006302BA">
        <w:rPr>
          <w:noProof/>
          <w:color w:val="FFFFFF" w:themeColor="background1"/>
        </w:rPr>
        <w:fldChar w:fldCharType="begin"/>
      </w:r>
      <w:r w:rsidR="00165E07">
        <w:rPr>
          <w:noProof/>
          <w:color w:val="FFFFFF" w:themeColor="background1"/>
        </w:rPr>
        <w:instrText xml:space="preserve"> ADDIN ZOTERO_ITEM CSL_CITATION {"citationID":"rdTsJu36","properties":{"formattedCitation":"[23]","plainCitation":"[23]","noteIndex":0},"citationItems":[{"id":32,"uris":["http://zotero.org/users/14064510/items/52E2KS99"],"itemData":{"id":32,"type":"webpage","title":"Sass: Sass Basics","URL":"https://sass-lang.com/guide/","accessed":{"date-parts":[["2024",4,18]]}}}],"schema":"https://github.com/citation-style-language/schema/raw/master/csl-citation.json"} </w:instrText>
      </w:r>
      <w:r w:rsidR="006302BA" w:rsidRPr="006302BA">
        <w:rPr>
          <w:noProof/>
          <w:color w:val="FFFFFF" w:themeColor="background1"/>
        </w:rPr>
        <w:fldChar w:fldCharType="separate"/>
      </w:r>
      <w:r w:rsidR="00165E07" w:rsidRPr="00165E07">
        <w:rPr>
          <w:rFonts w:cs="Times New Roman"/>
        </w:rPr>
        <w:t>[23]</w:t>
      </w:r>
      <w:r w:rsidR="006302BA" w:rsidRPr="006302BA">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1BBAE3F6" w:rsidR="00B97DA0" w:rsidRPr="00D63865" w:rsidRDefault="0044130E"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16</w:t>
                            </w:r>
                            <w:r>
                              <w:rPr>
                                <w:noProof/>
                              </w:rPr>
                              <w:fldChar w:fldCharType="end"/>
                            </w:r>
                            <w:bookmarkStart w:id="107" w:name="_Toc182311737"/>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7"/>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43"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NHAIAAEMEAAAOAAAAZHJzL2Uyb0RvYy54bWysU8Fu2zAMvQ/YPwi6L06CNV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Atf0jRwCAABDBAAADgAAAAAAAAAAAAAAAAAuAgAAZHJzL2Uyb0RvYy54bWxQ&#10;SwECLQAUAAYACAAAACEAMiWkfuIAAAALAQAADwAAAAAAAAAAAAAAAAB2BAAAZHJzL2Rvd25yZXYu&#10;eG1sUEsFBgAAAAAEAAQA8wAAAIUFAAAAAA==&#10;" stroked="f">
                <v:textbox style="mso-fit-shape-to-text:t" inset="0,0,0,0">
                  <w:txbxContent>
                    <w:p w14:paraId="6F4FB54C" w14:textId="1BBAE3F6" w:rsidR="00B97DA0" w:rsidRPr="00D63865" w:rsidRDefault="0044130E"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16</w:t>
                      </w:r>
                      <w:r>
                        <w:rPr>
                          <w:noProof/>
                        </w:rPr>
                        <w:fldChar w:fldCharType="end"/>
                      </w:r>
                      <w:bookmarkStart w:id="108" w:name="_Toc182311737"/>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8"/>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765EB29B" w:rsidR="008368F0" w:rsidRDefault="008368F0" w:rsidP="00BE4AE4">
      <w:r w:rsidRPr="008368F0">
        <w:t xml:space="preserve">Jelenleg rengeteg CSS preprocesszor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Syntactically Awesome Style Sheets rövidítése, amely egy preprocesszor szkriptnyelv, amelyet vagy egy CSS fájlba értelmez (interpret), vagy fordít (compile). A gyakran Sassy CSS-nek nevezett SCSS a SASS fő szintaxisa, amely a már létező CSS-szintaxisra épül. A SASS és az SCSS egyaránt képes </w:t>
      </w:r>
      <w:r w:rsidRPr="008368F0">
        <w:lastRenderedPageBreak/>
        <w:t>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165E07">
        <w:instrText xml:space="preserve"> ADDIN ZOTERO_ITEM CSL_CITATION {"citationID":"vYhJmzBJ","properties":{"formattedCitation":"[24]","plainCitation":"[24]","noteIndex":0},"citationItems":[{"id":89,"uris":["http://zotero.org/users/14064510/items/AJGGIBK5"],"itemData":{"id":89,"type":"webpage","title":"Sass: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165E07" w:rsidRPr="00165E07">
        <w:rPr>
          <w:rFonts w:cs="Times New Roman"/>
        </w:rPr>
        <w:t>[24]</w:t>
      </w:r>
      <w:r w:rsidR="00800FFF">
        <w:fldChar w:fldCharType="end"/>
      </w:r>
      <w:r w:rsidR="00800FFF">
        <w:t>.</w:t>
      </w:r>
    </w:p>
    <w:p w14:paraId="07FDFA48" w14:textId="77777777" w:rsidR="00D06EE3" w:rsidRDefault="00FA374F" w:rsidP="00D06EE3">
      <w:pPr>
        <w:pStyle w:val="Cmsor2"/>
        <w:numPr>
          <w:ilvl w:val="1"/>
          <w:numId w:val="19"/>
        </w:numPr>
      </w:pPr>
      <w:bookmarkStart w:id="109" w:name="_Toc182311773"/>
      <w:r>
        <w:t>Az oldal viselkedését befolyásoló technológiá</w:t>
      </w:r>
      <w:r w:rsidR="002739E4">
        <w:t>k</w:t>
      </w:r>
      <w:bookmarkEnd w:id="109"/>
    </w:p>
    <w:p w14:paraId="6D387C0C" w14:textId="789AAB0B" w:rsidR="002739E4" w:rsidRDefault="002739E4" w:rsidP="00D06EE3">
      <w:pPr>
        <w:pStyle w:val="Cmsor3"/>
        <w:numPr>
          <w:ilvl w:val="2"/>
          <w:numId w:val="19"/>
        </w:numPr>
      </w:pPr>
      <w:bookmarkStart w:id="110" w:name="_Toc182311774"/>
      <w:r>
        <w:t>JavaScript</w:t>
      </w:r>
      <w:bookmarkEnd w:id="110"/>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59C7DE6C" w:rsidR="00146F92" w:rsidRPr="007419B1" w:rsidRDefault="0044130E"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17</w:t>
                            </w:r>
                            <w:r>
                              <w:rPr>
                                <w:noProof/>
                              </w:rPr>
                              <w:fldChar w:fldCharType="end"/>
                            </w:r>
                            <w:bookmarkStart w:id="111" w:name="_Toc182311738"/>
                            <w:r w:rsidR="00146F92">
                              <w:t>. ábra: JavaScript logó</w:t>
                            </w:r>
                            <w:r w:rsidR="008365B0">
                              <w:t xml:space="preserve"> [26]</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44"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PBUJVMcAgAAQwQAAA4AAAAAAAAAAAAAAAAALgIAAGRycy9lMm9Eb2MueG1sUEsBAi0A&#10;FAAGAAgAAAAhAOM6Gl3dAAAABwEAAA8AAAAAAAAAAAAAAAAAdgQAAGRycy9kb3ducmV2LnhtbFBL&#10;BQYAAAAABAAEAPMAAACABQAAAAA=&#10;" stroked="f">
                <v:textbox inset="0,0,0,0">
                  <w:txbxContent>
                    <w:p w14:paraId="075A7DAB" w14:textId="59C7DE6C" w:rsidR="00146F92" w:rsidRPr="007419B1" w:rsidRDefault="0044130E"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17</w:t>
                      </w:r>
                      <w:r>
                        <w:rPr>
                          <w:noProof/>
                        </w:rPr>
                        <w:fldChar w:fldCharType="end"/>
                      </w:r>
                      <w:bookmarkStart w:id="112" w:name="_Toc182311738"/>
                      <w:r w:rsidR="00146F92">
                        <w:t>. ábra: JavaScript logó</w:t>
                      </w:r>
                      <w:r w:rsidR="008365B0">
                        <w:t xml:space="preserve"> [26]</w:t>
                      </w:r>
                      <w:bookmarkEnd w:id="112"/>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4248084C"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viszont a Web Worker-ek 2009-es bevezetésével képesek lettünk több szál használatára</w:t>
      </w:r>
      <w:r w:rsidR="00205B47">
        <w:t xml:space="preserve"> is</w:t>
      </w:r>
      <w:r w:rsidR="00953508">
        <w:t xml:space="preserve">. </w:t>
      </w:r>
      <w:r w:rsidR="00953508">
        <w:fldChar w:fldCharType="begin"/>
      </w:r>
      <w:r w:rsidR="008365B0">
        <w:instrText xml:space="preserve"> ADDIN ZOTERO_ITEM CSL_CITATION {"citationID":"SAC39VXA","properties":{"formattedCitation":"[25]","plainCitation":"[25]","noteIndex":0},"citationItems":[{"id":60,"uris":["http://zotero.org/users/14064510/items/4VRY39X5"],"itemData":{"id":60,"type":"post-weblog","abstract":"A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8365B0" w:rsidRPr="008365B0">
        <w:rPr>
          <w:rFonts w:cs="Times New Roman"/>
        </w:rPr>
        <w:t>[25]</w:t>
      </w:r>
      <w:r w:rsidR="00953508">
        <w:fldChar w:fldCharType="end"/>
      </w:r>
      <w:r w:rsidR="008365B0">
        <w:t xml:space="preserve"> </w:t>
      </w:r>
      <w:r w:rsidR="008365B0" w:rsidRPr="00B30911">
        <w:rPr>
          <w:color w:val="FFFFFF" w:themeColor="background1"/>
        </w:rPr>
        <w:fldChar w:fldCharType="begin"/>
      </w:r>
      <w:r w:rsidR="008365B0" w:rsidRPr="00B30911">
        <w:rPr>
          <w:color w:val="FFFFFF" w:themeColor="background1"/>
        </w:rPr>
        <w:instrText xml:space="preserve"> ADDIN ZOTERO_ITEM CSL_CITATION {"citationID":"sY4LouYI","properties":{"formattedCitation":"[26]","plainCitation":"[26]","noteIndex":0},"citationItems":[{"id":66,"uris":["http://zotero.org/users/14064510/items/EEBNB2SF"],"itemData":{"id":66,"type":"graphic","archive":"Wikipedia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B30911">
        <w:rPr>
          <w:color w:val="FFFFFF" w:themeColor="background1"/>
        </w:rPr>
        <w:fldChar w:fldCharType="separate"/>
      </w:r>
      <w:r w:rsidR="008365B0" w:rsidRPr="00B30911">
        <w:rPr>
          <w:rFonts w:cs="Times New Roman"/>
          <w:color w:val="FFFFFF" w:themeColor="background1"/>
        </w:rPr>
        <w:t>[26]</w:t>
      </w:r>
      <w:r w:rsidR="008365B0" w:rsidRPr="00B30911">
        <w:rPr>
          <w:color w:val="FFFFFF" w:themeColor="background1"/>
        </w:rPr>
        <w:fldChar w:fldCharType="end"/>
      </w:r>
      <w:r w:rsidR="008365B0" w:rsidRPr="00B30911">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249661A1" w:rsidR="00035910" w:rsidRDefault="0036533A" w:rsidP="0036533A">
      <w:r>
        <w:lastRenderedPageBreak/>
        <w:t>A JavaScript (JS) értelmezett (interpretált</w:t>
      </w:r>
      <w:r w:rsidR="00F5789D">
        <w:t xml:space="preserve">), </w:t>
      </w:r>
      <w:r>
        <w:t xml:space="preserve">vagy </w:t>
      </w:r>
      <w:r w:rsidR="00F5789D">
        <w:t>„</w:t>
      </w:r>
      <w:r>
        <w:t>just-in-time</w:t>
      </w:r>
      <w:r w:rsidR="00F5789D">
        <w:t xml:space="preserve">” </w:t>
      </w:r>
      <w:r>
        <w:t>fordított</w:t>
      </w:r>
      <w:r w:rsidR="00F5789D">
        <w:t xml:space="preserve"> (just-in-time compiled)</w:t>
      </w:r>
      <w:r>
        <w:t xml:space="preserve"> programozási nyelv </w:t>
      </w:r>
      <w:r w:rsidR="00953508">
        <w:t>first-class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8D0DF7">
        <w:instrText xml:space="preserve"> ADDIN ZOTERO_ITEM CSL_CITATION {"citationID":"i92gTrDj","properties":{"formattedCitation":"[27]","plainCitation":"[27]","noteIndex":0},"citationItems":[{"id":62,"uris":["http://zotero.org/users/14064510/items/3JSG58J5"],"itemData":{"id":62,"type":"webpage","abstract":"A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AB02C2" w:rsidRPr="00AB02C2">
        <w:t>[27]</w:t>
      </w:r>
      <w:r w:rsidR="00AB02C2" w:rsidRPr="00AB02C2">
        <w:fldChar w:fldCharType="end"/>
      </w:r>
      <w:r>
        <w:t xml:space="preserve">. Bár leginkább a weboldalak szkriptnyelveként ismert, számos </w:t>
      </w:r>
      <w:r w:rsidR="00D06EE3">
        <w:t>olyan környezetben is használják, amely nem böngésző</w:t>
      </w:r>
      <w:r>
        <w:t>, például a Node.js</w:t>
      </w:r>
      <w:r w:rsidR="00A8758E">
        <w:t xml:space="preserve"> alatt</w:t>
      </w:r>
      <w:r>
        <w:t>.</w:t>
      </w:r>
    </w:p>
    <w:p w14:paraId="792B04B4" w14:textId="03194010" w:rsidR="0036533A" w:rsidRDefault="0036533A" w:rsidP="0036533A">
      <w:r>
        <w:t>A JavaScript egy prototípus-alapú</w:t>
      </w:r>
      <w:r w:rsidR="00AB02C2">
        <w:t xml:space="preserve"> </w:t>
      </w:r>
      <w:r w:rsidR="00AB02C2" w:rsidRPr="00035910">
        <w:rPr>
          <w:i/>
          <w:iCs/>
        </w:rPr>
        <w:t xml:space="preserve">(a prototípus-alapú programozás az objektumorientált programozás olyan formája, amelyben az osztályokat nem explicit módon definiálják, hanem úgy származtatják, hogy tulajdonságokat és metódusokat adnak hozzá egy másik osztály példányához </w:t>
      </w:r>
      <w:r w:rsidR="00AB02C2" w:rsidRPr="00035910">
        <w:rPr>
          <w:i/>
          <w:iCs/>
        </w:rPr>
        <w:fldChar w:fldCharType="begin"/>
      </w:r>
      <w:r w:rsidR="008D0DF7">
        <w:rPr>
          <w:i/>
          <w:iCs/>
        </w:rPr>
        <w:instrText xml:space="preserve"> ADDIN ZOTERO_ITEM CSL_CITATION {"citationID":"BwAPihE1","properties":{"formattedCitation":"[28]","plainCitation":"[28]","noteIndex":0},"citationItems":[{"id":64,"uris":["http://zotero.org/users/14064510/items/SAK8WYLL"],"itemData":{"id":64,"type":"webpage","abstract":"Prototype-based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AB02C2" w:rsidRPr="00035910">
        <w:rPr>
          <w:i/>
          <w:iCs/>
        </w:rPr>
        <w:t>[28]</w:t>
      </w:r>
      <w:r w:rsidR="00AB02C2" w:rsidRPr="00035910">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8D0DF7" w:rsidRPr="008D0DF7">
        <w:rPr>
          <w:i/>
          <w:iCs/>
        </w:rPr>
        <w:instrText xml:space="preserve"> ADDIN ZOTERO_ITEM CSL_CITATION {"citationID":"eDttNTL3","properties":{"formattedCitation":"[29]","plainCitation":"[29]","noteIndex":0},"citationItems":[{"id":95,"uris":["http://zotero.org/users/14064510/items/QSP5SVHX"],"itemData":{"id":95,"type":"webpage","title":"JavaScript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8D0DF7" w:rsidRPr="008D0DF7">
        <w:rPr>
          <w:rFonts w:cs="Times New Roman"/>
          <w:i/>
          <w:iCs/>
        </w:rPr>
        <w:t>[29]</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035910">
        <w:instrText xml:space="preserve"> ADDIN ZOTERO_ITEM CSL_CITATION {"citationID":"6mSJ0Ysh","properties":{"formattedCitation":"[30]","plainCitation":"[30]","noteIndex":0},"citationItems":[{"id":58,"uris":["http://zotero.org/users/14064510/items/WAFG4A2G"],"itemData":{"id":58,"type":"webpage","abstract":"JavaScript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035910" w:rsidRPr="00035910">
        <w:rPr>
          <w:rFonts w:cs="Times New Roman"/>
        </w:rPr>
        <w:t>[30]</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13" w:name="_Toc182311775"/>
      <w:r>
        <w:lastRenderedPageBreak/>
        <w:t>Type</w:t>
      </w:r>
      <w:r w:rsidR="00683FA7">
        <w:t>S</w:t>
      </w:r>
      <w:r>
        <w:t>cript</w:t>
      </w:r>
      <w:bookmarkEnd w:id="113"/>
    </w:p>
    <w:p w14:paraId="7E336D9A" w14:textId="0771A439"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A TypeScript</w:t>
      </w:r>
      <w:r w:rsidR="007C2200">
        <w:t xml:space="preserve"> (TS)</w:t>
      </w:r>
      <w:r>
        <w:t xml:space="preserve"> </w:t>
      </w:r>
      <w:r w:rsidR="00DB1F96">
        <w:t>egy</w:t>
      </w:r>
      <w:r>
        <w:t xml:space="preserve"> </w:t>
      </w:r>
      <w:r w:rsidR="00DB1F96">
        <w:t xml:space="preserve">kibővített verziója a JavaScript programozási nyelvnek, amelyet gyakran használnak a modern webfejlesztés során. </w:t>
      </w:r>
      <w:r w:rsidR="009A6315" w:rsidRPr="009A6315">
        <w:rPr>
          <w:color w:val="FFFFFF" w:themeColor="background1"/>
        </w:rPr>
        <w:fldChar w:fldCharType="begin"/>
      </w:r>
      <w:r w:rsidR="009A6315" w:rsidRPr="009A6315">
        <w:rPr>
          <w:color w:val="FFFFFF" w:themeColor="background1"/>
        </w:rPr>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9A6315">
        <w:rPr>
          <w:color w:val="FFFFFF" w:themeColor="background1"/>
        </w:rPr>
        <w:fldChar w:fldCharType="separate"/>
      </w:r>
      <w:r w:rsidR="009A6315" w:rsidRPr="009A6315">
        <w:rPr>
          <w:rFonts w:cs="Times New Roman"/>
          <w:color w:val="FFFFFF" w:themeColor="background1"/>
        </w:rPr>
        <w:t>[31]</w:t>
      </w:r>
      <w:r w:rsidR="009A6315" w:rsidRPr="009A6315">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1982F4B4" w:rsidR="004E4D80" w:rsidRPr="00EB2BE8" w:rsidRDefault="0044130E"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18</w:t>
                            </w:r>
                            <w:r>
                              <w:rPr>
                                <w:noProof/>
                              </w:rPr>
                              <w:fldChar w:fldCharType="end"/>
                            </w:r>
                            <w:bookmarkStart w:id="114" w:name="_Toc182311739"/>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4"/>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5"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DvKMaJHAIAAEMEAAAOAAAAAAAAAAAAAAAAAC4CAABkcnMvZTJvRG9jLnhtbFBLAQIt&#10;ABQABgAIAAAAIQCA/4TW3gAAAAgBAAAPAAAAAAAAAAAAAAAAAHYEAABkcnMvZG93bnJldi54bWxQ&#10;SwUGAAAAAAQABADzAAAAgQUAAAAA&#10;" stroked="f">
                <v:textbox inset="0,0,0,0">
                  <w:txbxContent>
                    <w:p w14:paraId="3ADF408F" w14:textId="1982F4B4" w:rsidR="004E4D80" w:rsidRPr="00EB2BE8" w:rsidRDefault="0044130E"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18</w:t>
                      </w:r>
                      <w:r>
                        <w:rPr>
                          <w:noProof/>
                        </w:rPr>
                        <w:fldChar w:fldCharType="end"/>
                      </w:r>
                      <w:bookmarkStart w:id="115" w:name="_Toc182311739"/>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5"/>
                      <w:r w:rsidR="009A6315">
                        <w:fldChar w:fldCharType="end"/>
                      </w:r>
                    </w:p>
                  </w:txbxContent>
                </v:textbox>
                <w10:wrap type="square" anchorx="margin"/>
              </v:shape>
            </w:pict>
          </mc:Fallback>
        </mc:AlternateContent>
      </w:r>
      <w:r w:rsidR="004E4D80">
        <w:t>Az egyik legfőbb különbsége a vanilla</w:t>
      </w:r>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1D5CBCBA" w:rsidR="007C2200" w:rsidRDefault="007C2200" w:rsidP="007C2200">
      <w:r>
        <w:t>Ez azt jelenti, hogy a TypeScript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TypeScript</w:t>
      </w:r>
      <w:r w:rsidR="001D44E3">
        <w:t xml:space="preserve"> </w:t>
      </w:r>
      <w:r>
        <w:t>képes hibajelzést küldeni, ha a típusok nem egyeznek meg.</w:t>
      </w:r>
      <w:r w:rsidR="00A713CB">
        <w:t xml:space="preserve"> Erre azért képes, mert a</w:t>
      </w:r>
      <w:r w:rsidR="00A713CB" w:rsidRPr="006442F4">
        <w:t xml:space="preserve"> TypeScript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B90A0A">
        <w:instrText xml:space="preserve"> ADDIN ZOTERO_ITEM CSL_CITATION {"citationID":"DaARUSrf","properties":{"formattedCitation":"[32]","plainCitation":"[32]","noteIndex":0},"citationItems":[{"id":97,"uris":["http://zotero.org/users/14064510/items/QCDZRJSE"],"itemData":{"id":97,"type":"webpage","abstract":"Step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B90A0A" w:rsidRPr="00B90A0A">
        <w:rPr>
          <w:rFonts w:cs="Times New Roman"/>
        </w:rPr>
        <w:t>[32]</w:t>
      </w:r>
      <w:r w:rsidR="00A713CB" w:rsidRPr="00A713CB">
        <w:fldChar w:fldCharType="end"/>
      </w:r>
      <w:r w:rsidR="00FB62E0">
        <w:t>.</w:t>
      </w:r>
    </w:p>
    <w:p w14:paraId="1B8D5D04" w14:textId="03F95B22" w:rsidR="007C2200" w:rsidRDefault="007C2200" w:rsidP="007C2200">
      <w:r>
        <w:t>A TypeScript például hibát jelez, ha egy stringet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nek szánt műveleteket a stringen</w:t>
      </w:r>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stringek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A fejlesztők által írt TypeScript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általi használat előtt kiszűrhesse a típusokkal való műveletekre vonatkozó hibákat, így egy </w:t>
      </w:r>
      <w:r w:rsidR="00E10500">
        <w:lastRenderedPageBreak/>
        <w:t>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r w:rsidR="004E4D80">
        <w:t>Angular</w:t>
      </w:r>
      <w:r w:rsidR="00F23BB7">
        <w:t>-</w:t>
      </w:r>
      <w:r w:rsidR="006442F4">
        <w:t>t</w:t>
      </w:r>
      <w:r>
        <w:t>.</w:t>
      </w:r>
    </w:p>
    <w:p w14:paraId="56E3204E" w14:textId="49F1ADD8" w:rsidR="00120F5D" w:rsidRPr="00DB1F96" w:rsidRDefault="00DB1F96" w:rsidP="0040191F">
      <w:r>
        <w:t>A TypeScript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16" w:name="_Toc182311776"/>
      <w:r>
        <w:t>A felhasznált keretrendszer</w:t>
      </w:r>
      <w:bookmarkEnd w:id="116"/>
    </w:p>
    <w:p w14:paraId="3D4A6331" w14:textId="1CAB5DBF"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3D55C9FE" w:rsidR="004E5DA9" w:rsidRPr="00A7433F" w:rsidRDefault="0044130E"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19</w:t>
                            </w:r>
                            <w:r>
                              <w:rPr>
                                <w:noProof/>
                              </w:rPr>
                              <w:fldChar w:fldCharType="end"/>
                            </w:r>
                            <w:bookmarkStart w:id="117" w:name="_Toc182311740"/>
                            <w:r w:rsidR="004E5DA9">
                              <w:t>. ábra: Angular logó [33]</w:t>
                            </w:r>
                            <w:bookmarkEnd w:id="117"/>
                            <w:r w:rsidR="004E5DA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6"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3d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PTexHl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DXGz3dGQIAAEAEAAAOAAAAAAAAAAAAAAAAAC4CAABkcnMvZTJvRG9jLnhtbFBLAQItABQA&#10;BgAIAAAAIQCLBBeh3gAAAAgBAAAPAAAAAAAAAAAAAAAAAHMEAABkcnMvZG93bnJldi54bWxQSwUG&#10;AAAAAAQABADzAAAAfgUAAAAA&#10;" stroked="f">
                <v:textbox style="mso-fit-shape-to-text:t" inset="0,0,0,0">
                  <w:txbxContent>
                    <w:p w14:paraId="255D5F88" w14:textId="3D55C9FE" w:rsidR="004E5DA9" w:rsidRPr="00A7433F" w:rsidRDefault="0044130E"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19</w:t>
                      </w:r>
                      <w:r>
                        <w:rPr>
                          <w:noProof/>
                        </w:rPr>
                        <w:fldChar w:fldCharType="end"/>
                      </w:r>
                      <w:bookmarkStart w:id="118" w:name="_Toc182311740"/>
                      <w:r w:rsidR="004E5DA9">
                        <w:t>. ábra: Angular logó [33]</w:t>
                      </w:r>
                      <w:bookmarkEnd w:id="118"/>
                      <w:r w:rsidR="004E5DA9">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Az Angular egy TypeScriptre épülő, nyílt forráskódú fejlesztési platform és keretrendszer, amelyet elsősorban webes alkalmazások építéséhez terveztek. Komponensalapú felépítése lehetővé teszi, hogy a fejlesztők az alkalmazásukat moduláris, újrahasznosítható egységekre bontsák, ezzel átláthatóbbá téve a kódot és egyszerűsítve a karbantartást. Az Angular-t a Google fejleszti és karbantartja, így folyamatosan frissítik. Integrált könyvtárainak gyűjteménye számos funkciót lefednek, beleértve például az útválasztást(routing) és az űrlapok kezelését(forms) is.</w:t>
      </w:r>
      <w:r w:rsidR="003F46F0" w:rsidRPr="003F46F0">
        <w:rPr>
          <w:color w:val="FFFFFF" w:themeColor="background1"/>
        </w:rPr>
        <w:t xml:space="preserve"> </w:t>
      </w:r>
      <w:r w:rsidR="003F46F0" w:rsidRPr="004E5DA9">
        <w:rPr>
          <w:color w:val="FFFFFF" w:themeColor="background1"/>
        </w:rPr>
        <w:fldChar w:fldCharType="begin"/>
      </w:r>
      <w:r w:rsidR="003F46F0" w:rsidRPr="004E5DA9">
        <w:rPr>
          <w:color w:val="FFFFFF" w:themeColor="background1"/>
        </w:rPr>
        <w:instrText xml:space="preserve"> ADDIN ZOTERO_ITEM CSL_CITATION {"citationID":"KRi8RXIN","properties":{"formattedCitation":"[33]","plainCitation":"[33]","noteIndex":0},"citationItems":[{"id":107,"uris":["http://zotero.org/users/14064510/items/VMWANQ2H"],"itemData":{"id":107,"type":"post-weblog","abstract":"Angular,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4E5DA9">
        <w:rPr>
          <w:color w:val="FFFFFF" w:themeColor="background1"/>
        </w:rPr>
        <w:fldChar w:fldCharType="separate"/>
      </w:r>
      <w:r w:rsidR="003F46F0" w:rsidRPr="004E5DA9">
        <w:rPr>
          <w:rFonts w:cs="Times New Roman"/>
          <w:color w:val="FFFFFF" w:themeColor="background1"/>
        </w:rPr>
        <w:t>[33]</w:t>
      </w:r>
      <w:r w:rsidR="003F46F0" w:rsidRPr="004E5DA9">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dependency injection,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és a kód duplikációt</w:t>
      </w:r>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a lazy loading (késleltetett betöltés),</w:t>
      </w:r>
      <w:r w:rsidR="00BF7932">
        <w:t xml:space="preserve"> amelyet az Angular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203525A8" w:rsidR="00266AA9" w:rsidRDefault="00737A27" w:rsidP="003F46F0">
      <w:r>
        <w:t>Utolsóként pedig megemlíteném a fejlesztők munkáját</w:t>
      </w:r>
      <w:r w:rsidR="00096470">
        <w:t xml:space="preserve"> </w:t>
      </w:r>
      <w:r>
        <w:t>megkönnyít</w:t>
      </w:r>
      <w:r w:rsidR="00202991">
        <w:t>ő</w:t>
      </w:r>
      <w:r>
        <w:t xml:space="preserve"> az Angular CLI</w:t>
      </w:r>
      <w:r w:rsidR="0056758E">
        <w:t>-t</w:t>
      </w:r>
      <w:r w:rsidR="00016333">
        <w:t xml:space="preserve">, </w:t>
      </w:r>
      <w:r>
        <w:t xml:space="preserve">amely egy parancssoros eszköztár, amely </w:t>
      </w:r>
      <w:r w:rsidR="002B154B">
        <w:t>olyan</w:t>
      </w:r>
      <w:r>
        <w:t xml:space="preserve"> feladatok automatizálásában nyújt </w:t>
      </w:r>
      <w:r>
        <w:lastRenderedPageBreak/>
        <w:t>segítséget</w:t>
      </w:r>
      <w:r w:rsidR="00BC0DD3">
        <w:t xml:space="preserve">, mint a nagyrészt változatlan, vagy kevés változtatást igénylő </w:t>
      </w:r>
      <w:r>
        <w:t>sablonkódok (boilerplate kód)</w:t>
      </w:r>
      <w:r w:rsidR="00BC0DD3">
        <w:t xml:space="preserve"> generálása</w:t>
      </w:r>
      <w:r>
        <w:t xml:space="preserve">, </w:t>
      </w:r>
      <w:r w:rsidR="00697D20">
        <w:t xml:space="preserve">de emellett </w:t>
      </w:r>
      <w:r>
        <w:t>létrehozhatók projektek, valamint elvégezhetők a különböző build, tesztelési és telepítési műveletek</w:t>
      </w:r>
      <w:r w:rsidR="00697D20">
        <w:t xml:space="preserve"> is ezzel az eszközzel</w:t>
      </w:r>
      <w:r w:rsidR="00EB4AAC">
        <w:t>.</w:t>
      </w:r>
      <w:r w:rsidR="008928AB">
        <w:t xml:space="preserve"> </w:t>
      </w:r>
      <w:r w:rsidR="004E5DA9">
        <w:fldChar w:fldCharType="begin"/>
      </w:r>
      <w:r w:rsidR="004E5DA9">
        <w:instrText xml:space="preserve"> ADDIN ZOTERO_ITEM CSL_CITATION {"citationID":"RE1CC60C","properties":{"formattedCitation":"[34]","plainCitation":"[34]","noteIndex":0},"citationItems":[{"id":105,"uris":["http://zotero.org/users/14064510/items/VDD8W7Q9"],"itemData":{"id":105,"type":"webpage","abstract":"The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4E5DA9" w:rsidRPr="004E5DA9">
        <w:rPr>
          <w:rFonts w:cs="Times New Roman"/>
        </w:rPr>
        <w:t>[34]</w:t>
      </w:r>
      <w:r w:rsidR="004E5DA9">
        <w:fldChar w:fldCharType="end"/>
      </w:r>
    </w:p>
    <w:p w14:paraId="78BDF2EF" w14:textId="7A42BB9B" w:rsidR="00E142F6" w:rsidRDefault="00E142F6" w:rsidP="003F46F0">
      <w:r>
        <w:t>[[[ 17-es verzió?</w:t>
      </w:r>
      <w:r w:rsidR="000741EB">
        <w:t xml:space="preserve"> </w:t>
      </w:r>
      <w:r>
        <w:t>]]]</w:t>
      </w:r>
    </w:p>
    <w:p w14:paraId="33EB5CB1" w14:textId="6675D7F5" w:rsidR="00B8605B" w:rsidRDefault="00E26C47" w:rsidP="00B8605B">
      <w:pPr>
        <w:pStyle w:val="Cmsor2"/>
        <w:numPr>
          <w:ilvl w:val="1"/>
          <w:numId w:val="19"/>
        </w:numPr>
      </w:pPr>
      <w:bookmarkStart w:id="119" w:name="_Toc182311777"/>
      <w:r>
        <w:t>A használt c</w:t>
      </w:r>
      <w:r w:rsidR="00D43456">
        <w:t>somagkezelő</w:t>
      </w:r>
      <w:bookmarkEnd w:id="119"/>
    </w:p>
    <w:p w14:paraId="1784DA26" w14:textId="11F8CC82"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76156FF0" w:rsidR="005239B2" w:rsidRPr="00B865AB" w:rsidRDefault="0044130E"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20</w:t>
                            </w:r>
                            <w:r>
                              <w:rPr>
                                <w:noProof/>
                              </w:rPr>
                              <w:fldChar w:fldCharType="end"/>
                            </w:r>
                            <w:bookmarkStart w:id="120" w:name="_Toc182311741"/>
                            <w:r w:rsidR="005239B2">
                              <w:t>. ábra: npm logó [35]</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7"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" stroked="f">
                <v:textbox style="mso-fit-shape-to-text:t" inset="0,0,0,0">
                  <w:txbxContent>
                    <w:p w14:paraId="755AB6FB" w14:textId="76156FF0" w:rsidR="005239B2" w:rsidRPr="00B865AB" w:rsidRDefault="0044130E"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20</w:t>
                      </w:r>
                      <w:r>
                        <w:rPr>
                          <w:noProof/>
                        </w:rPr>
                        <w:fldChar w:fldCharType="end"/>
                      </w:r>
                      <w:bookmarkStart w:id="121" w:name="_Toc182311741"/>
                      <w:r w:rsidR="005239B2">
                        <w:t>. ábra: npm logó [35]</w:t>
                      </w:r>
                      <w:bookmarkEnd w:id="121"/>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Az npm</w:t>
      </w:r>
      <w:r w:rsidR="004A656C">
        <w:t xml:space="preserve"> (Node Package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npm-et </w:t>
      </w:r>
      <w:r w:rsidR="00264286">
        <w:t>szoftverc</w:t>
      </w:r>
      <w:r w:rsidR="00E142F6">
        <w:t>somagok megosztására, és számos szervezet használja a magánfejlesztése</w:t>
      </w:r>
      <w:r w:rsidR="00BE4590">
        <w:t>ine</w:t>
      </w:r>
      <w:r w:rsidR="00E142F6">
        <w:t>k kezelésére is</w:t>
      </w:r>
      <w:r w:rsidR="00DD3BD6">
        <w:t xml:space="preserve"> és egyszerűsítésére is</w:t>
      </w:r>
      <w:r w:rsidR="00E142F6">
        <w:t>.</w:t>
      </w:r>
      <w:r w:rsidRPr="005239B2">
        <w:rPr>
          <w:color w:val="FFFFFF" w:themeColor="background1"/>
        </w:rPr>
        <w:t xml:space="preserve"> </w:t>
      </w:r>
      <w:r w:rsidRPr="005239B2">
        <w:rPr>
          <w:color w:val="FFFFFF" w:themeColor="background1"/>
        </w:rPr>
        <w:fldChar w:fldCharType="begin"/>
      </w:r>
      <w:r w:rsidRPr="005239B2">
        <w:rPr>
          <w:color w:val="FFFFFF" w:themeColor="background1"/>
        </w:rPr>
        <w:instrText xml:space="preserve"> ADDIN ZOTERO_ITEM CSL_CITATION {"citationID":"X7ABKv3F","properties":{"formattedCitation":"[35]","plainCitation":"[35]","noteIndex":0},"citationItems":[{"id":111,"uris":["http://zotero.org/users/14064510/items/FBM2WNKL"],"itemData":{"id":111,"type":"entry-encyclopedia","abstract":"npm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239B2">
        <w:rPr>
          <w:color w:val="FFFFFF" w:themeColor="background1"/>
        </w:rPr>
        <w:fldChar w:fldCharType="separate"/>
      </w:r>
      <w:r w:rsidRPr="005239B2">
        <w:rPr>
          <w:rFonts w:cs="Times New Roman"/>
          <w:color w:val="FFFFFF" w:themeColor="background1"/>
        </w:rPr>
        <w:t>[35]</w:t>
      </w:r>
      <w:r w:rsidRPr="005239B2">
        <w:rPr>
          <w:color w:val="FFFFFF" w:themeColor="background1"/>
        </w:rPr>
        <w:fldChar w:fldCharType="end"/>
      </w:r>
    </w:p>
    <w:p w14:paraId="585EFB48" w14:textId="1D7DBB9F" w:rsidR="00712BD5" w:rsidRDefault="00832E43" w:rsidP="00D43456">
      <w:r>
        <w:t>Nevéből adódóan, az npm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JavaScript-hez készült, de TypeScript-tel is használhat</w:t>
      </w:r>
      <w:r w:rsidR="00C3529C">
        <w:t>ó</w:t>
      </w:r>
      <w:r w:rsidR="005239B2">
        <w:t xml:space="preserve">, de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az npm-ből</w:t>
      </w:r>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npm registry-ből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npm weboldalon keresztül böngészhetők és kereshetők</w:t>
      </w:r>
      <w:r w:rsidR="00013F2B">
        <w:t xml:space="preserve"> is</w:t>
      </w:r>
      <w:r w:rsidR="00787889" w:rsidRPr="00787889">
        <w:t>.</w:t>
      </w:r>
      <w:r w:rsidR="008928AB">
        <w:t xml:space="preserve"> </w:t>
      </w:r>
      <w:r w:rsidR="008928AB">
        <w:fldChar w:fldCharType="begin"/>
      </w:r>
      <w:r w:rsidR="008928AB">
        <w:instrText xml:space="preserve"> ADDIN ZOTERO_ITEM CSL_CITATION {"citationID":"61SEFfPw","properties":{"formattedCitation":"[36]","plainCitation":"[36]","noteIndex":0},"citationItems":[{"id":113,"uris":["http://zotero.org/users/14064510/items/4LAENFTM"],"itemData":{"id":113,"type":"webpage","abstract":"Documentation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8928AB" w:rsidRPr="008928AB">
        <w:rPr>
          <w:rFonts w:cs="Times New Roman"/>
        </w:rPr>
        <w:t>[36]</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631FD8">
      <w:pPr>
        <w:pStyle w:val="Cmsor2"/>
        <w:numPr>
          <w:ilvl w:val="1"/>
          <w:numId w:val="19"/>
        </w:numPr>
      </w:pPr>
      <w:bookmarkStart w:id="122" w:name="_Toc182311778"/>
      <w:r>
        <w:lastRenderedPageBreak/>
        <w:t>A használt f</w:t>
      </w:r>
      <w:r w:rsidR="00ED26EB">
        <w:t>ejlesztői környezet</w:t>
      </w:r>
      <w:bookmarkEnd w:id="122"/>
    </w:p>
    <w:p w14:paraId="73B0443A" w14:textId="37AFE8AF" w:rsidR="001437E2" w:rsidRDefault="003259BC" w:rsidP="00F9077E">
      <w:r>
        <w:rPr>
          <w:noProof/>
        </w:rPr>
        <mc:AlternateContent>
          <mc:Choice Requires="wps">
            <w:drawing>
              <wp:anchor distT="0" distB="0" distL="114300" distR="114300" simplePos="0" relativeHeight="251745280" behindDoc="0" locked="0" layoutInCell="1" allowOverlap="1" wp14:anchorId="627C38F4" wp14:editId="4BEE00C0">
                <wp:simplePos x="0" y="0"/>
                <wp:positionH relativeFrom="margin">
                  <wp:align>left</wp:align>
                </wp:positionH>
                <wp:positionV relativeFrom="paragraph">
                  <wp:posOffset>1947545</wp:posOffset>
                </wp:positionV>
                <wp:extent cx="1889760" cy="594360"/>
                <wp:effectExtent l="0" t="0" r="0" b="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89760" cy="594360"/>
                        </a:xfrm>
                        <a:prstGeom prst="rect">
                          <a:avLst/>
                        </a:prstGeom>
                        <a:solidFill>
                          <a:prstClr val="white"/>
                        </a:solidFill>
                        <a:ln>
                          <a:noFill/>
                        </a:ln>
                      </wps:spPr>
                      <wps:txbx>
                        <w:txbxContent>
                          <w:p w14:paraId="652F590F" w14:textId="2EB94E09" w:rsidR="003259BC" w:rsidRPr="00A13A72" w:rsidRDefault="0044130E"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21</w:t>
                            </w:r>
                            <w:r>
                              <w:rPr>
                                <w:noProof/>
                              </w:rPr>
                              <w:fldChar w:fldCharType="end"/>
                            </w:r>
                            <w:bookmarkStart w:id="123" w:name="_Toc182311742"/>
                            <w:r w:rsidR="003259BC">
                              <w:t>. ábra: WebStorm logó</w:t>
                            </w:r>
                            <w:r w:rsidR="000713E8">
                              <w:t xml:space="preserve"> [37]</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C38F4" id="_x0000_s1048" type="#_x0000_t202" style="position:absolute;left:0;text-align:left;margin-left:0;margin-top:153.35pt;width:148.8pt;height:46.8pt;z-index:251745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" stroked="f">
                <v:textbox inset="0,0,0,0">
                  <w:txbxContent>
                    <w:p w14:paraId="652F590F" w14:textId="2EB94E09" w:rsidR="003259BC" w:rsidRPr="00A13A72" w:rsidRDefault="0044130E"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21</w:t>
                      </w:r>
                      <w:r>
                        <w:rPr>
                          <w:noProof/>
                        </w:rPr>
                        <w:fldChar w:fldCharType="end"/>
                      </w:r>
                      <w:bookmarkStart w:id="124" w:name="_Toc182311742"/>
                      <w:r w:rsidR="003259BC">
                        <w:t>. ábra: WebStorm logó</w:t>
                      </w:r>
                      <w:r w:rsidR="000713E8">
                        <w:t xml:space="preserve"> [37]</w:t>
                      </w:r>
                      <w:bookmarkEnd w:id="124"/>
                    </w:p>
                  </w:txbxContent>
                </v:textbox>
                <w10:wrap type="square" anchorx="margin"/>
              </v:shape>
            </w:pict>
          </mc:Fallback>
        </mc:AlternateContent>
      </w:r>
      <w:r w:rsidR="00712BD5">
        <w:rPr>
          <w:noProof/>
        </w:rPr>
        <w:drawing>
          <wp:anchor distT="0" distB="0" distL="114300" distR="114300" simplePos="0" relativeHeight="251742208" behindDoc="0" locked="0" layoutInCell="1" allowOverlap="1" wp14:anchorId="746671C8" wp14:editId="253749D3">
            <wp:simplePos x="0" y="0"/>
            <wp:positionH relativeFrom="margin">
              <wp:align>left</wp:align>
            </wp:positionH>
            <wp:positionV relativeFrom="paragraph">
              <wp:posOffset>3810</wp:posOffset>
            </wp:positionV>
            <wp:extent cx="1889760" cy="18897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WebStorm a VSCode-hoz nagyban hasonlító IDE (Integrated Development </w:t>
      </w:r>
      <w:r w:rsidR="00172285">
        <w:t>Environment</w:t>
      </w:r>
      <w:r w:rsidR="00712BD5">
        <w:t>)</w:t>
      </w:r>
      <w:r w:rsidR="00BD61AB">
        <w:t>,</w:t>
      </w:r>
      <w:r w:rsidR="00EB4827">
        <w:t xml:space="preserve"> az</w:t>
      </w:r>
      <w:r w:rsidR="00130307">
        <w:t xml:space="preserve"> őt kiadó JetBrains </w:t>
      </w:r>
      <w:r w:rsidR="00EB4827">
        <w:t xml:space="preserve">pedig a VSCode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skint húznánk a VSCode-ra</w:t>
      </w:r>
      <w:r>
        <w:t xml:space="preserve"> (</w:t>
      </w:r>
      <w:r>
        <w:fldChar w:fldCharType="begin"/>
      </w:r>
      <w:r>
        <w:instrText xml:space="preserve"> REF _Ref178587489 \h </w:instrText>
      </w:r>
      <w:r>
        <w:fldChar w:fldCharType="separate"/>
      </w:r>
      <w:r>
        <w:rPr>
          <w:noProof/>
        </w:rPr>
        <w:t>22</w:t>
      </w:r>
      <w:r>
        <w:t>. ábra</w:t>
      </w:r>
      <w:r>
        <w:fldChar w:fldCharType="end"/>
      </w:r>
      <w:r>
        <w:t xml:space="preserve">, </w:t>
      </w:r>
      <w:r>
        <w:fldChar w:fldCharType="begin"/>
      </w:r>
      <w:r>
        <w:instrText xml:space="preserve"> REF _Ref178587491 \h </w:instrText>
      </w:r>
      <w:r>
        <w:fldChar w:fldCharType="separate"/>
      </w:r>
      <w:r>
        <w:rPr>
          <w:noProof/>
        </w:rPr>
        <w:t>23</w:t>
      </w:r>
      <w:r>
        <w:t>. ábra</w:t>
      </w:r>
      <w:r>
        <w:fldChar w:fldCharType="end"/>
      </w:r>
      <w:r>
        <w:t>)</w:t>
      </w:r>
      <w:r w:rsidR="003A0F14">
        <w:t>, de ez nem véletlen, hiszen nem véletlen kedvelik ennyire az emberek ezeket az IDE-ket, kényelmes őket használni</w:t>
      </w:r>
      <w:r w:rsidR="00BA4647">
        <w:t>.</w:t>
      </w:r>
      <w:r w:rsidR="000713E8" w:rsidRPr="000713E8">
        <w:rPr>
          <w:color w:val="FFFFFF" w:themeColor="background1"/>
        </w:rPr>
        <w:t xml:space="preserve"> </w:t>
      </w:r>
      <w:r w:rsidR="000713E8" w:rsidRPr="000713E8">
        <w:rPr>
          <w:color w:val="FFFFFF" w:themeColor="background1"/>
        </w:rPr>
        <w:fldChar w:fldCharType="begin"/>
      </w:r>
      <w:r w:rsidR="000713E8" w:rsidRPr="000713E8">
        <w:rPr>
          <w:color w:val="FFFFFF" w:themeColor="background1"/>
        </w:rPr>
        <w:instrText xml:space="preserve"> ADDIN ZOTERO_ITEM CSL_CITATION {"citationID":"XTbMbTF9","properties":{"formattedCitation":"[37]","plainCitation":"[37]","noteIndex":0},"citationItems":[{"id":115,"uris":["http://zotero.org/users/14064510/items/ARN8BSH7"],"itemData":{"id":115,"type":"post-weblog","abstract":"WebStorm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0713E8">
        <w:rPr>
          <w:color w:val="FFFFFF" w:themeColor="background1"/>
        </w:rPr>
        <w:fldChar w:fldCharType="separate"/>
      </w:r>
      <w:r w:rsidR="000713E8" w:rsidRPr="000713E8">
        <w:rPr>
          <w:rFonts w:cs="Times New Roman"/>
          <w:color w:val="FFFFFF" w:themeColor="background1"/>
        </w:rPr>
        <w:t>[37]</w:t>
      </w:r>
      <w:r w:rsidR="000713E8" w:rsidRPr="000713E8">
        <w:rPr>
          <w:color w:val="FFFFFF" w:themeColor="background1"/>
        </w:rPr>
        <w:fldChar w:fldCharType="end"/>
      </w:r>
    </w:p>
    <w:p w14:paraId="25008125" w14:textId="609C9FED" w:rsidR="003259BC" w:rsidRDefault="0036168F" w:rsidP="00F9077E">
      <w:r>
        <w:t>Amiben a leginkább eltér a kettő az</w:t>
      </w:r>
      <w:r w:rsidR="009332AF">
        <w:t xml:space="preserve"> egyrészt az áruk, hiszen a VSCode ingyenesen használható, a WebStorm-ért pedig licenszdíjat kell fizetni, másrészt pedig</w:t>
      </w:r>
      <w:r>
        <w:t xml:space="preserve"> nem más, mint hogy a Visual Studio Code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Studio Code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552BAF68" w14:textId="3342CEB3" w:rsidR="00F9077E" w:rsidRDefault="009332AF" w:rsidP="00F9077E">
      <w:r>
        <w:t xml:space="preserve">A JetBrains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pyt</w:t>
      </w:r>
      <w:r w:rsidR="00EF3C26">
        <w:t>h</w:t>
      </w:r>
      <w:r w:rsidR="00D82ABC">
        <w:t>on fejlesztőknek, webfejlesztőknek, PHP fejlesztőknek, C és C++ fejlesztőknek, és ezt</w:t>
      </w:r>
      <w:r w:rsidR="0051328D">
        <w:t xml:space="preserve"> a sort</w:t>
      </w:r>
      <w:r w:rsidR="00D82ABC">
        <w:t xml:space="preserve"> még lehetne folytatni.</w:t>
      </w:r>
      <w:r w:rsidR="00A81275">
        <w:t xml:space="preserve"> VSCode esetében ezt a specializációt bővítményekkel lehet megoldani</w:t>
      </w:r>
      <w:r w:rsidR="007A3BF2">
        <w:t>. Természetesen a JetBrains IDE-iben, tehát a WebStorm-ban is van lehetőség pluginok telepítésére, de ezek általában kisebb mértékben befolyásolják a szerkesztő működését.</w:t>
      </w:r>
      <w:r w:rsidR="0051328D">
        <w:t xml:space="preserve"> Ennek a hozzáállásnak előnye is van, mivel a legtöbb felhasználói visszajelzés alapján a WebStorm hatékonyabban képes nagy kódbázisokat kezelni, kevésbé „lassul le” a vetélytársával szemben, amelyet a sok bővítmény telepítése visszahúzhat ebben a </w:t>
      </w:r>
      <w:r w:rsidR="003259BC">
        <w:rPr>
          <w:noProof/>
        </w:rPr>
        <w:lastRenderedPageBreak/>
        <mc:AlternateContent>
          <mc:Choice Requires="wps">
            <w:drawing>
              <wp:anchor distT="0" distB="0" distL="114300" distR="114300" simplePos="0" relativeHeight="251748352" behindDoc="0" locked="0" layoutInCell="1" allowOverlap="1" wp14:anchorId="0532229E" wp14:editId="67C95E15">
                <wp:simplePos x="0" y="0"/>
                <wp:positionH relativeFrom="column">
                  <wp:posOffset>-1905</wp:posOffset>
                </wp:positionH>
                <wp:positionV relativeFrom="paragraph">
                  <wp:posOffset>3143885</wp:posOffset>
                </wp:positionV>
                <wp:extent cx="5575935" cy="635"/>
                <wp:effectExtent l="0" t="0" r="0" b="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bookmarkStart w:id="125" w:name="_Ref178587489"/>
                          <w:bookmarkStart w:id="126" w:name="_Ref178587474"/>
                          <w:p w14:paraId="023B9BD8" w14:textId="79A22A3F" w:rsidR="003259BC" w:rsidRPr="00540FE1" w:rsidRDefault="0044130E"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22</w:t>
                            </w:r>
                            <w:r>
                              <w:rPr>
                                <w:noProof/>
                              </w:rPr>
                              <w:fldChar w:fldCharType="end"/>
                            </w:r>
                            <w:bookmarkStart w:id="127" w:name="_Toc182311743"/>
                            <w:r w:rsidR="003259BC">
                              <w:t>. ábra</w:t>
                            </w:r>
                            <w:bookmarkEnd w:id="125"/>
                            <w:r w:rsidR="003259BC">
                              <w:t>: WebStorm UI</w:t>
                            </w:r>
                            <w:bookmarkEnd w:id="126"/>
                            <w:r w:rsidR="000713E8">
                              <w:t xml:space="preserve"> [38]</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2229E" id="_x0000_s1049" type="#_x0000_t202" style="position:absolute;left:0;text-align:left;margin-left:-.15pt;margin-top:247.55pt;width:439.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k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" stroked="f">
                <v:textbox style="mso-fit-shape-to-text:t" inset="0,0,0,0">
                  <w:txbxContent>
                    <w:bookmarkStart w:id="128" w:name="_Ref178587489"/>
                    <w:bookmarkStart w:id="129" w:name="_Ref178587474"/>
                    <w:p w14:paraId="023B9BD8" w14:textId="79A22A3F" w:rsidR="003259BC" w:rsidRPr="00540FE1" w:rsidRDefault="0044130E"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22</w:t>
                      </w:r>
                      <w:r>
                        <w:rPr>
                          <w:noProof/>
                        </w:rPr>
                        <w:fldChar w:fldCharType="end"/>
                      </w:r>
                      <w:bookmarkStart w:id="130" w:name="_Toc182311743"/>
                      <w:r w:rsidR="003259BC">
                        <w:t>. ábra</w:t>
                      </w:r>
                      <w:bookmarkEnd w:id="128"/>
                      <w:r w:rsidR="003259BC">
                        <w:t>: WebStorm UI</w:t>
                      </w:r>
                      <w:bookmarkEnd w:id="129"/>
                      <w:r w:rsidR="000713E8">
                        <w:t xml:space="preserve"> [38]</w:t>
                      </w:r>
                      <w:bookmarkEnd w:id="130"/>
                    </w:p>
                  </w:txbxContent>
                </v:textbox>
                <w10:wrap type="topAndBottom"/>
              </v:shape>
            </w:pict>
          </mc:Fallback>
        </mc:AlternateContent>
      </w:r>
      <w:r w:rsidR="003259BC">
        <w:rPr>
          <w:noProof/>
        </w:rPr>
        <w:drawing>
          <wp:anchor distT="0" distB="0" distL="114300" distR="114300" simplePos="0" relativeHeight="251743232" behindDoc="0" locked="0" layoutInCell="1" allowOverlap="1" wp14:anchorId="30DFE913" wp14:editId="6D8D7B8A">
            <wp:simplePos x="0" y="0"/>
            <wp:positionH relativeFrom="margin">
              <wp:posOffset>-1905</wp:posOffset>
            </wp:positionH>
            <wp:positionV relativeFrom="paragraph">
              <wp:posOffset>229235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9BC">
        <w:rPr>
          <w:noProof/>
        </w:rPr>
        <mc:AlternateContent>
          <mc:Choice Requires="wps">
            <w:drawing>
              <wp:anchor distT="0" distB="0" distL="114300" distR="114300" simplePos="0" relativeHeight="251750400" behindDoc="0" locked="0" layoutInCell="1" allowOverlap="1" wp14:anchorId="451C2EC8" wp14:editId="638CB0C3">
                <wp:simplePos x="0" y="0"/>
                <wp:positionH relativeFrom="column">
                  <wp:posOffset>0</wp:posOffset>
                </wp:positionH>
                <wp:positionV relativeFrom="paragraph">
                  <wp:posOffset>7388860</wp:posOffset>
                </wp:positionV>
                <wp:extent cx="5579745" cy="635"/>
                <wp:effectExtent l="0" t="0" r="0"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131" w:name="_Ref178587491"/>
                          <w:bookmarkStart w:id="132" w:name="_Ref178587477"/>
                          <w:p w14:paraId="1B0EDFCE" w14:textId="49E5684B" w:rsidR="003259BC" w:rsidRPr="002A6872" w:rsidRDefault="0044130E"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23</w:t>
                            </w:r>
                            <w:r>
                              <w:rPr>
                                <w:noProof/>
                              </w:rPr>
                              <w:fldChar w:fldCharType="end"/>
                            </w:r>
                            <w:bookmarkStart w:id="133" w:name="_Toc182311744"/>
                            <w:r w:rsidR="003259BC">
                              <w:t>. ábra</w:t>
                            </w:r>
                            <w:bookmarkEnd w:id="131"/>
                            <w:r w:rsidR="003259BC">
                              <w:t>: VSCode UI</w:t>
                            </w:r>
                            <w:bookmarkEnd w:id="132"/>
                            <w:r w:rsidR="000713E8">
                              <w:t xml:space="preserve"> [39]</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C2EC8" id="_x0000_s1050" type="#_x0000_t202" style="position:absolute;left:0;text-align:left;margin-left:0;margin-top:581.8pt;width:439.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" stroked="f">
                <v:textbox style="mso-fit-shape-to-text:t" inset="0,0,0,0">
                  <w:txbxContent>
                    <w:bookmarkStart w:id="134" w:name="_Ref178587491"/>
                    <w:bookmarkStart w:id="135" w:name="_Ref178587477"/>
                    <w:p w14:paraId="1B0EDFCE" w14:textId="49E5684B" w:rsidR="003259BC" w:rsidRPr="002A6872" w:rsidRDefault="0044130E"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23</w:t>
                      </w:r>
                      <w:r>
                        <w:rPr>
                          <w:noProof/>
                        </w:rPr>
                        <w:fldChar w:fldCharType="end"/>
                      </w:r>
                      <w:bookmarkStart w:id="136" w:name="_Toc182311744"/>
                      <w:r w:rsidR="003259BC">
                        <w:t>. ábra</w:t>
                      </w:r>
                      <w:bookmarkEnd w:id="134"/>
                      <w:r w:rsidR="003259BC">
                        <w:t>: VSCode UI</w:t>
                      </w:r>
                      <w:bookmarkEnd w:id="135"/>
                      <w:r w:rsidR="000713E8">
                        <w:t xml:space="preserve"> [39]</w:t>
                      </w:r>
                      <w:bookmarkEnd w:id="136"/>
                    </w:p>
                  </w:txbxContent>
                </v:textbox>
                <w10:wrap type="topAndBottom"/>
              </v:shape>
            </w:pict>
          </mc:Fallback>
        </mc:AlternateContent>
      </w:r>
      <w:r w:rsidR="003259BC">
        <w:rPr>
          <w:noProof/>
        </w:rPr>
        <w:drawing>
          <wp:anchor distT="0" distB="0" distL="114300" distR="114300" simplePos="0" relativeHeight="251746304" behindDoc="0" locked="0" layoutInCell="1" allowOverlap="1" wp14:anchorId="1FD3E45F" wp14:editId="79E1AAFD">
            <wp:simplePos x="0" y="0"/>
            <wp:positionH relativeFrom="margin">
              <wp:posOffset>0</wp:posOffset>
            </wp:positionH>
            <wp:positionV relativeFrom="paragraph">
              <wp:posOffset>3781425</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28D">
        <w:t>versenyben.</w:t>
      </w:r>
    </w:p>
    <w:p w14:paraId="319B96BF" w14:textId="08A0DDA8" w:rsidR="00631FD8" w:rsidRDefault="000713E8" w:rsidP="00B37905">
      <w:pPr>
        <w:widowControl/>
        <w:suppressAutoHyphens w:val="0"/>
        <w:spacing w:line="240" w:lineRule="auto"/>
        <w:jc w:val="left"/>
        <w:rPr>
          <w:color w:val="FFFFFF" w:themeColor="background1"/>
        </w:rPr>
      </w:pPr>
      <w:r w:rsidRPr="000713E8">
        <w:rPr>
          <w:color w:val="FFFFFF" w:themeColor="background1"/>
        </w:rPr>
        <w:fldChar w:fldCharType="begin"/>
      </w:r>
      <w:r w:rsidRPr="000713E8">
        <w:rPr>
          <w:color w:val="FFFFFF" w:themeColor="background1"/>
        </w:rPr>
        <w:instrText xml:space="preserve"> ADDIN ZOTERO_ITEM CSL_CITATION {"citationID":"sGs0FYVw","properties":{"formattedCitation":"[38]","plainCitation":"[38]","noteIndex":0},"citationItems":[{"id":116,"uris":["http://zotero.org/users/14064510/items/7BLA2VEG"],"itemData":{"id":116,"type":"webpage","abstract":"Make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[38]</w:t>
      </w:r>
      <w:r w:rsidRPr="000713E8">
        <w:rPr>
          <w:color w:val="FFFFFF" w:themeColor="background1"/>
        </w:rPr>
        <w:fldChar w:fldCharType="end"/>
      </w:r>
      <w:r w:rsidRPr="000713E8">
        <w:rPr>
          <w:color w:val="FFFFFF" w:themeColor="background1"/>
        </w:rPr>
        <w:t xml:space="preserve"> </w:t>
      </w:r>
      <w:r w:rsidRPr="000713E8">
        <w:rPr>
          <w:color w:val="FFFFFF" w:themeColor="background1"/>
        </w:rPr>
        <w:fldChar w:fldCharType="begin"/>
      </w:r>
      <w:r w:rsidRPr="000713E8">
        <w:rPr>
          <w:color w:val="FFFFFF" w:themeColor="background1"/>
        </w:rPr>
        <w:instrText xml:space="preserve"> ADDIN ZOTERO_ITEM CSL_CITATION {"citationID":"3a9MbCZI","properties":{"formattedCitation":"[39]","plainCitation":"[39]","noteIndex":0},"citationItems":[{"id":119,"uris":["http://zotero.org/users/14064510/items/PPGZIM25"],"itemData":{"id":119,"type":"software","abstract":"Visual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[39]</w:t>
      </w:r>
      <w:r w:rsidRPr="000713E8">
        <w:rPr>
          <w:color w:val="FFFFFF" w:themeColor="background1"/>
        </w:rPr>
        <w:fldChar w:fldCharType="end"/>
      </w:r>
    </w:p>
    <w:p w14:paraId="1E64350C" w14:textId="77777777" w:rsidR="00631FD8" w:rsidRDefault="00631FD8">
      <w:pPr>
        <w:widowControl/>
        <w:suppressAutoHyphens w:val="0"/>
        <w:spacing w:line="240" w:lineRule="auto"/>
        <w:jc w:val="left"/>
        <w:rPr>
          <w:color w:val="FFFFFF" w:themeColor="background1"/>
        </w:rPr>
      </w:pPr>
      <w:r>
        <w:rPr>
          <w:color w:val="FFFFFF" w:themeColor="background1"/>
        </w:rPr>
        <w:br w:type="page"/>
      </w:r>
    </w:p>
    <w:p w14:paraId="3BBB10E4" w14:textId="1E142891" w:rsidR="000713E8" w:rsidRDefault="00631FD8" w:rsidP="00631FD8">
      <w:pPr>
        <w:pStyle w:val="Cmsor1"/>
        <w:numPr>
          <w:ilvl w:val="0"/>
          <w:numId w:val="19"/>
        </w:numPr>
      </w:pPr>
      <w:bookmarkStart w:id="137" w:name="_Toc182311779"/>
      <w:r>
        <w:lastRenderedPageBreak/>
        <w:t>Fejlesztés</w:t>
      </w:r>
      <w:bookmarkEnd w:id="137"/>
    </w:p>
    <w:p w14:paraId="6E9C8CCB" w14:textId="75DAA6E5" w:rsidR="00631FD8" w:rsidRDefault="00631FD8" w:rsidP="00631FD8">
      <w:pPr>
        <w:pStyle w:val="Cmsor2"/>
        <w:numPr>
          <w:ilvl w:val="1"/>
          <w:numId w:val="19"/>
        </w:numPr>
      </w:pPr>
      <w:bookmarkStart w:id="138" w:name="_Toc182311780"/>
      <w:r>
        <w:t>Naptár elrendezése</w:t>
      </w:r>
      <w:bookmarkEnd w:id="138"/>
    </w:p>
    <w:p w14:paraId="182C84D1" w14:textId="331BDAD2" w:rsidR="00914511" w:rsidRPr="00914511" w:rsidRDefault="00914511" w:rsidP="00914511">
      <w:pPr>
        <w:pStyle w:val="Cmsor3"/>
        <w:numPr>
          <w:ilvl w:val="2"/>
          <w:numId w:val="19"/>
        </w:numPr>
      </w:pPr>
      <w:bookmarkStart w:id="139" w:name="_Toc182311781"/>
      <w:r>
        <w:t>Alapelrendezés</w:t>
      </w:r>
      <w:bookmarkEnd w:id="139"/>
    </w:p>
    <w:p w14:paraId="6C6B30F4" w14:textId="1098A927" w:rsidR="00631FD8" w:rsidRDefault="00AB60E7" w:rsidP="00AB60E7">
      <w:pPr>
        <w:rPr>
          <w:noProof/>
        </w:rPr>
      </w:pPr>
      <w:r>
        <w:rPr>
          <w:noProof/>
        </w:rPr>
        <mc:AlternateContent>
          <mc:Choice Requires="wps">
            <w:drawing>
              <wp:anchor distT="0" distB="0" distL="114300" distR="114300" simplePos="0" relativeHeight="251757568" behindDoc="0" locked="0" layoutInCell="1" allowOverlap="1" wp14:anchorId="06E3F019" wp14:editId="085B4486">
                <wp:simplePos x="0" y="0"/>
                <wp:positionH relativeFrom="margin">
                  <wp:align>right</wp:align>
                </wp:positionH>
                <wp:positionV relativeFrom="paragraph">
                  <wp:posOffset>2526665</wp:posOffset>
                </wp:positionV>
                <wp:extent cx="1866900" cy="815340"/>
                <wp:effectExtent l="0" t="0" r="0" b="3810"/>
                <wp:wrapSquare wrapText="bothSides"/>
                <wp:docPr id="1734326646" name="Szövegdoboz 1"/>
                <wp:cNvGraphicFramePr/>
                <a:graphic xmlns:a="http://schemas.openxmlformats.org/drawingml/2006/main">
                  <a:graphicData uri="http://schemas.microsoft.com/office/word/2010/wordprocessingShape">
                    <wps:wsp>
                      <wps:cNvSpPr txBox="1"/>
                      <wps:spPr>
                        <a:xfrm>
                          <a:off x="0" y="0"/>
                          <a:ext cx="1866900" cy="815340"/>
                        </a:xfrm>
                        <a:prstGeom prst="rect">
                          <a:avLst/>
                        </a:prstGeom>
                        <a:solidFill>
                          <a:prstClr val="white"/>
                        </a:solidFill>
                        <a:ln>
                          <a:noFill/>
                        </a:ln>
                      </wps:spPr>
                      <wps:txbx>
                        <w:txbxContent>
                          <w:p w14:paraId="2FC40364" w14:textId="20B412EB" w:rsidR="00AB60E7" w:rsidRPr="00B42707" w:rsidRDefault="0044130E" w:rsidP="00AB60E7">
                            <w:pPr>
                              <w:pStyle w:val="Kpalrs"/>
                              <w:rPr>
                                <w:rFonts w:cs="Lohit Hindi"/>
                              </w:rPr>
                            </w:pPr>
                            <w:fldSimple w:instr=" SEQ ábra \* ARABIC ">
                              <w:r>
                                <w:rPr>
                                  <w:noProof/>
                                </w:rPr>
                                <w:t>24</w:t>
                              </w:r>
                            </w:fldSimple>
                            <w:bookmarkStart w:id="140" w:name="_Toc182311745"/>
                            <w:r w:rsidR="00AB60E7">
                              <w:t xml:space="preserve">. ábra: </w:t>
                            </w:r>
                            <w:r w:rsidR="000D1999">
                              <w:t xml:space="preserve">Az Appointy egy nap-oszlopának kezdete </w:t>
                            </w:r>
                            <w:r w:rsidR="00AB60E7">
                              <w:t>(saját)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3F019" id="_x0000_s1051" type="#_x0000_t202" style="position:absolute;left:0;text-align:left;margin-left:95.8pt;margin-top:198.95pt;width:147pt;height:64.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" stroked="f">
                <v:textbox inset="0,0,0,0">
                  <w:txbxContent>
                    <w:p w14:paraId="2FC40364" w14:textId="20B412EB" w:rsidR="00AB60E7" w:rsidRPr="00B42707" w:rsidRDefault="0044130E" w:rsidP="00AB60E7">
                      <w:pPr>
                        <w:pStyle w:val="Kpalrs"/>
                        <w:rPr>
                          <w:rFonts w:cs="Lohit Hindi"/>
                        </w:rPr>
                      </w:pPr>
                      <w:fldSimple w:instr=" SEQ ábra \* ARABIC ">
                        <w:r>
                          <w:rPr>
                            <w:noProof/>
                          </w:rPr>
                          <w:t>24</w:t>
                        </w:r>
                      </w:fldSimple>
                      <w:bookmarkStart w:id="141" w:name="_Toc182311745"/>
                      <w:r w:rsidR="00AB60E7">
                        <w:t xml:space="preserve">. ábra: </w:t>
                      </w:r>
                      <w:r w:rsidR="000D1999">
                        <w:t xml:space="preserve">Az Appointy egy nap-oszlopának kezdete </w:t>
                      </w:r>
                      <w:r w:rsidR="00AB60E7">
                        <w:t>(saját)</w:t>
                      </w:r>
                      <w:bookmarkEnd w:id="141"/>
                    </w:p>
                  </w:txbxContent>
                </v:textbox>
                <w10:wrap type="square" anchorx="margin"/>
              </v:shape>
            </w:pict>
          </mc:Fallback>
        </mc:AlternateContent>
      </w:r>
      <w:r w:rsidRPr="00AB60E7">
        <w:rPr>
          <w:noProof/>
        </w:rPr>
        <w:drawing>
          <wp:anchor distT="0" distB="0" distL="114300" distR="114300" simplePos="0" relativeHeight="251755520" behindDoc="0" locked="0" layoutInCell="1" allowOverlap="1" wp14:anchorId="16EA4954" wp14:editId="1C4E075F">
            <wp:simplePos x="0" y="0"/>
            <wp:positionH relativeFrom="margin">
              <wp:align>right</wp:align>
            </wp:positionH>
            <wp:positionV relativeFrom="paragraph">
              <wp:posOffset>4445</wp:posOffset>
            </wp:positionV>
            <wp:extent cx="1866900" cy="2466975"/>
            <wp:effectExtent l="0" t="0" r="0" b="9525"/>
            <wp:wrapSquare wrapText="bothSides"/>
            <wp:docPr id="756133831"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3831" name="Kép 1" descr="A képen szöveg, képernyőkép, sor, Betűtípus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1866900" cy="2466975"/>
                    </a:xfrm>
                    <a:prstGeom prst="rect">
                      <a:avLst/>
                    </a:prstGeom>
                  </pic:spPr>
                </pic:pic>
              </a:graphicData>
            </a:graphic>
            <wp14:sizeRelH relativeFrom="page">
              <wp14:pctWidth>0</wp14:pctWidth>
            </wp14:sizeRelH>
            <wp14:sizeRelV relativeFrom="page">
              <wp14:pctHeight>0</wp14:pctHeight>
            </wp14:sizeRelV>
          </wp:anchor>
        </w:drawing>
      </w:r>
      <w:r w:rsidR="00631FD8">
        <w:t>A fejlesztés során</w:t>
      </w:r>
      <w:r w:rsidR="00883A73">
        <w:t xml:space="preserve"> a funkcionális, vagy logikailag összetartozó egységeket komponensekbe választottam szét.</w:t>
      </w:r>
      <w:r w:rsidR="00631FD8">
        <w:t xml:space="preserve"> </w:t>
      </w:r>
      <w:r w:rsidR="00883A73">
        <w:t>A</w:t>
      </w:r>
      <w:r w:rsidR="00631FD8">
        <w:t xml:space="preserve">z első lépés a naptár alapfelületének megtervezése, és elkészítése volt. </w:t>
      </w:r>
      <w:r w:rsidR="0040298B">
        <w:t>E</w:t>
      </w:r>
      <w:r w:rsidR="001D53A0">
        <w:t>nnek</w:t>
      </w:r>
      <w:r w:rsidR="0040298B">
        <w:t xml:space="preserve"> alap</w:t>
      </w:r>
      <w:r w:rsidR="001D53A0">
        <w:t>jául</w:t>
      </w:r>
      <w:r w:rsidR="0040298B">
        <w:t xml:space="preserve"> a már évtizedek óda elterjedt, más online</w:t>
      </w:r>
      <w:r w:rsidR="001D53A0">
        <w:t xml:space="preserve">- </w:t>
      </w:r>
      <w:r w:rsidR="0040298B">
        <w:t>és asztali naptárak esetén is használ</w:t>
      </w:r>
      <w:r w:rsidR="001D53A0">
        <w:t>t</w:t>
      </w:r>
      <w:r w:rsidR="0040298B">
        <w:t xml:space="preserve"> elrendezést vette</w:t>
      </w:r>
      <w:r w:rsidR="001D53A0">
        <w:t>m</w:t>
      </w:r>
      <w:r w:rsidR="0040298B">
        <w:t xml:space="preserve">, miszerint egy adott oldalon 7 oszlop található hétfőtől vasárnapig. Ezen oszlopokon fejlécében a dátum és a nap neve </w:t>
      </w:r>
      <w:r w:rsidR="001D53A0">
        <w:t>olvasható.</w:t>
      </w:r>
      <w:r w:rsidR="0040298B">
        <w:t xml:space="preserve"> </w:t>
      </w:r>
      <w:r w:rsidR="001D53A0">
        <w:t>Az oszlopok alsó,</w:t>
      </w:r>
      <w:r w:rsidR="0040298B">
        <w:t xml:space="preserve"> fejléc alatti test-részben pedig minden oszlopot téglalapokra osztottam, ahol egy téglalap egy órányi időtartamot ölel fel</w:t>
      </w:r>
      <w:r w:rsidR="001D53A0">
        <w:t>, hogy az időbeosztás vizuálisan is jól követhető legyen</w:t>
      </w:r>
      <w:r w:rsidR="0040298B">
        <w:t xml:space="preserve">. Ebből értelemszerűen minden oszlopba 24 darab kell, ezzel </w:t>
      </w:r>
      <w:r w:rsidR="000003BA">
        <w:t>lefedve</w:t>
      </w:r>
      <w:r w:rsidR="0040298B">
        <w:t xml:space="preserve"> egy nap 24 óráját.</w:t>
      </w:r>
      <w:r w:rsidRPr="00AB60E7">
        <w:rPr>
          <w:noProof/>
        </w:rPr>
        <w:t xml:space="preserve"> </w:t>
      </w:r>
    </w:p>
    <w:p w14:paraId="0743BB11" w14:textId="77777777" w:rsidR="000D1999" w:rsidRDefault="000D1999" w:rsidP="00AB60E7">
      <w:pPr>
        <w:rPr>
          <w:noProof/>
        </w:rPr>
      </w:pPr>
    </w:p>
    <w:p w14:paraId="69BBF1E4" w14:textId="7FD126E7" w:rsidR="000D1999" w:rsidRDefault="000D1999" w:rsidP="00AB60E7">
      <w:pPr>
        <w:rPr>
          <w:noProof/>
        </w:rPr>
      </w:pPr>
    </w:p>
    <w:p w14:paraId="0F29E6ED" w14:textId="5D6C3FBB" w:rsidR="000D1999" w:rsidRDefault="000D1999" w:rsidP="00AB60E7"/>
    <w:p w14:paraId="74CA39AC" w14:textId="4F379AC6" w:rsidR="00AB60E7" w:rsidRDefault="000D1999" w:rsidP="00AB60E7">
      <w:pPr>
        <w:rPr>
          <w:noProof/>
        </w:rPr>
      </w:pPr>
      <w:r>
        <w:rPr>
          <w:noProof/>
        </w:rPr>
        <mc:AlternateContent>
          <mc:Choice Requires="wps">
            <w:drawing>
              <wp:anchor distT="0" distB="0" distL="114300" distR="114300" simplePos="0" relativeHeight="251760640" behindDoc="0" locked="0" layoutInCell="1" allowOverlap="1" wp14:anchorId="5A71E94E" wp14:editId="3AE650ED">
                <wp:simplePos x="0" y="0"/>
                <wp:positionH relativeFrom="margin">
                  <wp:align>left</wp:align>
                </wp:positionH>
                <wp:positionV relativeFrom="paragraph">
                  <wp:posOffset>1997710</wp:posOffset>
                </wp:positionV>
                <wp:extent cx="3025775" cy="617220"/>
                <wp:effectExtent l="0" t="0" r="3175" b="0"/>
                <wp:wrapSquare wrapText="bothSides"/>
                <wp:docPr id="928015847" name="Szövegdoboz 1"/>
                <wp:cNvGraphicFramePr/>
                <a:graphic xmlns:a="http://schemas.openxmlformats.org/drawingml/2006/main">
                  <a:graphicData uri="http://schemas.microsoft.com/office/word/2010/wordprocessingShape">
                    <wps:wsp>
                      <wps:cNvSpPr txBox="1"/>
                      <wps:spPr>
                        <a:xfrm>
                          <a:off x="0" y="0"/>
                          <a:ext cx="3025775" cy="617220"/>
                        </a:xfrm>
                        <a:prstGeom prst="rect">
                          <a:avLst/>
                        </a:prstGeom>
                        <a:solidFill>
                          <a:prstClr val="white"/>
                        </a:solidFill>
                        <a:ln>
                          <a:noFill/>
                        </a:ln>
                      </wps:spPr>
                      <wps:txbx>
                        <w:txbxContent>
                          <w:p w14:paraId="14E39C96" w14:textId="39C0BF27" w:rsidR="000D1999" w:rsidRPr="006135AB" w:rsidRDefault="0044130E" w:rsidP="000D1999">
                            <w:pPr>
                              <w:pStyle w:val="Kpalrs"/>
                              <w:rPr>
                                <w:rFonts w:cs="Lohit Hindi"/>
                              </w:rPr>
                            </w:pPr>
                            <w:fldSimple w:instr=" SEQ ábra \* ARABIC ">
                              <w:r>
                                <w:rPr>
                                  <w:noProof/>
                                </w:rPr>
                                <w:t>25</w:t>
                              </w:r>
                            </w:fldSimple>
                            <w:bookmarkStart w:id="142" w:name="_Toc182311746"/>
                            <w:r w:rsidR="000D1999">
                              <w:t>. ábra: Az Appoiny időskálával bővített felülete (saját)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1E94E" id="_x0000_s1052" type="#_x0000_t202" style="position:absolute;left:0;text-align:left;margin-left:0;margin-top:157.3pt;width:238.25pt;height:48.6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" stroked="f">
                <v:textbox inset="0,0,0,0">
                  <w:txbxContent>
                    <w:p w14:paraId="14E39C96" w14:textId="39C0BF27" w:rsidR="000D1999" w:rsidRPr="006135AB" w:rsidRDefault="0044130E" w:rsidP="000D1999">
                      <w:pPr>
                        <w:pStyle w:val="Kpalrs"/>
                        <w:rPr>
                          <w:rFonts w:cs="Lohit Hindi"/>
                        </w:rPr>
                      </w:pPr>
                      <w:fldSimple w:instr=" SEQ ábra \* ARABIC ">
                        <w:r>
                          <w:rPr>
                            <w:noProof/>
                          </w:rPr>
                          <w:t>25</w:t>
                        </w:r>
                      </w:fldSimple>
                      <w:bookmarkStart w:id="143" w:name="_Toc182311746"/>
                      <w:r w:rsidR="000D1999">
                        <w:t>. ábra: Az Appoiny időskálával bővített felülete (saját)</w:t>
                      </w:r>
                      <w:bookmarkEnd w:id="143"/>
                    </w:p>
                  </w:txbxContent>
                </v:textbox>
                <w10:wrap type="square" anchorx="margin"/>
              </v:shape>
            </w:pict>
          </mc:Fallback>
        </mc:AlternateContent>
      </w:r>
      <w:r w:rsidRPr="000D1999">
        <w:rPr>
          <w:noProof/>
        </w:rPr>
        <w:drawing>
          <wp:anchor distT="0" distB="0" distL="114300" distR="114300" simplePos="0" relativeHeight="251758592" behindDoc="0" locked="0" layoutInCell="1" allowOverlap="1" wp14:anchorId="02F9A704" wp14:editId="5255984E">
            <wp:simplePos x="0" y="0"/>
            <wp:positionH relativeFrom="margin">
              <wp:align>left</wp:align>
            </wp:positionH>
            <wp:positionV relativeFrom="paragraph">
              <wp:posOffset>12065</wp:posOffset>
            </wp:positionV>
            <wp:extent cx="3025775" cy="1927860"/>
            <wp:effectExtent l="0" t="0" r="3175" b="0"/>
            <wp:wrapSquare wrapText="bothSides"/>
            <wp:docPr id="707963207"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3207" name="Kép 1" descr="A képen szöveg, képernyőkép, sor, szám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3025775" cy="1927860"/>
                    </a:xfrm>
                    <a:prstGeom prst="rect">
                      <a:avLst/>
                    </a:prstGeom>
                  </pic:spPr>
                </pic:pic>
              </a:graphicData>
            </a:graphic>
            <wp14:sizeRelH relativeFrom="page">
              <wp14:pctWidth>0</wp14:pctWidth>
            </wp14:sizeRelH>
            <wp14:sizeRelV relativeFrom="page">
              <wp14:pctHeight>0</wp14:pctHeight>
            </wp14:sizeRelV>
          </wp:anchor>
        </w:drawing>
      </w:r>
      <w:r w:rsidR="00AB60E7">
        <w:t>Ezzel az időpontok megjelenítési felülete megtervezésre került, viszont még nem látsz</w:t>
      </w:r>
      <w:r w:rsidR="000003BA">
        <w:t>ott</w:t>
      </w:r>
      <w:r w:rsidR="00AB60E7">
        <w:t xml:space="preserve">, hogy </w:t>
      </w:r>
      <w:r w:rsidR="000003BA">
        <w:t>egy</w:t>
      </w:r>
      <w:r w:rsidR="00AB60E7">
        <w:t xml:space="preserve"> napon belül melyik téglalap melyik órához tartozik</w:t>
      </w:r>
      <w:r w:rsidR="000003BA">
        <w:t>.</w:t>
      </w:r>
      <w:r w:rsidR="00AB60E7">
        <w:t xml:space="preserve"> </w:t>
      </w:r>
      <w:r w:rsidR="000003BA">
        <w:t>E</w:t>
      </w:r>
      <w:r w:rsidR="00AB60E7">
        <w:t>zért készít</w:t>
      </w:r>
      <w:r w:rsidR="000003BA">
        <w:t>ettem, és a naptár bal oldalához toldottam</w:t>
      </w:r>
      <w:r w:rsidR="00AB60E7">
        <w:t xml:space="preserve"> egy időskálát is, amely mutatja, hogy milyen idő</w:t>
      </w:r>
      <w:r w:rsidR="00CD1660">
        <w:t>szeletek</w:t>
      </w:r>
      <w:r w:rsidR="00AB60E7">
        <w:t xml:space="preserve"> hol találhatóak meg a naptárban.</w:t>
      </w:r>
      <w:r w:rsidRPr="000D1999">
        <w:rPr>
          <w:noProof/>
        </w:rPr>
        <w:t xml:space="preserve"> </w:t>
      </w:r>
    </w:p>
    <w:p w14:paraId="1F1F7CC3" w14:textId="77777777" w:rsidR="000D1999" w:rsidRDefault="000D1999" w:rsidP="00AB60E7">
      <w:pPr>
        <w:rPr>
          <w:noProof/>
        </w:rPr>
      </w:pPr>
    </w:p>
    <w:p w14:paraId="0C134558" w14:textId="77777777" w:rsidR="00A626AC" w:rsidRDefault="00A626AC" w:rsidP="00AB60E7">
      <w:pPr>
        <w:rPr>
          <w:noProof/>
        </w:rPr>
      </w:pPr>
    </w:p>
    <w:p w14:paraId="79A8BDD6" w14:textId="7CF6477B" w:rsidR="00A626AC" w:rsidRDefault="00A626AC" w:rsidP="00883A73">
      <w:pPr>
        <w:pStyle w:val="Cmsor3"/>
        <w:numPr>
          <w:ilvl w:val="2"/>
          <w:numId w:val="19"/>
        </w:numPr>
        <w:rPr>
          <w:noProof/>
        </w:rPr>
      </w:pPr>
      <w:bookmarkStart w:id="144" w:name="_Toc182311782"/>
      <w:r>
        <w:rPr>
          <w:noProof/>
        </w:rPr>
        <w:lastRenderedPageBreak/>
        <w:t>Túlcsodrulás</w:t>
      </w:r>
      <w:bookmarkEnd w:id="144"/>
    </w:p>
    <w:p w14:paraId="75A69FA6" w14:textId="10C79F66" w:rsidR="000D1999" w:rsidRDefault="000003BA" w:rsidP="00AB60E7">
      <w:pPr>
        <w:rPr>
          <w:noProof/>
        </w:rPr>
      </w:pPr>
      <w:r>
        <w:rPr>
          <w:noProof/>
        </w:rPr>
        <w:t xml:space="preserve">Mivel a téglalapok </w:t>
      </w:r>
      <w:r w:rsidR="00B34D58">
        <w:rPr>
          <w:noProof/>
        </w:rPr>
        <w:t>megfelelően</w:t>
      </w:r>
      <w:r>
        <w:rPr>
          <w:noProof/>
        </w:rPr>
        <w:t xml:space="preserve"> nagy méretűek kell, hogy legyenek</w:t>
      </w:r>
      <w:r w:rsidR="00B34D58">
        <w:rPr>
          <w:noProof/>
        </w:rPr>
        <w:t xml:space="preserve">, hogy az oda kerülő időpontok olvashatóak és egyáltalán jól láthatóak maradjanak, a 24 órához tartozó téglalapok a legtöbb monitoron vertikális, avagy y tengely menti irányban, de némelyen horizontálisan is túlcsordulnak a monitoron megjelenített viewport-on (a viewport egy weboldal felhasználó által látható területe; egyszerűbben fogalmazva: „Ami egyszerre ráfér a kijelzőre”). </w:t>
      </w:r>
      <w:r w:rsidR="007E0C3E">
        <w:rPr>
          <w:noProof/>
        </w:rPr>
        <w:t xml:space="preserve">A böngészők ezt általában görgetés bevezetésével oldják meg, viszont ez a viselkedés böngészőnként eltérhet, és idővel változhat, nem beszélve arról, hogy ezesetben a komponens felhasználójának kell megoldani a túlcsordulás kezelését. Ezt </w:t>
      </w:r>
      <w:r w:rsidR="00914511">
        <w:rPr>
          <w:noProof/>
        </w:rPr>
        <w:t xml:space="preserve">el szerettem volna kerülni, hogy minél egyszerűbb legyen a komponens használata, ezért </w:t>
      </w:r>
      <w:r w:rsidR="007E0C3E">
        <w:rPr>
          <w:noProof/>
        </w:rPr>
        <w:t>a komponensen belül</w:t>
      </w:r>
      <w:r w:rsidR="00914511">
        <w:rPr>
          <w:noProof/>
        </w:rPr>
        <w:t xml:space="preserve"> van megadva az overflow a megfelelő komponensre (amelynél értelme van), így attól függően, hogy a fejlesztő mennyi helyet ad a komponensnek, az igyekszik azt kitölteni, és megfelelően görgethetővé válni</w:t>
      </w:r>
      <w:r w:rsidR="00A343AF">
        <w:rPr>
          <w:noProof/>
        </w:rPr>
        <w:t xml:space="preserve"> (</w:t>
      </w:r>
      <w:r w:rsidR="00A343AF">
        <w:rPr>
          <w:noProof/>
        </w:rPr>
        <w:fldChar w:fldCharType="begin"/>
      </w:r>
      <w:r w:rsidR="00A343AF">
        <w:rPr>
          <w:noProof/>
        </w:rPr>
        <w:instrText xml:space="preserve"> REF _Ref182389671 \h </w:instrText>
      </w:r>
      <w:r w:rsidR="00A343AF">
        <w:rPr>
          <w:noProof/>
        </w:rPr>
      </w:r>
      <w:r w:rsidR="00A343AF">
        <w:rPr>
          <w:noProof/>
        </w:rPr>
        <w:fldChar w:fldCharType="separate"/>
      </w:r>
      <w:r w:rsidR="00A343AF">
        <w:rPr>
          <w:noProof/>
        </w:rPr>
        <w:t>26</w:t>
      </w:r>
      <w:r w:rsidR="00A343AF">
        <w:t>. ábra</w:t>
      </w:r>
      <w:r w:rsidR="00A343AF">
        <w:rPr>
          <w:noProof/>
        </w:rPr>
        <w:fldChar w:fldCharType="end"/>
      </w:r>
      <w:r w:rsidR="00A343AF">
        <w:rPr>
          <w:noProof/>
        </w:rPr>
        <w:t xml:space="preserve">, </w:t>
      </w:r>
      <w:r w:rsidR="00A343AF">
        <w:rPr>
          <w:noProof/>
        </w:rPr>
        <w:fldChar w:fldCharType="begin"/>
      </w:r>
      <w:r w:rsidR="00A343AF">
        <w:rPr>
          <w:noProof/>
        </w:rPr>
        <w:instrText xml:space="preserve"> REF _Ref182389672 \h </w:instrText>
      </w:r>
      <w:r w:rsidR="00A343AF">
        <w:rPr>
          <w:noProof/>
        </w:rPr>
      </w:r>
      <w:r w:rsidR="00A343AF">
        <w:rPr>
          <w:noProof/>
        </w:rPr>
        <w:fldChar w:fldCharType="separate"/>
      </w:r>
      <w:r w:rsidR="00A343AF">
        <w:rPr>
          <w:noProof/>
        </w:rPr>
        <w:t>27</w:t>
      </w:r>
      <w:r w:rsidR="00A343AF">
        <w:t>. ábra</w:t>
      </w:r>
      <w:r w:rsidR="00A343AF">
        <w:rPr>
          <w:noProof/>
        </w:rPr>
        <w:fldChar w:fldCharType="end"/>
      </w:r>
      <w:r w:rsidR="00A343AF">
        <w:rPr>
          <w:noProof/>
        </w:rPr>
        <w:t>)</w:t>
      </w:r>
      <w:r w:rsidR="00914511">
        <w:rPr>
          <w:noProof/>
        </w:rPr>
        <w:t>.</w:t>
      </w:r>
    </w:p>
    <w:p w14:paraId="3D78770E" w14:textId="6096125D" w:rsidR="00AE2BC0" w:rsidRDefault="00AE2BC0" w:rsidP="00AB60E7">
      <w:pPr>
        <w:rPr>
          <w:noProof/>
        </w:rPr>
      </w:pPr>
    </w:p>
    <w:p w14:paraId="5F9CFE1F" w14:textId="784B65C1" w:rsidR="00482AE5" w:rsidRDefault="00883A73" w:rsidP="00AB60E7">
      <w:pPr>
        <w:rPr>
          <w:noProof/>
        </w:rPr>
      </w:pPr>
      <w:r>
        <w:rPr>
          <w:noProof/>
        </w:rPr>
        <mc:AlternateContent>
          <mc:Choice Requires="wps">
            <w:drawing>
              <wp:anchor distT="0" distB="0" distL="114300" distR="114300" simplePos="0" relativeHeight="251765760" behindDoc="0" locked="0" layoutInCell="1" allowOverlap="1" wp14:anchorId="6105B4B0" wp14:editId="62338961">
                <wp:simplePos x="0" y="0"/>
                <wp:positionH relativeFrom="column">
                  <wp:posOffset>0</wp:posOffset>
                </wp:positionH>
                <wp:positionV relativeFrom="paragraph">
                  <wp:posOffset>3049905</wp:posOffset>
                </wp:positionV>
                <wp:extent cx="5574665" cy="635"/>
                <wp:effectExtent l="0" t="0" r="6985" b="3810"/>
                <wp:wrapTopAndBottom/>
                <wp:docPr id="2123232976" name="Szövegdoboz 1"/>
                <wp:cNvGraphicFramePr/>
                <a:graphic xmlns:a="http://schemas.openxmlformats.org/drawingml/2006/main">
                  <a:graphicData uri="http://schemas.microsoft.com/office/word/2010/wordprocessingShape">
                    <wps:wsp>
                      <wps:cNvSpPr txBox="1"/>
                      <wps:spPr>
                        <a:xfrm>
                          <a:off x="0" y="0"/>
                          <a:ext cx="5574665" cy="635"/>
                        </a:xfrm>
                        <a:prstGeom prst="rect">
                          <a:avLst/>
                        </a:prstGeom>
                        <a:solidFill>
                          <a:prstClr val="white"/>
                        </a:solidFill>
                        <a:ln>
                          <a:noFill/>
                        </a:ln>
                      </wps:spPr>
                      <wps:txbx>
                        <w:txbxContent>
                          <w:bookmarkStart w:id="145" w:name="_Ref182389671"/>
                          <w:p w14:paraId="512B8F84" w14:textId="42D489D0" w:rsidR="00F435B6" w:rsidRPr="00583110" w:rsidRDefault="0044130E" w:rsidP="00F435B6">
                            <w:pPr>
                              <w:pStyle w:val="Kpalrs"/>
                              <w:rPr>
                                <w:rFonts w:cs="Lohit Hindi"/>
                              </w:rPr>
                            </w:pPr>
                            <w:r>
                              <w:fldChar w:fldCharType="begin"/>
                            </w:r>
                            <w:r>
                              <w:instrText xml:space="preserve"> SEQ ábra \* ARABIC </w:instrText>
                            </w:r>
                            <w:r>
                              <w:fldChar w:fldCharType="separate"/>
                            </w:r>
                            <w:r>
                              <w:rPr>
                                <w:noProof/>
                              </w:rPr>
                              <w:t>26</w:t>
                            </w:r>
                            <w:r>
                              <w:fldChar w:fldCharType="end"/>
                            </w:r>
                            <w:bookmarkStart w:id="146" w:name="_Toc182311747"/>
                            <w:r w:rsidR="00F435B6">
                              <w:t>. ábra</w:t>
                            </w:r>
                            <w:bookmarkEnd w:id="145"/>
                            <w:r w:rsidR="00F435B6">
                              <w:t xml:space="preserve">: </w:t>
                            </w:r>
                            <w:r w:rsidR="004C35A1">
                              <w:t xml:space="preserve">Az </w:t>
                            </w:r>
                            <w:r w:rsidR="00F435B6">
                              <w:t>Appointy felülete teljes képernyőn (saját)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B4B0" id="_x0000_s1053" type="#_x0000_t202" style="position:absolute;left:0;text-align:left;margin-left:0;margin-top:240.15pt;width:438.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duHA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dvNpPp9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" stroked="f">
                <v:textbox style="mso-fit-shape-to-text:t" inset="0,0,0,0">
                  <w:txbxContent>
                    <w:bookmarkStart w:id="147" w:name="_Ref182389671"/>
                    <w:p w14:paraId="512B8F84" w14:textId="42D489D0" w:rsidR="00F435B6" w:rsidRPr="00583110" w:rsidRDefault="0044130E" w:rsidP="00F435B6">
                      <w:pPr>
                        <w:pStyle w:val="Kpalrs"/>
                        <w:rPr>
                          <w:rFonts w:cs="Lohit Hindi"/>
                        </w:rPr>
                      </w:pPr>
                      <w:r>
                        <w:fldChar w:fldCharType="begin"/>
                      </w:r>
                      <w:r>
                        <w:instrText xml:space="preserve"> SEQ ábra \* ARABIC </w:instrText>
                      </w:r>
                      <w:r>
                        <w:fldChar w:fldCharType="separate"/>
                      </w:r>
                      <w:r>
                        <w:rPr>
                          <w:noProof/>
                        </w:rPr>
                        <w:t>26</w:t>
                      </w:r>
                      <w:r>
                        <w:fldChar w:fldCharType="end"/>
                      </w:r>
                      <w:bookmarkStart w:id="148" w:name="_Toc182311747"/>
                      <w:r w:rsidR="00F435B6">
                        <w:t>. ábra</w:t>
                      </w:r>
                      <w:bookmarkEnd w:id="147"/>
                      <w:r w:rsidR="00F435B6">
                        <w:t xml:space="preserve">: </w:t>
                      </w:r>
                      <w:r w:rsidR="004C35A1">
                        <w:t xml:space="preserve">Az </w:t>
                      </w:r>
                      <w:r w:rsidR="00F435B6">
                        <w:t>Appointy felülete teljes képernyőn (saját)</w:t>
                      </w:r>
                      <w:bookmarkEnd w:id="148"/>
                    </w:p>
                  </w:txbxContent>
                </v:textbox>
                <w10:wrap type="topAndBottom"/>
              </v:shape>
            </w:pict>
          </mc:Fallback>
        </mc:AlternateContent>
      </w:r>
      <w:r w:rsidRPr="003C5EEA">
        <w:rPr>
          <w:noProof/>
        </w:rPr>
        <w:drawing>
          <wp:anchor distT="0" distB="0" distL="114300" distR="114300" simplePos="0" relativeHeight="251762688" behindDoc="0" locked="0" layoutInCell="1" allowOverlap="1" wp14:anchorId="3393F9CE" wp14:editId="3CDC406A">
            <wp:simplePos x="0" y="0"/>
            <wp:positionH relativeFrom="margin">
              <wp:posOffset>0</wp:posOffset>
            </wp:positionH>
            <wp:positionV relativeFrom="paragraph">
              <wp:posOffset>247650</wp:posOffset>
            </wp:positionV>
            <wp:extent cx="5574665" cy="2745105"/>
            <wp:effectExtent l="0" t="0" r="6985" b="0"/>
            <wp:wrapTopAndBottom/>
            <wp:docPr id="1639818666" name="Kép 1" descr="A képen szöveg, sor, szá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666" name="Kép 1" descr="A képen szöveg, sor, szám, Párhuzamos látható&#10;&#10;Automatikusan generált leírá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4665" cy="2745105"/>
                    </a:xfrm>
                    <a:prstGeom prst="rect">
                      <a:avLst/>
                    </a:prstGeom>
                  </pic:spPr>
                </pic:pic>
              </a:graphicData>
            </a:graphic>
            <wp14:sizeRelH relativeFrom="page">
              <wp14:pctWidth>0</wp14:pctWidth>
            </wp14:sizeRelH>
            <wp14:sizeRelV relativeFrom="page">
              <wp14:pctHeight>0</wp14:pctHeight>
            </wp14:sizeRelV>
          </wp:anchor>
        </w:drawing>
      </w:r>
    </w:p>
    <w:p w14:paraId="067F3791" w14:textId="77777777" w:rsidR="00482AE5" w:rsidRDefault="00482AE5" w:rsidP="00AB60E7">
      <w:pPr>
        <w:rPr>
          <w:noProof/>
        </w:rPr>
      </w:pPr>
    </w:p>
    <w:p w14:paraId="22C47F10" w14:textId="77777777" w:rsidR="00482AE5" w:rsidRDefault="00482AE5" w:rsidP="00AB60E7">
      <w:pPr>
        <w:rPr>
          <w:noProof/>
        </w:rPr>
      </w:pPr>
    </w:p>
    <w:p w14:paraId="5167FA19" w14:textId="099A70B1" w:rsidR="00482AE5" w:rsidRDefault="00B826F0" w:rsidP="00AB60E7">
      <w:pPr>
        <w:rPr>
          <w:noProof/>
        </w:rPr>
      </w:pPr>
      <w:r>
        <w:rPr>
          <w:noProof/>
        </w:rPr>
        <w:lastRenderedPageBreak/>
        <mc:AlternateContent>
          <mc:Choice Requires="wps">
            <w:drawing>
              <wp:anchor distT="0" distB="0" distL="114300" distR="114300" simplePos="0" relativeHeight="251774976" behindDoc="0" locked="0" layoutInCell="1" allowOverlap="1" wp14:anchorId="21A6BD49" wp14:editId="7CF0D3C9">
                <wp:simplePos x="0" y="0"/>
                <wp:positionH relativeFrom="margin">
                  <wp:posOffset>139065</wp:posOffset>
                </wp:positionH>
                <wp:positionV relativeFrom="paragraph">
                  <wp:posOffset>3758565</wp:posOffset>
                </wp:positionV>
                <wp:extent cx="5295900" cy="472440"/>
                <wp:effectExtent l="0" t="0" r="0" b="3810"/>
                <wp:wrapTopAndBottom/>
                <wp:docPr id="1258484466" name="Szövegdoboz 1"/>
                <wp:cNvGraphicFramePr/>
                <a:graphic xmlns:a="http://schemas.openxmlformats.org/drawingml/2006/main">
                  <a:graphicData uri="http://schemas.microsoft.com/office/word/2010/wordprocessingShape">
                    <wps:wsp>
                      <wps:cNvSpPr txBox="1"/>
                      <wps:spPr>
                        <a:xfrm>
                          <a:off x="0" y="0"/>
                          <a:ext cx="5295900" cy="472440"/>
                        </a:xfrm>
                        <a:prstGeom prst="rect">
                          <a:avLst/>
                        </a:prstGeom>
                        <a:solidFill>
                          <a:prstClr val="white"/>
                        </a:solidFill>
                        <a:ln>
                          <a:noFill/>
                        </a:ln>
                      </wps:spPr>
                      <wps:txbx>
                        <w:txbxContent>
                          <w:bookmarkStart w:id="149" w:name="_Ref182389672"/>
                          <w:p w14:paraId="6DE5B074" w14:textId="7E1B674C" w:rsidR="00482AE5" w:rsidRPr="00651A57" w:rsidRDefault="0044130E"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27</w:t>
                            </w:r>
                            <w:r>
                              <w:rPr>
                                <w:noProof/>
                              </w:rPr>
                              <w:fldChar w:fldCharType="end"/>
                            </w:r>
                            <w:bookmarkStart w:id="150" w:name="_Toc182311748"/>
                            <w:r w:rsidR="00482AE5">
                              <w:t>. ábra</w:t>
                            </w:r>
                            <w:bookmarkEnd w:id="149"/>
                            <w:r w:rsidR="00482AE5">
                              <w:t xml:space="preserve">: </w:t>
                            </w:r>
                            <w:r w:rsidR="00482AE5" w:rsidRPr="00B47BFD">
                              <w:t>Az Appointy felülete egy 500*800 pixeles helyre szorítva (saját)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6BD49" id="_x0000_s1054" type="#_x0000_t202" style="position:absolute;left:0;text-align:left;margin-left:10.95pt;margin-top:295.95pt;width:417pt;height:37.2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" stroked="f">
                <v:textbox inset="0,0,0,0">
                  <w:txbxContent>
                    <w:bookmarkStart w:id="151" w:name="_Ref182389672"/>
                    <w:p w14:paraId="6DE5B074" w14:textId="7E1B674C" w:rsidR="00482AE5" w:rsidRPr="00651A57" w:rsidRDefault="0044130E"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27</w:t>
                      </w:r>
                      <w:r>
                        <w:rPr>
                          <w:noProof/>
                        </w:rPr>
                        <w:fldChar w:fldCharType="end"/>
                      </w:r>
                      <w:bookmarkStart w:id="152" w:name="_Toc182311748"/>
                      <w:r w:rsidR="00482AE5">
                        <w:t>. ábra</w:t>
                      </w:r>
                      <w:bookmarkEnd w:id="151"/>
                      <w:r w:rsidR="00482AE5">
                        <w:t xml:space="preserve">: </w:t>
                      </w:r>
                      <w:r w:rsidR="00482AE5" w:rsidRPr="00B47BFD">
                        <w:t>Az Appointy felülete egy 500*800 pixeles helyre szorítva (saját)</w:t>
                      </w:r>
                      <w:bookmarkEnd w:id="152"/>
                    </w:p>
                  </w:txbxContent>
                </v:textbox>
                <w10:wrap type="topAndBottom" anchorx="margin"/>
              </v:shape>
            </w:pict>
          </mc:Fallback>
        </mc:AlternateContent>
      </w:r>
      <w:r w:rsidR="00482AE5" w:rsidRPr="004C35A1">
        <w:rPr>
          <w:noProof/>
        </w:rPr>
        <w:drawing>
          <wp:anchor distT="0" distB="0" distL="114300" distR="114300" simplePos="0" relativeHeight="251766784" behindDoc="0" locked="0" layoutInCell="1" allowOverlap="1" wp14:anchorId="223A0DD3" wp14:editId="5D191B83">
            <wp:simplePos x="0" y="0"/>
            <wp:positionH relativeFrom="margin">
              <wp:posOffset>139065</wp:posOffset>
            </wp:positionH>
            <wp:positionV relativeFrom="paragraph">
              <wp:posOffset>382905</wp:posOffset>
            </wp:positionV>
            <wp:extent cx="5295900" cy="3288665"/>
            <wp:effectExtent l="0" t="0" r="0" b="6985"/>
            <wp:wrapTopAndBottom/>
            <wp:docPr id="1717118587" name="Kép 1" descr="A képen szöveg, szám,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8587" name="Kép 1" descr="A képen szöveg, szám, képernyőkép,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295900" cy="3288665"/>
                    </a:xfrm>
                    <a:prstGeom prst="rect">
                      <a:avLst/>
                    </a:prstGeom>
                  </pic:spPr>
                </pic:pic>
              </a:graphicData>
            </a:graphic>
            <wp14:sizeRelH relativeFrom="page">
              <wp14:pctWidth>0</wp14:pctWidth>
            </wp14:sizeRelH>
            <wp14:sizeRelV relativeFrom="page">
              <wp14:pctHeight>0</wp14:pctHeight>
            </wp14:sizeRelV>
          </wp:anchor>
        </w:drawing>
      </w:r>
    </w:p>
    <w:p w14:paraId="578E86B9" w14:textId="663B6E33" w:rsidR="00482AE5" w:rsidRDefault="00E7174C" w:rsidP="00482AE5">
      <w:pPr>
        <w:rPr>
          <w:noProof/>
        </w:rPr>
      </w:pPr>
      <w:r>
        <w:rPr>
          <w:noProof/>
        </w:rPr>
        <mc:AlternateContent>
          <mc:Choice Requires="wps">
            <w:drawing>
              <wp:anchor distT="45720" distB="45720" distL="114300" distR="114300" simplePos="0" relativeHeight="251770880" behindDoc="0" locked="0" layoutInCell="1" allowOverlap="1" wp14:anchorId="68144E30" wp14:editId="076B6C68">
                <wp:simplePos x="0" y="0"/>
                <wp:positionH relativeFrom="margin">
                  <wp:align>right</wp:align>
                </wp:positionH>
                <wp:positionV relativeFrom="paragraph">
                  <wp:posOffset>6040755</wp:posOffset>
                </wp:positionV>
                <wp:extent cx="5562600" cy="586740"/>
                <wp:effectExtent l="0" t="0" r="0" b="3810"/>
                <wp:wrapTopAndBottom/>
                <wp:docPr id="6901452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86740"/>
                        </a:xfrm>
                        <a:prstGeom prst="rect">
                          <a:avLst/>
                        </a:prstGeom>
                        <a:solidFill>
                          <a:srgbClr val="FFFFFF"/>
                        </a:solidFill>
                        <a:ln w="9525">
                          <a:noFill/>
                          <a:miter lim="800000"/>
                          <a:headEnd/>
                          <a:tailEnd/>
                        </a:ln>
                      </wps:spPr>
                      <wps:txbx>
                        <w:txbxContent>
                          <w:p w14:paraId="12214D00" w14:textId="072DA148" w:rsidR="004C35A1" w:rsidRPr="00C41CA8" w:rsidRDefault="00482AE5" w:rsidP="00C41CA8">
                            <w:pPr>
                              <w:pStyle w:val="Kd"/>
                              <w:rPr>
                                <w:color w:val="080808"/>
                                <w:lang w:eastAsia="hu-HU" w:bidi="ar-SA"/>
                              </w:rPr>
                            </w:pPr>
                            <w:r w:rsidRPr="00482AE5">
                              <w:rPr>
                                <w:color w:val="174AD4"/>
                                <w:lang w:eastAsia="hu-HU" w:bidi="ar-SA"/>
                              </w:rPr>
                              <w:t>height</w:t>
                            </w:r>
                            <w:r w:rsidRPr="00482AE5">
                              <w:rPr>
                                <w:color w:val="080808"/>
                                <w:lang w:eastAsia="hu-HU" w:bidi="ar-SA"/>
                              </w:rPr>
                              <w:t>:</w:t>
                            </w:r>
                            <w:r w:rsidR="00C41CA8">
                              <w:rPr>
                                <w:color w:val="080808"/>
                                <w:lang w:eastAsia="hu-HU" w:bidi="ar-SA"/>
                              </w:rPr>
                              <w:t xml:space="preserve"> </w:t>
                            </w:r>
                            <w:r w:rsidRPr="00482AE5">
                              <w:rPr>
                                <w:color w:val="0033B3"/>
                                <w:lang w:eastAsia="hu-HU" w:bidi="ar-SA"/>
                              </w:rPr>
                              <w:t>calc</w:t>
                            </w:r>
                            <w:r w:rsidRPr="00482AE5">
                              <w:rPr>
                                <w:color w:val="080808"/>
                                <w:lang w:eastAsia="hu-HU" w:bidi="ar-SA"/>
                              </w:rPr>
                              <w:t>(</w:t>
                            </w:r>
                            <w:r w:rsidRPr="00482AE5">
                              <w:rPr>
                                <w:color w:val="1750EB"/>
                                <w:lang w:eastAsia="hu-HU" w:bidi="ar-SA"/>
                              </w:rPr>
                              <w:t>100</w:t>
                            </w:r>
                            <w:r w:rsidRPr="00482AE5">
                              <w:rPr>
                                <w:color w:val="080808"/>
                                <w:lang w:eastAsia="hu-HU" w:bidi="ar-SA"/>
                              </w:rPr>
                              <w:t xml:space="preserve">% - </w:t>
                            </w:r>
                            <w:r w:rsidRPr="00482AE5">
                              <w:rPr>
                                <w:lang w:eastAsia="hu-HU" w:bidi="ar-SA"/>
                              </w:rPr>
                              <w:t xml:space="preserve">$date-container-height </w:t>
                            </w:r>
                            <w:r w:rsidRPr="00482AE5">
                              <w:rPr>
                                <w:color w:val="080808"/>
                                <w:lang w:eastAsia="hu-HU" w:bidi="ar-SA"/>
                              </w:rPr>
                              <w:t xml:space="preserve">- </w:t>
                            </w:r>
                            <w:r w:rsidRPr="00482AE5">
                              <w:rPr>
                                <w:lang w:eastAsia="hu-HU" w:bidi="ar-SA"/>
                              </w:rPr>
                              <w:t xml:space="preserve">$column-top-padding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--hour-cell-height</w:t>
                            </w:r>
                            <w:r w:rsidRPr="00482AE5">
                              <w:rPr>
                                <w:color w:val="080808"/>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4E30" id="_x0000_s1055" type="#_x0000_t202" style="position:absolute;left:0;text-align:left;margin-left:386.8pt;margin-top:475.65pt;width:438pt;height:46.2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" stroked="f">
                <v:textbox>
                  <w:txbxContent>
                    <w:p w14:paraId="12214D00" w14:textId="072DA148" w:rsidR="004C35A1" w:rsidRPr="00C41CA8" w:rsidRDefault="00482AE5" w:rsidP="00C41CA8">
                      <w:pPr>
                        <w:pStyle w:val="Kd"/>
                        <w:rPr>
                          <w:color w:val="080808"/>
                          <w:lang w:eastAsia="hu-HU" w:bidi="ar-SA"/>
                        </w:rPr>
                      </w:pPr>
                      <w:r w:rsidRPr="00482AE5">
                        <w:rPr>
                          <w:color w:val="174AD4"/>
                          <w:lang w:eastAsia="hu-HU" w:bidi="ar-SA"/>
                        </w:rPr>
                        <w:t>height</w:t>
                      </w:r>
                      <w:r w:rsidRPr="00482AE5">
                        <w:rPr>
                          <w:color w:val="080808"/>
                          <w:lang w:eastAsia="hu-HU" w:bidi="ar-SA"/>
                        </w:rPr>
                        <w:t>:</w:t>
                      </w:r>
                      <w:r w:rsidR="00C41CA8">
                        <w:rPr>
                          <w:color w:val="080808"/>
                          <w:lang w:eastAsia="hu-HU" w:bidi="ar-SA"/>
                        </w:rPr>
                        <w:t xml:space="preserve"> </w:t>
                      </w:r>
                      <w:r w:rsidRPr="00482AE5">
                        <w:rPr>
                          <w:color w:val="0033B3"/>
                          <w:lang w:eastAsia="hu-HU" w:bidi="ar-SA"/>
                        </w:rPr>
                        <w:t>calc</w:t>
                      </w:r>
                      <w:r w:rsidRPr="00482AE5">
                        <w:rPr>
                          <w:color w:val="080808"/>
                          <w:lang w:eastAsia="hu-HU" w:bidi="ar-SA"/>
                        </w:rPr>
                        <w:t>(</w:t>
                      </w:r>
                      <w:r w:rsidRPr="00482AE5">
                        <w:rPr>
                          <w:color w:val="1750EB"/>
                          <w:lang w:eastAsia="hu-HU" w:bidi="ar-SA"/>
                        </w:rPr>
                        <w:t>100</w:t>
                      </w:r>
                      <w:r w:rsidRPr="00482AE5">
                        <w:rPr>
                          <w:color w:val="080808"/>
                          <w:lang w:eastAsia="hu-HU" w:bidi="ar-SA"/>
                        </w:rPr>
                        <w:t xml:space="preserve">% - </w:t>
                      </w:r>
                      <w:r w:rsidRPr="00482AE5">
                        <w:rPr>
                          <w:lang w:eastAsia="hu-HU" w:bidi="ar-SA"/>
                        </w:rPr>
                        <w:t xml:space="preserve">$date-container-height </w:t>
                      </w:r>
                      <w:r w:rsidRPr="00482AE5">
                        <w:rPr>
                          <w:color w:val="080808"/>
                          <w:lang w:eastAsia="hu-HU" w:bidi="ar-SA"/>
                        </w:rPr>
                        <w:t xml:space="preserve">- </w:t>
                      </w:r>
                      <w:r w:rsidRPr="00482AE5">
                        <w:rPr>
                          <w:lang w:eastAsia="hu-HU" w:bidi="ar-SA"/>
                        </w:rPr>
                        <w:t xml:space="preserve">$column-top-padding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--hour-cell-height</w:t>
                      </w:r>
                      <w:r w:rsidRPr="00482AE5">
                        <w:rPr>
                          <w:color w:val="080808"/>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772928" behindDoc="0" locked="0" layoutInCell="1" allowOverlap="1" wp14:anchorId="2CCB79F0" wp14:editId="5461B95C">
                <wp:simplePos x="0" y="0"/>
                <wp:positionH relativeFrom="margin">
                  <wp:align>left</wp:align>
                </wp:positionH>
                <wp:positionV relativeFrom="paragraph">
                  <wp:posOffset>5591175</wp:posOffset>
                </wp:positionV>
                <wp:extent cx="5562600" cy="457200"/>
                <wp:effectExtent l="0" t="0" r="0" b="0"/>
                <wp:wrapTopAndBottom/>
                <wp:docPr id="56506494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7E199DD" w14:textId="52D480E2" w:rsidR="00482AE5" w:rsidRPr="009F4027" w:rsidRDefault="0044130E"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28</w:t>
                            </w:r>
                            <w:r>
                              <w:rPr>
                                <w:noProof/>
                              </w:rPr>
                              <w:fldChar w:fldCharType="end"/>
                            </w:r>
                            <w:bookmarkStart w:id="153" w:name="_Toc182311749"/>
                            <w:r w:rsidR="00482AE5">
                              <w:t xml:space="preserve">. ábra: </w:t>
                            </w:r>
                            <w:r w:rsidR="00482AE5" w:rsidRPr="00B42413">
                              <w:t>A naptártest magasságának számítására alkalmazott képlet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CB79F0" id="_x0000_s1056" type="#_x0000_t202" style="position:absolute;left:0;text-align:left;margin-left:0;margin-top:440.25pt;width:438pt;height:36pt;z-index:251772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HseGwIAAEM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" stroked="f">
                <v:textbox inset="0,0,0,0">
                  <w:txbxContent>
                    <w:p w14:paraId="07E199DD" w14:textId="52D480E2" w:rsidR="00482AE5" w:rsidRPr="009F4027" w:rsidRDefault="0044130E"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28</w:t>
                      </w:r>
                      <w:r>
                        <w:rPr>
                          <w:noProof/>
                        </w:rPr>
                        <w:fldChar w:fldCharType="end"/>
                      </w:r>
                      <w:bookmarkStart w:id="154" w:name="_Toc182311749"/>
                      <w:r w:rsidR="00482AE5">
                        <w:t xml:space="preserve">. ábra: </w:t>
                      </w:r>
                      <w:r w:rsidR="00482AE5" w:rsidRPr="00B42413">
                        <w:t>A naptártest magasságának számítására alkalmazott képlet</w:t>
                      </w:r>
                      <w:bookmarkEnd w:id="154"/>
                    </w:p>
                  </w:txbxContent>
                </v:textbox>
                <w10:wrap type="topAndBottom" anchorx="margin"/>
              </v:shape>
            </w:pict>
          </mc:Fallback>
        </mc:AlternateContent>
      </w:r>
      <w:r w:rsidR="004C35A1">
        <w:rPr>
          <w:noProof/>
        </w:rPr>
        <w:t>Az ábrákon láthatóan a komponens nem lóg ki kis helyre szorított helyzetben sem, vertikálisan és horitonzálisan is görgethető túlcsordulás esetén. A naptártest magasságának kiszámítására egy matematikat képletet kellett írnom, hiszen nem 100%-ra kell azt skálázni a, mivel az aránytaalanul összenyomná, deformálná az órákat jelentő téglalapokat, valamint a test túllógna a megadott magasságon, így vertikálisan kétszeresen görgethető lenne a  komponens, ami UX (User eXperience) szempontból nem optimális.</w:t>
      </w:r>
    </w:p>
    <w:p w14:paraId="74E6168B" w14:textId="1FDC260F" w:rsidR="00482AE5" w:rsidRDefault="00482AE5" w:rsidP="000B243F">
      <w:r>
        <w:rPr>
          <w:noProof/>
        </w:rPr>
        <w:t xml:space="preserve">A képletben a </w:t>
      </w:r>
      <w:r w:rsidRPr="00482AE5">
        <w:rPr>
          <w:rStyle w:val="KdChar"/>
        </w:rPr>
        <w:t>$date-container-height</w:t>
      </w:r>
      <w:r>
        <w:rPr>
          <w:rStyle w:val="KdChar"/>
        </w:rPr>
        <w:t xml:space="preserve"> </w:t>
      </w:r>
      <w:r w:rsidRPr="00482AE5">
        <w:t>a</w:t>
      </w:r>
      <w:r>
        <w:t xml:space="preserve"> komponens tetején található év-hónap kijelzés, és lapozó gombok magasságára utal, a </w:t>
      </w:r>
      <w:r w:rsidRPr="00482AE5">
        <w:rPr>
          <w:rStyle w:val="KdChar"/>
        </w:rPr>
        <w:t>$column-top-padding</w:t>
      </w:r>
      <w:r>
        <w:rPr>
          <w:rStyle w:val="KdChar"/>
        </w:rPr>
        <w:t xml:space="preserve"> </w:t>
      </w:r>
      <w:r w:rsidRPr="00482AE5">
        <w:t>a</w:t>
      </w:r>
      <w:r>
        <w:t xml:space="preserve"> naptár oszlopainak felső bélése, a </w:t>
      </w:r>
      <w:r>
        <w:rPr>
          <w:rStyle w:val="KdChar"/>
        </w:rPr>
        <w:t>--</w:t>
      </w:r>
      <w:r w:rsidRPr="00482AE5">
        <w:rPr>
          <w:rStyle w:val="KdChar"/>
        </w:rPr>
        <w:t>hour-cell-height</w:t>
      </w:r>
      <w:r>
        <w:t xml:space="preserve"> pedig az órákat felölelő téglalapok magassága, ami megegyezik a fejléc magasságával.</w:t>
      </w:r>
      <w:r w:rsidR="000B243F">
        <w:t xml:space="preserve"> A </w:t>
      </w:r>
      <w:r w:rsidR="000B243F">
        <w:rPr>
          <w:rStyle w:val="KdChar"/>
        </w:rPr>
        <w:t>--</w:t>
      </w:r>
      <w:r w:rsidR="000B243F" w:rsidRPr="00482AE5">
        <w:rPr>
          <w:rStyle w:val="KdChar"/>
        </w:rPr>
        <w:t>hour-cell-heigh</w:t>
      </w:r>
      <w:r w:rsidR="000B243F">
        <w:rPr>
          <w:rStyle w:val="KdChar"/>
        </w:rPr>
        <w:t xml:space="preserve">t </w:t>
      </w:r>
      <w:r w:rsidR="000B243F" w:rsidRPr="000B243F">
        <w:t>a</w:t>
      </w:r>
      <w:r w:rsidR="000B243F">
        <w:t xml:space="preserve"> képletben a többi változóval ellentétben azért nem scss, hanem css változóként van definiálva, mert ezt lehet kódból lekérni és használni.</w:t>
      </w:r>
    </w:p>
    <w:p w14:paraId="57786347" w14:textId="4C571898" w:rsidR="00883A73" w:rsidRDefault="00883A73" w:rsidP="00883A73">
      <w:pPr>
        <w:pStyle w:val="Cmsor3"/>
        <w:numPr>
          <w:ilvl w:val="2"/>
          <w:numId w:val="19"/>
        </w:numPr>
      </w:pPr>
      <w:r>
        <w:lastRenderedPageBreak/>
        <w:t>Naptártest felépítése</w:t>
      </w:r>
    </w:p>
    <w:p w14:paraId="0CCBBF83" w14:textId="1AAD61DD" w:rsidR="00883A73" w:rsidRDefault="00295681" w:rsidP="00883A73">
      <w:r>
        <w:rPr>
          <w:noProof/>
        </w:rPr>
        <mc:AlternateContent>
          <mc:Choice Requires="wps">
            <w:drawing>
              <wp:anchor distT="45720" distB="45720" distL="114300" distR="114300" simplePos="0" relativeHeight="251792384" behindDoc="0" locked="0" layoutInCell="1" allowOverlap="1" wp14:anchorId="0A62F7C1" wp14:editId="5ED18FA1">
                <wp:simplePos x="0" y="0"/>
                <wp:positionH relativeFrom="margin">
                  <wp:align>right</wp:align>
                </wp:positionH>
                <wp:positionV relativeFrom="paragraph">
                  <wp:posOffset>2103120</wp:posOffset>
                </wp:positionV>
                <wp:extent cx="5562600" cy="1805940"/>
                <wp:effectExtent l="0" t="0" r="0" b="3810"/>
                <wp:wrapTopAndBottom/>
                <wp:docPr id="72353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805940"/>
                        </a:xfrm>
                        <a:prstGeom prst="rect">
                          <a:avLst/>
                        </a:prstGeom>
                        <a:solidFill>
                          <a:srgbClr val="FFFFFF"/>
                        </a:solidFill>
                        <a:ln w="9525">
                          <a:noFill/>
                          <a:miter lim="800000"/>
                          <a:headEnd/>
                          <a:tailEnd/>
                        </a:ln>
                      </wps:spPr>
                      <wps:txb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r>
                              <w:rPr>
                                <w:color w:val="2A8C7C"/>
                                <w:shd w:val="clear" w:color="auto" w:fill="F7FAFF"/>
                                <w:lang w:eastAsia="hu-HU" w:bidi="ar-SA"/>
                              </w:rPr>
                              <w:t>date</w:t>
                            </w:r>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color w:val="871094"/>
                                <w:shd w:val="clear" w:color="auto" w:fill="F7FAFF"/>
                                <w:lang w:eastAsia="hu-HU" w:bidi="ar-SA"/>
                              </w:rPr>
                              <w:t>dates</w:t>
                            </w:r>
                            <w:r w:rsidRPr="000868B5">
                              <w:rPr>
                                <w:color w:val="080808"/>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r w:rsidRPr="000868B5">
                              <w:rPr>
                                <w:color w:val="174AD4"/>
                                <w:lang w:eastAsia="hu-HU" w:bidi="ar-SA"/>
                              </w:rPr>
                              <w:t>class</w:t>
                            </w:r>
                            <w:r w:rsidRPr="000868B5">
                              <w:rPr>
                                <w:lang w:eastAsia="hu-HU" w:bidi="ar-SA"/>
                              </w:rPr>
                              <w:t>="d-flex flex-column grow"</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 xml:space="preserve">Appointy-calendar-column </w:t>
                            </w:r>
                            <w:r w:rsidRPr="000868B5">
                              <w:rPr>
                                <w:color w:val="871094"/>
                                <w:lang w:eastAsia="hu-HU" w:bidi="ar-SA"/>
                              </w:rPr>
                              <w:t>[date]</w:t>
                            </w:r>
                            <w:r w:rsidRPr="000868B5">
                              <w:rPr>
                                <w:lang w:eastAsia="hu-HU" w:bidi="ar-SA"/>
                              </w:rPr>
                              <w:t>="</w:t>
                            </w:r>
                            <w:r>
                              <w:rPr>
                                <w:color w:val="2A8C7C"/>
                                <w:shd w:val="clear" w:color="auto" w:fill="F7FAFF"/>
                                <w:lang w:eastAsia="hu-HU" w:bidi="ar-SA"/>
                              </w:rPr>
                              <w:t>date</w:t>
                            </w:r>
                            <w:r w:rsidRPr="000868B5">
                              <w:rPr>
                                <w:lang w:eastAsia="hu-HU" w:bidi="ar-SA"/>
                              </w:rPr>
                              <w:t xml:space="preserve">" </w:t>
                            </w:r>
                            <w:r w:rsidRPr="000868B5">
                              <w:rPr>
                                <w:color w:val="174AD4"/>
                                <w:lang w:eastAsia="hu-HU" w:bidi="ar-SA"/>
                              </w:rPr>
                              <w:t>class</w:t>
                            </w:r>
                            <w:r w:rsidRPr="000868B5">
                              <w:rPr>
                                <w:lang w:eastAsia="hu-HU" w:bidi="ar-SA"/>
                              </w:rPr>
                              <w:t xml:space="preserve">="day_column" </w:t>
                            </w:r>
                            <w:r w:rsidRPr="000868B5">
                              <w:rPr>
                                <w:color w:val="871094"/>
                                <w:lang w:eastAsia="hu-HU" w:bidi="ar-SA"/>
                              </w:rPr>
                              <w:t>[id]</w:t>
                            </w:r>
                            <w:r w:rsidRPr="000868B5">
                              <w:rPr>
                                <w:lang w:eastAsia="hu-HU" w:bidi="ar-SA"/>
                              </w:rPr>
                              <w:t>="</w:t>
                            </w:r>
                            <w:r w:rsidRPr="000868B5">
                              <w:rPr>
                                <w:shd w:val="clear" w:color="auto" w:fill="F7FAFF"/>
                                <w:lang w:eastAsia="hu-HU" w:bidi="ar-SA"/>
                              </w:rPr>
                              <w:t xml:space="preserve">'calendarColumn' </w:t>
                            </w:r>
                            <w:r w:rsidRPr="000868B5">
                              <w:rPr>
                                <w:color w:val="080808"/>
                                <w:shd w:val="clear" w:color="auto" w:fill="F7FAFF"/>
                                <w:lang w:eastAsia="hu-HU" w:bidi="ar-SA"/>
                              </w:rPr>
                              <w:t xml:space="preserve">+ </w:t>
                            </w:r>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(loaded)</w:t>
                            </w:r>
                            <w:r w:rsidRPr="000868B5">
                              <w:rPr>
                                <w:lang w:eastAsia="hu-HU" w:bidi="ar-SA"/>
                              </w:rPr>
                              <w:t>="</w:t>
                            </w:r>
                            <w:r w:rsidRPr="000868B5">
                              <w:rPr>
                                <w:color w:val="914C07"/>
                                <w:shd w:val="clear" w:color="auto" w:fill="F7FAFF"/>
                                <w:lang w:eastAsia="hu-HU" w:bidi="ar-SA"/>
                              </w:rPr>
                              <w:t>handleColumnLoad</w:t>
                            </w:r>
                            <w:r w:rsidRPr="000868B5">
                              <w:rPr>
                                <w:color w:val="080808"/>
                                <w:shd w:val="clear" w:color="auto" w:fill="F7FAFF"/>
                                <w:lang w:eastAsia="hu-HU" w:bidi="ar-SA"/>
                              </w:rPr>
                              <w:t>(</w:t>
                            </w:r>
                            <w:r w:rsidRPr="000868B5">
                              <w:rPr>
                                <w:color w:val="830091"/>
                                <w:shd w:val="clear" w:color="auto" w:fill="F7FAFF"/>
                                <w:lang w:eastAsia="hu-HU" w:bidi="ar-SA"/>
                              </w:rPr>
                              <w:t>$event</w:t>
                            </w:r>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2F7C1" id="_x0000_s1057" type="#_x0000_t202" style="position:absolute;left:0;text-align:left;margin-left:386.8pt;margin-top:165.6pt;width:438pt;height:142.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" stroked="f">
                <v:textbo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r>
                        <w:rPr>
                          <w:color w:val="2A8C7C"/>
                          <w:shd w:val="clear" w:color="auto" w:fill="F7FAFF"/>
                          <w:lang w:eastAsia="hu-HU" w:bidi="ar-SA"/>
                        </w:rPr>
                        <w:t>date</w:t>
                      </w:r>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color w:val="871094"/>
                          <w:shd w:val="clear" w:color="auto" w:fill="F7FAFF"/>
                          <w:lang w:eastAsia="hu-HU" w:bidi="ar-SA"/>
                        </w:rPr>
                        <w:t>dates</w:t>
                      </w:r>
                      <w:r w:rsidRPr="000868B5">
                        <w:rPr>
                          <w:color w:val="080808"/>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r w:rsidRPr="000868B5">
                        <w:rPr>
                          <w:color w:val="174AD4"/>
                          <w:lang w:eastAsia="hu-HU" w:bidi="ar-SA"/>
                        </w:rPr>
                        <w:t>class</w:t>
                      </w:r>
                      <w:r w:rsidRPr="000868B5">
                        <w:rPr>
                          <w:lang w:eastAsia="hu-HU" w:bidi="ar-SA"/>
                        </w:rPr>
                        <w:t>="d-flex flex-column grow"</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 xml:space="preserve">Appointy-calendar-column </w:t>
                      </w:r>
                      <w:r w:rsidRPr="000868B5">
                        <w:rPr>
                          <w:color w:val="871094"/>
                          <w:lang w:eastAsia="hu-HU" w:bidi="ar-SA"/>
                        </w:rPr>
                        <w:t>[date]</w:t>
                      </w:r>
                      <w:r w:rsidRPr="000868B5">
                        <w:rPr>
                          <w:lang w:eastAsia="hu-HU" w:bidi="ar-SA"/>
                        </w:rPr>
                        <w:t>="</w:t>
                      </w:r>
                      <w:r>
                        <w:rPr>
                          <w:color w:val="2A8C7C"/>
                          <w:shd w:val="clear" w:color="auto" w:fill="F7FAFF"/>
                          <w:lang w:eastAsia="hu-HU" w:bidi="ar-SA"/>
                        </w:rPr>
                        <w:t>date</w:t>
                      </w:r>
                      <w:r w:rsidRPr="000868B5">
                        <w:rPr>
                          <w:lang w:eastAsia="hu-HU" w:bidi="ar-SA"/>
                        </w:rPr>
                        <w:t xml:space="preserve">" </w:t>
                      </w:r>
                      <w:r w:rsidRPr="000868B5">
                        <w:rPr>
                          <w:color w:val="174AD4"/>
                          <w:lang w:eastAsia="hu-HU" w:bidi="ar-SA"/>
                        </w:rPr>
                        <w:t>class</w:t>
                      </w:r>
                      <w:r w:rsidRPr="000868B5">
                        <w:rPr>
                          <w:lang w:eastAsia="hu-HU" w:bidi="ar-SA"/>
                        </w:rPr>
                        <w:t xml:space="preserve">="day_column" </w:t>
                      </w:r>
                      <w:r w:rsidRPr="000868B5">
                        <w:rPr>
                          <w:color w:val="871094"/>
                          <w:lang w:eastAsia="hu-HU" w:bidi="ar-SA"/>
                        </w:rPr>
                        <w:t>[id]</w:t>
                      </w:r>
                      <w:r w:rsidRPr="000868B5">
                        <w:rPr>
                          <w:lang w:eastAsia="hu-HU" w:bidi="ar-SA"/>
                        </w:rPr>
                        <w:t>="</w:t>
                      </w:r>
                      <w:r w:rsidRPr="000868B5">
                        <w:rPr>
                          <w:shd w:val="clear" w:color="auto" w:fill="F7FAFF"/>
                          <w:lang w:eastAsia="hu-HU" w:bidi="ar-SA"/>
                        </w:rPr>
                        <w:t xml:space="preserve">'calendarColumn' </w:t>
                      </w:r>
                      <w:r w:rsidRPr="000868B5">
                        <w:rPr>
                          <w:color w:val="080808"/>
                          <w:shd w:val="clear" w:color="auto" w:fill="F7FAFF"/>
                          <w:lang w:eastAsia="hu-HU" w:bidi="ar-SA"/>
                        </w:rPr>
                        <w:t xml:space="preserve">+ </w:t>
                      </w:r>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(loaded)</w:t>
                      </w:r>
                      <w:r w:rsidRPr="000868B5">
                        <w:rPr>
                          <w:lang w:eastAsia="hu-HU" w:bidi="ar-SA"/>
                        </w:rPr>
                        <w:t>="</w:t>
                      </w:r>
                      <w:r w:rsidRPr="000868B5">
                        <w:rPr>
                          <w:color w:val="914C07"/>
                          <w:shd w:val="clear" w:color="auto" w:fill="F7FAFF"/>
                          <w:lang w:eastAsia="hu-HU" w:bidi="ar-SA"/>
                        </w:rPr>
                        <w:t>handleColumnLoad</w:t>
                      </w:r>
                      <w:r w:rsidRPr="000868B5">
                        <w:rPr>
                          <w:color w:val="080808"/>
                          <w:shd w:val="clear" w:color="auto" w:fill="F7FAFF"/>
                          <w:lang w:eastAsia="hu-HU" w:bidi="ar-SA"/>
                        </w:rPr>
                        <w:t>(</w:t>
                      </w:r>
                      <w:r w:rsidRPr="000868B5">
                        <w:rPr>
                          <w:color w:val="830091"/>
                          <w:shd w:val="clear" w:color="auto" w:fill="F7FAFF"/>
                          <w:lang w:eastAsia="hu-HU" w:bidi="ar-SA"/>
                        </w:rPr>
                        <w:t>$event</w:t>
                      </w:r>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v:textbox>
                <w10:wrap type="topAndBottom" anchorx="margin"/>
              </v:shape>
            </w:pict>
          </mc:Fallback>
        </mc:AlternateContent>
      </w:r>
      <w:r w:rsidR="000868B5">
        <w:rPr>
          <w:noProof/>
        </w:rPr>
        <mc:AlternateContent>
          <mc:Choice Requires="wps">
            <w:drawing>
              <wp:anchor distT="0" distB="0" distL="114300" distR="114300" simplePos="0" relativeHeight="251794432" behindDoc="0" locked="0" layoutInCell="1" allowOverlap="1" wp14:anchorId="60B471E0" wp14:editId="203ED21B">
                <wp:simplePos x="0" y="0"/>
                <wp:positionH relativeFrom="page">
                  <wp:align>center</wp:align>
                </wp:positionH>
                <wp:positionV relativeFrom="paragraph">
                  <wp:posOffset>1600200</wp:posOffset>
                </wp:positionV>
                <wp:extent cx="5554980" cy="457200"/>
                <wp:effectExtent l="0" t="0" r="7620" b="0"/>
                <wp:wrapTopAndBottom/>
                <wp:docPr id="19012492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2F86A70" w14:textId="5D01028A" w:rsidR="000868B5" w:rsidRPr="0004267F" w:rsidRDefault="0044130E"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29</w:t>
                            </w:r>
                            <w:r>
                              <w:rPr>
                                <w:noProof/>
                              </w:rPr>
                              <w:fldChar w:fldCharType="end"/>
                            </w:r>
                            <w:r w:rsidR="000868B5">
                              <w:t>. ábra: A naptár oszlopainak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B471E0" id="_x0000_s1058" type="#_x0000_t202" style="position:absolute;left:0;text-align:left;margin-left:0;margin-top:126pt;width:437.4pt;height:36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" stroked="f">
                <v:textbox inset="0,0,0,0">
                  <w:txbxContent>
                    <w:p w14:paraId="72F86A70" w14:textId="5D01028A" w:rsidR="000868B5" w:rsidRPr="0004267F" w:rsidRDefault="0044130E"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29</w:t>
                      </w:r>
                      <w:r>
                        <w:rPr>
                          <w:noProof/>
                        </w:rPr>
                        <w:fldChar w:fldCharType="end"/>
                      </w:r>
                      <w:r w:rsidR="000868B5">
                        <w:t>. ábra: A naptár oszlopainak generálása (saját)</w:t>
                      </w:r>
                    </w:p>
                  </w:txbxContent>
                </v:textbox>
                <w10:wrap type="topAndBottom" anchorx="page"/>
              </v:shape>
            </w:pict>
          </mc:Fallback>
        </mc:AlternateContent>
      </w:r>
      <w:r w:rsidR="00883A73">
        <w:t xml:space="preserve">Az előző pontban megfogalmazottak alapján a naptár hét fő oszlopból áll, amelyeknek van fejléce és teste. A fejléc tartalma már tárgyalásra került, a testben a már említett órákat megtestesítő téglalapok találhatóak. Az oszlopok saját komponens alapján jönnek létre, amelyeket az Angular által </w:t>
      </w:r>
      <w:r w:rsidR="000868B5">
        <w:t xml:space="preserve">biztosított </w:t>
      </w:r>
      <w:r w:rsidR="000868B5" w:rsidRPr="00A1283F">
        <w:rPr>
          <w:rStyle w:val="KdChar"/>
        </w:rPr>
        <w:t>@for</w:t>
      </w:r>
      <w:r w:rsidR="000868B5">
        <w:t xml:space="preserve"> vezérlővel vannak generálva, valamint az oszlopokon belüli téglalapok is ezt a módszert követik. Ennek a generálásnak funkcionális oka van, amely később tárgyalásra kerül.</w:t>
      </w:r>
    </w:p>
    <w:p w14:paraId="302B664E" w14:textId="667AF61A" w:rsidR="00A1283F" w:rsidRDefault="00295681" w:rsidP="00883A73">
      <w:r>
        <w:rPr>
          <w:noProof/>
        </w:rPr>
        <mc:AlternateContent>
          <mc:Choice Requires="wps">
            <w:drawing>
              <wp:anchor distT="45720" distB="45720" distL="114300" distR="114300" simplePos="0" relativeHeight="251796480" behindDoc="0" locked="0" layoutInCell="1" allowOverlap="1" wp14:anchorId="61B1C873" wp14:editId="16402947">
                <wp:simplePos x="0" y="0"/>
                <wp:positionH relativeFrom="page">
                  <wp:align>center</wp:align>
                </wp:positionH>
                <wp:positionV relativeFrom="paragraph">
                  <wp:posOffset>4551680</wp:posOffset>
                </wp:positionV>
                <wp:extent cx="5562600" cy="1577340"/>
                <wp:effectExtent l="0" t="0" r="0" b="3810"/>
                <wp:wrapTopAndBottom/>
                <wp:docPr id="9111559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77340"/>
                        </a:xfrm>
                        <a:prstGeom prst="rect">
                          <a:avLst/>
                        </a:prstGeom>
                        <a:solidFill>
                          <a:srgbClr val="FFFFFF"/>
                        </a:solidFill>
                        <a:ln w="9525">
                          <a:noFill/>
                          <a:miter lim="800000"/>
                          <a:headEnd/>
                          <a:tailEnd/>
                        </a:ln>
                      </wps:spPr>
                      <wps:txb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r w:rsidRPr="000868B5">
                              <w:rPr>
                                <w:color w:val="2A8C7C"/>
                                <w:shd w:val="clear" w:color="auto" w:fill="F7FAFF"/>
                                <w:lang w:eastAsia="hu-HU" w:bidi="ar-SA"/>
                              </w:rPr>
                              <w:t xml:space="preserve">hour </w:t>
                            </w:r>
                            <w:r w:rsidRPr="000868B5">
                              <w:rPr>
                                <w:color w:val="0033B3"/>
                                <w:shd w:val="clear" w:color="auto" w:fill="F7FAFF"/>
                                <w:lang w:eastAsia="hu-HU" w:bidi="ar-SA"/>
                              </w:rPr>
                              <w:t xml:space="preserve">of </w:t>
                            </w:r>
                            <w:r w:rsidRPr="000868B5">
                              <w:rPr>
                                <w:shd w:val="clear" w:color="auto" w:fill="F7FAFF"/>
                                <w:lang w:eastAsia="hu-HU" w:bidi="ar-SA"/>
                              </w:rPr>
                              <w:t>[].</w:t>
                            </w:r>
                            <w:r w:rsidRPr="000868B5">
                              <w:rPr>
                                <w:color w:val="871094"/>
                                <w:shd w:val="clear" w:color="auto" w:fill="F7FAFF"/>
                                <w:lang w:eastAsia="hu-HU" w:bidi="ar-SA"/>
                              </w:rPr>
                              <w:t>constructor</w:t>
                            </w:r>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r w:rsidRPr="000868B5">
                              <w:rPr>
                                <w:color w:val="174AD4"/>
                                <w:lang w:eastAsia="hu-HU" w:bidi="ar-SA"/>
                              </w:rPr>
                              <w:t>class</w:t>
                            </w:r>
                            <w:r w:rsidRPr="000868B5">
                              <w:rPr>
                                <w:color w:val="067D17"/>
                                <w:lang w:eastAsia="hu-HU" w:bidi="ar-SA"/>
                              </w:rPr>
                              <w:t xml:space="preserve">="hour-cell" </w:t>
                            </w:r>
                            <w:r w:rsidRPr="000868B5">
                              <w:rPr>
                                <w:color w:val="871094"/>
                                <w:lang w:eastAsia="hu-HU" w:bidi="ar-SA"/>
                              </w:rPr>
                              <w:t>[id]</w:t>
                            </w:r>
                            <w:r w:rsidRPr="000868B5">
                              <w:rPr>
                                <w:color w:val="067D17"/>
                                <w:lang w:eastAsia="hu-HU" w:bidi="ar-SA"/>
                              </w:rPr>
                              <w:t>="</w:t>
                            </w:r>
                            <w:r w:rsidRPr="000868B5">
                              <w:rPr>
                                <w:color w:val="914C07"/>
                                <w:shd w:val="clear" w:color="auto" w:fill="F7FAFF"/>
                                <w:lang w:eastAsia="hu-HU" w:bidi="ar-SA"/>
                              </w:rPr>
                              <w:t>getID</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(click)</w:t>
                            </w:r>
                            <w:r w:rsidRPr="000868B5">
                              <w:rPr>
                                <w:color w:val="067D17"/>
                                <w:lang w:eastAsia="hu-HU" w:bidi="ar-SA"/>
                              </w:rPr>
                              <w:t>="</w:t>
                            </w:r>
                            <w:r w:rsidRPr="000868B5">
                              <w:rPr>
                                <w:color w:val="914C07"/>
                                <w:shd w:val="clear" w:color="auto" w:fill="F7FAFF"/>
                                <w:lang w:eastAsia="hu-HU" w:bidi="ar-SA"/>
                              </w:rPr>
                              <w:t>openNewEventModal</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1C873" id="_x0000_s1059" type="#_x0000_t202" style="position:absolute;left:0;text-align:left;margin-left:0;margin-top:358.4pt;width:438pt;height:124.2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" stroked="f">
                <v:textbo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r w:rsidRPr="000868B5">
                        <w:rPr>
                          <w:color w:val="2A8C7C"/>
                          <w:shd w:val="clear" w:color="auto" w:fill="F7FAFF"/>
                          <w:lang w:eastAsia="hu-HU" w:bidi="ar-SA"/>
                        </w:rPr>
                        <w:t xml:space="preserve">hour </w:t>
                      </w:r>
                      <w:r w:rsidRPr="000868B5">
                        <w:rPr>
                          <w:color w:val="0033B3"/>
                          <w:shd w:val="clear" w:color="auto" w:fill="F7FAFF"/>
                          <w:lang w:eastAsia="hu-HU" w:bidi="ar-SA"/>
                        </w:rPr>
                        <w:t xml:space="preserve">of </w:t>
                      </w:r>
                      <w:r w:rsidRPr="000868B5">
                        <w:rPr>
                          <w:shd w:val="clear" w:color="auto" w:fill="F7FAFF"/>
                          <w:lang w:eastAsia="hu-HU" w:bidi="ar-SA"/>
                        </w:rPr>
                        <w:t>[].</w:t>
                      </w:r>
                      <w:r w:rsidRPr="000868B5">
                        <w:rPr>
                          <w:color w:val="871094"/>
                          <w:shd w:val="clear" w:color="auto" w:fill="F7FAFF"/>
                          <w:lang w:eastAsia="hu-HU" w:bidi="ar-SA"/>
                        </w:rPr>
                        <w:t>constructor</w:t>
                      </w:r>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r w:rsidRPr="000868B5">
                        <w:rPr>
                          <w:color w:val="174AD4"/>
                          <w:lang w:eastAsia="hu-HU" w:bidi="ar-SA"/>
                        </w:rPr>
                        <w:t>class</w:t>
                      </w:r>
                      <w:r w:rsidRPr="000868B5">
                        <w:rPr>
                          <w:color w:val="067D17"/>
                          <w:lang w:eastAsia="hu-HU" w:bidi="ar-SA"/>
                        </w:rPr>
                        <w:t xml:space="preserve">="hour-cell" </w:t>
                      </w:r>
                      <w:r w:rsidRPr="000868B5">
                        <w:rPr>
                          <w:color w:val="871094"/>
                          <w:lang w:eastAsia="hu-HU" w:bidi="ar-SA"/>
                        </w:rPr>
                        <w:t>[id]</w:t>
                      </w:r>
                      <w:r w:rsidRPr="000868B5">
                        <w:rPr>
                          <w:color w:val="067D17"/>
                          <w:lang w:eastAsia="hu-HU" w:bidi="ar-SA"/>
                        </w:rPr>
                        <w:t>="</w:t>
                      </w:r>
                      <w:r w:rsidRPr="000868B5">
                        <w:rPr>
                          <w:color w:val="914C07"/>
                          <w:shd w:val="clear" w:color="auto" w:fill="F7FAFF"/>
                          <w:lang w:eastAsia="hu-HU" w:bidi="ar-SA"/>
                        </w:rPr>
                        <w:t>getID</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(click)</w:t>
                      </w:r>
                      <w:r w:rsidRPr="000868B5">
                        <w:rPr>
                          <w:color w:val="067D17"/>
                          <w:lang w:eastAsia="hu-HU" w:bidi="ar-SA"/>
                        </w:rPr>
                        <w:t>="</w:t>
                      </w:r>
                      <w:r w:rsidRPr="000868B5">
                        <w:rPr>
                          <w:color w:val="914C07"/>
                          <w:shd w:val="clear" w:color="auto" w:fill="F7FAFF"/>
                          <w:lang w:eastAsia="hu-HU" w:bidi="ar-SA"/>
                        </w:rPr>
                        <w:t>openNewEventModal</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v:textbox>
                <w10:wrap type="topAndBottom" anchorx="page"/>
              </v:shape>
            </w:pict>
          </mc:Fallback>
        </mc:AlternateContent>
      </w:r>
      <w:r>
        <w:rPr>
          <w:noProof/>
        </w:rPr>
        <mc:AlternateContent>
          <mc:Choice Requires="wps">
            <w:drawing>
              <wp:anchor distT="0" distB="0" distL="114300" distR="114300" simplePos="0" relativeHeight="251798528" behindDoc="0" locked="0" layoutInCell="1" allowOverlap="1" wp14:anchorId="7338B207" wp14:editId="6D551422">
                <wp:simplePos x="0" y="0"/>
                <wp:positionH relativeFrom="margin">
                  <wp:align>left</wp:align>
                </wp:positionH>
                <wp:positionV relativeFrom="paragraph">
                  <wp:posOffset>4090670</wp:posOffset>
                </wp:positionV>
                <wp:extent cx="5577840" cy="457200"/>
                <wp:effectExtent l="0" t="0" r="3810" b="0"/>
                <wp:wrapTopAndBottom/>
                <wp:docPr id="77398109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bookmarkStart w:id="155" w:name="_Ref182389007"/>
                          <w:p w14:paraId="3C0C34BF" w14:textId="1BED107D" w:rsidR="000868B5" w:rsidRPr="00624DBB" w:rsidRDefault="0044130E"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30</w:t>
                            </w:r>
                            <w:r>
                              <w:rPr>
                                <w:noProof/>
                              </w:rPr>
                              <w:fldChar w:fldCharType="end"/>
                            </w:r>
                            <w:r w:rsidR="000868B5">
                              <w:t>. ábra</w:t>
                            </w:r>
                            <w:bookmarkEnd w:id="155"/>
                            <w:r w:rsidR="000868B5">
                              <w:t>: A naptár oszlopain belüli téglalapok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8B207" id="_x0000_s1060" type="#_x0000_t202" style="position:absolute;left:0;text-align:left;margin-left:0;margin-top:322.1pt;width:439.2pt;height:36pt;z-index:251798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" stroked="f">
                <v:textbox inset="0,0,0,0">
                  <w:txbxContent>
                    <w:bookmarkStart w:id="156" w:name="_Ref182389007"/>
                    <w:p w14:paraId="3C0C34BF" w14:textId="1BED107D" w:rsidR="000868B5" w:rsidRPr="00624DBB" w:rsidRDefault="0044130E"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30</w:t>
                      </w:r>
                      <w:r>
                        <w:rPr>
                          <w:noProof/>
                        </w:rPr>
                        <w:fldChar w:fldCharType="end"/>
                      </w:r>
                      <w:r w:rsidR="000868B5">
                        <w:t>. ábra</w:t>
                      </w:r>
                      <w:bookmarkEnd w:id="156"/>
                      <w:r w:rsidR="000868B5">
                        <w:t>: A naptár oszlopain belüli téglalapok generálása (saját)</w:t>
                      </w:r>
                    </w:p>
                  </w:txbxContent>
                </v:textbox>
                <w10:wrap type="topAndBottom" anchorx="margin"/>
              </v:shape>
            </w:pict>
          </mc:Fallback>
        </mc:AlternateContent>
      </w:r>
      <w:r w:rsidR="00A1283F" w:rsidRPr="00A1283F">
        <w:t>A</w:t>
      </w:r>
      <w:r w:rsidR="00A1283F">
        <w:rPr>
          <w:rStyle w:val="KdChar"/>
        </w:rPr>
        <w:t xml:space="preserve"> </w:t>
      </w:r>
      <w:r w:rsidR="00A1283F" w:rsidRPr="00A1283F">
        <w:rPr>
          <w:rStyle w:val="KdChar"/>
        </w:rPr>
        <w:t>dates</w:t>
      </w:r>
      <w:r w:rsidR="00A1283F">
        <w:t xml:space="preserve"> tömbben az adott hét dátumai vannak felsorolva </w:t>
      </w:r>
      <w:r w:rsidR="00A1283F" w:rsidRPr="00A1283F">
        <w:rPr>
          <w:rStyle w:val="KdChar"/>
        </w:rPr>
        <w:t>Date</w:t>
      </w:r>
      <w:r w:rsidR="00A1283F">
        <w:t xml:space="preserve"> objektumként (ez 7 elemet jelent), amelyek alapján generálódnak és töltődnek fel az oszlopok fejlécei, valamint ez alapján kapja az </w:t>
      </w:r>
      <w:r w:rsidR="00A1283F" w:rsidRPr="00A1283F">
        <w:rPr>
          <w:rStyle w:val="KdChar"/>
        </w:rPr>
        <w:t>id</w:t>
      </w:r>
      <w:r w:rsidR="00A1283F">
        <w:t>-ját az oszlop maga is, amelynek</w:t>
      </w:r>
      <w:r w:rsidR="007D2316">
        <w:t xml:space="preserve"> szintén funkcionális oka van, és</w:t>
      </w:r>
      <w:r w:rsidR="00A1283F">
        <w:t xml:space="preserve"> jelentőségére </w:t>
      </w:r>
      <w:r w:rsidR="007D2316">
        <w:t>ez a dokumentum később tér ki</w:t>
      </w:r>
      <w:r w:rsidR="00A1283F">
        <w:t>.</w:t>
      </w:r>
      <w:r w:rsidR="007D2316">
        <w:t xml:space="preserve"> A végső elem</w:t>
      </w:r>
      <w:r w:rsidR="006E5B1C">
        <w:t>,</w:t>
      </w:r>
      <w:r w:rsidR="007D2316">
        <w:t xml:space="preserve"> amit láthatunk ezen a komponensen a </w:t>
      </w:r>
      <w:r w:rsidR="007D2316" w:rsidRPr="006E5B1C">
        <w:rPr>
          <w:rStyle w:val="KdChar"/>
        </w:rPr>
        <w:t>loaded Event</w:t>
      </w:r>
      <w:r w:rsidR="007D2316">
        <w:t xml:space="preserve"> visszaadása a szülőnek,</w:t>
      </w:r>
      <w:r w:rsidR="00863C05">
        <w:t xml:space="preserve"> ami időzítésbéli problémákat old meg, amelyekről szintén később szó lesz.</w:t>
      </w:r>
    </w:p>
    <w:p w14:paraId="26BA2C07" w14:textId="7B682C5D" w:rsidR="00295681" w:rsidRDefault="00295681" w:rsidP="00883A73"/>
    <w:p w14:paraId="6C1EA3A6" w14:textId="7A10E735" w:rsidR="000868B5" w:rsidRDefault="00863C05" w:rsidP="00883A73">
      <w:r>
        <w:lastRenderedPageBreak/>
        <w:t xml:space="preserve">A téglalapok generálása az oszlopokéhoz nagyban hasonlít, gyakorlatilag egy 24 elemű üres tömböt hoztam létre a </w:t>
      </w:r>
      <w:r w:rsidRPr="00863C05">
        <w:rPr>
          <w:rStyle w:val="KdChar"/>
        </w:rPr>
        <w:t>[].constructor(24)</w:t>
      </w:r>
      <w:r>
        <w:t xml:space="preserve"> segítségével, amelyen végigiterálva hozom létre a cellákat, amelyek szintén kapnak azonosítót a jelenlegi </w:t>
      </w:r>
      <w:r w:rsidRPr="00863C05">
        <w:rPr>
          <w:rStyle w:val="KdChar"/>
        </w:rPr>
        <w:t>$index</w:t>
      </w:r>
      <w:r>
        <w:t xml:space="preserve"> alapján, amely ezesetben pont az az óra, amely az adott cella kezdő időpontja (például a 0. indexet az első cella kapja meg, ami a 00:00 - 01:00 időintervallumot öleli fel).</w:t>
      </w:r>
    </w:p>
    <w:p w14:paraId="23CE98FC" w14:textId="35DC0753" w:rsidR="00295681" w:rsidRPr="00883A73" w:rsidRDefault="00295681" w:rsidP="00883A73">
      <w:r>
        <w:rPr>
          <w:noProof/>
        </w:rPr>
        <mc:AlternateContent>
          <mc:Choice Requires="wps">
            <w:drawing>
              <wp:anchor distT="45720" distB="45720" distL="114300" distR="114300" simplePos="0" relativeHeight="251800576" behindDoc="0" locked="0" layoutInCell="1" allowOverlap="1" wp14:anchorId="289D38EB" wp14:editId="18FEA1CB">
                <wp:simplePos x="0" y="0"/>
                <wp:positionH relativeFrom="page">
                  <wp:align>center</wp:align>
                </wp:positionH>
                <wp:positionV relativeFrom="paragraph">
                  <wp:posOffset>2480310</wp:posOffset>
                </wp:positionV>
                <wp:extent cx="2651760" cy="1051560"/>
                <wp:effectExtent l="0" t="0" r="0" b="0"/>
                <wp:wrapTopAndBottom/>
                <wp:docPr id="15469451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051560"/>
                        </a:xfrm>
                        <a:prstGeom prst="rect">
                          <a:avLst/>
                        </a:prstGeom>
                        <a:solidFill>
                          <a:srgbClr val="FFFFFF"/>
                        </a:solidFill>
                        <a:ln w="9525">
                          <a:noFill/>
                          <a:miter lim="800000"/>
                          <a:headEnd/>
                          <a:tailEnd/>
                        </a:ln>
                      </wps:spPr>
                      <wps:txbx>
                        <w:txbxContent>
                          <w:p w14:paraId="44279EAA" w14:textId="48AA660A" w:rsidR="00295681" w:rsidRDefault="00295681" w:rsidP="00295681">
                            <w:pPr>
                              <w:pStyle w:val="Kd"/>
                              <w:rPr>
                                <w:lang w:eastAsia="hu-HU" w:bidi="ar-SA"/>
                              </w:rPr>
                            </w:pPr>
                            <w:r w:rsidRPr="00295681">
                              <w:rPr>
                                <w:color w:val="0033B3"/>
                                <w:lang w:eastAsia="hu-HU" w:bidi="ar-SA"/>
                              </w:rPr>
                              <w:t xml:space="preserve">for </w:t>
                            </w:r>
                            <w:r w:rsidRPr="00295681">
                              <w:rPr>
                                <w:lang w:eastAsia="hu-HU" w:bidi="ar-SA"/>
                              </w:rPr>
                              <w:t>(</w:t>
                            </w:r>
                            <w:r w:rsidRPr="00295681">
                              <w:rPr>
                                <w:color w:val="0033B3"/>
                                <w:lang w:eastAsia="hu-HU" w:bidi="ar-SA"/>
                              </w:rPr>
                              <w:t xml:space="preserve">let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r w:rsidRPr="00295681">
                              <w:rPr>
                                <w:lang w:eastAsia="hu-HU" w:bidi="ar-SA"/>
                              </w:rPr>
                              <w:t xml:space="preserve">&lt; </w:t>
                            </w:r>
                            <w:r w:rsidRPr="00295681">
                              <w:rPr>
                                <w:color w:val="1750EB"/>
                                <w:lang w:eastAsia="hu-HU" w:bidi="ar-SA"/>
                              </w:rPr>
                              <w:t>10</w:t>
                            </w:r>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38EB" id="_x0000_s1061" type="#_x0000_t202" style="position:absolute;left:0;text-align:left;margin-left:0;margin-top:195.3pt;width:208.8pt;height:82.8pt;z-index:251800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" stroked="f">
                <v:textbox>
                  <w:txbxContent>
                    <w:p w14:paraId="44279EAA" w14:textId="48AA660A" w:rsidR="00295681" w:rsidRDefault="00295681" w:rsidP="00295681">
                      <w:pPr>
                        <w:pStyle w:val="Kd"/>
                        <w:rPr>
                          <w:lang w:eastAsia="hu-HU" w:bidi="ar-SA"/>
                        </w:rPr>
                      </w:pPr>
                      <w:r w:rsidRPr="00295681">
                        <w:rPr>
                          <w:color w:val="0033B3"/>
                          <w:lang w:eastAsia="hu-HU" w:bidi="ar-SA"/>
                        </w:rPr>
                        <w:t xml:space="preserve">for </w:t>
                      </w:r>
                      <w:r w:rsidRPr="00295681">
                        <w:rPr>
                          <w:lang w:eastAsia="hu-HU" w:bidi="ar-SA"/>
                        </w:rPr>
                        <w:t>(</w:t>
                      </w:r>
                      <w:r w:rsidRPr="00295681">
                        <w:rPr>
                          <w:color w:val="0033B3"/>
                          <w:lang w:eastAsia="hu-HU" w:bidi="ar-SA"/>
                        </w:rPr>
                        <w:t xml:space="preserve">let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r w:rsidRPr="00295681">
                        <w:rPr>
                          <w:lang w:eastAsia="hu-HU" w:bidi="ar-SA"/>
                        </w:rPr>
                        <w:t xml:space="preserve">&lt; </w:t>
                      </w:r>
                      <w:r w:rsidRPr="00295681">
                        <w:rPr>
                          <w:color w:val="1750EB"/>
                          <w:lang w:eastAsia="hu-HU" w:bidi="ar-SA"/>
                        </w:rPr>
                        <w:t>10</w:t>
                      </w:r>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02624" behindDoc="0" locked="0" layoutInCell="1" allowOverlap="1" wp14:anchorId="1DB1FBF8" wp14:editId="2F704B8C">
                <wp:simplePos x="0" y="0"/>
                <wp:positionH relativeFrom="margin">
                  <wp:align>center</wp:align>
                </wp:positionH>
                <wp:positionV relativeFrom="paragraph">
                  <wp:posOffset>1924050</wp:posOffset>
                </wp:positionV>
                <wp:extent cx="3429000" cy="457200"/>
                <wp:effectExtent l="0" t="0" r="0" b="0"/>
                <wp:wrapTopAndBottom/>
                <wp:docPr id="384705451" name="Szövegdoboz 1"/>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prstClr val="white"/>
                        </a:solidFill>
                        <a:ln>
                          <a:noFill/>
                        </a:ln>
                      </wps:spPr>
                      <wps:txbx>
                        <w:txbxContent>
                          <w:bookmarkStart w:id="157" w:name="_Ref182389287"/>
                          <w:p w14:paraId="79A8C053" w14:textId="1EF9ECB3" w:rsidR="00295681" w:rsidRPr="00D93102" w:rsidRDefault="0044130E"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31</w:t>
                            </w:r>
                            <w:r>
                              <w:rPr>
                                <w:noProof/>
                              </w:rPr>
                              <w:fldChar w:fldCharType="end"/>
                            </w:r>
                            <w:r w:rsidR="00295681">
                              <w:t>. ábra</w:t>
                            </w:r>
                            <w:bookmarkEnd w:id="157"/>
                            <w:r w:rsidR="00295681">
                              <w:t>: Általános for ciklus funkcionalitás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FBF8" id="_x0000_s1062" type="#_x0000_t202" style="position:absolute;left:0;text-align:left;margin-left:0;margin-top:151.5pt;width:270pt;height:36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" stroked="f">
                <v:textbox inset="0,0,0,0">
                  <w:txbxContent>
                    <w:bookmarkStart w:id="158" w:name="_Ref182389287"/>
                    <w:p w14:paraId="79A8C053" w14:textId="1EF9ECB3" w:rsidR="00295681" w:rsidRPr="00D93102" w:rsidRDefault="0044130E"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31</w:t>
                      </w:r>
                      <w:r>
                        <w:rPr>
                          <w:noProof/>
                        </w:rPr>
                        <w:fldChar w:fldCharType="end"/>
                      </w:r>
                      <w:r w:rsidR="00295681">
                        <w:t>. ábra</w:t>
                      </w:r>
                      <w:bookmarkEnd w:id="158"/>
                      <w:r w:rsidR="00295681">
                        <w:t>: Általános for ciklus funkcionalitás (saját)</w:t>
                      </w:r>
                    </w:p>
                  </w:txbxContent>
                </v:textbox>
                <w10:wrap type="topAndBottom" anchorx="margin"/>
              </v:shape>
            </w:pict>
          </mc:Fallback>
        </mc:AlternateContent>
      </w:r>
      <w:r w:rsidR="00863C05">
        <w:t xml:space="preserve">Az üres elemeket tartalmazó tömb létrehozására sajnos szükség volt, mivel a </w:t>
      </w:r>
      <w:r w:rsidR="00863C05" w:rsidRPr="00C04ED1">
        <w:rPr>
          <w:rStyle w:val="KdChar"/>
        </w:rPr>
        <w:t>@for</w:t>
      </w:r>
      <w:r w:rsidR="00863C05">
        <w:t xml:space="preserve"> vezérlő</w:t>
      </w:r>
      <w:r w:rsidR="00C04ED1">
        <w:t xml:space="preserve"> nem képes azt az alapvető </w:t>
      </w:r>
      <w:r w:rsidR="00C04ED1" w:rsidRPr="00C04ED1">
        <w:rPr>
          <w:rStyle w:val="KdChar"/>
        </w:rPr>
        <w:t>for</w:t>
      </w:r>
      <w:r w:rsidR="00C04ED1">
        <w:t xml:space="preserve"> ciklus funkcionalitást végezni, miszerint elindul egy értéktől, és addig tesz valamit (például növeli eggyel), amíg el nem éri, hogy a neki megadott feltétel igaz legyen (</w:t>
      </w:r>
      <w:r>
        <w:fldChar w:fldCharType="begin"/>
      </w:r>
      <w:r>
        <w:instrText xml:space="preserve"> REF _Ref182389287 \h </w:instrText>
      </w:r>
      <w:r>
        <w:fldChar w:fldCharType="separate"/>
      </w:r>
      <w:r>
        <w:rPr>
          <w:noProof/>
        </w:rPr>
        <w:t>31</w:t>
      </w:r>
      <w:r>
        <w:t>. ábra</w:t>
      </w:r>
      <w:r>
        <w:fldChar w:fldCharType="end"/>
      </w:r>
      <w:r>
        <w:t xml:space="preserve">). </w:t>
      </w:r>
      <w:r w:rsidR="00C04ED1">
        <w:t xml:space="preserve">Ezt a </w:t>
      </w:r>
      <w:r w:rsidR="00C04ED1" w:rsidRPr="00C04ED1">
        <w:rPr>
          <w:rStyle w:val="KdChar"/>
        </w:rPr>
        <w:t>@for</w:t>
      </w:r>
      <w:r w:rsidR="00C04ED1">
        <w:t xml:space="preserve"> vezérlőt azért találták ki, hogy listákon lehessen iterálni vele, és ebből kifolyóleg nem alkalmas az előbb említett funkcionalitásra, azonban ahogy ez látható a mellékelt képen (</w:t>
      </w:r>
      <w:r w:rsidR="00C04ED1">
        <w:fldChar w:fldCharType="begin"/>
      </w:r>
      <w:r w:rsidR="00C04ED1">
        <w:instrText xml:space="preserve"> REF _Ref182389007 \h </w:instrText>
      </w:r>
      <w:r w:rsidR="00C04ED1">
        <w:fldChar w:fldCharType="separate"/>
      </w:r>
      <w:r w:rsidR="00C04ED1">
        <w:rPr>
          <w:noProof/>
        </w:rPr>
        <w:t>30</w:t>
      </w:r>
      <w:r w:rsidR="00C04ED1">
        <w:t>. ábra</w:t>
      </w:r>
      <w:r w:rsidR="00C04ED1">
        <w:fldChar w:fldCharType="end"/>
      </w:r>
      <w:r w:rsidR="00C04ED1">
        <w:t>) szerencsére meg lehet kreatívan oldani, hogy így is működhessen.</w:t>
      </w:r>
    </w:p>
    <w:p w14:paraId="41ECFD04" w14:textId="1ED8E209" w:rsidR="003B1218" w:rsidRDefault="003B1218" w:rsidP="003B1218">
      <w:pPr>
        <w:pStyle w:val="Cmsor3"/>
        <w:numPr>
          <w:ilvl w:val="2"/>
          <w:numId w:val="19"/>
        </w:numPr>
        <w:rPr>
          <w:noProof/>
        </w:rPr>
      </w:pPr>
      <w:bookmarkStart w:id="159" w:name="_Toc182311783"/>
      <w:r>
        <w:rPr>
          <w:noProof/>
        </w:rPr>
        <w:t>Görgetés</w:t>
      </w:r>
      <w:bookmarkEnd w:id="159"/>
    </w:p>
    <w:p w14:paraId="5D302CA4" w14:textId="3DAB168B" w:rsidR="004C35A1" w:rsidRDefault="004C35A1" w:rsidP="00AB60E7">
      <w:r>
        <w:rPr>
          <w:noProof/>
        </w:rPr>
        <w:t>A vertikális görgetés</w:t>
      </w:r>
      <w:r w:rsidR="00482AE5">
        <w:rPr>
          <w:noProof/>
        </w:rPr>
        <w:t>, mint korább</w:t>
      </w:r>
      <w:r w:rsidR="00883A73">
        <w:rPr>
          <w:noProof/>
        </w:rPr>
        <w:t>an</w:t>
      </w:r>
      <w:r w:rsidR="00482AE5">
        <w:rPr>
          <w:noProof/>
        </w:rPr>
        <w:t xml:space="preserve"> említésre került,</w:t>
      </w:r>
      <w:r>
        <w:rPr>
          <w:noProof/>
        </w:rPr>
        <w:t xml:space="preserve"> nem az egész komponensre vonatkozik, csak a „táblázat” testére, tehát a fejléc, egy helyben marad. Ennek a megoldására az első, és leginkább intuitív gondolat a </w:t>
      </w:r>
      <w:r w:rsidR="000B243F" w:rsidRPr="000B243F">
        <w:rPr>
          <w:rStyle w:val="KdChar"/>
        </w:rPr>
        <w:t>position: sticky</w:t>
      </w:r>
      <w:r w:rsidR="000B243F">
        <w:rPr>
          <w:noProof/>
        </w:rPr>
        <w:t xml:space="preserve"> használata, ami számomra is az első próbálkozás volt, azonban ez a property </w:t>
      </w:r>
      <w:r w:rsidR="003B1218">
        <w:rPr>
          <w:noProof/>
        </w:rPr>
        <w:t xml:space="preserve">szokott rendesen </w:t>
      </w:r>
      <w:r w:rsidR="000B243F">
        <w:rPr>
          <w:noProof/>
        </w:rPr>
        <w:t>működ</w:t>
      </w:r>
      <w:r w:rsidR="003B1218">
        <w:rPr>
          <w:noProof/>
        </w:rPr>
        <w:t>ni</w:t>
      </w:r>
      <w:r w:rsidR="000B243F">
        <w:rPr>
          <w:noProof/>
        </w:rPr>
        <w:t xml:space="preserve">, ha bármelyik szülőjén </w:t>
      </w:r>
      <w:r w:rsidR="003B1218">
        <w:rPr>
          <w:noProof/>
        </w:rPr>
        <w:t xml:space="preserve">az </w:t>
      </w:r>
      <w:r w:rsidR="000B243F" w:rsidRPr="000B243F">
        <w:rPr>
          <w:rStyle w:val="KdChar"/>
        </w:rPr>
        <w:t>overflow</w:t>
      </w:r>
      <w:r w:rsidR="003B1218">
        <w:rPr>
          <w:rStyle w:val="KdChar"/>
        </w:rPr>
        <w:t xml:space="preserve"> </w:t>
      </w:r>
      <w:r w:rsidR="003B1218">
        <w:rPr>
          <w:noProof/>
        </w:rPr>
        <w:t xml:space="preserve">property </w:t>
      </w:r>
      <w:r w:rsidR="003B1218" w:rsidRPr="003B1218">
        <w:rPr>
          <w:rStyle w:val="KdChar"/>
        </w:rPr>
        <w:t>hidden, auto,</w:t>
      </w:r>
      <w:r w:rsidR="003B1218">
        <w:t xml:space="preserve"> vagy </w:t>
      </w:r>
      <w:r w:rsidR="003B1218" w:rsidRPr="003B1218">
        <w:rPr>
          <w:rStyle w:val="KdChar"/>
        </w:rPr>
        <w:t>scroll</w:t>
      </w:r>
      <w:r w:rsidR="003B1218">
        <w:t xml:space="preserve"> értékre van állítva </w:t>
      </w:r>
      <w:r w:rsidR="003B1218">
        <w:fldChar w:fldCharType="begin"/>
      </w:r>
      <w:r w:rsidR="003B1218">
        <w:instrText xml:space="preserve"> ADDIN ZOTERO_ITEM CSL_CITATION {"citationID":"IhfetsQ4","properties":{"formattedCitation":"[40]","plainCitation":"[40]","noteIndex":0},"citationItems":[{"id":120,"uris":["http://zotero.org/users/14064510/items/YVEBZU4Y"],"itemData":{"id":120,"type":"webpage","abstract":"This article was originally posted (and is more up to date) at...","container-title":"DEV Community","language":"en","title":"How to Fix Issues With CSS Position Sticky Not Working","URL":"https://dev.to/robmarshall/how-to-fix-issues-with-css-position-sticky-not-working-4a18","accessed":{"date-parts":[["2024",11,12]]},"issued":{"date-parts":[["2022",12,1]]}}}],"schema":"https://github.com/citation-style-language/schema/raw/master/csl-citation.json"} </w:instrText>
      </w:r>
      <w:r w:rsidR="003B1218">
        <w:fldChar w:fldCharType="separate"/>
      </w:r>
      <w:r w:rsidR="003B1218" w:rsidRPr="003B1218">
        <w:rPr>
          <w:rFonts w:cs="Times New Roman"/>
        </w:rPr>
        <w:t>[40]</w:t>
      </w:r>
      <w:r w:rsidR="003B1218">
        <w:fldChar w:fldCharType="end"/>
      </w:r>
      <w:r w:rsidR="003B1218">
        <w:t>. Ezért döntöttem amellett, hogy egy másik, kicsit bonyolultabb</w:t>
      </w:r>
      <w:r w:rsidR="00B826F0">
        <w:t>nak bizonyult</w:t>
      </w:r>
      <w:r w:rsidR="003B1218">
        <w:t xml:space="preserve"> megoldást választok, miszerint a naptártestet és a mellette lévő időskálát lehessen csak görgetni.</w:t>
      </w:r>
    </w:p>
    <w:p w14:paraId="39AE1B61" w14:textId="4D630FC2" w:rsidR="003B1218" w:rsidRDefault="0001401F" w:rsidP="00AB60E7">
      <w:pPr>
        <w:rPr>
          <w:noProof/>
        </w:rPr>
      </w:pPr>
      <w:r>
        <w:rPr>
          <w:noProof/>
        </w:rPr>
        <w:lastRenderedPageBreak/>
        <mc:AlternateContent>
          <mc:Choice Requires="wps">
            <w:drawing>
              <wp:anchor distT="0" distB="0" distL="114300" distR="114300" simplePos="0" relativeHeight="251782144" behindDoc="0" locked="0" layoutInCell="1" allowOverlap="1" wp14:anchorId="4C858284" wp14:editId="178666B9">
                <wp:simplePos x="0" y="0"/>
                <wp:positionH relativeFrom="margin">
                  <wp:posOffset>2767965</wp:posOffset>
                </wp:positionH>
                <wp:positionV relativeFrom="paragraph">
                  <wp:posOffset>1304925</wp:posOffset>
                </wp:positionV>
                <wp:extent cx="2804160" cy="685800"/>
                <wp:effectExtent l="0" t="0" r="0" b="0"/>
                <wp:wrapTopAndBottom/>
                <wp:docPr id="1679862550" name="Szövegdoboz 1"/>
                <wp:cNvGraphicFramePr/>
                <a:graphic xmlns:a="http://schemas.openxmlformats.org/drawingml/2006/main">
                  <a:graphicData uri="http://schemas.microsoft.com/office/word/2010/wordprocessingShape">
                    <wps:wsp>
                      <wps:cNvSpPr txBox="1"/>
                      <wps:spPr>
                        <a:xfrm>
                          <a:off x="0" y="0"/>
                          <a:ext cx="2804160" cy="685800"/>
                        </a:xfrm>
                        <a:prstGeom prst="rect">
                          <a:avLst/>
                        </a:prstGeom>
                        <a:solidFill>
                          <a:prstClr val="white"/>
                        </a:solidFill>
                        <a:ln>
                          <a:noFill/>
                        </a:ln>
                      </wps:spPr>
                      <wps:txbx>
                        <w:txbxContent>
                          <w:p w14:paraId="1A695BE8" w14:textId="2037D7C1" w:rsidR="00B826F0" w:rsidRPr="008A5A49" w:rsidRDefault="0044130E"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32</w:t>
                            </w:r>
                            <w:r>
                              <w:rPr>
                                <w:noProof/>
                              </w:rPr>
                              <w:fldChar w:fldCharType="end"/>
                            </w:r>
                            <w:bookmarkStart w:id="160" w:name="_Toc182311751"/>
                            <w:r w:rsidR="00B826F0">
                              <w:t>. ábra: Időskála oszlopának stílusa (saját)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8284" id="_x0000_s1063" type="#_x0000_t202" style="position:absolute;left:0;text-align:left;margin-left:217.95pt;margin-top:102.75pt;width:220.8pt;height:54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" stroked="f">
                <v:textbox inset="0,0,0,0">
                  <w:txbxContent>
                    <w:p w14:paraId="1A695BE8" w14:textId="2037D7C1" w:rsidR="00B826F0" w:rsidRPr="008A5A49" w:rsidRDefault="0044130E"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32</w:t>
                      </w:r>
                      <w:r>
                        <w:rPr>
                          <w:noProof/>
                        </w:rPr>
                        <w:fldChar w:fldCharType="end"/>
                      </w:r>
                      <w:bookmarkStart w:id="161" w:name="_Toc182311751"/>
                      <w:r w:rsidR="00B826F0">
                        <w:t>. ábra: Időskála oszlopának stílusa (saját)</w:t>
                      </w:r>
                      <w:bookmarkEnd w:id="161"/>
                    </w:p>
                  </w:txbxContent>
                </v:textbox>
                <w10:wrap type="topAndBottom"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1F2A2383" wp14:editId="5240B5AC">
                <wp:simplePos x="0" y="0"/>
                <wp:positionH relativeFrom="margin">
                  <wp:posOffset>2752725</wp:posOffset>
                </wp:positionH>
                <wp:positionV relativeFrom="paragraph">
                  <wp:posOffset>2005965</wp:posOffset>
                </wp:positionV>
                <wp:extent cx="2804160" cy="1645920"/>
                <wp:effectExtent l="0" t="0" r="0" b="0"/>
                <wp:wrapTopAndBottom/>
                <wp:docPr id="6267514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645920"/>
                        </a:xfrm>
                        <a:prstGeom prst="rect">
                          <a:avLst/>
                        </a:prstGeom>
                        <a:solidFill>
                          <a:srgbClr val="FFFFFF"/>
                        </a:solidFill>
                        <a:ln w="9525">
                          <a:noFill/>
                          <a:miter lim="800000"/>
                          <a:headEnd/>
                          <a:tailEnd/>
                        </a:ln>
                      </wps:spPr>
                      <wps:txbx>
                        <w:txbxContent>
                          <w:p w14:paraId="4BCF9C0F" w14:textId="2452B33D" w:rsidR="00B826F0" w:rsidRPr="00B826F0" w:rsidRDefault="00B826F0" w:rsidP="00C41CA8">
                            <w:pPr>
                              <w:pStyle w:val="Kd"/>
                              <w:rPr>
                                <w:color w:val="080808"/>
                                <w:lang w:eastAsia="hu-HU" w:bidi="ar-SA"/>
                              </w:rPr>
                            </w:pPr>
                            <w:r w:rsidRPr="00B826F0">
                              <w:rPr>
                                <w:color w:val="080808"/>
                                <w:lang w:eastAsia="hu-HU" w:bidi="ar-SA"/>
                              </w:rPr>
                              <w:t>.</w:t>
                            </w:r>
                            <w:r w:rsidRPr="00B826F0">
                              <w:rPr>
                                <w:color w:val="0033B3"/>
                                <w:lang w:eastAsia="hu-HU" w:bidi="ar-SA"/>
                              </w:rPr>
                              <w:t>hours_column</w:t>
                            </w:r>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min-width</w:t>
                            </w:r>
                            <w:r w:rsidRPr="00B826F0">
                              <w:rPr>
                                <w:color w:val="080808"/>
                                <w:lang w:eastAsia="hu-HU" w:bidi="ar-SA"/>
                              </w:rPr>
                              <w:t xml:space="preserve">: </w:t>
                            </w:r>
                            <w:r w:rsidRPr="00B826F0">
                              <w:rPr>
                                <w:color w:val="871094"/>
                                <w:lang w:eastAsia="hu-HU" w:bidi="ar-SA"/>
                              </w:rPr>
                              <w:t>$hours-column-width</w:t>
                            </w:r>
                            <w:r w:rsidRPr="00B826F0">
                              <w:rPr>
                                <w:color w:val="080808"/>
                                <w:lang w:eastAsia="hu-HU" w:bidi="ar-SA"/>
                              </w:rPr>
                              <w:t>;</w:t>
                            </w:r>
                            <w:r w:rsidRPr="00B826F0">
                              <w:rPr>
                                <w:color w:val="080808"/>
                                <w:lang w:eastAsia="hu-HU" w:bidi="ar-SA"/>
                              </w:rPr>
                              <w:br/>
                              <w:t xml:space="preserve">  </w:t>
                            </w:r>
                            <w:r w:rsidRPr="00B826F0">
                              <w:rPr>
                                <w:lang w:eastAsia="hu-HU" w:bidi="ar-SA"/>
                              </w:rPr>
                              <w:t>min-height</w:t>
                            </w:r>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r w:rsidRPr="00B826F0">
                              <w:rPr>
                                <w:lang w:eastAsia="hu-HU" w:bidi="ar-SA"/>
                              </w:rPr>
                              <w:t>padding-top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margin-left</w:t>
                            </w:r>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2383" id="_x0000_s1064" type="#_x0000_t202" style="position:absolute;left:0;text-align:left;margin-left:216.75pt;margin-top:157.95pt;width:220.8pt;height:129.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iLFA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" stroked="f">
                <v:textbox>
                  <w:txbxContent>
                    <w:p w14:paraId="4BCF9C0F" w14:textId="2452B33D" w:rsidR="00B826F0" w:rsidRPr="00B826F0" w:rsidRDefault="00B826F0" w:rsidP="00C41CA8">
                      <w:pPr>
                        <w:pStyle w:val="Kd"/>
                        <w:rPr>
                          <w:color w:val="080808"/>
                          <w:lang w:eastAsia="hu-HU" w:bidi="ar-SA"/>
                        </w:rPr>
                      </w:pPr>
                      <w:r w:rsidRPr="00B826F0">
                        <w:rPr>
                          <w:color w:val="080808"/>
                          <w:lang w:eastAsia="hu-HU" w:bidi="ar-SA"/>
                        </w:rPr>
                        <w:t>.</w:t>
                      </w:r>
                      <w:r w:rsidRPr="00B826F0">
                        <w:rPr>
                          <w:color w:val="0033B3"/>
                          <w:lang w:eastAsia="hu-HU" w:bidi="ar-SA"/>
                        </w:rPr>
                        <w:t>hours_column</w:t>
                      </w:r>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min-width</w:t>
                      </w:r>
                      <w:r w:rsidRPr="00B826F0">
                        <w:rPr>
                          <w:color w:val="080808"/>
                          <w:lang w:eastAsia="hu-HU" w:bidi="ar-SA"/>
                        </w:rPr>
                        <w:t xml:space="preserve">: </w:t>
                      </w:r>
                      <w:r w:rsidRPr="00B826F0">
                        <w:rPr>
                          <w:color w:val="871094"/>
                          <w:lang w:eastAsia="hu-HU" w:bidi="ar-SA"/>
                        </w:rPr>
                        <w:t>$hours-column-width</w:t>
                      </w:r>
                      <w:r w:rsidRPr="00B826F0">
                        <w:rPr>
                          <w:color w:val="080808"/>
                          <w:lang w:eastAsia="hu-HU" w:bidi="ar-SA"/>
                        </w:rPr>
                        <w:t>;</w:t>
                      </w:r>
                      <w:r w:rsidRPr="00B826F0">
                        <w:rPr>
                          <w:color w:val="080808"/>
                          <w:lang w:eastAsia="hu-HU" w:bidi="ar-SA"/>
                        </w:rPr>
                        <w:br/>
                        <w:t xml:space="preserve">  </w:t>
                      </w:r>
                      <w:r w:rsidRPr="00B826F0">
                        <w:rPr>
                          <w:lang w:eastAsia="hu-HU" w:bidi="ar-SA"/>
                        </w:rPr>
                        <w:t>min-height</w:t>
                      </w:r>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r w:rsidRPr="00B826F0">
                        <w:rPr>
                          <w:lang w:eastAsia="hu-HU" w:bidi="ar-SA"/>
                        </w:rPr>
                        <w:t>padding-top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margin-left</w:t>
                      </w:r>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v:textbox>
                <w10:wrap type="topAndBottom" anchorx="margin"/>
              </v:shape>
            </w:pict>
          </mc:Fallback>
        </mc:AlternateContent>
      </w:r>
      <w:r w:rsidRPr="00B826F0">
        <w:rPr>
          <w:noProof/>
        </w:rPr>
        <w:drawing>
          <wp:anchor distT="0" distB="0" distL="114300" distR="114300" simplePos="0" relativeHeight="251776000" behindDoc="0" locked="0" layoutInCell="1" allowOverlap="1" wp14:anchorId="7FC9481F" wp14:editId="5D5E1B73">
            <wp:simplePos x="0" y="0"/>
            <wp:positionH relativeFrom="margin">
              <wp:posOffset>635</wp:posOffset>
            </wp:positionH>
            <wp:positionV relativeFrom="paragraph">
              <wp:posOffset>1339215</wp:posOffset>
            </wp:positionV>
            <wp:extent cx="2508250" cy="1790700"/>
            <wp:effectExtent l="0" t="0" r="6350" b="0"/>
            <wp:wrapTopAndBottom/>
            <wp:docPr id="147139685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6852" name="Kép 1" descr="A képen szöveg, képernyőkép, sor, szám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508250" cy="1790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0" locked="0" layoutInCell="1" allowOverlap="1" wp14:anchorId="0CB1E3E5" wp14:editId="7E4FFD6A">
                <wp:simplePos x="0" y="0"/>
                <wp:positionH relativeFrom="margin">
                  <wp:posOffset>-1270</wp:posOffset>
                </wp:positionH>
                <wp:positionV relativeFrom="paragraph">
                  <wp:posOffset>3228975</wp:posOffset>
                </wp:positionV>
                <wp:extent cx="2508250" cy="662940"/>
                <wp:effectExtent l="0" t="0" r="6350" b="3810"/>
                <wp:wrapSquare wrapText="bothSides"/>
                <wp:docPr id="1026527324" name="Szövegdoboz 1"/>
                <wp:cNvGraphicFramePr/>
                <a:graphic xmlns:a="http://schemas.openxmlformats.org/drawingml/2006/main">
                  <a:graphicData uri="http://schemas.microsoft.com/office/word/2010/wordprocessingShape">
                    <wps:wsp>
                      <wps:cNvSpPr txBox="1"/>
                      <wps:spPr>
                        <a:xfrm>
                          <a:off x="0" y="0"/>
                          <a:ext cx="2508250" cy="662940"/>
                        </a:xfrm>
                        <a:prstGeom prst="rect">
                          <a:avLst/>
                        </a:prstGeom>
                        <a:solidFill>
                          <a:prstClr val="white"/>
                        </a:solidFill>
                        <a:ln>
                          <a:noFill/>
                        </a:ln>
                      </wps:spPr>
                      <wps:txbx>
                        <w:txbxContent>
                          <w:bookmarkStart w:id="162" w:name="_Ref182393468"/>
                          <w:p w14:paraId="2EB9330E" w14:textId="65E04AD2" w:rsidR="00B826F0" w:rsidRPr="00B93647" w:rsidRDefault="0044130E" w:rsidP="00B826F0">
                            <w:pPr>
                              <w:pStyle w:val="Kpalrs"/>
                              <w:rPr>
                                <w:rFonts w:cs="Lohit Hindi"/>
                              </w:rPr>
                            </w:pPr>
                            <w:r>
                              <w:fldChar w:fldCharType="begin"/>
                            </w:r>
                            <w:r>
                              <w:instrText xml:space="preserve"> SEQ ábra \* ARABIC </w:instrText>
                            </w:r>
                            <w:r>
                              <w:fldChar w:fldCharType="separate"/>
                            </w:r>
                            <w:r>
                              <w:rPr>
                                <w:noProof/>
                              </w:rPr>
                              <w:t>33</w:t>
                            </w:r>
                            <w:r>
                              <w:fldChar w:fldCharType="end"/>
                            </w:r>
                            <w:bookmarkStart w:id="163" w:name="_Toc182311750"/>
                            <w:r w:rsidR="00B826F0">
                              <w:t>. ábra</w:t>
                            </w:r>
                            <w:bookmarkEnd w:id="162"/>
                            <w:r w:rsidR="00B826F0">
                              <w:t>: Elrendezést segítő filler elem (saját)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1E3E5" id="_x0000_s1065" type="#_x0000_t202" style="position:absolute;left:0;text-align:left;margin-left:-.1pt;margin-top:254.25pt;width:197.5pt;height:52.2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" stroked="f">
                <v:textbox inset="0,0,0,0">
                  <w:txbxContent>
                    <w:bookmarkStart w:id="164" w:name="_Ref182393468"/>
                    <w:p w14:paraId="2EB9330E" w14:textId="65E04AD2" w:rsidR="00B826F0" w:rsidRPr="00B93647" w:rsidRDefault="0044130E" w:rsidP="00B826F0">
                      <w:pPr>
                        <w:pStyle w:val="Kpalrs"/>
                        <w:rPr>
                          <w:rFonts w:cs="Lohit Hindi"/>
                        </w:rPr>
                      </w:pPr>
                      <w:r>
                        <w:fldChar w:fldCharType="begin"/>
                      </w:r>
                      <w:r>
                        <w:instrText xml:space="preserve"> SEQ ábra \* ARABIC </w:instrText>
                      </w:r>
                      <w:r>
                        <w:fldChar w:fldCharType="separate"/>
                      </w:r>
                      <w:r>
                        <w:rPr>
                          <w:noProof/>
                        </w:rPr>
                        <w:t>33</w:t>
                      </w:r>
                      <w:r>
                        <w:fldChar w:fldCharType="end"/>
                      </w:r>
                      <w:bookmarkStart w:id="165" w:name="_Toc182311750"/>
                      <w:r w:rsidR="00B826F0">
                        <w:t>. ábra</w:t>
                      </w:r>
                      <w:bookmarkEnd w:id="164"/>
                      <w:r w:rsidR="00B826F0">
                        <w:t>: Elrendezést segítő filler elem (saját)</w:t>
                      </w:r>
                      <w:bookmarkEnd w:id="165"/>
                    </w:p>
                  </w:txbxContent>
                </v:textbox>
                <w10:wrap type="square" anchorx="margin"/>
              </v:shape>
            </w:pict>
          </mc:Fallback>
        </mc:AlternateContent>
      </w:r>
      <w:r w:rsidR="003B1218">
        <w:t>Ez rögtön láthatóvá tett egy problémát, miszerint így a fejléc, és a test egymáshoz képest mért elrendezése elcsúszott az időskála miatt. Egyértelműen ez okozta a problémát, hiszen a napok oszlopai végig egyenlő szélességűek, ez volt az egyetlen különbség a két sor között. Ezt a problémát egy fejlécbe helyezett filler elem használatával tudtam korrigálni, ami</w:t>
      </w:r>
      <w:r w:rsidR="00B826F0">
        <w:t xml:space="preserve"> ugyan azt a szélességet kapta, mint az időskála oszlopa</w:t>
      </w:r>
      <w:r w:rsidR="003B1218">
        <w:t>.</w:t>
      </w:r>
      <w:r w:rsidR="00B826F0" w:rsidRPr="00B826F0">
        <w:rPr>
          <w:noProof/>
        </w:rPr>
        <w:t xml:space="preserve"> </w:t>
      </w:r>
    </w:p>
    <w:p w14:paraId="7DF7A6A1" w14:textId="240A08E7" w:rsidR="00B826F0" w:rsidRDefault="00B826F0" w:rsidP="00AB60E7">
      <w:pPr>
        <w:rPr>
          <w:noProof/>
        </w:rPr>
      </w:pPr>
    </w:p>
    <w:p w14:paraId="050DE073" w14:textId="7E64002F" w:rsidR="00C41CA8" w:rsidRDefault="00A343AF" w:rsidP="00AB60E7">
      <w:pPr>
        <w:rPr>
          <w:noProof/>
        </w:rPr>
      </w:pPr>
      <w:r>
        <w:rPr>
          <w:noProof/>
        </w:rPr>
        <mc:AlternateContent>
          <mc:Choice Requires="wps">
            <w:drawing>
              <wp:anchor distT="0" distB="0" distL="114300" distR="114300" simplePos="0" relativeHeight="251786240" behindDoc="0" locked="0" layoutInCell="1" allowOverlap="1" wp14:anchorId="5461EE71" wp14:editId="5F345DF4">
                <wp:simplePos x="0" y="0"/>
                <wp:positionH relativeFrom="page">
                  <wp:align>center</wp:align>
                </wp:positionH>
                <wp:positionV relativeFrom="paragraph">
                  <wp:posOffset>2830830</wp:posOffset>
                </wp:positionV>
                <wp:extent cx="3246120" cy="396240"/>
                <wp:effectExtent l="0" t="0" r="0" b="3810"/>
                <wp:wrapTopAndBottom/>
                <wp:docPr id="2016373694" name="Szövegdoboz 1"/>
                <wp:cNvGraphicFramePr/>
                <a:graphic xmlns:a="http://schemas.openxmlformats.org/drawingml/2006/main">
                  <a:graphicData uri="http://schemas.microsoft.com/office/word/2010/wordprocessingShape">
                    <wps:wsp>
                      <wps:cNvSpPr txBox="1"/>
                      <wps:spPr>
                        <a:xfrm>
                          <a:off x="0" y="0"/>
                          <a:ext cx="3246120" cy="396240"/>
                        </a:xfrm>
                        <a:prstGeom prst="rect">
                          <a:avLst/>
                        </a:prstGeom>
                        <a:solidFill>
                          <a:prstClr val="white"/>
                        </a:solidFill>
                        <a:ln>
                          <a:noFill/>
                        </a:ln>
                      </wps:spPr>
                      <wps:txbx>
                        <w:txbxContent>
                          <w:bookmarkStart w:id="166" w:name="_Ref182389604"/>
                          <w:p w14:paraId="1836BF19" w14:textId="48B94F01" w:rsidR="00681D78" w:rsidRPr="00CF4441" w:rsidRDefault="0044130E"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34</w:t>
                            </w:r>
                            <w:r>
                              <w:rPr>
                                <w:noProof/>
                              </w:rPr>
                              <w:fldChar w:fldCharType="end"/>
                            </w:r>
                            <w:bookmarkStart w:id="167" w:name="_Toc182311752"/>
                            <w:r w:rsidR="00681D78">
                              <w:t>. ábra</w:t>
                            </w:r>
                            <w:bookmarkEnd w:id="166"/>
                            <w:r w:rsidR="00681D78">
                              <w:t xml:space="preserve">: </w:t>
                            </w:r>
                            <w:r w:rsidR="00681D78" w:rsidRPr="00840A5C">
                              <w:t>A görgetősáv szélesség megoldása (saját)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E71" id="_x0000_s1066" type="#_x0000_t202" style="position:absolute;left:0;text-align:left;margin-left:0;margin-top:222.9pt;width:255.6pt;height:31.2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" stroked="f">
                <v:textbox inset="0,0,0,0">
                  <w:txbxContent>
                    <w:bookmarkStart w:id="168" w:name="_Ref182389604"/>
                    <w:p w14:paraId="1836BF19" w14:textId="48B94F01" w:rsidR="00681D78" w:rsidRPr="00CF4441" w:rsidRDefault="0044130E"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34</w:t>
                      </w:r>
                      <w:r>
                        <w:rPr>
                          <w:noProof/>
                        </w:rPr>
                        <w:fldChar w:fldCharType="end"/>
                      </w:r>
                      <w:bookmarkStart w:id="169" w:name="_Toc182311752"/>
                      <w:r w:rsidR="00681D78">
                        <w:t>. ábra</w:t>
                      </w:r>
                      <w:bookmarkEnd w:id="168"/>
                      <w:r w:rsidR="00681D78">
                        <w:t xml:space="preserve">: </w:t>
                      </w:r>
                      <w:r w:rsidR="00681D78" w:rsidRPr="00840A5C">
                        <w:t>A görgetősáv szélesség megoldása (saját)</w:t>
                      </w:r>
                      <w:bookmarkEnd w:id="169"/>
                    </w:p>
                  </w:txbxContent>
                </v:textbox>
                <w10:wrap type="topAndBottom" anchorx="page"/>
              </v:shape>
            </w:pict>
          </mc:Fallback>
        </mc:AlternateContent>
      </w:r>
      <w:r>
        <w:rPr>
          <w:noProof/>
        </w:rPr>
        <mc:AlternateContent>
          <mc:Choice Requires="wps">
            <w:drawing>
              <wp:anchor distT="45720" distB="45720" distL="114300" distR="114300" simplePos="0" relativeHeight="251784192" behindDoc="0" locked="0" layoutInCell="1" allowOverlap="1" wp14:anchorId="46DC6BB1" wp14:editId="6D287C9B">
                <wp:simplePos x="0" y="0"/>
                <wp:positionH relativeFrom="margin">
                  <wp:align>center</wp:align>
                </wp:positionH>
                <wp:positionV relativeFrom="paragraph">
                  <wp:posOffset>3324225</wp:posOffset>
                </wp:positionV>
                <wp:extent cx="2360930" cy="1158240"/>
                <wp:effectExtent l="0" t="0" r="0" b="3810"/>
                <wp:wrapTopAndBottom/>
                <wp:docPr id="9034573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8240"/>
                        </a:xfrm>
                        <a:prstGeom prst="rect">
                          <a:avLst/>
                        </a:prstGeom>
                        <a:solidFill>
                          <a:srgbClr val="FFFFFF"/>
                        </a:solidFill>
                        <a:ln w="9525">
                          <a:noFill/>
                          <a:miter lim="800000"/>
                          <a:headEnd/>
                          <a:tailEnd/>
                        </a:ln>
                      </wps:spPr>
                      <wps:txbx>
                        <w:txbxContent>
                          <w:p w14:paraId="082BC9E9" w14:textId="074A2AC6" w:rsidR="00C41CA8" w:rsidRPr="00C41CA8" w:rsidRDefault="00C41CA8" w:rsidP="00681D78">
                            <w:pPr>
                              <w:pStyle w:val="Kd"/>
                              <w:rPr>
                                <w:color w:val="080808"/>
                                <w:lang w:eastAsia="hu-HU" w:bidi="ar-SA"/>
                              </w:rPr>
                            </w:pPr>
                            <w:r w:rsidRPr="00C41CA8">
                              <w:rPr>
                                <w:color w:val="080808"/>
                                <w:lang w:eastAsia="hu-HU" w:bidi="ar-SA"/>
                              </w:rPr>
                              <w:t>.</w:t>
                            </w:r>
                            <w:r w:rsidRPr="00C41CA8">
                              <w:rPr>
                                <w:color w:val="0033B3"/>
                                <w:lang w:eastAsia="hu-HU" w:bidi="ar-SA"/>
                              </w:rPr>
                              <w:t xml:space="preserve">scrollable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r w:rsidRPr="00C41CA8">
                              <w:rPr>
                                <w:color w:val="067D17"/>
                                <w:lang w:eastAsia="hu-HU" w:bidi="ar-SA"/>
                              </w:rPr>
                              <w:t>auto</w:t>
                            </w:r>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r w:rsidRPr="00C41CA8">
                              <w:rPr>
                                <w:lang w:eastAsia="hu-HU" w:bidi="ar-SA"/>
                              </w:rPr>
                              <w:t>scrollbar-width</w:t>
                            </w:r>
                            <w:r w:rsidRPr="00C41CA8">
                              <w:rPr>
                                <w:color w:val="080808"/>
                                <w:lang w:eastAsia="hu-HU" w:bidi="ar-SA"/>
                              </w:rPr>
                              <w:t xml:space="preserve">: </w:t>
                            </w:r>
                            <w:r w:rsidRPr="00C41CA8">
                              <w:rPr>
                                <w:color w:val="067D17"/>
                                <w:lang w:eastAsia="hu-HU" w:bidi="ar-SA"/>
                              </w:rPr>
                              <w:t>none</w:t>
                            </w:r>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C6BB1" id="_x0000_s1067" type="#_x0000_t202" style="position:absolute;left:0;text-align:left;margin-left:0;margin-top:261.75pt;width:185.9pt;height:91.2pt;z-index:251784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" stroked="f">
                <v:textbox>
                  <w:txbxContent>
                    <w:p w14:paraId="082BC9E9" w14:textId="074A2AC6" w:rsidR="00C41CA8" w:rsidRPr="00C41CA8" w:rsidRDefault="00C41CA8" w:rsidP="00681D78">
                      <w:pPr>
                        <w:pStyle w:val="Kd"/>
                        <w:rPr>
                          <w:color w:val="080808"/>
                          <w:lang w:eastAsia="hu-HU" w:bidi="ar-SA"/>
                        </w:rPr>
                      </w:pPr>
                      <w:r w:rsidRPr="00C41CA8">
                        <w:rPr>
                          <w:color w:val="080808"/>
                          <w:lang w:eastAsia="hu-HU" w:bidi="ar-SA"/>
                        </w:rPr>
                        <w:t>.</w:t>
                      </w:r>
                      <w:r w:rsidRPr="00C41CA8">
                        <w:rPr>
                          <w:color w:val="0033B3"/>
                          <w:lang w:eastAsia="hu-HU" w:bidi="ar-SA"/>
                        </w:rPr>
                        <w:t xml:space="preserve">scrollable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r w:rsidRPr="00C41CA8">
                        <w:rPr>
                          <w:color w:val="067D17"/>
                          <w:lang w:eastAsia="hu-HU" w:bidi="ar-SA"/>
                        </w:rPr>
                        <w:t>auto</w:t>
                      </w:r>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r w:rsidRPr="00C41CA8">
                        <w:rPr>
                          <w:lang w:eastAsia="hu-HU" w:bidi="ar-SA"/>
                        </w:rPr>
                        <w:t>scrollbar-width</w:t>
                      </w:r>
                      <w:r w:rsidRPr="00C41CA8">
                        <w:rPr>
                          <w:color w:val="080808"/>
                          <w:lang w:eastAsia="hu-HU" w:bidi="ar-SA"/>
                        </w:rPr>
                        <w:t xml:space="preserve">: </w:t>
                      </w:r>
                      <w:r w:rsidRPr="00C41CA8">
                        <w:rPr>
                          <w:color w:val="067D17"/>
                          <w:lang w:eastAsia="hu-HU" w:bidi="ar-SA"/>
                        </w:rPr>
                        <w:t>none</w:t>
                      </w:r>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v:textbox>
                <w10:wrap type="topAndBottom" anchorx="margin"/>
              </v:shape>
            </w:pict>
          </mc:Fallback>
        </mc:AlternateContent>
      </w:r>
      <w:r w:rsidR="00C41CA8">
        <w:rPr>
          <w:noProof/>
        </w:rPr>
        <w:t xml:space="preserve">A második probléma, ami sokáig fel sem tűnt pusztán azért, mert Firefox-ot használtam a fejlesztéshez maga a görgetősáv volt. Alapértelmezés szerint Firefox Developer Edition alatt a görgetősáv DOM-ban elfoglalt szélessége 0, úgy jelenik meg, mint abszolút pozívióval, az oldal jobb szélére tapasztott elem. Ez a legtöbb böngészőben nem így van, például a világ jelenlegi legnépszerűbb böngészőjében, a Google Chrome-ban sem, tehát ezek a görgetősávok az összes velük egy szinten lévő elemet a saját szélességükkel összenyomják. Ez mégegy elrendezési inkonzisztenciát eredményezett, miszerint a fejléc és a test egymáshoz képest elcsúszott állapotban jelentek meg. Szerencsére egyszerű megoldást lehet eszközölni erre, mégpedig a </w:t>
      </w:r>
      <w:r w:rsidR="00C41CA8" w:rsidRPr="00C41CA8">
        <w:rPr>
          <w:rStyle w:val="KdChar"/>
        </w:rPr>
        <w:t>scrollbar-width</w:t>
      </w:r>
      <w:r w:rsidR="00C41CA8">
        <w:rPr>
          <w:noProof/>
        </w:rPr>
        <w:t xml:space="preserve"> </w:t>
      </w:r>
      <w:r>
        <w:rPr>
          <w:noProof/>
        </w:rPr>
        <w:t>(</w:t>
      </w:r>
      <w:r>
        <w:rPr>
          <w:noProof/>
        </w:rPr>
        <w:fldChar w:fldCharType="begin"/>
      </w:r>
      <w:r>
        <w:rPr>
          <w:noProof/>
        </w:rPr>
        <w:instrText xml:space="preserve"> REF _Ref182389604 \h </w:instrText>
      </w:r>
      <w:r>
        <w:rPr>
          <w:noProof/>
        </w:rPr>
      </w:r>
      <w:r>
        <w:rPr>
          <w:noProof/>
        </w:rPr>
        <w:fldChar w:fldCharType="separate"/>
      </w:r>
      <w:r>
        <w:rPr>
          <w:noProof/>
        </w:rPr>
        <w:t>34</w:t>
      </w:r>
      <w:r>
        <w:t>. ábra</w:t>
      </w:r>
      <w:r>
        <w:rPr>
          <w:noProof/>
        </w:rPr>
        <w:fldChar w:fldCharType="end"/>
      </w:r>
      <w:r>
        <w:rPr>
          <w:noProof/>
        </w:rPr>
        <w:t xml:space="preserve">) </w:t>
      </w:r>
      <w:r w:rsidR="00C41CA8">
        <w:rPr>
          <w:noProof/>
        </w:rPr>
        <w:t>property segítségével meg lehet adni pontosan milyen széles is legyen az adott elemben feltűnő görgetősáv. Ezzel ez a probléma is megoldódott.</w:t>
      </w:r>
    </w:p>
    <w:p w14:paraId="009099FD" w14:textId="30DE59D2" w:rsidR="00A200C5" w:rsidRDefault="00A343AF" w:rsidP="00AB60E7">
      <w:pPr>
        <w:rPr>
          <w:noProof/>
        </w:rPr>
      </w:pPr>
      <w:r>
        <w:rPr>
          <w:noProof/>
        </w:rPr>
        <w:lastRenderedPageBreak/>
        <mc:AlternateContent>
          <mc:Choice Requires="wps">
            <w:drawing>
              <wp:anchor distT="45720" distB="45720" distL="114300" distR="114300" simplePos="0" relativeHeight="251788288" behindDoc="0" locked="0" layoutInCell="1" allowOverlap="1" wp14:anchorId="18F85E3B" wp14:editId="5D28A375">
                <wp:simplePos x="0" y="0"/>
                <wp:positionH relativeFrom="page">
                  <wp:align>center</wp:align>
                </wp:positionH>
                <wp:positionV relativeFrom="paragraph">
                  <wp:posOffset>1847850</wp:posOffset>
                </wp:positionV>
                <wp:extent cx="5562600" cy="1404620"/>
                <wp:effectExtent l="0" t="0" r="0" b="1905"/>
                <wp:wrapTopAndBottom/>
                <wp:docPr id="20387210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r w:rsidRPr="00A200C5">
                              <w:rPr>
                                <w:lang w:eastAsia="hu-HU" w:bidi="ar-SA"/>
                              </w:rPr>
                              <w:t xml:space="preserve">scrollTo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r w:rsidRPr="00A200C5">
                              <w:rPr>
                                <w:lang w:eastAsia="hu-HU" w:bidi="ar-SA"/>
                              </w:rPr>
                              <w:t xml:space="preserve">scrollable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'scrollable'</w:t>
                            </w:r>
                            <w:r w:rsidRPr="00A200C5">
                              <w:rPr>
                                <w:color w:val="080808"/>
                                <w:lang w:eastAsia="hu-HU" w:bidi="ar-SA"/>
                              </w:rPr>
                              <w:t>);</w:t>
                            </w:r>
                            <w:r w:rsidRPr="00A200C5">
                              <w:rPr>
                                <w:color w:val="080808"/>
                                <w:lang w:eastAsia="hu-HU" w:bidi="ar-SA"/>
                              </w:rPr>
                              <w:br/>
                            </w:r>
                            <w:r w:rsidRPr="00A200C5">
                              <w:rPr>
                                <w:color w:val="080808"/>
                                <w:lang w:eastAsia="hu-HU" w:bidi="ar-SA"/>
                              </w:rPr>
                              <w:br/>
                            </w:r>
                            <w:r w:rsidRPr="00A200C5">
                              <w:rPr>
                                <w:color w:val="0033B3"/>
                                <w:lang w:eastAsia="hu-HU" w:bidi="ar-SA"/>
                              </w:rPr>
                              <w:t xml:space="preserve">if </w:t>
                            </w:r>
                            <w:r w:rsidRPr="00A200C5">
                              <w:rPr>
                                <w:color w:val="080808"/>
                                <w:lang w:eastAsia="hu-HU" w:bidi="ar-SA"/>
                              </w:rPr>
                              <w:t>(</w:t>
                            </w:r>
                            <w:r w:rsidRPr="00A200C5">
                              <w:rPr>
                                <w:lang w:eastAsia="hu-HU" w:bidi="ar-SA"/>
                              </w:rPr>
                              <w:t xml:space="preserve">scrollTo </w:t>
                            </w:r>
                            <w:r w:rsidRPr="00A200C5">
                              <w:rPr>
                                <w:color w:val="080808"/>
                                <w:lang w:eastAsia="hu-HU" w:bidi="ar-SA"/>
                              </w:rPr>
                              <w:t xml:space="preserve">&amp;&amp; </w:t>
                            </w:r>
                            <w:r w:rsidRPr="00A200C5">
                              <w:rPr>
                                <w:lang w:eastAsia="hu-HU" w:bidi="ar-SA"/>
                              </w:rPr>
                              <w:t>scrollable</w:t>
                            </w:r>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r w:rsidRPr="00A200C5">
                              <w:rPr>
                                <w:lang w:eastAsia="hu-HU" w:bidi="ar-SA"/>
                              </w:rPr>
                              <w:t>scrollTo</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w:t>
                            </w:r>
                            <w:r>
                              <w:rPr>
                                <w:i/>
                                <w:iCs/>
                                <w:color w:val="8C8C8C"/>
                                <w:lang w:eastAsia="hu-HU" w:bidi="ar-SA"/>
                              </w:rPr>
                              <w:t>To</w:t>
                            </w:r>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 xml:space="preserve">scrollableTop </w:t>
                            </w:r>
                            <w:r w:rsidRPr="00A200C5">
                              <w:rPr>
                                <w:color w:val="080808"/>
                                <w:lang w:eastAsia="hu-HU" w:bidi="ar-SA"/>
                              </w:rPr>
                              <w:t xml:space="preserve">} = </w:t>
                            </w:r>
                            <w:r w:rsidRPr="00A200C5">
                              <w:rPr>
                                <w:lang w:eastAsia="hu-HU" w:bidi="ar-SA"/>
                              </w:rPr>
                              <w:t>scrollable</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scrollable helye</w:t>
                            </w:r>
                            <w:r w:rsidRPr="00A200C5">
                              <w:rPr>
                                <w:i/>
                                <w:iCs/>
                                <w:color w:val="8C8C8C"/>
                                <w:lang w:eastAsia="hu-HU" w:bidi="ar-SA"/>
                              </w:rPr>
                              <w:br/>
                              <w:t xml:space="preserve">  </w:t>
                            </w:r>
                            <w:r w:rsidRPr="00A200C5">
                              <w:rPr>
                                <w:color w:val="0033B3"/>
                                <w:lang w:eastAsia="hu-HU" w:bidi="ar-SA"/>
                              </w:rPr>
                              <w:t xml:space="preserve">const </w:t>
                            </w:r>
                            <w:r w:rsidRPr="00A200C5">
                              <w:rPr>
                                <w:lang w:eastAsia="hu-HU" w:bidi="ar-SA"/>
                              </w:rPr>
                              <w:t xml:space="preserve">scrollY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r w:rsidRPr="00A200C5">
                              <w:rPr>
                                <w:lang w:eastAsia="hu-HU" w:bidi="ar-SA"/>
                              </w:rPr>
                              <w:t>scrollableTop</w:t>
                            </w:r>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r w:rsidRPr="00A200C5">
                              <w:rPr>
                                <w:lang w:eastAsia="hu-HU" w:bidi="ar-SA"/>
                              </w:rPr>
                              <w:t>scrollable</w:t>
                            </w:r>
                            <w:r w:rsidRPr="00A200C5">
                              <w:rPr>
                                <w:color w:val="080808"/>
                                <w:lang w:eastAsia="hu-HU" w:bidi="ar-SA"/>
                              </w:rPr>
                              <w:t>.</w:t>
                            </w:r>
                            <w:r w:rsidRPr="00A200C5">
                              <w:rPr>
                                <w:color w:val="914C07"/>
                                <w:lang w:eastAsia="hu-HU" w:bidi="ar-SA"/>
                              </w:rPr>
                              <w:t>scrollBy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scrollY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behavior</w:t>
                            </w:r>
                            <w:r w:rsidRPr="00A200C5">
                              <w:rPr>
                                <w:color w:val="080808"/>
                                <w:lang w:eastAsia="hu-HU" w:bidi="ar-SA"/>
                              </w:rPr>
                              <w:t xml:space="preserve">: </w:t>
                            </w:r>
                            <w:r w:rsidRPr="00A200C5">
                              <w:rPr>
                                <w:color w:val="067D17"/>
                                <w:lang w:eastAsia="hu-HU" w:bidi="ar-SA"/>
                              </w:rPr>
                              <w:t>'smooth'</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85E3B" id="_x0000_s1068" type="#_x0000_t202" style="position:absolute;left:0;text-align:left;margin-left:0;margin-top:145.5pt;width:438pt;height:110.6pt;z-index:251788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" stroked="f">
                <v:textbox style="mso-fit-shape-to-text:t">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r w:rsidRPr="00A200C5">
                        <w:rPr>
                          <w:lang w:eastAsia="hu-HU" w:bidi="ar-SA"/>
                        </w:rPr>
                        <w:t xml:space="preserve">scrollTo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r w:rsidRPr="00A200C5">
                        <w:rPr>
                          <w:lang w:eastAsia="hu-HU" w:bidi="ar-SA"/>
                        </w:rPr>
                        <w:t xml:space="preserve">scrollable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'scrollable'</w:t>
                      </w:r>
                      <w:r w:rsidRPr="00A200C5">
                        <w:rPr>
                          <w:color w:val="080808"/>
                          <w:lang w:eastAsia="hu-HU" w:bidi="ar-SA"/>
                        </w:rPr>
                        <w:t>);</w:t>
                      </w:r>
                      <w:r w:rsidRPr="00A200C5">
                        <w:rPr>
                          <w:color w:val="080808"/>
                          <w:lang w:eastAsia="hu-HU" w:bidi="ar-SA"/>
                        </w:rPr>
                        <w:br/>
                      </w:r>
                      <w:r w:rsidRPr="00A200C5">
                        <w:rPr>
                          <w:color w:val="080808"/>
                          <w:lang w:eastAsia="hu-HU" w:bidi="ar-SA"/>
                        </w:rPr>
                        <w:br/>
                      </w:r>
                      <w:r w:rsidRPr="00A200C5">
                        <w:rPr>
                          <w:color w:val="0033B3"/>
                          <w:lang w:eastAsia="hu-HU" w:bidi="ar-SA"/>
                        </w:rPr>
                        <w:t xml:space="preserve">if </w:t>
                      </w:r>
                      <w:r w:rsidRPr="00A200C5">
                        <w:rPr>
                          <w:color w:val="080808"/>
                          <w:lang w:eastAsia="hu-HU" w:bidi="ar-SA"/>
                        </w:rPr>
                        <w:t>(</w:t>
                      </w:r>
                      <w:r w:rsidRPr="00A200C5">
                        <w:rPr>
                          <w:lang w:eastAsia="hu-HU" w:bidi="ar-SA"/>
                        </w:rPr>
                        <w:t xml:space="preserve">scrollTo </w:t>
                      </w:r>
                      <w:r w:rsidRPr="00A200C5">
                        <w:rPr>
                          <w:color w:val="080808"/>
                          <w:lang w:eastAsia="hu-HU" w:bidi="ar-SA"/>
                        </w:rPr>
                        <w:t xml:space="preserve">&amp;&amp; </w:t>
                      </w:r>
                      <w:r w:rsidRPr="00A200C5">
                        <w:rPr>
                          <w:lang w:eastAsia="hu-HU" w:bidi="ar-SA"/>
                        </w:rPr>
                        <w:t>scrollable</w:t>
                      </w:r>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r w:rsidRPr="00A200C5">
                        <w:rPr>
                          <w:lang w:eastAsia="hu-HU" w:bidi="ar-SA"/>
                        </w:rPr>
                        <w:t>scrollTo</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w:t>
                      </w:r>
                      <w:r>
                        <w:rPr>
                          <w:i/>
                          <w:iCs/>
                          <w:color w:val="8C8C8C"/>
                          <w:lang w:eastAsia="hu-HU" w:bidi="ar-SA"/>
                        </w:rPr>
                        <w:t>To</w:t>
                      </w:r>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 xml:space="preserve">scrollableTop </w:t>
                      </w:r>
                      <w:r w:rsidRPr="00A200C5">
                        <w:rPr>
                          <w:color w:val="080808"/>
                          <w:lang w:eastAsia="hu-HU" w:bidi="ar-SA"/>
                        </w:rPr>
                        <w:t xml:space="preserve">} = </w:t>
                      </w:r>
                      <w:r w:rsidRPr="00A200C5">
                        <w:rPr>
                          <w:lang w:eastAsia="hu-HU" w:bidi="ar-SA"/>
                        </w:rPr>
                        <w:t>scrollable</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scrollable helye</w:t>
                      </w:r>
                      <w:r w:rsidRPr="00A200C5">
                        <w:rPr>
                          <w:i/>
                          <w:iCs/>
                          <w:color w:val="8C8C8C"/>
                          <w:lang w:eastAsia="hu-HU" w:bidi="ar-SA"/>
                        </w:rPr>
                        <w:br/>
                        <w:t xml:space="preserve">  </w:t>
                      </w:r>
                      <w:r w:rsidRPr="00A200C5">
                        <w:rPr>
                          <w:color w:val="0033B3"/>
                          <w:lang w:eastAsia="hu-HU" w:bidi="ar-SA"/>
                        </w:rPr>
                        <w:t xml:space="preserve">const </w:t>
                      </w:r>
                      <w:r w:rsidRPr="00A200C5">
                        <w:rPr>
                          <w:lang w:eastAsia="hu-HU" w:bidi="ar-SA"/>
                        </w:rPr>
                        <w:t xml:space="preserve">scrollY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r w:rsidRPr="00A200C5">
                        <w:rPr>
                          <w:lang w:eastAsia="hu-HU" w:bidi="ar-SA"/>
                        </w:rPr>
                        <w:t>scrollableTop</w:t>
                      </w:r>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r w:rsidRPr="00A200C5">
                        <w:rPr>
                          <w:lang w:eastAsia="hu-HU" w:bidi="ar-SA"/>
                        </w:rPr>
                        <w:t>scrollable</w:t>
                      </w:r>
                      <w:r w:rsidRPr="00A200C5">
                        <w:rPr>
                          <w:color w:val="080808"/>
                          <w:lang w:eastAsia="hu-HU" w:bidi="ar-SA"/>
                        </w:rPr>
                        <w:t>.</w:t>
                      </w:r>
                      <w:r w:rsidRPr="00A200C5">
                        <w:rPr>
                          <w:color w:val="914C07"/>
                          <w:lang w:eastAsia="hu-HU" w:bidi="ar-SA"/>
                        </w:rPr>
                        <w:t>scrollBy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scrollY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behavior</w:t>
                      </w:r>
                      <w:r w:rsidRPr="00A200C5">
                        <w:rPr>
                          <w:color w:val="080808"/>
                          <w:lang w:eastAsia="hu-HU" w:bidi="ar-SA"/>
                        </w:rPr>
                        <w:t xml:space="preserve">: </w:t>
                      </w:r>
                      <w:r w:rsidRPr="00A200C5">
                        <w:rPr>
                          <w:color w:val="067D17"/>
                          <w:lang w:eastAsia="hu-HU" w:bidi="ar-SA"/>
                        </w:rPr>
                        <w:t>'smooth'</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v:textbox>
                <w10:wrap type="topAndBottom" anchorx="page"/>
              </v:shape>
            </w:pict>
          </mc:Fallback>
        </mc:AlternateContent>
      </w:r>
      <w:r>
        <w:rPr>
          <w:noProof/>
        </w:rPr>
        <mc:AlternateContent>
          <mc:Choice Requires="wps">
            <w:drawing>
              <wp:anchor distT="0" distB="0" distL="114300" distR="114300" simplePos="0" relativeHeight="251790336" behindDoc="0" locked="0" layoutInCell="1" allowOverlap="1" wp14:anchorId="63FDC7BE" wp14:editId="57A51CA7">
                <wp:simplePos x="0" y="0"/>
                <wp:positionH relativeFrom="page">
                  <wp:align>center</wp:align>
                </wp:positionH>
                <wp:positionV relativeFrom="paragraph">
                  <wp:posOffset>1400175</wp:posOffset>
                </wp:positionV>
                <wp:extent cx="5562600" cy="457200"/>
                <wp:effectExtent l="0" t="0" r="0" b="0"/>
                <wp:wrapTopAndBottom/>
                <wp:docPr id="119924739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013916C" w14:textId="58F0154F" w:rsidR="00A200C5" w:rsidRPr="00C11A12" w:rsidRDefault="0044130E"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35</w:t>
                            </w:r>
                            <w:r>
                              <w:rPr>
                                <w:noProof/>
                              </w:rPr>
                              <w:fldChar w:fldCharType="end"/>
                            </w:r>
                            <w:r w:rsidR="00A200C5">
                              <w:t>. ábra: A kezdőidőponthoz görgetés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FDC7BE" id="_x0000_s1069" type="#_x0000_t202" style="position:absolute;left:0;text-align:left;margin-left:0;margin-top:110.25pt;width:438pt;height:36pt;z-index:251790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" stroked="f">
                <v:textbox inset="0,0,0,0">
                  <w:txbxContent>
                    <w:p w14:paraId="2013916C" w14:textId="58F0154F" w:rsidR="00A200C5" w:rsidRPr="00C11A12" w:rsidRDefault="0044130E"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35</w:t>
                      </w:r>
                      <w:r>
                        <w:rPr>
                          <w:noProof/>
                        </w:rPr>
                        <w:fldChar w:fldCharType="end"/>
                      </w:r>
                      <w:r w:rsidR="00A200C5">
                        <w:t>. ábra: A kezdőidőponthoz görgetés (saját)</w:t>
                      </w:r>
                    </w:p>
                  </w:txbxContent>
                </v:textbox>
                <w10:wrap type="topAndBottom" anchorx="page"/>
              </v:shape>
            </w:pict>
          </mc:Fallback>
        </mc:AlternateContent>
      </w:r>
      <w:r w:rsidR="00B137D5">
        <w:rPr>
          <w:noProof/>
        </w:rPr>
        <w:t>A komponensbe egy kényelmi funkció is bekerült, ami oldalbetöltéskor reggel 7:00-hoz görgeti a naptártestet (ahogy ez a korábbi képeken is látható volt), hiszen az emberek általában nem hajnalban, hanem nap közben aktívak, így ez a kis QoL (Quality of Life) feature gördülékenyebbé teszi a használatot mindneki számára.</w:t>
      </w:r>
      <w:r w:rsidR="00A200C5">
        <w:rPr>
          <w:noProof/>
        </w:rPr>
        <w:t xml:space="preserve"> Ez az időskála komponens betöltésekor rögtön megtörténik, a komponens TypeScript file-jában.</w:t>
      </w:r>
    </w:p>
    <w:p w14:paraId="20AFB56D" w14:textId="473564F7" w:rsidR="0044130E" w:rsidRDefault="00527A52" w:rsidP="00E7174C">
      <w:pPr>
        <w:pStyle w:val="Cmsor3"/>
        <w:numPr>
          <w:ilvl w:val="2"/>
          <w:numId w:val="19"/>
        </w:numPr>
        <w:rPr>
          <w:noProof/>
        </w:rPr>
      </w:pPr>
      <w:r>
        <w:rPr>
          <w:noProof/>
        </w:rPr>
        <w:t xml:space="preserve">Dátumok, </w:t>
      </w:r>
      <w:r w:rsidR="00E7174C">
        <w:rPr>
          <w:noProof/>
        </w:rPr>
        <w:t>Pagination</w:t>
      </w:r>
    </w:p>
    <w:p w14:paraId="768C1BE1" w14:textId="0355B126" w:rsidR="00527A52" w:rsidRDefault="0044130E" w:rsidP="00E7174C">
      <w:r>
        <w:t>Már a hónap kijelzésénél felmerül a kérdés, hogy mi alapján döntsük el, hogy milyen hónap van az adott héten. A legtöbb esetben ez nem probléma, hiszen szeptember 16 és 22 között egyértelműen szeptember van. A kérdés akkor lesz fontos, ha a hétbe belecsúszik az előző hónap vége, vagy a következő hónap eleje. Erre azt a megoldást találtam ki, hogy azt a hónapot jelenítjük meg, amelyből több nap található a héten. Tehát ha például a hét a következőképpen néz ki: szemptember 29, 30, október 1, 2, 3, 4, 5; akkor a megjelenítendő hónap az október.</w:t>
      </w:r>
    </w:p>
    <w:p w14:paraId="0979BE93" w14:textId="77777777" w:rsidR="00527A52" w:rsidRDefault="00527A52">
      <w:pPr>
        <w:widowControl/>
        <w:suppressAutoHyphens w:val="0"/>
        <w:spacing w:line="240" w:lineRule="auto"/>
        <w:jc w:val="left"/>
      </w:pPr>
      <w:r>
        <w:br w:type="page"/>
      </w:r>
    </w:p>
    <w:p w14:paraId="64FEE52F" w14:textId="5F87BA85" w:rsidR="0044130E" w:rsidRDefault="00527A52" w:rsidP="00E7174C">
      <w:r>
        <w:rPr>
          <w:noProof/>
        </w:rPr>
        <w:lastRenderedPageBreak/>
        <mc:AlternateContent>
          <mc:Choice Requires="wps">
            <w:drawing>
              <wp:anchor distT="45720" distB="45720" distL="114300" distR="114300" simplePos="0" relativeHeight="251807744" behindDoc="0" locked="0" layoutInCell="1" allowOverlap="1" wp14:anchorId="54C88F6D" wp14:editId="210E6467">
                <wp:simplePos x="0" y="0"/>
                <wp:positionH relativeFrom="margin">
                  <wp:align>left</wp:align>
                </wp:positionH>
                <wp:positionV relativeFrom="paragraph">
                  <wp:posOffset>2539365</wp:posOffset>
                </wp:positionV>
                <wp:extent cx="5570220" cy="1363980"/>
                <wp:effectExtent l="0" t="0" r="0" b="7620"/>
                <wp:wrapTopAndBottom/>
                <wp:docPr id="761569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363980"/>
                        </a:xfrm>
                        <a:prstGeom prst="rect">
                          <a:avLst/>
                        </a:prstGeom>
                        <a:solidFill>
                          <a:srgbClr val="FFFFFF"/>
                        </a:solidFill>
                        <a:ln w="9525">
                          <a:noFill/>
                          <a:miter lim="800000"/>
                          <a:headEnd/>
                          <a:tailEnd/>
                        </a:ln>
                      </wps:spPr>
                      <wps:txbx>
                        <w:txbxContent>
                          <w:p w14:paraId="1955D206" w14:textId="77777777" w:rsidR="00527A52" w:rsidRP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 xml:space="preserve">currentDate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r w:rsidRPr="00527A52">
                              <w:rPr>
                                <w:color w:val="080808"/>
                                <w:lang w:eastAsia="hu-HU" w:bidi="ar-SA"/>
                              </w:rPr>
                              <w:br/>
                            </w:r>
                            <w:r w:rsidRPr="00527A52">
                              <w:rPr>
                                <w:color w:val="0033B3"/>
                                <w:lang w:eastAsia="hu-HU" w:bidi="ar-SA"/>
                              </w:rPr>
                              <w:t>this</w:t>
                            </w:r>
                            <w:r w:rsidRPr="00527A52">
                              <w:rPr>
                                <w:color w:val="080808"/>
                                <w:lang w:eastAsia="hu-HU" w:bidi="ar-SA"/>
                              </w:rPr>
                              <w:t>.</w:t>
                            </w:r>
                            <w:r w:rsidRPr="00527A52">
                              <w:rPr>
                                <w:lang w:eastAsia="hu-HU" w:bidi="ar-SA"/>
                              </w:rPr>
                              <w:t xml:space="preserve">middleDate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r w:rsidRPr="00527A52">
                              <w:rPr>
                                <w:color w:val="080808"/>
                                <w:lang w:eastAsia="hu-HU" w:bidi="ar-SA"/>
                              </w:rPr>
                              <w:t>(</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r w:rsidRPr="00527A52">
                              <w:rPr>
                                <w:color w:val="1750EB"/>
                                <w:lang w:eastAsia="hu-HU" w:bidi="ar-SA"/>
                              </w:rPr>
                              <w:t xml:space="preserve">7 </w:t>
                            </w:r>
                            <w:r w:rsidRPr="00527A52">
                              <w:rPr>
                                <w:color w:val="080808"/>
                                <w:lang w:eastAsia="hu-HU" w:bidi="ar-SA"/>
                              </w:rPr>
                              <w:t xml:space="preserve">: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w:t>
                            </w:r>
                          </w:p>
                          <w:p w14:paraId="56DDA614" w14:textId="77F2AEA3" w:rsidR="0044130E" w:rsidRDefault="0044130E" w:rsidP="00527A5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88F6D" id="_x0000_s1070" type="#_x0000_t202" style="position:absolute;left:0;text-align:left;margin-left:0;margin-top:199.95pt;width:438.6pt;height:107.4pt;z-index:251807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" stroked="f">
                <v:textbox>
                  <w:txbxContent>
                    <w:p w14:paraId="1955D206" w14:textId="77777777" w:rsidR="00527A52" w:rsidRP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 xml:space="preserve">currentDate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r w:rsidRPr="00527A52">
                        <w:rPr>
                          <w:color w:val="080808"/>
                          <w:lang w:eastAsia="hu-HU" w:bidi="ar-SA"/>
                        </w:rPr>
                        <w:br/>
                      </w:r>
                      <w:r w:rsidRPr="00527A52">
                        <w:rPr>
                          <w:color w:val="0033B3"/>
                          <w:lang w:eastAsia="hu-HU" w:bidi="ar-SA"/>
                        </w:rPr>
                        <w:t>this</w:t>
                      </w:r>
                      <w:r w:rsidRPr="00527A52">
                        <w:rPr>
                          <w:color w:val="080808"/>
                          <w:lang w:eastAsia="hu-HU" w:bidi="ar-SA"/>
                        </w:rPr>
                        <w:t>.</w:t>
                      </w:r>
                      <w:r w:rsidRPr="00527A52">
                        <w:rPr>
                          <w:lang w:eastAsia="hu-HU" w:bidi="ar-SA"/>
                        </w:rPr>
                        <w:t xml:space="preserve">middleDate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r w:rsidRPr="00527A52">
                        <w:rPr>
                          <w:color w:val="080808"/>
                          <w:lang w:eastAsia="hu-HU" w:bidi="ar-SA"/>
                        </w:rPr>
                        <w:t>(</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r w:rsidRPr="00527A52">
                        <w:rPr>
                          <w:color w:val="1750EB"/>
                          <w:lang w:eastAsia="hu-HU" w:bidi="ar-SA"/>
                        </w:rPr>
                        <w:t xml:space="preserve">7 </w:t>
                      </w:r>
                      <w:r w:rsidRPr="00527A52">
                        <w:rPr>
                          <w:color w:val="080808"/>
                          <w:lang w:eastAsia="hu-HU" w:bidi="ar-SA"/>
                        </w:rPr>
                        <w:t xml:space="preserve">: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w:t>
                      </w:r>
                    </w:p>
                    <w:p w14:paraId="56DDA614" w14:textId="77F2AEA3" w:rsidR="0044130E" w:rsidRDefault="0044130E" w:rsidP="00527A52">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09792" behindDoc="0" locked="0" layoutInCell="1" allowOverlap="1" wp14:anchorId="206EC1FE" wp14:editId="562EB009">
                <wp:simplePos x="0" y="0"/>
                <wp:positionH relativeFrom="page">
                  <wp:posOffset>1897380</wp:posOffset>
                </wp:positionH>
                <wp:positionV relativeFrom="paragraph">
                  <wp:posOffset>2021205</wp:posOffset>
                </wp:positionV>
                <wp:extent cx="3771900" cy="436880"/>
                <wp:effectExtent l="0" t="0" r="0" b="1270"/>
                <wp:wrapTopAndBottom/>
                <wp:docPr id="6362852" name="Szövegdoboz 1"/>
                <wp:cNvGraphicFramePr/>
                <a:graphic xmlns:a="http://schemas.openxmlformats.org/drawingml/2006/main">
                  <a:graphicData uri="http://schemas.microsoft.com/office/word/2010/wordprocessingShape">
                    <wps:wsp>
                      <wps:cNvSpPr txBox="1"/>
                      <wps:spPr>
                        <a:xfrm>
                          <a:off x="0" y="0"/>
                          <a:ext cx="3771900" cy="436880"/>
                        </a:xfrm>
                        <a:prstGeom prst="rect">
                          <a:avLst/>
                        </a:prstGeom>
                        <a:solidFill>
                          <a:prstClr val="white"/>
                        </a:solidFill>
                        <a:ln>
                          <a:noFill/>
                        </a:ln>
                      </wps:spPr>
                      <wps:txbx>
                        <w:txbxContent>
                          <w:p w14:paraId="23ADE10C" w14:textId="550A6D38" w:rsidR="0044130E" w:rsidRPr="00DB6455" w:rsidRDefault="0044130E"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37</w:t>
                            </w:r>
                            <w:r>
                              <w:rPr>
                                <w:noProof/>
                              </w:rPr>
                              <w:fldChar w:fldCharType="end"/>
                            </w:r>
                            <w:r>
                              <w:t>. ábra: Hét középső napjának meghatározása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EC1FE" id="_x0000_s1071" type="#_x0000_t202" style="position:absolute;left:0;text-align:left;margin-left:149.4pt;margin-top:159.15pt;width:297pt;height:34.4pt;z-index:2518097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" stroked="f">
                <v:textbox inset="0,0,0,0">
                  <w:txbxContent>
                    <w:p w14:paraId="23ADE10C" w14:textId="550A6D38" w:rsidR="0044130E" w:rsidRPr="00DB6455" w:rsidRDefault="0044130E"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37</w:t>
                      </w:r>
                      <w:r>
                        <w:rPr>
                          <w:noProof/>
                        </w:rPr>
                        <w:fldChar w:fldCharType="end"/>
                      </w:r>
                      <w:r>
                        <w:t>. ábra: Hét középső napjának meghatározása (saját)</w:t>
                      </w:r>
                    </w:p>
                  </w:txbxContent>
                </v:textbox>
                <w10:wrap type="topAndBottom" anchorx="page"/>
              </v:shape>
            </w:pict>
          </mc:Fallback>
        </mc:AlternateContent>
      </w:r>
      <w:r>
        <w:rPr>
          <w:noProof/>
        </w:rPr>
        <mc:AlternateContent>
          <mc:Choice Requires="wps">
            <w:drawing>
              <wp:anchor distT="0" distB="0" distL="114300" distR="114300" simplePos="0" relativeHeight="251805696" behindDoc="0" locked="0" layoutInCell="1" allowOverlap="1" wp14:anchorId="107A4C3F" wp14:editId="56347560">
                <wp:simplePos x="0" y="0"/>
                <wp:positionH relativeFrom="page">
                  <wp:posOffset>1958340</wp:posOffset>
                </wp:positionH>
                <wp:positionV relativeFrom="paragraph">
                  <wp:posOffset>436245</wp:posOffset>
                </wp:positionV>
                <wp:extent cx="3642360" cy="472440"/>
                <wp:effectExtent l="0" t="0" r="0" b="3810"/>
                <wp:wrapTopAndBottom/>
                <wp:docPr id="101403833" name="Szövegdoboz 1"/>
                <wp:cNvGraphicFramePr/>
                <a:graphic xmlns:a="http://schemas.openxmlformats.org/drawingml/2006/main">
                  <a:graphicData uri="http://schemas.microsoft.com/office/word/2010/wordprocessingShape">
                    <wps:wsp>
                      <wps:cNvSpPr txBox="1"/>
                      <wps:spPr>
                        <a:xfrm>
                          <a:off x="0" y="0"/>
                          <a:ext cx="3642360" cy="472440"/>
                        </a:xfrm>
                        <a:prstGeom prst="rect">
                          <a:avLst/>
                        </a:prstGeom>
                        <a:solidFill>
                          <a:prstClr val="white"/>
                        </a:solidFill>
                        <a:ln>
                          <a:noFill/>
                        </a:ln>
                      </wps:spPr>
                      <wps:txbx>
                        <w:txbxContent>
                          <w:p w14:paraId="1999D594" w14:textId="6B256A1D" w:rsidR="006E4E1E" w:rsidRPr="00BF22A4" w:rsidRDefault="0044130E" w:rsidP="006E4E1E">
                            <w:pPr>
                              <w:pStyle w:val="Kpalrs"/>
                              <w:rPr>
                                <w:rFonts w:cs="Lohit Hindi"/>
                              </w:rPr>
                            </w:pPr>
                            <w:fldSimple w:instr=" SEQ ábra \* ARABIC ">
                              <w:r>
                                <w:rPr>
                                  <w:noProof/>
                                </w:rPr>
                                <w:t>36</w:t>
                              </w:r>
                            </w:fldSimple>
                            <w:r w:rsidR="006E4E1E">
                              <w:t>. ábra: Év- és hónap kijelző, lapozó gombok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C3F" id="_x0000_s1072" type="#_x0000_t202" style="position:absolute;left:0;text-align:left;margin-left:154.2pt;margin-top:34.35pt;width:286.8pt;height:37.2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" stroked="f">
                <v:textbox inset="0,0,0,0">
                  <w:txbxContent>
                    <w:p w14:paraId="1999D594" w14:textId="6B256A1D" w:rsidR="006E4E1E" w:rsidRPr="00BF22A4" w:rsidRDefault="0044130E" w:rsidP="006E4E1E">
                      <w:pPr>
                        <w:pStyle w:val="Kpalrs"/>
                        <w:rPr>
                          <w:rFonts w:cs="Lohit Hindi"/>
                        </w:rPr>
                      </w:pPr>
                      <w:fldSimple w:instr=" SEQ ábra \* ARABIC ">
                        <w:r>
                          <w:rPr>
                            <w:noProof/>
                          </w:rPr>
                          <w:t>36</w:t>
                        </w:r>
                      </w:fldSimple>
                      <w:r w:rsidR="006E4E1E">
                        <w:t>. ábra: Év- és hónap kijelző, lapozó gombok (saját)</w:t>
                      </w:r>
                    </w:p>
                  </w:txbxContent>
                </v:textbox>
                <w10:wrap type="topAndBottom" anchorx="page"/>
              </v:shape>
            </w:pict>
          </mc:Fallback>
        </mc:AlternateContent>
      </w:r>
      <w:r w:rsidRPr="0068185B">
        <w:rPr>
          <w:noProof/>
        </w:rPr>
        <w:drawing>
          <wp:anchor distT="0" distB="0" distL="114300" distR="114300" simplePos="0" relativeHeight="251803648" behindDoc="0" locked="0" layoutInCell="1" allowOverlap="1" wp14:anchorId="0CC53AD4" wp14:editId="608BDA8C">
            <wp:simplePos x="0" y="0"/>
            <wp:positionH relativeFrom="margin">
              <wp:posOffset>1076960</wp:posOffset>
            </wp:positionH>
            <wp:positionV relativeFrom="paragraph">
              <wp:posOffset>0</wp:posOffset>
            </wp:positionV>
            <wp:extent cx="3248025" cy="390525"/>
            <wp:effectExtent l="0" t="0" r="9525" b="9525"/>
            <wp:wrapTopAndBottom/>
            <wp:docPr id="5074291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9191" name=""/>
                    <pic:cNvPicPr/>
                  </pic:nvPicPr>
                  <pic:blipFill>
                    <a:blip r:embed="rId37">
                      <a:extLst>
                        <a:ext uri="{28A0092B-C50C-407E-A947-70E740481C1C}">
                          <a14:useLocalDpi xmlns:a14="http://schemas.microsoft.com/office/drawing/2010/main" val="0"/>
                        </a:ext>
                      </a:extLst>
                    </a:blip>
                    <a:stretch>
                      <a:fillRect/>
                    </a:stretch>
                  </pic:blipFill>
                  <pic:spPr>
                    <a:xfrm>
                      <a:off x="0" y="0"/>
                      <a:ext cx="3248025" cy="390525"/>
                    </a:xfrm>
                    <a:prstGeom prst="rect">
                      <a:avLst/>
                    </a:prstGeom>
                  </pic:spPr>
                </pic:pic>
              </a:graphicData>
            </a:graphic>
            <wp14:sizeRelH relativeFrom="page">
              <wp14:pctWidth>0</wp14:pctWidth>
            </wp14:sizeRelH>
            <wp14:sizeRelV relativeFrom="page">
              <wp14:pctHeight>0</wp14:pctHeight>
            </wp14:sizeRelV>
          </wp:anchor>
        </w:drawing>
      </w:r>
      <w:r w:rsidR="0044130E">
        <w:t>Szerencsére nem szükséges megszámolni ezeket a napokat, elegendő, ha megvizsgáljuk, hogy a hét középső napja, azaz a csütörtök melyik hónapban van, ezzel meg is tudtuk, hogy ennek a hónapnak legalább 4 napja található az adott héten, míg a másiknak maximum 3, tehát már egyértelmű melyik a megjelenítendő hónap.</w:t>
      </w:r>
    </w:p>
    <w:p w14:paraId="1B4545F8" w14:textId="74992550" w:rsidR="00527A52" w:rsidRDefault="0044130E" w:rsidP="00E7174C">
      <w:r>
        <w:t xml:space="preserve">Ezt a középső napot hivatott jelenteni a </w:t>
      </w:r>
      <w:r w:rsidRPr="0044130E">
        <w:rPr>
          <w:rStyle w:val="KdChar"/>
        </w:rPr>
        <w:t>middleDate</w:t>
      </w:r>
      <w:r>
        <w:t>, amelyet a feljebb látható módon állítok be.</w:t>
      </w:r>
    </w:p>
    <w:p w14:paraId="57A7CF7D" w14:textId="77777777" w:rsidR="00527A52" w:rsidRDefault="00527A52" w:rsidP="00527A52">
      <w:r>
        <w:t xml:space="preserve">A logika a következő: Mindenekelőtt lekérem a jelenlegi dátumot a </w:t>
      </w:r>
      <w:r w:rsidRPr="00527A52">
        <w:rPr>
          <w:rStyle w:val="KdChar"/>
        </w:rPr>
        <w:t>Date</w:t>
      </w:r>
      <w:r>
        <w:t xml:space="preserve"> objektum alap konstruktorával (</w:t>
      </w:r>
      <w:r w:rsidRPr="00527A52">
        <w:rPr>
          <w:rStyle w:val="KdChar"/>
        </w:rPr>
        <w:t>new Date()</w:t>
      </w:r>
      <w:r>
        <w:t xml:space="preserve">), és ezt bemásolom mind a </w:t>
      </w:r>
      <w:r w:rsidRPr="00527A52">
        <w:rPr>
          <w:rStyle w:val="KdChar"/>
        </w:rPr>
        <w:t>currentDate</w:t>
      </w:r>
      <w:r>
        <w:t xml:space="preserve">, mind a </w:t>
      </w:r>
      <w:r w:rsidRPr="00527A52">
        <w:rPr>
          <w:rStyle w:val="KdChar"/>
        </w:rPr>
        <w:t>middleDate</w:t>
      </w:r>
      <w:r>
        <w:t xml:space="preserve"> változómba. Ezután lekérem a jelenlegi dátumból, hogy hányadika van a </w:t>
      </w:r>
      <w:r w:rsidRPr="00527A52">
        <w:rPr>
          <w:rStyle w:val="KdChar"/>
        </w:rPr>
        <w:t>this.currentDate.getDate()</w:t>
      </w:r>
      <w:r>
        <w:t xml:space="preserve"> metódussal, amely értelemszerűen egy számot ad vissza 1-től az adott hónap utolsó napjáig.</w:t>
      </w:r>
    </w:p>
    <w:p w14:paraId="352EA2D8" w14:textId="396EC9EE" w:rsidR="0044130E" w:rsidRDefault="00527A52" w:rsidP="00527A52">
      <w:r>
        <w:t xml:space="preserve">Ehhez a dátumhoz hozzáadom a </w:t>
      </w:r>
      <w:r w:rsidRPr="00527A52">
        <w:rPr>
          <w:rStyle w:val="KdChar"/>
        </w:rPr>
        <w:t>(4 – (this.currentDate.getDay() == 0 ? 7 : this.currentDate.getDay()))</w:t>
      </w:r>
      <w:r>
        <w:rPr>
          <w:rStyle w:val="KdChar"/>
        </w:rPr>
        <w:t xml:space="preserve"> </w:t>
      </w:r>
      <w:r w:rsidRPr="00527A52">
        <w:t>k</w:t>
      </w:r>
      <w:r>
        <w:t xml:space="preserve">ifejezés eredményét, amelyet egyszerűbb darabokra bontva elmagyarázni. A </w:t>
      </w:r>
      <w:r w:rsidRPr="00527A52">
        <w:rPr>
          <w:rStyle w:val="KdChar"/>
        </w:rPr>
        <w:t>this.currentDate.getDay()</w:t>
      </w:r>
      <w:r>
        <w:t xml:space="preserve"> a hét napját adja vissza számként, egy 0 és 6 között terjedő skálán. Ezt az eredményt 4-ből kivonom, mivel a 4 (csütörtök) a hét középső napját jelölő szám, így tehát ha csütörtök van, akkor 4-4-et, tehát 0-t ad hozzá a jelenlegi dátumhoz, de ha kedd van, akkor 4-2-t, tehát 2-t ad hozzá, tehát ismét a csütörtököt kapjuk.</w:t>
      </w:r>
    </w:p>
    <w:p w14:paraId="2355F142" w14:textId="6891DC40" w:rsidR="00527A52" w:rsidRDefault="00527A52" w:rsidP="00527A52">
      <w:r>
        <w:t>Természetesen ez nem ilyen egyszerű, mivel ez a 0-6 skála nem hétfőtől vasárnapig terjed, hanem vasárnaptól szombatig, tehát amerikai szokás szerint a vasárnap a hét kezdőnapja, annak az értéke 0. A háromoperandusú operátor csak a vasárnap edge case</w:t>
      </w:r>
      <w:r w:rsidR="001427EA">
        <w:t xml:space="preserve"> (olyan eset, ahol </w:t>
      </w:r>
      <w:r w:rsidR="001427EA">
        <w:lastRenderedPageBreak/>
        <w:t>az általánosan megfogalmazott működés hibás eredményre vezet)</w:t>
      </w:r>
      <w:r>
        <w:t xml:space="preserve"> jellegét hivatott kiküszöbölni, miszerint, ha az visszakapott érték 0, akkor 7-et vonjunk ki a 4-ből, de ha nem az, akkor minden mehet tovább, mint eddig. Így vasárnappal is működik a képlet: 4-7-et, tehát 3-at von ki a dátumból, ha vasárnaptól 3 napot visszalépünk pedig pont a csütörtököt kapjuk</w:t>
      </w:r>
      <w:r w:rsidR="006E6ABC">
        <w:t>, ahogy kell</w:t>
      </w:r>
      <w:r>
        <w:t>.</w:t>
      </w:r>
    </w:p>
    <w:p w14:paraId="3D0411B4" w14:textId="2A9B07D8" w:rsidR="0044130E" w:rsidRDefault="0044130E" w:rsidP="00E7174C"/>
    <w:p w14:paraId="788F71D2" w14:textId="0420459C" w:rsidR="006E4E1E" w:rsidRDefault="0044130E" w:rsidP="00E7174C">
      <w:r>
        <w:t xml:space="preserve">het napjaira pelda </w:t>
      </w:r>
    </w:p>
    <w:p w14:paraId="739F7372" w14:textId="6DD79006" w:rsidR="006E4E1E" w:rsidRDefault="006E4E1E" w:rsidP="00E7174C">
      <w:pPr>
        <w:pStyle w:val="Listaszerbekezds"/>
        <w:numPr>
          <w:ilvl w:val="0"/>
          <w:numId w:val="36"/>
        </w:numPr>
      </w:pPr>
      <w:r>
        <w:t>date ujralekeres</w:t>
      </w:r>
    </w:p>
    <w:p w14:paraId="393A0BDE" w14:textId="7C4AD68A" w:rsidR="006E4E1E" w:rsidRDefault="006E4E1E" w:rsidP="00E7174C"/>
    <w:p w14:paraId="50623D74" w14:textId="2C9FBB8B" w:rsidR="006E4E1E" w:rsidRDefault="006E4E1E" w:rsidP="00E7174C"/>
    <w:p w14:paraId="192D4232" w14:textId="45D60F19" w:rsidR="0068185B" w:rsidRPr="00E7174C" w:rsidRDefault="0068185B" w:rsidP="00E7174C"/>
    <w:p w14:paraId="1146517F" w14:textId="3A009A04" w:rsidR="00E7174C" w:rsidRDefault="00E7174C" w:rsidP="00E7174C">
      <w:pPr>
        <w:pStyle w:val="Cmsor2"/>
        <w:numPr>
          <w:ilvl w:val="1"/>
          <w:numId w:val="19"/>
        </w:numPr>
      </w:pPr>
      <w:r>
        <w:t>Események</w:t>
      </w:r>
    </w:p>
    <w:p w14:paraId="396A5222" w14:textId="04BC4E20" w:rsidR="00E7174C" w:rsidRPr="00E7174C" w:rsidRDefault="00E7174C" w:rsidP="00E7174C">
      <w:r>
        <w:t xml:space="preserve">lekérés, details, új létrehozás, </w:t>
      </w:r>
    </w:p>
    <w:p w14:paraId="625EB84A" w14:textId="5A869031" w:rsidR="00883A73" w:rsidRDefault="00883A73" w:rsidP="00AB60E7">
      <w:pPr>
        <w:rPr>
          <w:noProof/>
        </w:rPr>
      </w:pPr>
    </w:p>
    <w:p w14:paraId="754C14DF" w14:textId="45AB6590" w:rsidR="00883A73" w:rsidRDefault="00883A73" w:rsidP="00AB60E7">
      <w:pPr>
        <w:rPr>
          <w:noProof/>
        </w:rPr>
      </w:pPr>
    </w:p>
    <w:p w14:paraId="47F69222" w14:textId="78670E35" w:rsidR="000D1999" w:rsidRDefault="000D1999" w:rsidP="00AB60E7">
      <w:pPr>
        <w:rPr>
          <w:noProof/>
        </w:rPr>
      </w:pPr>
      <w:r>
        <w:rPr>
          <w:noProof/>
        </w:rPr>
        <w:t>Mit akarok még leírni:</w:t>
      </w:r>
    </w:p>
    <w:p w14:paraId="78A36500" w14:textId="43AC44AB" w:rsidR="0076134D" w:rsidRDefault="0076134D" w:rsidP="000D1999">
      <w:pPr>
        <w:pStyle w:val="Listaszerbekezds"/>
        <w:numPr>
          <w:ilvl w:val="0"/>
          <w:numId w:val="32"/>
        </w:numPr>
        <w:rPr>
          <w:noProof/>
        </w:rPr>
      </w:pPr>
      <w:r>
        <w:rPr>
          <w:noProof/>
        </w:rPr>
        <w:t>email – emailjs, template, routeok</w:t>
      </w:r>
    </w:p>
    <w:p w14:paraId="0E86F4EF" w14:textId="49087C82" w:rsidR="0076134D" w:rsidRDefault="0076134D" w:rsidP="000D1999">
      <w:pPr>
        <w:pStyle w:val="Listaszerbekezds"/>
        <w:numPr>
          <w:ilvl w:val="0"/>
          <w:numId w:val="32"/>
        </w:numPr>
        <w:rPr>
          <w:noProof/>
        </w:rPr>
      </w:pPr>
      <w:r>
        <w:rPr>
          <w:noProof/>
        </w:rPr>
        <w:t>edit, accept, delete</w:t>
      </w:r>
    </w:p>
    <w:p w14:paraId="39E4D00F" w14:textId="13EA19A1" w:rsidR="0076134D" w:rsidRDefault="0076134D" w:rsidP="000D1999">
      <w:pPr>
        <w:pStyle w:val="Listaszerbekezds"/>
        <w:numPr>
          <w:ilvl w:val="0"/>
          <w:numId w:val="32"/>
        </w:numPr>
        <w:rPr>
          <w:noProof/>
        </w:rPr>
      </w:pPr>
      <w:r>
        <w:rPr>
          <w:noProof/>
        </w:rPr>
        <w:t>google auth (Oauth2, projekt létrehozás, Google Identity Services)</w:t>
      </w:r>
    </w:p>
    <w:p w14:paraId="7E41FDF4" w14:textId="62ADFB24" w:rsidR="0076134D" w:rsidRDefault="0076134D" w:rsidP="0076134D">
      <w:pPr>
        <w:pStyle w:val="Listaszerbekezds"/>
        <w:numPr>
          <w:ilvl w:val="0"/>
          <w:numId w:val="32"/>
        </w:numPr>
        <w:rPr>
          <w:noProof/>
        </w:rPr>
      </w:pPr>
      <w:r>
        <w:rPr>
          <w:noProof/>
        </w:rPr>
        <w:t>időpont lekérés adott hétre</w:t>
      </w:r>
      <w:r w:rsidR="000868B5">
        <w:rPr>
          <w:noProof/>
        </w:rPr>
        <w:t xml:space="preserve"> (teglalap gen és ID emlites)</w:t>
      </w:r>
    </w:p>
    <w:p w14:paraId="3D7E7546" w14:textId="3E0F88B5" w:rsidR="0076134D" w:rsidRDefault="0076134D" w:rsidP="0076134D">
      <w:pPr>
        <w:pStyle w:val="Listaszerbekezds"/>
        <w:numPr>
          <w:ilvl w:val="0"/>
          <w:numId w:val="32"/>
        </w:numPr>
        <w:rPr>
          <w:noProof/>
        </w:rPr>
      </w:pPr>
      <w:r>
        <w:rPr>
          <w:noProof/>
        </w:rPr>
        <w:t>details</w:t>
      </w:r>
    </w:p>
    <w:p w14:paraId="5C1E3009" w14:textId="0B3DC51C" w:rsidR="0076134D" w:rsidRDefault="0076134D" w:rsidP="00A343AF">
      <w:pPr>
        <w:pStyle w:val="Listaszerbekezds"/>
        <w:numPr>
          <w:ilvl w:val="0"/>
          <w:numId w:val="32"/>
        </w:numPr>
        <w:rPr>
          <w:noProof/>
        </w:rPr>
      </w:pPr>
      <w:r>
        <w:rPr>
          <w:noProof/>
        </w:rPr>
        <w:t>json konfig</w:t>
      </w:r>
      <w:r w:rsidR="00A343AF">
        <w:rPr>
          <w:noProof/>
        </w:rPr>
        <w:t xml:space="preserve"> –</w:t>
      </w:r>
      <w:r w:rsidR="00A343AF" w:rsidRPr="00A343AF">
        <w:rPr>
          <w:noProof/>
        </w:rPr>
        <w:t xml:space="preserve"> </w:t>
      </w:r>
      <w:r w:rsidR="00A343AF">
        <w:rPr>
          <w:noProof/>
        </w:rPr>
        <w:t>mi mit jelent benne</w:t>
      </w:r>
    </w:p>
    <w:p w14:paraId="77C691A8" w14:textId="17EEE8A7" w:rsidR="0076134D" w:rsidRDefault="0076134D" w:rsidP="0076134D">
      <w:pPr>
        <w:pStyle w:val="Listaszerbekezds"/>
        <w:numPr>
          <w:ilvl w:val="0"/>
          <w:numId w:val="32"/>
        </w:numPr>
        <w:rPr>
          <w:noProof/>
        </w:rPr>
      </w:pPr>
      <w:r>
        <w:rPr>
          <w:noProof/>
        </w:rPr>
        <w:t>css config (színek)</w:t>
      </w:r>
    </w:p>
    <w:p w14:paraId="619BDB1B" w14:textId="2AABAE4A" w:rsidR="0076134D" w:rsidRDefault="0076134D" w:rsidP="0076134D">
      <w:pPr>
        <w:pStyle w:val="Listaszerbekezds"/>
        <w:numPr>
          <w:ilvl w:val="0"/>
          <w:numId w:val="32"/>
        </w:numPr>
        <w:rPr>
          <w:noProof/>
        </w:rPr>
      </w:pPr>
      <w:r>
        <w:rPr>
          <w:noProof/>
        </w:rPr>
        <w:t>disallowed time</w:t>
      </w:r>
      <w:r w:rsidR="00A1283F">
        <w:rPr>
          <w:noProof/>
        </w:rPr>
        <w:t xml:space="preserve"> (oszlop ID-t említsd)</w:t>
      </w:r>
    </w:p>
    <w:p w14:paraId="7979FDDB" w14:textId="47A88348" w:rsidR="0076134D" w:rsidRDefault="0076134D" w:rsidP="0076134D">
      <w:pPr>
        <w:pStyle w:val="Listaszerbekezds"/>
        <w:numPr>
          <w:ilvl w:val="0"/>
          <w:numId w:val="32"/>
        </w:numPr>
        <w:rPr>
          <w:noProof/>
        </w:rPr>
      </w:pPr>
      <w:r>
        <w:rPr>
          <w:noProof/>
        </w:rPr>
        <w:t>ütkozés</w:t>
      </w:r>
    </w:p>
    <w:p w14:paraId="7A99E6FA" w14:textId="258BF2B6" w:rsidR="007D2316" w:rsidRDefault="007D2316" w:rsidP="0076134D">
      <w:pPr>
        <w:pStyle w:val="Listaszerbekezds"/>
        <w:numPr>
          <w:ilvl w:val="0"/>
          <w:numId w:val="32"/>
        </w:numPr>
        <w:rPr>
          <w:noProof/>
        </w:rPr>
      </w:pPr>
      <w:r>
        <w:rPr>
          <w:noProof/>
        </w:rPr>
        <w:t>betöltés, loaded event, timing problémák, konstansok betöltése</w:t>
      </w:r>
    </w:p>
    <w:p w14:paraId="526F1BEF" w14:textId="4691F76E" w:rsidR="007A0B68" w:rsidRDefault="00631FD8" w:rsidP="0040298B">
      <w:pPr>
        <w:widowControl/>
        <w:suppressAutoHyphens w:val="0"/>
        <w:spacing w:line="240" w:lineRule="auto"/>
        <w:jc w:val="left"/>
      </w:pPr>
      <w:r>
        <w:rPr>
          <w:noProof/>
        </w:rPr>
        <w:br w:type="page"/>
      </w:r>
    </w:p>
    <w:p w14:paraId="681203D1" w14:textId="13495CFE" w:rsidR="000713E8" w:rsidRDefault="000713E8" w:rsidP="00B37905">
      <w:pPr>
        <w:widowControl/>
        <w:suppressAutoHyphens w:val="0"/>
        <w:spacing w:line="240" w:lineRule="auto"/>
        <w:jc w:val="left"/>
      </w:pPr>
    </w:p>
    <w:p w14:paraId="48468720" w14:textId="17F831F4" w:rsidR="000713E8" w:rsidRDefault="000713E8" w:rsidP="00B37905">
      <w:pPr>
        <w:widowControl/>
        <w:suppressAutoHyphens w:val="0"/>
        <w:spacing w:line="240" w:lineRule="auto"/>
        <w:jc w:val="left"/>
      </w:pPr>
    </w:p>
    <w:p w14:paraId="1855BF50" w14:textId="485D2414" w:rsidR="000713E8" w:rsidRDefault="000713E8" w:rsidP="00B37905">
      <w:pPr>
        <w:widowControl/>
        <w:suppressAutoHyphens w:val="0"/>
        <w:spacing w:line="240" w:lineRule="auto"/>
        <w:jc w:val="left"/>
      </w:pPr>
    </w:p>
    <w:p w14:paraId="076448C0" w14:textId="7AE0E963" w:rsidR="000713E8" w:rsidRDefault="000713E8" w:rsidP="00B37905">
      <w:pPr>
        <w:widowControl/>
        <w:suppressAutoHyphens w:val="0"/>
        <w:spacing w:line="240" w:lineRule="auto"/>
        <w:jc w:val="left"/>
      </w:pPr>
    </w:p>
    <w:p w14:paraId="2DB3BA41" w14:textId="77777777" w:rsidR="000713E8" w:rsidRDefault="000713E8" w:rsidP="00B37905">
      <w:pPr>
        <w:widowControl/>
        <w:suppressAutoHyphens w:val="0"/>
        <w:spacing w:line="240" w:lineRule="auto"/>
        <w:jc w:val="left"/>
      </w:pPr>
    </w:p>
    <w:p w14:paraId="253A782B" w14:textId="77777777" w:rsidR="000713E8" w:rsidRDefault="000713E8" w:rsidP="00B37905">
      <w:pPr>
        <w:widowControl/>
        <w:suppressAutoHyphens w:val="0"/>
        <w:spacing w:line="240" w:lineRule="auto"/>
        <w:jc w:val="left"/>
      </w:pPr>
    </w:p>
    <w:p w14:paraId="389B3BE1" w14:textId="77777777" w:rsidR="000713E8" w:rsidRDefault="000713E8" w:rsidP="00B37905">
      <w:pPr>
        <w:widowControl/>
        <w:suppressAutoHyphens w:val="0"/>
        <w:spacing w:line="240" w:lineRule="auto"/>
        <w:jc w:val="left"/>
      </w:pPr>
    </w:p>
    <w:p w14:paraId="7703D3ED" w14:textId="77777777" w:rsidR="000713E8" w:rsidRDefault="000713E8" w:rsidP="00B37905">
      <w:pPr>
        <w:widowControl/>
        <w:suppressAutoHyphens w:val="0"/>
        <w:spacing w:line="240" w:lineRule="auto"/>
        <w:jc w:val="left"/>
      </w:pPr>
    </w:p>
    <w:p w14:paraId="5DCDC0AF" w14:textId="77777777" w:rsidR="000713E8" w:rsidRDefault="000713E8" w:rsidP="00B37905">
      <w:pPr>
        <w:widowControl/>
        <w:suppressAutoHyphens w:val="0"/>
        <w:spacing w:line="240" w:lineRule="auto"/>
        <w:jc w:val="left"/>
      </w:pPr>
    </w:p>
    <w:p w14:paraId="172C447A" w14:textId="77777777" w:rsidR="000713E8" w:rsidRDefault="000713E8" w:rsidP="00B37905">
      <w:pPr>
        <w:widowControl/>
        <w:suppressAutoHyphens w:val="0"/>
        <w:spacing w:line="240" w:lineRule="auto"/>
        <w:jc w:val="left"/>
      </w:pPr>
    </w:p>
    <w:p w14:paraId="2DCBB271" w14:textId="77777777" w:rsidR="000713E8" w:rsidRDefault="000713E8" w:rsidP="00B37905">
      <w:pPr>
        <w:widowControl/>
        <w:suppressAutoHyphens w:val="0"/>
        <w:spacing w:line="240" w:lineRule="auto"/>
        <w:jc w:val="left"/>
      </w:pPr>
    </w:p>
    <w:p w14:paraId="04E71391" w14:textId="77777777" w:rsidR="000713E8" w:rsidRDefault="000713E8" w:rsidP="00B37905">
      <w:pPr>
        <w:widowControl/>
        <w:suppressAutoHyphens w:val="0"/>
        <w:spacing w:line="240" w:lineRule="auto"/>
        <w:jc w:val="left"/>
      </w:pPr>
    </w:p>
    <w:p w14:paraId="3171D572" w14:textId="77777777" w:rsidR="000713E8" w:rsidRDefault="000713E8" w:rsidP="00B37905">
      <w:pPr>
        <w:widowControl/>
        <w:suppressAutoHyphens w:val="0"/>
        <w:spacing w:line="240" w:lineRule="auto"/>
        <w:jc w:val="left"/>
      </w:pPr>
    </w:p>
    <w:p w14:paraId="5C5C315A" w14:textId="6D03CF18" w:rsidR="00712BD5" w:rsidRDefault="00B37905" w:rsidP="00B37905">
      <w:pPr>
        <w:widowControl/>
        <w:suppressAutoHyphens w:val="0"/>
        <w:spacing w:line="240" w:lineRule="auto"/>
        <w:jc w:val="left"/>
      </w:pPr>
      <w:r>
        <w:br w:type="page"/>
      </w:r>
    </w:p>
    <w:p w14:paraId="18E3B7B1" w14:textId="6053A60F" w:rsidR="00223792" w:rsidRDefault="000E6F3C" w:rsidP="00EE732E">
      <w:pPr>
        <w:pStyle w:val="Cmsor1"/>
        <w:numPr>
          <w:ilvl w:val="0"/>
          <w:numId w:val="19"/>
        </w:numPr>
      </w:pPr>
      <w:bookmarkStart w:id="170" w:name="_Toc182311784"/>
      <w:r>
        <w:lastRenderedPageBreak/>
        <w:t>Összegzés</w:t>
      </w:r>
      <w:bookmarkEnd w:id="170"/>
    </w:p>
    <w:p w14:paraId="4E148D44" w14:textId="77777777" w:rsidR="007E3CBB" w:rsidRPr="007E3CBB" w:rsidRDefault="007E3CBB" w:rsidP="007E3CBB"/>
    <w:p w14:paraId="3BF313D7" w14:textId="77777777" w:rsidR="007C5DF4" w:rsidRDefault="007C5DF4" w:rsidP="00E44F3C">
      <w:pPr>
        <w:pStyle w:val="Cmsor1"/>
        <w:pageBreakBefore/>
        <w:rPr>
          <w:rFonts w:eastAsia="Arial" w:cs="Arial"/>
        </w:rPr>
      </w:pPr>
      <w:bookmarkStart w:id="171" w:name="_Toc163807915"/>
      <w:bookmarkStart w:id="172" w:name="_Toc163808189"/>
      <w:bookmarkStart w:id="173" w:name="_Toc163808584"/>
      <w:bookmarkStart w:id="174" w:name="_Toc182311785"/>
      <w:r>
        <w:rPr>
          <w:rFonts w:eastAsia="Arial" w:cs="Arial"/>
        </w:rPr>
        <w:lastRenderedPageBreak/>
        <w:t>Irodalomjegyzék</w:t>
      </w:r>
      <w:bookmarkEnd w:id="171"/>
      <w:bookmarkEnd w:id="172"/>
      <w:bookmarkEnd w:id="173"/>
      <w:bookmarkEnd w:id="174"/>
    </w:p>
    <w:p w14:paraId="1B61CCDF" w14:textId="77777777" w:rsidR="003B1218" w:rsidRPr="003B1218" w:rsidRDefault="00DF6B64" w:rsidP="003B1218">
      <w:pPr>
        <w:pStyle w:val="Irodalomjegyzk"/>
        <w:rPr>
          <w:rFonts w:cs="Times New Roman"/>
        </w:rPr>
      </w:pPr>
      <w:r>
        <w:fldChar w:fldCharType="begin"/>
      </w:r>
      <w:r w:rsidR="003F46F0">
        <w:instrText xml:space="preserve"> ADDIN ZOTERO_BIBL {"uncited":[],"omitted":[],"custom":[]} CSL_BIBLIOGRAPHY </w:instrText>
      </w:r>
      <w:r>
        <w:fldChar w:fldCharType="separate"/>
      </w:r>
      <w:r w:rsidR="003B1218" w:rsidRPr="003B1218">
        <w:rPr>
          <w:rFonts w:cs="Times New Roman"/>
        </w:rPr>
        <w:t>[1]</w:t>
      </w:r>
      <w:r w:rsidR="003B1218" w:rsidRPr="003B1218">
        <w:rPr>
          <w:rFonts w:cs="Times New Roman"/>
        </w:rPr>
        <w:tab/>
        <w:t>„9 Google Calendar features you should start using now | Zapier”. Elérés: 2024. április 18. [Online]. Elérhető: https://zapier.com/blog/google-calendar-schedule/</w:t>
      </w:r>
    </w:p>
    <w:p w14:paraId="11FD389E" w14:textId="77777777" w:rsidR="003B1218" w:rsidRPr="003B1218" w:rsidRDefault="003B1218" w:rsidP="003B1218">
      <w:pPr>
        <w:pStyle w:val="Irodalomjegyzk"/>
        <w:rPr>
          <w:rFonts w:cs="Times New Roman"/>
        </w:rPr>
      </w:pPr>
      <w:r w:rsidRPr="003B1218">
        <w:rPr>
          <w:rFonts w:cs="Times New Roman"/>
        </w:rPr>
        <w:t>[2]</w:t>
      </w:r>
      <w:r w:rsidRPr="003B1218">
        <w:rPr>
          <w:rFonts w:cs="Times New Roman"/>
        </w:rPr>
        <w:tab/>
        <w:t xml:space="preserve">„Google Calendar”, </w:t>
      </w:r>
      <w:r w:rsidRPr="003B1218">
        <w:rPr>
          <w:rFonts w:cs="Times New Roman"/>
          <w:i/>
          <w:iCs/>
        </w:rPr>
        <w:t>Wikipedia</w:t>
      </w:r>
      <w:r w:rsidRPr="003B1218">
        <w:rPr>
          <w:rFonts w:cs="Times New Roman"/>
        </w:rPr>
        <w:t>. 2024. január 29. Elérés: 2024. április 12. [Online]. Elérhető: https://en.wikipedia.org/w/index.php?title=Google_Calendar&amp;oldid=1200623137</w:t>
      </w:r>
    </w:p>
    <w:p w14:paraId="3A71C251" w14:textId="77777777" w:rsidR="003B1218" w:rsidRPr="003B1218" w:rsidRDefault="003B1218" w:rsidP="003B1218">
      <w:pPr>
        <w:pStyle w:val="Irodalomjegyzk"/>
        <w:rPr>
          <w:rFonts w:cs="Times New Roman"/>
        </w:rPr>
      </w:pPr>
      <w:r w:rsidRPr="003B1218">
        <w:rPr>
          <w:rFonts w:cs="Times New Roman"/>
        </w:rPr>
        <w:t>[3]</w:t>
      </w:r>
      <w:r w:rsidRPr="003B1218">
        <w:rPr>
          <w:rFonts w:cs="Times New Roman"/>
        </w:rPr>
        <w:tab/>
        <w:t>„Mike Samuel - Stealth | LinkedIn”. Elérés: 2024. április 18. [Online]. Elérhető: https://www.linkedin.com/in/mikevsamuel</w:t>
      </w:r>
    </w:p>
    <w:p w14:paraId="39386AC1" w14:textId="77777777" w:rsidR="003B1218" w:rsidRPr="003B1218" w:rsidRDefault="003B1218" w:rsidP="003B1218">
      <w:pPr>
        <w:pStyle w:val="Irodalomjegyzk"/>
        <w:rPr>
          <w:rFonts w:cs="Times New Roman"/>
        </w:rPr>
      </w:pPr>
      <w:r w:rsidRPr="003B1218">
        <w:rPr>
          <w:rFonts w:cs="Times New Roman"/>
        </w:rPr>
        <w:t>[4]</w:t>
      </w:r>
      <w:r w:rsidRPr="003B1218">
        <w:rPr>
          <w:rFonts w:cs="Times New Roman"/>
        </w:rPr>
        <w:tab/>
        <w:t>D. C. Contributor, „Google’s »20% rule« shows exactly how much time you should spend learning new skills—and why it works”, CNBC. Elérés: 2024. április 18. [Online]. Elérhető: https://www.cnbc.com/2021/12/16/google-20-percent-rule-shows-exactly-how-much-time-you-should-spend-learning-new-skills.html</w:t>
      </w:r>
    </w:p>
    <w:p w14:paraId="446432F9" w14:textId="77777777" w:rsidR="003B1218" w:rsidRPr="003B1218" w:rsidRDefault="003B1218" w:rsidP="003B1218">
      <w:pPr>
        <w:pStyle w:val="Irodalomjegyzk"/>
        <w:rPr>
          <w:rFonts w:cs="Times New Roman"/>
        </w:rPr>
      </w:pPr>
      <w:r w:rsidRPr="003B1218">
        <w:rPr>
          <w:rFonts w:cs="Times New Roman"/>
        </w:rPr>
        <w:t>[5]</w:t>
      </w:r>
      <w:r w:rsidRPr="003B1218">
        <w:rPr>
          <w:rFonts w:cs="Times New Roman"/>
        </w:rPr>
        <w:tab/>
        <w:t>B. IT, „How To Create a Shared Calendar in Outlook &amp; Office 365?”, Boost IT. Elérés: 2024. április 18. [Online]. Elérhető: https://www.boostitco.com/blog/how-to-create-a-shared-calendar-in-outlook-office-365/</w:t>
      </w:r>
    </w:p>
    <w:p w14:paraId="53045186" w14:textId="77777777" w:rsidR="003B1218" w:rsidRPr="003B1218" w:rsidRDefault="003B1218" w:rsidP="003B1218">
      <w:pPr>
        <w:pStyle w:val="Irodalomjegyzk"/>
        <w:rPr>
          <w:rFonts w:cs="Times New Roman"/>
        </w:rPr>
      </w:pPr>
      <w:r w:rsidRPr="003B1218">
        <w:rPr>
          <w:rFonts w:cs="Times New Roman"/>
        </w:rPr>
        <w:t>[6]</w:t>
      </w:r>
      <w:r w:rsidRPr="003B1218">
        <w:rPr>
          <w:rFonts w:cs="Times New Roman"/>
        </w:rPr>
        <w:tab/>
        <w:t xml:space="preserve">„Microsoft Outlook”, </w:t>
      </w:r>
      <w:r w:rsidRPr="003B1218">
        <w:rPr>
          <w:rFonts w:cs="Times New Roman"/>
          <w:i/>
          <w:iCs/>
        </w:rPr>
        <w:t>Wikipedia</w:t>
      </w:r>
      <w:r w:rsidRPr="003B1218">
        <w:rPr>
          <w:rFonts w:cs="Times New Roman"/>
        </w:rPr>
        <w:t>. 2024. április 11. Elérés: 2024. április 12. [Online]. Elérhető: https://en.wikipedia.org/w/index.php?title=Microsoft_Outlook&amp;oldid=1218464134</w:t>
      </w:r>
    </w:p>
    <w:p w14:paraId="67B85E10" w14:textId="77777777" w:rsidR="003B1218" w:rsidRPr="003B1218" w:rsidRDefault="003B1218" w:rsidP="003B1218">
      <w:pPr>
        <w:pStyle w:val="Irodalomjegyzk"/>
        <w:rPr>
          <w:rFonts w:cs="Times New Roman"/>
        </w:rPr>
      </w:pPr>
      <w:r w:rsidRPr="003B1218">
        <w:rPr>
          <w:rFonts w:cs="Times New Roman"/>
        </w:rPr>
        <w:t>[7]</w:t>
      </w:r>
      <w:r w:rsidRPr="003B1218">
        <w:rPr>
          <w:rFonts w:cs="Times New Roman"/>
        </w:rPr>
        <w:tab/>
        <w:t>„iCalendar.org”. Elérés: 2024. május 6. [Online]. Elérhető: https://icalendar.org/</w:t>
      </w:r>
    </w:p>
    <w:p w14:paraId="26FD8A98" w14:textId="77777777" w:rsidR="003B1218" w:rsidRPr="003B1218" w:rsidRDefault="003B1218" w:rsidP="003B1218">
      <w:pPr>
        <w:pStyle w:val="Irodalomjegyzk"/>
        <w:rPr>
          <w:rFonts w:cs="Times New Roman"/>
        </w:rPr>
      </w:pPr>
      <w:r w:rsidRPr="003B1218">
        <w:rPr>
          <w:rFonts w:cs="Times New Roman"/>
        </w:rPr>
        <w:t>[8]</w:t>
      </w:r>
      <w:r w:rsidRPr="003B1218">
        <w:rPr>
          <w:rFonts w:cs="Times New Roman"/>
        </w:rPr>
        <w:tab/>
        <w:t>„Introduction”. Elérés: 2024. május 6. [Online]. Elérhető: https://devguide.calconnect.org/CalDAV/introduction/</w:t>
      </w:r>
    </w:p>
    <w:p w14:paraId="67BAA994" w14:textId="77777777" w:rsidR="003B1218" w:rsidRPr="003B1218" w:rsidRDefault="003B1218" w:rsidP="003B1218">
      <w:pPr>
        <w:pStyle w:val="Irodalomjegyzk"/>
        <w:rPr>
          <w:rFonts w:cs="Times New Roman"/>
        </w:rPr>
      </w:pPr>
      <w:r w:rsidRPr="003B1218">
        <w:rPr>
          <w:rFonts w:cs="Times New Roman"/>
        </w:rPr>
        <w:t>[9]</w:t>
      </w:r>
      <w:r w:rsidRPr="003B1218">
        <w:rPr>
          <w:rFonts w:cs="Times New Roman"/>
        </w:rPr>
        <w:tab/>
        <w:t>Admin, „vCard 3.0 format specification – www.evenx.com”. Elérés: 2024. május 6. [Online]. Elérhető: https://www.evenx.com/vcard-3-0-format-specification</w:t>
      </w:r>
    </w:p>
    <w:p w14:paraId="7F089417" w14:textId="77777777" w:rsidR="003B1218" w:rsidRPr="003B1218" w:rsidRDefault="003B1218" w:rsidP="003B1218">
      <w:pPr>
        <w:pStyle w:val="Irodalomjegyzk"/>
        <w:rPr>
          <w:rFonts w:cs="Times New Roman"/>
        </w:rPr>
      </w:pPr>
      <w:r w:rsidRPr="003B1218">
        <w:rPr>
          <w:rFonts w:cs="Times New Roman"/>
        </w:rPr>
        <w:t>[10]</w:t>
      </w:r>
      <w:r w:rsidRPr="003B1218">
        <w:rPr>
          <w:rFonts w:cs="Times New Roman"/>
        </w:rPr>
        <w:tab/>
        <w:t>„Calendar User Guide for Mac”, Apple Support. Elérés: 2024. április 18. [Online]. Elérhető: https://support.apple.com/guide/calendar/welcome/mac</w:t>
      </w:r>
    </w:p>
    <w:p w14:paraId="072623D4" w14:textId="77777777" w:rsidR="003B1218" w:rsidRPr="003B1218" w:rsidRDefault="003B1218" w:rsidP="003B1218">
      <w:pPr>
        <w:pStyle w:val="Irodalomjegyzk"/>
        <w:rPr>
          <w:rFonts w:cs="Times New Roman"/>
        </w:rPr>
      </w:pPr>
      <w:r w:rsidRPr="003B1218">
        <w:rPr>
          <w:rFonts w:cs="Times New Roman"/>
        </w:rPr>
        <w:t>[11]</w:t>
      </w:r>
      <w:r w:rsidRPr="003B1218">
        <w:rPr>
          <w:rFonts w:cs="Times New Roman"/>
        </w:rPr>
        <w:tab/>
        <w:t>„Yahoo Calendar: The Ultimate Guide”. Elérés: 2024. április 18. [Online]. Elérhető: https://savvycal.com/articles/yahoo-calendar/</w:t>
      </w:r>
    </w:p>
    <w:p w14:paraId="5D393E07" w14:textId="77777777" w:rsidR="003B1218" w:rsidRPr="003B1218" w:rsidRDefault="003B1218" w:rsidP="003B1218">
      <w:pPr>
        <w:pStyle w:val="Irodalomjegyzk"/>
        <w:rPr>
          <w:rFonts w:cs="Times New Roman"/>
        </w:rPr>
      </w:pPr>
      <w:r w:rsidRPr="003B1218">
        <w:rPr>
          <w:rFonts w:cs="Times New Roman"/>
        </w:rPr>
        <w:t>[12]</w:t>
      </w:r>
      <w:r w:rsidRPr="003B1218">
        <w:rPr>
          <w:rFonts w:cs="Times New Roman"/>
        </w:rPr>
        <w:tab/>
        <w:t>„Calendly’s effortless scheduling experience”. Elérés: 2024. április 18. [Online]. Elérhető: https://goodux.appcues.com/blog/calendlys-scheduling-experience</w:t>
      </w:r>
    </w:p>
    <w:p w14:paraId="780D6D5A" w14:textId="77777777" w:rsidR="003B1218" w:rsidRPr="003B1218" w:rsidRDefault="003B1218" w:rsidP="003B1218">
      <w:pPr>
        <w:pStyle w:val="Irodalomjegyzk"/>
        <w:rPr>
          <w:rFonts w:cs="Times New Roman"/>
        </w:rPr>
      </w:pPr>
      <w:r w:rsidRPr="003B1218">
        <w:rPr>
          <w:rFonts w:cs="Times New Roman"/>
        </w:rPr>
        <w:t>[13]</w:t>
      </w:r>
      <w:r w:rsidRPr="003B1218">
        <w:rPr>
          <w:rFonts w:cs="Times New Roman"/>
        </w:rPr>
        <w:tab/>
        <w:t>„Zoho Calendar attributes | Help - Zoho Deluge”. Elérés: 2024. április 18. [Online]. Elérhető: https://www.zoho.com/deluge/help/cliq/zoho-calendar-attributes.html</w:t>
      </w:r>
    </w:p>
    <w:p w14:paraId="36291B98" w14:textId="77777777" w:rsidR="003B1218" w:rsidRPr="003B1218" w:rsidRDefault="003B1218" w:rsidP="003B1218">
      <w:pPr>
        <w:pStyle w:val="Irodalomjegyzk"/>
        <w:rPr>
          <w:rFonts w:cs="Times New Roman"/>
        </w:rPr>
      </w:pPr>
      <w:r w:rsidRPr="003B1218">
        <w:rPr>
          <w:rFonts w:cs="Times New Roman"/>
        </w:rPr>
        <w:t>[14]</w:t>
      </w:r>
      <w:r w:rsidRPr="003B1218">
        <w:rPr>
          <w:rFonts w:cs="Times New Roman"/>
        </w:rPr>
        <w:tab/>
        <w:t xml:space="preserve">„HTML5”, </w:t>
      </w:r>
      <w:r w:rsidRPr="003B1218">
        <w:rPr>
          <w:rFonts w:cs="Times New Roman"/>
          <w:i/>
          <w:iCs/>
        </w:rPr>
        <w:t>Wikipedia</w:t>
      </w:r>
      <w:r w:rsidRPr="003B1218">
        <w:rPr>
          <w:rFonts w:cs="Times New Roman"/>
        </w:rPr>
        <w:t>. 2024. április 18. Elérés: 2024. április 18. [Online]. Elérhető: https://en.wikipedia.org/w/index.php?title=HTML5&amp;oldid=1219524906</w:t>
      </w:r>
    </w:p>
    <w:p w14:paraId="62146079" w14:textId="77777777" w:rsidR="003B1218" w:rsidRPr="003B1218" w:rsidRDefault="003B1218" w:rsidP="003B1218">
      <w:pPr>
        <w:pStyle w:val="Irodalomjegyzk"/>
        <w:rPr>
          <w:rFonts w:cs="Times New Roman"/>
        </w:rPr>
      </w:pPr>
      <w:r w:rsidRPr="003B1218">
        <w:rPr>
          <w:rFonts w:cs="Times New Roman"/>
        </w:rPr>
        <w:t>[15]</w:t>
      </w:r>
      <w:r w:rsidRPr="003B1218">
        <w:rPr>
          <w:rFonts w:cs="Times New Roman"/>
        </w:rPr>
        <w:tab/>
        <w:t xml:space="preserve">„HTML”, </w:t>
      </w:r>
      <w:r w:rsidRPr="003B1218">
        <w:rPr>
          <w:rFonts w:cs="Times New Roman"/>
          <w:i/>
          <w:iCs/>
        </w:rPr>
        <w:t>Wikipedia</w:t>
      </w:r>
      <w:r w:rsidRPr="003B1218">
        <w:rPr>
          <w:rFonts w:cs="Times New Roman"/>
        </w:rPr>
        <w:t>. 2024. április 16. Elérés: 2024. április 18. [Online]. Elérhető: https://en.wikipedia.org/w/index.php?title=HTML&amp;oldid=1219285383</w:t>
      </w:r>
    </w:p>
    <w:p w14:paraId="42C5DC05" w14:textId="77777777" w:rsidR="003B1218" w:rsidRPr="003B1218" w:rsidRDefault="003B1218" w:rsidP="003B1218">
      <w:pPr>
        <w:pStyle w:val="Irodalomjegyzk"/>
        <w:rPr>
          <w:rFonts w:cs="Times New Roman"/>
        </w:rPr>
      </w:pPr>
      <w:r w:rsidRPr="003B1218">
        <w:rPr>
          <w:rFonts w:cs="Times New Roman"/>
        </w:rPr>
        <w:t>[16]</w:t>
      </w:r>
      <w:r w:rsidRPr="003B1218">
        <w:rPr>
          <w:rFonts w:cs="Times New Roman"/>
        </w:rPr>
        <w:tab/>
        <w:t>„HTML Standard”. Elérés: 2024. május 6. [Online]. Elérhető: https://html.spec.whatwg.org/multipage/</w:t>
      </w:r>
    </w:p>
    <w:p w14:paraId="3B969265" w14:textId="77777777" w:rsidR="003B1218" w:rsidRPr="003B1218" w:rsidRDefault="003B1218" w:rsidP="003B1218">
      <w:pPr>
        <w:pStyle w:val="Irodalomjegyzk"/>
        <w:rPr>
          <w:rFonts w:cs="Times New Roman"/>
        </w:rPr>
      </w:pPr>
      <w:r w:rsidRPr="003B1218">
        <w:rPr>
          <w:rFonts w:cs="Times New Roman"/>
        </w:rPr>
        <w:t>[17]</w:t>
      </w:r>
      <w:r w:rsidRPr="003B1218">
        <w:rPr>
          <w:rFonts w:cs="Times New Roman"/>
        </w:rPr>
        <w:tab/>
        <w:t xml:space="preserve">„CSS”, </w:t>
      </w:r>
      <w:r w:rsidRPr="003B1218">
        <w:rPr>
          <w:rFonts w:cs="Times New Roman"/>
          <w:i/>
          <w:iCs/>
        </w:rPr>
        <w:t>Wikipedia</w:t>
      </w:r>
      <w:r w:rsidRPr="003B1218">
        <w:rPr>
          <w:rFonts w:cs="Times New Roman"/>
        </w:rPr>
        <w:t>. 2024. április 9. Elérés: 2024. április 18. [Online]. Elérhető: https://en.wikipedia.org/w/index.php?title=CSS&amp;oldid=1217996434</w:t>
      </w:r>
    </w:p>
    <w:p w14:paraId="1A7AF9B8" w14:textId="77777777" w:rsidR="003B1218" w:rsidRPr="003B1218" w:rsidRDefault="003B1218" w:rsidP="003B1218">
      <w:pPr>
        <w:pStyle w:val="Irodalomjegyzk"/>
        <w:rPr>
          <w:rFonts w:cs="Times New Roman"/>
        </w:rPr>
      </w:pPr>
      <w:r w:rsidRPr="003B1218">
        <w:rPr>
          <w:rFonts w:cs="Times New Roman"/>
        </w:rPr>
        <w:t>[18]</w:t>
      </w:r>
      <w:r w:rsidRPr="003B1218">
        <w:rPr>
          <w:rFonts w:cs="Times New Roman"/>
        </w:rPr>
        <w:tab/>
        <w:t>„Cascading Style Sheets”. Elérés: 2024. május 6. [Online]. Elérhető: https://www.w3.org/Style/CSS/Overview.en.html</w:t>
      </w:r>
    </w:p>
    <w:p w14:paraId="7ACAD731" w14:textId="77777777" w:rsidR="003B1218" w:rsidRPr="003B1218" w:rsidRDefault="003B1218" w:rsidP="003B1218">
      <w:pPr>
        <w:pStyle w:val="Irodalomjegyzk"/>
        <w:rPr>
          <w:rFonts w:cs="Times New Roman"/>
        </w:rPr>
      </w:pPr>
      <w:r w:rsidRPr="003B1218">
        <w:rPr>
          <w:rFonts w:cs="Times New Roman"/>
        </w:rPr>
        <w:t>[19]</w:t>
      </w:r>
      <w:r w:rsidRPr="003B1218">
        <w:rPr>
          <w:rFonts w:cs="Times New Roman"/>
        </w:rPr>
        <w:tab/>
        <w:t>„How to use Selector Inheritance and Multiple Inheritance ?”, GeeksforGeeks. Elérés: 2024. május 6. [Online]. Elérhető: https://www.geeksforgeeks.org/how-to-use-selector-inheritance-and-multiple-inheritance/</w:t>
      </w:r>
    </w:p>
    <w:p w14:paraId="52AE5A5A" w14:textId="77777777" w:rsidR="003B1218" w:rsidRPr="003B1218" w:rsidRDefault="003B1218" w:rsidP="003B1218">
      <w:pPr>
        <w:pStyle w:val="Irodalomjegyzk"/>
        <w:rPr>
          <w:rFonts w:cs="Times New Roman"/>
        </w:rPr>
      </w:pPr>
      <w:r w:rsidRPr="003B1218">
        <w:rPr>
          <w:rFonts w:cs="Times New Roman"/>
        </w:rPr>
        <w:t>[20]</w:t>
      </w:r>
      <w:r w:rsidRPr="003B1218">
        <w:rPr>
          <w:rFonts w:cs="Times New Roman"/>
        </w:rPr>
        <w:tab/>
        <w:t>„Sass: @mixin and @include”. Elérés: 2024. május 6. [Online]. Elérhető: https://sass-lang.com/documentation/at-rules/mixin/</w:t>
      </w:r>
    </w:p>
    <w:p w14:paraId="05CD09BD" w14:textId="77777777" w:rsidR="003B1218" w:rsidRPr="003B1218" w:rsidRDefault="003B1218" w:rsidP="003B1218">
      <w:pPr>
        <w:pStyle w:val="Irodalomjegyzk"/>
        <w:rPr>
          <w:rFonts w:cs="Times New Roman"/>
        </w:rPr>
      </w:pPr>
      <w:r w:rsidRPr="003B1218">
        <w:rPr>
          <w:rFonts w:cs="Times New Roman"/>
        </w:rPr>
        <w:lastRenderedPageBreak/>
        <w:t>[21]</w:t>
      </w:r>
      <w:r w:rsidRPr="003B1218">
        <w:rPr>
          <w:rFonts w:cs="Times New Roman"/>
        </w:rPr>
        <w:tab/>
        <w:t>„SASS Vs SCSS: What’s The Difference?”, InterviewBit. Elérés: 2024. április 18. [Online]. Elérhető: https://www.interviewbit.com/blog/sass-vs-scss/</w:t>
      </w:r>
    </w:p>
    <w:p w14:paraId="25FB3F60" w14:textId="77777777" w:rsidR="003B1218" w:rsidRPr="003B1218" w:rsidRDefault="003B1218" w:rsidP="003B1218">
      <w:pPr>
        <w:pStyle w:val="Irodalomjegyzk"/>
        <w:rPr>
          <w:rFonts w:cs="Times New Roman"/>
        </w:rPr>
      </w:pPr>
      <w:r w:rsidRPr="003B1218">
        <w:rPr>
          <w:rFonts w:cs="Times New Roman"/>
        </w:rPr>
        <w:t>[22]</w:t>
      </w:r>
      <w:r w:rsidRPr="003B1218">
        <w:rPr>
          <w:rFonts w:cs="Times New Roman"/>
        </w:rPr>
        <w:tab/>
        <w:t>„File:Sass Logo Color.svg - Wikipedia”. Elérés: 2024. május 6. [Online]. Elérhető: https://commons.wikimedia.org/wiki/File:Sass_Logo_Color.svg</w:t>
      </w:r>
    </w:p>
    <w:p w14:paraId="32BB03B1" w14:textId="77777777" w:rsidR="003B1218" w:rsidRPr="003B1218" w:rsidRDefault="003B1218" w:rsidP="003B1218">
      <w:pPr>
        <w:pStyle w:val="Irodalomjegyzk"/>
        <w:rPr>
          <w:rFonts w:cs="Times New Roman"/>
        </w:rPr>
      </w:pPr>
      <w:r w:rsidRPr="003B1218">
        <w:rPr>
          <w:rFonts w:cs="Times New Roman"/>
        </w:rPr>
        <w:t>[23]</w:t>
      </w:r>
      <w:r w:rsidRPr="003B1218">
        <w:rPr>
          <w:rFonts w:cs="Times New Roman"/>
        </w:rPr>
        <w:tab/>
        <w:t>„Sass: Sass Basics”. Elérés: 2024. április 18. [Online]. Elérhető: https://sass-lang.com/guide/</w:t>
      </w:r>
    </w:p>
    <w:p w14:paraId="4B897185" w14:textId="77777777" w:rsidR="003B1218" w:rsidRPr="003B1218" w:rsidRDefault="003B1218" w:rsidP="003B1218">
      <w:pPr>
        <w:pStyle w:val="Irodalomjegyzk"/>
        <w:rPr>
          <w:rFonts w:cs="Times New Roman"/>
        </w:rPr>
      </w:pPr>
      <w:r w:rsidRPr="003B1218">
        <w:rPr>
          <w:rFonts w:cs="Times New Roman"/>
        </w:rPr>
        <w:t>[24]</w:t>
      </w:r>
      <w:r w:rsidRPr="003B1218">
        <w:rPr>
          <w:rFonts w:cs="Times New Roman"/>
        </w:rPr>
        <w:tab/>
        <w:t>„Sass: Variables”. Elérés: 2024. május 6. [Online]. Elérhető: https://sass-lang.com/documentation/variables/</w:t>
      </w:r>
    </w:p>
    <w:p w14:paraId="72D4DB72" w14:textId="77777777" w:rsidR="003B1218" w:rsidRPr="003B1218" w:rsidRDefault="003B1218" w:rsidP="003B1218">
      <w:pPr>
        <w:pStyle w:val="Irodalomjegyzk"/>
        <w:rPr>
          <w:rFonts w:cs="Times New Roman"/>
        </w:rPr>
      </w:pPr>
      <w:r w:rsidRPr="003B1218">
        <w:rPr>
          <w:rFonts w:cs="Times New Roman"/>
        </w:rPr>
        <w:t>[25]</w:t>
      </w:r>
      <w:r w:rsidRPr="003B1218">
        <w:rPr>
          <w:rFonts w:cs="Times New Roman"/>
        </w:rPr>
        <w:tab/>
        <w:t>M. Peng, „Multithreading Javascript”, Hackmamba. Elérés: 2024. április 24. [Online]. Elérhető: https://medium.com/techtrument/multithreading-javascript-46156179cf9a</w:t>
      </w:r>
    </w:p>
    <w:p w14:paraId="6AF3A656" w14:textId="77777777" w:rsidR="003B1218" w:rsidRPr="003B1218" w:rsidRDefault="003B1218" w:rsidP="003B1218">
      <w:pPr>
        <w:pStyle w:val="Irodalomjegyzk"/>
        <w:rPr>
          <w:rFonts w:cs="Times New Roman"/>
        </w:rPr>
      </w:pPr>
      <w:r w:rsidRPr="003B1218">
        <w:rPr>
          <w:rFonts w:cs="Times New Roman"/>
        </w:rPr>
        <w:t>[26]</w:t>
      </w:r>
      <w:r w:rsidRPr="003B1218">
        <w:rPr>
          <w:rFonts w:cs="Times New Roman"/>
        </w:rPr>
        <w:tab/>
        <w:t xml:space="preserve">R. via C. Williams, </w:t>
      </w:r>
      <w:r w:rsidRPr="003B1218">
        <w:rPr>
          <w:rFonts w:cs="Times New Roman"/>
          <w:i/>
          <w:iCs/>
        </w:rPr>
        <w:t>English:  Unofficial JavaScript logo by Chris Williams, from GitHub logo.js, under very permissive licensing (WTFPL).</w:t>
      </w:r>
      <w:r w:rsidRPr="003B1218">
        <w:rPr>
          <w:rFonts w:cs="Times New Roman"/>
        </w:rPr>
        <w:t xml:space="preserve"> 2011. Elérés: 2024. április 24. [Online]. Elérhető: https://commons.wikimedia.org/wiki/File:JavaScript-logo.png</w:t>
      </w:r>
    </w:p>
    <w:p w14:paraId="2041303F" w14:textId="77777777" w:rsidR="003B1218" w:rsidRPr="003B1218" w:rsidRDefault="003B1218" w:rsidP="003B1218">
      <w:pPr>
        <w:pStyle w:val="Irodalomjegyzk"/>
        <w:rPr>
          <w:rFonts w:cs="Times New Roman"/>
        </w:rPr>
      </w:pPr>
      <w:r w:rsidRPr="003B1218">
        <w:rPr>
          <w:rFonts w:cs="Times New Roman"/>
        </w:rPr>
        <w:t>[27]</w:t>
      </w:r>
      <w:r w:rsidRPr="003B1218">
        <w:rPr>
          <w:rFonts w:cs="Times New Roman"/>
        </w:rPr>
        <w:tab/>
        <w:t>„First-class Function - MDN Web Docs Glossary: Definitions of Web-related terms | MDN”. Elérés: 2024. április 24. [Online]. Elérhető: https://developer.mozilla.org/en-US/docs/Glossary/First-class_Function</w:t>
      </w:r>
    </w:p>
    <w:p w14:paraId="7FE4B63A" w14:textId="77777777" w:rsidR="003B1218" w:rsidRPr="003B1218" w:rsidRDefault="003B1218" w:rsidP="003B1218">
      <w:pPr>
        <w:pStyle w:val="Irodalomjegyzk"/>
        <w:rPr>
          <w:rFonts w:cs="Times New Roman"/>
        </w:rPr>
      </w:pPr>
      <w:r w:rsidRPr="003B1218">
        <w:rPr>
          <w:rFonts w:cs="Times New Roman"/>
        </w:rPr>
        <w:t>[28]</w:t>
      </w:r>
      <w:r w:rsidRPr="003B1218">
        <w:rPr>
          <w:rFonts w:cs="Times New Roman"/>
        </w:rPr>
        <w:tab/>
        <w:t>„Prototype-based programming - MDN Web Docs Glossary: Definitions of Web-related terms | MDN”. Elérés: 2024. április 24. [Online]. Elérhető: https://developer.mozilla.org/en-US/docs/Glossary/Prototype-based_programming</w:t>
      </w:r>
    </w:p>
    <w:p w14:paraId="042FCB01" w14:textId="77777777" w:rsidR="003B1218" w:rsidRPr="003B1218" w:rsidRDefault="003B1218" w:rsidP="003B1218">
      <w:pPr>
        <w:pStyle w:val="Irodalomjegyzk"/>
        <w:rPr>
          <w:rFonts w:cs="Times New Roman"/>
        </w:rPr>
      </w:pPr>
      <w:r w:rsidRPr="003B1218">
        <w:rPr>
          <w:rFonts w:cs="Times New Roman"/>
        </w:rPr>
        <w:t>[29]</w:t>
      </w:r>
      <w:r w:rsidRPr="003B1218">
        <w:rPr>
          <w:rFonts w:cs="Times New Roman"/>
        </w:rPr>
        <w:tab/>
        <w:t>„JavaScript Programming Paradigms”. Elérés: 2024. május 6. [Online]. Elérhető: https://byby.dev/js-paradigms</w:t>
      </w:r>
    </w:p>
    <w:p w14:paraId="388BA9A0" w14:textId="77777777" w:rsidR="003B1218" w:rsidRPr="003B1218" w:rsidRDefault="003B1218" w:rsidP="003B1218">
      <w:pPr>
        <w:pStyle w:val="Irodalomjegyzk"/>
        <w:rPr>
          <w:rFonts w:cs="Times New Roman"/>
        </w:rPr>
      </w:pPr>
      <w:r w:rsidRPr="003B1218">
        <w:rPr>
          <w:rFonts w:cs="Times New Roman"/>
        </w:rPr>
        <w:t>[30]</w:t>
      </w:r>
      <w:r w:rsidRPr="003B1218">
        <w:rPr>
          <w:rFonts w:cs="Times New Roman"/>
        </w:rPr>
        <w:tab/>
        <w:t>„JavaScript | MDN”. Elérés: 2024. április 24. [Online]. Elérhető: https://developer.mozilla.org/en-US/docs/Web/JavaScript</w:t>
      </w:r>
    </w:p>
    <w:p w14:paraId="60F724CE" w14:textId="77777777" w:rsidR="003B1218" w:rsidRPr="003B1218" w:rsidRDefault="003B1218" w:rsidP="003B1218">
      <w:pPr>
        <w:pStyle w:val="Irodalomjegyzk"/>
        <w:rPr>
          <w:rFonts w:cs="Times New Roman"/>
        </w:rPr>
      </w:pPr>
      <w:r w:rsidRPr="003B1218">
        <w:rPr>
          <w:rFonts w:cs="Times New Roman"/>
        </w:rPr>
        <w:t>[31]</w:t>
      </w:r>
      <w:r w:rsidRPr="003B1218">
        <w:rPr>
          <w:rFonts w:cs="Times New Roman"/>
        </w:rPr>
        <w:tab/>
        <w:t xml:space="preserve">„TypeScript”, </w:t>
      </w:r>
      <w:r w:rsidRPr="003B1218">
        <w:rPr>
          <w:rFonts w:cs="Times New Roman"/>
          <w:i/>
          <w:iCs/>
        </w:rPr>
        <w:t>Wikipedie</w:t>
      </w:r>
      <w:r w:rsidRPr="003B1218">
        <w:rPr>
          <w:rFonts w:cs="Times New Roman"/>
        </w:rPr>
        <w:t>. 2023. október 30. Elérés: 2024. április 24. [Online]. Elérhető: https://cs.wikipedia.org/w/index.php?title=TypeScript&amp;oldid=23328659</w:t>
      </w:r>
    </w:p>
    <w:p w14:paraId="044BF032" w14:textId="77777777" w:rsidR="003B1218" w:rsidRPr="003B1218" w:rsidRDefault="003B1218" w:rsidP="003B1218">
      <w:pPr>
        <w:pStyle w:val="Irodalomjegyzk"/>
        <w:rPr>
          <w:rFonts w:cs="Times New Roman"/>
        </w:rPr>
      </w:pPr>
      <w:r w:rsidRPr="003B1218">
        <w:rPr>
          <w:rFonts w:cs="Times New Roman"/>
        </w:rPr>
        <w:t>[32]</w:t>
      </w:r>
      <w:r w:rsidRPr="003B1218">
        <w:rPr>
          <w:rFonts w:cs="Times New Roman"/>
        </w:rPr>
        <w:tab/>
        <w:t>„Documentation - The Basics”. Elérés: 2024. május 6. [Online]. Elérhető: https://www.typescriptlang.org/docs/handbook/2/basic-types.html</w:t>
      </w:r>
    </w:p>
    <w:p w14:paraId="704A5D37" w14:textId="77777777" w:rsidR="003B1218" w:rsidRPr="003B1218" w:rsidRDefault="003B1218" w:rsidP="003B1218">
      <w:pPr>
        <w:pStyle w:val="Irodalomjegyzk"/>
        <w:rPr>
          <w:rFonts w:cs="Times New Roman"/>
        </w:rPr>
      </w:pPr>
      <w:r w:rsidRPr="003B1218">
        <w:rPr>
          <w:rFonts w:cs="Times New Roman"/>
        </w:rPr>
        <w:t>[33]</w:t>
      </w:r>
      <w:r w:rsidRPr="003B1218">
        <w:rPr>
          <w:rFonts w:cs="Times New Roman"/>
        </w:rPr>
        <w:tab/>
        <w:t>W. A. Solutions, „The Complete Guide to Angular — Past, Present &amp; Future”, Medium. Elérés: 2024. szeptember 30. [Online]. Elérhető: https://medium.com/@whitenappsolutions/the-complete-guide-to-angular-past-present-future-af6ec4c99a55</w:t>
      </w:r>
    </w:p>
    <w:p w14:paraId="6FE709E1" w14:textId="77777777" w:rsidR="003B1218" w:rsidRPr="003B1218" w:rsidRDefault="003B1218" w:rsidP="003B1218">
      <w:pPr>
        <w:pStyle w:val="Irodalomjegyzk"/>
        <w:rPr>
          <w:rFonts w:cs="Times New Roman"/>
        </w:rPr>
      </w:pPr>
      <w:r w:rsidRPr="003B1218">
        <w:rPr>
          <w:rFonts w:cs="Times New Roman"/>
        </w:rPr>
        <w:t>[34]</w:t>
      </w:r>
      <w:r w:rsidRPr="003B1218">
        <w:rPr>
          <w:rFonts w:cs="Times New Roman"/>
        </w:rPr>
        <w:tab/>
        <w:t>„Angular”. Elérés: 2024. szeptember 30. [Online]. Elérhető: https://angular.dev/</w:t>
      </w:r>
    </w:p>
    <w:p w14:paraId="0D72E32B" w14:textId="77777777" w:rsidR="003B1218" w:rsidRPr="003B1218" w:rsidRDefault="003B1218" w:rsidP="003B1218">
      <w:pPr>
        <w:pStyle w:val="Irodalomjegyzk"/>
        <w:rPr>
          <w:rFonts w:cs="Times New Roman"/>
        </w:rPr>
      </w:pPr>
      <w:r w:rsidRPr="003B1218">
        <w:rPr>
          <w:rFonts w:cs="Times New Roman"/>
        </w:rPr>
        <w:t>[35]</w:t>
      </w:r>
      <w:r w:rsidRPr="003B1218">
        <w:rPr>
          <w:rFonts w:cs="Times New Roman"/>
        </w:rPr>
        <w:tab/>
        <w:t xml:space="preserve">„npm”, </w:t>
      </w:r>
      <w:r w:rsidRPr="003B1218">
        <w:rPr>
          <w:rFonts w:cs="Times New Roman"/>
          <w:i/>
          <w:iCs/>
        </w:rPr>
        <w:t>Wikipedia</w:t>
      </w:r>
      <w:r w:rsidRPr="003B1218">
        <w:rPr>
          <w:rFonts w:cs="Times New Roman"/>
        </w:rPr>
        <w:t>. 2024. szeptember 12. Elérés: 2024. szeptember 30. [Online]. Elérhető: https://en.wikipedia.org/w/index.php?title=Npm&amp;oldid=1245308296</w:t>
      </w:r>
    </w:p>
    <w:p w14:paraId="0B81A7CA" w14:textId="77777777" w:rsidR="003B1218" w:rsidRPr="003B1218" w:rsidRDefault="003B1218" w:rsidP="003B1218">
      <w:pPr>
        <w:pStyle w:val="Irodalomjegyzk"/>
        <w:rPr>
          <w:rFonts w:cs="Times New Roman"/>
        </w:rPr>
      </w:pPr>
      <w:r w:rsidRPr="003B1218">
        <w:rPr>
          <w:rFonts w:cs="Times New Roman"/>
        </w:rPr>
        <w:t>[36]</w:t>
      </w:r>
      <w:r w:rsidRPr="003B1218">
        <w:rPr>
          <w:rFonts w:cs="Times New Roman"/>
        </w:rPr>
        <w:tab/>
        <w:t>„About npm | npm Docs”. Elérés: 2024. szeptember 30. [Online]. Elérhető: https://docs.npmjs.com/about-npm</w:t>
      </w:r>
    </w:p>
    <w:p w14:paraId="080EA895" w14:textId="77777777" w:rsidR="003B1218" w:rsidRPr="003B1218" w:rsidRDefault="003B1218" w:rsidP="003B1218">
      <w:pPr>
        <w:pStyle w:val="Irodalomjegyzk"/>
        <w:rPr>
          <w:rFonts w:cs="Times New Roman"/>
        </w:rPr>
      </w:pPr>
      <w:r w:rsidRPr="003B1218">
        <w:rPr>
          <w:rFonts w:cs="Times New Roman"/>
        </w:rPr>
        <w:t>[37]</w:t>
      </w:r>
      <w:r w:rsidRPr="003B1218">
        <w:rPr>
          <w:rFonts w:cs="Times New Roman"/>
        </w:rPr>
        <w:tab/>
        <w:t>A. Janes, „Why WebStorm is the most productive IDE for JavaScript development”, Medium. Elérés: 2024. szeptember 30. [Online]. Elérhető: https://aaron-janes.medium.com/why-webstorm-is-the-most-productive-ide-for-javascript-development-3223918b197a</w:t>
      </w:r>
    </w:p>
    <w:p w14:paraId="35661872" w14:textId="77777777" w:rsidR="003B1218" w:rsidRPr="003B1218" w:rsidRDefault="003B1218" w:rsidP="003B1218">
      <w:pPr>
        <w:pStyle w:val="Irodalomjegyzk"/>
        <w:rPr>
          <w:rFonts w:cs="Times New Roman"/>
        </w:rPr>
      </w:pPr>
      <w:r w:rsidRPr="003B1218">
        <w:rPr>
          <w:rFonts w:cs="Times New Roman"/>
        </w:rPr>
        <w:t>[38]</w:t>
      </w:r>
      <w:r w:rsidRPr="003B1218">
        <w:rPr>
          <w:rFonts w:cs="Times New Roman"/>
        </w:rPr>
        <w:tab/>
        <w:t>„WebStorm: The JavaScript and TypeScript IDE, by JetBrains”, JetBrains. Elérés: 2024. szeptember 30. [Online]. Elérhető: https://www.jetbrains.com/webstorm/</w:t>
      </w:r>
    </w:p>
    <w:p w14:paraId="28C4AFB9" w14:textId="77777777" w:rsidR="003B1218" w:rsidRPr="003B1218" w:rsidRDefault="003B1218" w:rsidP="003B1218">
      <w:pPr>
        <w:pStyle w:val="Irodalomjegyzk"/>
        <w:rPr>
          <w:rFonts w:cs="Times New Roman"/>
        </w:rPr>
      </w:pPr>
      <w:r w:rsidRPr="003B1218">
        <w:rPr>
          <w:rFonts w:cs="Times New Roman"/>
        </w:rPr>
        <w:t>[39]</w:t>
      </w:r>
      <w:r w:rsidRPr="003B1218">
        <w:rPr>
          <w:rFonts w:cs="Times New Roman"/>
        </w:rPr>
        <w:tab/>
      </w:r>
      <w:r w:rsidRPr="003B1218">
        <w:rPr>
          <w:rFonts w:cs="Times New Roman"/>
          <w:i/>
          <w:iCs/>
        </w:rPr>
        <w:t>microsoft/vscode</w:t>
      </w:r>
      <w:r w:rsidRPr="003B1218">
        <w:rPr>
          <w:rFonts w:cs="Times New Roman"/>
        </w:rPr>
        <w:t>. (2024. szeptember 30.). TypeScript. Microsoft. Elérés: 2024. szeptember 30. [Online]. Elérhető: https://github.com/microsoft/vscode</w:t>
      </w:r>
    </w:p>
    <w:p w14:paraId="1C960BAC" w14:textId="77777777" w:rsidR="003B1218" w:rsidRPr="003B1218" w:rsidRDefault="003B1218" w:rsidP="003B1218">
      <w:pPr>
        <w:pStyle w:val="Irodalomjegyzk"/>
        <w:rPr>
          <w:rFonts w:cs="Times New Roman"/>
        </w:rPr>
      </w:pPr>
      <w:r w:rsidRPr="003B1218">
        <w:rPr>
          <w:rFonts w:cs="Times New Roman"/>
        </w:rPr>
        <w:t>[40]</w:t>
      </w:r>
      <w:r w:rsidRPr="003B1218">
        <w:rPr>
          <w:rFonts w:cs="Times New Roman"/>
        </w:rPr>
        <w:tab/>
        <w:t>„How to Fix Issues With CSS Position Sticky Not Working”, DEV Community. Elérés: 2024. november 12. [Online]. Elérhető: https://dev.to/robmarshall/how-to-fix-issues-with-css-position-sticky-not-working-4a18</w:t>
      </w:r>
    </w:p>
    <w:p w14:paraId="7AD0B4CB" w14:textId="15CB1277" w:rsidR="001F5A9A" w:rsidRPr="000713E8" w:rsidRDefault="00DF6B64" w:rsidP="000713E8">
      <w:r>
        <w:lastRenderedPageBreak/>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175" w:name="_Toc182311786"/>
      <w:r>
        <w:lastRenderedPageBreak/>
        <w:t>Ábrajegyzék</w:t>
      </w:r>
      <w:bookmarkEnd w:id="175"/>
    </w:p>
    <w:p w14:paraId="4D1DBEDB" w14:textId="492F5E31" w:rsidR="006A10BB"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82311722" w:history="1">
        <w:r w:rsidR="006A10BB" w:rsidRPr="008C4E08">
          <w:rPr>
            <w:rStyle w:val="Hiperhivatkozs"/>
            <w:noProof/>
          </w:rPr>
          <w:t xml:space="preserve">1. ábra: A Google Calendar felülete </w:t>
        </w:r>
        <w:r w:rsidR="006A10BB" w:rsidRPr="008C4E08">
          <w:rPr>
            <w:rStyle w:val="Hiperhivatkozs"/>
            <w:rFonts w:cs="Times New Roman"/>
            <w:noProof/>
          </w:rPr>
          <w:t>[1]</w:t>
        </w:r>
        <w:r w:rsidR="006A10BB">
          <w:rPr>
            <w:noProof/>
            <w:webHidden/>
          </w:rPr>
          <w:tab/>
        </w:r>
        <w:r w:rsidR="006A10BB">
          <w:rPr>
            <w:noProof/>
            <w:webHidden/>
          </w:rPr>
          <w:fldChar w:fldCharType="begin"/>
        </w:r>
        <w:r w:rsidR="006A10BB">
          <w:rPr>
            <w:noProof/>
            <w:webHidden/>
          </w:rPr>
          <w:instrText xml:space="preserve"> PAGEREF _Toc182311722 \h </w:instrText>
        </w:r>
        <w:r w:rsidR="006A10BB">
          <w:rPr>
            <w:noProof/>
            <w:webHidden/>
          </w:rPr>
        </w:r>
        <w:r w:rsidR="006A10BB">
          <w:rPr>
            <w:noProof/>
            <w:webHidden/>
          </w:rPr>
          <w:fldChar w:fldCharType="separate"/>
        </w:r>
        <w:r w:rsidR="006A10BB">
          <w:rPr>
            <w:noProof/>
            <w:webHidden/>
          </w:rPr>
          <w:t>4</w:t>
        </w:r>
        <w:r w:rsidR="006A10BB">
          <w:rPr>
            <w:noProof/>
            <w:webHidden/>
          </w:rPr>
          <w:fldChar w:fldCharType="end"/>
        </w:r>
      </w:hyperlink>
    </w:p>
    <w:p w14:paraId="092FC7E1" w14:textId="31B0021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3" w:history="1">
        <w:r w:rsidRPr="008C4E08">
          <w:rPr>
            <w:rStyle w:val="Hiperhivatkozs"/>
            <w:noProof/>
          </w:rPr>
          <w:t xml:space="preserve">2. ábra: Mike Samuel, a Google Calendar atyja </w:t>
        </w:r>
        <w:r w:rsidRPr="008C4E08">
          <w:rPr>
            <w:rStyle w:val="Hiperhivatkozs"/>
            <w:rFonts w:cs="Times New Roman"/>
            <w:noProof/>
          </w:rPr>
          <w:t>[3]</w:t>
        </w:r>
        <w:r>
          <w:rPr>
            <w:noProof/>
            <w:webHidden/>
          </w:rPr>
          <w:tab/>
        </w:r>
        <w:r>
          <w:rPr>
            <w:noProof/>
            <w:webHidden/>
          </w:rPr>
          <w:fldChar w:fldCharType="begin"/>
        </w:r>
        <w:r>
          <w:rPr>
            <w:noProof/>
            <w:webHidden/>
          </w:rPr>
          <w:instrText xml:space="preserve"> PAGEREF _Toc182311723 \h </w:instrText>
        </w:r>
        <w:r>
          <w:rPr>
            <w:noProof/>
            <w:webHidden/>
          </w:rPr>
        </w:r>
        <w:r>
          <w:rPr>
            <w:noProof/>
            <w:webHidden/>
          </w:rPr>
          <w:fldChar w:fldCharType="separate"/>
        </w:r>
        <w:r>
          <w:rPr>
            <w:noProof/>
            <w:webHidden/>
          </w:rPr>
          <w:t>5</w:t>
        </w:r>
        <w:r>
          <w:rPr>
            <w:noProof/>
            <w:webHidden/>
          </w:rPr>
          <w:fldChar w:fldCharType="end"/>
        </w:r>
      </w:hyperlink>
    </w:p>
    <w:p w14:paraId="0913C0EF" w14:textId="265D0E5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4" w:history="1">
        <w:r w:rsidRPr="008C4E08">
          <w:rPr>
            <w:rStyle w:val="Hiperhivatkozs"/>
            <w:noProof/>
          </w:rPr>
          <w:t xml:space="preserve">3. ábra: Az Outlook Calendar felülete </w:t>
        </w:r>
        <w:r w:rsidRPr="008C4E08">
          <w:rPr>
            <w:rStyle w:val="Hiperhivatkozs"/>
            <w:rFonts w:cs="Times New Roman"/>
            <w:noProof/>
          </w:rPr>
          <w:t>[5]</w:t>
        </w:r>
        <w:r>
          <w:rPr>
            <w:noProof/>
            <w:webHidden/>
          </w:rPr>
          <w:tab/>
        </w:r>
        <w:r>
          <w:rPr>
            <w:noProof/>
            <w:webHidden/>
          </w:rPr>
          <w:fldChar w:fldCharType="begin"/>
        </w:r>
        <w:r>
          <w:rPr>
            <w:noProof/>
            <w:webHidden/>
          </w:rPr>
          <w:instrText xml:space="preserve"> PAGEREF _Toc182311724 \h </w:instrText>
        </w:r>
        <w:r>
          <w:rPr>
            <w:noProof/>
            <w:webHidden/>
          </w:rPr>
        </w:r>
        <w:r>
          <w:rPr>
            <w:noProof/>
            <w:webHidden/>
          </w:rPr>
          <w:fldChar w:fldCharType="separate"/>
        </w:r>
        <w:r>
          <w:rPr>
            <w:noProof/>
            <w:webHidden/>
          </w:rPr>
          <w:t>7</w:t>
        </w:r>
        <w:r>
          <w:rPr>
            <w:noProof/>
            <w:webHidden/>
          </w:rPr>
          <w:fldChar w:fldCharType="end"/>
        </w:r>
      </w:hyperlink>
    </w:p>
    <w:p w14:paraId="55DD3B28" w14:textId="6832C39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5" w:history="1">
        <w:r w:rsidRPr="008C4E08">
          <w:rPr>
            <w:rStyle w:val="Hiperhivatkozs"/>
            <w:noProof/>
          </w:rPr>
          <w:t xml:space="preserve">4. ábra: Az Apple calendar felülete </w:t>
        </w:r>
        <w:r w:rsidRPr="008C4E08">
          <w:rPr>
            <w:rStyle w:val="Hiperhivatkozs"/>
            <w:rFonts w:cs="Times New Roman"/>
            <w:noProof/>
          </w:rPr>
          <w:t>[10]</w:t>
        </w:r>
        <w:r>
          <w:rPr>
            <w:noProof/>
            <w:webHidden/>
          </w:rPr>
          <w:tab/>
        </w:r>
        <w:r>
          <w:rPr>
            <w:noProof/>
            <w:webHidden/>
          </w:rPr>
          <w:fldChar w:fldCharType="begin"/>
        </w:r>
        <w:r>
          <w:rPr>
            <w:noProof/>
            <w:webHidden/>
          </w:rPr>
          <w:instrText xml:space="preserve"> PAGEREF _Toc182311725 \h </w:instrText>
        </w:r>
        <w:r>
          <w:rPr>
            <w:noProof/>
            <w:webHidden/>
          </w:rPr>
        </w:r>
        <w:r>
          <w:rPr>
            <w:noProof/>
            <w:webHidden/>
          </w:rPr>
          <w:fldChar w:fldCharType="separate"/>
        </w:r>
        <w:r>
          <w:rPr>
            <w:noProof/>
            <w:webHidden/>
          </w:rPr>
          <w:t>9</w:t>
        </w:r>
        <w:r>
          <w:rPr>
            <w:noProof/>
            <w:webHidden/>
          </w:rPr>
          <w:fldChar w:fldCharType="end"/>
        </w:r>
      </w:hyperlink>
    </w:p>
    <w:p w14:paraId="23335F6D" w14:textId="00BC1103"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6" w:history="1">
        <w:r w:rsidRPr="008C4E08">
          <w:rPr>
            <w:rStyle w:val="Hiperhivatkozs"/>
            <w:noProof/>
          </w:rPr>
          <w:t xml:space="preserve">5. ábra: A Yahoo Calendar felülete </w:t>
        </w:r>
        <w:r w:rsidRPr="008C4E08">
          <w:rPr>
            <w:rStyle w:val="Hiperhivatkozs"/>
            <w:rFonts w:cs="Times New Roman"/>
            <w:noProof/>
          </w:rPr>
          <w:t>[11]</w:t>
        </w:r>
        <w:r>
          <w:rPr>
            <w:noProof/>
            <w:webHidden/>
          </w:rPr>
          <w:tab/>
        </w:r>
        <w:r>
          <w:rPr>
            <w:noProof/>
            <w:webHidden/>
          </w:rPr>
          <w:fldChar w:fldCharType="begin"/>
        </w:r>
        <w:r>
          <w:rPr>
            <w:noProof/>
            <w:webHidden/>
          </w:rPr>
          <w:instrText xml:space="preserve"> PAGEREF _Toc182311726 \h </w:instrText>
        </w:r>
        <w:r>
          <w:rPr>
            <w:noProof/>
            <w:webHidden/>
          </w:rPr>
        </w:r>
        <w:r>
          <w:rPr>
            <w:noProof/>
            <w:webHidden/>
          </w:rPr>
          <w:fldChar w:fldCharType="separate"/>
        </w:r>
        <w:r>
          <w:rPr>
            <w:noProof/>
            <w:webHidden/>
          </w:rPr>
          <w:t>10</w:t>
        </w:r>
        <w:r>
          <w:rPr>
            <w:noProof/>
            <w:webHidden/>
          </w:rPr>
          <w:fldChar w:fldCharType="end"/>
        </w:r>
      </w:hyperlink>
    </w:p>
    <w:p w14:paraId="04E08FAD" w14:textId="57E35F4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7" w:history="1">
        <w:r w:rsidRPr="008C4E08">
          <w:rPr>
            <w:rStyle w:val="Hiperhivatkozs"/>
            <w:noProof/>
          </w:rPr>
          <w:t xml:space="preserve">6. ábra: A Calendly felülete </w:t>
        </w:r>
        <w:r w:rsidRPr="008C4E08">
          <w:rPr>
            <w:rStyle w:val="Hiperhivatkozs"/>
            <w:rFonts w:cs="Times New Roman"/>
            <w:noProof/>
          </w:rPr>
          <w:t>[12]</w:t>
        </w:r>
        <w:r>
          <w:rPr>
            <w:noProof/>
            <w:webHidden/>
          </w:rPr>
          <w:tab/>
        </w:r>
        <w:r>
          <w:rPr>
            <w:noProof/>
            <w:webHidden/>
          </w:rPr>
          <w:fldChar w:fldCharType="begin"/>
        </w:r>
        <w:r>
          <w:rPr>
            <w:noProof/>
            <w:webHidden/>
          </w:rPr>
          <w:instrText xml:space="preserve"> PAGEREF _Toc182311727 \h </w:instrText>
        </w:r>
        <w:r>
          <w:rPr>
            <w:noProof/>
            <w:webHidden/>
          </w:rPr>
        </w:r>
        <w:r>
          <w:rPr>
            <w:noProof/>
            <w:webHidden/>
          </w:rPr>
          <w:fldChar w:fldCharType="separate"/>
        </w:r>
        <w:r>
          <w:rPr>
            <w:noProof/>
            <w:webHidden/>
          </w:rPr>
          <w:t>10</w:t>
        </w:r>
        <w:r>
          <w:rPr>
            <w:noProof/>
            <w:webHidden/>
          </w:rPr>
          <w:fldChar w:fldCharType="end"/>
        </w:r>
      </w:hyperlink>
    </w:p>
    <w:p w14:paraId="35F4805E" w14:textId="52822A3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8" w:history="1">
        <w:r w:rsidRPr="008C4E08">
          <w:rPr>
            <w:rStyle w:val="Hiperhivatkozs"/>
            <w:noProof/>
          </w:rPr>
          <w:t xml:space="preserve">7. ábra: A Zoho Calendar felülete </w:t>
        </w:r>
        <w:r w:rsidRPr="008C4E08">
          <w:rPr>
            <w:rStyle w:val="Hiperhivatkozs"/>
            <w:rFonts w:cs="Times New Roman"/>
            <w:noProof/>
          </w:rPr>
          <w:t>[13]</w:t>
        </w:r>
        <w:r>
          <w:rPr>
            <w:noProof/>
            <w:webHidden/>
          </w:rPr>
          <w:tab/>
        </w:r>
        <w:r>
          <w:rPr>
            <w:noProof/>
            <w:webHidden/>
          </w:rPr>
          <w:fldChar w:fldCharType="begin"/>
        </w:r>
        <w:r>
          <w:rPr>
            <w:noProof/>
            <w:webHidden/>
          </w:rPr>
          <w:instrText xml:space="preserve"> PAGEREF _Toc182311728 \h </w:instrText>
        </w:r>
        <w:r>
          <w:rPr>
            <w:noProof/>
            <w:webHidden/>
          </w:rPr>
        </w:r>
        <w:r>
          <w:rPr>
            <w:noProof/>
            <w:webHidden/>
          </w:rPr>
          <w:fldChar w:fldCharType="separate"/>
        </w:r>
        <w:r>
          <w:rPr>
            <w:noProof/>
            <w:webHidden/>
          </w:rPr>
          <w:t>11</w:t>
        </w:r>
        <w:r>
          <w:rPr>
            <w:noProof/>
            <w:webHidden/>
          </w:rPr>
          <w:fldChar w:fldCharType="end"/>
        </w:r>
      </w:hyperlink>
    </w:p>
    <w:p w14:paraId="7FED698A" w14:textId="2A666C4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9" w:history="1">
        <w:r w:rsidRPr="008C4E08">
          <w:rPr>
            <w:rStyle w:val="Hiperhivatkozs"/>
            <w:noProof/>
          </w:rPr>
          <w:t xml:space="preserve">8. ábra: HTML5 logó </w:t>
        </w:r>
        <w:r w:rsidRPr="008C4E08">
          <w:rPr>
            <w:rStyle w:val="Hiperhivatkozs"/>
            <w:rFonts w:cs="Times New Roman"/>
            <w:noProof/>
          </w:rPr>
          <w:t>[14]</w:t>
        </w:r>
        <w:r>
          <w:rPr>
            <w:noProof/>
            <w:webHidden/>
          </w:rPr>
          <w:tab/>
        </w:r>
        <w:r>
          <w:rPr>
            <w:noProof/>
            <w:webHidden/>
          </w:rPr>
          <w:fldChar w:fldCharType="begin"/>
        </w:r>
        <w:r>
          <w:rPr>
            <w:noProof/>
            <w:webHidden/>
          </w:rPr>
          <w:instrText xml:space="preserve"> PAGEREF _Toc182311729 \h </w:instrText>
        </w:r>
        <w:r>
          <w:rPr>
            <w:noProof/>
            <w:webHidden/>
          </w:rPr>
        </w:r>
        <w:r>
          <w:rPr>
            <w:noProof/>
            <w:webHidden/>
          </w:rPr>
          <w:fldChar w:fldCharType="separate"/>
        </w:r>
        <w:r>
          <w:rPr>
            <w:noProof/>
            <w:webHidden/>
          </w:rPr>
          <w:t>14</w:t>
        </w:r>
        <w:r>
          <w:rPr>
            <w:noProof/>
            <w:webHidden/>
          </w:rPr>
          <w:fldChar w:fldCharType="end"/>
        </w:r>
      </w:hyperlink>
    </w:p>
    <w:p w14:paraId="51F6D9B4" w14:textId="30E4CF39"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0" w:history="1">
        <w:r w:rsidRPr="008C4E08">
          <w:rPr>
            <w:rStyle w:val="Hiperhivatkozs"/>
            <w:noProof/>
          </w:rPr>
          <w:t>9. ábra: Példa HTML kódra (saját)</w:t>
        </w:r>
        <w:r>
          <w:rPr>
            <w:noProof/>
            <w:webHidden/>
          </w:rPr>
          <w:tab/>
        </w:r>
        <w:r>
          <w:rPr>
            <w:noProof/>
            <w:webHidden/>
          </w:rPr>
          <w:fldChar w:fldCharType="begin"/>
        </w:r>
        <w:r>
          <w:rPr>
            <w:noProof/>
            <w:webHidden/>
          </w:rPr>
          <w:instrText xml:space="preserve"> PAGEREF _Toc182311730 \h </w:instrText>
        </w:r>
        <w:r>
          <w:rPr>
            <w:noProof/>
            <w:webHidden/>
          </w:rPr>
        </w:r>
        <w:r>
          <w:rPr>
            <w:noProof/>
            <w:webHidden/>
          </w:rPr>
          <w:fldChar w:fldCharType="separate"/>
        </w:r>
        <w:r>
          <w:rPr>
            <w:noProof/>
            <w:webHidden/>
          </w:rPr>
          <w:t>15</w:t>
        </w:r>
        <w:r>
          <w:rPr>
            <w:noProof/>
            <w:webHidden/>
          </w:rPr>
          <w:fldChar w:fldCharType="end"/>
        </w:r>
      </w:hyperlink>
    </w:p>
    <w:p w14:paraId="060AB0ED" w14:textId="76F6590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1" w:history="1">
        <w:r w:rsidRPr="008C4E08">
          <w:rPr>
            <w:rStyle w:val="Hiperhivatkozs"/>
            <w:noProof/>
          </w:rPr>
          <w:t>10. ábra: CSS3 logó [17]</w:t>
        </w:r>
        <w:r>
          <w:rPr>
            <w:noProof/>
            <w:webHidden/>
          </w:rPr>
          <w:tab/>
        </w:r>
        <w:r>
          <w:rPr>
            <w:noProof/>
            <w:webHidden/>
          </w:rPr>
          <w:fldChar w:fldCharType="begin"/>
        </w:r>
        <w:r>
          <w:rPr>
            <w:noProof/>
            <w:webHidden/>
          </w:rPr>
          <w:instrText xml:space="preserve"> PAGEREF _Toc182311731 \h </w:instrText>
        </w:r>
        <w:r>
          <w:rPr>
            <w:noProof/>
            <w:webHidden/>
          </w:rPr>
        </w:r>
        <w:r>
          <w:rPr>
            <w:noProof/>
            <w:webHidden/>
          </w:rPr>
          <w:fldChar w:fldCharType="separate"/>
        </w:r>
        <w:r>
          <w:rPr>
            <w:noProof/>
            <w:webHidden/>
          </w:rPr>
          <w:t>16</w:t>
        </w:r>
        <w:r>
          <w:rPr>
            <w:noProof/>
            <w:webHidden/>
          </w:rPr>
          <w:fldChar w:fldCharType="end"/>
        </w:r>
      </w:hyperlink>
    </w:p>
    <w:p w14:paraId="6332221A" w14:textId="6E6D921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2" w:history="1">
        <w:r w:rsidRPr="008C4E08">
          <w:rPr>
            <w:rStyle w:val="Hiperhivatkozs"/>
            <w:noProof/>
          </w:rPr>
          <w:t>11. ábra: Példa CSS kódra (saját)</w:t>
        </w:r>
        <w:r>
          <w:rPr>
            <w:noProof/>
            <w:webHidden/>
          </w:rPr>
          <w:tab/>
        </w:r>
        <w:r>
          <w:rPr>
            <w:noProof/>
            <w:webHidden/>
          </w:rPr>
          <w:fldChar w:fldCharType="begin"/>
        </w:r>
        <w:r>
          <w:rPr>
            <w:noProof/>
            <w:webHidden/>
          </w:rPr>
          <w:instrText xml:space="preserve"> PAGEREF _Toc182311732 \h </w:instrText>
        </w:r>
        <w:r>
          <w:rPr>
            <w:noProof/>
            <w:webHidden/>
          </w:rPr>
        </w:r>
        <w:r>
          <w:rPr>
            <w:noProof/>
            <w:webHidden/>
          </w:rPr>
          <w:fldChar w:fldCharType="separate"/>
        </w:r>
        <w:r>
          <w:rPr>
            <w:noProof/>
            <w:webHidden/>
          </w:rPr>
          <w:t>17</w:t>
        </w:r>
        <w:r>
          <w:rPr>
            <w:noProof/>
            <w:webHidden/>
          </w:rPr>
          <w:fldChar w:fldCharType="end"/>
        </w:r>
      </w:hyperlink>
    </w:p>
    <w:p w14:paraId="15532D85" w14:textId="56728F7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3" w:history="1">
        <w:r w:rsidRPr="008C4E08">
          <w:rPr>
            <w:rStyle w:val="Hiperhivatkozs"/>
            <w:noProof/>
          </w:rPr>
          <w:t>12. ábra: SASS logó [22]</w:t>
        </w:r>
        <w:r>
          <w:rPr>
            <w:noProof/>
            <w:webHidden/>
          </w:rPr>
          <w:tab/>
        </w:r>
        <w:r>
          <w:rPr>
            <w:noProof/>
            <w:webHidden/>
          </w:rPr>
          <w:fldChar w:fldCharType="begin"/>
        </w:r>
        <w:r>
          <w:rPr>
            <w:noProof/>
            <w:webHidden/>
          </w:rPr>
          <w:instrText xml:space="preserve"> PAGEREF _Toc182311733 \h </w:instrText>
        </w:r>
        <w:r>
          <w:rPr>
            <w:noProof/>
            <w:webHidden/>
          </w:rPr>
        </w:r>
        <w:r>
          <w:rPr>
            <w:noProof/>
            <w:webHidden/>
          </w:rPr>
          <w:fldChar w:fldCharType="separate"/>
        </w:r>
        <w:r>
          <w:rPr>
            <w:noProof/>
            <w:webHidden/>
          </w:rPr>
          <w:t>17</w:t>
        </w:r>
        <w:r>
          <w:rPr>
            <w:noProof/>
            <w:webHidden/>
          </w:rPr>
          <w:fldChar w:fldCharType="end"/>
        </w:r>
      </w:hyperlink>
    </w:p>
    <w:p w14:paraId="3305F446" w14:textId="306A7CA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4" w:history="1">
        <w:r w:rsidRPr="008C4E08">
          <w:rPr>
            <w:rStyle w:val="Hiperhivatkozs"/>
            <w:noProof/>
          </w:rPr>
          <w:t xml:space="preserve">13. ábra: SCSS szelektor öröklődés </w:t>
        </w:r>
        <w:r w:rsidRPr="008C4E08">
          <w:rPr>
            <w:rStyle w:val="Hiperhivatkozs"/>
            <w:rFonts w:cs="Times New Roman"/>
            <w:noProof/>
          </w:rPr>
          <w:t>[20]</w:t>
        </w:r>
        <w:r>
          <w:rPr>
            <w:noProof/>
            <w:webHidden/>
          </w:rPr>
          <w:tab/>
        </w:r>
        <w:r>
          <w:rPr>
            <w:noProof/>
            <w:webHidden/>
          </w:rPr>
          <w:fldChar w:fldCharType="begin"/>
        </w:r>
        <w:r>
          <w:rPr>
            <w:noProof/>
            <w:webHidden/>
          </w:rPr>
          <w:instrText xml:space="preserve"> PAGEREF _Toc182311734 \h </w:instrText>
        </w:r>
        <w:r>
          <w:rPr>
            <w:noProof/>
            <w:webHidden/>
          </w:rPr>
        </w:r>
        <w:r>
          <w:rPr>
            <w:noProof/>
            <w:webHidden/>
          </w:rPr>
          <w:fldChar w:fldCharType="separate"/>
        </w:r>
        <w:r>
          <w:rPr>
            <w:noProof/>
            <w:webHidden/>
          </w:rPr>
          <w:t>18</w:t>
        </w:r>
        <w:r>
          <w:rPr>
            <w:noProof/>
            <w:webHidden/>
          </w:rPr>
          <w:fldChar w:fldCharType="end"/>
        </w:r>
      </w:hyperlink>
    </w:p>
    <w:p w14:paraId="0678FAAC" w14:textId="1B8BAFD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5" w:history="1">
        <w:r w:rsidRPr="008C4E08">
          <w:rPr>
            <w:rStyle w:val="Hiperhivatkozs"/>
            <w:noProof/>
          </w:rPr>
          <w:t>14. ábra: A mixin és az include [21]</w:t>
        </w:r>
        <w:r>
          <w:rPr>
            <w:noProof/>
            <w:webHidden/>
          </w:rPr>
          <w:tab/>
        </w:r>
        <w:r>
          <w:rPr>
            <w:noProof/>
            <w:webHidden/>
          </w:rPr>
          <w:fldChar w:fldCharType="begin"/>
        </w:r>
        <w:r>
          <w:rPr>
            <w:noProof/>
            <w:webHidden/>
          </w:rPr>
          <w:instrText xml:space="preserve"> PAGEREF _Toc182311735 \h </w:instrText>
        </w:r>
        <w:r>
          <w:rPr>
            <w:noProof/>
            <w:webHidden/>
          </w:rPr>
        </w:r>
        <w:r>
          <w:rPr>
            <w:noProof/>
            <w:webHidden/>
          </w:rPr>
          <w:fldChar w:fldCharType="separate"/>
        </w:r>
        <w:r>
          <w:rPr>
            <w:noProof/>
            <w:webHidden/>
          </w:rPr>
          <w:t>18</w:t>
        </w:r>
        <w:r>
          <w:rPr>
            <w:noProof/>
            <w:webHidden/>
          </w:rPr>
          <w:fldChar w:fldCharType="end"/>
        </w:r>
      </w:hyperlink>
    </w:p>
    <w:p w14:paraId="6A3558C5" w14:textId="4DBD90C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6" w:history="1">
        <w:r w:rsidRPr="008C4E08">
          <w:rPr>
            <w:rStyle w:val="Hiperhivatkozs"/>
            <w:noProof/>
          </w:rPr>
          <w:t xml:space="preserve">15. ábra: Példa az SCSS és a CSS szintaxis közötti különbségre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_Toc182311736 \h </w:instrText>
        </w:r>
        <w:r>
          <w:rPr>
            <w:noProof/>
            <w:webHidden/>
          </w:rPr>
        </w:r>
        <w:r>
          <w:rPr>
            <w:noProof/>
            <w:webHidden/>
          </w:rPr>
          <w:fldChar w:fldCharType="separate"/>
        </w:r>
        <w:r>
          <w:rPr>
            <w:noProof/>
            <w:webHidden/>
          </w:rPr>
          <w:t>19</w:t>
        </w:r>
        <w:r>
          <w:rPr>
            <w:noProof/>
            <w:webHidden/>
          </w:rPr>
          <w:fldChar w:fldCharType="end"/>
        </w:r>
      </w:hyperlink>
    </w:p>
    <w:p w14:paraId="1B9B77ED" w14:textId="06BA0F6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7" w:history="1">
        <w:r w:rsidRPr="008C4E08">
          <w:rPr>
            <w:rStyle w:val="Hiperhivatkozs"/>
            <w:noProof/>
          </w:rPr>
          <w:t xml:space="preserve">16. ábra: A 12. ábrán látható példa alap SASS szintaxissal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_Toc182311737 \h </w:instrText>
        </w:r>
        <w:r>
          <w:rPr>
            <w:noProof/>
            <w:webHidden/>
          </w:rPr>
        </w:r>
        <w:r>
          <w:rPr>
            <w:noProof/>
            <w:webHidden/>
          </w:rPr>
          <w:fldChar w:fldCharType="separate"/>
        </w:r>
        <w:r>
          <w:rPr>
            <w:noProof/>
            <w:webHidden/>
          </w:rPr>
          <w:t>19</w:t>
        </w:r>
        <w:r>
          <w:rPr>
            <w:noProof/>
            <w:webHidden/>
          </w:rPr>
          <w:fldChar w:fldCharType="end"/>
        </w:r>
      </w:hyperlink>
    </w:p>
    <w:p w14:paraId="36548A54" w14:textId="37DFFA9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8" w:history="1">
        <w:r w:rsidRPr="008C4E08">
          <w:rPr>
            <w:rStyle w:val="Hiperhivatkozs"/>
            <w:noProof/>
          </w:rPr>
          <w:t>17. ábra: JavaScript logó [26]</w:t>
        </w:r>
        <w:r>
          <w:rPr>
            <w:noProof/>
            <w:webHidden/>
          </w:rPr>
          <w:tab/>
        </w:r>
        <w:r>
          <w:rPr>
            <w:noProof/>
            <w:webHidden/>
          </w:rPr>
          <w:fldChar w:fldCharType="begin"/>
        </w:r>
        <w:r>
          <w:rPr>
            <w:noProof/>
            <w:webHidden/>
          </w:rPr>
          <w:instrText xml:space="preserve"> PAGEREF _Toc182311738 \h </w:instrText>
        </w:r>
        <w:r>
          <w:rPr>
            <w:noProof/>
            <w:webHidden/>
          </w:rPr>
        </w:r>
        <w:r>
          <w:rPr>
            <w:noProof/>
            <w:webHidden/>
          </w:rPr>
          <w:fldChar w:fldCharType="separate"/>
        </w:r>
        <w:r>
          <w:rPr>
            <w:noProof/>
            <w:webHidden/>
          </w:rPr>
          <w:t>20</w:t>
        </w:r>
        <w:r>
          <w:rPr>
            <w:noProof/>
            <w:webHidden/>
          </w:rPr>
          <w:fldChar w:fldCharType="end"/>
        </w:r>
      </w:hyperlink>
    </w:p>
    <w:p w14:paraId="644B7A13" w14:textId="24CA3E1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9" w:history="1">
        <w:r w:rsidRPr="008C4E08">
          <w:rPr>
            <w:rStyle w:val="Hiperhivatkozs"/>
            <w:noProof/>
          </w:rPr>
          <w:t xml:space="preserve">18. ábra: TypeScript logó </w:t>
        </w:r>
        <w:r w:rsidRPr="008C4E08">
          <w:rPr>
            <w:rStyle w:val="Hiperhivatkozs"/>
            <w:rFonts w:cs="Times New Roman"/>
            <w:noProof/>
          </w:rPr>
          <w:t>[31]</w:t>
        </w:r>
        <w:r>
          <w:rPr>
            <w:noProof/>
            <w:webHidden/>
          </w:rPr>
          <w:tab/>
        </w:r>
        <w:r>
          <w:rPr>
            <w:noProof/>
            <w:webHidden/>
          </w:rPr>
          <w:fldChar w:fldCharType="begin"/>
        </w:r>
        <w:r>
          <w:rPr>
            <w:noProof/>
            <w:webHidden/>
          </w:rPr>
          <w:instrText xml:space="preserve"> PAGEREF _Toc182311739 \h </w:instrText>
        </w:r>
        <w:r>
          <w:rPr>
            <w:noProof/>
            <w:webHidden/>
          </w:rPr>
        </w:r>
        <w:r>
          <w:rPr>
            <w:noProof/>
            <w:webHidden/>
          </w:rPr>
          <w:fldChar w:fldCharType="separate"/>
        </w:r>
        <w:r>
          <w:rPr>
            <w:noProof/>
            <w:webHidden/>
          </w:rPr>
          <w:t>22</w:t>
        </w:r>
        <w:r>
          <w:rPr>
            <w:noProof/>
            <w:webHidden/>
          </w:rPr>
          <w:fldChar w:fldCharType="end"/>
        </w:r>
      </w:hyperlink>
    </w:p>
    <w:p w14:paraId="3E9728A2" w14:textId="581607F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0" w:history="1">
        <w:r w:rsidRPr="008C4E08">
          <w:rPr>
            <w:rStyle w:val="Hiperhivatkozs"/>
            <w:noProof/>
          </w:rPr>
          <w:t>19. ábra: Angular logó [33]</w:t>
        </w:r>
        <w:r>
          <w:rPr>
            <w:noProof/>
            <w:webHidden/>
          </w:rPr>
          <w:tab/>
        </w:r>
        <w:r>
          <w:rPr>
            <w:noProof/>
            <w:webHidden/>
          </w:rPr>
          <w:fldChar w:fldCharType="begin"/>
        </w:r>
        <w:r>
          <w:rPr>
            <w:noProof/>
            <w:webHidden/>
          </w:rPr>
          <w:instrText xml:space="preserve"> PAGEREF _Toc182311740 \h </w:instrText>
        </w:r>
        <w:r>
          <w:rPr>
            <w:noProof/>
            <w:webHidden/>
          </w:rPr>
        </w:r>
        <w:r>
          <w:rPr>
            <w:noProof/>
            <w:webHidden/>
          </w:rPr>
          <w:fldChar w:fldCharType="separate"/>
        </w:r>
        <w:r>
          <w:rPr>
            <w:noProof/>
            <w:webHidden/>
          </w:rPr>
          <w:t>23</w:t>
        </w:r>
        <w:r>
          <w:rPr>
            <w:noProof/>
            <w:webHidden/>
          </w:rPr>
          <w:fldChar w:fldCharType="end"/>
        </w:r>
      </w:hyperlink>
    </w:p>
    <w:p w14:paraId="47FEA0BF" w14:textId="74B5428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1" w:history="1">
        <w:r w:rsidRPr="008C4E08">
          <w:rPr>
            <w:rStyle w:val="Hiperhivatkozs"/>
            <w:noProof/>
          </w:rPr>
          <w:t>20. ábra: npm logó [35]</w:t>
        </w:r>
        <w:r>
          <w:rPr>
            <w:noProof/>
            <w:webHidden/>
          </w:rPr>
          <w:tab/>
        </w:r>
        <w:r>
          <w:rPr>
            <w:noProof/>
            <w:webHidden/>
          </w:rPr>
          <w:fldChar w:fldCharType="begin"/>
        </w:r>
        <w:r>
          <w:rPr>
            <w:noProof/>
            <w:webHidden/>
          </w:rPr>
          <w:instrText xml:space="preserve"> PAGEREF _Toc182311741 \h </w:instrText>
        </w:r>
        <w:r>
          <w:rPr>
            <w:noProof/>
            <w:webHidden/>
          </w:rPr>
        </w:r>
        <w:r>
          <w:rPr>
            <w:noProof/>
            <w:webHidden/>
          </w:rPr>
          <w:fldChar w:fldCharType="separate"/>
        </w:r>
        <w:r>
          <w:rPr>
            <w:noProof/>
            <w:webHidden/>
          </w:rPr>
          <w:t>24</w:t>
        </w:r>
        <w:r>
          <w:rPr>
            <w:noProof/>
            <w:webHidden/>
          </w:rPr>
          <w:fldChar w:fldCharType="end"/>
        </w:r>
      </w:hyperlink>
    </w:p>
    <w:p w14:paraId="0E69ADAF" w14:textId="148B26E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2" w:history="1">
        <w:r w:rsidRPr="008C4E08">
          <w:rPr>
            <w:rStyle w:val="Hiperhivatkozs"/>
            <w:noProof/>
          </w:rPr>
          <w:t>21. ábra: WebStorm logó [37]</w:t>
        </w:r>
        <w:r>
          <w:rPr>
            <w:noProof/>
            <w:webHidden/>
          </w:rPr>
          <w:tab/>
        </w:r>
        <w:r>
          <w:rPr>
            <w:noProof/>
            <w:webHidden/>
          </w:rPr>
          <w:fldChar w:fldCharType="begin"/>
        </w:r>
        <w:r>
          <w:rPr>
            <w:noProof/>
            <w:webHidden/>
          </w:rPr>
          <w:instrText xml:space="preserve"> PAGEREF _Toc182311742 \h </w:instrText>
        </w:r>
        <w:r>
          <w:rPr>
            <w:noProof/>
            <w:webHidden/>
          </w:rPr>
        </w:r>
        <w:r>
          <w:rPr>
            <w:noProof/>
            <w:webHidden/>
          </w:rPr>
          <w:fldChar w:fldCharType="separate"/>
        </w:r>
        <w:r>
          <w:rPr>
            <w:noProof/>
            <w:webHidden/>
          </w:rPr>
          <w:t>25</w:t>
        </w:r>
        <w:r>
          <w:rPr>
            <w:noProof/>
            <w:webHidden/>
          </w:rPr>
          <w:fldChar w:fldCharType="end"/>
        </w:r>
      </w:hyperlink>
    </w:p>
    <w:p w14:paraId="0738D471" w14:textId="5645B24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3" w:history="1">
        <w:r w:rsidRPr="008C4E08">
          <w:rPr>
            <w:rStyle w:val="Hiperhivatkozs"/>
            <w:noProof/>
          </w:rPr>
          <w:t>22. ábra: WebStorm UI [38]</w:t>
        </w:r>
        <w:r>
          <w:rPr>
            <w:noProof/>
            <w:webHidden/>
          </w:rPr>
          <w:tab/>
        </w:r>
        <w:r>
          <w:rPr>
            <w:noProof/>
            <w:webHidden/>
          </w:rPr>
          <w:fldChar w:fldCharType="begin"/>
        </w:r>
        <w:r>
          <w:rPr>
            <w:noProof/>
            <w:webHidden/>
          </w:rPr>
          <w:instrText xml:space="preserve"> PAGEREF _Toc182311743 \h </w:instrText>
        </w:r>
        <w:r>
          <w:rPr>
            <w:noProof/>
            <w:webHidden/>
          </w:rPr>
        </w:r>
        <w:r>
          <w:rPr>
            <w:noProof/>
            <w:webHidden/>
          </w:rPr>
          <w:fldChar w:fldCharType="separate"/>
        </w:r>
        <w:r>
          <w:rPr>
            <w:noProof/>
            <w:webHidden/>
          </w:rPr>
          <w:t>26</w:t>
        </w:r>
        <w:r>
          <w:rPr>
            <w:noProof/>
            <w:webHidden/>
          </w:rPr>
          <w:fldChar w:fldCharType="end"/>
        </w:r>
      </w:hyperlink>
    </w:p>
    <w:p w14:paraId="2A3A9991" w14:textId="494E7F6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4" w:history="1">
        <w:r w:rsidRPr="008C4E08">
          <w:rPr>
            <w:rStyle w:val="Hiperhivatkozs"/>
            <w:noProof/>
          </w:rPr>
          <w:t>23. ábra: VSCode UI [39]</w:t>
        </w:r>
        <w:r>
          <w:rPr>
            <w:noProof/>
            <w:webHidden/>
          </w:rPr>
          <w:tab/>
        </w:r>
        <w:r>
          <w:rPr>
            <w:noProof/>
            <w:webHidden/>
          </w:rPr>
          <w:fldChar w:fldCharType="begin"/>
        </w:r>
        <w:r>
          <w:rPr>
            <w:noProof/>
            <w:webHidden/>
          </w:rPr>
          <w:instrText xml:space="preserve"> PAGEREF _Toc182311744 \h </w:instrText>
        </w:r>
        <w:r>
          <w:rPr>
            <w:noProof/>
            <w:webHidden/>
          </w:rPr>
        </w:r>
        <w:r>
          <w:rPr>
            <w:noProof/>
            <w:webHidden/>
          </w:rPr>
          <w:fldChar w:fldCharType="separate"/>
        </w:r>
        <w:r>
          <w:rPr>
            <w:noProof/>
            <w:webHidden/>
          </w:rPr>
          <w:t>26</w:t>
        </w:r>
        <w:r>
          <w:rPr>
            <w:noProof/>
            <w:webHidden/>
          </w:rPr>
          <w:fldChar w:fldCharType="end"/>
        </w:r>
      </w:hyperlink>
    </w:p>
    <w:p w14:paraId="25221117" w14:textId="6E2184C7"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5" w:history="1">
        <w:r w:rsidRPr="008C4E08">
          <w:rPr>
            <w:rStyle w:val="Hiperhivatkozs"/>
            <w:noProof/>
          </w:rPr>
          <w:t>24. ábra: Az Appointy egy nap-oszlopának kezdete (saját)</w:t>
        </w:r>
        <w:r>
          <w:rPr>
            <w:noProof/>
            <w:webHidden/>
          </w:rPr>
          <w:tab/>
        </w:r>
        <w:r>
          <w:rPr>
            <w:noProof/>
            <w:webHidden/>
          </w:rPr>
          <w:fldChar w:fldCharType="begin"/>
        </w:r>
        <w:r>
          <w:rPr>
            <w:noProof/>
            <w:webHidden/>
          </w:rPr>
          <w:instrText xml:space="preserve"> PAGEREF _Toc182311745 \h </w:instrText>
        </w:r>
        <w:r>
          <w:rPr>
            <w:noProof/>
            <w:webHidden/>
          </w:rPr>
        </w:r>
        <w:r>
          <w:rPr>
            <w:noProof/>
            <w:webHidden/>
          </w:rPr>
          <w:fldChar w:fldCharType="separate"/>
        </w:r>
        <w:r>
          <w:rPr>
            <w:noProof/>
            <w:webHidden/>
          </w:rPr>
          <w:t>27</w:t>
        </w:r>
        <w:r>
          <w:rPr>
            <w:noProof/>
            <w:webHidden/>
          </w:rPr>
          <w:fldChar w:fldCharType="end"/>
        </w:r>
      </w:hyperlink>
    </w:p>
    <w:p w14:paraId="26F668C9" w14:textId="6806921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6" w:history="1">
        <w:r w:rsidRPr="008C4E08">
          <w:rPr>
            <w:rStyle w:val="Hiperhivatkozs"/>
            <w:noProof/>
          </w:rPr>
          <w:t>25. ábra: Az Appoiny időskálával bővített felülete (saját)</w:t>
        </w:r>
        <w:r>
          <w:rPr>
            <w:noProof/>
            <w:webHidden/>
          </w:rPr>
          <w:tab/>
        </w:r>
        <w:r>
          <w:rPr>
            <w:noProof/>
            <w:webHidden/>
          </w:rPr>
          <w:fldChar w:fldCharType="begin"/>
        </w:r>
        <w:r>
          <w:rPr>
            <w:noProof/>
            <w:webHidden/>
          </w:rPr>
          <w:instrText xml:space="preserve"> PAGEREF _Toc182311746 \h </w:instrText>
        </w:r>
        <w:r>
          <w:rPr>
            <w:noProof/>
            <w:webHidden/>
          </w:rPr>
        </w:r>
        <w:r>
          <w:rPr>
            <w:noProof/>
            <w:webHidden/>
          </w:rPr>
          <w:fldChar w:fldCharType="separate"/>
        </w:r>
        <w:r>
          <w:rPr>
            <w:noProof/>
            <w:webHidden/>
          </w:rPr>
          <w:t>27</w:t>
        </w:r>
        <w:r>
          <w:rPr>
            <w:noProof/>
            <w:webHidden/>
          </w:rPr>
          <w:fldChar w:fldCharType="end"/>
        </w:r>
      </w:hyperlink>
    </w:p>
    <w:p w14:paraId="561EC128" w14:textId="1BD1A33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7" w:history="1">
        <w:r w:rsidRPr="008C4E08">
          <w:rPr>
            <w:rStyle w:val="Hiperhivatkozs"/>
            <w:noProof/>
          </w:rPr>
          <w:t>26. ábra: Az Appointy felülete teljes képernyőn (saját)</w:t>
        </w:r>
        <w:r>
          <w:rPr>
            <w:noProof/>
            <w:webHidden/>
          </w:rPr>
          <w:tab/>
        </w:r>
        <w:r>
          <w:rPr>
            <w:noProof/>
            <w:webHidden/>
          </w:rPr>
          <w:fldChar w:fldCharType="begin"/>
        </w:r>
        <w:r>
          <w:rPr>
            <w:noProof/>
            <w:webHidden/>
          </w:rPr>
          <w:instrText xml:space="preserve"> PAGEREF _Toc182311747 \h </w:instrText>
        </w:r>
        <w:r>
          <w:rPr>
            <w:noProof/>
            <w:webHidden/>
          </w:rPr>
        </w:r>
        <w:r>
          <w:rPr>
            <w:noProof/>
            <w:webHidden/>
          </w:rPr>
          <w:fldChar w:fldCharType="separate"/>
        </w:r>
        <w:r>
          <w:rPr>
            <w:noProof/>
            <w:webHidden/>
          </w:rPr>
          <w:t>28</w:t>
        </w:r>
        <w:r>
          <w:rPr>
            <w:noProof/>
            <w:webHidden/>
          </w:rPr>
          <w:fldChar w:fldCharType="end"/>
        </w:r>
      </w:hyperlink>
    </w:p>
    <w:p w14:paraId="74E50913" w14:textId="40F6999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8" w:history="1">
        <w:r w:rsidRPr="008C4E08">
          <w:rPr>
            <w:rStyle w:val="Hiperhivatkozs"/>
            <w:noProof/>
          </w:rPr>
          <w:t>27. ábra: Az Appointy felülete egy 500*800 pixeles helyre szorítva (saját)</w:t>
        </w:r>
        <w:r>
          <w:rPr>
            <w:noProof/>
            <w:webHidden/>
          </w:rPr>
          <w:tab/>
        </w:r>
        <w:r>
          <w:rPr>
            <w:noProof/>
            <w:webHidden/>
          </w:rPr>
          <w:fldChar w:fldCharType="begin"/>
        </w:r>
        <w:r>
          <w:rPr>
            <w:noProof/>
            <w:webHidden/>
          </w:rPr>
          <w:instrText xml:space="preserve"> PAGEREF _Toc182311748 \h </w:instrText>
        </w:r>
        <w:r>
          <w:rPr>
            <w:noProof/>
            <w:webHidden/>
          </w:rPr>
        </w:r>
        <w:r>
          <w:rPr>
            <w:noProof/>
            <w:webHidden/>
          </w:rPr>
          <w:fldChar w:fldCharType="separate"/>
        </w:r>
        <w:r>
          <w:rPr>
            <w:noProof/>
            <w:webHidden/>
          </w:rPr>
          <w:t>29</w:t>
        </w:r>
        <w:r>
          <w:rPr>
            <w:noProof/>
            <w:webHidden/>
          </w:rPr>
          <w:fldChar w:fldCharType="end"/>
        </w:r>
      </w:hyperlink>
    </w:p>
    <w:p w14:paraId="119A0D2D" w14:textId="62CB4CC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9" w:history="1">
        <w:r w:rsidRPr="008C4E08">
          <w:rPr>
            <w:rStyle w:val="Hiperhivatkozs"/>
            <w:noProof/>
          </w:rPr>
          <w:t>28. ábra: A naptártest magasságának számítására alkalmazott képlet</w:t>
        </w:r>
        <w:r>
          <w:rPr>
            <w:noProof/>
            <w:webHidden/>
          </w:rPr>
          <w:tab/>
        </w:r>
        <w:r>
          <w:rPr>
            <w:noProof/>
            <w:webHidden/>
          </w:rPr>
          <w:fldChar w:fldCharType="begin"/>
        </w:r>
        <w:r>
          <w:rPr>
            <w:noProof/>
            <w:webHidden/>
          </w:rPr>
          <w:instrText xml:space="preserve"> PAGEREF _Toc182311749 \h </w:instrText>
        </w:r>
        <w:r>
          <w:rPr>
            <w:noProof/>
            <w:webHidden/>
          </w:rPr>
        </w:r>
        <w:r>
          <w:rPr>
            <w:noProof/>
            <w:webHidden/>
          </w:rPr>
          <w:fldChar w:fldCharType="separate"/>
        </w:r>
        <w:r>
          <w:rPr>
            <w:noProof/>
            <w:webHidden/>
          </w:rPr>
          <w:t>29</w:t>
        </w:r>
        <w:r>
          <w:rPr>
            <w:noProof/>
            <w:webHidden/>
          </w:rPr>
          <w:fldChar w:fldCharType="end"/>
        </w:r>
      </w:hyperlink>
    </w:p>
    <w:p w14:paraId="5DF820C8" w14:textId="264E94F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0" w:history="1">
        <w:r w:rsidRPr="008C4E08">
          <w:rPr>
            <w:rStyle w:val="Hiperhivatkozs"/>
            <w:noProof/>
          </w:rPr>
          <w:t>29. ábra: Elrendezést segítő filler elem (saját)</w:t>
        </w:r>
        <w:r>
          <w:rPr>
            <w:noProof/>
            <w:webHidden/>
          </w:rPr>
          <w:tab/>
        </w:r>
        <w:r>
          <w:rPr>
            <w:noProof/>
            <w:webHidden/>
          </w:rPr>
          <w:fldChar w:fldCharType="begin"/>
        </w:r>
        <w:r>
          <w:rPr>
            <w:noProof/>
            <w:webHidden/>
          </w:rPr>
          <w:instrText xml:space="preserve"> PAGEREF _Toc182311750 \h </w:instrText>
        </w:r>
        <w:r>
          <w:rPr>
            <w:noProof/>
            <w:webHidden/>
          </w:rPr>
        </w:r>
        <w:r>
          <w:rPr>
            <w:noProof/>
            <w:webHidden/>
          </w:rPr>
          <w:fldChar w:fldCharType="separate"/>
        </w:r>
        <w:r>
          <w:rPr>
            <w:noProof/>
            <w:webHidden/>
          </w:rPr>
          <w:t>30</w:t>
        </w:r>
        <w:r>
          <w:rPr>
            <w:noProof/>
            <w:webHidden/>
          </w:rPr>
          <w:fldChar w:fldCharType="end"/>
        </w:r>
      </w:hyperlink>
    </w:p>
    <w:p w14:paraId="130E83A8" w14:textId="08758644"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1" w:history="1">
        <w:r w:rsidRPr="008C4E08">
          <w:rPr>
            <w:rStyle w:val="Hiperhivatkozs"/>
            <w:noProof/>
          </w:rPr>
          <w:t>30. ábra: Időskála oszlopának stílusa (saját)</w:t>
        </w:r>
        <w:r>
          <w:rPr>
            <w:noProof/>
            <w:webHidden/>
          </w:rPr>
          <w:tab/>
        </w:r>
        <w:r>
          <w:rPr>
            <w:noProof/>
            <w:webHidden/>
          </w:rPr>
          <w:fldChar w:fldCharType="begin"/>
        </w:r>
        <w:r>
          <w:rPr>
            <w:noProof/>
            <w:webHidden/>
          </w:rPr>
          <w:instrText xml:space="preserve"> PAGEREF _Toc182311751 \h </w:instrText>
        </w:r>
        <w:r>
          <w:rPr>
            <w:noProof/>
            <w:webHidden/>
          </w:rPr>
        </w:r>
        <w:r>
          <w:rPr>
            <w:noProof/>
            <w:webHidden/>
          </w:rPr>
          <w:fldChar w:fldCharType="separate"/>
        </w:r>
        <w:r>
          <w:rPr>
            <w:noProof/>
            <w:webHidden/>
          </w:rPr>
          <w:t>30</w:t>
        </w:r>
        <w:r>
          <w:rPr>
            <w:noProof/>
            <w:webHidden/>
          </w:rPr>
          <w:fldChar w:fldCharType="end"/>
        </w:r>
      </w:hyperlink>
    </w:p>
    <w:p w14:paraId="2EDD8632" w14:textId="7B2306B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2" w:history="1">
        <w:r w:rsidRPr="008C4E08">
          <w:rPr>
            <w:rStyle w:val="Hiperhivatkozs"/>
            <w:noProof/>
          </w:rPr>
          <w:t>31. ábra: A görgetősáv szélesség megoldása (saját)</w:t>
        </w:r>
        <w:r>
          <w:rPr>
            <w:noProof/>
            <w:webHidden/>
          </w:rPr>
          <w:tab/>
        </w:r>
        <w:r>
          <w:rPr>
            <w:noProof/>
            <w:webHidden/>
          </w:rPr>
          <w:fldChar w:fldCharType="begin"/>
        </w:r>
        <w:r>
          <w:rPr>
            <w:noProof/>
            <w:webHidden/>
          </w:rPr>
          <w:instrText xml:space="preserve"> PAGEREF _Toc182311752 \h </w:instrText>
        </w:r>
        <w:r>
          <w:rPr>
            <w:noProof/>
            <w:webHidden/>
          </w:rPr>
        </w:r>
        <w:r>
          <w:rPr>
            <w:noProof/>
            <w:webHidden/>
          </w:rPr>
          <w:fldChar w:fldCharType="separate"/>
        </w:r>
        <w:r>
          <w:rPr>
            <w:noProof/>
            <w:webHidden/>
          </w:rPr>
          <w:t>31</w:t>
        </w:r>
        <w:r>
          <w:rPr>
            <w:noProof/>
            <w:webHidden/>
          </w:rPr>
          <w:fldChar w:fldCharType="end"/>
        </w:r>
      </w:hyperlink>
    </w:p>
    <w:p w14:paraId="69540445" w14:textId="0371EE8E" w:rsidR="009766D6" w:rsidRPr="009766D6" w:rsidRDefault="009766D6" w:rsidP="009766D6">
      <w:r>
        <w:fldChar w:fldCharType="end"/>
      </w:r>
    </w:p>
    <w:p w14:paraId="5DDD1950" w14:textId="77777777" w:rsidR="007C5DF4" w:rsidRDefault="007C5DF4" w:rsidP="00E44F3C">
      <w:pPr>
        <w:pStyle w:val="Cmsor1"/>
        <w:pageBreakBefore/>
        <w:spacing w:before="240" w:after="120"/>
        <w:rPr>
          <w:b w:val="0"/>
          <w:bCs w:val="0"/>
          <w:color w:val="800000"/>
        </w:rPr>
      </w:pPr>
      <w:bookmarkStart w:id="176" w:name="_Toc163807916"/>
      <w:bookmarkStart w:id="177" w:name="_Toc163808190"/>
      <w:bookmarkStart w:id="178" w:name="_Toc163808585"/>
      <w:bookmarkStart w:id="179" w:name="_Toc182311787"/>
      <w:r>
        <w:lastRenderedPageBreak/>
        <w:t>Mellékletek</w:t>
      </w:r>
      <w:bookmarkEnd w:id="176"/>
      <w:bookmarkEnd w:id="177"/>
      <w:bookmarkEnd w:id="178"/>
      <w:bookmarkEnd w:id="179"/>
    </w:p>
    <w:p w14:paraId="0621072E" w14:textId="77777777" w:rsidR="007C5DF4" w:rsidRDefault="007C5DF4" w:rsidP="00052B1F">
      <w:pPr>
        <w:pStyle w:val="Szvegtrzs"/>
        <w:jc w:val="center"/>
      </w:pPr>
      <w:r>
        <w:rPr>
          <w:color w:val="800000"/>
        </w:rPr>
        <w:t>[A</w:t>
      </w:r>
      <w:r>
        <w:rPr>
          <w:rFonts w:eastAsia="Times New Roman" w:cs="Times New Roman"/>
          <w:color w:val="800000"/>
        </w:rPr>
        <w:t xml:space="preserve"> dolgozat mellékletei, ha vannak</w:t>
      </w:r>
      <w:r>
        <w:rPr>
          <w:color w:val="800000"/>
        </w:rPr>
        <w:t>]</w:t>
      </w:r>
    </w:p>
    <w:sectPr w:rsidR="007C5DF4" w:rsidSect="00482AE5">
      <w:headerReference w:type="default" r:id="rId38"/>
      <w:footerReference w:type="default" r:id="rId39"/>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B892C" w14:textId="77777777" w:rsidR="007F2BEE" w:rsidRDefault="007F2BEE">
      <w:r>
        <w:separator/>
      </w:r>
    </w:p>
  </w:endnote>
  <w:endnote w:type="continuationSeparator" w:id="0">
    <w:p w14:paraId="5C97773B" w14:textId="77777777" w:rsidR="007F2BEE" w:rsidRDefault="007F2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4DD93C58" w14:textId="180E0F39" w:rsidR="00DE7C27" w:rsidRDefault="00DE7C27" w:rsidP="00482AE5">
        <w:pPr>
          <w:pStyle w:val="llb"/>
          <w:pBdr>
            <w:top w:val="single" w:sz="4" w:space="1" w:color="auto"/>
          </w:pBd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808AE2" w14:textId="77777777" w:rsidR="007F2BEE" w:rsidRDefault="007F2BEE">
      <w:r>
        <w:separator/>
      </w:r>
    </w:p>
  </w:footnote>
  <w:footnote w:type="continuationSeparator" w:id="0">
    <w:p w14:paraId="467C67CE" w14:textId="77777777" w:rsidR="007F2BEE" w:rsidRDefault="007F2B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4AF024D4" w:rsidR="008631C1" w:rsidRPr="008631C1" w:rsidRDefault="008631C1" w:rsidP="00AB60E7">
    <w:pPr>
      <w:pStyle w:val="lfej"/>
      <w:pBdr>
        <w:bottom w:val="single" w:sz="4" w:space="1" w:color="auto"/>
      </w:pBdr>
      <w:tabs>
        <w:tab w:val="left" w:pos="0"/>
        <w:tab w:val="right" w:pos="8787"/>
      </w:tabs>
      <w:jc w:val="both"/>
      <w:rPr>
        <w:b w:val="0"/>
        <w:bCs/>
        <w:sz w:val="20"/>
        <w:szCs w:val="20"/>
      </w:rPr>
    </w:pPr>
    <w:r w:rsidRPr="008631C1">
      <w:rPr>
        <w:b w:val="0"/>
        <w:bCs/>
        <w:sz w:val="20"/>
        <w:szCs w:val="20"/>
      </w:rPr>
      <w:t>Appointy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92D5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AF79C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332ED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C73389B"/>
    <w:multiLevelType w:val="hybridMultilevel"/>
    <w:tmpl w:val="25742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E2424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7496AA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BD2EF4"/>
    <w:multiLevelType w:val="hybridMultilevel"/>
    <w:tmpl w:val="EFCAC5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EAB2B69"/>
    <w:multiLevelType w:val="hybridMultilevel"/>
    <w:tmpl w:val="0A862F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570971823">
    <w:abstractNumId w:val="20"/>
  </w:num>
  <w:num w:numId="5" w16cid:durableId="188878438">
    <w:abstractNumId w:val="6"/>
  </w:num>
  <w:num w:numId="6" w16cid:durableId="503397722">
    <w:abstractNumId w:val="23"/>
  </w:num>
  <w:num w:numId="7" w16cid:durableId="294675057">
    <w:abstractNumId w:val="24"/>
  </w:num>
  <w:num w:numId="8" w16cid:durableId="354312160">
    <w:abstractNumId w:val="28"/>
  </w:num>
  <w:num w:numId="9" w16cid:durableId="1757361363">
    <w:abstractNumId w:val="21"/>
  </w:num>
  <w:num w:numId="10" w16cid:durableId="472796386">
    <w:abstractNumId w:val="18"/>
  </w:num>
  <w:num w:numId="11" w16cid:durableId="286199664">
    <w:abstractNumId w:val="14"/>
  </w:num>
  <w:num w:numId="12" w16cid:durableId="471991683">
    <w:abstractNumId w:val="9"/>
  </w:num>
  <w:num w:numId="13" w16cid:durableId="636298255">
    <w:abstractNumId w:val="33"/>
  </w:num>
  <w:num w:numId="14" w16cid:durableId="1741782393">
    <w:abstractNumId w:val="29"/>
  </w:num>
  <w:num w:numId="15" w16cid:durableId="786661360">
    <w:abstractNumId w:val="26"/>
  </w:num>
  <w:num w:numId="16" w16cid:durableId="796293556">
    <w:abstractNumId w:val="16"/>
  </w:num>
  <w:num w:numId="17" w16cid:durableId="1949922574">
    <w:abstractNumId w:val="25"/>
  </w:num>
  <w:num w:numId="18" w16cid:durableId="177088215">
    <w:abstractNumId w:val="19"/>
  </w:num>
  <w:num w:numId="19" w16cid:durableId="1360277216">
    <w:abstractNumId w:val="4"/>
  </w:num>
  <w:num w:numId="20" w16cid:durableId="799416684">
    <w:abstractNumId w:val="27"/>
  </w:num>
  <w:num w:numId="21" w16cid:durableId="581305763">
    <w:abstractNumId w:val="32"/>
  </w:num>
  <w:num w:numId="22" w16cid:durableId="476071075">
    <w:abstractNumId w:val="30"/>
  </w:num>
  <w:num w:numId="23" w16cid:durableId="483275212">
    <w:abstractNumId w:val="13"/>
  </w:num>
  <w:num w:numId="24" w16cid:durableId="198473309">
    <w:abstractNumId w:val="12"/>
  </w:num>
  <w:num w:numId="25" w16cid:durableId="824932420">
    <w:abstractNumId w:val="11"/>
  </w:num>
  <w:num w:numId="26" w16cid:durableId="1435326573">
    <w:abstractNumId w:val="7"/>
  </w:num>
  <w:num w:numId="27" w16cid:durableId="1663386955">
    <w:abstractNumId w:val="5"/>
  </w:num>
  <w:num w:numId="28" w16cid:durableId="440078184">
    <w:abstractNumId w:val="15"/>
  </w:num>
  <w:num w:numId="29" w16cid:durableId="338772959">
    <w:abstractNumId w:val="31"/>
  </w:num>
  <w:num w:numId="30" w16cid:durableId="1756972401">
    <w:abstractNumId w:val="22"/>
  </w:num>
  <w:num w:numId="31" w16cid:durableId="253906625">
    <w:abstractNumId w:val="3"/>
  </w:num>
  <w:num w:numId="32" w16cid:durableId="913048995">
    <w:abstractNumId w:val="34"/>
  </w:num>
  <w:num w:numId="33" w16cid:durableId="1141733170">
    <w:abstractNumId w:val="8"/>
  </w:num>
  <w:num w:numId="34" w16cid:durableId="1064992340">
    <w:abstractNumId w:val="10"/>
  </w:num>
  <w:num w:numId="35" w16cid:durableId="1923370495">
    <w:abstractNumId w:val="35"/>
  </w:num>
  <w:num w:numId="36" w16cid:durableId="13971228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03BA"/>
    <w:rsid w:val="00006CF7"/>
    <w:rsid w:val="0001146E"/>
    <w:rsid w:val="000134F5"/>
    <w:rsid w:val="00013989"/>
    <w:rsid w:val="00013F2B"/>
    <w:rsid w:val="0001401F"/>
    <w:rsid w:val="00016333"/>
    <w:rsid w:val="00016749"/>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5510D"/>
    <w:rsid w:val="00063E36"/>
    <w:rsid w:val="00064EE1"/>
    <w:rsid w:val="000713E8"/>
    <w:rsid w:val="000741EB"/>
    <w:rsid w:val="0007632B"/>
    <w:rsid w:val="00076511"/>
    <w:rsid w:val="00080957"/>
    <w:rsid w:val="0008341F"/>
    <w:rsid w:val="00083C3E"/>
    <w:rsid w:val="000840AC"/>
    <w:rsid w:val="000868B5"/>
    <w:rsid w:val="0009183C"/>
    <w:rsid w:val="000958EC"/>
    <w:rsid w:val="00096470"/>
    <w:rsid w:val="000974E9"/>
    <w:rsid w:val="000A5140"/>
    <w:rsid w:val="000A7A76"/>
    <w:rsid w:val="000B1581"/>
    <w:rsid w:val="000B243F"/>
    <w:rsid w:val="000B60BB"/>
    <w:rsid w:val="000C04CC"/>
    <w:rsid w:val="000C5FE0"/>
    <w:rsid w:val="000C75AB"/>
    <w:rsid w:val="000C7A74"/>
    <w:rsid w:val="000D1999"/>
    <w:rsid w:val="000D70FD"/>
    <w:rsid w:val="000E6F3C"/>
    <w:rsid w:val="000F0530"/>
    <w:rsid w:val="000F1448"/>
    <w:rsid w:val="000F17D9"/>
    <w:rsid w:val="000F552C"/>
    <w:rsid w:val="000F79E3"/>
    <w:rsid w:val="001032E7"/>
    <w:rsid w:val="00110D5F"/>
    <w:rsid w:val="00110F39"/>
    <w:rsid w:val="001115D7"/>
    <w:rsid w:val="00114155"/>
    <w:rsid w:val="00116857"/>
    <w:rsid w:val="00120F5D"/>
    <w:rsid w:val="00122D4F"/>
    <w:rsid w:val="00125726"/>
    <w:rsid w:val="00125F9C"/>
    <w:rsid w:val="00130307"/>
    <w:rsid w:val="001303DB"/>
    <w:rsid w:val="001349B8"/>
    <w:rsid w:val="001352BC"/>
    <w:rsid w:val="001367F3"/>
    <w:rsid w:val="00142767"/>
    <w:rsid w:val="001427EA"/>
    <w:rsid w:val="0014300A"/>
    <w:rsid w:val="001437E2"/>
    <w:rsid w:val="001440C9"/>
    <w:rsid w:val="00144233"/>
    <w:rsid w:val="00144FF0"/>
    <w:rsid w:val="001458AF"/>
    <w:rsid w:val="00146F92"/>
    <w:rsid w:val="0015108B"/>
    <w:rsid w:val="00153121"/>
    <w:rsid w:val="0015399B"/>
    <w:rsid w:val="001565EA"/>
    <w:rsid w:val="0016218B"/>
    <w:rsid w:val="00162A11"/>
    <w:rsid w:val="00162A21"/>
    <w:rsid w:val="00165E07"/>
    <w:rsid w:val="001708B2"/>
    <w:rsid w:val="00170AEA"/>
    <w:rsid w:val="00172285"/>
    <w:rsid w:val="00183321"/>
    <w:rsid w:val="00183673"/>
    <w:rsid w:val="00184050"/>
    <w:rsid w:val="0018754D"/>
    <w:rsid w:val="0019186D"/>
    <w:rsid w:val="001A2349"/>
    <w:rsid w:val="001A43F2"/>
    <w:rsid w:val="001B3240"/>
    <w:rsid w:val="001B37E3"/>
    <w:rsid w:val="001B5AC8"/>
    <w:rsid w:val="001C0751"/>
    <w:rsid w:val="001C4734"/>
    <w:rsid w:val="001C703C"/>
    <w:rsid w:val="001D44E3"/>
    <w:rsid w:val="001D53A0"/>
    <w:rsid w:val="001D7111"/>
    <w:rsid w:val="001D77A7"/>
    <w:rsid w:val="001D7D3A"/>
    <w:rsid w:val="001E2ED1"/>
    <w:rsid w:val="001E67E2"/>
    <w:rsid w:val="001F5A9A"/>
    <w:rsid w:val="001F791C"/>
    <w:rsid w:val="00200349"/>
    <w:rsid w:val="002011A2"/>
    <w:rsid w:val="002016B2"/>
    <w:rsid w:val="00202991"/>
    <w:rsid w:val="00204A45"/>
    <w:rsid w:val="00205B47"/>
    <w:rsid w:val="00206F0F"/>
    <w:rsid w:val="00210B92"/>
    <w:rsid w:val="00211EF8"/>
    <w:rsid w:val="00221DFD"/>
    <w:rsid w:val="002227D8"/>
    <w:rsid w:val="00222C7B"/>
    <w:rsid w:val="00223792"/>
    <w:rsid w:val="00224DEE"/>
    <w:rsid w:val="00227D3D"/>
    <w:rsid w:val="002436A8"/>
    <w:rsid w:val="00244EB3"/>
    <w:rsid w:val="00246093"/>
    <w:rsid w:val="002503E5"/>
    <w:rsid w:val="00262275"/>
    <w:rsid w:val="002625BC"/>
    <w:rsid w:val="00263E97"/>
    <w:rsid w:val="00264286"/>
    <w:rsid w:val="00266AA9"/>
    <w:rsid w:val="002708A1"/>
    <w:rsid w:val="00270A3B"/>
    <w:rsid w:val="002739E4"/>
    <w:rsid w:val="00276278"/>
    <w:rsid w:val="00281836"/>
    <w:rsid w:val="0028475D"/>
    <w:rsid w:val="002920EE"/>
    <w:rsid w:val="002926CD"/>
    <w:rsid w:val="00295681"/>
    <w:rsid w:val="002A098E"/>
    <w:rsid w:val="002A442E"/>
    <w:rsid w:val="002A4A64"/>
    <w:rsid w:val="002A58D7"/>
    <w:rsid w:val="002A5C52"/>
    <w:rsid w:val="002B0C8C"/>
    <w:rsid w:val="002B154B"/>
    <w:rsid w:val="002B28F6"/>
    <w:rsid w:val="002B4851"/>
    <w:rsid w:val="002C144A"/>
    <w:rsid w:val="002C1CE6"/>
    <w:rsid w:val="002C5824"/>
    <w:rsid w:val="002D272D"/>
    <w:rsid w:val="002D2EEA"/>
    <w:rsid w:val="002D71B7"/>
    <w:rsid w:val="002E09A9"/>
    <w:rsid w:val="002E4D5B"/>
    <w:rsid w:val="002E71EE"/>
    <w:rsid w:val="002F25A2"/>
    <w:rsid w:val="002F33D1"/>
    <w:rsid w:val="002F576B"/>
    <w:rsid w:val="002F65E3"/>
    <w:rsid w:val="00312EF2"/>
    <w:rsid w:val="003259BC"/>
    <w:rsid w:val="00325D15"/>
    <w:rsid w:val="00330785"/>
    <w:rsid w:val="00343CBE"/>
    <w:rsid w:val="00344E61"/>
    <w:rsid w:val="003473C6"/>
    <w:rsid w:val="00353CF8"/>
    <w:rsid w:val="00353EAF"/>
    <w:rsid w:val="00355527"/>
    <w:rsid w:val="00356BA5"/>
    <w:rsid w:val="00357B10"/>
    <w:rsid w:val="00360675"/>
    <w:rsid w:val="0036168F"/>
    <w:rsid w:val="00362756"/>
    <w:rsid w:val="0036533A"/>
    <w:rsid w:val="00366DAF"/>
    <w:rsid w:val="00367387"/>
    <w:rsid w:val="00371922"/>
    <w:rsid w:val="00371F5C"/>
    <w:rsid w:val="00373686"/>
    <w:rsid w:val="00375C6D"/>
    <w:rsid w:val="00380939"/>
    <w:rsid w:val="0038527F"/>
    <w:rsid w:val="00387E3B"/>
    <w:rsid w:val="00394367"/>
    <w:rsid w:val="00394AE0"/>
    <w:rsid w:val="0039539D"/>
    <w:rsid w:val="00395A6D"/>
    <w:rsid w:val="003A0F14"/>
    <w:rsid w:val="003A2CC6"/>
    <w:rsid w:val="003A2D0E"/>
    <w:rsid w:val="003A5209"/>
    <w:rsid w:val="003A5495"/>
    <w:rsid w:val="003B1218"/>
    <w:rsid w:val="003B23D0"/>
    <w:rsid w:val="003C04CD"/>
    <w:rsid w:val="003C3467"/>
    <w:rsid w:val="003C52CA"/>
    <w:rsid w:val="003C5EEA"/>
    <w:rsid w:val="003C7502"/>
    <w:rsid w:val="003C7DD3"/>
    <w:rsid w:val="003D2AF9"/>
    <w:rsid w:val="003D392F"/>
    <w:rsid w:val="003E1E02"/>
    <w:rsid w:val="003E24C8"/>
    <w:rsid w:val="003E2B82"/>
    <w:rsid w:val="003E494B"/>
    <w:rsid w:val="003E524D"/>
    <w:rsid w:val="003F0A55"/>
    <w:rsid w:val="003F4055"/>
    <w:rsid w:val="003F4059"/>
    <w:rsid w:val="003F46F0"/>
    <w:rsid w:val="003F6C1D"/>
    <w:rsid w:val="003F7035"/>
    <w:rsid w:val="0040191F"/>
    <w:rsid w:val="0040298B"/>
    <w:rsid w:val="00411D51"/>
    <w:rsid w:val="0041394B"/>
    <w:rsid w:val="00421256"/>
    <w:rsid w:val="0042176C"/>
    <w:rsid w:val="004224C6"/>
    <w:rsid w:val="0042260E"/>
    <w:rsid w:val="00422779"/>
    <w:rsid w:val="004251F1"/>
    <w:rsid w:val="00427825"/>
    <w:rsid w:val="00432935"/>
    <w:rsid w:val="00440DEC"/>
    <w:rsid w:val="0044130E"/>
    <w:rsid w:val="004459F7"/>
    <w:rsid w:val="0045023F"/>
    <w:rsid w:val="004505B6"/>
    <w:rsid w:val="00455CB6"/>
    <w:rsid w:val="004606DF"/>
    <w:rsid w:val="00460793"/>
    <w:rsid w:val="004613E0"/>
    <w:rsid w:val="004620C7"/>
    <w:rsid w:val="00465735"/>
    <w:rsid w:val="0046655D"/>
    <w:rsid w:val="00473C66"/>
    <w:rsid w:val="00480454"/>
    <w:rsid w:val="00481379"/>
    <w:rsid w:val="00482AE5"/>
    <w:rsid w:val="00483027"/>
    <w:rsid w:val="00483627"/>
    <w:rsid w:val="004847F5"/>
    <w:rsid w:val="00490562"/>
    <w:rsid w:val="004919E9"/>
    <w:rsid w:val="00492660"/>
    <w:rsid w:val="00492A6A"/>
    <w:rsid w:val="004A0248"/>
    <w:rsid w:val="004A0B98"/>
    <w:rsid w:val="004A40F1"/>
    <w:rsid w:val="004A4CD6"/>
    <w:rsid w:val="004A656C"/>
    <w:rsid w:val="004B3CF0"/>
    <w:rsid w:val="004C031E"/>
    <w:rsid w:val="004C1394"/>
    <w:rsid w:val="004C2C1F"/>
    <w:rsid w:val="004C2F8E"/>
    <w:rsid w:val="004C35A1"/>
    <w:rsid w:val="004C51E7"/>
    <w:rsid w:val="004D1F69"/>
    <w:rsid w:val="004E1914"/>
    <w:rsid w:val="004E1E72"/>
    <w:rsid w:val="004E4D80"/>
    <w:rsid w:val="004E4EDF"/>
    <w:rsid w:val="004E55C3"/>
    <w:rsid w:val="004E5DA9"/>
    <w:rsid w:val="004E7E35"/>
    <w:rsid w:val="004F3504"/>
    <w:rsid w:val="005001AE"/>
    <w:rsid w:val="0050336D"/>
    <w:rsid w:val="00505AD8"/>
    <w:rsid w:val="00506811"/>
    <w:rsid w:val="005119BA"/>
    <w:rsid w:val="0051328D"/>
    <w:rsid w:val="00515DA2"/>
    <w:rsid w:val="005239B2"/>
    <w:rsid w:val="00527A52"/>
    <w:rsid w:val="00530AA8"/>
    <w:rsid w:val="00532298"/>
    <w:rsid w:val="005378BF"/>
    <w:rsid w:val="00544D12"/>
    <w:rsid w:val="005554B6"/>
    <w:rsid w:val="00560AE9"/>
    <w:rsid w:val="005633D6"/>
    <w:rsid w:val="005669B1"/>
    <w:rsid w:val="0056758E"/>
    <w:rsid w:val="00570A1D"/>
    <w:rsid w:val="00570C06"/>
    <w:rsid w:val="00571DF1"/>
    <w:rsid w:val="005729BE"/>
    <w:rsid w:val="005746C4"/>
    <w:rsid w:val="00577954"/>
    <w:rsid w:val="0058060D"/>
    <w:rsid w:val="0058153C"/>
    <w:rsid w:val="005823E1"/>
    <w:rsid w:val="00586DCE"/>
    <w:rsid w:val="00593AA5"/>
    <w:rsid w:val="00597CF9"/>
    <w:rsid w:val="005A4788"/>
    <w:rsid w:val="005A63C2"/>
    <w:rsid w:val="005B22EB"/>
    <w:rsid w:val="005B3A11"/>
    <w:rsid w:val="005C7181"/>
    <w:rsid w:val="005D0CDF"/>
    <w:rsid w:val="005D3130"/>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6154"/>
    <w:rsid w:val="00625698"/>
    <w:rsid w:val="00626089"/>
    <w:rsid w:val="006302BA"/>
    <w:rsid w:val="00630514"/>
    <w:rsid w:val="00630EE3"/>
    <w:rsid w:val="0063158E"/>
    <w:rsid w:val="00631FD8"/>
    <w:rsid w:val="006442F4"/>
    <w:rsid w:val="006465FC"/>
    <w:rsid w:val="0064766D"/>
    <w:rsid w:val="00650890"/>
    <w:rsid w:val="00652B71"/>
    <w:rsid w:val="006563E4"/>
    <w:rsid w:val="00657707"/>
    <w:rsid w:val="00657BD1"/>
    <w:rsid w:val="00672199"/>
    <w:rsid w:val="00673C92"/>
    <w:rsid w:val="006754E2"/>
    <w:rsid w:val="0068185B"/>
    <w:rsid w:val="00681B8B"/>
    <w:rsid w:val="00681D78"/>
    <w:rsid w:val="00683FA7"/>
    <w:rsid w:val="0068659C"/>
    <w:rsid w:val="00686B41"/>
    <w:rsid w:val="00690748"/>
    <w:rsid w:val="0069132C"/>
    <w:rsid w:val="00697D20"/>
    <w:rsid w:val="006A10BB"/>
    <w:rsid w:val="006B6417"/>
    <w:rsid w:val="006C210C"/>
    <w:rsid w:val="006C22C5"/>
    <w:rsid w:val="006C6602"/>
    <w:rsid w:val="006D60E8"/>
    <w:rsid w:val="006D6144"/>
    <w:rsid w:val="006E046B"/>
    <w:rsid w:val="006E4E1E"/>
    <w:rsid w:val="006E5B1C"/>
    <w:rsid w:val="006E664E"/>
    <w:rsid w:val="006E6ABC"/>
    <w:rsid w:val="006F1EA6"/>
    <w:rsid w:val="006F32BD"/>
    <w:rsid w:val="006F7137"/>
    <w:rsid w:val="00712A8E"/>
    <w:rsid w:val="00712BD5"/>
    <w:rsid w:val="00713DE3"/>
    <w:rsid w:val="00714C7C"/>
    <w:rsid w:val="007158A7"/>
    <w:rsid w:val="00717DA0"/>
    <w:rsid w:val="0072184B"/>
    <w:rsid w:val="007376AF"/>
    <w:rsid w:val="00737A27"/>
    <w:rsid w:val="00737E41"/>
    <w:rsid w:val="00740B83"/>
    <w:rsid w:val="007447F0"/>
    <w:rsid w:val="007517B9"/>
    <w:rsid w:val="0076134D"/>
    <w:rsid w:val="00762C18"/>
    <w:rsid w:val="00765414"/>
    <w:rsid w:val="00766B61"/>
    <w:rsid w:val="00766F73"/>
    <w:rsid w:val="00767E8F"/>
    <w:rsid w:val="0077160D"/>
    <w:rsid w:val="00775484"/>
    <w:rsid w:val="00783DEF"/>
    <w:rsid w:val="00785AF6"/>
    <w:rsid w:val="007876E0"/>
    <w:rsid w:val="00787889"/>
    <w:rsid w:val="00793B68"/>
    <w:rsid w:val="00795CFF"/>
    <w:rsid w:val="007A0B68"/>
    <w:rsid w:val="007A2DF1"/>
    <w:rsid w:val="007A3BF2"/>
    <w:rsid w:val="007A3E65"/>
    <w:rsid w:val="007A55A9"/>
    <w:rsid w:val="007B1958"/>
    <w:rsid w:val="007B35DA"/>
    <w:rsid w:val="007B6DE1"/>
    <w:rsid w:val="007B7C7E"/>
    <w:rsid w:val="007C2200"/>
    <w:rsid w:val="007C2A09"/>
    <w:rsid w:val="007C43BC"/>
    <w:rsid w:val="007C5DF4"/>
    <w:rsid w:val="007C732E"/>
    <w:rsid w:val="007C7CDB"/>
    <w:rsid w:val="007D2316"/>
    <w:rsid w:val="007D69CC"/>
    <w:rsid w:val="007E0733"/>
    <w:rsid w:val="007E0C3E"/>
    <w:rsid w:val="007E1A82"/>
    <w:rsid w:val="007E3CBB"/>
    <w:rsid w:val="007E7CEB"/>
    <w:rsid w:val="007F1337"/>
    <w:rsid w:val="007F2429"/>
    <w:rsid w:val="007F2BEE"/>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F62"/>
    <w:rsid w:val="00823D1D"/>
    <w:rsid w:val="008254E5"/>
    <w:rsid w:val="00830AD0"/>
    <w:rsid w:val="00832E43"/>
    <w:rsid w:val="00835019"/>
    <w:rsid w:val="008365B0"/>
    <w:rsid w:val="008368F0"/>
    <w:rsid w:val="008419C8"/>
    <w:rsid w:val="0084233E"/>
    <w:rsid w:val="00843B27"/>
    <w:rsid w:val="0086127F"/>
    <w:rsid w:val="00861576"/>
    <w:rsid w:val="008622D1"/>
    <w:rsid w:val="008631C1"/>
    <w:rsid w:val="00863C05"/>
    <w:rsid w:val="008673A2"/>
    <w:rsid w:val="008721B6"/>
    <w:rsid w:val="00874952"/>
    <w:rsid w:val="00874CAD"/>
    <w:rsid w:val="008760A2"/>
    <w:rsid w:val="00880272"/>
    <w:rsid w:val="00881479"/>
    <w:rsid w:val="00881513"/>
    <w:rsid w:val="00883A73"/>
    <w:rsid w:val="00885797"/>
    <w:rsid w:val="00886CCA"/>
    <w:rsid w:val="00887474"/>
    <w:rsid w:val="008928AB"/>
    <w:rsid w:val="008A2E32"/>
    <w:rsid w:val="008B0BF5"/>
    <w:rsid w:val="008B2107"/>
    <w:rsid w:val="008B3A32"/>
    <w:rsid w:val="008B52FF"/>
    <w:rsid w:val="008B7E1D"/>
    <w:rsid w:val="008C4245"/>
    <w:rsid w:val="008C6878"/>
    <w:rsid w:val="008C77FA"/>
    <w:rsid w:val="008D0244"/>
    <w:rsid w:val="008D0DF7"/>
    <w:rsid w:val="008D2787"/>
    <w:rsid w:val="008D29A2"/>
    <w:rsid w:val="008D7C9A"/>
    <w:rsid w:val="008D7F5C"/>
    <w:rsid w:val="008E11FC"/>
    <w:rsid w:val="008E3F4D"/>
    <w:rsid w:val="008E538E"/>
    <w:rsid w:val="008F0915"/>
    <w:rsid w:val="008F4EF1"/>
    <w:rsid w:val="0090191F"/>
    <w:rsid w:val="00901D6F"/>
    <w:rsid w:val="009056C0"/>
    <w:rsid w:val="009072AB"/>
    <w:rsid w:val="00914511"/>
    <w:rsid w:val="00917022"/>
    <w:rsid w:val="00917212"/>
    <w:rsid w:val="009216CA"/>
    <w:rsid w:val="009232C8"/>
    <w:rsid w:val="00924ACD"/>
    <w:rsid w:val="00932D1A"/>
    <w:rsid w:val="009330D1"/>
    <w:rsid w:val="009332AF"/>
    <w:rsid w:val="00941225"/>
    <w:rsid w:val="009429FC"/>
    <w:rsid w:val="009452E5"/>
    <w:rsid w:val="009459A2"/>
    <w:rsid w:val="00953508"/>
    <w:rsid w:val="00972506"/>
    <w:rsid w:val="00972D5C"/>
    <w:rsid w:val="009766D6"/>
    <w:rsid w:val="00981C04"/>
    <w:rsid w:val="00985A5E"/>
    <w:rsid w:val="00987D17"/>
    <w:rsid w:val="00991115"/>
    <w:rsid w:val="00992E61"/>
    <w:rsid w:val="009931DE"/>
    <w:rsid w:val="00995BC1"/>
    <w:rsid w:val="009A0615"/>
    <w:rsid w:val="009A092E"/>
    <w:rsid w:val="009A1AC5"/>
    <w:rsid w:val="009A3201"/>
    <w:rsid w:val="009A367D"/>
    <w:rsid w:val="009A6315"/>
    <w:rsid w:val="009A64AC"/>
    <w:rsid w:val="009A79AC"/>
    <w:rsid w:val="009B4A04"/>
    <w:rsid w:val="009B6024"/>
    <w:rsid w:val="009C3863"/>
    <w:rsid w:val="009C5B65"/>
    <w:rsid w:val="009D0B71"/>
    <w:rsid w:val="009D0FB3"/>
    <w:rsid w:val="009D2395"/>
    <w:rsid w:val="009E1BAC"/>
    <w:rsid w:val="009E2BFB"/>
    <w:rsid w:val="009E741E"/>
    <w:rsid w:val="009F1843"/>
    <w:rsid w:val="009F67AB"/>
    <w:rsid w:val="009F7BDB"/>
    <w:rsid w:val="00A00381"/>
    <w:rsid w:val="00A04952"/>
    <w:rsid w:val="00A077B9"/>
    <w:rsid w:val="00A108A3"/>
    <w:rsid w:val="00A1283F"/>
    <w:rsid w:val="00A200C5"/>
    <w:rsid w:val="00A20E2D"/>
    <w:rsid w:val="00A26DB0"/>
    <w:rsid w:val="00A31583"/>
    <w:rsid w:val="00A33251"/>
    <w:rsid w:val="00A343AF"/>
    <w:rsid w:val="00A35555"/>
    <w:rsid w:val="00A36111"/>
    <w:rsid w:val="00A41601"/>
    <w:rsid w:val="00A4279A"/>
    <w:rsid w:val="00A46066"/>
    <w:rsid w:val="00A50F20"/>
    <w:rsid w:val="00A51913"/>
    <w:rsid w:val="00A52005"/>
    <w:rsid w:val="00A527F6"/>
    <w:rsid w:val="00A60224"/>
    <w:rsid w:val="00A626AC"/>
    <w:rsid w:val="00A65557"/>
    <w:rsid w:val="00A65AD4"/>
    <w:rsid w:val="00A713CB"/>
    <w:rsid w:val="00A722D7"/>
    <w:rsid w:val="00A74583"/>
    <w:rsid w:val="00A81275"/>
    <w:rsid w:val="00A84B12"/>
    <w:rsid w:val="00A857D6"/>
    <w:rsid w:val="00A8758E"/>
    <w:rsid w:val="00A90BED"/>
    <w:rsid w:val="00A92594"/>
    <w:rsid w:val="00A95BF4"/>
    <w:rsid w:val="00A95F3E"/>
    <w:rsid w:val="00AA016B"/>
    <w:rsid w:val="00AA1C00"/>
    <w:rsid w:val="00AA4C30"/>
    <w:rsid w:val="00AA6769"/>
    <w:rsid w:val="00AA6C43"/>
    <w:rsid w:val="00AB02C2"/>
    <w:rsid w:val="00AB2CCA"/>
    <w:rsid w:val="00AB2DFA"/>
    <w:rsid w:val="00AB60E7"/>
    <w:rsid w:val="00AB6757"/>
    <w:rsid w:val="00AC3B7B"/>
    <w:rsid w:val="00AC3F38"/>
    <w:rsid w:val="00AC5B68"/>
    <w:rsid w:val="00AC5F9A"/>
    <w:rsid w:val="00AD4651"/>
    <w:rsid w:val="00AD54A4"/>
    <w:rsid w:val="00AD63D1"/>
    <w:rsid w:val="00AE254F"/>
    <w:rsid w:val="00AE2BC0"/>
    <w:rsid w:val="00AE52B8"/>
    <w:rsid w:val="00AE7562"/>
    <w:rsid w:val="00B01CA7"/>
    <w:rsid w:val="00B01D49"/>
    <w:rsid w:val="00B02D66"/>
    <w:rsid w:val="00B137D5"/>
    <w:rsid w:val="00B14979"/>
    <w:rsid w:val="00B17805"/>
    <w:rsid w:val="00B2096F"/>
    <w:rsid w:val="00B3072C"/>
    <w:rsid w:val="00B30911"/>
    <w:rsid w:val="00B32D98"/>
    <w:rsid w:val="00B3372A"/>
    <w:rsid w:val="00B34D58"/>
    <w:rsid w:val="00B34D99"/>
    <w:rsid w:val="00B37905"/>
    <w:rsid w:val="00B45379"/>
    <w:rsid w:val="00B50D6C"/>
    <w:rsid w:val="00B51266"/>
    <w:rsid w:val="00B51AE0"/>
    <w:rsid w:val="00B57DEA"/>
    <w:rsid w:val="00B70064"/>
    <w:rsid w:val="00B72CC5"/>
    <w:rsid w:val="00B74F5D"/>
    <w:rsid w:val="00B77B8E"/>
    <w:rsid w:val="00B826F0"/>
    <w:rsid w:val="00B85880"/>
    <w:rsid w:val="00B8605B"/>
    <w:rsid w:val="00B901C6"/>
    <w:rsid w:val="00B9088F"/>
    <w:rsid w:val="00B90A0A"/>
    <w:rsid w:val="00B9397C"/>
    <w:rsid w:val="00B9597C"/>
    <w:rsid w:val="00B97DA0"/>
    <w:rsid w:val="00BA05E8"/>
    <w:rsid w:val="00BA0953"/>
    <w:rsid w:val="00BA3795"/>
    <w:rsid w:val="00BA4647"/>
    <w:rsid w:val="00BA60AC"/>
    <w:rsid w:val="00BA78E2"/>
    <w:rsid w:val="00BA7D5E"/>
    <w:rsid w:val="00BC0DD3"/>
    <w:rsid w:val="00BC2F97"/>
    <w:rsid w:val="00BC3B7C"/>
    <w:rsid w:val="00BC5ACD"/>
    <w:rsid w:val="00BD1271"/>
    <w:rsid w:val="00BD3019"/>
    <w:rsid w:val="00BD4341"/>
    <w:rsid w:val="00BD61AB"/>
    <w:rsid w:val="00BD7931"/>
    <w:rsid w:val="00BE22BE"/>
    <w:rsid w:val="00BE4590"/>
    <w:rsid w:val="00BE4AE4"/>
    <w:rsid w:val="00BF17E3"/>
    <w:rsid w:val="00BF5AF7"/>
    <w:rsid w:val="00BF7932"/>
    <w:rsid w:val="00C00155"/>
    <w:rsid w:val="00C012BB"/>
    <w:rsid w:val="00C0204F"/>
    <w:rsid w:val="00C04510"/>
    <w:rsid w:val="00C04ED1"/>
    <w:rsid w:val="00C068D6"/>
    <w:rsid w:val="00C154AD"/>
    <w:rsid w:val="00C15CC8"/>
    <w:rsid w:val="00C17F30"/>
    <w:rsid w:val="00C2244A"/>
    <w:rsid w:val="00C262D8"/>
    <w:rsid w:val="00C305BC"/>
    <w:rsid w:val="00C31215"/>
    <w:rsid w:val="00C32221"/>
    <w:rsid w:val="00C34EB1"/>
    <w:rsid w:val="00C3529C"/>
    <w:rsid w:val="00C40848"/>
    <w:rsid w:val="00C41B15"/>
    <w:rsid w:val="00C41CA8"/>
    <w:rsid w:val="00C42A9A"/>
    <w:rsid w:val="00C44965"/>
    <w:rsid w:val="00C55D24"/>
    <w:rsid w:val="00C619E2"/>
    <w:rsid w:val="00C61B4A"/>
    <w:rsid w:val="00C61B5A"/>
    <w:rsid w:val="00C66888"/>
    <w:rsid w:val="00C67124"/>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1660"/>
    <w:rsid w:val="00CD18EA"/>
    <w:rsid w:val="00CD70F9"/>
    <w:rsid w:val="00CE3509"/>
    <w:rsid w:val="00CE424B"/>
    <w:rsid w:val="00CE4E70"/>
    <w:rsid w:val="00CF09C4"/>
    <w:rsid w:val="00CF1509"/>
    <w:rsid w:val="00CF1C6E"/>
    <w:rsid w:val="00CF6EB1"/>
    <w:rsid w:val="00CF71A9"/>
    <w:rsid w:val="00D011AC"/>
    <w:rsid w:val="00D058DC"/>
    <w:rsid w:val="00D06EE3"/>
    <w:rsid w:val="00D141AD"/>
    <w:rsid w:val="00D144BD"/>
    <w:rsid w:val="00D14604"/>
    <w:rsid w:val="00D170EC"/>
    <w:rsid w:val="00D26F00"/>
    <w:rsid w:val="00D27649"/>
    <w:rsid w:val="00D27E93"/>
    <w:rsid w:val="00D30596"/>
    <w:rsid w:val="00D406B6"/>
    <w:rsid w:val="00D40F90"/>
    <w:rsid w:val="00D43456"/>
    <w:rsid w:val="00D466DA"/>
    <w:rsid w:val="00D50916"/>
    <w:rsid w:val="00D573C7"/>
    <w:rsid w:val="00D6200F"/>
    <w:rsid w:val="00D630A1"/>
    <w:rsid w:val="00D72087"/>
    <w:rsid w:val="00D73159"/>
    <w:rsid w:val="00D80252"/>
    <w:rsid w:val="00D80948"/>
    <w:rsid w:val="00D813A1"/>
    <w:rsid w:val="00D81A74"/>
    <w:rsid w:val="00D82ABC"/>
    <w:rsid w:val="00D84EE8"/>
    <w:rsid w:val="00D90363"/>
    <w:rsid w:val="00D9677F"/>
    <w:rsid w:val="00D97DE9"/>
    <w:rsid w:val="00DA0424"/>
    <w:rsid w:val="00DA1B2C"/>
    <w:rsid w:val="00DA49C1"/>
    <w:rsid w:val="00DA68CA"/>
    <w:rsid w:val="00DA7952"/>
    <w:rsid w:val="00DB1F96"/>
    <w:rsid w:val="00DB381B"/>
    <w:rsid w:val="00DC38F6"/>
    <w:rsid w:val="00DC3962"/>
    <w:rsid w:val="00DC7ED2"/>
    <w:rsid w:val="00DD3BD6"/>
    <w:rsid w:val="00DE3623"/>
    <w:rsid w:val="00DE52A2"/>
    <w:rsid w:val="00DE7C27"/>
    <w:rsid w:val="00DF5EB8"/>
    <w:rsid w:val="00DF651E"/>
    <w:rsid w:val="00DF662F"/>
    <w:rsid w:val="00DF6B64"/>
    <w:rsid w:val="00DF7CC0"/>
    <w:rsid w:val="00E02E7B"/>
    <w:rsid w:val="00E0365F"/>
    <w:rsid w:val="00E0497C"/>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63339"/>
    <w:rsid w:val="00E703AD"/>
    <w:rsid w:val="00E7174C"/>
    <w:rsid w:val="00E74225"/>
    <w:rsid w:val="00E87EAC"/>
    <w:rsid w:val="00E95865"/>
    <w:rsid w:val="00EA093B"/>
    <w:rsid w:val="00EA3EDC"/>
    <w:rsid w:val="00EA55D5"/>
    <w:rsid w:val="00EB0C07"/>
    <w:rsid w:val="00EB3C89"/>
    <w:rsid w:val="00EB4827"/>
    <w:rsid w:val="00EB4AAC"/>
    <w:rsid w:val="00ED26EB"/>
    <w:rsid w:val="00ED2882"/>
    <w:rsid w:val="00ED7E4A"/>
    <w:rsid w:val="00EE019B"/>
    <w:rsid w:val="00EE195D"/>
    <w:rsid w:val="00EE60EC"/>
    <w:rsid w:val="00EE69ED"/>
    <w:rsid w:val="00EE6DED"/>
    <w:rsid w:val="00EE732E"/>
    <w:rsid w:val="00EF1568"/>
    <w:rsid w:val="00EF2DEA"/>
    <w:rsid w:val="00EF3C26"/>
    <w:rsid w:val="00EF4CB5"/>
    <w:rsid w:val="00EF5D03"/>
    <w:rsid w:val="00F0009F"/>
    <w:rsid w:val="00F05D60"/>
    <w:rsid w:val="00F15F99"/>
    <w:rsid w:val="00F23BB7"/>
    <w:rsid w:val="00F262C1"/>
    <w:rsid w:val="00F31630"/>
    <w:rsid w:val="00F435B6"/>
    <w:rsid w:val="00F43F9C"/>
    <w:rsid w:val="00F466CF"/>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62CA"/>
    <w:rsid w:val="00FB62E0"/>
    <w:rsid w:val="00FB68BC"/>
    <w:rsid w:val="00FB6BE3"/>
    <w:rsid w:val="00FB7364"/>
    <w:rsid w:val="00FB7CF6"/>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681D78"/>
    <w:pPr>
      <w:jc w:val="left"/>
    </w:pPr>
    <w:rPr>
      <w:rFonts w:ascii="Consolas" w:hAnsi="Consolas"/>
      <w:sz w:val="20"/>
    </w:rPr>
  </w:style>
  <w:style w:type="character" w:customStyle="1" w:styleId="KdChar">
    <w:name w:val="Kód Char"/>
    <w:basedOn w:val="Bekezdsalapbettpusa"/>
    <w:link w:val="Kd"/>
    <w:rsid w:val="00681D78"/>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 w:type="paragraph" w:styleId="HTML-kntformzott">
    <w:name w:val="HTML Preformatted"/>
    <w:basedOn w:val="Norml"/>
    <w:link w:val="HTML-kntformzottChar"/>
    <w:uiPriority w:val="99"/>
    <w:unhideWhenUsed/>
    <w:rsid w:val="00B826F0"/>
    <w:pPr>
      <w:spacing w:line="240" w:lineRule="auto"/>
    </w:pPr>
    <w:rPr>
      <w:rFonts w:ascii="Consolas" w:hAnsi="Consolas" w:cs="Mangal"/>
      <w:sz w:val="20"/>
      <w:szCs w:val="18"/>
    </w:rPr>
  </w:style>
  <w:style w:type="character" w:customStyle="1" w:styleId="HTML-kntformzottChar">
    <w:name w:val="HTML-ként formázott Char"/>
    <w:basedOn w:val="Bekezdsalapbettpusa"/>
    <w:link w:val="HTML-kntformzott"/>
    <w:uiPriority w:val="99"/>
    <w:rsid w:val="00B826F0"/>
    <w:rPr>
      <w:rFonts w:ascii="Consolas" w:eastAsia="WenQuanYi Zen Hei" w:hAnsi="Consolas" w:cs="Mangal"/>
      <w:color w:val="00000A"/>
      <w:kern w:val="1"/>
      <w:szCs w:val="1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96566">
      <w:bodyDiv w:val="1"/>
      <w:marLeft w:val="0"/>
      <w:marRight w:val="0"/>
      <w:marTop w:val="0"/>
      <w:marBottom w:val="0"/>
      <w:divBdr>
        <w:top w:val="none" w:sz="0" w:space="0" w:color="auto"/>
        <w:left w:val="none" w:sz="0" w:space="0" w:color="auto"/>
        <w:bottom w:val="none" w:sz="0" w:space="0" w:color="auto"/>
        <w:right w:val="none" w:sz="0" w:space="0" w:color="auto"/>
      </w:divBdr>
    </w:div>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217977156">
      <w:bodyDiv w:val="1"/>
      <w:marLeft w:val="0"/>
      <w:marRight w:val="0"/>
      <w:marTop w:val="0"/>
      <w:marBottom w:val="0"/>
      <w:divBdr>
        <w:top w:val="none" w:sz="0" w:space="0" w:color="auto"/>
        <w:left w:val="none" w:sz="0" w:space="0" w:color="auto"/>
        <w:bottom w:val="none" w:sz="0" w:space="0" w:color="auto"/>
        <w:right w:val="none" w:sz="0" w:space="0" w:color="auto"/>
      </w:divBdr>
      <w:divsChild>
        <w:div w:id="1222446618">
          <w:marLeft w:val="0"/>
          <w:marRight w:val="0"/>
          <w:marTop w:val="0"/>
          <w:marBottom w:val="0"/>
          <w:divBdr>
            <w:top w:val="none" w:sz="0" w:space="0" w:color="auto"/>
            <w:left w:val="none" w:sz="0" w:space="0" w:color="auto"/>
            <w:bottom w:val="none" w:sz="0" w:space="0" w:color="auto"/>
            <w:right w:val="none" w:sz="0" w:space="0" w:color="auto"/>
          </w:divBdr>
        </w:div>
      </w:divsChild>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336427402">
      <w:bodyDiv w:val="1"/>
      <w:marLeft w:val="0"/>
      <w:marRight w:val="0"/>
      <w:marTop w:val="0"/>
      <w:marBottom w:val="0"/>
      <w:divBdr>
        <w:top w:val="none" w:sz="0" w:space="0" w:color="auto"/>
        <w:left w:val="none" w:sz="0" w:space="0" w:color="auto"/>
        <w:bottom w:val="none" w:sz="0" w:space="0" w:color="auto"/>
        <w:right w:val="none" w:sz="0" w:space="0" w:color="auto"/>
      </w:divBdr>
      <w:divsChild>
        <w:div w:id="1541743145">
          <w:marLeft w:val="0"/>
          <w:marRight w:val="0"/>
          <w:marTop w:val="0"/>
          <w:marBottom w:val="0"/>
          <w:divBdr>
            <w:top w:val="none" w:sz="0" w:space="0" w:color="auto"/>
            <w:left w:val="none" w:sz="0" w:space="0" w:color="auto"/>
            <w:bottom w:val="none" w:sz="0" w:space="0" w:color="auto"/>
            <w:right w:val="none" w:sz="0" w:space="0" w:color="auto"/>
          </w:divBdr>
        </w:div>
      </w:divsChild>
    </w:div>
    <w:div w:id="444083783">
      <w:bodyDiv w:val="1"/>
      <w:marLeft w:val="0"/>
      <w:marRight w:val="0"/>
      <w:marTop w:val="0"/>
      <w:marBottom w:val="0"/>
      <w:divBdr>
        <w:top w:val="none" w:sz="0" w:space="0" w:color="auto"/>
        <w:left w:val="none" w:sz="0" w:space="0" w:color="auto"/>
        <w:bottom w:val="none" w:sz="0" w:space="0" w:color="auto"/>
        <w:right w:val="none" w:sz="0" w:space="0" w:color="auto"/>
      </w:divBdr>
      <w:divsChild>
        <w:div w:id="984814928">
          <w:marLeft w:val="0"/>
          <w:marRight w:val="0"/>
          <w:marTop w:val="0"/>
          <w:marBottom w:val="0"/>
          <w:divBdr>
            <w:top w:val="none" w:sz="0" w:space="0" w:color="auto"/>
            <w:left w:val="none" w:sz="0" w:space="0" w:color="auto"/>
            <w:bottom w:val="none" w:sz="0" w:space="0" w:color="auto"/>
            <w:right w:val="none" w:sz="0" w:space="0" w:color="auto"/>
          </w:divBdr>
        </w:div>
      </w:divsChild>
    </w:div>
    <w:div w:id="472717535">
      <w:bodyDiv w:val="1"/>
      <w:marLeft w:val="0"/>
      <w:marRight w:val="0"/>
      <w:marTop w:val="0"/>
      <w:marBottom w:val="0"/>
      <w:divBdr>
        <w:top w:val="none" w:sz="0" w:space="0" w:color="auto"/>
        <w:left w:val="none" w:sz="0" w:space="0" w:color="auto"/>
        <w:bottom w:val="none" w:sz="0" w:space="0" w:color="auto"/>
        <w:right w:val="none" w:sz="0" w:space="0" w:color="auto"/>
      </w:divBdr>
      <w:divsChild>
        <w:div w:id="891846512">
          <w:marLeft w:val="0"/>
          <w:marRight w:val="0"/>
          <w:marTop w:val="0"/>
          <w:marBottom w:val="0"/>
          <w:divBdr>
            <w:top w:val="none" w:sz="0" w:space="0" w:color="auto"/>
            <w:left w:val="none" w:sz="0" w:space="0" w:color="auto"/>
            <w:bottom w:val="none" w:sz="0" w:space="0" w:color="auto"/>
            <w:right w:val="none" w:sz="0" w:space="0" w:color="auto"/>
          </w:divBdr>
        </w:div>
      </w:divsChild>
    </w:div>
    <w:div w:id="502168329">
      <w:bodyDiv w:val="1"/>
      <w:marLeft w:val="0"/>
      <w:marRight w:val="0"/>
      <w:marTop w:val="0"/>
      <w:marBottom w:val="0"/>
      <w:divBdr>
        <w:top w:val="none" w:sz="0" w:space="0" w:color="auto"/>
        <w:left w:val="none" w:sz="0" w:space="0" w:color="auto"/>
        <w:bottom w:val="none" w:sz="0" w:space="0" w:color="auto"/>
        <w:right w:val="none" w:sz="0" w:space="0" w:color="auto"/>
      </w:divBdr>
      <w:divsChild>
        <w:div w:id="1795099509">
          <w:marLeft w:val="0"/>
          <w:marRight w:val="0"/>
          <w:marTop w:val="0"/>
          <w:marBottom w:val="0"/>
          <w:divBdr>
            <w:top w:val="none" w:sz="0" w:space="0" w:color="auto"/>
            <w:left w:val="none" w:sz="0" w:space="0" w:color="auto"/>
            <w:bottom w:val="none" w:sz="0" w:space="0" w:color="auto"/>
            <w:right w:val="none" w:sz="0" w:space="0" w:color="auto"/>
          </w:divBdr>
        </w:div>
      </w:divsChild>
    </w:div>
    <w:div w:id="545066634">
      <w:bodyDiv w:val="1"/>
      <w:marLeft w:val="0"/>
      <w:marRight w:val="0"/>
      <w:marTop w:val="0"/>
      <w:marBottom w:val="0"/>
      <w:divBdr>
        <w:top w:val="none" w:sz="0" w:space="0" w:color="auto"/>
        <w:left w:val="none" w:sz="0" w:space="0" w:color="auto"/>
        <w:bottom w:val="none" w:sz="0" w:space="0" w:color="auto"/>
        <w:right w:val="none" w:sz="0" w:space="0" w:color="auto"/>
      </w:divBdr>
      <w:divsChild>
        <w:div w:id="293564942">
          <w:marLeft w:val="0"/>
          <w:marRight w:val="0"/>
          <w:marTop w:val="0"/>
          <w:marBottom w:val="0"/>
          <w:divBdr>
            <w:top w:val="none" w:sz="0" w:space="0" w:color="auto"/>
            <w:left w:val="none" w:sz="0" w:space="0" w:color="auto"/>
            <w:bottom w:val="none" w:sz="0" w:space="0" w:color="auto"/>
            <w:right w:val="none" w:sz="0" w:space="0" w:color="auto"/>
          </w:divBdr>
        </w:div>
      </w:divsChild>
    </w:div>
    <w:div w:id="561454100">
      <w:bodyDiv w:val="1"/>
      <w:marLeft w:val="0"/>
      <w:marRight w:val="0"/>
      <w:marTop w:val="0"/>
      <w:marBottom w:val="0"/>
      <w:divBdr>
        <w:top w:val="none" w:sz="0" w:space="0" w:color="auto"/>
        <w:left w:val="none" w:sz="0" w:space="0" w:color="auto"/>
        <w:bottom w:val="none" w:sz="0" w:space="0" w:color="auto"/>
        <w:right w:val="none" w:sz="0" w:space="0" w:color="auto"/>
      </w:divBdr>
      <w:divsChild>
        <w:div w:id="32586510">
          <w:marLeft w:val="0"/>
          <w:marRight w:val="0"/>
          <w:marTop w:val="0"/>
          <w:marBottom w:val="0"/>
          <w:divBdr>
            <w:top w:val="none" w:sz="0" w:space="0" w:color="auto"/>
            <w:left w:val="none" w:sz="0" w:space="0" w:color="auto"/>
            <w:bottom w:val="none" w:sz="0" w:space="0" w:color="auto"/>
            <w:right w:val="none" w:sz="0" w:space="0" w:color="auto"/>
          </w:divBdr>
        </w:div>
      </w:divsChild>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1477">
      <w:bodyDiv w:val="1"/>
      <w:marLeft w:val="0"/>
      <w:marRight w:val="0"/>
      <w:marTop w:val="0"/>
      <w:marBottom w:val="0"/>
      <w:divBdr>
        <w:top w:val="none" w:sz="0" w:space="0" w:color="auto"/>
        <w:left w:val="none" w:sz="0" w:space="0" w:color="auto"/>
        <w:bottom w:val="none" w:sz="0" w:space="0" w:color="auto"/>
        <w:right w:val="none" w:sz="0" w:space="0" w:color="auto"/>
      </w:divBdr>
      <w:divsChild>
        <w:div w:id="2028362199">
          <w:marLeft w:val="0"/>
          <w:marRight w:val="0"/>
          <w:marTop w:val="0"/>
          <w:marBottom w:val="0"/>
          <w:divBdr>
            <w:top w:val="none" w:sz="0" w:space="0" w:color="auto"/>
            <w:left w:val="none" w:sz="0" w:space="0" w:color="auto"/>
            <w:bottom w:val="none" w:sz="0" w:space="0" w:color="auto"/>
            <w:right w:val="none" w:sz="0" w:space="0" w:color="auto"/>
          </w:divBdr>
        </w:div>
      </w:divsChild>
    </w:div>
    <w:div w:id="629436654">
      <w:bodyDiv w:val="1"/>
      <w:marLeft w:val="0"/>
      <w:marRight w:val="0"/>
      <w:marTop w:val="0"/>
      <w:marBottom w:val="0"/>
      <w:divBdr>
        <w:top w:val="none" w:sz="0" w:space="0" w:color="auto"/>
        <w:left w:val="none" w:sz="0" w:space="0" w:color="auto"/>
        <w:bottom w:val="none" w:sz="0" w:space="0" w:color="auto"/>
        <w:right w:val="none" w:sz="0" w:space="0" w:color="auto"/>
      </w:divBdr>
      <w:divsChild>
        <w:div w:id="491679029">
          <w:marLeft w:val="0"/>
          <w:marRight w:val="0"/>
          <w:marTop w:val="0"/>
          <w:marBottom w:val="0"/>
          <w:divBdr>
            <w:top w:val="none" w:sz="0" w:space="0" w:color="auto"/>
            <w:left w:val="none" w:sz="0" w:space="0" w:color="auto"/>
            <w:bottom w:val="none" w:sz="0" w:space="0" w:color="auto"/>
            <w:right w:val="none" w:sz="0" w:space="0" w:color="auto"/>
          </w:divBdr>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918">
      <w:bodyDiv w:val="1"/>
      <w:marLeft w:val="0"/>
      <w:marRight w:val="0"/>
      <w:marTop w:val="0"/>
      <w:marBottom w:val="0"/>
      <w:divBdr>
        <w:top w:val="none" w:sz="0" w:space="0" w:color="auto"/>
        <w:left w:val="none" w:sz="0" w:space="0" w:color="auto"/>
        <w:bottom w:val="none" w:sz="0" w:space="0" w:color="auto"/>
        <w:right w:val="none" w:sz="0" w:space="0" w:color="auto"/>
      </w:divBdr>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2416">
      <w:bodyDiv w:val="1"/>
      <w:marLeft w:val="0"/>
      <w:marRight w:val="0"/>
      <w:marTop w:val="0"/>
      <w:marBottom w:val="0"/>
      <w:divBdr>
        <w:top w:val="none" w:sz="0" w:space="0" w:color="auto"/>
        <w:left w:val="none" w:sz="0" w:space="0" w:color="auto"/>
        <w:bottom w:val="none" w:sz="0" w:space="0" w:color="auto"/>
        <w:right w:val="none" w:sz="0" w:space="0" w:color="auto"/>
      </w:divBdr>
      <w:divsChild>
        <w:div w:id="336156740">
          <w:marLeft w:val="0"/>
          <w:marRight w:val="0"/>
          <w:marTop w:val="0"/>
          <w:marBottom w:val="0"/>
          <w:divBdr>
            <w:top w:val="none" w:sz="0" w:space="0" w:color="auto"/>
            <w:left w:val="none" w:sz="0" w:space="0" w:color="auto"/>
            <w:bottom w:val="none" w:sz="0" w:space="0" w:color="auto"/>
            <w:right w:val="none" w:sz="0" w:space="0" w:color="auto"/>
          </w:divBdr>
        </w:div>
      </w:divsChild>
    </w:div>
    <w:div w:id="1063332660">
      <w:bodyDiv w:val="1"/>
      <w:marLeft w:val="0"/>
      <w:marRight w:val="0"/>
      <w:marTop w:val="0"/>
      <w:marBottom w:val="0"/>
      <w:divBdr>
        <w:top w:val="none" w:sz="0" w:space="0" w:color="auto"/>
        <w:left w:val="none" w:sz="0" w:space="0" w:color="auto"/>
        <w:bottom w:val="none" w:sz="0" w:space="0" w:color="auto"/>
        <w:right w:val="none" w:sz="0" w:space="0" w:color="auto"/>
      </w:divBdr>
      <w:divsChild>
        <w:div w:id="997729274">
          <w:marLeft w:val="0"/>
          <w:marRight w:val="0"/>
          <w:marTop w:val="0"/>
          <w:marBottom w:val="0"/>
          <w:divBdr>
            <w:top w:val="none" w:sz="0" w:space="0" w:color="auto"/>
            <w:left w:val="none" w:sz="0" w:space="0" w:color="auto"/>
            <w:bottom w:val="none" w:sz="0" w:space="0" w:color="auto"/>
            <w:right w:val="none" w:sz="0" w:space="0" w:color="auto"/>
          </w:divBdr>
        </w:div>
      </w:divsChild>
    </w:div>
    <w:div w:id="1114131848">
      <w:bodyDiv w:val="1"/>
      <w:marLeft w:val="0"/>
      <w:marRight w:val="0"/>
      <w:marTop w:val="0"/>
      <w:marBottom w:val="0"/>
      <w:divBdr>
        <w:top w:val="none" w:sz="0" w:space="0" w:color="auto"/>
        <w:left w:val="none" w:sz="0" w:space="0" w:color="auto"/>
        <w:bottom w:val="none" w:sz="0" w:space="0" w:color="auto"/>
        <w:right w:val="none" w:sz="0" w:space="0" w:color="auto"/>
      </w:divBdr>
      <w:divsChild>
        <w:div w:id="1610553100">
          <w:marLeft w:val="0"/>
          <w:marRight w:val="0"/>
          <w:marTop w:val="0"/>
          <w:marBottom w:val="0"/>
          <w:divBdr>
            <w:top w:val="none" w:sz="0" w:space="0" w:color="auto"/>
            <w:left w:val="none" w:sz="0" w:space="0" w:color="auto"/>
            <w:bottom w:val="none" w:sz="0" w:space="0" w:color="auto"/>
            <w:right w:val="none" w:sz="0" w:space="0" w:color="auto"/>
          </w:divBdr>
        </w:div>
      </w:divsChild>
    </w:div>
    <w:div w:id="1189248310">
      <w:bodyDiv w:val="1"/>
      <w:marLeft w:val="0"/>
      <w:marRight w:val="0"/>
      <w:marTop w:val="0"/>
      <w:marBottom w:val="0"/>
      <w:divBdr>
        <w:top w:val="none" w:sz="0" w:space="0" w:color="auto"/>
        <w:left w:val="none" w:sz="0" w:space="0" w:color="auto"/>
        <w:bottom w:val="none" w:sz="0" w:space="0" w:color="auto"/>
        <w:right w:val="none" w:sz="0" w:space="0" w:color="auto"/>
      </w:divBdr>
      <w:divsChild>
        <w:div w:id="502553545">
          <w:marLeft w:val="0"/>
          <w:marRight w:val="0"/>
          <w:marTop w:val="0"/>
          <w:marBottom w:val="0"/>
          <w:divBdr>
            <w:top w:val="none" w:sz="0" w:space="0" w:color="auto"/>
            <w:left w:val="none" w:sz="0" w:space="0" w:color="auto"/>
            <w:bottom w:val="none" w:sz="0" w:space="0" w:color="auto"/>
            <w:right w:val="none" w:sz="0" w:space="0" w:color="auto"/>
          </w:divBdr>
        </w:div>
      </w:divsChild>
    </w:div>
    <w:div w:id="1256940164">
      <w:bodyDiv w:val="1"/>
      <w:marLeft w:val="0"/>
      <w:marRight w:val="0"/>
      <w:marTop w:val="0"/>
      <w:marBottom w:val="0"/>
      <w:divBdr>
        <w:top w:val="none" w:sz="0" w:space="0" w:color="auto"/>
        <w:left w:val="none" w:sz="0" w:space="0" w:color="auto"/>
        <w:bottom w:val="none" w:sz="0" w:space="0" w:color="auto"/>
        <w:right w:val="none" w:sz="0" w:space="0" w:color="auto"/>
      </w:divBdr>
      <w:divsChild>
        <w:div w:id="487326322">
          <w:marLeft w:val="0"/>
          <w:marRight w:val="0"/>
          <w:marTop w:val="0"/>
          <w:marBottom w:val="0"/>
          <w:divBdr>
            <w:top w:val="none" w:sz="0" w:space="0" w:color="auto"/>
            <w:left w:val="none" w:sz="0" w:space="0" w:color="auto"/>
            <w:bottom w:val="none" w:sz="0" w:space="0" w:color="auto"/>
            <w:right w:val="none" w:sz="0" w:space="0" w:color="auto"/>
          </w:divBdr>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4480">
      <w:bodyDiv w:val="1"/>
      <w:marLeft w:val="0"/>
      <w:marRight w:val="0"/>
      <w:marTop w:val="0"/>
      <w:marBottom w:val="0"/>
      <w:divBdr>
        <w:top w:val="none" w:sz="0" w:space="0" w:color="auto"/>
        <w:left w:val="none" w:sz="0" w:space="0" w:color="auto"/>
        <w:bottom w:val="none" w:sz="0" w:space="0" w:color="auto"/>
        <w:right w:val="none" w:sz="0" w:space="0" w:color="auto"/>
      </w:divBdr>
      <w:divsChild>
        <w:div w:id="1366784661">
          <w:marLeft w:val="0"/>
          <w:marRight w:val="0"/>
          <w:marTop w:val="0"/>
          <w:marBottom w:val="0"/>
          <w:divBdr>
            <w:top w:val="none" w:sz="0" w:space="0" w:color="auto"/>
            <w:left w:val="none" w:sz="0" w:space="0" w:color="auto"/>
            <w:bottom w:val="none" w:sz="0" w:space="0" w:color="auto"/>
            <w:right w:val="none" w:sz="0" w:space="0" w:color="auto"/>
          </w:divBdr>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7817">
      <w:bodyDiv w:val="1"/>
      <w:marLeft w:val="0"/>
      <w:marRight w:val="0"/>
      <w:marTop w:val="0"/>
      <w:marBottom w:val="0"/>
      <w:divBdr>
        <w:top w:val="none" w:sz="0" w:space="0" w:color="auto"/>
        <w:left w:val="none" w:sz="0" w:space="0" w:color="auto"/>
        <w:bottom w:val="none" w:sz="0" w:space="0" w:color="auto"/>
        <w:right w:val="none" w:sz="0" w:space="0" w:color="auto"/>
      </w:divBdr>
      <w:divsChild>
        <w:div w:id="1341664692">
          <w:marLeft w:val="0"/>
          <w:marRight w:val="0"/>
          <w:marTop w:val="0"/>
          <w:marBottom w:val="0"/>
          <w:divBdr>
            <w:top w:val="none" w:sz="0" w:space="0" w:color="auto"/>
            <w:left w:val="none" w:sz="0" w:space="0" w:color="auto"/>
            <w:bottom w:val="none" w:sz="0" w:space="0" w:color="auto"/>
            <w:right w:val="none" w:sz="0" w:space="0" w:color="auto"/>
          </w:divBdr>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883320393">
      <w:bodyDiv w:val="1"/>
      <w:marLeft w:val="0"/>
      <w:marRight w:val="0"/>
      <w:marTop w:val="0"/>
      <w:marBottom w:val="0"/>
      <w:divBdr>
        <w:top w:val="none" w:sz="0" w:space="0" w:color="auto"/>
        <w:left w:val="none" w:sz="0" w:space="0" w:color="auto"/>
        <w:bottom w:val="none" w:sz="0" w:space="0" w:color="auto"/>
        <w:right w:val="none" w:sz="0" w:space="0" w:color="auto"/>
      </w:divBdr>
      <w:divsChild>
        <w:div w:id="1611890283">
          <w:marLeft w:val="0"/>
          <w:marRight w:val="0"/>
          <w:marTop w:val="0"/>
          <w:marBottom w:val="0"/>
          <w:divBdr>
            <w:top w:val="none" w:sz="0" w:space="0" w:color="auto"/>
            <w:left w:val="none" w:sz="0" w:space="0" w:color="auto"/>
            <w:bottom w:val="none" w:sz="0" w:space="0" w:color="auto"/>
            <w:right w:val="none" w:sz="0" w:space="0" w:color="auto"/>
          </w:divBdr>
        </w:div>
      </w:divsChild>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6389">
      <w:bodyDiv w:val="1"/>
      <w:marLeft w:val="0"/>
      <w:marRight w:val="0"/>
      <w:marTop w:val="0"/>
      <w:marBottom w:val="0"/>
      <w:divBdr>
        <w:top w:val="none" w:sz="0" w:space="0" w:color="auto"/>
        <w:left w:val="none" w:sz="0" w:space="0" w:color="auto"/>
        <w:bottom w:val="none" w:sz="0" w:space="0" w:color="auto"/>
        <w:right w:val="none" w:sz="0" w:space="0" w:color="auto"/>
      </w:divBdr>
      <w:divsChild>
        <w:div w:id="396250641">
          <w:marLeft w:val="0"/>
          <w:marRight w:val="0"/>
          <w:marTop w:val="0"/>
          <w:marBottom w:val="0"/>
          <w:divBdr>
            <w:top w:val="none" w:sz="0" w:space="0" w:color="auto"/>
            <w:left w:val="none" w:sz="0" w:space="0" w:color="auto"/>
            <w:bottom w:val="none" w:sz="0" w:space="0" w:color="auto"/>
            <w:right w:val="none" w:sz="0" w:space="0" w:color="auto"/>
          </w:divBdr>
        </w:div>
      </w:divsChild>
    </w:div>
    <w:div w:id="1898012307">
      <w:bodyDiv w:val="1"/>
      <w:marLeft w:val="0"/>
      <w:marRight w:val="0"/>
      <w:marTop w:val="0"/>
      <w:marBottom w:val="0"/>
      <w:divBdr>
        <w:top w:val="none" w:sz="0" w:space="0" w:color="auto"/>
        <w:left w:val="none" w:sz="0" w:space="0" w:color="auto"/>
        <w:bottom w:val="none" w:sz="0" w:space="0" w:color="auto"/>
        <w:right w:val="none" w:sz="0" w:space="0" w:color="auto"/>
      </w:divBdr>
      <w:divsChild>
        <w:div w:id="115485392">
          <w:marLeft w:val="0"/>
          <w:marRight w:val="0"/>
          <w:marTop w:val="0"/>
          <w:marBottom w:val="0"/>
          <w:divBdr>
            <w:top w:val="none" w:sz="0" w:space="0" w:color="auto"/>
            <w:left w:val="none" w:sz="0" w:space="0" w:color="auto"/>
            <w:bottom w:val="none" w:sz="0" w:space="0" w:color="auto"/>
            <w:right w:val="none" w:sz="0" w:space="0" w:color="auto"/>
          </w:divBdr>
        </w:div>
      </w:divsChild>
    </w:div>
    <w:div w:id="1931304828">
      <w:bodyDiv w:val="1"/>
      <w:marLeft w:val="0"/>
      <w:marRight w:val="0"/>
      <w:marTop w:val="0"/>
      <w:marBottom w:val="0"/>
      <w:divBdr>
        <w:top w:val="none" w:sz="0" w:space="0" w:color="auto"/>
        <w:left w:val="none" w:sz="0" w:space="0" w:color="auto"/>
        <w:bottom w:val="none" w:sz="0" w:space="0" w:color="auto"/>
        <w:right w:val="none" w:sz="0" w:space="0" w:color="auto"/>
      </w:divBdr>
      <w:divsChild>
        <w:div w:id="505362939">
          <w:marLeft w:val="0"/>
          <w:marRight w:val="0"/>
          <w:marTop w:val="0"/>
          <w:marBottom w:val="0"/>
          <w:divBdr>
            <w:top w:val="none" w:sz="0" w:space="0" w:color="auto"/>
            <w:left w:val="none" w:sz="0" w:space="0" w:color="auto"/>
            <w:bottom w:val="none" w:sz="0" w:space="0" w:color="auto"/>
            <w:right w:val="none" w:sz="0" w:space="0" w:color="auto"/>
          </w:divBdr>
        </w:div>
      </w:divsChild>
    </w:div>
    <w:div w:id="1948926823">
      <w:bodyDiv w:val="1"/>
      <w:marLeft w:val="0"/>
      <w:marRight w:val="0"/>
      <w:marTop w:val="0"/>
      <w:marBottom w:val="0"/>
      <w:divBdr>
        <w:top w:val="none" w:sz="0" w:space="0" w:color="auto"/>
        <w:left w:val="none" w:sz="0" w:space="0" w:color="auto"/>
        <w:bottom w:val="none" w:sz="0" w:space="0" w:color="auto"/>
        <w:right w:val="none" w:sz="0" w:space="0" w:color="auto"/>
      </w:divBdr>
      <w:divsChild>
        <w:div w:id="1414355584">
          <w:marLeft w:val="0"/>
          <w:marRight w:val="0"/>
          <w:marTop w:val="0"/>
          <w:marBottom w:val="0"/>
          <w:divBdr>
            <w:top w:val="none" w:sz="0" w:space="0" w:color="auto"/>
            <w:left w:val="none" w:sz="0" w:space="0" w:color="auto"/>
            <w:bottom w:val="none" w:sz="0" w:space="0" w:color="auto"/>
            <w:right w:val="none" w:sz="0" w:space="0" w:color="auto"/>
          </w:divBdr>
        </w:div>
      </w:divsChild>
    </w:div>
    <w:div w:id="2080250774">
      <w:bodyDiv w:val="1"/>
      <w:marLeft w:val="0"/>
      <w:marRight w:val="0"/>
      <w:marTop w:val="0"/>
      <w:marBottom w:val="0"/>
      <w:divBdr>
        <w:top w:val="none" w:sz="0" w:space="0" w:color="auto"/>
        <w:left w:val="none" w:sz="0" w:space="0" w:color="auto"/>
        <w:bottom w:val="none" w:sz="0" w:space="0" w:color="auto"/>
        <w:right w:val="none" w:sz="0" w:space="0" w:color="auto"/>
      </w:divBdr>
      <w:divsChild>
        <w:div w:id="798769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1429</TotalTime>
  <Pages>52</Pages>
  <Words>12889</Words>
  <Characters>88941</Characters>
  <Application>Microsoft Office Word</Application>
  <DocSecurity>0</DocSecurity>
  <Lines>741</Lines>
  <Paragraphs>203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753</cp:revision>
  <cp:lastPrinted>2024-04-24T13:36:00Z</cp:lastPrinted>
  <dcterms:created xsi:type="dcterms:W3CDTF">2024-04-11T12:25:00Z</dcterms:created>
  <dcterms:modified xsi:type="dcterms:W3CDTF">2024-11-13T12:05:00Z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id="Fwdbi9Xs"/&gt;&lt;style id="http://www.zotero.org/styles/ieee" locale="hu-HU"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