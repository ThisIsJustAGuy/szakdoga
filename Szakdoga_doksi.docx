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C5C7CAB" w14:textId="552E728A" w:rsidR="007C5DF4" w:rsidRDefault="007C5DF4">
      <w:pPr>
        <w:jc w:val="center"/>
        <w:rPr>
          <w:rFonts w:ascii="Arial" w:hAnsi="Arial" w:cs="Arial"/>
        </w:rPr>
      </w:pPr>
    </w:p>
    <w:p w14:paraId="53275302" w14:textId="77777777" w:rsidR="007C5DF4" w:rsidRDefault="007C5DF4">
      <w:pPr>
        <w:rPr>
          <w:rFonts w:ascii="Arial" w:hAnsi="Arial" w:cs="Arial"/>
        </w:rPr>
      </w:pPr>
    </w:p>
    <w:p w14:paraId="26A857FC"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23441360"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05A7FF8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1902939F" w14:textId="77777777"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14:paraId="12E5E95F" w14:textId="67B64379" w:rsidR="007C5DF4" w:rsidRPr="005B22EB" w:rsidRDefault="005B22EB">
      <w:pPr>
        <w:spacing w:before="2835"/>
        <w:jc w:val="center"/>
        <w:rPr>
          <w:rFonts w:ascii="Arial" w:hAnsi="Arial" w:cs="Arial"/>
          <w:b/>
          <w:color w:val="000000" w:themeColor="text1"/>
          <w:sz w:val="32"/>
          <w:szCs w:val="32"/>
        </w:rPr>
      </w:pPr>
      <w:r w:rsidRPr="005B22EB">
        <w:rPr>
          <w:rFonts w:ascii="Arial" w:hAnsi="Arial" w:cs="Arial"/>
          <w:b/>
          <w:bCs/>
          <w:color w:val="000000" w:themeColor="text1"/>
          <w:sz w:val="44"/>
          <w:szCs w:val="44"/>
        </w:rPr>
        <w:t>Borbély Bálint</w:t>
      </w:r>
    </w:p>
    <w:p w14:paraId="1936943E" w14:textId="564768D3" w:rsidR="007C5DF4" w:rsidRPr="005B22EB" w:rsidRDefault="007C5DF4">
      <w:pPr>
        <w:spacing w:line="252" w:lineRule="auto"/>
        <w:jc w:val="center"/>
        <w:rPr>
          <w:rFonts w:ascii="Arial" w:hAnsi="Arial" w:cs="Arial"/>
          <w:b/>
          <w:color w:val="000000" w:themeColor="text1"/>
          <w:sz w:val="32"/>
          <w:szCs w:val="32"/>
        </w:rPr>
      </w:pPr>
    </w:p>
    <w:p w14:paraId="40EF7C7F" w14:textId="77777777" w:rsidR="002D3F8E" w:rsidRDefault="00C44965" w:rsidP="002D3F8E">
      <w:pPr>
        <w:spacing w:line="252" w:lineRule="auto"/>
        <w:jc w:val="center"/>
        <w:rPr>
          <w:rFonts w:ascii="Arial" w:hAnsi="Arial" w:cs="Arial"/>
          <w:color w:val="000000" w:themeColor="text1"/>
          <w:sz w:val="36"/>
          <w:szCs w:val="36"/>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38B12D9D" w14:textId="5D05C1FA" w:rsidR="007C5DF4" w:rsidRPr="005B22EB" w:rsidRDefault="005B22EB" w:rsidP="002D3F8E">
      <w:pPr>
        <w:spacing w:line="252" w:lineRule="auto"/>
        <w:jc w:val="center"/>
        <w:rPr>
          <w:rFonts w:ascii="Arial" w:hAnsi="Arial" w:cs="Arial"/>
          <w:color w:val="000000" w:themeColor="text1"/>
          <w:sz w:val="36"/>
          <w:szCs w:val="36"/>
        </w:rPr>
      </w:pPr>
      <w:r w:rsidRPr="005B22EB">
        <w:rPr>
          <w:rFonts w:ascii="Arial" w:hAnsi="Arial" w:cs="Arial"/>
          <w:color w:val="000000" w:themeColor="text1"/>
          <w:sz w:val="36"/>
          <w:szCs w:val="36"/>
        </w:rPr>
        <w:t>2024</w:t>
      </w:r>
    </w:p>
    <w:p w14:paraId="002FAA85" w14:textId="77777777" w:rsidR="007C5DF4" w:rsidRDefault="007C5DF4">
      <w:pPr>
        <w:jc w:val="center"/>
        <w:rPr>
          <w:rFonts w:ascii="Arial" w:hAnsi="Arial" w:cs="Arial"/>
          <w:color w:val="800000"/>
          <w:sz w:val="36"/>
          <w:szCs w:val="36"/>
        </w:rPr>
      </w:pPr>
    </w:p>
    <w:p w14:paraId="5A6F9F2C" w14:textId="451F2103" w:rsidR="00740B83" w:rsidRPr="00B14979" w:rsidRDefault="00BD1271" w:rsidP="00B14979">
      <w:pPr>
        <w:tabs>
          <w:tab w:val="right" w:pos="8787"/>
          <w:tab w:val="right" w:pos="9645"/>
        </w:tabs>
      </w:pPr>
      <w:r w:rsidRPr="00041081">
        <w:rPr>
          <w:noProof/>
        </w:rPr>
        <mc:AlternateContent>
          <mc:Choice Requires="wpg">
            <w:drawing>
              <wp:anchor distT="0" distB="0" distL="114300" distR="114300" simplePos="0" relativeHeight="251658240" behindDoc="0" locked="0" layoutInCell="1" allowOverlap="1" wp14:anchorId="3C1D1F84" wp14:editId="444EE072">
                <wp:simplePos x="0" y="0"/>
                <wp:positionH relativeFrom="margin">
                  <wp:align>left</wp:align>
                </wp:positionH>
                <wp:positionV relativeFrom="margin">
                  <wp:align>top</wp:align>
                </wp:positionV>
                <wp:extent cx="2250000" cy="568800"/>
                <wp:effectExtent l="0" t="0" r="0" b="3175"/>
                <wp:wrapTopAndBottom/>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000" cy="568800"/>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E5A3A" id="Graphic 6" o:spid="_x0000_s1026" style="position:absolute;margin-left:0;margin-top:0;width:177.15pt;height:44.8pt;z-index:251658240;mso-position-horizontal:left;mso-position-horizontal-relative:margin;mso-position-vertical:top;mso-position-vertical-relative:margin;mso-width-relative:margin;mso-height-relative:margin"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wrap type="topAndBottom" anchorx="margin" anchory="margin"/>
              </v:group>
            </w:pict>
          </mc:Fallback>
        </mc:AlternateContent>
      </w:r>
      <w:r>
        <w:rPr>
          <w:rFonts w:ascii="Arial" w:eastAsia="Times New Roman" w:hAnsi="Arial" w:cs="Arial"/>
          <w:noProof/>
          <w:color w:val="800000"/>
        </w:rPr>
        <w:drawing>
          <wp:anchor distT="0" distB="0" distL="114300" distR="114300" simplePos="0" relativeHeight="251659264" behindDoc="0" locked="0" layoutInCell="1" allowOverlap="1" wp14:anchorId="210558EC" wp14:editId="10D25DE3">
            <wp:simplePos x="0" y="0"/>
            <wp:positionH relativeFrom="margin">
              <wp:align>right</wp:align>
            </wp:positionH>
            <wp:positionV relativeFrom="margin">
              <wp:align>top</wp:align>
            </wp:positionV>
            <wp:extent cx="2750400" cy="658800"/>
            <wp:effectExtent l="0" t="0" r="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400" cy="658800"/>
                    </a:xfrm>
                    <a:prstGeom prst="rect">
                      <a:avLst/>
                    </a:prstGeom>
                  </pic:spPr>
                </pic:pic>
              </a:graphicData>
            </a:graphic>
            <wp14:sizeRelH relativeFrom="margin">
              <wp14:pctWidth>0</wp14:pctWidth>
            </wp14:sizeRelH>
            <wp14:sizeRelV relativeFrom="margin">
              <wp14:pctHeight>0</wp14:pctHeight>
            </wp14:sizeRelV>
          </wp:anchor>
        </w:drawing>
      </w:r>
    </w:p>
    <w:p w14:paraId="073A4071"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lastRenderedPageBreak/>
        <w:t>SZAKDOLGOZ</w:t>
      </w:r>
      <w:bookmarkStart w:id="0" w:name="__DdeLink__791_2003406677"/>
      <w:bookmarkEnd w:id="0"/>
      <w:r>
        <w:rPr>
          <w:rFonts w:ascii="Arial" w:eastAsia="Arial" w:hAnsi="Arial" w:cs="Arial"/>
          <w:b/>
          <w:bCs/>
          <w:color w:val="000000"/>
          <w:sz w:val="52"/>
          <w:szCs w:val="52"/>
        </w:rPr>
        <w:t>AT</w:t>
      </w:r>
    </w:p>
    <w:p w14:paraId="60C6E047" w14:textId="63416FD8" w:rsidR="007C5DF4" w:rsidRDefault="00B9088F">
      <w:pPr>
        <w:spacing w:before="1080" w:line="252" w:lineRule="auto"/>
        <w:jc w:val="center"/>
        <w:rPr>
          <w:rFonts w:ascii="Arial" w:hAnsi="Arial" w:cs="Arial"/>
          <w:b/>
          <w:sz w:val="44"/>
          <w:szCs w:val="44"/>
        </w:rPr>
      </w:pPr>
      <w:proofErr w:type="spellStart"/>
      <w:r>
        <w:rPr>
          <w:rFonts w:ascii="Arial" w:hAnsi="Arial" w:cs="Arial"/>
          <w:b/>
          <w:sz w:val="52"/>
          <w:szCs w:val="52"/>
        </w:rPr>
        <w:t>Appointy</w:t>
      </w:r>
      <w:proofErr w:type="spellEnd"/>
      <w:r w:rsidR="005B22EB">
        <w:rPr>
          <w:rFonts w:ascii="Arial" w:hAnsi="Arial" w:cs="Arial"/>
          <w:b/>
          <w:sz w:val="52"/>
          <w:szCs w:val="52"/>
        </w:rPr>
        <w:t xml:space="preserve"> időpontkezelő webkomponens</w:t>
      </w:r>
    </w:p>
    <w:p w14:paraId="4896EA98" w14:textId="33F1F746" w:rsidR="007C5DF4" w:rsidRDefault="005B22EB">
      <w:pPr>
        <w:spacing w:before="1080" w:line="252" w:lineRule="auto"/>
        <w:jc w:val="center"/>
        <w:rPr>
          <w:rFonts w:ascii="Arial" w:hAnsi="Arial" w:cs="Arial"/>
          <w:b/>
          <w:sz w:val="44"/>
          <w:szCs w:val="44"/>
        </w:rPr>
      </w:pPr>
      <w:r>
        <w:rPr>
          <w:rFonts w:ascii="Arial" w:hAnsi="Arial" w:cs="Arial"/>
          <w:b/>
          <w:sz w:val="44"/>
          <w:szCs w:val="44"/>
        </w:rPr>
        <w:t>Borbély Bálint</w:t>
      </w:r>
    </w:p>
    <w:p w14:paraId="60B2AB26" w14:textId="77777777" w:rsidR="007C5DF4" w:rsidRDefault="007C5DF4">
      <w:pPr>
        <w:spacing w:before="1080" w:line="252" w:lineRule="auto"/>
        <w:jc w:val="center"/>
        <w:rPr>
          <w:rFonts w:ascii="Arial" w:hAnsi="Arial" w:cs="Arial"/>
          <w:b/>
          <w:sz w:val="44"/>
          <w:szCs w:val="44"/>
        </w:rPr>
      </w:pPr>
    </w:p>
    <w:p w14:paraId="415CBA27" w14:textId="32A7E2B4" w:rsidR="007C5DF4" w:rsidRPr="005B22EB" w:rsidRDefault="00C44965">
      <w:pPr>
        <w:spacing w:line="252" w:lineRule="auto"/>
        <w:jc w:val="center"/>
        <w:rPr>
          <w:rFonts w:ascii="Arial" w:hAnsi="Arial" w:cs="Arial"/>
          <w:b/>
          <w:color w:val="000000" w:themeColor="text1"/>
          <w:sz w:val="32"/>
          <w:szCs w:val="32"/>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0F0152CC" w14:textId="04D89136" w:rsidR="00D73159" w:rsidRPr="005B22EB" w:rsidRDefault="005B22EB" w:rsidP="005B22EB">
      <w:pPr>
        <w:spacing w:before="1701" w:line="252" w:lineRule="auto"/>
        <w:jc w:val="center"/>
        <w:rPr>
          <w:rFonts w:ascii="Arial" w:hAnsi="Arial" w:cs="Arial"/>
          <w:b/>
          <w:color w:val="000000" w:themeColor="text1"/>
          <w:sz w:val="32"/>
          <w:szCs w:val="44"/>
        </w:rPr>
      </w:pPr>
      <w:r w:rsidRPr="005B22EB">
        <w:rPr>
          <w:rFonts w:ascii="Arial" w:hAnsi="Arial" w:cs="Arial"/>
          <w:b/>
          <w:color w:val="000000" w:themeColor="text1"/>
          <w:sz w:val="32"/>
          <w:szCs w:val="44"/>
        </w:rPr>
        <w:t>2024</w:t>
      </w:r>
    </w:p>
    <w:p w14:paraId="40D227CA" w14:textId="12830009" w:rsidR="007C5DF4" w:rsidRPr="00D73159" w:rsidRDefault="00813731">
      <w:pPr>
        <w:spacing w:before="1701" w:line="252" w:lineRule="auto"/>
        <w:jc w:val="center"/>
        <w:rPr>
          <w:rFonts w:ascii="Arial" w:hAnsi="Arial" w:cs="Arial"/>
          <w:b/>
          <w:color w:val="800000"/>
          <w:sz w:val="32"/>
          <w:szCs w:val="44"/>
        </w:rPr>
      </w:pPr>
      <w:r w:rsidRPr="00813731">
        <w:rPr>
          <w:rFonts w:ascii="Arial" w:hAnsi="Arial" w:cs="Arial"/>
          <w:b/>
          <w:noProof/>
          <w:color w:val="800000"/>
          <w:sz w:val="32"/>
          <w:szCs w:val="44"/>
        </w:rPr>
        <w:lastRenderedPageBreak/>
        <w:drawing>
          <wp:inline distT="0" distB="0" distL="0" distR="0" wp14:anchorId="46A5258C" wp14:editId="34BDE6FF">
            <wp:extent cx="5562600" cy="7875905"/>
            <wp:effectExtent l="0" t="0" r="0" b="0"/>
            <wp:docPr id="838309614" name="Kép 1" descr="A képen szöveg, képernyőkép, Betűtípu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9614" name="Kép 1" descr="A képen szöveg, képernyőkép, Betűtípus, levél látható&#10;&#10;Automatikusan generált leírás"/>
                    <pic:cNvPicPr/>
                  </pic:nvPicPr>
                  <pic:blipFill rotWithShape="1">
                    <a:blip r:embed="rId9"/>
                    <a:srcRect r="307"/>
                    <a:stretch/>
                  </pic:blipFill>
                  <pic:spPr bwMode="auto">
                    <a:xfrm>
                      <a:off x="0" y="0"/>
                      <a:ext cx="5562600" cy="7875905"/>
                    </a:xfrm>
                    <a:prstGeom prst="rect">
                      <a:avLst/>
                    </a:prstGeom>
                    <a:ln>
                      <a:noFill/>
                    </a:ln>
                    <a:extLst>
                      <a:ext uri="{53640926-AAD7-44D8-BBD7-CCE9431645EC}">
                        <a14:shadowObscured xmlns:a14="http://schemas.microsoft.com/office/drawing/2010/main"/>
                      </a:ext>
                    </a:extLst>
                  </pic:spPr>
                </pic:pic>
              </a:graphicData>
            </a:graphic>
          </wp:inline>
        </w:drawing>
      </w:r>
    </w:p>
    <w:p w14:paraId="594D3564" w14:textId="77777777" w:rsidR="007C5DF4" w:rsidRDefault="007C5DF4" w:rsidP="00E44F3C">
      <w:pPr>
        <w:pStyle w:val="Cmsor1"/>
        <w:pageBreakBefore/>
        <w:rPr>
          <w:color w:val="000000"/>
        </w:rPr>
      </w:pPr>
      <w:bookmarkStart w:id="1" w:name="_Toc163807910"/>
      <w:bookmarkStart w:id="2" w:name="_Toc163808184"/>
      <w:bookmarkStart w:id="3" w:name="_Toc163808579"/>
      <w:bookmarkStart w:id="4" w:name="_Toc184894445"/>
      <w:r>
        <w:lastRenderedPageBreak/>
        <w:t>Nyilatkozat</w:t>
      </w:r>
      <w:bookmarkEnd w:id="1"/>
      <w:bookmarkEnd w:id="2"/>
      <w:bookmarkEnd w:id="3"/>
      <w:bookmarkEnd w:id="4"/>
    </w:p>
    <w:p w14:paraId="02062256" w14:textId="551FD3E8" w:rsidR="007C5DF4" w:rsidRDefault="007C5DF4">
      <w:pPr>
        <w:pStyle w:val="Nyilatkozat"/>
        <w:rPr>
          <w:color w:val="000000"/>
        </w:rPr>
      </w:pPr>
      <w:r>
        <w:rPr>
          <w:color w:val="000000"/>
        </w:rPr>
        <w:t>Alulírott</w:t>
      </w:r>
      <w:r w:rsidR="005B22EB">
        <w:rPr>
          <w:color w:val="000000"/>
        </w:rPr>
        <w:t xml:space="preserve"> Borbély Bálint (VVO4KH)</w:t>
      </w:r>
      <w:r w:rsidR="005B22EB">
        <w:rPr>
          <w:rFonts w:eastAsia="Times New Roman" w:cs="Times New Roman"/>
          <w:color w:val="800000"/>
        </w:rPr>
        <w:t>,</w:t>
      </w:r>
      <w:r>
        <w:rPr>
          <w:rFonts w:eastAsia="Times New Roman" w:cs="Times New Roman"/>
          <w:color w:val="800000"/>
        </w:rPr>
        <w:t xml:space="preserve"> </w:t>
      </w:r>
      <w:r w:rsidR="005B22EB" w:rsidRPr="005B22EB">
        <w:rPr>
          <w:rFonts w:eastAsia="Times New Roman" w:cs="Times New Roman"/>
          <w:color w:val="000000" w:themeColor="text1"/>
        </w:rPr>
        <w:t>Mér</w:t>
      </w:r>
      <w:r w:rsidR="005B22EB">
        <w:rPr>
          <w:rFonts w:eastAsia="Times New Roman" w:cs="Times New Roman"/>
          <w:color w:val="000000" w:themeColor="text1"/>
        </w:rPr>
        <w:t>n</w:t>
      </w:r>
      <w:r w:rsidR="005B22EB" w:rsidRPr="005B22EB">
        <w:rPr>
          <w:rFonts w:eastAsia="Times New Roman" w:cs="Times New Roman"/>
          <w:color w:val="000000" w:themeColor="text1"/>
        </w:rPr>
        <w:t xml:space="preserve">ökinformatikus </w:t>
      </w:r>
      <w:proofErr w:type="spellStart"/>
      <w:r w:rsidR="005B22EB" w:rsidRPr="005B22EB">
        <w:rPr>
          <w:rFonts w:eastAsia="Times New Roman" w:cs="Times New Roman"/>
          <w:color w:val="000000" w:themeColor="text1"/>
        </w:rPr>
        <w:t>Bsc</w:t>
      </w:r>
      <w:proofErr w:type="spellEnd"/>
      <w:r w:rsidR="005B22EB" w:rsidRPr="005B22EB">
        <w:rPr>
          <w:rFonts w:eastAsia="Times New Roman" w:cs="Times New Roman"/>
          <w:color w:val="000000" w:themeColor="text1"/>
        </w:rPr>
        <w:t>.</w:t>
      </w:r>
      <w:r w:rsidR="005B22EB">
        <w:rPr>
          <w:rFonts w:eastAsia="Times New Roman" w:cs="Times New Roman"/>
          <w:color w:val="8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5B22EB">
        <w:rPr>
          <w:color w:val="000000"/>
        </w:rPr>
        <w:t>z</w:t>
      </w:r>
      <w:r>
        <w:rPr>
          <w:rFonts w:eastAsia="Times New Roman" w:cs="Times New Roman"/>
          <w:color w:val="000000"/>
        </w:rPr>
        <w:t xml:space="preserve"> </w:t>
      </w:r>
      <w:proofErr w:type="spellStart"/>
      <w:r w:rsidR="005B22EB" w:rsidRPr="005B22EB">
        <w:rPr>
          <w:rFonts w:eastAsia="Times New Roman" w:cs="Times New Roman"/>
          <w:color w:val="000000"/>
        </w:rPr>
        <w:t>Appointy</w:t>
      </w:r>
      <w:proofErr w:type="spellEnd"/>
      <w:r w:rsidR="005B22EB" w:rsidRPr="005B22EB">
        <w:rPr>
          <w:rFonts w:eastAsia="Times New Roman" w:cs="Times New Roman"/>
          <w:color w:val="000000"/>
        </w:rPr>
        <w:t xml:space="preserve"> időpontkezelő webkomponens</w:t>
      </w:r>
      <w:r w:rsidR="00373686">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405FEB06"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3AC81E59" w14:textId="77777777" w:rsidR="007C5DF4" w:rsidRDefault="007C5DF4">
      <w:pPr>
        <w:pStyle w:val="Nyilatkozat"/>
      </w:pPr>
    </w:p>
    <w:p w14:paraId="2A410CA8" w14:textId="058488BD" w:rsidR="007C5DF4" w:rsidRDefault="007C5DF4">
      <w:pPr>
        <w:pStyle w:val="Nyilatkozat"/>
        <w:tabs>
          <w:tab w:val="left" w:pos="5100"/>
          <w:tab w:val="left" w:leader="underscore" w:pos="7935"/>
        </w:tabs>
      </w:pPr>
      <w:r>
        <w:t xml:space="preserve">Győr, </w:t>
      </w:r>
      <w:r w:rsidR="00DC6001">
        <w:t xml:space="preserve">2024. 12. </w:t>
      </w:r>
      <w:r w:rsidR="00253F64">
        <w:t>12</w:t>
      </w:r>
      <w:r w:rsidR="00DC6001">
        <w:t>.</w:t>
      </w:r>
      <w:r>
        <w:tab/>
      </w:r>
      <w:r>
        <w:tab/>
      </w:r>
    </w:p>
    <w:p w14:paraId="1C8F5815" w14:textId="77777777" w:rsidR="007C5DF4" w:rsidRDefault="007C5DF4">
      <w:pPr>
        <w:pStyle w:val="Nyilatkozat"/>
        <w:tabs>
          <w:tab w:val="left" w:pos="4245"/>
          <w:tab w:val="left" w:pos="6060"/>
          <w:tab w:val="left" w:pos="7425"/>
        </w:tabs>
      </w:pPr>
      <w:r>
        <w:tab/>
      </w:r>
      <w:r>
        <w:tab/>
        <w:t>hallgató</w:t>
      </w:r>
    </w:p>
    <w:p w14:paraId="4232E94F" w14:textId="77777777" w:rsidR="007C5DF4" w:rsidRDefault="007C5DF4"/>
    <w:p w14:paraId="362D40B6" w14:textId="77777777" w:rsidR="007C5DF4" w:rsidRDefault="007C5DF4"/>
    <w:p w14:paraId="011844C3" w14:textId="77777777" w:rsidR="007C5DF4" w:rsidRDefault="007C5DF4" w:rsidP="00E44F3C">
      <w:pPr>
        <w:pStyle w:val="Cmsor1"/>
        <w:pageBreakBefore/>
        <w:rPr>
          <w:color w:val="800000"/>
          <w:sz w:val="28"/>
          <w:szCs w:val="28"/>
        </w:rPr>
      </w:pPr>
      <w:bookmarkStart w:id="5" w:name="_Toc163807911"/>
      <w:bookmarkStart w:id="6" w:name="_Toc163808185"/>
      <w:bookmarkStart w:id="7" w:name="_Toc163808580"/>
      <w:bookmarkStart w:id="8" w:name="_Toc184894446"/>
      <w:r>
        <w:rPr>
          <w:rFonts w:eastAsia="Arial" w:cs="Arial"/>
        </w:rPr>
        <w:lastRenderedPageBreak/>
        <w:t>Kivonat</w:t>
      </w:r>
      <w:bookmarkEnd w:id="5"/>
      <w:bookmarkEnd w:id="6"/>
      <w:bookmarkEnd w:id="7"/>
      <w:bookmarkEnd w:id="8"/>
      <w:r>
        <w:rPr>
          <w:rFonts w:eastAsia="Arial" w:cs="Arial"/>
        </w:rPr>
        <w:t xml:space="preserve"> </w:t>
      </w:r>
    </w:p>
    <w:p w14:paraId="1B129AA0" w14:textId="39345034" w:rsidR="007C5DF4" w:rsidRPr="00D170EC" w:rsidRDefault="00DB381B">
      <w:pPr>
        <w:jc w:val="center"/>
        <w:rPr>
          <w:color w:val="000000" w:themeColor="text1"/>
        </w:rPr>
      </w:pPr>
      <w:proofErr w:type="spellStart"/>
      <w:r w:rsidRPr="00D170EC">
        <w:rPr>
          <w:color w:val="000000" w:themeColor="text1"/>
          <w:sz w:val="28"/>
          <w:szCs w:val="28"/>
        </w:rPr>
        <w:t>Appointy</w:t>
      </w:r>
      <w:proofErr w:type="spellEnd"/>
      <w:r w:rsidRPr="00D170EC">
        <w:rPr>
          <w:color w:val="000000" w:themeColor="text1"/>
          <w:sz w:val="28"/>
          <w:szCs w:val="28"/>
        </w:rPr>
        <w:t xml:space="preserve"> időpontkezelő webkomponens</w:t>
      </w:r>
    </w:p>
    <w:p w14:paraId="33C29EEE" w14:textId="77777777" w:rsidR="007C5DF4" w:rsidRPr="00D170EC" w:rsidRDefault="007C5DF4">
      <w:pPr>
        <w:jc w:val="center"/>
        <w:rPr>
          <w:color w:val="000000" w:themeColor="text1"/>
        </w:rPr>
      </w:pPr>
    </w:p>
    <w:p w14:paraId="4C57D548" w14:textId="13B79A49" w:rsidR="007C5DF4" w:rsidRPr="00D170EC" w:rsidRDefault="00D170EC" w:rsidP="00D170EC">
      <w:pPr>
        <w:rPr>
          <w:color w:val="000000" w:themeColor="text1"/>
          <w:sz w:val="28"/>
          <w:szCs w:val="28"/>
        </w:rPr>
      </w:pPr>
      <w:r>
        <w:rPr>
          <w:color w:val="000000" w:themeColor="text1"/>
        </w:rPr>
        <w:t xml:space="preserve">A dolgozat egy népszerű </w:t>
      </w:r>
      <w:r w:rsidR="005B3A11">
        <w:rPr>
          <w:color w:val="000000" w:themeColor="text1"/>
        </w:rPr>
        <w:t xml:space="preserve">online </w:t>
      </w:r>
      <w:r>
        <w:rPr>
          <w:color w:val="000000" w:themeColor="text1"/>
        </w:rPr>
        <w:t>naptárakat összekötő, és azok funkcióit a fejlesztők és felhasználók számára</w:t>
      </w:r>
      <w:r w:rsidR="008D7F5C">
        <w:rPr>
          <w:color w:val="000000" w:themeColor="text1"/>
        </w:rPr>
        <w:t xml:space="preserve"> </w:t>
      </w:r>
      <w:r w:rsidR="00637DC2">
        <w:rPr>
          <w:color w:val="000000" w:themeColor="text1"/>
        </w:rPr>
        <w:t>összhangba helyező</w:t>
      </w:r>
      <w:r w:rsidR="005B3A11">
        <w:rPr>
          <w:color w:val="000000" w:themeColor="text1"/>
        </w:rPr>
        <w:t xml:space="preserve"> webkomponens elkészítésének menetét, </w:t>
      </w:r>
      <w:r w:rsidR="00705CD7">
        <w:rPr>
          <w:color w:val="000000" w:themeColor="text1"/>
        </w:rPr>
        <w:t>funkcionalitását</w:t>
      </w:r>
      <w:r w:rsidR="005B3A11">
        <w:rPr>
          <w:color w:val="000000" w:themeColor="text1"/>
        </w:rPr>
        <w:t xml:space="preserve"> és a felhasznált technológiá</w:t>
      </w:r>
      <w:r w:rsidR="00BF5AF7">
        <w:rPr>
          <w:color w:val="000000" w:themeColor="text1"/>
        </w:rPr>
        <w:t>it</w:t>
      </w:r>
      <w:r w:rsidR="005B3A11">
        <w:rPr>
          <w:color w:val="000000" w:themeColor="text1"/>
        </w:rPr>
        <w:t xml:space="preserve"> fogja bemutatni</w:t>
      </w:r>
      <w:r w:rsidR="00BF5AF7">
        <w:rPr>
          <w:color w:val="000000" w:themeColor="text1"/>
        </w:rPr>
        <w:t>. A komponens fejlesztésével a cél az, hogy a webfejlesztők egy olyan eszközt kapjanak, amelynek segítségével a cég, amelynek a weboldalt fejlesztik a felhasználóinak egységes felületen tudja megmutatni</w:t>
      </w:r>
      <w:r w:rsidR="008B7E1D">
        <w:rPr>
          <w:color w:val="000000" w:themeColor="text1"/>
        </w:rPr>
        <w:t xml:space="preserve"> a csarnokaik foglaltságát, a fogorvos szabad időpontjait, vagy az egyetemi rendezvényeket a </w:t>
      </w:r>
      <w:proofErr w:type="spellStart"/>
      <w:r w:rsidR="00BF5AF7">
        <w:rPr>
          <w:color w:val="000000" w:themeColor="text1"/>
        </w:rPr>
        <w:t>naptára</w:t>
      </w:r>
      <w:r w:rsidR="008B7E1D">
        <w:rPr>
          <w:color w:val="000000" w:themeColor="text1"/>
        </w:rPr>
        <w:t>ikból</w:t>
      </w:r>
      <w:proofErr w:type="spellEnd"/>
      <w:r w:rsidR="00BF5AF7">
        <w:rPr>
          <w:color w:val="000000" w:themeColor="text1"/>
        </w:rPr>
        <w:t xml:space="preserve">, amelyek akár több </w:t>
      </w:r>
      <w:r w:rsidR="00F45A14">
        <w:rPr>
          <w:color w:val="000000" w:themeColor="text1"/>
        </w:rPr>
        <w:t>naptár</w:t>
      </w:r>
      <w:r w:rsidR="00BF5AF7">
        <w:rPr>
          <w:color w:val="000000" w:themeColor="text1"/>
        </w:rPr>
        <w:t xml:space="preserve"> között is szét lehetnek szórva</w:t>
      </w:r>
      <w:r w:rsidR="00C32221">
        <w:rPr>
          <w:color w:val="000000" w:themeColor="text1"/>
        </w:rPr>
        <w:t>. A komponens konfigurálható a felhasználási cél elérése érdekében, például</w:t>
      </w:r>
      <w:r w:rsidR="004251F1">
        <w:rPr>
          <w:color w:val="000000" w:themeColor="text1"/>
        </w:rPr>
        <w:t>,</w:t>
      </w:r>
      <w:r w:rsidR="00C32221">
        <w:rPr>
          <w:color w:val="000000" w:themeColor="text1"/>
        </w:rPr>
        <w:t xml:space="preserve"> ha </w:t>
      </w:r>
      <w:r w:rsidR="00951965">
        <w:rPr>
          <w:color w:val="000000" w:themeColor="text1"/>
        </w:rPr>
        <w:t>van ilyen megadva</w:t>
      </w:r>
      <w:r w:rsidR="00712A8E">
        <w:rPr>
          <w:color w:val="000000" w:themeColor="text1"/>
        </w:rPr>
        <w:t>,</w:t>
      </w:r>
      <w:r w:rsidR="00C32221">
        <w:rPr>
          <w:color w:val="000000" w:themeColor="text1"/>
        </w:rPr>
        <w:t xml:space="preserve"> a</w:t>
      </w:r>
      <w:r w:rsidR="00712A8E">
        <w:rPr>
          <w:color w:val="000000" w:themeColor="text1"/>
        </w:rPr>
        <w:t xml:space="preserve">kkor a </w:t>
      </w:r>
      <w:r w:rsidR="00C32221">
        <w:rPr>
          <w:color w:val="000000" w:themeColor="text1"/>
        </w:rPr>
        <w:t xml:space="preserve">felhasználók ezen keresztül </w:t>
      </w:r>
      <w:r w:rsidR="00637DC2">
        <w:rPr>
          <w:color w:val="000000" w:themeColor="text1"/>
        </w:rPr>
        <w:t xml:space="preserve">csak a kritériumoknak megfelelő </w:t>
      </w:r>
      <w:r w:rsidR="00C32221">
        <w:rPr>
          <w:color w:val="000000" w:themeColor="text1"/>
        </w:rPr>
        <w:t>időpontfoglalásra tehetnek kérelmet, a megfogalmazott kritériumoknak megfelelve, amit az</w:t>
      </w:r>
      <w:r w:rsidR="00A51913">
        <w:rPr>
          <w:color w:val="000000" w:themeColor="text1"/>
        </w:rPr>
        <w:t xml:space="preserve"> erre</w:t>
      </w:r>
      <w:r w:rsidR="00C32221">
        <w:rPr>
          <w:color w:val="000000" w:themeColor="text1"/>
        </w:rPr>
        <w:t xml:space="preserve"> illetékes személy </w:t>
      </w:r>
      <w:r w:rsidR="00A51913">
        <w:rPr>
          <w:color w:val="000000" w:themeColor="text1"/>
        </w:rPr>
        <w:t xml:space="preserve">később </w:t>
      </w:r>
      <w:r w:rsidR="00C32221">
        <w:rPr>
          <w:color w:val="000000" w:themeColor="text1"/>
        </w:rPr>
        <w:t>jóváhagy</w:t>
      </w:r>
      <w:r w:rsidR="00A51913">
        <w:rPr>
          <w:color w:val="000000" w:themeColor="text1"/>
        </w:rPr>
        <w:t>hat</w:t>
      </w:r>
      <w:r w:rsidR="00C32221">
        <w:rPr>
          <w:color w:val="000000" w:themeColor="text1"/>
        </w:rPr>
        <w:t>, vagy elutasít</w:t>
      </w:r>
      <w:r w:rsidR="00A51913">
        <w:rPr>
          <w:color w:val="000000" w:themeColor="text1"/>
        </w:rPr>
        <w:t>hat</w:t>
      </w:r>
      <w:r w:rsidR="00C32221">
        <w:rPr>
          <w:color w:val="000000" w:themeColor="text1"/>
        </w:rPr>
        <w:t>.</w:t>
      </w:r>
    </w:p>
    <w:p w14:paraId="609E11EB" w14:textId="77777777" w:rsidR="007C5DF4" w:rsidRDefault="007C5DF4">
      <w:pPr>
        <w:jc w:val="center"/>
        <w:rPr>
          <w:sz w:val="28"/>
          <w:szCs w:val="28"/>
        </w:rPr>
      </w:pPr>
    </w:p>
    <w:p w14:paraId="2B2255F7" w14:textId="77777777" w:rsidR="007C5DF4" w:rsidRDefault="007C5DF4">
      <w:pPr>
        <w:jc w:val="center"/>
        <w:rPr>
          <w:sz w:val="28"/>
          <w:szCs w:val="28"/>
        </w:rPr>
      </w:pPr>
    </w:p>
    <w:p w14:paraId="5F48A64B" w14:textId="77777777" w:rsidR="007C5DF4" w:rsidRPr="00474F2C" w:rsidRDefault="007C5DF4" w:rsidP="00E44F3C">
      <w:pPr>
        <w:pStyle w:val="Cmsor1"/>
        <w:pageBreakBefore/>
        <w:rPr>
          <w:color w:val="800000"/>
          <w:sz w:val="28"/>
          <w:szCs w:val="28"/>
          <w:lang w:val="en-GB"/>
        </w:rPr>
      </w:pPr>
      <w:bookmarkStart w:id="9" w:name="_Toc163807912"/>
      <w:bookmarkStart w:id="10" w:name="_Toc163808186"/>
      <w:bookmarkStart w:id="11" w:name="_Toc163808581"/>
      <w:bookmarkStart w:id="12" w:name="_Toc184894447"/>
      <w:r w:rsidRPr="00474F2C">
        <w:rPr>
          <w:rFonts w:eastAsia="Arial" w:cs="Arial"/>
          <w:lang w:val="en-GB"/>
        </w:rPr>
        <w:lastRenderedPageBreak/>
        <w:t>Abstract</w:t>
      </w:r>
      <w:bookmarkEnd w:id="9"/>
      <w:bookmarkEnd w:id="10"/>
      <w:bookmarkEnd w:id="11"/>
      <w:bookmarkEnd w:id="12"/>
    </w:p>
    <w:p w14:paraId="0120629E" w14:textId="6319281A" w:rsidR="007C5DF4" w:rsidRPr="00474F2C" w:rsidRDefault="00795CFF">
      <w:pPr>
        <w:jc w:val="center"/>
        <w:rPr>
          <w:color w:val="000000" w:themeColor="text1"/>
          <w:sz w:val="28"/>
          <w:szCs w:val="28"/>
          <w:lang w:val="en-GB"/>
        </w:rPr>
      </w:pPr>
      <w:proofErr w:type="spellStart"/>
      <w:r w:rsidRPr="00474F2C">
        <w:rPr>
          <w:color w:val="000000" w:themeColor="text1"/>
          <w:sz w:val="28"/>
          <w:szCs w:val="28"/>
          <w:lang w:val="en-GB"/>
        </w:rPr>
        <w:t>Appointy</w:t>
      </w:r>
      <w:proofErr w:type="spellEnd"/>
      <w:r w:rsidRPr="00474F2C">
        <w:rPr>
          <w:color w:val="000000" w:themeColor="text1"/>
          <w:sz w:val="28"/>
          <w:szCs w:val="28"/>
          <w:lang w:val="en-GB"/>
        </w:rPr>
        <w:t xml:space="preserve"> appointment management web component</w:t>
      </w:r>
    </w:p>
    <w:p w14:paraId="5273F2EE" w14:textId="77777777" w:rsidR="007C5DF4" w:rsidRPr="00474F2C" w:rsidRDefault="007C5DF4">
      <w:pPr>
        <w:jc w:val="center"/>
        <w:rPr>
          <w:color w:val="800000"/>
          <w:sz w:val="28"/>
          <w:szCs w:val="28"/>
          <w:lang w:val="en-GB"/>
        </w:rPr>
      </w:pPr>
    </w:p>
    <w:p w14:paraId="54634193" w14:textId="4D00B103" w:rsidR="007A55A9" w:rsidRPr="00474F2C" w:rsidRDefault="007A55A9" w:rsidP="007A55A9">
      <w:pPr>
        <w:rPr>
          <w:color w:val="000000" w:themeColor="text1"/>
          <w:lang w:val="en-GB"/>
        </w:rPr>
      </w:pPr>
      <w:r w:rsidRPr="00474F2C">
        <w:rPr>
          <w:color w:val="000000" w:themeColor="text1"/>
          <w:lang w:val="en-GB"/>
        </w:rPr>
        <w:t>Th</w:t>
      </w:r>
      <w:r w:rsidR="002C144A" w:rsidRPr="00474F2C">
        <w:rPr>
          <w:color w:val="000000" w:themeColor="text1"/>
          <w:lang w:val="en-GB"/>
        </w:rPr>
        <w:t>is</w:t>
      </w:r>
      <w:r w:rsidRPr="00474F2C">
        <w:rPr>
          <w:color w:val="000000" w:themeColor="text1"/>
          <w:lang w:val="en-GB"/>
        </w:rPr>
        <w:t xml:space="preserve"> paper will describe the process, the features and the technologies used to create a web component that connects online </w:t>
      </w:r>
      <w:r w:rsidR="002C144A" w:rsidRPr="00474F2C">
        <w:rPr>
          <w:color w:val="000000" w:themeColor="text1"/>
          <w:lang w:val="en-GB"/>
        </w:rPr>
        <w:t>web</w:t>
      </w:r>
      <w:r w:rsidR="007D4303" w:rsidRPr="00474F2C">
        <w:rPr>
          <w:color w:val="000000" w:themeColor="text1"/>
          <w:lang w:val="en-GB"/>
        </w:rPr>
        <w:t xml:space="preserve"> </w:t>
      </w:r>
      <w:r w:rsidRPr="00474F2C">
        <w:rPr>
          <w:color w:val="000000" w:themeColor="text1"/>
          <w:lang w:val="en-GB"/>
        </w:rPr>
        <w:t xml:space="preserve">calendars and </w:t>
      </w:r>
      <w:r w:rsidR="00F45A14" w:rsidRPr="00474F2C">
        <w:rPr>
          <w:color w:val="000000" w:themeColor="text1"/>
          <w:lang w:val="en-GB"/>
        </w:rPr>
        <w:t>harmonizes</w:t>
      </w:r>
      <w:r w:rsidRPr="00474F2C">
        <w:rPr>
          <w:color w:val="000000" w:themeColor="text1"/>
          <w:lang w:val="en-GB"/>
        </w:rPr>
        <w:t xml:space="preserve"> their functionality for</w:t>
      </w:r>
      <w:r w:rsidR="00C55D24" w:rsidRPr="00474F2C">
        <w:rPr>
          <w:color w:val="000000" w:themeColor="text1"/>
          <w:lang w:val="en-GB"/>
        </w:rPr>
        <w:t xml:space="preserve"> business use</w:t>
      </w:r>
      <w:r w:rsidR="00D80252" w:rsidRPr="00474F2C">
        <w:rPr>
          <w:color w:val="000000" w:themeColor="text1"/>
          <w:lang w:val="en-GB"/>
        </w:rPr>
        <w:t>, for</w:t>
      </w:r>
      <w:r w:rsidRPr="00474F2C">
        <w:rPr>
          <w:color w:val="000000" w:themeColor="text1"/>
          <w:lang w:val="en-GB"/>
        </w:rPr>
        <w:t xml:space="preserve"> developers and users. By developing the component, the goal is to provide web developers with a tool that allows the company whose website is being developed to show their users in a single interface the occupancy of their halls, the dentist's free appointments, or university events from their calendars, which may be scattered among several </w:t>
      </w:r>
      <w:r w:rsidR="00F45A14" w:rsidRPr="00474F2C">
        <w:rPr>
          <w:color w:val="000000" w:themeColor="text1"/>
          <w:lang w:val="en-GB"/>
        </w:rPr>
        <w:t>calendars</w:t>
      </w:r>
      <w:r w:rsidRPr="00474F2C">
        <w:rPr>
          <w:color w:val="000000" w:themeColor="text1"/>
          <w:lang w:val="en-GB"/>
        </w:rPr>
        <w:t xml:space="preserve">. The component </w:t>
      </w:r>
      <w:r w:rsidR="003B23D0" w:rsidRPr="00474F2C">
        <w:rPr>
          <w:color w:val="000000" w:themeColor="text1"/>
          <w:lang w:val="en-GB"/>
        </w:rPr>
        <w:t>may</w:t>
      </w:r>
      <w:r w:rsidRPr="00474F2C">
        <w:rPr>
          <w:color w:val="000000" w:themeColor="text1"/>
          <w:lang w:val="en-GB"/>
        </w:rPr>
        <w:t xml:space="preserve"> be configured to achieve intended use, for example, if </w:t>
      </w:r>
      <w:r w:rsidR="00951965" w:rsidRPr="00474F2C">
        <w:rPr>
          <w:color w:val="000000" w:themeColor="text1"/>
          <w:lang w:val="en-GB"/>
        </w:rPr>
        <w:t>provided</w:t>
      </w:r>
      <w:r w:rsidRPr="00474F2C">
        <w:rPr>
          <w:color w:val="000000" w:themeColor="text1"/>
          <w:lang w:val="en-GB"/>
        </w:rPr>
        <w:t xml:space="preserve">, users can request an appointment booking through </w:t>
      </w:r>
      <w:r w:rsidR="003B23D0" w:rsidRPr="00474F2C">
        <w:rPr>
          <w:color w:val="000000" w:themeColor="text1"/>
          <w:lang w:val="en-GB"/>
        </w:rPr>
        <w:t>the component itself</w:t>
      </w:r>
      <w:r w:rsidRPr="00474F2C">
        <w:rPr>
          <w:color w:val="000000" w:themeColor="text1"/>
          <w:lang w:val="en-GB"/>
        </w:rPr>
        <w:t>, according to the criteria defined, which can be later approved or rejected by the person</w:t>
      </w:r>
      <w:r w:rsidR="00951965" w:rsidRPr="00474F2C">
        <w:rPr>
          <w:color w:val="000000" w:themeColor="text1"/>
          <w:lang w:val="en-GB"/>
        </w:rPr>
        <w:t xml:space="preserve"> </w:t>
      </w:r>
      <w:r w:rsidR="003C7DD3" w:rsidRPr="00474F2C">
        <w:rPr>
          <w:color w:val="000000" w:themeColor="text1"/>
          <w:lang w:val="en-GB"/>
        </w:rPr>
        <w:t>responsible</w:t>
      </w:r>
      <w:r w:rsidRPr="00474F2C">
        <w:rPr>
          <w:color w:val="000000" w:themeColor="text1"/>
          <w:lang w:val="en-GB"/>
        </w:rPr>
        <w:t>.</w:t>
      </w:r>
    </w:p>
    <w:p w14:paraId="10705BBC" w14:textId="77777777" w:rsidR="007C5DF4" w:rsidRDefault="007C5DF4" w:rsidP="00E44F3C">
      <w:pPr>
        <w:pStyle w:val="Cmsor1"/>
        <w:pageBreakBefore/>
      </w:pPr>
      <w:bookmarkStart w:id="13" w:name="_Toc163807913"/>
      <w:bookmarkStart w:id="14" w:name="_Toc163808187"/>
      <w:bookmarkStart w:id="15" w:name="_Toc163808582"/>
      <w:bookmarkStart w:id="16" w:name="_Toc184894448"/>
      <w:r>
        <w:lastRenderedPageBreak/>
        <w:t>Tartalomjegyzék</w:t>
      </w:r>
      <w:bookmarkEnd w:id="13"/>
      <w:bookmarkEnd w:id="14"/>
      <w:bookmarkEnd w:id="15"/>
      <w:bookmarkEnd w:id="16"/>
    </w:p>
    <w:sdt>
      <w:sdtPr>
        <w:rPr>
          <w:rFonts w:ascii="Times New Roman" w:eastAsia="WenQuanYi Zen Hei" w:hAnsi="Times New Roman" w:cs="Lohit Hindi"/>
          <w:color w:val="00000A"/>
          <w:kern w:val="1"/>
          <w:sz w:val="24"/>
          <w:szCs w:val="24"/>
          <w:lang w:eastAsia="zh-CN" w:bidi="hi-IN"/>
        </w:rPr>
        <w:id w:val="1132132396"/>
        <w:docPartObj>
          <w:docPartGallery w:val="Table of Contents"/>
          <w:docPartUnique/>
        </w:docPartObj>
      </w:sdtPr>
      <w:sdtEndPr>
        <w:rPr>
          <w:b/>
          <w:bCs/>
        </w:rPr>
      </w:sdtEndPr>
      <w:sdtContent>
        <w:p w14:paraId="61821F11" w14:textId="7C6CE1DF" w:rsidR="008B0BF5" w:rsidRDefault="008631C1">
          <w:pPr>
            <w:pStyle w:val="Tartalomjegyzkcmsora"/>
          </w:pPr>
          <w:r>
            <w:rPr>
              <w:rFonts w:ascii="Times New Roman" w:eastAsia="WenQuanYi Zen Hei" w:hAnsi="Times New Roman" w:cs="Lohit Hindi"/>
              <w:color w:val="00000A"/>
              <w:kern w:val="1"/>
              <w:sz w:val="24"/>
              <w:szCs w:val="24"/>
              <w:lang w:eastAsia="zh-CN" w:bidi="hi-IN"/>
            </w:rPr>
            <w:tab/>
          </w:r>
        </w:p>
        <w:p w14:paraId="72980486" w14:textId="4D63E823" w:rsidR="00507EB4" w:rsidRDefault="008B0BF5">
          <w:pPr>
            <w:pStyle w:val="TJ1"/>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\o "1-3" \h \z \u </w:instrText>
          </w:r>
          <w:r>
            <w:fldChar w:fldCharType="separate"/>
          </w:r>
          <w:hyperlink w:anchor="_Toc184894445" w:history="1">
            <w:r w:rsidR="00507EB4" w:rsidRPr="00271171">
              <w:rPr>
                <w:rStyle w:val="Hiperhivatkozs"/>
                <w:noProof/>
              </w:rPr>
              <w:t>Nyilatkozat</w:t>
            </w:r>
            <w:r w:rsidR="00507EB4">
              <w:rPr>
                <w:noProof/>
                <w:webHidden/>
              </w:rPr>
              <w:tab/>
            </w:r>
            <w:r w:rsidR="00507EB4">
              <w:rPr>
                <w:noProof/>
                <w:webHidden/>
              </w:rPr>
              <w:fldChar w:fldCharType="begin"/>
            </w:r>
            <w:r w:rsidR="00507EB4">
              <w:rPr>
                <w:noProof/>
                <w:webHidden/>
              </w:rPr>
              <w:instrText xml:space="preserve"> PAGEREF _Toc184894445 \h </w:instrText>
            </w:r>
            <w:r w:rsidR="00507EB4">
              <w:rPr>
                <w:noProof/>
                <w:webHidden/>
              </w:rPr>
            </w:r>
            <w:r w:rsidR="00507EB4">
              <w:rPr>
                <w:noProof/>
                <w:webHidden/>
              </w:rPr>
              <w:fldChar w:fldCharType="separate"/>
            </w:r>
            <w:r w:rsidR="00507EB4">
              <w:rPr>
                <w:noProof/>
                <w:webHidden/>
              </w:rPr>
              <w:t>4</w:t>
            </w:r>
            <w:r w:rsidR="00507EB4">
              <w:rPr>
                <w:noProof/>
                <w:webHidden/>
              </w:rPr>
              <w:fldChar w:fldCharType="end"/>
            </w:r>
          </w:hyperlink>
        </w:p>
        <w:p w14:paraId="4CF282E3" w14:textId="0A82F5DE" w:rsidR="00507EB4" w:rsidRDefault="00507EB4">
          <w:pPr>
            <w:pStyle w:val="TJ1"/>
            <w:rPr>
              <w:rFonts w:asciiTheme="minorHAnsi" w:eastAsiaTheme="minorEastAsia" w:hAnsiTheme="minorHAnsi" w:cstheme="minorBidi"/>
              <w:noProof/>
              <w:color w:val="auto"/>
              <w:kern w:val="2"/>
              <w:szCs w:val="24"/>
              <w:lang w:eastAsia="hu-HU" w:bidi="ar-SA"/>
              <w14:ligatures w14:val="standardContextual"/>
            </w:rPr>
          </w:pPr>
          <w:hyperlink w:anchor="_Toc184894446" w:history="1">
            <w:r w:rsidRPr="00271171">
              <w:rPr>
                <w:rStyle w:val="Hiperhivatkozs"/>
                <w:rFonts w:eastAsia="Arial" w:cs="Arial"/>
                <w:noProof/>
              </w:rPr>
              <w:t>Kivonat</w:t>
            </w:r>
            <w:r>
              <w:rPr>
                <w:noProof/>
                <w:webHidden/>
              </w:rPr>
              <w:tab/>
            </w:r>
            <w:r>
              <w:rPr>
                <w:noProof/>
                <w:webHidden/>
              </w:rPr>
              <w:fldChar w:fldCharType="begin"/>
            </w:r>
            <w:r>
              <w:rPr>
                <w:noProof/>
                <w:webHidden/>
              </w:rPr>
              <w:instrText xml:space="preserve"> PAGEREF _Toc184894446 \h </w:instrText>
            </w:r>
            <w:r>
              <w:rPr>
                <w:noProof/>
                <w:webHidden/>
              </w:rPr>
            </w:r>
            <w:r>
              <w:rPr>
                <w:noProof/>
                <w:webHidden/>
              </w:rPr>
              <w:fldChar w:fldCharType="separate"/>
            </w:r>
            <w:r>
              <w:rPr>
                <w:noProof/>
                <w:webHidden/>
              </w:rPr>
              <w:t>5</w:t>
            </w:r>
            <w:r>
              <w:rPr>
                <w:noProof/>
                <w:webHidden/>
              </w:rPr>
              <w:fldChar w:fldCharType="end"/>
            </w:r>
          </w:hyperlink>
        </w:p>
        <w:p w14:paraId="0E942233" w14:textId="2C224376" w:rsidR="00507EB4" w:rsidRDefault="00507EB4">
          <w:pPr>
            <w:pStyle w:val="TJ1"/>
            <w:rPr>
              <w:rFonts w:asciiTheme="minorHAnsi" w:eastAsiaTheme="minorEastAsia" w:hAnsiTheme="minorHAnsi" w:cstheme="minorBidi"/>
              <w:noProof/>
              <w:color w:val="auto"/>
              <w:kern w:val="2"/>
              <w:szCs w:val="24"/>
              <w:lang w:eastAsia="hu-HU" w:bidi="ar-SA"/>
              <w14:ligatures w14:val="standardContextual"/>
            </w:rPr>
          </w:pPr>
          <w:hyperlink w:anchor="_Toc184894447" w:history="1">
            <w:r w:rsidRPr="00271171">
              <w:rPr>
                <w:rStyle w:val="Hiperhivatkozs"/>
                <w:rFonts w:eastAsia="Arial" w:cs="Arial"/>
                <w:noProof/>
                <w:lang w:val="en-GB"/>
              </w:rPr>
              <w:t>Abstract</w:t>
            </w:r>
            <w:r>
              <w:rPr>
                <w:noProof/>
                <w:webHidden/>
              </w:rPr>
              <w:tab/>
            </w:r>
            <w:r>
              <w:rPr>
                <w:noProof/>
                <w:webHidden/>
              </w:rPr>
              <w:fldChar w:fldCharType="begin"/>
            </w:r>
            <w:r>
              <w:rPr>
                <w:noProof/>
                <w:webHidden/>
              </w:rPr>
              <w:instrText xml:space="preserve"> PAGEREF _Toc184894447 \h </w:instrText>
            </w:r>
            <w:r>
              <w:rPr>
                <w:noProof/>
                <w:webHidden/>
              </w:rPr>
            </w:r>
            <w:r>
              <w:rPr>
                <w:noProof/>
                <w:webHidden/>
              </w:rPr>
              <w:fldChar w:fldCharType="separate"/>
            </w:r>
            <w:r>
              <w:rPr>
                <w:noProof/>
                <w:webHidden/>
              </w:rPr>
              <w:t>6</w:t>
            </w:r>
            <w:r>
              <w:rPr>
                <w:noProof/>
                <w:webHidden/>
              </w:rPr>
              <w:fldChar w:fldCharType="end"/>
            </w:r>
          </w:hyperlink>
        </w:p>
        <w:p w14:paraId="63F0A8EF" w14:textId="7C6D9432" w:rsidR="00507EB4" w:rsidRDefault="00507EB4">
          <w:pPr>
            <w:pStyle w:val="TJ1"/>
            <w:rPr>
              <w:rFonts w:asciiTheme="minorHAnsi" w:eastAsiaTheme="minorEastAsia" w:hAnsiTheme="minorHAnsi" w:cstheme="minorBidi"/>
              <w:noProof/>
              <w:color w:val="auto"/>
              <w:kern w:val="2"/>
              <w:szCs w:val="24"/>
              <w:lang w:eastAsia="hu-HU" w:bidi="ar-SA"/>
              <w14:ligatures w14:val="standardContextual"/>
            </w:rPr>
          </w:pPr>
          <w:hyperlink w:anchor="_Toc184894448" w:history="1">
            <w:r w:rsidRPr="00271171">
              <w:rPr>
                <w:rStyle w:val="Hiperhivatkozs"/>
                <w:noProof/>
              </w:rPr>
              <w:t>Tartalomjegyzék</w:t>
            </w:r>
            <w:r>
              <w:rPr>
                <w:noProof/>
                <w:webHidden/>
              </w:rPr>
              <w:tab/>
            </w:r>
            <w:r>
              <w:rPr>
                <w:noProof/>
                <w:webHidden/>
              </w:rPr>
              <w:fldChar w:fldCharType="begin"/>
            </w:r>
            <w:r>
              <w:rPr>
                <w:noProof/>
                <w:webHidden/>
              </w:rPr>
              <w:instrText xml:space="preserve"> PAGEREF _Toc184894448 \h </w:instrText>
            </w:r>
            <w:r>
              <w:rPr>
                <w:noProof/>
                <w:webHidden/>
              </w:rPr>
            </w:r>
            <w:r>
              <w:rPr>
                <w:noProof/>
                <w:webHidden/>
              </w:rPr>
              <w:fldChar w:fldCharType="separate"/>
            </w:r>
            <w:r>
              <w:rPr>
                <w:noProof/>
                <w:webHidden/>
              </w:rPr>
              <w:t>7</w:t>
            </w:r>
            <w:r>
              <w:rPr>
                <w:noProof/>
                <w:webHidden/>
              </w:rPr>
              <w:fldChar w:fldCharType="end"/>
            </w:r>
          </w:hyperlink>
        </w:p>
        <w:p w14:paraId="228DD1B0" w14:textId="5C5B0776" w:rsidR="00507EB4" w:rsidRDefault="00507EB4">
          <w:pPr>
            <w:pStyle w:val="TJ1"/>
            <w:rPr>
              <w:rFonts w:asciiTheme="minorHAnsi" w:eastAsiaTheme="minorEastAsia" w:hAnsiTheme="minorHAnsi" w:cstheme="minorBidi"/>
              <w:noProof/>
              <w:color w:val="auto"/>
              <w:kern w:val="2"/>
              <w:szCs w:val="24"/>
              <w:lang w:eastAsia="hu-HU" w:bidi="ar-SA"/>
              <w14:ligatures w14:val="standardContextual"/>
            </w:rPr>
          </w:pPr>
          <w:hyperlink w:anchor="_Toc184894449" w:history="1">
            <w:r w:rsidRPr="00271171">
              <w:rPr>
                <w:rStyle w:val="Hiperhivatkozs"/>
                <w:noProof/>
              </w:rPr>
              <w:t>1.</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Bevezetés</w:t>
            </w:r>
            <w:r>
              <w:rPr>
                <w:noProof/>
                <w:webHidden/>
              </w:rPr>
              <w:tab/>
            </w:r>
            <w:r>
              <w:rPr>
                <w:noProof/>
                <w:webHidden/>
              </w:rPr>
              <w:fldChar w:fldCharType="begin"/>
            </w:r>
            <w:r>
              <w:rPr>
                <w:noProof/>
                <w:webHidden/>
              </w:rPr>
              <w:instrText xml:space="preserve"> PAGEREF _Toc184894449 \h </w:instrText>
            </w:r>
            <w:r>
              <w:rPr>
                <w:noProof/>
                <w:webHidden/>
              </w:rPr>
            </w:r>
            <w:r>
              <w:rPr>
                <w:noProof/>
                <w:webHidden/>
              </w:rPr>
              <w:fldChar w:fldCharType="separate"/>
            </w:r>
            <w:r>
              <w:rPr>
                <w:noProof/>
                <w:webHidden/>
              </w:rPr>
              <w:t>1</w:t>
            </w:r>
            <w:r>
              <w:rPr>
                <w:noProof/>
                <w:webHidden/>
              </w:rPr>
              <w:fldChar w:fldCharType="end"/>
            </w:r>
          </w:hyperlink>
        </w:p>
        <w:p w14:paraId="35B1FFE4" w14:textId="2A6F8B00" w:rsidR="00507EB4" w:rsidRDefault="00507EB4">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50" w:history="1">
            <w:r w:rsidRPr="00271171">
              <w:rPr>
                <w:rStyle w:val="Hiperhivatkozs"/>
                <w:noProof/>
              </w:rPr>
              <w:t>1.1.</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A naptár</w:t>
            </w:r>
            <w:r>
              <w:rPr>
                <w:noProof/>
                <w:webHidden/>
              </w:rPr>
              <w:tab/>
            </w:r>
            <w:r>
              <w:rPr>
                <w:noProof/>
                <w:webHidden/>
              </w:rPr>
              <w:fldChar w:fldCharType="begin"/>
            </w:r>
            <w:r>
              <w:rPr>
                <w:noProof/>
                <w:webHidden/>
              </w:rPr>
              <w:instrText xml:space="preserve"> PAGEREF _Toc184894450 \h </w:instrText>
            </w:r>
            <w:r>
              <w:rPr>
                <w:noProof/>
                <w:webHidden/>
              </w:rPr>
            </w:r>
            <w:r>
              <w:rPr>
                <w:noProof/>
                <w:webHidden/>
              </w:rPr>
              <w:fldChar w:fldCharType="separate"/>
            </w:r>
            <w:r>
              <w:rPr>
                <w:noProof/>
                <w:webHidden/>
              </w:rPr>
              <w:t>1</w:t>
            </w:r>
            <w:r>
              <w:rPr>
                <w:noProof/>
                <w:webHidden/>
              </w:rPr>
              <w:fldChar w:fldCharType="end"/>
            </w:r>
          </w:hyperlink>
        </w:p>
        <w:p w14:paraId="08B29517" w14:textId="37287183" w:rsidR="00507EB4" w:rsidRDefault="00507EB4">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51" w:history="1">
            <w:r w:rsidRPr="00271171">
              <w:rPr>
                <w:rStyle w:val="Hiperhivatkozs"/>
                <w:noProof/>
              </w:rPr>
              <w:t>1.2.</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Online naptár</w:t>
            </w:r>
            <w:r>
              <w:rPr>
                <w:noProof/>
                <w:webHidden/>
              </w:rPr>
              <w:tab/>
            </w:r>
            <w:r>
              <w:rPr>
                <w:noProof/>
                <w:webHidden/>
              </w:rPr>
              <w:fldChar w:fldCharType="begin"/>
            </w:r>
            <w:r>
              <w:rPr>
                <w:noProof/>
                <w:webHidden/>
              </w:rPr>
              <w:instrText xml:space="preserve"> PAGEREF _Toc184894451 \h </w:instrText>
            </w:r>
            <w:r>
              <w:rPr>
                <w:noProof/>
                <w:webHidden/>
              </w:rPr>
            </w:r>
            <w:r>
              <w:rPr>
                <w:noProof/>
                <w:webHidden/>
              </w:rPr>
              <w:fldChar w:fldCharType="separate"/>
            </w:r>
            <w:r>
              <w:rPr>
                <w:noProof/>
                <w:webHidden/>
              </w:rPr>
              <w:t>1</w:t>
            </w:r>
            <w:r>
              <w:rPr>
                <w:noProof/>
                <w:webHidden/>
              </w:rPr>
              <w:fldChar w:fldCharType="end"/>
            </w:r>
          </w:hyperlink>
        </w:p>
        <w:p w14:paraId="460E3CDE" w14:textId="086AF069" w:rsidR="00507EB4" w:rsidRDefault="00507EB4">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52" w:history="1">
            <w:r w:rsidRPr="00271171">
              <w:rPr>
                <w:rStyle w:val="Hiperhivatkozs"/>
                <w:noProof/>
              </w:rPr>
              <w:t>1.3.</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Vállalatok haszna</w:t>
            </w:r>
            <w:r>
              <w:rPr>
                <w:noProof/>
                <w:webHidden/>
              </w:rPr>
              <w:tab/>
            </w:r>
            <w:r>
              <w:rPr>
                <w:noProof/>
                <w:webHidden/>
              </w:rPr>
              <w:fldChar w:fldCharType="begin"/>
            </w:r>
            <w:r>
              <w:rPr>
                <w:noProof/>
                <w:webHidden/>
              </w:rPr>
              <w:instrText xml:space="preserve"> PAGEREF _Toc184894452 \h </w:instrText>
            </w:r>
            <w:r>
              <w:rPr>
                <w:noProof/>
                <w:webHidden/>
              </w:rPr>
            </w:r>
            <w:r>
              <w:rPr>
                <w:noProof/>
                <w:webHidden/>
              </w:rPr>
              <w:fldChar w:fldCharType="separate"/>
            </w:r>
            <w:r>
              <w:rPr>
                <w:noProof/>
                <w:webHidden/>
              </w:rPr>
              <w:t>2</w:t>
            </w:r>
            <w:r>
              <w:rPr>
                <w:noProof/>
                <w:webHidden/>
              </w:rPr>
              <w:fldChar w:fldCharType="end"/>
            </w:r>
          </w:hyperlink>
        </w:p>
        <w:p w14:paraId="2B41DC41" w14:textId="34E30288" w:rsidR="00507EB4" w:rsidRDefault="00507EB4">
          <w:pPr>
            <w:pStyle w:val="TJ1"/>
            <w:rPr>
              <w:rFonts w:asciiTheme="minorHAnsi" w:eastAsiaTheme="minorEastAsia" w:hAnsiTheme="minorHAnsi" w:cstheme="minorBidi"/>
              <w:noProof/>
              <w:color w:val="auto"/>
              <w:kern w:val="2"/>
              <w:szCs w:val="24"/>
              <w:lang w:eastAsia="hu-HU" w:bidi="ar-SA"/>
              <w14:ligatures w14:val="standardContextual"/>
            </w:rPr>
          </w:pPr>
          <w:hyperlink w:anchor="_Toc184894453" w:history="1">
            <w:r w:rsidRPr="00271171">
              <w:rPr>
                <w:rStyle w:val="Hiperhivatkozs"/>
                <w:noProof/>
              </w:rPr>
              <w:t>2.</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Online naptár szolgáltatók</w:t>
            </w:r>
            <w:r>
              <w:rPr>
                <w:noProof/>
                <w:webHidden/>
              </w:rPr>
              <w:tab/>
            </w:r>
            <w:r>
              <w:rPr>
                <w:noProof/>
                <w:webHidden/>
              </w:rPr>
              <w:fldChar w:fldCharType="begin"/>
            </w:r>
            <w:r>
              <w:rPr>
                <w:noProof/>
                <w:webHidden/>
              </w:rPr>
              <w:instrText xml:space="preserve"> PAGEREF _Toc184894453 \h </w:instrText>
            </w:r>
            <w:r>
              <w:rPr>
                <w:noProof/>
                <w:webHidden/>
              </w:rPr>
            </w:r>
            <w:r>
              <w:rPr>
                <w:noProof/>
                <w:webHidden/>
              </w:rPr>
              <w:fldChar w:fldCharType="separate"/>
            </w:r>
            <w:r>
              <w:rPr>
                <w:noProof/>
                <w:webHidden/>
              </w:rPr>
              <w:t>3</w:t>
            </w:r>
            <w:r>
              <w:rPr>
                <w:noProof/>
                <w:webHidden/>
              </w:rPr>
              <w:fldChar w:fldCharType="end"/>
            </w:r>
          </w:hyperlink>
        </w:p>
        <w:p w14:paraId="18AB67A8" w14:textId="3CB97358" w:rsidR="00507EB4" w:rsidRDefault="00507EB4">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54" w:history="1">
            <w:r w:rsidRPr="00271171">
              <w:rPr>
                <w:rStyle w:val="Hiperhivatkozs"/>
                <w:noProof/>
              </w:rPr>
              <w:t>2.1.</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Google Calendar</w:t>
            </w:r>
            <w:r>
              <w:rPr>
                <w:noProof/>
                <w:webHidden/>
              </w:rPr>
              <w:tab/>
            </w:r>
            <w:r>
              <w:rPr>
                <w:noProof/>
                <w:webHidden/>
              </w:rPr>
              <w:fldChar w:fldCharType="begin"/>
            </w:r>
            <w:r>
              <w:rPr>
                <w:noProof/>
                <w:webHidden/>
              </w:rPr>
              <w:instrText xml:space="preserve"> PAGEREF _Toc184894454 \h </w:instrText>
            </w:r>
            <w:r>
              <w:rPr>
                <w:noProof/>
                <w:webHidden/>
              </w:rPr>
            </w:r>
            <w:r>
              <w:rPr>
                <w:noProof/>
                <w:webHidden/>
              </w:rPr>
              <w:fldChar w:fldCharType="separate"/>
            </w:r>
            <w:r>
              <w:rPr>
                <w:noProof/>
                <w:webHidden/>
              </w:rPr>
              <w:t>3</w:t>
            </w:r>
            <w:r>
              <w:rPr>
                <w:noProof/>
                <w:webHidden/>
              </w:rPr>
              <w:fldChar w:fldCharType="end"/>
            </w:r>
          </w:hyperlink>
        </w:p>
        <w:p w14:paraId="02B45ACC" w14:textId="4E218A38" w:rsidR="00507EB4" w:rsidRDefault="00507EB4">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55" w:history="1">
            <w:r w:rsidRPr="00271171">
              <w:rPr>
                <w:rStyle w:val="Hiperhivatkozs"/>
                <w:noProof/>
              </w:rPr>
              <w:t>2.1.1.</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A Google Calendar múltja</w:t>
            </w:r>
            <w:r>
              <w:rPr>
                <w:noProof/>
                <w:webHidden/>
              </w:rPr>
              <w:tab/>
            </w:r>
            <w:r>
              <w:rPr>
                <w:noProof/>
                <w:webHidden/>
              </w:rPr>
              <w:fldChar w:fldCharType="begin"/>
            </w:r>
            <w:r>
              <w:rPr>
                <w:noProof/>
                <w:webHidden/>
              </w:rPr>
              <w:instrText xml:space="preserve"> PAGEREF _Toc184894455 \h </w:instrText>
            </w:r>
            <w:r>
              <w:rPr>
                <w:noProof/>
                <w:webHidden/>
              </w:rPr>
            </w:r>
            <w:r>
              <w:rPr>
                <w:noProof/>
                <w:webHidden/>
              </w:rPr>
              <w:fldChar w:fldCharType="separate"/>
            </w:r>
            <w:r>
              <w:rPr>
                <w:noProof/>
                <w:webHidden/>
              </w:rPr>
              <w:t>4</w:t>
            </w:r>
            <w:r>
              <w:rPr>
                <w:noProof/>
                <w:webHidden/>
              </w:rPr>
              <w:fldChar w:fldCharType="end"/>
            </w:r>
          </w:hyperlink>
        </w:p>
        <w:p w14:paraId="5C0BF184" w14:textId="0307F6E0" w:rsidR="00507EB4" w:rsidRDefault="00507EB4">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56" w:history="1">
            <w:r w:rsidRPr="00271171">
              <w:rPr>
                <w:rStyle w:val="Hiperhivatkozs"/>
                <w:noProof/>
              </w:rPr>
              <w:t>2.2.</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Zoho Calendar</w:t>
            </w:r>
            <w:r>
              <w:rPr>
                <w:noProof/>
                <w:webHidden/>
              </w:rPr>
              <w:tab/>
            </w:r>
            <w:r>
              <w:rPr>
                <w:noProof/>
                <w:webHidden/>
              </w:rPr>
              <w:fldChar w:fldCharType="begin"/>
            </w:r>
            <w:r>
              <w:rPr>
                <w:noProof/>
                <w:webHidden/>
              </w:rPr>
              <w:instrText xml:space="preserve"> PAGEREF _Toc184894456 \h </w:instrText>
            </w:r>
            <w:r>
              <w:rPr>
                <w:noProof/>
                <w:webHidden/>
              </w:rPr>
            </w:r>
            <w:r>
              <w:rPr>
                <w:noProof/>
                <w:webHidden/>
              </w:rPr>
              <w:fldChar w:fldCharType="separate"/>
            </w:r>
            <w:r>
              <w:rPr>
                <w:noProof/>
                <w:webHidden/>
              </w:rPr>
              <w:t>5</w:t>
            </w:r>
            <w:r>
              <w:rPr>
                <w:noProof/>
                <w:webHidden/>
              </w:rPr>
              <w:fldChar w:fldCharType="end"/>
            </w:r>
          </w:hyperlink>
        </w:p>
        <w:p w14:paraId="513D31A4" w14:textId="787EFFE4" w:rsidR="00507EB4" w:rsidRDefault="00507EB4">
          <w:pPr>
            <w:pStyle w:val="TJ1"/>
            <w:rPr>
              <w:rFonts w:asciiTheme="minorHAnsi" w:eastAsiaTheme="minorEastAsia" w:hAnsiTheme="minorHAnsi" w:cstheme="minorBidi"/>
              <w:noProof/>
              <w:color w:val="auto"/>
              <w:kern w:val="2"/>
              <w:szCs w:val="24"/>
              <w:lang w:eastAsia="hu-HU" w:bidi="ar-SA"/>
              <w14:ligatures w14:val="standardContextual"/>
            </w:rPr>
          </w:pPr>
          <w:hyperlink w:anchor="_Toc184894457" w:history="1">
            <w:r w:rsidRPr="00271171">
              <w:rPr>
                <w:rStyle w:val="Hiperhivatkozs"/>
                <w:noProof/>
              </w:rPr>
              <w:t>3.</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A projekt oka és célja</w:t>
            </w:r>
            <w:r>
              <w:rPr>
                <w:noProof/>
                <w:webHidden/>
              </w:rPr>
              <w:tab/>
            </w:r>
            <w:r>
              <w:rPr>
                <w:noProof/>
                <w:webHidden/>
              </w:rPr>
              <w:fldChar w:fldCharType="begin"/>
            </w:r>
            <w:r>
              <w:rPr>
                <w:noProof/>
                <w:webHidden/>
              </w:rPr>
              <w:instrText xml:space="preserve"> PAGEREF _Toc184894457 \h </w:instrText>
            </w:r>
            <w:r>
              <w:rPr>
                <w:noProof/>
                <w:webHidden/>
              </w:rPr>
            </w:r>
            <w:r>
              <w:rPr>
                <w:noProof/>
                <w:webHidden/>
              </w:rPr>
              <w:fldChar w:fldCharType="separate"/>
            </w:r>
            <w:r>
              <w:rPr>
                <w:noProof/>
                <w:webHidden/>
              </w:rPr>
              <w:t>7</w:t>
            </w:r>
            <w:r>
              <w:rPr>
                <w:noProof/>
                <w:webHidden/>
              </w:rPr>
              <w:fldChar w:fldCharType="end"/>
            </w:r>
          </w:hyperlink>
        </w:p>
        <w:p w14:paraId="33A64582" w14:textId="12A21F5F" w:rsidR="00507EB4" w:rsidRDefault="00507EB4">
          <w:pPr>
            <w:pStyle w:val="TJ1"/>
            <w:rPr>
              <w:rFonts w:asciiTheme="minorHAnsi" w:eastAsiaTheme="minorEastAsia" w:hAnsiTheme="minorHAnsi" w:cstheme="minorBidi"/>
              <w:noProof/>
              <w:color w:val="auto"/>
              <w:kern w:val="2"/>
              <w:szCs w:val="24"/>
              <w:lang w:eastAsia="hu-HU" w:bidi="ar-SA"/>
              <w14:ligatures w14:val="standardContextual"/>
            </w:rPr>
          </w:pPr>
          <w:hyperlink w:anchor="_Toc184894458" w:history="1">
            <w:r w:rsidRPr="00271171">
              <w:rPr>
                <w:rStyle w:val="Hiperhivatkozs"/>
                <w:noProof/>
              </w:rPr>
              <w:t>4.</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Technológiák</w:t>
            </w:r>
            <w:r>
              <w:rPr>
                <w:noProof/>
                <w:webHidden/>
              </w:rPr>
              <w:tab/>
            </w:r>
            <w:r>
              <w:rPr>
                <w:noProof/>
                <w:webHidden/>
              </w:rPr>
              <w:fldChar w:fldCharType="begin"/>
            </w:r>
            <w:r>
              <w:rPr>
                <w:noProof/>
                <w:webHidden/>
              </w:rPr>
              <w:instrText xml:space="preserve"> PAGEREF _Toc184894458 \h </w:instrText>
            </w:r>
            <w:r>
              <w:rPr>
                <w:noProof/>
                <w:webHidden/>
              </w:rPr>
            </w:r>
            <w:r>
              <w:rPr>
                <w:noProof/>
                <w:webHidden/>
              </w:rPr>
              <w:fldChar w:fldCharType="separate"/>
            </w:r>
            <w:r>
              <w:rPr>
                <w:noProof/>
                <w:webHidden/>
              </w:rPr>
              <w:t>9</w:t>
            </w:r>
            <w:r>
              <w:rPr>
                <w:noProof/>
                <w:webHidden/>
              </w:rPr>
              <w:fldChar w:fldCharType="end"/>
            </w:r>
          </w:hyperlink>
        </w:p>
        <w:p w14:paraId="0CC55968" w14:textId="7045A1EF" w:rsidR="00507EB4" w:rsidRDefault="00507EB4">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59" w:history="1">
            <w:r w:rsidRPr="00271171">
              <w:rPr>
                <w:rStyle w:val="Hiperhivatkozs"/>
                <w:noProof/>
              </w:rPr>
              <w:t>4.1.</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Az oldal felépítésére és stílusára vonatkozó technológiák</w:t>
            </w:r>
            <w:r>
              <w:rPr>
                <w:noProof/>
                <w:webHidden/>
              </w:rPr>
              <w:tab/>
            </w:r>
            <w:r>
              <w:rPr>
                <w:noProof/>
                <w:webHidden/>
              </w:rPr>
              <w:fldChar w:fldCharType="begin"/>
            </w:r>
            <w:r>
              <w:rPr>
                <w:noProof/>
                <w:webHidden/>
              </w:rPr>
              <w:instrText xml:space="preserve"> PAGEREF _Toc184894459 \h </w:instrText>
            </w:r>
            <w:r>
              <w:rPr>
                <w:noProof/>
                <w:webHidden/>
              </w:rPr>
            </w:r>
            <w:r>
              <w:rPr>
                <w:noProof/>
                <w:webHidden/>
              </w:rPr>
              <w:fldChar w:fldCharType="separate"/>
            </w:r>
            <w:r>
              <w:rPr>
                <w:noProof/>
                <w:webHidden/>
              </w:rPr>
              <w:t>9</w:t>
            </w:r>
            <w:r>
              <w:rPr>
                <w:noProof/>
                <w:webHidden/>
              </w:rPr>
              <w:fldChar w:fldCharType="end"/>
            </w:r>
          </w:hyperlink>
        </w:p>
        <w:p w14:paraId="0A03A1B5" w14:textId="05949718" w:rsidR="00507EB4" w:rsidRDefault="00507EB4">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60" w:history="1">
            <w:r w:rsidRPr="00271171">
              <w:rPr>
                <w:rStyle w:val="Hiperhivatkozs"/>
                <w:noProof/>
              </w:rPr>
              <w:t>4.1.1.</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HTML</w:t>
            </w:r>
            <w:r>
              <w:rPr>
                <w:noProof/>
                <w:webHidden/>
              </w:rPr>
              <w:tab/>
            </w:r>
            <w:r>
              <w:rPr>
                <w:noProof/>
                <w:webHidden/>
              </w:rPr>
              <w:fldChar w:fldCharType="begin"/>
            </w:r>
            <w:r>
              <w:rPr>
                <w:noProof/>
                <w:webHidden/>
              </w:rPr>
              <w:instrText xml:space="preserve"> PAGEREF _Toc184894460 \h </w:instrText>
            </w:r>
            <w:r>
              <w:rPr>
                <w:noProof/>
                <w:webHidden/>
              </w:rPr>
            </w:r>
            <w:r>
              <w:rPr>
                <w:noProof/>
                <w:webHidden/>
              </w:rPr>
              <w:fldChar w:fldCharType="separate"/>
            </w:r>
            <w:r>
              <w:rPr>
                <w:noProof/>
                <w:webHidden/>
              </w:rPr>
              <w:t>9</w:t>
            </w:r>
            <w:r>
              <w:rPr>
                <w:noProof/>
                <w:webHidden/>
              </w:rPr>
              <w:fldChar w:fldCharType="end"/>
            </w:r>
          </w:hyperlink>
        </w:p>
        <w:p w14:paraId="485F55B3" w14:textId="20647C08" w:rsidR="00507EB4" w:rsidRDefault="00507EB4">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61" w:history="1">
            <w:r w:rsidRPr="00271171">
              <w:rPr>
                <w:rStyle w:val="Hiperhivatkozs"/>
                <w:noProof/>
              </w:rPr>
              <w:t>4.1.2.</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CSS</w:t>
            </w:r>
            <w:r>
              <w:rPr>
                <w:noProof/>
                <w:webHidden/>
              </w:rPr>
              <w:tab/>
            </w:r>
            <w:r>
              <w:rPr>
                <w:noProof/>
                <w:webHidden/>
              </w:rPr>
              <w:fldChar w:fldCharType="begin"/>
            </w:r>
            <w:r>
              <w:rPr>
                <w:noProof/>
                <w:webHidden/>
              </w:rPr>
              <w:instrText xml:space="preserve"> PAGEREF _Toc184894461 \h </w:instrText>
            </w:r>
            <w:r>
              <w:rPr>
                <w:noProof/>
                <w:webHidden/>
              </w:rPr>
            </w:r>
            <w:r>
              <w:rPr>
                <w:noProof/>
                <w:webHidden/>
              </w:rPr>
              <w:fldChar w:fldCharType="separate"/>
            </w:r>
            <w:r>
              <w:rPr>
                <w:noProof/>
                <w:webHidden/>
              </w:rPr>
              <w:t>11</w:t>
            </w:r>
            <w:r>
              <w:rPr>
                <w:noProof/>
                <w:webHidden/>
              </w:rPr>
              <w:fldChar w:fldCharType="end"/>
            </w:r>
          </w:hyperlink>
        </w:p>
        <w:p w14:paraId="0C678FAB" w14:textId="0651AB50" w:rsidR="00507EB4" w:rsidRDefault="00507EB4">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62" w:history="1">
            <w:r w:rsidRPr="00271171">
              <w:rPr>
                <w:rStyle w:val="Hiperhivatkozs"/>
                <w:noProof/>
              </w:rPr>
              <w:t>4.1.3.</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CSS szintaxisok</w:t>
            </w:r>
            <w:r>
              <w:rPr>
                <w:noProof/>
                <w:webHidden/>
              </w:rPr>
              <w:tab/>
            </w:r>
            <w:r>
              <w:rPr>
                <w:noProof/>
                <w:webHidden/>
              </w:rPr>
              <w:fldChar w:fldCharType="begin"/>
            </w:r>
            <w:r>
              <w:rPr>
                <w:noProof/>
                <w:webHidden/>
              </w:rPr>
              <w:instrText xml:space="preserve"> PAGEREF _Toc184894462 \h </w:instrText>
            </w:r>
            <w:r>
              <w:rPr>
                <w:noProof/>
                <w:webHidden/>
              </w:rPr>
            </w:r>
            <w:r>
              <w:rPr>
                <w:noProof/>
                <w:webHidden/>
              </w:rPr>
              <w:fldChar w:fldCharType="separate"/>
            </w:r>
            <w:r>
              <w:rPr>
                <w:noProof/>
                <w:webHidden/>
              </w:rPr>
              <w:t>12</w:t>
            </w:r>
            <w:r>
              <w:rPr>
                <w:noProof/>
                <w:webHidden/>
              </w:rPr>
              <w:fldChar w:fldCharType="end"/>
            </w:r>
          </w:hyperlink>
        </w:p>
        <w:p w14:paraId="7BFF4C37" w14:textId="05E7C89C" w:rsidR="00507EB4" w:rsidRDefault="00507EB4">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63" w:history="1">
            <w:r w:rsidRPr="00271171">
              <w:rPr>
                <w:rStyle w:val="Hiperhivatkozs"/>
                <w:noProof/>
              </w:rPr>
              <w:t>4.2.</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Az oldal viselkedését befolyásoló technológiák</w:t>
            </w:r>
            <w:r>
              <w:rPr>
                <w:noProof/>
                <w:webHidden/>
              </w:rPr>
              <w:tab/>
            </w:r>
            <w:r>
              <w:rPr>
                <w:noProof/>
                <w:webHidden/>
              </w:rPr>
              <w:fldChar w:fldCharType="begin"/>
            </w:r>
            <w:r>
              <w:rPr>
                <w:noProof/>
                <w:webHidden/>
              </w:rPr>
              <w:instrText xml:space="preserve"> PAGEREF _Toc184894463 \h </w:instrText>
            </w:r>
            <w:r>
              <w:rPr>
                <w:noProof/>
                <w:webHidden/>
              </w:rPr>
            </w:r>
            <w:r>
              <w:rPr>
                <w:noProof/>
                <w:webHidden/>
              </w:rPr>
              <w:fldChar w:fldCharType="separate"/>
            </w:r>
            <w:r>
              <w:rPr>
                <w:noProof/>
                <w:webHidden/>
              </w:rPr>
              <w:t>15</w:t>
            </w:r>
            <w:r>
              <w:rPr>
                <w:noProof/>
                <w:webHidden/>
              </w:rPr>
              <w:fldChar w:fldCharType="end"/>
            </w:r>
          </w:hyperlink>
        </w:p>
        <w:p w14:paraId="0C1BC38F" w14:textId="3DFFD96C" w:rsidR="00507EB4" w:rsidRDefault="00507EB4">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64" w:history="1">
            <w:r w:rsidRPr="00271171">
              <w:rPr>
                <w:rStyle w:val="Hiperhivatkozs"/>
                <w:noProof/>
              </w:rPr>
              <w:t>4.2.1.</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JavaScript</w:t>
            </w:r>
            <w:r>
              <w:rPr>
                <w:noProof/>
                <w:webHidden/>
              </w:rPr>
              <w:tab/>
            </w:r>
            <w:r>
              <w:rPr>
                <w:noProof/>
                <w:webHidden/>
              </w:rPr>
              <w:fldChar w:fldCharType="begin"/>
            </w:r>
            <w:r>
              <w:rPr>
                <w:noProof/>
                <w:webHidden/>
              </w:rPr>
              <w:instrText xml:space="preserve"> PAGEREF _Toc184894464 \h </w:instrText>
            </w:r>
            <w:r>
              <w:rPr>
                <w:noProof/>
                <w:webHidden/>
              </w:rPr>
            </w:r>
            <w:r>
              <w:rPr>
                <w:noProof/>
                <w:webHidden/>
              </w:rPr>
              <w:fldChar w:fldCharType="separate"/>
            </w:r>
            <w:r>
              <w:rPr>
                <w:noProof/>
                <w:webHidden/>
              </w:rPr>
              <w:t>15</w:t>
            </w:r>
            <w:r>
              <w:rPr>
                <w:noProof/>
                <w:webHidden/>
              </w:rPr>
              <w:fldChar w:fldCharType="end"/>
            </w:r>
          </w:hyperlink>
        </w:p>
        <w:p w14:paraId="2029F5E1" w14:textId="383DFB54" w:rsidR="00507EB4" w:rsidRDefault="00507EB4">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65" w:history="1">
            <w:r w:rsidRPr="00271171">
              <w:rPr>
                <w:rStyle w:val="Hiperhivatkozs"/>
                <w:noProof/>
              </w:rPr>
              <w:t>4.2.2.</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TypeScript</w:t>
            </w:r>
            <w:r>
              <w:rPr>
                <w:noProof/>
                <w:webHidden/>
              </w:rPr>
              <w:tab/>
            </w:r>
            <w:r>
              <w:rPr>
                <w:noProof/>
                <w:webHidden/>
              </w:rPr>
              <w:fldChar w:fldCharType="begin"/>
            </w:r>
            <w:r>
              <w:rPr>
                <w:noProof/>
                <w:webHidden/>
              </w:rPr>
              <w:instrText xml:space="preserve"> PAGEREF _Toc184894465 \h </w:instrText>
            </w:r>
            <w:r>
              <w:rPr>
                <w:noProof/>
                <w:webHidden/>
              </w:rPr>
            </w:r>
            <w:r>
              <w:rPr>
                <w:noProof/>
                <w:webHidden/>
              </w:rPr>
              <w:fldChar w:fldCharType="separate"/>
            </w:r>
            <w:r>
              <w:rPr>
                <w:noProof/>
                <w:webHidden/>
              </w:rPr>
              <w:t>17</w:t>
            </w:r>
            <w:r>
              <w:rPr>
                <w:noProof/>
                <w:webHidden/>
              </w:rPr>
              <w:fldChar w:fldCharType="end"/>
            </w:r>
          </w:hyperlink>
        </w:p>
        <w:p w14:paraId="04CA83AC" w14:textId="22DB4A04" w:rsidR="00507EB4" w:rsidRDefault="00507EB4">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66" w:history="1">
            <w:r w:rsidRPr="00271171">
              <w:rPr>
                <w:rStyle w:val="Hiperhivatkozs"/>
                <w:noProof/>
              </w:rPr>
              <w:t>4.3.</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A felhasznált keretrendszer</w:t>
            </w:r>
            <w:r>
              <w:rPr>
                <w:noProof/>
                <w:webHidden/>
              </w:rPr>
              <w:tab/>
            </w:r>
            <w:r>
              <w:rPr>
                <w:noProof/>
                <w:webHidden/>
              </w:rPr>
              <w:fldChar w:fldCharType="begin"/>
            </w:r>
            <w:r>
              <w:rPr>
                <w:noProof/>
                <w:webHidden/>
              </w:rPr>
              <w:instrText xml:space="preserve"> PAGEREF _Toc184894466 \h </w:instrText>
            </w:r>
            <w:r>
              <w:rPr>
                <w:noProof/>
                <w:webHidden/>
              </w:rPr>
            </w:r>
            <w:r>
              <w:rPr>
                <w:noProof/>
                <w:webHidden/>
              </w:rPr>
              <w:fldChar w:fldCharType="separate"/>
            </w:r>
            <w:r>
              <w:rPr>
                <w:noProof/>
                <w:webHidden/>
              </w:rPr>
              <w:t>18</w:t>
            </w:r>
            <w:r>
              <w:rPr>
                <w:noProof/>
                <w:webHidden/>
              </w:rPr>
              <w:fldChar w:fldCharType="end"/>
            </w:r>
          </w:hyperlink>
        </w:p>
        <w:p w14:paraId="682A032C" w14:textId="48E59708" w:rsidR="00507EB4" w:rsidRDefault="00507EB4">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67" w:history="1">
            <w:r w:rsidRPr="00271171">
              <w:rPr>
                <w:rStyle w:val="Hiperhivatkozs"/>
                <w:noProof/>
              </w:rPr>
              <w:t>4.4.</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A használt csomagkezelő</w:t>
            </w:r>
            <w:r>
              <w:rPr>
                <w:noProof/>
                <w:webHidden/>
              </w:rPr>
              <w:tab/>
            </w:r>
            <w:r>
              <w:rPr>
                <w:noProof/>
                <w:webHidden/>
              </w:rPr>
              <w:fldChar w:fldCharType="begin"/>
            </w:r>
            <w:r>
              <w:rPr>
                <w:noProof/>
                <w:webHidden/>
              </w:rPr>
              <w:instrText xml:space="preserve"> PAGEREF _Toc184894467 \h </w:instrText>
            </w:r>
            <w:r>
              <w:rPr>
                <w:noProof/>
                <w:webHidden/>
              </w:rPr>
            </w:r>
            <w:r>
              <w:rPr>
                <w:noProof/>
                <w:webHidden/>
              </w:rPr>
              <w:fldChar w:fldCharType="separate"/>
            </w:r>
            <w:r>
              <w:rPr>
                <w:noProof/>
                <w:webHidden/>
              </w:rPr>
              <w:t>19</w:t>
            </w:r>
            <w:r>
              <w:rPr>
                <w:noProof/>
                <w:webHidden/>
              </w:rPr>
              <w:fldChar w:fldCharType="end"/>
            </w:r>
          </w:hyperlink>
        </w:p>
        <w:p w14:paraId="2EC896D6" w14:textId="54C04032" w:rsidR="00507EB4" w:rsidRDefault="00507EB4">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68" w:history="1">
            <w:r w:rsidRPr="00271171">
              <w:rPr>
                <w:rStyle w:val="Hiperhivatkozs"/>
                <w:noProof/>
              </w:rPr>
              <w:t>4.5.</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A használt fejlesztői környezet</w:t>
            </w:r>
            <w:r>
              <w:rPr>
                <w:noProof/>
                <w:webHidden/>
              </w:rPr>
              <w:tab/>
            </w:r>
            <w:r>
              <w:rPr>
                <w:noProof/>
                <w:webHidden/>
              </w:rPr>
              <w:fldChar w:fldCharType="begin"/>
            </w:r>
            <w:r>
              <w:rPr>
                <w:noProof/>
                <w:webHidden/>
              </w:rPr>
              <w:instrText xml:space="preserve"> PAGEREF _Toc184894468 \h </w:instrText>
            </w:r>
            <w:r>
              <w:rPr>
                <w:noProof/>
                <w:webHidden/>
              </w:rPr>
            </w:r>
            <w:r>
              <w:rPr>
                <w:noProof/>
                <w:webHidden/>
              </w:rPr>
              <w:fldChar w:fldCharType="separate"/>
            </w:r>
            <w:r>
              <w:rPr>
                <w:noProof/>
                <w:webHidden/>
              </w:rPr>
              <w:t>20</w:t>
            </w:r>
            <w:r>
              <w:rPr>
                <w:noProof/>
                <w:webHidden/>
              </w:rPr>
              <w:fldChar w:fldCharType="end"/>
            </w:r>
          </w:hyperlink>
        </w:p>
        <w:p w14:paraId="604F6023" w14:textId="2414F691" w:rsidR="00507EB4" w:rsidRDefault="00507EB4">
          <w:pPr>
            <w:pStyle w:val="TJ1"/>
            <w:rPr>
              <w:rFonts w:asciiTheme="minorHAnsi" w:eastAsiaTheme="minorEastAsia" w:hAnsiTheme="minorHAnsi" w:cstheme="minorBidi"/>
              <w:noProof/>
              <w:color w:val="auto"/>
              <w:kern w:val="2"/>
              <w:szCs w:val="24"/>
              <w:lang w:eastAsia="hu-HU" w:bidi="ar-SA"/>
              <w14:ligatures w14:val="standardContextual"/>
            </w:rPr>
          </w:pPr>
          <w:hyperlink w:anchor="_Toc184894469" w:history="1">
            <w:r w:rsidRPr="00271171">
              <w:rPr>
                <w:rStyle w:val="Hiperhivatkozs"/>
                <w:noProof/>
              </w:rPr>
              <w:t>5.</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Fejlesztés</w:t>
            </w:r>
            <w:r>
              <w:rPr>
                <w:noProof/>
                <w:webHidden/>
              </w:rPr>
              <w:tab/>
            </w:r>
            <w:r>
              <w:rPr>
                <w:noProof/>
                <w:webHidden/>
              </w:rPr>
              <w:fldChar w:fldCharType="begin"/>
            </w:r>
            <w:r>
              <w:rPr>
                <w:noProof/>
                <w:webHidden/>
              </w:rPr>
              <w:instrText xml:space="preserve"> PAGEREF _Toc184894469 \h </w:instrText>
            </w:r>
            <w:r>
              <w:rPr>
                <w:noProof/>
                <w:webHidden/>
              </w:rPr>
            </w:r>
            <w:r>
              <w:rPr>
                <w:noProof/>
                <w:webHidden/>
              </w:rPr>
              <w:fldChar w:fldCharType="separate"/>
            </w:r>
            <w:r>
              <w:rPr>
                <w:noProof/>
                <w:webHidden/>
              </w:rPr>
              <w:t>22</w:t>
            </w:r>
            <w:r>
              <w:rPr>
                <w:noProof/>
                <w:webHidden/>
              </w:rPr>
              <w:fldChar w:fldCharType="end"/>
            </w:r>
          </w:hyperlink>
        </w:p>
        <w:p w14:paraId="60281B18" w14:textId="5F9C4FDB" w:rsidR="00507EB4" w:rsidRDefault="00507EB4">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70" w:history="1">
            <w:r w:rsidRPr="00271171">
              <w:rPr>
                <w:rStyle w:val="Hiperhivatkozs"/>
                <w:noProof/>
              </w:rPr>
              <w:t>5.1.</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Naptár elrendezése</w:t>
            </w:r>
            <w:r>
              <w:rPr>
                <w:noProof/>
                <w:webHidden/>
              </w:rPr>
              <w:tab/>
            </w:r>
            <w:r>
              <w:rPr>
                <w:noProof/>
                <w:webHidden/>
              </w:rPr>
              <w:fldChar w:fldCharType="begin"/>
            </w:r>
            <w:r>
              <w:rPr>
                <w:noProof/>
                <w:webHidden/>
              </w:rPr>
              <w:instrText xml:space="preserve"> PAGEREF _Toc184894470 \h </w:instrText>
            </w:r>
            <w:r>
              <w:rPr>
                <w:noProof/>
                <w:webHidden/>
              </w:rPr>
            </w:r>
            <w:r>
              <w:rPr>
                <w:noProof/>
                <w:webHidden/>
              </w:rPr>
              <w:fldChar w:fldCharType="separate"/>
            </w:r>
            <w:r>
              <w:rPr>
                <w:noProof/>
                <w:webHidden/>
              </w:rPr>
              <w:t>22</w:t>
            </w:r>
            <w:r>
              <w:rPr>
                <w:noProof/>
                <w:webHidden/>
              </w:rPr>
              <w:fldChar w:fldCharType="end"/>
            </w:r>
          </w:hyperlink>
        </w:p>
        <w:p w14:paraId="7DA455A3" w14:textId="3E1D3EB8" w:rsidR="00507EB4" w:rsidRDefault="00507EB4">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71" w:history="1">
            <w:r w:rsidRPr="00271171">
              <w:rPr>
                <w:rStyle w:val="Hiperhivatkozs"/>
                <w:noProof/>
              </w:rPr>
              <w:t>5.1.1.</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Alapelrendezés</w:t>
            </w:r>
            <w:r>
              <w:rPr>
                <w:noProof/>
                <w:webHidden/>
              </w:rPr>
              <w:tab/>
            </w:r>
            <w:r>
              <w:rPr>
                <w:noProof/>
                <w:webHidden/>
              </w:rPr>
              <w:fldChar w:fldCharType="begin"/>
            </w:r>
            <w:r>
              <w:rPr>
                <w:noProof/>
                <w:webHidden/>
              </w:rPr>
              <w:instrText xml:space="preserve"> PAGEREF _Toc184894471 \h </w:instrText>
            </w:r>
            <w:r>
              <w:rPr>
                <w:noProof/>
                <w:webHidden/>
              </w:rPr>
            </w:r>
            <w:r>
              <w:rPr>
                <w:noProof/>
                <w:webHidden/>
              </w:rPr>
              <w:fldChar w:fldCharType="separate"/>
            </w:r>
            <w:r>
              <w:rPr>
                <w:noProof/>
                <w:webHidden/>
              </w:rPr>
              <w:t>22</w:t>
            </w:r>
            <w:r>
              <w:rPr>
                <w:noProof/>
                <w:webHidden/>
              </w:rPr>
              <w:fldChar w:fldCharType="end"/>
            </w:r>
          </w:hyperlink>
        </w:p>
        <w:p w14:paraId="247639F7" w14:textId="3728FAFC" w:rsidR="00507EB4" w:rsidRDefault="00507EB4">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72" w:history="1">
            <w:r w:rsidRPr="00271171">
              <w:rPr>
                <w:rStyle w:val="Hiperhivatkozs"/>
                <w:noProof/>
              </w:rPr>
              <w:t>5.1.2.</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Túlcsordulás</w:t>
            </w:r>
            <w:r>
              <w:rPr>
                <w:noProof/>
                <w:webHidden/>
              </w:rPr>
              <w:tab/>
            </w:r>
            <w:r>
              <w:rPr>
                <w:noProof/>
                <w:webHidden/>
              </w:rPr>
              <w:fldChar w:fldCharType="begin"/>
            </w:r>
            <w:r>
              <w:rPr>
                <w:noProof/>
                <w:webHidden/>
              </w:rPr>
              <w:instrText xml:space="preserve"> PAGEREF _Toc184894472 \h </w:instrText>
            </w:r>
            <w:r>
              <w:rPr>
                <w:noProof/>
                <w:webHidden/>
              </w:rPr>
            </w:r>
            <w:r>
              <w:rPr>
                <w:noProof/>
                <w:webHidden/>
              </w:rPr>
              <w:fldChar w:fldCharType="separate"/>
            </w:r>
            <w:r>
              <w:rPr>
                <w:noProof/>
                <w:webHidden/>
              </w:rPr>
              <w:t>23</w:t>
            </w:r>
            <w:r>
              <w:rPr>
                <w:noProof/>
                <w:webHidden/>
              </w:rPr>
              <w:fldChar w:fldCharType="end"/>
            </w:r>
          </w:hyperlink>
        </w:p>
        <w:p w14:paraId="669A73FF" w14:textId="379A9E7C" w:rsidR="00507EB4" w:rsidRDefault="00507EB4">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73" w:history="1">
            <w:r w:rsidRPr="00271171">
              <w:rPr>
                <w:rStyle w:val="Hiperhivatkozs"/>
                <w:noProof/>
              </w:rPr>
              <w:t>5.1.3.</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Naptártest felépítése</w:t>
            </w:r>
            <w:r>
              <w:rPr>
                <w:noProof/>
                <w:webHidden/>
              </w:rPr>
              <w:tab/>
            </w:r>
            <w:r>
              <w:rPr>
                <w:noProof/>
                <w:webHidden/>
              </w:rPr>
              <w:fldChar w:fldCharType="begin"/>
            </w:r>
            <w:r>
              <w:rPr>
                <w:noProof/>
                <w:webHidden/>
              </w:rPr>
              <w:instrText xml:space="preserve"> PAGEREF _Toc184894473 \h </w:instrText>
            </w:r>
            <w:r>
              <w:rPr>
                <w:noProof/>
                <w:webHidden/>
              </w:rPr>
            </w:r>
            <w:r>
              <w:rPr>
                <w:noProof/>
                <w:webHidden/>
              </w:rPr>
              <w:fldChar w:fldCharType="separate"/>
            </w:r>
            <w:r>
              <w:rPr>
                <w:noProof/>
                <w:webHidden/>
              </w:rPr>
              <w:t>25</w:t>
            </w:r>
            <w:r>
              <w:rPr>
                <w:noProof/>
                <w:webHidden/>
              </w:rPr>
              <w:fldChar w:fldCharType="end"/>
            </w:r>
          </w:hyperlink>
        </w:p>
        <w:p w14:paraId="4E60F17A" w14:textId="455A2284" w:rsidR="00507EB4" w:rsidRDefault="00507EB4">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74" w:history="1">
            <w:r w:rsidRPr="00271171">
              <w:rPr>
                <w:rStyle w:val="Hiperhivatkozs"/>
                <w:noProof/>
              </w:rPr>
              <w:t>5.1.4.</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Görgetés</w:t>
            </w:r>
            <w:r>
              <w:rPr>
                <w:noProof/>
                <w:webHidden/>
              </w:rPr>
              <w:tab/>
            </w:r>
            <w:r>
              <w:rPr>
                <w:noProof/>
                <w:webHidden/>
              </w:rPr>
              <w:fldChar w:fldCharType="begin"/>
            </w:r>
            <w:r>
              <w:rPr>
                <w:noProof/>
                <w:webHidden/>
              </w:rPr>
              <w:instrText xml:space="preserve"> PAGEREF _Toc184894474 \h </w:instrText>
            </w:r>
            <w:r>
              <w:rPr>
                <w:noProof/>
                <w:webHidden/>
              </w:rPr>
            </w:r>
            <w:r>
              <w:rPr>
                <w:noProof/>
                <w:webHidden/>
              </w:rPr>
              <w:fldChar w:fldCharType="separate"/>
            </w:r>
            <w:r>
              <w:rPr>
                <w:noProof/>
                <w:webHidden/>
              </w:rPr>
              <w:t>26</w:t>
            </w:r>
            <w:r>
              <w:rPr>
                <w:noProof/>
                <w:webHidden/>
              </w:rPr>
              <w:fldChar w:fldCharType="end"/>
            </w:r>
          </w:hyperlink>
        </w:p>
        <w:p w14:paraId="781CA81D" w14:textId="2EFF733E" w:rsidR="00507EB4" w:rsidRDefault="00507EB4">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75" w:history="1">
            <w:r w:rsidRPr="00271171">
              <w:rPr>
                <w:rStyle w:val="Hiperhivatkozs"/>
                <w:noProof/>
              </w:rPr>
              <w:t>5.2.</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A megjelenítés logikai elemei</w:t>
            </w:r>
            <w:r>
              <w:rPr>
                <w:noProof/>
                <w:webHidden/>
              </w:rPr>
              <w:tab/>
            </w:r>
            <w:r>
              <w:rPr>
                <w:noProof/>
                <w:webHidden/>
              </w:rPr>
              <w:fldChar w:fldCharType="begin"/>
            </w:r>
            <w:r>
              <w:rPr>
                <w:noProof/>
                <w:webHidden/>
              </w:rPr>
              <w:instrText xml:space="preserve"> PAGEREF _Toc184894475 \h </w:instrText>
            </w:r>
            <w:r>
              <w:rPr>
                <w:noProof/>
                <w:webHidden/>
              </w:rPr>
            </w:r>
            <w:r>
              <w:rPr>
                <w:noProof/>
                <w:webHidden/>
              </w:rPr>
              <w:fldChar w:fldCharType="separate"/>
            </w:r>
            <w:r>
              <w:rPr>
                <w:noProof/>
                <w:webHidden/>
              </w:rPr>
              <w:t>28</w:t>
            </w:r>
            <w:r>
              <w:rPr>
                <w:noProof/>
                <w:webHidden/>
              </w:rPr>
              <w:fldChar w:fldCharType="end"/>
            </w:r>
          </w:hyperlink>
        </w:p>
        <w:p w14:paraId="7E6A55B8" w14:textId="611055C1" w:rsidR="00507EB4" w:rsidRDefault="00507EB4">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76" w:history="1">
            <w:r w:rsidRPr="00271171">
              <w:rPr>
                <w:rStyle w:val="Hiperhivatkozs"/>
                <w:noProof/>
              </w:rPr>
              <w:t>5.2.1.</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Hét napjai</w:t>
            </w:r>
            <w:r>
              <w:rPr>
                <w:noProof/>
                <w:webHidden/>
              </w:rPr>
              <w:tab/>
            </w:r>
            <w:r>
              <w:rPr>
                <w:noProof/>
                <w:webHidden/>
              </w:rPr>
              <w:fldChar w:fldCharType="begin"/>
            </w:r>
            <w:r>
              <w:rPr>
                <w:noProof/>
                <w:webHidden/>
              </w:rPr>
              <w:instrText xml:space="preserve"> PAGEREF _Toc184894476 \h </w:instrText>
            </w:r>
            <w:r>
              <w:rPr>
                <w:noProof/>
                <w:webHidden/>
              </w:rPr>
            </w:r>
            <w:r>
              <w:rPr>
                <w:noProof/>
                <w:webHidden/>
              </w:rPr>
              <w:fldChar w:fldCharType="separate"/>
            </w:r>
            <w:r>
              <w:rPr>
                <w:noProof/>
                <w:webHidden/>
              </w:rPr>
              <w:t>28</w:t>
            </w:r>
            <w:r>
              <w:rPr>
                <w:noProof/>
                <w:webHidden/>
              </w:rPr>
              <w:fldChar w:fldCharType="end"/>
            </w:r>
          </w:hyperlink>
        </w:p>
        <w:p w14:paraId="50677758" w14:textId="2B94E517" w:rsidR="00507EB4" w:rsidRDefault="00507EB4">
          <w:pPr>
            <w:pStyle w:val="TJ3"/>
            <w:tabs>
              <w:tab w:val="left" w:pos="168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77" w:history="1">
            <w:r w:rsidRPr="00271171">
              <w:rPr>
                <w:rStyle w:val="Hiperhivatkozs"/>
                <w:noProof/>
              </w:rPr>
              <w:t>5.2.1.1.</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Weekdays</w:t>
            </w:r>
            <w:r>
              <w:rPr>
                <w:noProof/>
                <w:webHidden/>
              </w:rPr>
              <w:tab/>
            </w:r>
            <w:r>
              <w:rPr>
                <w:noProof/>
                <w:webHidden/>
              </w:rPr>
              <w:fldChar w:fldCharType="begin"/>
            </w:r>
            <w:r>
              <w:rPr>
                <w:noProof/>
                <w:webHidden/>
              </w:rPr>
              <w:instrText xml:space="preserve"> PAGEREF _Toc184894477 \h </w:instrText>
            </w:r>
            <w:r>
              <w:rPr>
                <w:noProof/>
                <w:webHidden/>
              </w:rPr>
            </w:r>
            <w:r>
              <w:rPr>
                <w:noProof/>
                <w:webHidden/>
              </w:rPr>
              <w:fldChar w:fldCharType="separate"/>
            </w:r>
            <w:r>
              <w:rPr>
                <w:noProof/>
                <w:webHidden/>
              </w:rPr>
              <w:t>30</w:t>
            </w:r>
            <w:r>
              <w:rPr>
                <w:noProof/>
                <w:webHidden/>
              </w:rPr>
              <w:fldChar w:fldCharType="end"/>
            </w:r>
          </w:hyperlink>
        </w:p>
        <w:p w14:paraId="2C5A3C6B" w14:textId="18DA1A82" w:rsidR="00507EB4" w:rsidRDefault="00507EB4">
          <w:pPr>
            <w:pStyle w:val="TJ3"/>
            <w:tabs>
              <w:tab w:val="left" w:pos="168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78" w:history="1">
            <w:r w:rsidRPr="00271171">
              <w:rPr>
                <w:rStyle w:val="Hiperhivatkozs"/>
                <w:noProof/>
              </w:rPr>
              <w:t>5.2.1.2.</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Dates</w:t>
            </w:r>
            <w:r>
              <w:rPr>
                <w:noProof/>
                <w:webHidden/>
              </w:rPr>
              <w:tab/>
            </w:r>
            <w:r>
              <w:rPr>
                <w:noProof/>
                <w:webHidden/>
              </w:rPr>
              <w:fldChar w:fldCharType="begin"/>
            </w:r>
            <w:r>
              <w:rPr>
                <w:noProof/>
                <w:webHidden/>
              </w:rPr>
              <w:instrText xml:space="preserve"> PAGEREF _Toc184894478 \h </w:instrText>
            </w:r>
            <w:r>
              <w:rPr>
                <w:noProof/>
                <w:webHidden/>
              </w:rPr>
            </w:r>
            <w:r>
              <w:rPr>
                <w:noProof/>
                <w:webHidden/>
              </w:rPr>
              <w:fldChar w:fldCharType="separate"/>
            </w:r>
            <w:r>
              <w:rPr>
                <w:noProof/>
                <w:webHidden/>
              </w:rPr>
              <w:t>31</w:t>
            </w:r>
            <w:r>
              <w:rPr>
                <w:noProof/>
                <w:webHidden/>
              </w:rPr>
              <w:fldChar w:fldCharType="end"/>
            </w:r>
          </w:hyperlink>
        </w:p>
        <w:p w14:paraId="1CCC995C" w14:textId="36371E20" w:rsidR="00507EB4" w:rsidRDefault="00507EB4">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79" w:history="1">
            <w:r w:rsidRPr="00271171">
              <w:rPr>
                <w:rStyle w:val="Hiperhivatkozs"/>
                <w:noProof/>
              </w:rPr>
              <w:t>5.2.2.</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Megjelenített hónap</w:t>
            </w:r>
            <w:r>
              <w:rPr>
                <w:noProof/>
                <w:webHidden/>
              </w:rPr>
              <w:tab/>
            </w:r>
            <w:r>
              <w:rPr>
                <w:noProof/>
                <w:webHidden/>
              </w:rPr>
              <w:fldChar w:fldCharType="begin"/>
            </w:r>
            <w:r>
              <w:rPr>
                <w:noProof/>
                <w:webHidden/>
              </w:rPr>
              <w:instrText xml:space="preserve"> PAGEREF _Toc184894479 \h </w:instrText>
            </w:r>
            <w:r>
              <w:rPr>
                <w:noProof/>
                <w:webHidden/>
              </w:rPr>
            </w:r>
            <w:r>
              <w:rPr>
                <w:noProof/>
                <w:webHidden/>
              </w:rPr>
              <w:fldChar w:fldCharType="separate"/>
            </w:r>
            <w:r>
              <w:rPr>
                <w:noProof/>
                <w:webHidden/>
              </w:rPr>
              <w:t>34</w:t>
            </w:r>
            <w:r>
              <w:rPr>
                <w:noProof/>
                <w:webHidden/>
              </w:rPr>
              <w:fldChar w:fldCharType="end"/>
            </w:r>
          </w:hyperlink>
        </w:p>
        <w:p w14:paraId="702412A5" w14:textId="457B2734" w:rsidR="00507EB4" w:rsidRDefault="00507EB4">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80" w:history="1">
            <w:r w:rsidRPr="00271171">
              <w:rPr>
                <w:rStyle w:val="Hiperhivatkozs"/>
                <w:noProof/>
              </w:rPr>
              <w:t>5.2.3.</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Lapozás</w:t>
            </w:r>
            <w:r>
              <w:rPr>
                <w:noProof/>
                <w:webHidden/>
              </w:rPr>
              <w:tab/>
            </w:r>
            <w:r>
              <w:rPr>
                <w:noProof/>
                <w:webHidden/>
              </w:rPr>
              <w:fldChar w:fldCharType="begin"/>
            </w:r>
            <w:r>
              <w:rPr>
                <w:noProof/>
                <w:webHidden/>
              </w:rPr>
              <w:instrText xml:space="preserve"> PAGEREF _Toc184894480 \h </w:instrText>
            </w:r>
            <w:r>
              <w:rPr>
                <w:noProof/>
                <w:webHidden/>
              </w:rPr>
            </w:r>
            <w:r>
              <w:rPr>
                <w:noProof/>
                <w:webHidden/>
              </w:rPr>
              <w:fldChar w:fldCharType="separate"/>
            </w:r>
            <w:r>
              <w:rPr>
                <w:noProof/>
                <w:webHidden/>
              </w:rPr>
              <w:t>36</w:t>
            </w:r>
            <w:r>
              <w:rPr>
                <w:noProof/>
                <w:webHidden/>
              </w:rPr>
              <w:fldChar w:fldCharType="end"/>
            </w:r>
          </w:hyperlink>
        </w:p>
        <w:p w14:paraId="32EC34EF" w14:textId="27952B31" w:rsidR="00507EB4" w:rsidRDefault="00507EB4">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81" w:history="1">
            <w:r w:rsidRPr="00271171">
              <w:rPr>
                <w:rStyle w:val="Hiperhivatkozs"/>
                <w:noProof/>
              </w:rPr>
              <w:t>5.3.</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Események</w:t>
            </w:r>
            <w:r>
              <w:rPr>
                <w:noProof/>
                <w:webHidden/>
              </w:rPr>
              <w:tab/>
            </w:r>
            <w:r>
              <w:rPr>
                <w:noProof/>
                <w:webHidden/>
              </w:rPr>
              <w:fldChar w:fldCharType="begin"/>
            </w:r>
            <w:r>
              <w:rPr>
                <w:noProof/>
                <w:webHidden/>
              </w:rPr>
              <w:instrText xml:space="preserve"> PAGEREF _Toc184894481 \h </w:instrText>
            </w:r>
            <w:r>
              <w:rPr>
                <w:noProof/>
                <w:webHidden/>
              </w:rPr>
            </w:r>
            <w:r>
              <w:rPr>
                <w:noProof/>
                <w:webHidden/>
              </w:rPr>
              <w:fldChar w:fldCharType="separate"/>
            </w:r>
            <w:r>
              <w:rPr>
                <w:noProof/>
                <w:webHidden/>
              </w:rPr>
              <w:t>37</w:t>
            </w:r>
            <w:r>
              <w:rPr>
                <w:noProof/>
                <w:webHidden/>
              </w:rPr>
              <w:fldChar w:fldCharType="end"/>
            </w:r>
          </w:hyperlink>
        </w:p>
        <w:p w14:paraId="2AB78B5E" w14:textId="5A940FFF" w:rsidR="00507EB4" w:rsidRDefault="00507EB4">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82" w:history="1">
            <w:r w:rsidRPr="00271171">
              <w:rPr>
                <w:rStyle w:val="Hiperhivatkozs"/>
                <w:noProof/>
              </w:rPr>
              <w:t>5.3.1.</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Lekérés</w:t>
            </w:r>
            <w:r>
              <w:rPr>
                <w:noProof/>
                <w:webHidden/>
              </w:rPr>
              <w:tab/>
            </w:r>
            <w:r>
              <w:rPr>
                <w:noProof/>
                <w:webHidden/>
              </w:rPr>
              <w:fldChar w:fldCharType="begin"/>
            </w:r>
            <w:r>
              <w:rPr>
                <w:noProof/>
                <w:webHidden/>
              </w:rPr>
              <w:instrText xml:space="preserve"> PAGEREF _Toc184894482 \h </w:instrText>
            </w:r>
            <w:r>
              <w:rPr>
                <w:noProof/>
                <w:webHidden/>
              </w:rPr>
            </w:r>
            <w:r>
              <w:rPr>
                <w:noProof/>
                <w:webHidden/>
              </w:rPr>
              <w:fldChar w:fldCharType="separate"/>
            </w:r>
            <w:r>
              <w:rPr>
                <w:noProof/>
                <w:webHidden/>
              </w:rPr>
              <w:t>37</w:t>
            </w:r>
            <w:r>
              <w:rPr>
                <w:noProof/>
                <w:webHidden/>
              </w:rPr>
              <w:fldChar w:fldCharType="end"/>
            </w:r>
          </w:hyperlink>
        </w:p>
        <w:p w14:paraId="5E6A671E" w14:textId="231CBC94" w:rsidR="00507EB4" w:rsidRDefault="00507EB4">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83" w:history="1">
            <w:r w:rsidRPr="00271171">
              <w:rPr>
                <w:rStyle w:val="Hiperhivatkozs"/>
                <w:noProof/>
              </w:rPr>
              <w:t>5.3.2.</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Megjelenítés</w:t>
            </w:r>
            <w:r>
              <w:rPr>
                <w:noProof/>
                <w:webHidden/>
              </w:rPr>
              <w:tab/>
            </w:r>
            <w:r>
              <w:rPr>
                <w:noProof/>
                <w:webHidden/>
              </w:rPr>
              <w:fldChar w:fldCharType="begin"/>
            </w:r>
            <w:r>
              <w:rPr>
                <w:noProof/>
                <w:webHidden/>
              </w:rPr>
              <w:instrText xml:space="preserve"> PAGEREF _Toc184894483 \h </w:instrText>
            </w:r>
            <w:r>
              <w:rPr>
                <w:noProof/>
                <w:webHidden/>
              </w:rPr>
            </w:r>
            <w:r>
              <w:rPr>
                <w:noProof/>
                <w:webHidden/>
              </w:rPr>
              <w:fldChar w:fldCharType="separate"/>
            </w:r>
            <w:r>
              <w:rPr>
                <w:noProof/>
                <w:webHidden/>
              </w:rPr>
              <w:t>39</w:t>
            </w:r>
            <w:r>
              <w:rPr>
                <w:noProof/>
                <w:webHidden/>
              </w:rPr>
              <w:fldChar w:fldCharType="end"/>
            </w:r>
          </w:hyperlink>
        </w:p>
        <w:p w14:paraId="3302DF2A" w14:textId="4572117D" w:rsidR="00507EB4" w:rsidRDefault="00507EB4">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84" w:history="1">
            <w:r w:rsidRPr="00271171">
              <w:rPr>
                <w:rStyle w:val="Hiperhivatkozs"/>
                <w:noProof/>
              </w:rPr>
              <w:t>5.3.3.</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Esemény létrehozás űrlap</w:t>
            </w:r>
            <w:r>
              <w:rPr>
                <w:noProof/>
                <w:webHidden/>
              </w:rPr>
              <w:tab/>
            </w:r>
            <w:r>
              <w:rPr>
                <w:noProof/>
                <w:webHidden/>
              </w:rPr>
              <w:fldChar w:fldCharType="begin"/>
            </w:r>
            <w:r>
              <w:rPr>
                <w:noProof/>
                <w:webHidden/>
              </w:rPr>
              <w:instrText xml:space="preserve"> PAGEREF _Toc184894484 \h </w:instrText>
            </w:r>
            <w:r>
              <w:rPr>
                <w:noProof/>
                <w:webHidden/>
              </w:rPr>
            </w:r>
            <w:r>
              <w:rPr>
                <w:noProof/>
                <w:webHidden/>
              </w:rPr>
              <w:fldChar w:fldCharType="separate"/>
            </w:r>
            <w:r>
              <w:rPr>
                <w:noProof/>
                <w:webHidden/>
              </w:rPr>
              <w:t>45</w:t>
            </w:r>
            <w:r>
              <w:rPr>
                <w:noProof/>
                <w:webHidden/>
              </w:rPr>
              <w:fldChar w:fldCharType="end"/>
            </w:r>
          </w:hyperlink>
        </w:p>
        <w:p w14:paraId="10380C01" w14:textId="422CF8B0" w:rsidR="00507EB4" w:rsidRDefault="00507EB4">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85" w:history="1">
            <w:r w:rsidRPr="00271171">
              <w:rPr>
                <w:rStyle w:val="Hiperhivatkozs"/>
                <w:noProof/>
              </w:rPr>
              <w:t>5.3.4.</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Validátorok</w:t>
            </w:r>
            <w:r>
              <w:rPr>
                <w:noProof/>
                <w:webHidden/>
              </w:rPr>
              <w:tab/>
            </w:r>
            <w:r>
              <w:rPr>
                <w:noProof/>
                <w:webHidden/>
              </w:rPr>
              <w:fldChar w:fldCharType="begin"/>
            </w:r>
            <w:r>
              <w:rPr>
                <w:noProof/>
                <w:webHidden/>
              </w:rPr>
              <w:instrText xml:space="preserve"> PAGEREF _Toc184894485 \h </w:instrText>
            </w:r>
            <w:r>
              <w:rPr>
                <w:noProof/>
                <w:webHidden/>
              </w:rPr>
            </w:r>
            <w:r>
              <w:rPr>
                <w:noProof/>
                <w:webHidden/>
              </w:rPr>
              <w:fldChar w:fldCharType="separate"/>
            </w:r>
            <w:r>
              <w:rPr>
                <w:noProof/>
                <w:webHidden/>
              </w:rPr>
              <w:t>46</w:t>
            </w:r>
            <w:r>
              <w:rPr>
                <w:noProof/>
                <w:webHidden/>
              </w:rPr>
              <w:fldChar w:fldCharType="end"/>
            </w:r>
          </w:hyperlink>
        </w:p>
        <w:p w14:paraId="51312940" w14:textId="4940D5E1" w:rsidR="00507EB4" w:rsidRDefault="00507EB4">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86" w:history="1">
            <w:r w:rsidRPr="00271171">
              <w:rPr>
                <w:rStyle w:val="Hiperhivatkozs"/>
                <w:noProof/>
              </w:rPr>
              <w:t>5.3.5.</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E-mail</w:t>
            </w:r>
            <w:r>
              <w:rPr>
                <w:noProof/>
                <w:webHidden/>
              </w:rPr>
              <w:tab/>
            </w:r>
            <w:r>
              <w:rPr>
                <w:noProof/>
                <w:webHidden/>
              </w:rPr>
              <w:fldChar w:fldCharType="begin"/>
            </w:r>
            <w:r>
              <w:rPr>
                <w:noProof/>
                <w:webHidden/>
              </w:rPr>
              <w:instrText xml:space="preserve"> PAGEREF _Toc184894486 \h </w:instrText>
            </w:r>
            <w:r>
              <w:rPr>
                <w:noProof/>
                <w:webHidden/>
              </w:rPr>
            </w:r>
            <w:r>
              <w:rPr>
                <w:noProof/>
                <w:webHidden/>
              </w:rPr>
              <w:fldChar w:fldCharType="separate"/>
            </w:r>
            <w:r>
              <w:rPr>
                <w:noProof/>
                <w:webHidden/>
              </w:rPr>
              <w:t>54</w:t>
            </w:r>
            <w:r>
              <w:rPr>
                <w:noProof/>
                <w:webHidden/>
              </w:rPr>
              <w:fldChar w:fldCharType="end"/>
            </w:r>
          </w:hyperlink>
        </w:p>
        <w:p w14:paraId="66086081" w14:textId="21E059A6" w:rsidR="00507EB4" w:rsidRDefault="00507EB4">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87" w:history="1">
            <w:r w:rsidRPr="00271171">
              <w:rPr>
                <w:rStyle w:val="Hiperhivatkozs"/>
                <w:noProof/>
              </w:rPr>
              <w:t>5.3.6.</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Megegyezés</w:t>
            </w:r>
            <w:r>
              <w:rPr>
                <w:noProof/>
                <w:webHidden/>
              </w:rPr>
              <w:tab/>
            </w:r>
            <w:r>
              <w:rPr>
                <w:noProof/>
                <w:webHidden/>
              </w:rPr>
              <w:fldChar w:fldCharType="begin"/>
            </w:r>
            <w:r>
              <w:rPr>
                <w:noProof/>
                <w:webHidden/>
              </w:rPr>
              <w:instrText xml:space="preserve"> PAGEREF _Toc184894487 \h </w:instrText>
            </w:r>
            <w:r>
              <w:rPr>
                <w:noProof/>
                <w:webHidden/>
              </w:rPr>
            </w:r>
            <w:r>
              <w:rPr>
                <w:noProof/>
                <w:webHidden/>
              </w:rPr>
              <w:fldChar w:fldCharType="separate"/>
            </w:r>
            <w:r>
              <w:rPr>
                <w:noProof/>
                <w:webHidden/>
              </w:rPr>
              <w:t>56</w:t>
            </w:r>
            <w:r>
              <w:rPr>
                <w:noProof/>
                <w:webHidden/>
              </w:rPr>
              <w:fldChar w:fldCharType="end"/>
            </w:r>
          </w:hyperlink>
        </w:p>
        <w:p w14:paraId="6A6B100C" w14:textId="2CA971AF" w:rsidR="00507EB4" w:rsidRDefault="00507EB4">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88" w:history="1">
            <w:r w:rsidRPr="00271171">
              <w:rPr>
                <w:rStyle w:val="Hiperhivatkozs"/>
                <w:noProof/>
              </w:rPr>
              <w:t>5.4.</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Testreszabás</w:t>
            </w:r>
            <w:r>
              <w:rPr>
                <w:noProof/>
                <w:webHidden/>
              </w:rPr>
              <w:tab/>
            </w:r>
            <w:r>
              <w:rPr>
                <w:noProof/>
                <w:webHidden/>
              </w:rPr>
              <w:fldChar w:fldCharType="begin"/>
            </w:r>
            <w:r>
              <w:rPr>
                <w:noProof/>
                <w:webHidden/>
              </w:rPr>
              <w:instrText xml:space="preserve"> PAGEREF _Toc184894488 \h </w:instrText>
            </w:r>
            <w:r>
              <w:rPr>
                <w:noProof/>
                <w:webHidden/>
              </w:rPr>
            </w:r>
            <w:r>
              <w:rPr>
                <w:noProof/>
                <w:webHidden/>
              </w:rPr>
              <w:fldChar w:fldCharType="separate"/>
            </w:r>
            <w:r>
              <w:rPr>
                <w:noProof/>
                <w:webHidden/>
              </w:rPr>
              <w:t>59</w:t>
            </w:r>
            <w:r>
              <w:rPr>
                <w:noProof/>
                <w:webHidden/>
              </w:rPr>
              <w:fldChar w:fldCharType="end"/>
            </w:r>
          </w:hyperlink>
        </w:p>
        <w:p w14:paraId="28539EBD" w14:textId="2ADD23E1" w:rsidR="00507EB4" w:rsidRDefault="00507EB4">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89" w:history="1">
            <w:r w:rsidRPr="00271171">
              <w:rPr>
                <w:rStyle w:val="Hiperhivatkozs"/>
                <w:noProof/>
              </w:rPr>
              <w:t>5.5.</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Használat</w:t>
            </w:r>
            <w:r>
              <w:rPr>
                <w:noProof/>
                <w:webHidden/>
              </w:rPr>
              <w:tab/>
            </w:r>
            <w:r>
              <w:rPr>
                <w:noProof/>
                <w:webHidden/>
              </w:rPr>
              <w:fldChar w:fldCharType="begin"/>
            </w:r>
            <w:r>
              <w:rPr>
                <w:noProof/>
                <w:webHidden/>
              </w:rPr>
              <w:instrText xml:space="preserve"> PAGEREF _Toc184894489 \h </w:instrText>
            </w:r>
            <w:r>
              <w:rPr>
                <w:noProof/>
                <w:webHidden/>
              </w:rPr>
            </w:r>
            <w:r>
              <w:rPr>
                <w:noProof/>
                <w:webHidden/>
              </w:rPr>
              <w:fldChar w:fldCharType="separate"/>
            </w:r>
            <w:r>
              <w:rPr>
                <w:noProof/>
                <w:webHidden/>
              </w:rPr>
              <w:t>63</w:t>
            </w:r>
            <w:r>
              <w:rPr>
                <w:noProof/>
                <w:webHidden/>
              </w:rPr>
              <w:fldChar w:fldCharType="end"/>
            </w:r>
          </w:hyperlink>
        </w:p>
        <w:p w14:paraId="2AFD6E3C" w14:textId="69DDE0ED" w:rsidR="00507EB4" w:rsidRDefault="00507EB4">
          <w:pPr>
            <w:pStyle w:val="TJ1"/>
            <w:rPr>
              <w:rFonts w:asciiTheme="minorHAnsi" w:eastAsiaTheme="minorEastAsia" w:hAnsiTheme="minorHAnsi" w:cstheme="minorBidi"/>
              <w:noProof/>
              <w:color w:val="auto"/>
              <w:kern w:val="2"/>
              <w:szCs w:val="24"/>
              <w:lang w:eastAsia="hu-HU" w:bidi="ar-SA"/>
              <w14:ligatures w14:val="standardContextual"/>
            </w:rPr>
          </w:pPr>
          <w:hyperlink w:anchor="_Toc184894490" w:history="1">
            <w:r w:rsidRPr="00271171">
              <w:rPr>
                <w:rStyle w:val="Hiperhivatkozs"/>
                <w:noProof/>
              </w:rPr>
              <w:t>6.</w:t>
            </w:r>
            <w:r>
              <w:rPr>
                <w:rFonts w:asciiTheme="minorHAnsi" w:eastAsiaTheme="minorEastAsia" w:hAnsiTheme="minorHAnsi" w:cstheme="minorBidi"/>
                <w:noProof/>
                <w:color w:val="auto"/>
                <w:kern w:val="2"/>
                <w:szCs w:val="24"/>
                <w:lang w:eastAsia="hu-HU" w:bidi="ar-SA"/>
                <w14:ligatures w14:val="standardContextual"/>
              </w:rPr>
              <w:tab/>
            </w:r>
            <w:r w:rsidRPr="00271171">
              <w:rPr>
                <w:rStyle w:val="Hiperhivatkozs"/>
                <w:noProof/>
              </w:rPr>
              <w:t>Összegzés</w:t>
            </w:r>
            <w:r>
              <w:rPr>
                <w:noProof/>
                <w:webHidden/>
              </w:rPr>
              <w:tab/>
            </w:r>
            <w:r>
              <w:rPr>
                <w:noProof/>
                <w:webHidden/>
              </w:rPr>
              <w:fldChar w:fldCharType="begin"/>
            </w:r>
            <w:r>
              <w:rPr>
                <w:noProof/>
                <w:webHidden/>
              </w:rPr>
              <w:instrText xml:space="preserve"> PAGEREF _Toc184894490 \h </w:instrText>
            </w:r>
            <w:r>
              <w:rPr>
                <w:noProof/>
                <w:webHidden/>
              </w:rPr>
            </w:r>
            <w:r>
              <w:rPr>
                <w:noProof/>
                <w:webHidden/>
              </w:rPr>
              <w:fldChar w:fldCharType="separate"/>
            </w:r>
            <w:r>
              <w:rPr>
                <w:noProof/>
                <w:webHidden/>
              </w:rPr>
              <w:t>65</w:t>
            </w:r>
            <w:r>
              <w:rPr>
                <w:noProof/>
                <w:webHidden/>
              </w:rPr>
              <w:fldChar w:fldCharType="end"/>
            </w:r>
          </w:hyperlink>
        </w:p>
        <w:p w14:paraId="577AC8C4" w14:textId="7F09C5D5" w:rsidR="00507EB4" w:rsidRDefault="00507EB4">
          <w:pPr>
            <w:pStyle w:val="TJ1"/>
            <w:rPr>
              <w:rFonts w:asciiTheme="minorHAnsi" w:eastAsiaTheme="minorEastAsia" w:hAnsiTheme="minorHAnsi" w:cstheme="minorBidi"/>
              <w:noProof/>
              <w:color w:val="auto"/>
              <w:kern w:val="2"/>
              <w:szCs w:val="24"/>
              <w:lang w:eastAsia="hu-HU" w:bidi="ar-SA"/>
              <w14:ligatures w14:val="standardContextual"/>
            </w:rPr>
          </w:pPr>
          <w:hyperlink w:anchor="_Toc184894491" w:history="1">
            <w:r w:rsidRPr="00271171">
              <w:rPr>
                <w:rStyle w:val="Hiperhivatkozs"/>
                <w:rFonts w:eastAsia="Arial" w:cs="Arial"/>
                <w:noProof/>
              </w:rPr>
              <w:t>Irodalomjegyzék</w:t>
            </w:r>
            <w:r>
              <w:rPr>
                <w:noProof/>
                <w:webHidden/>
              </w:rPr>
              <w:tab/>
            </w:r>
            <w:r>
              <w:rPr>
                <w:noProof/>
                <w:webHidden/>
              </w:rPr>
              <w:fldChar w:fldCharType="begin"/>
            </w:r>
            <w:r>
              <w:rPr>
                <w:noProof/>
                <w:webHidden/>
              </w:rPr>
              <w:instrText xml:space="preserve"> PAGEREF _Toc184894491 \h </w:instrText>
            </w:r>
            <w:r>
              <w:rPr>
                <w:noProof/>
                <w:webHidden/>
              </w:rPr>
            </w:r>
            <w:r>
              <w:rPr>
                <w:noProof/>
                <w:webHidden/>
              </w:rPr>
              <w:fldChar w:fldCharType="separate"/>
            </w:r>
            <w:r>
              <w:rPr>
                <w:noProof/>
                <w:webHidden/>
              </w:rPr>
              <w:t>1</w:t>
            </w:r>
            <w:r>
              <w:rPr>
                <w:noProof/>
                <w:webHidden/>
              </w:rPr>
              <w:fldChar w:fldCharType="end"/>
            </w:r>
          </w:hyperlink>
        </w:p>
        <w:p w14:paraId="1C74E04C" w14:textId="057E5F5B" w:rsidR="00507EB4" w:rsidRDefault="00507EB4">
          <w:pPr>
            <w:pStyle w:val="TJ1"/>
            <w:rPr>
              <w:rFonts w:asciiTheme="minorHAnsi" w:eastAsiaTheme="minorEastAsia" w:hAnsiTheme="minorHAnsi" w:cstheme="minorBidi"/>
              <w:noProof/>
              <w:color w:val="auto"/>
              <w:kern w:val="2"/>
              <w:szCs w:val="24"/>
              <w:lang w:eastAsia="hu-HU" w:bidi="ar-SA"/>
              <w14:ligatures w14:val="standardContextual"/>
            </w:rPr>
          </w:pPr>
          <w:hyperlink w:anchor="_Toc184894492" w:history="1">
            <w:r w:rsidRPr="00271171">
              <w:rPr>
                <w:rStyle w:val="Hiperhivatkozs"/>
                <w:noProof/>
              </w:rPr>
              <w:t>Ábrajegyzék</w:t>
            </w:r>
            <w:r>
              <w:rPr>
                <w:noProof/>
                <w:webHidden/>
              </w:rPr>
              <w:tab/>
            </w:r>
            <w:r>
              <w:rPr>
                <w:noProof/>
                <w:webHidden/>
              </w:rPr>
              <w:fldChar w:fldCharType="begin"/>
            </w:r>
            <w:r>
              <w:rPr>
                <w:noProof/>
                <w:webHidden/>
              </w:rPr>
              <w:instrText xml:space="preserve"> PAGEREF _Toc184894492 \h </w:instrText>
            </w:r>
            <w:r>
              <w:rPr>
                <w:noProof/>
                <w:webHidden/>
              </w:rPr>
            </w:r>
            <w:r>
              <w:rPr>
                <w:noProof/>
                <w:webHidden/>
              </w:rPr>
              <w:fldChar w:fldCharType="separate"/>
            </w:r>
            <w:r>
              <w:rPr>
                <w:noProof/>
                <w:webHidden/>
              </w:rPr>
              <w:t>4</w:t>
            </w:r>
            <w:r>
              <w:rPr>
                <w:noProof/>
                <w:webHidden/>
              </w:rPr>
              <w:fldChar w:fldCharType="end"/>
            </w:r>
          </w:hyperlink>
        </w:p>
        <w:p w14:paraId="4ACD75F6" w14:textId="3226D48A" w:rsidR="00507EB4" w:rsidRDefault="00507EB4">
          <w:pPr>
            <w:pStyle w:val="TJ1"/>
            <w:rPr>
              <w:rFonts w:asciiTheme="minorHAnsi" w:eastAsiaTheme="minorEastAsia" w:hAnsiTheme="minorHAnsi" w:cstheme="minorBidi"/>
              <w:noProof/>
              <w:color w:val="auto"/>
              <w:kern w:val="2"/>
              <w:szCs w:val="24"/>
              <w:lang w:eastAsia="hu-HU" w:bidi="ar-SA"/>
              <w14:ligatures w14:val="standardContextual"/>
            </w:rPr>
          </w:pPr>
          <w:hyperlink w:anchor="_Toc184894493" w:history="1">
            <w:r w:rsidRPr="00271171">
              <w:rPr>
                <w:rStyle w:val="Hiperhivatkozs"/>
                <w:noProof/>
              </w:rPr>
              <w:t>Mellékletek</w:t>
            </w:r>
            <w:r>
              <w:rPr>
                <w:noProof/>
                <w:webHidden/>
              </w:rPr>
              <w:tab/>
            </w:r>
            <w:r>
              <w:rPr>
                <w:noProof/>
                <w:webHidden/>
              </w:rPr>
              <w:fldChar w:fldCharType="begin"/>
            </w:r>
            <w:r>
              <w:rPr>
                <w:noProof/>
                <w:webHidden/>
              </w:rPr>
              <w:instrText xml:space="preserve"> PAGEREF _Toc184894493 \h </w:instrText>
            </w:r>
            <w:r>
              <w:rPr>
                <w:noProof/>
                <w:webHidden/>
              </w:rPr>
            </w:r>
            <w:r>
              <w:rPr>
                <w:noProof/>
                <w:webHidden/>
              </w:rPr>
              <w:fldChar w:fldCharType="separate"/>
            </w:r>
            <w:r>
              <w:rPr>
                <w:noProof/>
                <w:webHidden/>
              </w:rPr>
              <w:t>7</w:t>
            </w:r>
            <w:r>
              <w:rPr>
                <w:noProof/>
                <w:webHidden/>
              </w:rPr>
              <w:fldChar w:fldCharType="end"/>
            </w:r>
          </w:hyperlink>
        </w:p>
        <w:p w14:paraId="19DCC2A9" w14:textId="47333A9B" w:rsidR="00DE7C27" w:rsidRDefault="008B0BF5" w:rsidP="008B0BF5">
          <w:pPr>
            <w:rPr>
              <w:b/>
              <w:bCs/>
            </w:rPr>
          </w:pPr>
          <w:r>
            <w:rPr>
              <w:b/>
              <w:bCs/>
            </w:rPr>
            <w:fldChar w:fldCharType="end"/>
          </w:r>
        </w:p>
        <w:p w14:paraId="079595BF" w14:textId="77777777" w:rsidR="00DF7CC0" w:rsidRDefault="00000000" w:rsidP="008B0BF5">
          <w:pPr>
            <w:sectPr w:rsidR="00DF7CC0" w:rsidSect="00492660">
              <w:headerReference w:type="default" r:id="rId10"/>
              <w:type w:val="continuous"/>
              <w:pgSz w:w="11906" w:h="16838"/>
              <w:pgMar w:top="1418" w:right="1418" w:bottom="1418" w:left="1701" w:header="1134" w:footer="1134" w:gutter="0"/>
              <w:pgNumType w:start="1"/>
              <w:cols w:space="708"/>
              <w:docGrid w:linePitch="240" w:charSpace="-6554"/>
            </w:sectPr>
          </w:pPr>
        </w:p>
      </w:sdtContent>
    </w:sdt>
    <w:p w14:paraId="7C10DCC3" w14:textId="77777777" w:rsidR="007C5DF4" w:rsidRDefault="007C5DF4" w:rsidP="00EE732E">
      <w:pPr>
        <w:pStyle w:val="Cmsor1"/>
        <w:pageBreakBefore/>
        <w:numPr>
          <w:ilvl w:val="0"/>
          <w:numId w:val="19"/>
        </w:numPr>
      </w:pPr>
      <w:bookmarkStart w:id="17" w:name="_Toc163807914"/>
      <w:bookmarkStart w:id="18" w:name="_Toc163808188"/>
      <w:bookmarkStart w:id="19" w:name="_Toc163808583"/>
      <w:bookmarkStart w:id="20" w:name="_Toc184894449"/>
      <w:r>
        <w:lastRenderedPageBreak/>
        <w:t>Bevezetés</w:t>
      </w:r>
      <w:bookmarkEnd w:id="17"/>
      <w:bookmarkEnd w:id="18"/>
      <w:bookmarkEnd w:id="19"/>
      <w:bookmarkEnd w:id="20"/>
    </w:p>
    <w:p w14:paraId="58C200DF" w14:textId="3866750D" w:rsidR="00972506" w:rsidRPr="00972506" w:rsidRDefault="00972506" w:rsidP="00EE732E">
      <w:pPr>
        <w:pStyle w:val="Cmsor2"/>
        <w:numPr>
          <w:ilvl w:val="1"/>
          <w:numId w:val="19"/>
        </w:numPr>
      </w:pPr>
      <w:bookmarkStart w:id="21" w:name="_Toc184894450"/>
      <w:r>
        <w:t>A naptár</w:t>
      </w:r>
      <w:bookmarkEnd w:id="21"/>
    </w:p>
    <w:p w14:paraId="4276328F" w14:textId="17785392" w:rsidR="002926CD" w:rsidRDefault="00F9077E" w:rsidP="00F9077E">
      <w:r>
        <w:t>Az emberiség már évezredek óta használ naptárakat</w:t>
      </w:r>
      <w:r w:rsidR="00A65F8D">
        <w:fldChar w:fldCharType="begin"/>
      </w:r>
      <w:r w:rsidR="00A65F8D">
        <w:instrText xml:space="preserve"> ADDIN ZOTERO_ITEM CSL_CITATION {"citationID":"q7V3gRpg","properties":{"formattedCitation":"[1]","plainCitation":"[1]","noteIndex":0},"citationItems":[{"id":144,"uris":["http://zotero.org/users/14064510/items/PNW2RKHU"],"itemData":{"id":144,"type":"post-weblog","abstract":"As we start a new year and look forward to what’s ahead, it is interesting to consider the history behind the calendar and timekeeping - how did we reach...","container-title":"Portals to the Past","language":"en","title":"What is the history behind the calendar?","URL":"https://www.portalstothepast.co.uk/history-behind-calendar/","author":[{"family":"Design","given":"Silver Monkey Web"},{"family":"flo.rooke","given":""}],"accessed":{"date-parts":[["2024",12,9]]},"issued":{"date-parts":[["2018",1,13]]}}}],"schema":"https://github.com/citation-style-language/schema/raw/master/csl-citation.json"} </w:instrText>
      </w:r>
      <w:r w:rsidR="00A65F8D">
        <w:fldChar w:fldCharType="separate"/>
      </w:r>
      <w:r w:rsidR="00A65F8D" w:rsidRPr="00A65F8D">
        <w:rPr>
          <w:rFonts w:cs="Times New Roman"/>
        </w:rPr>
        <w:t>[1]</w:t>
      </w:r>
      <w:r w:rsidR="00A65F8D">
        <w:fldChar w:fldCharType="end"/>
      </w:r>
      <w:r>
        <w:t xml:space="preserve">, hogy rendszerezett módon tartsák nyilván az idő múlását és az eseményeket. A naptárak segítenek nekünk az életünk szervezésében, a teendőink </w:t>
      </w:r>
      <w:r w:rsidR="009A0615">
        <w:t>hatékony tervezésében</w:t>
      </w:r>
      <w:r>
        <w:t xml:space="preserve"> és megfelelő időbeosztás kialakításában. Az idő az egyik legértékesebb erőforrásunk,</w:t>
      </w:r>
      <w:r w:rsidR="009A0615">
        <w:t xml:space="preserve"> amivel nem mindegy mit, hogyan és miért kezdünk,</w:t>
      </w:r>
      <w:r>
        <w:t xml:space="preserve"> és a naptárak segítenek abban, hogy hatékonya</w:t>
      </w:r>
      <w:r w:rsidR="009A0615">
        <w:t>bban</w:t>
      </w:r>
      <w:r>
        <w:t xml:space="preserve"> kihasznál</w:t>
      </w:r>
      <w:r w:rsidR="009A0615">
        <w:t>hassuk a nekünk jutott időt</w:t>
      </w:r>
      <w:r>
        <w:t>.</w:t>
      </w:r>
    </w:p>
    <w:p w14:paraId="264D03AA" w14:textId="3198CD4E" w:rsidR="00B37905" w:rsidRDefault="00972506" w:rsidP="00EE732E">
      <w:pPr>
        <w:pStyle w:val="Cmsor2"/>
        <w:numPr>
          <w:ilvl w:val="1"/>
          <w:numId w:val="19"/>
        </w:numPr>
      </w:pPr>
      <w:bookmarkStart w:id="22" w:name="_Toc184894451"/>
      <w:r>
        <w:t>Online naptár</w:t>
      </w:r>
      <w:bookmarkEnd w:id="22"/>
    </w:p>
    <w:p w14:paraId="3C069A72" w14:textId="05BC1C4B" w:rsidR="006070D9" w:rsidRDefault="00F9077E" w:rsidP="00F9077E">
      <w:r>
        <w:t>Az online naptárak használata különösen előnyös lehet számos szempontból. Először is, az online naptárak könnyen hozzáférhetők bárhol és bármikor, amíg internetkapcsolat</w:t>
      </w:r>
      <w:r w:rsidR="00B37905">
        <w:t xml:space="preserve"> </w:t>
      </w:r>
      <w:r>
        <w:t>rendelkezésre</w:t>
      </w:r>
      <w:r w:rsidR="00B37905">
        <w:t xml:space="preserve"> áll</w:t>
      </w:r>
      <w:r>
        <w:t>. Ez lehetővé teszi, hogy bárhonnan elérjük a naptárunkat, legyen szó akár otthon</w:t>
      </w:r>
      <w:r w:rsidR="00CF1509">
        <w:t>unk</w:t>
      </w:r>
      <w:r>
        <w:t>ról, munkahely</w:t>
      </w:r>
      <w:r w:rsidR="00EF1568">
        <w:t>ünk</w:t>
      </w:r>
      <w:r>
        <w:t xml:space="preserve">ről vagy </w:t>
      </w:r>
      <w:r w:rsidR="002436A8">
        <w:t>egy vonatról út közben</w:t>
      </w:r>
      <w:r>
        <w:t>.</w:t>
      </w:r>
    </w:p>
    <w:p w14:paraId="4DFAE4A8" w14:textId="1C960F16" w:rsidR="006070D9" w:rsidRDefault="00F9077E" w:rsidP="00F9077E">
      <w:r>
        <w:t xml:space="preserve">Másodszor, az online naptárak szinkronizálhatók más eszközökkel, például okostelefonokkal vagy számítógépekkel. Ez azt jelenti, hogy ha egy eseményt vagy találkozót adunk a naptárunkhoz egy eszközön, az azonnal megjelenik és frissül az összes </w:t>
      </w:r>
      <w:r w:rsidR="00142767">
        <w:t>többi</w:t>
      </w:r>
      <w:r>
        <w:t xml:space="preserve"> eszközön is, amelyen be van jelentkezve ugyanaz a naptár. Ez segít abban, hogy mindig naprakészek legyünk, és ne felejtsünk el fontos eseményeket vagy találkozókat.</w:t>
      </w:r>
    </w:p>
    <w:p w14:paraId="2B30E5D6" w14:textId="43CD8E6B" w:rsidR="006070D9" w:rsidRDefault="00F9077E" w:rsidP="00F9077E">
      <w:r>
        <w:t>Harmadszor, az online naptárak gyakran rendelkeznek automatikus emlékeztető funkcióval. Ez azt jelenti, hogy beállíthatjuk, hogy a naptár automatikusan értesítést küldjön nekünk egy esemény vagy találkozó előtt, így biztosítva, hogy ne felejtsük el időben felkészülni rá.</w:t>
      </w:r>
    </w:p>
    <w:p w14:paraId="7E4AA5A8" w14:textId="668FEBD9" w:rsidR="00A65F8D" w:rsidRDefault="001115D7" w:rsidP="00F9077E">
      <w:r>
        <w:t>Az online naptárak emellett</w:t>
      </w:r>
      <w:r w:rsidR="00F9077E">
        <w:t xml:space="preserve"> könnyen megoszthatók másokkal. Például egy család vagy egy csoport munkatársai között lehetőség van arra, hogy egy közös </w:t>
      </w:r>
      <w:proofErr w:type="spellStart"/>
      <w:r w:rsidR="00F9077E">
        <w:t>naptárat</w:t>
      </w:r>
      <w:proofErr w:type="spellEnd"/>
      <w:r w:rsidR="00F9077E">
        <w:t xml:space="preserve"> használjanak, így mindig tisztában lehetnek egymás teendőivel és időbeosztásával. Ez segíthet abban, hogy jobban együttműködjenek és hatékonyabban szervezzék meg az eseményeiket és találkozóikat.</w:t>
      </w:r>
    </w:p>
    <w:p w14:paraId="3A57DC18" w14:textId="77777777" w:rsidR="00A65F8D" w:rsidRDefault="00A65F8D">
      <w:pPr>
        <w:widowControl/>
        <w:suppressAutoHyphens w:val="0"/>
        <w:spacing w:line="240" w:lineRule="auto"/>
        <w:jc w:val="left"/>
      </w:pPr>
      <w:r>
        <w:br w:type="page"/>
      </w:r>
    </w:p>
    <w:p w14:paraId="1D0D0ADE" w14:textId="0844D511" w:rsidR="00F9077E" w:rsidRDefault="00F9077E" w:rsidP="00F9077E">
      <w:r>
        <w:lastRenderedPageBreak/>
        <w:t>Az online naptárak használata tehát számos előnnyel jár</w:t>
      </w:r>
      <w:r w:rsidR="004C2C1F">
        <w:t xml:space="preserve"> a fizikai, papír alapú naptárakkal szemben</w:t>
      </w:r>
      <w:r>
        <w:t>. Rugalmasságot, hozzáférhetőséget és szinkronizációt biztosítanak, amelyek segítenek abban, hogy hatékonyan szervezzük meg az életünket és időnket.</w:t>
      </w:r>
      <w:r w:rsidR="00CC10A1">
        <w:t xml:space="preserve"> Természetesen hátránya is van, nevezetesen a már megemlített szükséges internetkapcsolat, és ide sorolható még a számítógép</w:t>
      </w:r>
      <w:r w:rsidR="00020291">
        <w:t>, okostelefon, vagy táblagép, amellyel rendelkeznünk kell, ha ezeket az online naptárakat igénybe szeretnénk venni</w:t>
      </w:r>
      <w:r w:rsidR="00A65F8D">
        <w:t>.</w:t>
      </w:r>
      <w:r w:rsidR="00E74225">
        <w:t xml:space="preserve"> </w:t>
      </w:r>
      <w:r w:rsidR="00A65F8D">
        <w:t>V</w:t>
      </w:r>
      <w:r w:rsidR="00E74225">
        <w:t>éleményem szerint</w:t>
      </w:r>
      <w:r w:rsidR="00A65F8D">
        <w:t xml:space="preserve"> azonban</w:t>
      </w:r>
      <w:r w:rsidR="00E74225">
        <w:t xml:space="preserve"> az előnyök súlya messze meghaladja a hátrányokét, így én is online naptárakat használok</w:t>
      </w:r>
      <w:r w:rsidR="00020291">
        <w:t>.</w:t>
      </w:r>
    </w:p>
    <w:p w14:paraId="3E98B6E5" w14:textId="5FB8358D" w:rsidR="00FA2C84" w:rsidRDefault="00FA2C84" w:rsidP="00EE732E">
      <w:pPr>
        <w:pStyle w:val="Cmsor2"/>
        <w:numPr>
          <w:ilvl w:val="1"/>
          <w:numId w:val="19"/>
        </w:numPr>
      </w:pPr>
      <w:bookmarkStart w:id="23" w:name="_Toc184894452"/>
      <w:r>
        <w:t>Vállalatok haszna</w:t>
      </w:r>
      <w:bookmarkEnd w:id="23"/>
    </w:p>
    <w:p w14:paraId="026D9134" w14:textId="2278F58A" w:rsidR="006070D9" w:rsidRDefault="00FA2C84" w:rsidP="00FA2C84">
      <w:r>
        <w:t>Az online naptárak használata vállalatok számára is kiváló lehetőségeket kínál</w:t>
      </w:r>
      <w:r w:rsidR="008349AC">
        <w:t>, ezek</w:t>
      </w:r>
      <w:r>
        <w:t xml:space="preserve"> bevezetése és használata számos előnnyel járhat egy vállalat számára.</w:t>
      </w:r>
    </w:p>
    <w:p w14:paraId="79E10976" w14:textId="24F0BDC7" w:rsidR="006070D9" w:rsidRDefault="00FA2C84" w:rsidP="00FA2C84">
      <w:r>
        <w:t>Először is, az online naptárak lehetővé teszik a hatékonyabb időbeosztást és tervezést a vállalati tevékenységek számára épp úgy,</w:t>
      </w:r>
      <w:r w:rsidR="00DF5EB8">
        <w:t xml:space="preserve"> ahogy</w:t>
      </w:r>
      <w:r>
        <w:t xml:space="preserve"> magánszemélyek számára</w:t>
      </w:r>
      <w:r w:rsidR="00DF5EB8">
        <w:t xml:space="preserve"> is</w:t>
      </w:r>
      <w:r>
        <w:t xml:space="preserve">. Az alkalmazottak könnyen megoszthatják a naptárakat egymással, lehetővé téve számukra, hogy lássák egymás elfoglaltságait és időbeosztásait. Ez segíthet abban, hogy elkerüljék az </w:t>
      </w:r>
      <w:r w:rsidR="00EE60EC">
        <w:t>időpontbéli ütközéseket</w:t>
      </w:r>
      <w:r>
        <w:t>, és hatékonyabban szervezzék meg a találkozó</w:t>
      </w:r>
      <w:r w:rsidR="00EE60EC">
        <w:t>ikat</w:t>
      </w:r>
      <w:r>
        <w:t>, megbeszélése</w:t>
      </w:r>
      <w:r w:rsidR="00EE60EC">
        <w:t>iket</w:t>
      </w:r>
      <w:r>
        <w:t xml:space="preserve"> és egyéb eseménye</w:t>
      </w:r>
      <w:r w:rsidR="00EE60EC">
        <w:t>ket</w:t>
      </w:r>
      <w:r>
        <w:t>.</w:t>
      </w:r>
    </w:p>
    <w:p w14:paraId="10AF1AD7" w14:textId="6A416D2B" w:rsidR="006070D9" w:rsidRDefault="00FA2C84" w:rsidP="00FA2C84">
      <w:r>
        <w:t>Másodszor, az online naptárak lehetővé teszik a rugalmasabb munkavégzés</w:t>
      </w:r>
      <w:r w:rsidR="008349AC">
        <w:t>t</w:t>
      </w:r>
      <w:r>
        <w:t xml:space="preserve">. Az alkalmazottak könnyebben hozzáférhetnek a naptárakhoz bárhol és bármikor, ami lehetővé teszi számukra, hogy rugalmasabban alakítsák ki a munkaidejüket és az ütemtervüket. Ez különösen fontos </w:t>
      </w:r>
      <w:r w:rsidR="00D90363">
        <w:t xml:space="preserve">az </w:t>
      </w:r>
      <w:r>
        <w:t>olyan vállalatok számára, amelyek rugalmas munkarend</w:t>
      </w:r>
      <w:r w:rsidR="00110D5F">
        <w:t>et biztosítanak a munkavállalóiknak</w:t>
      </w:r>
      <w:r>
        <w:t>, vagy amelyeknek globális szinten kell együttműködniük különböző időzónákban dolgozó munkatársaikkal.</w:t>
      </w:r>
    </w:p>
    <w:p w14:paraId="6B010EEE" w14:textId="15706B27" w:rsidR="006070D9" w:rsidRDefault="00FA2C84" w:rsidP="00FA2C84">
      <w:r>
        <w:t>Végül, az online naptárak segíthetnek abban, hogy javuljon a hatékonyság és a produktivitás a vállalaton belül. Az alkalmazottak könnyebben tervezhetik meg a munkaidőt és az ütemtervet a naptárak segítségével, és kevesebb időt tölthetnek az időpontok összehangolásával és az ütközések kezelésével. Ez lehetővé teszi számukra, hogy több időt fordítsanak a</w:t>
      </w:r>
      <w:r w:rsidR="00603FB1">
        <w:t>z érdemi</w:t>
      </w:r>
      <w:r>
        <w:t xml:space="preserve"> munkára és a </w:t>
      </w:r>
      <w:r w:rsidR="00603FB1">
        <w:t xml:space="preserve">vállalat </w:t>
      </w:r>
      <w:r>
        <w:t>céljai</w:t>
      </w:r>
      <w:r w:rsidR="00603FB1">
        <w:t>nak</w:t>
      </w:r>
      <w:r>
        <w:t xml:space="preserve"> elérésére, ami hozzájárulhat a vállalati teljesítmény és hatékonyság növekedéséhez.</w:t>
      </w:r>
    </w:p>
    <w:p w14:paraId="677D1BEB" w14:textId="7A67F795" w:rsidR="00FA2C84" w:rsidRPr="00FA2C84" w:rsidRDefault="006070D9" w:rsidP="006070D9">
      <w:pPr>
        <w:widowControl/>
        <w:suppressAutoHyphens w:val="0"/>
        <w:spacing w:line="240" w:lineRule="auto"/>
        <w:jc w:val="left"/>
      </w:pPr>
      <w:r>
        <w:br w:type="page"/>
      </w:r>
    </w:p>
    <w:p w14:paraId="39C200C7" w14:textId="20A63A70" w:rsidR="00020291" w:rsidRDefault="00630EE3" w:rsidP="00EE732E">
      <w:pPr>
        <w:pStyle w:val="Cmsor1"/>
        <w:numPr>
          <w:ilvl w:val="0"/>
          <w:numId w:val="19"/>
        </w:numPr>
      </w:pPr>
      <w:bookmarkStart w:id="24" w:name="_Toc184894453"/>
      <w:r>
        <w:lastRenderedPageBreak/>
        <w:t xml:space="preserve">Online naptár </w:t>
      </w:r>
      <w:r w:rsidR="00672199">
        <w:t>szolgáltat</w:t>
      </w:r>
      <w:r w:rsidR="00474F2C">
        <w:t>ók</w:t>
      </w:r>
      <w:bookmarkEnd w:id="24"/>
    </w:p>
    <w:p w14:paraId="2EA0D33A" w14:textId="03CA4801" w:rsidR="00630EE3" w:rsidRDefault="00330785" w:rsidP="00330785">
      <w:r>
        <w:t>A felsorolt érvek alapján könnyen elhihető tény, hogy rengeteg</w:t>
      </w:r>
      <w:r w:rsidR="004E4EDF">
        <w:t>,</w:t>
      </w:r>
      <w:r>
        <w:t xml:space="preserve"> elsősorban informatikai vállalat döntött úgy, hogy készít egy ilyen online </w:t>
      </w:r>
      <w:proofErr w:type="spellStart"/>
      <w:r>
        <w:t>naptárat</w:t>
      </w:r>
      <w:proofErr w:type="spellEnd"/>
      <w:r>
        <w:t>, amelynek használatát elérhetővé teszi a világ számára is</w:t>
      </w:r>
      <w:r w:rsidR="001C0751">
        <w:t>.</w:t>
      </w:r>
      <w:r w:rsidR="00630EE3">
        <w:t xml:space="preserve"> Ezek mindegyike természetesen nem puszta szívjóságból, hanem profitszerzés céljából teszi ezt, viszont nehéz lehet választani közülük, hiszen annyi elérhető opció van.</w:t>
      </w:r>
    </w:p>
    <w:p w14:paraId="42781AA6" w14:textId="151F0E4E" w:rsidR="00630EE3" w:rsidRDefault="00630EE3" w:rsidP="00EE732E">
      <w:pPr>
        <w:pStyle w:val="Cmsor2"/>
        <w:numPr>
          <w:ilvl w:val="1"/>
          <w:numId w:val="19"/>
        </w:numPr>
      </w:pPr>
      <w:bookmarkStart w:id="25" w:name="_Toc184894454"/>
      <w:r>
        <w:t>Google</w:t>
      </w:r>
      <w:r w:rsidR="00985A5E">
        <w:t xml:space="preserve"> </w:t>
      </w:r>
      <w:proofErr w:type="spellStart"/>
      <w:r w:rsidR="00985A5E">
        <w:t>Calendar</w:t>
      </w:r>
      <w:bookmarkEnd w:id="25"/>
      <w:proofErr w:type="spellEnd"/>
    </w:p>
    <w:p w14:paraId="16C0C435" w14:textId="77777777" w:rsidR="002E4D5B" w:rsidRDefault="00630EE3" w:rsidP="00630EE3">
      <w:bookmarkStart w:id="26" w:name="_Toc163900981"/>
      <w:bookmarkStart w:id="27" w:name="_Toc163901075"/>
      <w:bookmarkStart w:id="28" w:name="_Toc164328104"/>
      <w:bookmarkStart w:id="29" w:name="_Toc163900982"/>
      <w:bookmarkStart w:id="30" w:name="_Toc163901076"/>
      <w:bookmarkStart w:id="31" w:name="_Toc164328105"/>
      <w:bookmarkStart w:id="32" w:name="_Toc163900983"/>
      <w:bookmarkStart w:id="33" w:name="_Toc163901077"/>
      <w:bookmarkStart w:id="34" w:name="_Toc164328106"/>
      <w:bookmarkStart w:id="35" w:name="_Toc163900984"/>
      <w:bookmarkStart w:id="36" w:name="_Toc163901078"/>
      <w:bookmarkStart w:id="37" w:name="_Toc164328107"/>
      <w:bookmarkStart w:id="38" w:name="_Toc163900985"/>
      <w:bookmarkStart w:id="39" w:name="_Toc163901079"/>
      <w:bookmarkStart w:id="40" w:name="_Toc16432810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t>Az egyik</w:t>
      </w:r>
      <w:r w:rsidR="007C7CDB">
        <w:t xml:space="preserve"> </w:t>
      </w:r>
      <w:r w:rsidR="00F56162">
        <w:t>lehetőség</w:t>
      </w:r>
      <w:r w:rsidR="00027541">
        <w:t>, amely az egyik legnépszerűbb is</w:t>
      </w:r>
      <w:r w:rsidR="00A65557">
        <w:t xml:space="preserve"> egyben</w:t>
      </w:r>
      <w:r>
        <w:t xml:space="preserve"> a </w:t>
      </w:r>
      <w:r w:rsidR="006070D9">
        <w:t xml:space="preserve">Google által kínált </w:t>
      </w:r>
      <w:r w:rsidR="000F79E3">
        <w:t>naptár</w:t>
      </w:r>
      <w:r w:rsidR="006070D9">
        <w:t xml:space="preserve">, a Google </w:t>
      </w:r>
      <w:proofErr w:type="spellStart"/>
      <w:r w:rsidR="006070D9">
        <w:t>Calendar</w:t>
      </w:r>
      <w:proofErr w:type="spellEnd"/>
      <w:r w:rsidR="006070D9">
        <w:t>.</w:t>
      </w:r>
      <w:r w:rsidR="00917022">
        <w:t xml:space="preserve"> Ez az egyik legelterjedtebb online naptárkezelő szolgáltatás</w:t>
      </w:r>
      <w:r w:rsidR="00A077B9">
        <w:t>,</w:t>
      </w:r>
      <w:r w:rsidR="00917022">
        <w:t xml:space="preserve"> amit az egész világon használnak</w:t>
      </w:r>
      <w:r w:rsidR="00AB6757">
        <w:t>.</w:t>
      </w:r>
      <w:r w:rsidR="00CA525A">
        <w:t xml:space="preserve"> A képen egy interneten talált példa látható a Google </w:t>
      </w:r>
      <w:proofErr w:type="spellStart"/>
      <w:r w:rsidR="00CA525A">
        <w:t>Calendar</w:t>
      </w:r>
      <w:proofErr w:type="spellEnd"/>
      <w:r w:rsidR="00CA525A">
        <w:t xml:space="preserve"> felületére</w:t>
      </w:r>
      <w:r w:rsidR="002E4D5B">
        <w:t>.</w:t>
      </w:r>
    </w:p>
    <w:p w14:paraId="1903A790" w14:textId="011D8E19" w:rsidR="00330785" w:rsidRPr="00AB75CA" w:rsidRDefault="00CA525A" w:rsidP="00630EE3">
      <w:pPr>
        <w:rPr>
          <w:color w:val="FFFFFF" w:themeColor="background1"/>
        </w:rPr>
      </w:pPr>
      <w:r w:rsidRPr="00AB75CA">
        <w:rPr>
          <w:color w:val="FFFFFF" w:themeColor="background1"/>
        </w:rPr>
        <w:fldChar w:fldCharType="begin"/>
      </w:r>
      <w:r w:rsidR="00A65F8D" w:rsidRPr="00AB75CA">
        <w:rPr>
          <w:color w:val="FFFFFF" w:themeColor="background1"/>
        </w:rPr>
        <w:instrText xml:space="preserve"> ADDIN ZOTERO_ITEM CSL_CITATION {"citationID":"TlHBsdrq","properties":{"formattedCitation":"[2]","plainCitation":"[2]","noteIndex":0},"citationItems":[{"id":36,"uris":["http://zotero.org/users/14064510/items/GXS53K73"],"itemData":{"id":36,"type":"webpage","abstract":"Calendar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Pr="00AB75CA">
        <w:rPr>
          <w:color w:val="FFFFFF" w:themeColor="background1"/>
        </w:rPr>
        <w:fldChar w:fldCharType="separate"/>
      </w:r>
      <w:r w:rsidR="00A65F8D" w:rsidRPr="00AB75CA">
        <w:rPr>
          <w:rFonts w:cs="Times New Roman"/>
          <w:color w:val="FFFFFF" w:themeColor="background1"/>
        </w:rPr>
        <w:t>[2]</w:t>
      </w:r>
      <w:r w:rsidRPr="00AB75CA">
        <w:rPr>
          <w:color w:val="FFFFFF" w:themeColor="background1"/>
        </w:rPr>
        <w:fldChar w:fldCharType="end"/>
      </w:r>
    </w:p>
    <w:p w14:paraId="235A23EC" w14:textId="4B87A076" w:rsidR="00EE732E" w:rsidRDefault="00EE732E" w:rsidP="00630EE3">
      <w:r>
        <w:rPr>
          <w:noProof/>
        </w:rPr>
        <mc:AlternateContent>
          <mc:Choice Requires="wps">
            <w:drawing>
              <wp:anchor distT="0" distB="0" distL="114300" distR="114300" simplePos="0" relativeHeight="251666432" behindDoc="0" locked="0" layoutInCell="1" allowOverlap="1" wp14:anchorId="0EB80988" wp14:editId="2A058553">
                <wp:simplePos x="0" y="0"/>
                <wp:positionH relativeFrom="column">
                  <wp:posOffset>0</wp:posOffset>
                </wp:positionH>
                <wp:positionV relativeFrom="paragraph">
                  <wp:posOffset>3455035</wp:posOffset>
                </wp:positionV>
                <wp:extent cx="5483225" cy="635"/>
                <wp:effectExtent l="0" t="0" r="3175" b="3810"/>
                <wp:wrapTopAndBottom/>
                <wp:docPr id="935029878" name="Szövegdoboz 1"/>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3AA84D69" w14:textId="707FD989" w:rsidR="00EE732E" w:rsidRPr="00E32C8F" w:rsidRDefault="00015CB5"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bookmarkStart w:id="41" w:name="_Toc184894365"/>
                            <w:r w:rsidR="006B6047">
                              <w:rPr>
                                <w:noProof/>
                              </w:rPr>
                              <w:t>1</w:t>
                            </w:r>
                            <w:r>
                              <w:rPr>
                                <w:noProof/>
                              </w:rPr>
                              <w:fldChar w:fldCharType="end"/>
                            </w:r>
                            <w:r w:rsidR="00EE732E">
                              <w:t xml:space="preserve">. ábra: </w:t>
                            </w:r>
                            <w:r w:rsidR="00625698">
                              <w:t xml:space="preserve">A </w:t>
                            </w:r>
                            <w:r w:rsidR="00EE732E">
                              <w:t xml:space="preserve">Google </w:t>
                            </w:r>
                            <w:proofErr w:type="spellStart"/>
                            <w:r w:rsidR="00EE732E">
                              <w:t>Calendar</w:t>
                            </w:r>
                            <w:proofErr w:type="spellEnd"/>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w:t>
                            </w:r>
                            <w:r w:rsidR="00AB75CA">
                              <w:rPr>
                                <w:rFonts w:cs="Times New Roman"/>
                              </w:rPr>
                              <w:t>2</w:t>
                            </w:r>
                            <w:r w:rsidR="002E4D5B" w:rsidRPr="00CA525A">
                              <w:rPr>
                                <w:rFonts w:cs="Times New Roman"/>
                              </w:rPr>
                              <w:t>]</w:t>
                            </w:r>
                            <w:bookmarkEnd w:id="41"/>
                            <w:r w:rsidR="002E4D5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B80988" id="_x0000_t202" coordsize="21600,21600" o:spt="202" path="m,l,21600r21600,l21600,xe">
                <v:stroke joinstyle="miter"/>
                <v:path gradientshapeok="t" o:connecttype="rect"/>
              </v:shapetype>
              <v:shape id="Szövegdoboz 1" o:spid="_x0000_s1026" type="#_x0000_t202" style="position:absolute;left:0;text-align:left;margin-left:0;margin-top:272.05pt;width:43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ljFg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Z57ub6XTGmaTc7c0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" stroked="f">
                <v:textbox style="mso-fit-shape-to-text:t" inset="0,0,0,0">
                  <w:txbxContent>
                    <w:p w14:paraId="3AA84D69" w14:textId="707FD989" w:rsidR="00EE732E" w:rsidRPr="00E32C8F" w:rsidRDefault="00015CB5"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bookmarkStart w:id="42" w:name="_Toc184894365"/>
                      <w:r w:rsidR="006B6047">
                        <w:rPr>
                          <w:noProof/>
                        </w:rPr>
                        <w:t>1</w:t>
                      </w:r>
                      <w:r>
                        <w:rPr>
                          <w:noProof/>
                        </w:rPr>
                        <w:fldChar w:fldCharType="end"/>
                      </w:r>
                      <w:r w:rsidR="00EE732E">
                        <w:t xml:space="preserve">. ábra: </w:t>
                      </w:r>
                      <w:r w:rsidR="00625698">
                        <w:t xml:space="preserve">A </w:t>
                      </w:r>
                      <w:r w:rsidR="00EE732E">
                        <w:t xml:space="preserve">Google </w:t>
                      </w:r>
                      <w:proofErr w:type="spellStart"/>
                      <w:r w:rsidR="00EE732E">
                        <w:t>Calendar</w:t>
                      </w:r>
                      <w:proofErr w:type="spellEnd"/>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w:t>
                      </w:r>
                      <w:r w:rsidR="00AB75CA">
                        <w:rPr>
                          <w:rFonts w:cs="Times New Roman"/>
                        </w:rPr>
                        <w:t>2</w:t>
                      </w:r>
                      <w:r w:rsidR="002E4D5B" w:rsidRPr="00CA525A">
                        <w:rPr>
                          <w:rFonts w:cs="Times New Roman"/>
                        </w:rPr>
                        <w:t>]</w:t>
                      </w:r>
                      <w:bookmarkEnd w:id="42"/>
                      <w:r w:rsidR="002E4D5B">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75BB7F30" wp14:editId="57080094">
            <wp:simplePos x="0" y="0"/>
            <wp:positionH relativeFrom="page">
              <wp:posOffset>1080135</wp:posOffset>
            </wp:positionH>
            <wp:positionV relativeFrom="paragraph">
              <wp:posOffset>235585</wp:posOffset>
            </wp:positionV>
            <wp:extent cx="5483225" cy="3162300"/>
            <wp:effectExtent l="0" t="0" r="3175" b="0"/>
            <wp:wrapTopAndBottom/>
            <wp:docPr id="1520391744" name="Kép 2" descr="9 Google Calendar features you should start using now | Z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Google Calendar features you should start using now | Zapi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3225"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18A9" w14:textId="1B4F1786" w:rsidR="00AC5B68" w:rsidRPr="00AC5B68" w:rsidRDefault="00E0497C" w:rsidP="00EE732E">
      <w:pPr>
        <w:pStyle w:val="Cmsor3"/>
        <w:numPr>
          <w:ilvl w:val="2"/>
          <w:numId w:val="19"/>
        </w:numPr>
      </w:pPr>
      <w:bookmarkStart w:id="43" w:name="_Toc184894455"/>
      <w:r>
        <w:lastRenderedPageBreak/>
        <w:t xml:space="preserve">A Google </w:t>
      </w:r>
      <w:proofErr w:type="spellStart"/>
      <w:r>
        <w:t>Calendar</w:t>
      </w:r>
      <w:proofErr w:type="spellEnd"/>
      <w:r>
        <w:t xml:space="preserve"> </w:t>
      </w:r>
      <w:r w:rsidR="00802A43">
        <w:t>múltja</w:t>
      </w:r>
      <w:bookmarkEnd w:id="43"/>
    </w:p>
    <w:p w14:paraId="141BCAC1" w14:textId="29E151B1" w:rsidR="00D27649" w:rsidRDefault="00AE52B8" w:rsidP="00AE52B8">
      <w:r w:rsidRPr="00AE52B8">
        <w:t>A</w:t>
      </w:r>
      <w:r>
        <w:t>hogy már írtam, a</w:t>
      </w:r>
      <w:r w:rsidRPr="00AE52B8">
        <w:t xml:space="preserve"> Google </w:t>
      </w:r>
      <w:proofErr w:type="spellStart"/>
      <w:r>
        <w:t>Calendar</w:t>
      </w:r>
      <w:proofErr w:type="spellEnd"/>
      <w:r w:rsidRPr="00AE52B8">
        <w:t xml:space="preserve"> a Google által kifejlesztett idő</w:t>
      </w:r>
      <w:r w:rsidR="00602902">
        <w:t>menedzsment</w:t>
      </w:r>
      <w:r w:rsidRPr="00AE52B8">
        <w:t xml:space="preserve"> és </w:t>
      </w:r>
      <w:r w:rsidR="000F17D9">
        <w:t>időpontkezelési</w:t>
      </w:r>
      <w:r w:rsidRPr="00AE52B8">
        <w:t xml:space="preserve"> naptárszolgáltatás</w:t>
      </w:r>
      <w:r w:rsidR="002E4D5B">
        <w:t>, amelynek múltjáról remek áttekintést nyújt ennek az összefoglaló a forrása</w:t>
      </w:r>
      <w:r w:rsidR="00BB00BF">
        <w:t xml:space="preserve">. </w:t>
      </w:r>
      <w:r w:rsidR="000974E9" w:rsidRPr="00AB75CA">
        <w:rPr>
          <w:color w:val="FFFFFF" w:themeColor="background1"/>
        </w:rPr>
        <w:fldChar w:fldCharType="begin"/>
      </w:r>
      <w:r w:rsidR="00A65F8D" w:rsidRPr="00AB75CA">
        <w:rPr>
          <w:color w:val="FFFFFF" w:themeColor="background1"/>
        </w:rPr>
        <w:instrText xml:space="preserve"> ADDIN ZOTERO_ITEM CSL_CITATION {"citationID":"inGp9GcR","properties":{"formattedCitation":"[3]","plainCitation":"[3]","noteIndex":0},"citationItems":[{"id":12,"uris":["http://zotero.org/users/14064510/items/U42Q842S"],"itemData":{"id":12,"type":"entry-encyclopedia","abstract":"Google Calendar is a time-management and scheduling calendar service developed by Google. It was created by Mike Samuel as part of his 20% project at Google. It became available in beta release April 13, 2006, and in general release in July 2009, on the web and as mobile apps for the Android and iOS platforms.\nGoogle Calendar allows users to create and edit events. Reminders can be enabled for events, with options available for type and time. Event locations can also be added, and other users can be invited to events. Users can enable or disable the visibility of special calendars, including Birthdays, where the app retrieves dates of births from Google contacts and displays birthday cards on a yearly basis, and Holidays, a country-specific calendar that displays dates of special occasions. Over time, Google has added functionality that makes use of machine learning, including \"Events from Gmail\", where event information from a user's Gmail messages are automatically added to Google Calendar; \"Reminders\", where users add to-do activities that can be automatically updated with new information; \"Smart Suggestions\", where the app recommends titles, contacts, and locations when creating events; and \"Goals\", where users enter information on a specified personal goal, and the app automatically schedules the activity at optimal times.\nGoogle Calendar's mobile apps have received polarized reviews. 2015 reviews of the Android and iOS apps both praised and criticized the design. While some critics praised the design for being \"cleaner\", \"bold\" and making use of \"colorful graphics\", other reviewers asserted that the graphics took up too much space. The Smart Suggestions feature was also liked and disliked, with varying levels of success in the app actually managing to suggest relevant information upon event creation. The integration between Google Calendar and Gmail was praised, however, with critics writing that \"all of the relevant details are there\".","container-title":"Wikipedia","language":"en","license":"Creative Commons Attribution-ShareAlike License","note":"Page Version ID: 1200623137","source":"Wikipedia","title":"Google Calendar","URL":"https://en.wikipedia.org/w/index.php?title=Google_Calendar&amp;oldid=1200623137","accessed":{"date-parts":[["2024",4,12]]},"issued":{"date-parts":[["2024",1,29]]}}}],"schema":"https://github.com/citation-style-language/schema/raw/master/csl-citation.json"} </w:instrText>
      </w:r>
      <w:r w:rsidR="000974E9" w:rsidRPr="00AB75CA">
        <w:rPr>
          <w:color w:val="FFFFFF" w:themeColor="background1"/>
        </w:rPr>
        <w:fldChar w:fldCharType="separate"/>
      </w:r>
      <w:r w:rsidR="00A65F8D" w:rsidRPr="00AB75CA">
        <w:rPr>
          <w:rFonts w:cs="Times New Roman"/>
          <w:color w:val="FFFFFF" w:themeColor="background1"/>
        </w:rPr>
        <w:t>[3]</w:t>
      </w:r>
      <w:r w:rsidR="000974E9" w:rsidRPr="00AB75CA">
        <w:rPr>
          <w:color w:val="FFFFFF" w:themeColor="background1"/>
        </w:rPr>
        <w:fldChar w:fldCharType="end"/>
      </w:r>
      <w:r w:rsidRPr="00AE52B8">
        <w:t xml:space="preserve"> Mike Samuel</w:t>
      </w:r>
      <w:r w:rsidR="00FB0ED6">
        <w:t xml:space="preserve"> (</w:t>
      </w:r>
      <w:r w:rsidR="005823E1">
        <w:fldChar w:fldCharType="begin"/>
      </w:r>
      <w:r w:rsidR="005823E1">
        <w:instrText xml:space="preserve"> REF _Ref165885023 \h </w:instrText>
      </w:r>
      <w:r w:rsidR="005823E1">
        <w:fldChar w:fldCharType="separate"/>
      </w:r>
      <w:r w:rsidR="002B0ADE">
        <w:rPr>
          <w:noProof/>
        </w:rPr>
        <w:t>2</w:t>
      </w:r>
      <w:r w:rsidR="002B0ADE">
        <w:t>. ábra</w:t>
      </w:r>
      <w:r w:rsidR="005823E1">
        <w:fldChar w:fldCharType="end"/>
      </w:r>
      <w:r w:rsidR="00FB0ED6">
        <w:t>)</w:t>
      </w:r>
      <w:r w:rsidR="00BB00BF">
        <w:t xml:space="preserve"> </w:t>
      </w:r>
      <w:r w:rsidR="0069132C" w:rsidRPr="0069132C">
        <w:rPr>
          <w:color w:val="FFFFFF" w:themeColor="background1"/>
        </w:rPr>
        <w:fldChar w:fldCharType="begin"/>
      </w:r>
      <w:r w:rsidR="00A65F8D">
        <w:rPr>
          <w:color w:val="FFFFFF" w:themeColor="background1"/>
        </w:rPr>
        <w:instrText xml:space="preserve"> ADDIN ZOTERO_ITEM CSL_CITATION {"citationID":"ICgd4in4","properties":{"formattedCitation":"[4]","plainCitation":"[4]","noteIndex":0},"citationItems":[{"id":38,"uris":["http://zotero.org/users/14064510/items/LHEY4IW8"],"itemData":{"id":38,"type":"webpage","abstract":"Mike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rsidRPr="0069132C">
        <w:rPr>
          <w:color w:val="FFFFFF" w:themeColor="background1"/>
        </w:rPr>
        <w:fldChar w:fldCharType="separate"/>
      </w:r>
      <w:r w:rsidR="00A65F8D" w:rsidRPr="00A65F8D">
        <w:rPr>
          <w:rFonts w:cs="Times New Roman"/>
        </w:rPr>
        <w:t>[4]</w:t>
      </w:r>
      <w:r w:rsidR="0069132C" w:rsidRPr="0069132C">
        <w:rPr>
          <w:color w:val="FFFFFF" w:themeColor="background1"/>
        </w:rPr>
        <w:fldChar w:fldCharType="end"/>
      </w:r>
      <w:r w:rsidR="0069132C">
        <w:t xml:space="preserve"> </w:t>
      </w:r>
      <w:r w:rsidRPr="00AE52B8">
        <w:t>hozta létre a Google-</w:t>
      </w:r>
      <w:proofErr w:type="spellStart"/>
      <w:r w:rsidRPr="00AE52B8">
        <w:t>nál</w:t>
      </w:r>
      <w:proofErr w:type="spellEnd"/>
      <w:r w:rsidRPr="00AE52B8">
        <w:t xml:space="preserve"> végzett 20%-os </w:t>
      </w:r>
      <w:r w:rsidR="007A2DF1">
        <w:rPr>
          <w:noProof/>
        </w:rPr>
        <mc:AlternateContent>
          <mc:Choice Requires="wps">
            <w:drawing>
              <wp:anchor distT="0" distB="0" distL="114300" distR="114300" simplePos="0" relativeHeight="251669504" behindDoc="0" locked="0" layoutInCell="1" allowOverlap="1" wp14:anchorId="5041D527" wp14:editId="7A63FD1D">
                <wp:simplePos x="0" y="0"/>
                <wp:positionH relativeFrom="column">
                  <wp:posOffset>3674745</wp:posOffset>
                </wp:positionH>
                <wp:positionV relativeFrom="paragraph">
                  <wp:posOffset>1958340</wp:posOffset>
                </wp:positionV>
                <wp:extent cx="1905000" cy="635"/>
                <wp:effectExtent l="0" t="0" r="0" b="7620"/>
                <wp:wrapSquare wrapText="bothSides"/>
                <wp:docPr id="7955969" name="Szövegdoboz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bookmarkStart w:id="44" w:name="_Ref165885023"/>
                          <w:bookmarkStart w:id="45" w:name="_Ref165885012"/>
                          <w:p w14:paraId="229C8D9E" w14:textId="01F67FF4" w:rsidR="007A2DF1" w:rsidRPr="008D43DB" w:rsidRDefault="00015CB5" w:rsidP="007A2DF1">
                            <w:pPr>
                              <w:pStyle w:val="Kpalrs"/>
                              <w:rPr>
                                <w:rFonts w:cs="Lohit Hindi"/>
                              </w:rPr>
                            </w:pPr>
                            <w:r>
                              <w:fldChar w:fldCharType="begin"/>
                            </w:r>
                            <w:r>
                              <w:instrText xml:space="preserve"> SEQ ábra \* ARABIC </w:instrText>
                            </w:r>
                            <w:r>
                              <w:fldChar w:fldCharType="separate"/>
                            </w:r>
                            <w:bookmarkStart w:id="46" w:name="_Toc184894366"/>
                            <w:r w:rsidR="006B6047">
                              <w:rPr>
                                <w:noProof/>
                              </w:rPr>
                              <w:t>2</w:t>
                            </w:r>
                            <w:r>
                              <w:fldChar w:fldCharType="end"/>
                            </w:r>
                            <w:r w:rsidR="007A2DF1">
                              <w:t>. ábra</w:t>
                            </w:r>
                            <w:bookmarkEnd w:id="44"/>
                            <w:r w:rsidR="007A2DF1">
                              <w:t xml:space="preserve">: Mike Samuel, a Google </w:t>
                            </w:r>
                            <w:proofErr w:type="spellStart"/>
                            <w:r w:rsidR="007A2DF1">
                              <w:t>Calendar</w:t>
                            </w:r>
                            <w:proofErr w:type="spellEnd"/>
                            <w:r w:rsidR="007A2DF1">
                              <w:t xml:space="preserve"> atyja</w:t>
                            </w:r>
                            <w:bookmarkEnd w:id="45"/>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6"/>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1D527" id="_x0000_s1027" type="#_x0000_t202" style="position:absolute;left:0;text-align:left;margin-left:289.35pt;margin-top:154.2pt;width:1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" stroked="f">
                <v:textbox style="mso-fit-shape-to-text:t" inset="0,0,0,0">
                  <w:txbxContent>
                    <w:bookmarkStart w:id="47" w:name="_Ref165885023"/>
                    <w:bookmarkStart w:id="48" w:name="_Ref165885012"/>
                    <w:p w14:paraId="229C8D9E" w14:textId="01F67FF4" w:rsidR="007A2DF1" w:rsidRPr="008D43DB" w:rsidRDefault="00015CB5" w:rsidP="007A2DF1">
                      <w:pPr>
                        <w:pStyle w:val="Kpalrs"/>
                        <w:rPr>
                          <w:rFonts w:cs="Lohit Hindi"/>
                        </w:rPr>
                      </w:pPr>
                      <w:r>
                        <w:fldChar w:fldCharType="begin"/>
                      </w:r>
                      <w:r>
                        <w:instrText xml:space="preserve"> SEQ ábra \* ARABIC </w:instrText>
                      </w:r>
                      <w:r>
                        <w:fldChar w:fldCharType="separate"/>
                      </w:r>
                      <w:bookmarkStart w:id="49" w:name="_Toc184894366"/>
                      <w:r w:rsidR="006B6047">
                        <w:rPr>
                          <w:noProof/>
                        </w:rPr>
                        <w:t>2</w:t>
                      </w:r>
                      <w:r>
                        <w:fldChar w:fldCharType="end"/>
                      </w:r>
                      <w:r w:rsidR="007A2DF1">
                        <w:t>. ábra</w:t>
                      </w:r>
                      <w:bookmarkEnd w:id="47"/>
                      <w:r w:rsidR="007A2DF1">
                        <w:t xml:space="preserve">: Mike Samuel, a Google </w:t>
                      </w:r>
                      <w:proofErr w:type="spellStart"/>
                      <w:r w:rsidR="007A2DF1">
                        <w:t>Calendar</w:t>
                      </w:r>
                      <w:proofErr w:type="spellEnd"/>
                      <w:r w:rsidR="007A2DF1">
                        <w:t xml:space="preserve"> atyja</w:t>
                      </w:r>
                      <w:bookmarkEnd w:id="48"/>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9"/>
                      <w:r w:rsidR="0069132C">
                        <w:fldChar w:fldCharType="end"/>
                      </w:r>
                    </w:p>
                  </w:txbxContent>
                </v:textbox>
                <w10:wrap type="square"/>
              </v:shape>
            </w:pict>
          </mc:Fallback>
        </mc:AlternateContent>
      </w:r>
      <w:r w:rsidR="007A2DF1">
        <w:rPr>
          <w:noProof/>
        </w:rPr>
        <w:drawing>
          <wp:anchor distT="0" distB="0" distL="114300" distR="114300" simplePos="0" relativeHeight="251667456" behindDoc="0" locked="0" layoutInCell="1" allowOverlap="1" wp14:anchorId="3B84226B" wp14:editId="216CD3D3">
            <wp:simplePos x="0" y="0"/>
            <wp:positionH relativeFrom="margin">
              <wp:align>right</wp:align>
            </wp:positionH>
            <wp:positionV relativeFrom="paragraph">
              <wp:posOffset>0</wp:posOffset>
            </wp:positionV>
            <wp:extent cx="1905000" cy="1905000"/>
            <wp:effectExtent l="0" t="0" r="0" b="0"/>
            <wp:wrapSquare wrapText="bothSides"/>
            <wp:docPr id="248246778" name="Kép 3" descr="Mike Sam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ke Samu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52B8">
        <w:t>projektjének részeként</w:t>
      </w:r>
      <w:r w:rsidR="005C7181">
        <w:t xml:space="preserve"> (a</w:t>
      </w:r>
      <w:r w:rsidR="005C7181" w:rsidRPr="0058060D">
        <w:t xml:space="preserve"> 20%</w:t>
      </w:r>
      <w:r w:rsidR="00C04510">
        <w:t>-os</w:t>
      </w:r>
      <w:r w:rsidR="005C7181" w:rsidRPr="0058060D">
        <w:t xml:space="preserve"> projekt felelős a Google számos szolgáltatásának fejlesztéséért. Az alapítók, </w:t>
      </w:r>
      <w:proofErr w:type="spellStart"/>
      <w:r w:rsidR="005C7181" w:rsidRPr="0058060D">
        <w:t>Sergey</w:t>
      </w:r>
      <w:proofErr w:type="spellEnd"/>
      <w:r w:rsidR="005C7181" w:rsidRPr="0058060D">
        <w:t xml:space="preserve"> </w:t>
      </w:r>
      <w:proofErr w:type="spellStart"/>
      <w:r w:rsidR="005C7181" w:rsidRPr="0058060D">
        <w:t>Brin</w:t>
      </w:r>
      <w:proofErr w:type="spellEnd"/>
      <w:r w:rsidR="005C7181" w:rsidRPr="0058060D">
        <w:t xml:space="preserve"> és Larry Page azt tanácsolták, hogy a dolgozók </w:t>
      </w:r>
      <w:r w:rsidR="00652B71">
        <w:t>„</w:t>
      </w:r>
      <w:r w:rsidR="005C7181" w:rsidRPr="0058060D">
        <w:t>idejük 20%-át azzal töltsék, amiről úgy gondolják, hogy a Google számára a leghasznosabb</w:t>
      </w:r>
      <w:r w:rsidR="00652B71">
        <w:t>”</w:t>
      </w:r>
      <w:r w:rsidR="005C7181">
        <w:t xml:space="preserve">. </w:t>
      </w:r>
      <w:r w:rsidR="005C7181">
        <w:fldChar w:fldCharType="begin"/>
      </w:r>
      <w:r w:rsidR="00A65F8D">
        <w:instrText xml:space="preserve"> ADDIN ZOTERO_ITEM CSL_CITATION {"citationID":"D5NsDBjF","properties":{"formattedCitation":"[5]","plainCitation":"[5]","noteIndex":0},"citationItems":[{"id":20,"uris":["http://zotero.org/users/14064510/items/NTRYEX6M"],"itemData":{"id":20,"type":"webpage","abstract":"Google’s popular “20% time,” which allows employees to take one day a week to work on side projects or learn new skills, may be the secret to giving you a competitive edge.","container-title":"CNBC","language":"en","title":"Google's '20% rule' shows exactly how much time you should spend learning new skills—and why it works","URL":"https://www.cnbc.com/2021/12/16/google-20-percent-rule-shows-exactly-how-much-time-you-should-spend-learning-new-skills.html","author":[{"family":"Contributor","given":"Dorie Clark"}],"accessed":{"date-parts":[["2024",4,18]]},"issued":{"date-parts":[["2021",12,16]]}}}],"schema":"https://github.com/citation-style-language/schema/raw/master/csl-citation.json"} </w:instrText>
      </w:r>
      <w:r w:rsidR="005C7181">
        <w:fldChar w:fldCharType="separate"/>
      </w:r>
      <w:r w:rsidR="00A65F8D" w:rsidRPr="00A65F8D">
        <w:rPr>
          <w:rFonts w:cs="Times New Roman"/>
        </w:rPr>
        <w:t>[5]</w:t>
      </w:r>
      <w:r w:rsidR="005C7181">
        <w:fldChar w:fldCharType="end"/>
      </w:r>
      <w:r w:rsidR="005C7181">
        <w:t>)</w:t>
      </w:r>
      <w:r w:rsidRPr="00AE52B8">
        <w:t>. 2006. április 13-án bétaverzióban, majd 2009 júliusában általános kiadásban vált elérhetővé a weben és mobilalkalmazásként Android és iOS platformokra.</w:t>
      </w:r>
      <w:r w:rsidR="00D27649">
        <w:t xml:space="preserve"> </w:t>
      </w:r>
    </w:p>
    <w:p w14:paraId="2F253440" w14:textId="05C84208" w:rsidR="00200349" w:rsidRDefault="00D27649" w:rsidP="00AE52B8">
      <w:r w:rsidRPr="00D27649">
        <w:t xml:space="preserve">Kezdetben csak </w:t>
      </w:r>
      <w:r>
        <w:t xml:space="preserve">weben keresztül, </w:t>
      </w:r>
      <w:r w:rsidRPr="00D27649">
        <w:t>és Android operációs rendszeren volt elérhető, 2015. március 10-én azonban megjelent</w:t>
      </w:r>
      <w:r w:rsidR="00D406B6">
        <w:t xml:space="preserve"> az</w:t>
      </w:r>
      <w:r w:rsidRPr="00D27649">
        <w:t xml:space="preserve"> iOS-alkalmazás is.</w:t>
      </w:r>
      <w:r w:rsidR="007A2DF1" w:rsidRPr="007A2DF1">
        <w:t xml:space="preserve"> </w:t>
      </w:r>
    </w:p>
    <w:p w14:paraId="57E79EC1" w14:textId="44F7A23A" w:rsidR="005A63C2" w:rsidRDefault="005A63C2" w:rsidP="005A63C2">
      <w:r>
        <w:t>2010 decemberében a Google lehetővé tette a felhasználók számára, hogy kiválasszák a</w:t>
      </w:r>
      <w:r w:rsidR="007517B9">
        <w:t xml:space="preserve"> létrehozott</w:t>
      </w:r>
      <w:r>
        <w:t xml:space="preserve"> események időzónáját, ami korábban hiányzott</w:t>
      </w:r>
      <w:r w:rsidR="00F262C1">
        <w:t>, és</w:t>
      </w:r>
      <w:r>
        <w:t xml:space="preserve"> hiányát a média is kritizálta.</w:t>
      </w:r>
    </w:p>
    <w:p w14:paraId="6BC2317F" w14:textId="22A60E59" w:rsidR="005A63C2" w:rsidRDefault="005A63C2" w:rsidP="005A63C2">
      <w:r>
        <w:t xml:space="preserve">2015 augusztusában a Google hozzáadta az </w:t>
      </w:r>
      <w:r w:rsidR="00CD18EA">
        <w:t>„</w:t>
      </w:r>
      <w:proofErr w:type="spellStart"/>
      <w:r w:rsidR="007D69CC">
        <w:t>Events</w:t>
      </w:r>
      <w:proofErr w:type="spellEnd"/>
      <w:r w:rsidR="007D69CC">
        <w:t xml:space="preserve"> </w:t>
      </w:r>
      <w:proofErr w:type="spellStart"/>
      <w:r w:rsidR="007D69CC">
        <w:t>from</w:t>
      </w:r>
      <w:proofErr w:type="spellEnd"/>
      <w:r w:rsidR="007D69CC">
        <w:t xml:space="preserve"> </w:t>
      </w:r>
      <w:proofErr w:type="spellStart"/>
      <w:r>
        <w:t>Gmail</w:t>
      </w:r>
      <w:proofErr w:type="spellEnd"/>
      <w:r w:rsidR="00CD18EA">
        <w:t>”</w:t>
      </w:r>
      <w:r w:rsidR="00FF4A0E">
        <w:t xml:space="preserve"> (Események a </w:t>
      </w:r>
      <w:proofErr w:type="spellStart"/>
      <w:r w:rsidR="00FF4A0E">
        <w:t>Gmail-ból</w:t>
      </w:r>
      <w:proofErr w:type="spellEnd"/>
      <w:r w:rsidR="00FF4A0E">
        <w:t>)</w:t>
      </w:r>
      <w:r>
        <w:t xml:space="preserve"> funkciót, amelynek segítségével a felhasználó</w:t>
      </w:r>
      <w:r w:rsidR="001E2ED1">
        <w:t>k</w:t>
      </w:r>
      <w:r>
        <w:t xml:space="preserve"> </w:t>
      </w:r>
      <w:proofErr w:type="spellStart"/>
      <w:r>
        <w:t>Gmail</w:t>
      </w:r>
      <w:proofErr w:type="spellEnd"/>
      <w:r>
        <w:t xml:space="preserve"> üzeneteiből származó eseményinformációk automatikusan bekerülnek a Google Naptárba. Az alapértelmezés szerint engedélyezett funkció az újonnan beérkezett e-mail üzenetek, például járatkésések</w:t>
      </w:r>
      <w:r w:rsidR="001E2ED1">
        <w:t xml:space="preserve"> </w:t>
      </w:r>
      <w:r w:rsidR="002A5C52">
        <w:t>figyelembevételével</w:t>
      </w:r>
      <w:r>
        <w:t xml:space="preserve"> frissíti </w:t>
      </w:r>
      <w:r w:rsidR="00353CF8">
        <w:t xml:space="preserve">is </w:t>
      </w:r>
      <w:r>
        <w:t>az eseményeket új információkkal.</w:t>
      </w:r>
    </w:p>
    <w:p w14:paraId="13F1B7BF" w14:textId="0A2D2EF4" w:rsidR="005A63C2" w:rsidRDefault="005A63C2" w:rsidP="005A63C2">
      <w:r>
        <w:t xml:space="preserve">2015 decemberében a Google hozzáadta a </w:t>
      </w:r>
      <w:r w:rsidR="00CD18EA">
        <w:t>„</w:t>
      </w:r>
      <w:proofErr w:type="spellStart"/>
      <w:r w:rsidR="00FF4A0E">
        <w:t>Reminders</w:t>
      </w:r>
      <w:proofErr w:type="spellEnd"/>
      <w:r w:rsidR="00CD18EA">
        <w:t>”</w:t>
      </w:r>
      <w:r w:rsidR="00FF4A0E">
        <w:t xml:space="preserve"> (Emlékeztetők)</w:t>
      </w:r>
      <w:r>
        <w:t xml:space="preserve"> funkciót, amely lehetővé teszi a felhasználók számára, hogy a teendő</w:t>
      </w:r>
      <w:r w:rsidR="003473C6">
        <w:t>iket</w:t>
      </w:r>
      <w:r>
        <w:t xml:space="preserve"> </w:t>
      </w:r>
      <w:r w:rsidR="002A5C52">
        <w:t>e</w:t>
      </w:r>
      <w:r>
        <w:t>mlékeztetőként adják hozzá</w:t>
      </w:r>
      <w:r w:rsidR="00816141">
        <w:t xml:space="preserve"> a naptárhoz</w:t>
      </w:r>
      <w:r>
        <w:t>, és ezek a tevékenységek a</w:t>
      </w:r>
      <w:r w:rsidR="00613BB9">
        <w:t>z</w:t>
      </w:r>
      <w:r>
        <w:t xml:space="preserve"> </w:t>
      </w:r>
      <w:r w:rsidR="0007632B">
        <w:t>eddig megszokott</w:t>
      </w:r>
      <w:r>
        <w:t xml:space="preserve"> események mellett meg</w:t>
      </w:r>
      <w:r w:rsidR="00050546">
        <w:t>jelennek</w:t>
      </w:r>
      <w:r>
        <w:t>. A</w:t>
      </w:r>
      <w:r w:rsidR="009E2BFB">
        <w:t xml:space="preserve"> </w:t>
      </w:r>
      <w:proofErr w:type="spellStart"/>
      <w:r w:rsidR="009E2BFB">
        <w:t>Reminders</w:t>
      </w:r>
      <w:proofErr w:type="spellEnd"/>
      <w:r w:rsidR="009E2BFB">
        <w:t xml:space="preserve"> </w:t>
      </w:r>
      <w:r w:rsidR="002F576B">
        <w:t xml:space="preserve">úgynevezett </w:t>
      </w:r>
      <w:r>
        <w:t xml:space="preserve">szolgáltatásközi funkcióként szolgál, ami azt jelenti, hogy az </w:t>
      </w:r>
      <w:r w:rsidR="009E2BFB">
        <w:t>e</w:t>
      </w:r>
      <w:r>
        <w:t xml:space="preserve">mlékeztetők a </w:t>
      </w:r>
      <w:proofErr w:type="spellStart"/>
      <w:r>
        <w:t>Gmail</w:t>
      </w:r>
      <w:proofErr w:type="spellEnd"/>
      <w:r>
        <w:t xml:space="preserve"> </w:t>
      </w:r>
      <w:r w:rsidR="001A43F2">
        <w:t>b</w:t>
      </w:r>
      <w:r>
        <w:t>eérkezett üzenete</w:t>
      </w:r>
      <w:r w:rsidR="00ED2882">
        <w:t>i közt</w:t>
      </w:r>
      <w:r>
        <w:t xml:space="preserve">, a Google </w:t>
      </w:r>
      <w:proofErr w:type="spellStart"/>
      <w:r>
        <w:t>Now</w:t>
      </w:r>
      <w:proofErr w:type="spellEnd"/>
      <w:r>
        <w:t xml:space="preserve">-ban és a Google </w:t>
      </w:r>
      <w:proofErr w:type="spellStart"/>
      <w:r>
        <w:t>Keep</w:t>
      </w:r>
      <w:proofErr w:type="spellEnd"/>
      <w:r>
        <w:t>-ben is megjelennek.</w:t>
      </w:r>
    </w:p>
    <w:p w14:paraId="26EF8090" w14:textId="0649018A" w:rsidR="005A63C2" w:rsidRDefault="005A63C2" w:rsidP="005A63C2">
      <w:r>
        <w:t xml:space="preserve">2016 januárjában a Google a mobilalkalmazásokban a Google </w:t>
      </w:r>
      <w:proofErr w:type="spellStart"/>
      <w:r>
        <w:t>Naptárat</w:t>
      </w:r>
      <w:proofErr w:type="spellEnd"/>
      <w:r>
        <w:t xml:space="preserve"> kiegészítette</w:t>
      </w:r>
      <w:r w:rsidR="002B28F6">
        <w:t xml:space="preserve"> </w:t>
      </w:r>
      <w:r w:rsidR="00CD18EA">
        <w:t>„</w:t>
      </w:r>
      <w:r>
        <w:t>Intelligens javaslatokkal</w:t>
      </w:r>
      <w:r w:rsidR="00CD18EA">
        <w:t>”</w:t>
      </w:r>
      <w:r w:rsidR="002A58D7">
        <w:t xml:space="preserve"> (</w:t>
      </w:r>
      <w:proofErr w:type="spellStart"/>
      <w:r w:rsidR="002A58D7">
        <w:t>Smart</w:t>
      </w:r>
      <w:proofErr w:type="spellEnd"/>
      <w:r w:rsidR="002A58D7">
        <w:t xml:space="preserve"> </w:t>
      </w:r>
      <w:proofErr w:type="spellStart"/>
      <w:r w:rsidR="00D81A74">
        <w:t>S</w:t>
      </w:r>
      <w:r w:rsidR="002A58D7">
        <w:t>uggestions</w:t>
      </w:r>
      <w:proofErr w:type="spellEnd"/>
      <w:r w:rsidR="002A58D7">
        <w:t>)</w:t>
      </w:r>
      <w:r>
        <w:t>. Az intelligens javaslatok az események címeit, valamint</w:t>
      </w:r>
      <w:r w:rsidR="002B28F6">
        <w:t xml:space="preserve"> hozzájuk tartozó </w:t>
      </w:r>
      <w:r>
        <w:t>helyszíneket és kapcsolatokat ajánlanak</w:t>
      </w:r>
      <w:r w:rsidR="00BC3B7C">
        <w:t xml:space="preserve"> fel</w:t>
      </w:r>
      <w:r>
        <w:t xml:space="preserve">. Az </w:t>
      </w:r>
      <w:r w:rsidR="00530AA8">
        <w:t>i</w:t>
      </w:r>
      <w:r>
        <w:t xml:space="preserve">ntelligens javaslatokkal egy időben a Google 54 új ország ünnepnaptárát is hozzáadta, így összesen </w:t>
      </w:r>
      <w:r>
        <w:lastRenderedPageBreak/>
        <w:t>143 országspecifikus ünnepnaptár</w:t>
      </w:r>
      <w:r w:rsidR="00610CB4">
        <w:t>ral rendelkeznek</w:t>
      </w:r>
      <w:r>
        <w:t>.</w:t>
      </w:r>
    </w:p>
    <w:p w14:paraId="3266045C" w14:textId="02044D2C" w:rsidR="00353CF8" w:rsidRDefault="00353CF8" w:rsidP="00353CF8">
      <w:r>
        <w:t xml:space="preserve">2016 áprilisában a </w:t>
      </w:r>
      <w:r w:rsidR="007E1A82">
        <w:t>„</w:t>
      </w:r>
      <w:proofErr w:type="spellStart"/>
      <w:r>
        <w:t>Goals</w:t>
      </w:r>
      <w:proofErr w:type="spellEnd"/>
      <w:r w:rsidR="007E1A82">
        <w:t>”</w:t>
      </w:r>
      <w:r w:rsidR="00FC29B6">
        <w:t xml:space="preserve"> (Célok)</w:t>
      </w:r>
      <w:r>
        <w:t xml:space="preserve"> funkció következett. A célok olyan tevékenységek, amelyeket a felhasználó szeretne elvégezni. </w:t>
      </w:r>
      <w:r w:rsidR="004C2F8E">
        <w:t>Néhány rövid kérdés</w:t>
      </w:r>
      <w:r>
        <w:t xml:space="preserve"> megválaszolása után </w:t>
      </w:r>
      <w:r w:rsidR="00835019">
        <w:t>(</w:t>
      </w:r>
      <w:r w:rsidR="000B60BB">
        <w:t>például</w:t>
      </w:r>
      <w:r>
        <w:t xml:space="preserve"> a </w:t>
      </w:r>
      <w:r w:rsidR="00652B71">
        <w:t>„</w:t>
      </w:r>
      <w:r>
        <w:t>Milyen gyakran?</w:t>
      </w:r>
      <w:r w:rsidR="00652B71">
        <w:t>”</w:t>
      </w:r>
      <w:r>
        <w:t xml:space="preserve"> és a </w:t>
      </w:r>
      <w:r w:rsidR="00652B71">
        <w:t>„</w:t>
      </w:r>
      <w:r>
        <w:t>Legjobb időpont?</w:t>
      </w:r>
      <w:r w:rsidR="00652B71">
        <w:t>”</w:t>
      </w:r>
      <w:r w:rsidR="00835019">
        <w:t>)</w:t>
      </w:r>
      <w:r>
        <w:t xml:space="preserve"> a </w:t>
      </w:r>
      <w:r w:rsidR="0050336D">
        <w:t>n</w:t>
      </w:r>
      <w:r>
        <w:t xml:space="preserve">aptár </w:t>
      </w:r>
      <w:r w:rsidR="00652B71">
        <w:t>„</w:t>
      </w:r>
      <w:r>
        <w:t xml:space="preserve">megtalálja a legjobb </w:t>
      </w:r>
      <w:r w:rsidR="000B60BB">
        <w:t>idő</w:t>
      </w:r>
      <w:r>
        <w:t>ablakokat a cél eléréséhez</w:t>
      </w:r>
      <w:r w:rsidR="00652B71">
        <w:t>”</w:t>
      </w:r>
      <w:r>
        <w:t xml:space="preserve">, </w:t>
      </w:r>
      <w:r w:rsidR="00835019">
        <w:t xml:space="preserve">és </w:t>
      </w:r>
      <w:r>
        <w:t>idővel alkalmazkodik</w:t>
      </w:r>
      <w:r w:rsidR="00357B10">
        <w:t xml:space="preserve"> is</w:t>
      </w:r>
      <w:r>
        <w:t xml:space="preserve"> a felhasználó időbeosztásához, például átütemezi a célt szolgáló tevékenységet, ha olyan esemény kerül </w:t>
      </w:r>
      <w:r w:rsidR="00835019">
        <w:t>felvételre</w:t>
      </w:r>
      <w:r>
        <w:t xml:space="preserve">, amely közvetlenül ütközik a cél időpontjával. A funkció 2017 januárjában bővült </w:t>
      </w:r>
      <w:r w:rsidR="00FC4984">
        <w:t xml:space="preserve">a </w:t>
      </w:r>
      <w:r>
        <w:t>Google Fit és az Apple Health támogatás</w:t>
      </w:r>
      <w:r w:rsidR="00981C04">
        <w:t>sal</w:t>
      </w:r>
      <w:r>
        <w:t>.</w:t>
      </w:r>
    </w:p>
    <w:p w14:paraId="0EC2032F" w14:textId="6173914A" w:rsidR="00353CF8" w:rsidRDefault="00353CF8" w:rsidP="00353CF8">
      <w:r>
        <w:t>2017 márciusában az iOS-alkalmazás frissült</w:t>
      </w:r>
      <w:r w:rsidR="001C4734">
        <w:t>,</w:t>
      </w:r>
      <w:r>
        <w:t xml:space="preserve"> </w:t>
      </w:r>
      <w:r w:rsidR="00FC1D93">
        <w:t>hozzáadva az</w:t>
      </w:r>
      <w:r>
        <w:t xml:space="preserve"> </w:t>
      </w:r>
      <w:proofErr w:type="spellStart"/>
      <w:r>
        <w:t>iPad</w:t>
      </w:r>
      <w:proofErr w:type="spellEnd"/>
      <w:r>
        <w:t xml:space="preserve"> támogatá</w:t>
      </w:r>
      <w:r w:rsidR="00FC1D93">
        <w:t>st</w:t>
      </w:r>
      <w:r>
        <w:t xml:space="preserve">, majd júliusban ismét frissült, hogy az iOS </w:t>
      </w:r>
      <w:r w:rsidR="003A5209">
        <w:t>„</w:t>
      </w:r>
      <w:proofErr w:type="spellStart"/>
      <w:r w:rsidR="00B50D6C">
        <w:t>Today</w:t>
      </w:r>
      <w:proofErr w:type="spellEnd"/>
      <w:r w:rsidR="003A5209">
        <w:t>”</w:t>
      </w:r>
      <w:r>
        <w:t xml:space="preserve"> paneljé</w:t>
      </w:r>
      <w:r w:rsidR="00422779">
        <w:t>hez</w:t>
      </w:r>
      <w:r>
        <w:t xml:space="preserve"> </w:t>
      </w:r>
      <w:proofErr w:type="spellStart"/>
      <w:r>
        <w:t>widgetet</w:t>
      </w:r>
      <w:proofErr w:type="spellEnd"/>
      <w:r>
        <w:t xml:space="preserve"> adjon hozzá.</w:t>
      </w:r>
    </w:p>
    <w:p w14:paraId="4400D9AC" w14:textId="6D2EA3CE" w:rsidR="00353CF8" w:rsidRDefault="00353CF8" w:rsidP="00353CF8">
      <w:r>
        <w:t xml:space="preserve">2017 júniusában, miután májusban bejelentette, hogy a Google több szolgáltatásában is bevezette a </w:t>
      </w:r>
      <w:r w:rsidR="007C43BC">
        <w:t>„</w:t>
      </w:r>
      <w:proofErr w:type="spellStart"/>
      <w:r w:rsidR="007C43BC">
        <w:t>Family</w:t>
      </w:r>
      <w:proofErr w:type="spellEnd"/>
      <w:r w:rsidR="007C43BC">
        <w:t xml:space="preserve"> </w:t>
      </w:r>
      <w:proofErr w:type="spellStart"/>
      <w:r w:rsidR="007C43BC">
        <w:t>Groups</w:t>
      </w:r>
      <w:proofErr w:type="spellEnd"/>
      <w:r w:rsidR="007C43BC">
        <w:t>”</w:t>
      </w:r>
      <w:r>
        <w:t xml:space="preserve"> funkciót, a Google elkezdte a családi naptárak bevezetését a felhasználók számár</w:t>
      </w:r>
      <w:r w:rsidR="002A442E">
        <w:t>a</w:t>
      </w:r>
      <w:r>
        <w:t>.</w:t>
      </w:r>
    </w:p>
    <w:p w14:paraId="67B94A5B" w14:textId="68E0F5ED" w:rsidR="000E1D02" w:rsidRDefault="00353CF8" w:rsidP="00AC5B68">
      <w:r>
        <w:t xml:space="preserve">2022. szeptember 20-án a Google bejelentette, hogy a Google </w:t>
      </w:r>
      <w:proofErr w:type="spellStart"/>
      <w:r w:rsidR="00170AEA">
        <w:t>Calendar</w:t>
      </w:r>
      <w:proofErr w:type="spellEnd"/>
      <w:r>
        <w:t xml:space="preserve"> és a Google </w:t>
      </w:r>
      <w:proofErr w:type="spellStart"/>
      <w:r>
        <w:t>Assistant</w:t>
      </w:r>
      <w:proofErr w:type="spellEnd"/>
      <w:r>
        <w:t xml:space="preserve"> emlékeztetői egyesülnek a Google </w:t>
      </w:r>
      <w:proofErr w:type="spellStart"/>
      <w:r w:rsidR="008673A2">
        <w:t>Tasks-al</w:t>
      </w:r>
      <w:proofErr w:type="spellEnd"/>
      <w:r>
        <w:t>. Az átállás 2023 márciusában kezdődött néhány felhasználó kiválasztásával, majd 2023 második negyedévében opcionális lehetőségként a többi felhasználóra is kiterjesztették, és 2023. május 22-</w:t>
      </w:r>
      <w:r w:rsidR="00762C18">
        <w:t>es</w:t>
      </w:r>
      <w:r>
        <w:t xml:space="preserve"> </w:t>
      </w:r>
      <w:r w:rsidR="00762C18">
        <w:t>befejezéssel</w:t>
      </w:r>
      <w:r>
        <w:t xml:space="preserve"> a vállalati szektor</w:t>
      </w:r>
      <w:r w:rsidR="00762C18">
        <w:t xml:space="preserve"> számára</w:t>
      </w:r>
      <w:r>
        <w:t>.</w:t>
      </w:r>
    </w:p>
    <w:p w14:paraId="34AA180A" w14:textId="23EFAED0" w:rsidR="00474F2C" w:rsidRDefault="00474F2C" w:rsidP="00474F2C">
      <w:pPr>
        <w:pStyle w:val="Cmsor2"/>
        <w:numPr>
          <w:ilvl w:val="1"/>
          <w:numId w:val="19"/>
        </w:numPr>
      </w:pPr>
      <w:bookmarkStart w:id="50" w:name="_Toc184894456"/>
      <w:proofErr w:type="spellStart"/>
      <w:r>
        <w:t>Zoho</w:t>
      </w:r>
      <w:proofErr w:type="spellEnd"/>
      <w:r>
        <w:t xml:space="preserve"> </w:t>
      </w:r>
      <w:proofErr w:type="spellStart"/>
      <w:r>
        <w:t>Calendar</w:t>
      </w:r>
      <w:bookmarkEnd w:id="50"/>
      <w:proofErr w:type="spellEnd"/>
    </w:p>
    <w:p w14:paraId="792B75DB" w14:textId="049A102E" w:rsidR="00533434" w:rsidRDefault="00533434" w:rsidP="00474F2C">
      <w:r>
        <w:rPr>
          <w:noProof/>
        </w:rPr>
        <w:drawing>
          <wp:anchor distT="0" distB="0" distL="114300" distR="114300" simplePos="0" relativeHeight="251991040" behindDoc="0" locked="0" layoutInCell="1" allowOverlap="1" wp14:anchorId="48E03BC7" wp14:editId="0B3685C5">
            <wp:simplePos x="0" y="0"/>
            <wp:positionH relativeFrom="margin">
              <wp:posOffset>3084195</wp:posOffset>
            </wp:positionH>
            <wp:positionV relativeFrom="paragraph">
              <wp:posOffset>59690</wp:posOffset>
            </wp:positionV>
            <wp:extent cx="2491105" cy="705485"/>
            <wp:effectExtent l="0" t="0" r="4445" b="0"/>
            <wp:wrapSquare wrapText="bothSides"/>
            <wp:docPr id="947759216" name="Kép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1105" cy="70548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93088" behindDoc="0" locked="0" layoutInCell="1" allowOverlap="1" wp14:anchorId="1EFB6880" wp14:editId="35134568">
                <wp:simplePos x="0" y="0"/>
                <wp:positionH relativeFrom="margin">
                  <wp:posOffset>3084195</wp:posOffset>
                </wp:positionH>
                <wp:positionV relativeFrom="paragraph">
                  <wp:posOffset>823291</wp:posOffset>
                </wp:positionV>
                <wp:extent cx="2491105" cy="317500"/>
                <wp:effectExtent l="0" t="0" r="4445" b="6350"/>
                <wp:wrapSquare wrapText="bothSides"/>
                <wp:docPr id="1976534323" name="Szövegdoboz 1"/>
                <wp:cNvGraphicFramePr/>
                <a:graphic xmlns:a="http://schemas.openxmlformats.org/drawingml/2006/main">
                  <a:graphicData uri="http://schemas.microsoft.com/office/word/2010/wordprocessingShape">
                    <wps:wsp>
                      <wps:cNvSpPr txBox="1"/>
                      <wps:spPr>
                        <a:xfrm>
                          <a:off x="0" y="0"/>
                          <a:ext cx="2491105" cy="317500"/>
                        </a:xfrm>
                        <a:prstGeom prst="rect">
                          <a:avLst/>
                        </a:prstGeom>
                        <a:solidFill>
                          <a:prstClr val="white"/>
                        </a:solidFill>
                        <a:ln>
                          <a:noFill/>
                        </a:ln>
                      </wps:spPr>
                      <wps:txbx>
                        <w:txbxContent>
                          <w:p w14:paraId="6AB9D055" w14:textId="64B1C4A4" w:rsidR="00533434" w:rsidRPr="00566745" w:rsidRDefault="00533434" w:rsidP="0053343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51" w:name="_Toc184894367"/>
                            <w:r w:rsidR="006B6047">
                              <w:rPr>
                                <w:noProof/>
                              </w:rPr>
                              <w:t>3</w:t>
                            </w:r>
                            <w:r>
                              <w:rPr>
                                <w:noProof/>
                              </w:rPr>
                              <w:fldChar w:fldCharType="end"/>
                            </w:r>
                            <w:r>
                              <w:t xml:space="preserve">. ábra: </w:t>
                            </w:r>
                            <w:proofErr w:type="spellStart"/>
                            <w:r>
                              <w:t>Zoho</w:t>
                            </w:r>
                            <w:proofErr w:type="spellEnd"/>
                            <w:r>
                              <w:t xml:space="preserve"> </w:t>
                            </w:r>
                            <w:proofErr w:type="spellStart"/>
                            <w:r>
                              <w:t>Calendar</w:t>
                            </w:r>
                            <w:proofErr w:type="spellEnd"/>
                            <w:r>
                              <w:t xml:space="preserve"> logó [6]</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B6880" id="_x0000_s1028" type="#_x0000_t202" style="position:absolute;left:0;text-align:left;margin-left:242.85pt;margin-top:64.85pt;width:196.15pt;height:25pt;z-index:251993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" stroked="f">
                <v:textbox inset="0,0,0,0">
                  <w:txbxContent>
                    <w:p w14:paraId="6AB9D055" w14:textId="64B1C4A4" w:rsidR="00533434" w:rsidRPr="00566745" w:rsidRDefault="00533434" w:rsidP="0053343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52" w:name="_Toc184894367"/>
                      <w:r w:rsidR="006B6047">
                        <w:rPr>
                          <w:noProof/>
                        </w:rPr>
                        <w:t>3</w:t>
                      </w:r>
                      <w:r>
                        <w:rPr>
                          <w:noProof/>
                        </w:rPr>
                        <w:fldChar w:fldCharType="end"/>
                      </w:r>
                      <w:r>
                        <w:t xml:space="preserve">. ábra: </w:t>
                      </w:r>
                      <w:proofErr w:type="spellStart"/>
                      <w:r>
                        <w:t>Zoho</w:t>
                      </w:r>
                      <w:proofErr w:type="spellEnd"/>
                      <w:r>
                        <w:t xml:space="preserve"> </w:t>
                      </w:r>
                      <w:proofErr w:type="spellStart"/>
                      <w:r>
                        <w:t>Calendar</w:t>
                      </w:r>
                      <w:proofErr w:type="spellEnd"/>
                      <w:r>
                        <w:t xml:space="preserve"> logó [6]</w:t>
                      </w:r>
                      <w:bookmarkEnd w:id="52"/>
                    </w:p>
                  </w:txbxContent>
                </v:textbox>
                <w10:wrap type="square" anchorx="margin"/>
              </v:shape>
            </w:pict>
          </mc:Fallback>
        </mc:AlternateContent>
      </w:r>
      <w:r w:rsidR="00474F2C">
        <w:t xml:space="preserve">A </w:t>
      </w:r>
      <w:proofErr w:type="spellStart"/>
      <w:r w:rsidR="00474F2C">
        <w:t>Zoho</w:t>
      </w:r>
      <w:proofErr w:type="spellEnd"/>
      <w:r w:rsidR="00474F2C">
        <w:t xml:space="preserve"> </w:t>
      </w:r>
      <w:proofErr w:type="spellStart"/>
      <w:r w:rsidR="00474F2C">
        <w:t>Calendar</w:t>
      </w:r>
      <w:proofErr w:type="spellEnd"/>
      <w:r w:rsidR="00474F2C">
        <w:t xml:space="preserve"> saját megfogalmazásukban egy online üzleti naptár </w:t>
      </w:r>
      <w:r w:rsidR="00474F2C">
        <w:fldChar w:fldCharType="begin"/>
      </w:r>
      <w:r w:rsidR="00474F2C">
        <w:instrText xml:space="preserve"> ADDIN ZOTERO_ITEM CSL_CITATION {"citationID":"yAboZP4R","properties":{"formattedCitation":"[6]","plainCitation":"[6]","noteIndex":0},"citationItems":[{"id":156,"uris":["http://zotero.org/users/14064510/items/B4U3T3XE"],"itemData":{"id":156,"type":"webpage","abstract":"Zoho Calendar is the perfect online calendar for your business. Manage a group Calendar for your team, schedule events, and collaborate effectively.","container-title":"Zoho","language":"en","title":"Shared online calendar for your business | Zoho Calendar","URL":"https://www.zoho.com/calendar/","accessed":{"date-parts":[["2024",12,12]]}}}],"schema":"https://github.com/citation-style-language/schema/raw/master/csl-citation.json"} </w:instrText>
      </w:r>
      <w:r w:rsidR="00474F2C">
        <w:fldChar w:fldCharType="separate"/>
      </w:r>
      <w:r w:rsidR="00474F2C" w:rsidRPr="00474F2C">
        <w:rPr>
          <w:rFonts w:cs="Times New Roman"/>
        </w:rPr>
        <w:t>[6]</w:t>
      </w:r>
      <w:r w:rsidR="00474F2C">
        <w:fldChar w:fldCharType="end"/>
      </w:r>
      <w:r w:rsidR="00474F2C">
        <w:t xml:space="preserve">. A </w:t>
      </w:r>
      <w:proofErr w:type="spellStart"/>
      <w:r w:rsidR="00474F2C">
        <w:t>Zoho</w:t>
      </w:r>
      <w:proofErr w:type="spellEnd"/>
      <w:r w:rsidR="00474F2C">
        <w:t xml:space="preserve"> egy már több, mint 25 éve létező cég</w:t>
      </w:r>
      <w:r w:rsidR="00C73798">
        <w:t xml:space="preserve"> és büszkék, hogy saját megközelítést alkalmaznak a termékeik fejlesztésére és arra, hogy „c</w:t>
      </w:r>
      <w:r w:rsidR="00C73798" w:rsidRPr="00C73798">
        <w:t>sapataik éveket töltenek a mesterségük elsajátításával, hogy olyan kivételes termékeket nyújthassanak, amelyeket az ügyfelek szeretnek</w:t>
      </w:r>
      <w:r w:rsidR="00C73798">
        <w:t xml:space="preserve">” </w:t>
      </w:r>
      <w:r w:rsidR="00C73798">
        <w:fldChar w:fldCharType="begin"/>
      </w:r>
      <w:r w:rsidR="00C73798">
        <w:instrText xml:space="preserve"> ADDIN ZOTERO_ITEM CSL_CITATION {"citationID":"JkeyfAbv","properties":{"formattedCitation":"[7]","plainCitation":"[7]","noteIndex":0},"citationItems":[{"id":158,"uris":["http://zotero.org/users/14064510/items/XUNWWI3I"],"itemData":{"id":158,"type":"webpage","abstract":"Software is our craft, and we're passionate about solving real-world problems through the products we build. Explore our journey through time.","container-title":"Zoho","language":"en","title":"Zoho | About Us","URL":"https://www.zoho.com/aboutus.html","accessed":{"date-parts":[["2024",12,12]]}}}],"schema":"https://github.com/citation-style-language/schema/raw/master/csl-citation.json"} </w:instrText>
      </w:r>
      <w:r w:rsidR="00C73798">
        <w:fldChar w:fldCharType="separate"/>
      </w:r>
      <w:r w:rsidR="00C73798" w:rsidRPr="00C73798">
        <w:rPr>
          <w:rFonts w:cs="Times New Roman"/>
        </w:rPr>
        <w:t>[7]</w:t>
      </w:r>
      <w:r w:rsidR="00C73798">
        <w:fldChar w:fldCharType="end"/>
      </w:r>
      <w:r w:rsidR="00C73798">
        <w:t>. Szerintük a fejlesztés nem csak egy munka, hanem a szenvedélyük is. Kezdetektől fogva úgy döntöttek,</w:t>
      </w:r>
      <w:r w:rsidR="00C73798" w:rsidRPr="00C73798">
        <w:t xml:space="preserve"> hogy nem jelenít</w:t>
      </w:r>
      <w:r w:rsidR="00C73798">
        <w:t>ene</w:t>
      </w:r>
      <w:r w:rsidR="00C73798" w:rsidRPr="00C73798">
        <w:t xml:space="preserve">k meg hirdetéseket a termékeikben (az ingyenes </w:t>
      </w:r>
      <w:r w:rsidR="00C73798">
        <w:t>verziókban</w:t>
      </w:r>
      <w:r w:rsidR="00C73798" w:rsidRPr="00C73798">
        <w:t xml:space="preserve"> sem), és </w:t>
      </w:r>
      <w:r w:rsidR="00C73798">
        <w:t xml:space="preserve">adatvédelmi okokból </w:t>
      </w:r>
      <w:r w:rsidR="00C73798" w:rsidRPr="00C73798">
        <w:t>nem ad</w:t>
      </w:r>
      <w:r w:rsidR="00C73798">
        <w:t>na</w:t>
      </w:r>
      <w:r w:rsidR="00C73798" w:rsidRPr="00C73798">
        <w:t xml:space="preserve">k el felhasználói adatokat </w:t>
      </w:r>
      <w:r w:rsidR="00C73798">
        <w:t xml:space="preserve">egy </w:t>
      </w:r>
      <w:r w:rsidR="00C73798" w:rsidRPr="00C73798">
        <w:t>harmadik félnek</w:t>
      </w:r>
      <w:r w:rsidR="00C73798">
        <w:t xml:space="preserve"> sem</w:t>
      </w:r>
      <w:r w:rsidR="00C73798" w:rsidRPr="00C73798">
        <w:t>.</w:t>
      </w:r>
      <w:r w:rsidR="004858E8">
        <w:t xml:space="preserve"> Saját </w:t>
      </w:r>
      <w:proofErr w:type="spellStart"/>
      <w:r w:rsidR="004858E8">
        <w:t>szavaikkal</w:t>
      </w:r>
      <w:proofErr w:type="spellEnd"/>
      <w:r w:rsidR="004858E8">
        <w:t xml:space="preserve"> fogalmazva: „</w:t>
      </w:r>
      <w:r w:rsidR="004858E8" w:rsidRPr="004858E8">
        <w:t xml:space="preserve">Nem </w:t>
      </w:r>
      <w:r w:rsidR="004858E8">
        <w:t>érdekünk</w:t>
      </w:r>
      <w:r w:rsidR="004858E8" w:rsidRPr="004858E8">
        <w:t xml:space="preserve">, hogy a </w:t>
      </w:r>
      <w:r w:rsidR="004858E8">
        <w:t xml:space="preserve">felhasználóink </w:t>
      </w:r>
      <w:r w:rsidR="004858E8" w:rsidRPr="004858E8">
        <w:t xml:space="preserve">magánéletébe hatoljunk, csak azért, hogy </w:t>
      </w:r>
      <w:r w:rsidR="004858E8">
        <w:t xml:space="preserve">ebből </w:t>
      </w:r>
      <w:r w:rsidR="004858E8" w:rsidRPr="004858E8">
        <w:t>gyors</w:t>
      </w:r>
      <w:r w:rsidR="004858E8">
        <w:t>an</w:t>
      </w:r>
      <w:r w:rsidR="004858E8" w:rsidRPr="004858E8">
        <w:t xml:space="preserve"> pénzt kere</w:t>
      </w:r>
      <w:r w:rsidR="004858E8">
        <w:t>ssünk</w:t>
      </w:r>
      <w:r w:rsidR="004858E8" w:rsidRPr="004858E8">
        <w:t>. Minden embernek rendelkeznie kell a</w:t>
      </w:r>
      <w:r w:rsidR="004858E8">
        <w:t xml:space="preserve"> saját</w:t>
      </w:r>
      <w:r w:rsidR="004858E8" w:rsidRPr="004858E8">
        <w:t xml:space="preserve"> adatai felett, függetlenül attól, </w:t>
      </w:r>
      <w:r w:rsidR="004858E8" w:rsidRPr="004858E8">
        <w:lastRenderedPageBreak/>
        <w:t>hogy hol él.</w:t>
      </w:r>
      <w:r w:rsidR="004858E8">
        <w:t>”</w:t>
      </w:r>
      <w:r w:rsidR="00C73FC9">
        <w:t xml:space="preserve"> </w:t>
      </w:r>
      <w:r w:rsidR="00C73FC9">
        <w:fldChar w:fldCharType="begin"/>
      </w:r>
      <w:r w:rsidR="00C73FC9">
        <w:instrText xml:space="preserve"> ADDIN ZOTERO_ITEM CSL_CITATION {"citationID":"Hqt9dGb9","properties":{"formattedCitation":"[7]","plainCitation":"[7]","noteIndex":0},"citationItems":[{"id":158,"uris":["http://zotero.org/users/14064510/items/XUNWWI3I"],"itemData":{"id":158,"type":"webpage","abstract":"Software is our craft, and we're passionate about solving real-world problems through the products we build. Explore our journey through time.","container-title":"Zoho","language":"en","title":"Zoho | About Us","URL":"https://www.zoho.com/aboutus.html","accessed":{"date-parts":[["2024",12,12]]}}}],"schema":"https://github.com/citation-style-language/schema/raw/master/csl-citation.json"} </w:instrText>
      </w:r>
      <w:r w:rsidR="00C73FC9">
        <w:fldChar w:fldCharType="separate"/>
      </w:r>
      <w:r w:rsidR="00C73FC9" w:rsidRPr="00C73FC9">
        <w:rPr>
          <w:rFonts w:cs="Times New Roman"/>
        </w:rPr>
        <w:t>[7]</w:t>
      </w:r>
      <w:r w:rsidR="00C73FC9">
        <w:fldChar w:fldCharType="end"/>
      </w:r>
      <w:r w:rsidR="00C73FC9">
        <w:t>.</w:t>
      </w:r>
    </w:p>
    <w:p w14:paraId="1CD1A9BE" w14:textId="6B538ECE" w:rsidR="00C73FC9" w:rsidRDefault="00C73FC9" w:rsidP="00474F2C">
      <w:r>
        <w:t xml:space="preserve">A </w:t>
      </w:r>
      <w:proofErr w:type="spellStart"/>
      <w:r>
        <w:t>Zoho</w:t>
      </w:r>
      <w:proofErr w:type="spellEnd"/>
      <w:r>
        <w:t xml:space="preserve"> </w:t>
      </w:r>
      <w:proofErr w:type="spellStart"/>
      <w:r>
        <w:t>Calendar</w:t>
      </w:r>
      <w:proofErr w:type="spellEnd"/>
      <w:r>
        <w:t>-t először 201</w:t>
      </w:r>
      <w:r w:rsidR="00533434">
        <w:t>0</w:t>
      </w:r>
      <w:r>
        <w:t xml:space="preserve">-ben </w:t>
      </w:r>
      <w:r w:rsidR="00533434">
        <w:t>bocsátották piacra, ami 11 évvel később, 2021-ben nagy frissítésen esett át, amelynek hastására „a</w:t>
      </w:r>
      <w:r w:rsidR="00533434" w:rsidRPr="00533434">
        <w:t xml:space="preserve"> </w:t>
      </w:r>
      <w:r w:rsidR="00533434">
        <w:t>naptár</w:t>
      </w:r>
      <w:r w:rsidR="00533434" w:rsidRPr="00533434">
        <w:t xml:space="preserve"> továbbfejlesztett eszközei és intuitívabb felülete minden eddiginél egyszerűbbé te</w:t>
      </w:r>
      <w:r w:rsidR="00533434">
        <w:t>tte</w:t>
      </w:r>
      <w:r w:rsidR="00533434" w:rsidRPr="00533434">
        <w:t xml:space="preserve"> az ütemezést</w:t>
      </w:r>
      <w:r w:rsidR="00533434">
        <w:t xml:space="preserve">” </w:t>
      </w:r>
      <w:r w:rsidR="00533434">
        <w:fldChar w:fldCharType="begin"/>
      </w:r>
      <w:r w:rsidR="00533434">
        <w:instrText xml:space="preserve"> ADDIN ZOTERO_ITEM CSL_CITATION {"citationID":"NBQnfwBW","properties":{"formattedCitation":"[7]","plainCitation":"[7]","noteIndex":0},"citationItems":[{"id":158,"uris":["http://zotero.org/users/14064510/items/XUNWWI3I"],"itemData":{"id":158,"type":"webpage","abstract":"Software is our craft, and we're passionate about solving real-world problems through the products we build. Explore our journey through time.","container-title":"Zoho","language":"en","title":"Zoho | About Us","URL":"https://www.zoho.com/aboutus.html","accessed":{"date-parts":[["2024",12,12]]}}}],"schema":"https://github.com/citation-style-language/schema/raw/master/csl-citation.json"} </w:instrText>
      </w:r>
      <w:r w:rsidR="00533434">
        <w:fldChar w:fldCharType="separate"/>
      </w:r>
      <w:r w:rsidR="00533434" w:rsidRPr="00533434">
        <w:rPr>
          <w:rFonts w:cs="Times New Roman"/>
        </w:rPr>
        <w:t>[7]</w:t>
      </w:r>
      <w:r w:rsidR="00533434">
        <w:fldChar w:fldCharType="end"/>
      </w:r>
      <w:r w:rsidR="00533434" w:rsidRPr="00533434">
        <w:t>.</w:t>
      </w:r>
    </w:p>
    <w:p w14:paraId="05F4A405" w14:textId="1939D8A7" w:rsidR="00533434" w:rsidRDefault="00533434" w:rsidP="00474F2C">
      <w:r w:rsidRPr="00533434">
        <w:drawing>
          <wp:anchor distT="0" distB="0" distL="114300" distR="114300" simplePos="0" relativeHeight="251994112" behindDoc="0" locked="0" layoutInCell="1" allowOverlap="1" wp14:anchorId="0B089CC7" wp14:editId="510898A6">
            <wp:simplePos x="0" y="0"/>
            <wp:positionH relativeFrom="page">
              <wp:posOffset>1084580</wp:posOffset>
            </wp:positionH>
            <wp:positionV relativeFrom="paragraph">
              <wp:posOffset>875030</wp:posOffset>
            </wp:positionV>
            <wp:extent cx="5579745" cy="2953385"/>
            <wp:effectExtent l="0" t="0" r="1905" b="0"/>
            <wp:wrapTopAndBottom/>
            <wp:docPr id="175050732"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0732" name="Kép 1" descr="A képen szöveg, képernyőkép, szoftver, szám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96160" behindDoc="0" locked="0" layoutInCell="1" allowOverlap="1" wp14:anchorId="768998F1" wp14:editId="0D63F0FB">
                <wp:simplePos x="0" y="0"/>
                <wp:positionH relativeFrom="column">
                  <wp:posOffset>801</wp:posOffset>
                </wp:positionH>
                <wp:positionV relativeFrom="paragraph">
                  <wp:posOffset>3888520</wp:posOffset>
                </wp:positionV>
                <wp:extent cx="5579745" cy="373380"/>
                <wp:effectExtent l="0" t="0" r="1905" b="7620"/>
                <wp:wrapTopAndBottom/>
                <wp:docPr id="701268394" name="Szövegdoboz 1"/>
                <wp:cNvGraphicFramePr/>
                <a:graphic xmlns:a="http://schemas.openxmlformats.org/drawingml/2006/main">
                  <a:graphicData uri="http://schemas.microsoft.com/office/word/2010/wordprocessingShape">
                    <wps:wsp>
                      <wps:cNvSpPr txBox="1"/>
                      <wps:spPr>
                        <a:xfrm>
                          <a:off x="0" y="0"/>
                          <a:ext cx="5579745" cy="373380"/>
                        </a:xfrm>
                        <a:prstGeom prst="rect">
                          <a:avLst/>
                        </a:prstGeom>
                        <a:solidFill>
                          <a:prstClr val="white"/>
                        </a:solidFill>
                        <a:ln>
                          <a:noFill/>
                        </a:ln>
                      </wps:spPr>
                      <wps:txbx>
                        <w:txbxContent>
                          <w:p w14:paraId="436D3DDD" w14:textId="3BF4AC39" w:rsidR="00533434" w:rsidRPr="00960973" w:rsidRDefault="00533434" w:rsidP="00533434">
                            <w:pPr>
                              <w:pStyle w:val="Kpalrs"/>
                              <w:rPr>
                                <w:rFonts w:cs="Lohit Hindi"/>
                              </w:rPr>
                            </w:pPr>
                            <w:r>
                              <w:fldChar w:fldCharType="begin"/>
                            </w:r>
                            <w:r>
                              <w:instrText xml:space="preserve"> SEQ ábra \* ARABIC </w:instrText>
                            </w:r>
                            <w:r>
                              <w:fldChar w:fldCharType="separate"/>
                            </w:r>
                            <w:bookmarkStart w:id="53" w:name="_Toc184894368"/>
                            <w:r w:rsidR="006B6047">
                              <w:rPr>
                                <w:noProof/>
                              </w:rPr>
                              <w:t>4</w:t>
                            </w:r>
                            <w:r>
                              <w:fldChar w:fldCharType="end"/>
                            </w:r>
                            <w:r>
                              <w:t xml:space="preserve">. ábra: A </w:t>
                            </w:r>
                            <w:proofErr w:type="spellStart"/>
                            <w:r>
                              <w:t>Zoho</w:t>
                            </w:r>
                            <w:proofErr w:type="spellEnd"/>
                            <w:r>
                              <w:t xml:space="preserve"> </w:t>
                            </w:r>
                            <w:proofErr w:type="spellStart"/>
                            <w:r>
                              <w:t>Calendar</w:t>
                            </w:r>
                            <w:proofErr w:type="spellEnd"/>
                            <w:r>
                              <w:t xml:space="preserve"> felülete (saját)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8998F1" id="_x0000_s1029" type="#_x0000_t202" style="position:absolute;left:0;text-align:left;margin-left:.05pt;margin-top:306.2pt;width:439.35pt;height:29.4pt;z-index:25199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" stroked="f">
                <v:textbox inset="0,0,0,0">
                  <w:txbxContent>
                    <w:p w14:paraId="436D3DDD" w14:textId="3BF4AC39" w:rsidR="00533434" w:rsidRPr="00960973" w:rsidRDefault="00533434" w:rsidP="00533434">
                      <w:pPr>
                        <w:pStyle w:val="Kpalrs"/>
                        <w:rPr>
                          <w:rFonts w:cs="Lohit Hindi"/>
                        </w:rPr>
                      </w:pPr>
                      <w:r>
                        <w:fldChar w:fldCharType="begin"/>
                      </w:r>
                      <w:r>
                        <w:instrText xml:space="preserve"> SEQ ábra \* ARABIC </w:instrText>
                      </w:r>
                      <w:r>
                        <w:fldChar w:fldCharType="separate"/>
                      </w:r>
                      <w:bookmarkStart w:id="54" w:name="_Toc184894368"/>
                      <w:r w:rsidR="006B6047">
                        <w:rPr>
                          <w:noProof/>
                        </w:rPr>
                        <w:t>4</w:t>
                      </w:r>
                      <w:r>
                        <w:fldChar w:fldCharType="end"/>
                      </w:r>
                      <w:r>
                        <w:t xml:space="preserve">. ábra: A </w:t>
                      </w:r>
                      <w:proofErr w:type="spellStart"/>
                      <w:r>
                        <w:t>Zoho</w:t>
                      </w:r>
                      <w:proofErr w:type="spellEnd"/>
                      <w:r>
                        <w:t xml:space="preserve"> </w:t>
                      </w:r>
                      <w:proofErr w:type="spellStart"/>
                      <w:r>
                        <w:t>Calendar</w:t>
                      </w:r>
                      <w:proofErr w:type="spellEnd"/>
                      <w:r>
                        <w:t xml:space="preserve"> felülete (saját)</w:t>
                      </w:r>
                      <w:bookmarkEnd w:id="54"/>
                    </w:p>
                  </w:txbxContent>
                </v:textbox>
                <w10:wrap type="topAndBottom"/>
              </v:shape>
            </w:pict>
          </mc:Fallback>
        </mc:AlternateContent>
      </w:r>
      <w:r>
        <w:t xml:space="preserve">A legtöbb naptár szolgáltatóhoz hasonlóan itt is több </w:t>
      </w:r>
      <w:proofErr w:type="spellStart"/>
      <w:r>
        <w:t>naptárat</w:t>
      </w:r>
      <w:proofErr w:type="spellEnd"/>
      <w:r>
        <w:t xml:space="preserve"> lehet létrehozni, amik segítségével kategorizálhatók az események, meg lehet osztani egymással a naptárainkat, valamint mobil és asztali eszközök között is lehet szinkronizálni a naptáraink.</w:t>
      </w:r>
    </w:p>
    <w:p w14:paraId="11AD0B3D" w14:textId="222461D9" w:rsidR="00533434" w:rsidRPr="00474F2C" w:rsidRDefault="00533434" w:rsidP="00474F2C"/>
    <w:p w14:paraId="6B2A471F" w14:textId="2C764CEE" w:rsidR="000E1D02" w:rsidRDefault="000E1D02">
      <w:pPr>
        <w:widowControl/>
        <w:suppressAutoHyphens w:val="0"/>
        <w:spacing w:line="240" w:lineRule="auto"/>
        <w:jc w:val="left"/>
      </w:pPr>
      <w:r>
        <w:br w:type="page"/>
      </w:r>
    </w:p>
    <w:p w14:paraId="4AD06467" w14:textId="77777777" w:rsidR="005F2895" w:rsidRDefault="005F2895" w:rsidP="00E26C47">
      <w:pPr>
        <w:pStyle w:val="Cmsor1"/>
        <w:numPr>
          <w:ilvl w:val="0"/>
          <w:numId w:val="19"/>
        </w:numPr>
      </w:pPr>
      <w:bookmarkStart w:id="55" w:name="_Toc184894457"/>
      <w:r>
        <w:lastRenderedPageBreak/>
        <w:t xml:space="preserve">A projekt </w:t>
      </w:r>
      <w:r w:rsidRPr="005F2895">
        <w:t>oka</w:t>
      </w:r>
      <w:r>
        <w:t xml:space="preserve"> és célja</w:t>
      </w:r>
      <w:bookmarkEnd w:id="55"/>
    </w:p>
    <w:p w14:paraId="0E1AFAAB" w14:textId="05795B2C" w:rsidR="00DA0424" w:rsidRPr="00DA0424" w:rsidRDefault="00DA0424" w:rsidP="00DA0424">
      <w:r>
        <w:t>A meghatározóbb online naptárak bemutatását és felsorolását követően magáról a projektről, ezen belül is a projekt létrehozásának okáról és céljáról lesz szó.</w:t>
      </w:r>
    </w:p>
    <w:p w14:paraId="3D60EABD" w14:textId="4A3928C3" w:rsidR="00DA0424" w:rsidRDefault="000401FA" w:rsidP="00DA0424">
      <w:r>
        <w:t>A projekt célja alapvetően e</w:t>
      </w:r>
      <w:r w:rsidR="00DA0424">
        <w:t>gy olyan webkomponens létrehozása, ami</w:t>
      </w:r>
      <w:r w:rsidR="00B74F5D">
        <w:t xml:space="preserve"> vállalatok és fejlesztők számára</w:t>
      </w:r>
      <w:r w:rsidR="00DA0424">
        <w:t xml:space="preserve"> </w:t>
      </w:r>
      <w:r w:rsidR="00B74F5D">
        <w:t xml:space="preserve">több online </w:t>
      </w:r>
      <w:proofErr w:type="spellStart"/>
      <w:r w:rsidR="00B74F5D">
        <w:t>naptárat</w:t>
      </w:r>
      <w:proofErr w:type="spellEnd"/>
      <w:r w:rsidR="00B74F5D">
        <w:t xml:space="preserve"> köthet ö</w:t>
      </w:r>
      <w:r w:rsidR="00C2244A">
        <w:t>ssze</w:t>
      </w:r>
      <w:r w:rsidR="00793B68">
        <w:t>.</w:t>
      </w:r>
      <w:r w:rsidR="00DA0424">
        <w:t xml:space="preserve"> </w:t>
      </w:r>
      <w:r w:rsidR="00793B68">
        <w:t>Ez azt is jelenti, hogy</w:t>
      </w:r>
      <w:r w:rsidR="004847F5">
        <w:t xml:space="preserve"> ezáltal</w:t>
      </w:r>
      <w:r w:rsidR="00DA0424">
        <w:t xml:space="preserve"> lehetővé teszi a felhasználók számára, hogy egyszerűen és hatékonyan kezeljék az </w:t>
      </w:r>
      <w:r w:rsidR="00B74F5D">
        <w:t xml:space="preserve">adott céggel kapcsolatos </w:t>
      </w:r>
      <w:r w:rsidR="00DA0424">
        <w:t>időpontokat,</w:t>
      </w:r>
      <w:r w:rsidR="009F67AB">
        <w:t xml:space="preserve"> így</w:t>
      </w:r>
      <w:r w:rsidR="00DA0424">
        <w:t xml:space="preserve"> számos előnnyel jár mind a felhasználók, mind a fejlesztők számára. A modern digitális környezetben az időgazdálkodás és az események szervezése kulcsfontosságú szerepet játszik mind az egyének, mind a vállalkozások számára. Ezért egy olyan platform létrehozása, amely egyszerre összekapcsolja és egységesít</w:t>
      </w:r>
      <w:r w:rsidR="003224A5">
        <w:t>i</w:t>
      </w:r>
      <w:r w:rsidR="00DA0424">
        <w:t xml:space="preserve"> a különböző online naptárszolgáltatásokat</w:t>
      </w:r>
      <w:r w:rsidR="00C00155">
        <w:t>, és az azokban található időpontokat</w:t>
      </w:r>
      <w:r w:rsidR="00DA0424">
        <w:t>, jelentős előrelépést jelenthet a</w:t>
      </w:r>
      <w:r w:rsidR="00DE3623">
        <w:t xml:space="preserve"> vállalat és a vállalat ügyfelei</w:t>
      </w:r>
      <w:r w:rsidR="00C00155">
        <w:t xml:space="preserve"> számára</w:t>
      </w:r>
      <w:r w:rsidR="00DA0424">
        <w:t xml:space="preserve"> időgazdálkodás és az eseménytervezés terén.</w:t>
      </w:r>
    </w:p>
    <w:p w14:paraId="52D1E19E" w14:textId="0625EA7D" w:rsidR="00A65AD4" w:rsidRDefault="00861576" w:rsidP="00DA0424">
      <w:r>
        <w:t xml:space="preserve">Egy felhasználási eset, hogy a weboldalakba beágyazott naptárak legtöbb esetben (a Google és a Microsoft esetében is) csak a már létrehozott események megtekintésére, esetleg a naptár saját naptárhoz való hozzáadására alkalmasak, a felhasználó nem tud velük interakcióba lépni, sem új időpontfoglalást kezdeményezni. </w:t>
      </w:r>
    </w:p>
    <w:p w14:paraId="6696D747" w14:textId="1E6F9EE4" w:rsidR="00DA0424" w:rsidRDefault="007B35DA" w:rsidP="00DA0424">
      <w:r>
        <w:t>Még egy</w:t>
      </w:r>
      <w:r w:rsidR="00A65AD4">
        <w:t xml:space="preserve"> </w:t>
      </w:r>
      <w:r w:rsidR="00DA0424">
        <w:t xml:space="preserve">előnye ennek a webkomponensnek, hogy a </w:t>
      </w:r>
      <w:r w:rsidR="00843B27">
        <w:t xml:space="preserve">fejlesztőknek nem kell sem külső oldalra navigálni a felhasználókat a naptárak megtekintéséhez, és több naptár használata esetén </w:t>
      </w:r>
      <w:r w:rsidR="00E53562">
        <w:t>nem</w:t>
      </w:r>
      <w:r w:rsidR="00843B27">
        <w:t xml:space="preserve"> kell több </w:t>
      </w:r>
      <w:proofErr w:type="spellStart"/>
      <w:r w:rsidR="00843B27">
        <w:t>naptárat</w:t>
      </w:r>
      <w:proofErr w:type="spellEnd"/>
      <w:r w:rsidR="00843B27">
        <w:t xml:space="preserve"> sem beágyazni a weboldalba, hiszen ezzel a komponenssel egy felületen jeleníthetik meg </w:t>
      </w:r>
      <w:r w:rsidR="00BA53C0">
        <w:t>őket</w:t>
      </w:r>
      <w:r w:rsidR="00843B27">
        <w:t>.</w:t>
      </w:r>
      <w:r w:rsidR="00DA0424">
        <w:t xml:space="preserve"> Ezáltal </w:t>
      </w:r>
      <w:proofErr w:type="spellStart"/>
      <w:r w:rsidR="00DA0424">
        <w:t>minimalizálódik</w:t>
      </w:r>
      <w:proofErr w:type="spellEnd"/>
      <w:r w:rsidR="00DA0424">
        <w:t xml:space="preserve"> az időveszteség és a folyamatok bonyolultsága, ami hozzájárul az üzleti hatékonyság növekedéséhez.</w:t>
      </w:r>
    </w:p>
    <w:p w14:paraId="4433F031" w14:textId="4F96C5EC" w:rsidR="00DA0424" w:rsidRDefault="00DA0424" w:rsidP="00DA0424">
      <w:r>
        <w:t xml:space="preserve">Egy olyan platform létrehozása, amely lehetővé teszi több </w:t>
      </w:r>
      <w:r w:rsidR="00A311BA">
        <w:t>naptár</w:t>
      </w:r>
      <w:r w:rsidR="004B35FA">
        <w:t xml:space="preserve"> közötti</w:t>
      </w:r>
      <w:r>
        <w:t xml:space="preserve"> naptáresemények egységes összehangolását, segít megelőzni a különböző időpontok ütközését és a kényelmetlenségeket, amelyek gyakran felmerülnek az ütemezés során. Ezáltal javul a szervezettség és az időgazdálkodás hatékonysága mind az egyének, mind a vállalkozások számára.</w:t>
      </w:r>
    </w:p>
    <w:p w14:paraId="32C29198" w14:textId="1C66BD56" w:rsidR="00DA0424" w:rsidRDefault="00DA0424" w:rsidP="00DA0424">
      <w:r>
        <w:t>A webkomponens segítségével egyszerűen lehetőség nyílik az időpontfoglalási kérelmek kezelésére és az időpontok egyszerű elbírálására, ami jelentős idő- és energia megtakarítást jelent mind a felhasználók, mind a szolgáltatók számára.</w:t>
      </w:r>
    </w:p>
    <w:p w14:paraId="6D5836AD" w14:textId="0702A807" w:rsidR="00DA0424" w:rsidRDefault="00FE1A35" w:rsidP="00DA0424">
      <w:r>
        <w:t>A felhasználók számára a</w:t>
      </w:r>
      <w:r w:rsidR="00DA0424">
        <w:t xml:space="preserve">z időpontok elutasításáról, elfogadásáról, mozgatásáról, </w:t>
      </w:r>
      <w:r w:rsidR="00DA0424">
        <w:lastRenderedPageBreak/>
        <w:t>szerkesztéséről</w:t>
      </w:r>
      <w:r w:rsidR="00BD7931">
        <w:t xml:space="preserve"> </w:t>
      </w:r>
      <w:r w:rsidR="007F494F">
        <w:t>küldött</w:t>
      </w:r>
      <w:r w:rsidR="00DA0424">
        <w:t xml:space="preserve"> értesítés</w:t>
      </w:r>
      <w:r w:rsidR="007F494F">
        <w:t xml:space="preserve"> lehetővé</w:t>
      </w:r>
      <w:r w:rsidR="00DA0424">
        <w:t xml:space="preserve"> teszi, hogy mindig naprakészek legyenek az aktuális eseményekkel kapcsolatban, és könnyedén reagálhassanak a változásokra.</w:t>
      </w:r>
    </w:p>
    <w:p w14:paraId="7B437A71" w14:textId="6D101649" w:rsidR="00DA0424" w:rsidRDefault="00DA0424" w:rsidP="00DA0424">
      <w:r>
        <w:t xml:space="preserve">A </w:t>
      </w:r>
      <w:r w:rsidR="009330D1">
        <w:t xml:space="preserve">sokszínű </w:t>
      </w:r>
      <w:proofErr w:type="spellStart"/>
      <w:r>
        <w:t>paraméterezhetőség</w:t>
      </w:r>
      <w:proofErr w:type="spellEnd"/>
      <w:r>
        <w:t xml:space="preserve"> lehetővé teszi a fejlesztők számára, hogy testre szabják a komponenst az egyes szervezetek és felhasználók igényei szerint, így maximalizálva a funkcionalitást és az alkalmazkodóképességet.</w:t>
      </w:r>
      <w:r w:rsidR="00DF662F">
        <w:t xml:space="preserve"> Megadhatnak több használandó </w:t>
      </w:r>
      <w:proofErr w:type="spellStart"/>
      <w:r w:rsidR="00DF662F">
        <w:t>naptárat</w:t>
      </w:r>
      <w:proofErr w:type="spellEnd"/>
      <w:r w:rsidR="00DF662F">
        <w:t xml:space="preserve">, </w:t>
      </w:r>
      <w:r w:rsidR="005378BF">
        <w:t xml:space="preserve">paraméterezhetik az </w:t>
      </w:r>
      <w:r w:rsidR="000A5140">
        <w:t xml:space="preserve">időpontok </w:t>
      </w:r>
      <w:r w:rsidR="005378BF">
        <w:t>ütközés</w:t>
      </w:r>
      <w:r w:rsidR="000A5140">
        <w:t>ének</w:t>
      </w:r>
      <w:r w:rsidR="005378BF">
        <w:t xml:space="preserve"> </w:t>
      </w:r>
      <w:r w:rsidR="00887474">
        <w:t>engedélyezését</w:t>
      </w:r>
      <w:r w:rsidR="005378BF">
        <w:t xml:space="preserve">, az időpontok maximális és minimális hosszát, és még rengeteg mást, ami könnyíti az időpontkérések </w:t>
      </w:r>
      <w:proofErr w:type="spellStart"/>
      <w:r w:rsidR="005378BF">
        <w:t>validálását</w:t>
      </w:r>
      <w:proofErr w:type="spellEnd"/>
      <w:r w:rsidR="005378BF">
        <w:t xml:space="preserve"> mielőtt az megérkezne az időpontok kezelőjéhez.</w:t>
      </w:r>
    </w:p>
    <w:p w14:paraId="1CCB45AA" w14:textId="658931CB" w:rsidR="00FB6BE3" w:rsidRDefault="00C844BC" w:rsidP="00DA0424">
      <w:r>
        <w:t>Terv szerint a</w:t>
      </w:r>
      <w:r w:rsidR="00DA0424">
        <w:t xml:space="preserve"> </w:t>
      </w:r>
      <w:r>
        <w:t xml:space="preserve">komponens a kinézetének </w:t>
      </w:r>
      <w:r w:rsidR="00DA0424">
        <w:t>személyre szab</w:t>
      </w:r>
      <w:r>
        <w:t>ására is ad majd</w:t>
      </w:r>
      <w:r w:rsidR="00DA0424">
        <w:t xml:space="preserve"> lehetőséget, hogy minden </w:t>
      </w:r>
      <w:r w:rsidR="007F1337">
        <w:t xml:space="preserve">fejlesztő az adott cég színpalettáját használhassa a komponens színeiként, ezzel is jobban </w:t>
      </w:r>
      <w:r w:rsidR="000531CC">
        <w:t>integrálva azt</w:t>
      </w:r>
      <w:r w:rsidR="007F1337">
        <w:t xml:space="preserve"> az oldalba, és az ismerősség érzését nyújtva a felhasználóknak.</w:t>
      </w:r>
    </w:p>
    <w:p w14:paraId="5300F77B" w14:textId="6845EBC5" w:rsidR="005D3D36" w:rsidRDefault="00DA0424" w:rsidP="001367F3">
      <w:r>
        <w:t>Összességében, a webkomponens létrehozása, ami összeköti az online naptárakat és lehetővé teszi az időpontok kezelését és foglalását, számos előnnyel jár mind a felhasználók, mind a fejlesztők számára</w:t>
      </w:r>
      <w:r w:rsidR="00735160">
        <w:t>.</w:t>
      </w:r>
      <w:r>
        <w:t xml:space="preserve"> </w:t>
      </w:r>
      <w:r w:rsidR="00875262">
        <w:t>Ez</w:t>
      </w:r>
      <w:r>
        <w:t xml:space="preserve"> jelentős hozzáadott értéket képvisel a modern digitális környezetben</w:t>
      </w:r>
      <w:r w:rsidR="00886CCA">
        <w:t xml:space="preserve">, hiszen a gördülékeny, akadálymentes ügyintézés az egyik legfontosabb szempont, </w:t>
      </w:r>
      <w:r w:rsidR="001D77A7">
        <w:t>a</w:t>
      </w:r>
      <w:r w:rsidR="00886CCA">
        <w:t xml:space="preserve">mikor egy felhasználó egy vállalattal </w:t>
      </w:r>
      <w:r w:rsidR="00875262">
        <w:t>kapcsolatba lép.</w:t>
      </w:r>
      <w:r w:rsidR="00886CCA">
        <w:t xml:space="preserve"> </w:t>
      </w:r>
      <w:r w:rsidR="00875262">
        <w:t>E</w:t>
      </w:r>
      <w:r w:rsidR="00886CCA">
        <w:t xml:space="preserve">zen a gördülékenység hiánya egy olyan elem, amely akár el is rémisztheti </w:t>
      </w:r>
      <w:r w:rsidR="004459F7">
        <w:t>a potenciális ügyfeleket a vállalattal való kapcsolatba lépéstől, és végső soron az üzlet megköttetésétől</w:t>
      </w:r>
      <w:r w:rsidR="00E95865">
        <w:t xml:space="preserve"> is</w:t>
      </w:r>
      <w:r w:rsidR="004459F7">
        <w:t>.</w:t>
      </w:r>
    </w:p>
    <w:p w14:paraId="01695AD9" w14:textId="77777777" w:rsidR="005D3D36" w:rsidRDefault="005D3D36">
      <w:pPr>
        <w:widowControl/>
        <w:suppressAutoHyphens w:val="0"/>
        <w:spacing w:line="240" w:lineRule="auto"/>
        <w:jc w:val="left"/>
      </w:pPr>
      <w:r>
        <w:br w:type="page"/>
      </w:r>
    </w:p>
    <w:p w14:paraId="307D55E4" w14:textId="4509EB55" w:rsidR="00783DEF" w:rsidRDefault="00783DEF" w:rsidP="00E26C47">
      <w:pPr>
        <w:pStyle w:val="Cmsor1"/>
        <w:numPr>
          <w:ilvl w:val="0"/>
          <w:numId w:val="19"/>
        </w:numPr>
      </w:pPr>
      <w:bookmarkStart w:id="56" w:name="_Toc184894458"/>
      <w:r>
        <w:lastRenderedPageBreak/>
        <w:t>Technológiák</w:t>
      </w:r>
      <w:bookmarkEnd w:id="56"/>
    </w:p>
    <w:p w14:paraId="00F27A6D" w14:textId="2AE72152" w:rsidR="00BA05E8" w:rsidRPr="00BA05E8" w:rsidRDefault="00BA05E8" w:rsidP="00BA05E8">
      <w:r w:rsidRPr="00BA05E8">
        <w:t>Most, hogy áttekintettük a projekt céljait és előnyeit, mélyebben belemerülünk a technikai részletekbe. A projekt során fontos szerepet játszik a megfelelő technológiai alapok kiválasztása, amelyek lehetővé teszik a webkomponens hatékony és kifinomult működését. Számos különböző technológia áll rendelkezésre, amelyek közül választhatunk, attól függően, hogy milyen szintű funkcionalitást és skálázhatóságot szeretnénk elérni.</w:t>
      </w:r>
      <w:r w:rsidR="00063E36">
        <w:t xml:space="preserve"> A felhasználói felület kialakításához</w:t>
      </w:r>
      <w:r w:rsidR="00024E69">
        <w:t xml:space="preserve"> és az ott végbemenő interakciók kezeléséhez</w:t>
      </w:r>
      <w:r w:rsidR="00063E36">
        <w:t xml:space="preserve"> különféle frontend keretrendszereket</w:t>
      </w:r>
      <w:r w:rsidRPr="00BA05E8">
        <w:t xml:space="preserve"> </w:t>
      </w:r>
      <w:r w:rsidR="00B85880">
        <w:t>(</w:t>
      </w:r>
      <w:r w:rsidR="00063E36">
        <w:t>p</w:t>
      </w:r>
      <w:r w:rsidRPr="00BA05E8">
        <w:t xml:space="preserve">éldául a </w:t>
      </w:r>
      <w:proofErr w:type="spellStart"/>
      <w:r w:rsidRPr="00BA05E8">
        <w:t>React</w:t>
      </w:r>
      <w:proofErr w:type="spellEnd"/>
      <w:r w:rsidRPr="00BA05E8">
        <w:t xml:space="preserve"> vagy Vue.js</w:t>
      </w:r>
      <w:r w:rsidR="00B85880">
        <w:t>)</w:t>
      </w:r>
      <w:r w:rsidRPr="00BA05E8">
        <w:t xml:space="preserve"> lehet alkalmazni. Fontos az is, hogy a projektet felhőalapú szolgáltatások segítségével is kiegészítsük, például az e-mail értesítések küldéséhez. Összességében a technológiai </w:t>
      </w:r>
      <w:proofErr w:type="spellStart"/>
      <w:r w:rsidRPr="00BA05E8">
        <w:t>stack</w:t>
      </w:r>
      <w:proofErr w:type="spellEnd"/>
      <w:r w:rsidRPr="00BA05E8">
        <w:t xml:space="preserve"> kiválasztása és az ezek közötti megfelelő integráció kulcsfontosságú a projekt sikeréhez és a felhasználói élmény maximalizálásához.</w:t>
      </w:r>
    </w:p>
    <w:p w14:paraId="077EC542" w14:textId="1F50E005" w:rsidR="000C04CC" w:rsidRPr="000C04CC" w:rsidRDefault="000C04CC" w:rsidP="000C04CC">
      <w:pPr>
        <w:pStyle w:val="Cmsor2"/>
        <w:numPr>
          <w:ilvl w:val="1"/>
          <w:numId w:val="19"/>
        </w:numPr>
      </w:pPr>
      <w:bookmarkStart w:id="57" w:name="_Toc164328117"/>
      <w:bookmarkStart w:id="58" w:name="_Toc164328118"/>
      <w:bookmarkStart w:id="59" w:name="_Toc164328119"/>
      <w:bookmarkStart w:id="60" w:name="_Toc164328120"/>
      <w:bookmarkStart w:id="61" w:name="_Toc164328121"/>
      <w:bookmarkStart w:id="62" w:name="_Toc164328122"/>
      <w:bookmarkStart w:id="63" w:name="_Toc164328123"/>
      <w:bookmarkStart w:id="64" w:name="_Toc164328124"/>
      <w:bookmarkStart w:id="65" w:name="_Toc164328125"/>
      <w:bookmarkStart w:id="66" w:name="_Toc164328126"/>
      <w:bookmarkStart w:id="67" w:name="_Toc184894459"/>
      <w:bookmarkEnd w:id="57"/>
      <w:bookmarkEnd w:id="58"/>
      <w:bookmarkEnd w:id="59"/>
      <w:bookmarkEnd w:id="60"/>
      <w:bookmarkEnd w:id="61"/>
      <w:bookmarkEnd w:id="62"/>
      <w:bookmarkEnd w:id="63"/>
      <w:bookmarkEnd w:id="64"/>
      <w:bookmarkEnd w:id="65"/>
      <w:bookmarkEnd w:id="66"/>
      <w:r>
        <w:t>Az oldal felépítésére és stílusára vonatkozó technológiák</w:t>
      </w:r>
      <w:bookmarkEnd w:id="67"/>
    </w:p>
    <w:p w14:paraId="26472115" w14:textId="496DE3AD" w:rsidR="000C5FE0" w:rsidRDefault="00BE4AE4" w:rsidP="00EE732E">
      <w:pPr>
        <w:pStyle w:val="Cmsor3"/>
        <w:numPr>
          <w:ilvl w:val="2"/>
          <w:numId w:val="19"/>
        </w:numPr>
      </w:pPr>
      <w:bookmarkStart w:id="68" w:name="_Toc184894460"/>
      <w:r>
        <w:t>HTML</w:t>
      </w:r>
      <w:bookmarkEnd w:id="68"/>
    </w:p>
    <w:p w14:paraId="3F2C5295" w14:textId="14D4B767" w:rsidR="005D3D36" w:rsidRPr="00C47C63" w:rsidRDefault="001B3240" w:rsidP="000C5FE0">
      <w:pPr>
        <w:rPr>
          <w:color w:val="FFFFFF" w:themeColor="background1"/>
        </w:rPr>
      </w:pPr>
      <w:r>
        <w:rPr>
          <w:noProof/>
        </w:rPr>
        <mc:AlternateContent>
          <mc:Choice Requires="wps">
            <w:drawing>
              <wp:anchor distT="0" distB="0" distL="114300" distR="114300" simplePos="0" relativeHeight="251689984" behindDoc="0" locked="0" layoutInCell="1" allowOverlap="1" wp14:anchorId="6A2C7081" wp14:editId="0DCFADD7">
                <wp:simplePos x="0" y="0"/>
                <wp:positionH relativeFrom="column">
                  <wp:posOffset>3438525</wp:posOffset>
                </wp:positionH>
                <wp:positionV relativeFrom="paragraph">
                  <wp:posOffset>2243455</wp:posOffset>
                </wp:positionV>
                <wp:extent cx="2141220" cy="635"/>
                <wp:effectExtent l="0" t="0" r="0" b="0"/>
                <wp:wrapSquare wrapText="bothSides"/>
                <wp:docPr id="901433978" name="Szövegdoboz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bookmarkStart w:id="69" w:name="_Ref165890595"/>
                          <w:p w14:paraId="4B9DCA59" w14:textId="76E65831" w:rsidR="001B3240" w:rsidRPr="003561CE" w:rsidRDefault="00015CB5"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0" w:name="_Toc184894369"/>
                            <w:r w:rsidR="006B6047">
                              <w:rPr>
                                <w:noProof/>
                              </w:rPr>
                              <w:t>5</w:t>
                            </w:r>
                            <w:r>
                              <w:rPr>
                                <w:noProof/>
                              </w:rPr>
                              <w:fldChar w:fldCharType="end"/>
                            </w:r>
                            <w:r w:rsidR="001B3240">
                              <w:t>. ábra</w:t>
                            </w:r>
                            <w:bookmarkEnd w:id="69"/>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w:t>
                            </w:r>
                            <w:r w:rsidR="00CC4630">
                              <w:rPr>
                                <w:rFonts w:cs="Times New Roman"/>
                              </w:rPr>
                              <w:t>8</w:t>
                            </w:r>
                            <w:r w:rsidR="00080957" w:rsidRPr="00080957">
                              <w:rPr>
                                <w:rFonts w:cs="Times New Roman"/>
                              </w:rPr>
                              <w:t>]</w:t>
                            </w:r>
                            <w:bookmarkEnd w:id="70"/>
                            <w:r w:rsidR="00080957">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C7081" id="_x0000_s1030" type="#_x0000_t202" style="position:absolute;left:0;text-align:left;margin-left:270.75pt;margin-top:176.65pt;width:168.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7bGQ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" stroked="f">
                <v:textbox style="mso-fit-shape-to-text:t" inset="0,0,0,0">
                  <w:txbxContent>
                    <w:bookmarkStart w:id="71" w:name="_Ref165890595"/>
                    <w:p w14:paraId="4B9DCA59" w14:textId="76E65831" w:rsidR="001B3240" w:rsidRPr="003561CE" w:rsidRDefault="00015CB5"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2" w:name="_Toc184894369"/>
                      <w:r w:rsidR="006B6047">
                        <w:rPr>
                          <w:noProof/>
                        </w:rPr>
                        <w:t>5</w:t>
                      </w:r>
                      <w:r>
                        <w:rPr>
                          <w:noProof/>
                        </w:rPr>
                        <w:fldChar w:fldCharType="end"/>
                      </w:r>
                      <w:r w:rsidR="001B3240">
                        <w:t>. ábra</w:t>
                      </w:r>
                      <w:bookmarkEnd w:id="71"/>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w:t>
                      </w:r>
                      <w:r w:rsidR="00CC4630">
                        <w:rPr>
                          <w:rFonts w:cs="Times New Roman"/>
                        </w:rPr>
                        <w:t>8</w:t>
                      </w:r>
                      <w:r w:rsidR="00080957" w:rsidRPr="00080957">
                        <w:rPr>
                          <w:rFonts w:cs="Times New Roman"/>
                        </w:rPr>
                        <w:t>]</w:t>
                      </w:r>
                      <w:bookmarkEnd w:id="72"/>
                      <w:r w:rsidR="00080957">
                        <w:rPr>
                          <w:color w:val="000000" w:themeColor="text1"/>
                        </w:rPr>
                        <w:fldChar w:fldCharType="end"/>
                      </w:r>
                    </w:p>
                  </w:txbxContent>
                </v:textbox>
                <w10:wrap type="square"/>
              </v:shape>
            </w:pict>
          </mc:Fallback>
        </mc:AlternateContent>
      </w:r>
      <w:r>
        <w:rPr>
          <w:noProof/>
        </w:rPr>
        <w:drawing>
          <wp:anchor distT="0" distB="0" distL="114300" distR="114300" simplePos="0" relativeHeight="251687936" behindDoc="0" locked="0" layoutInCell="1" allowOverlap="1" wp14:anchorId="0F746C29" wp14:editId="71B2279A">
            <wp:simplePos x="0" y="0"/>
            <wp:positionH relativeFrom="margin">
              <wp:align>right</wp:align>
            </wp:positionH>
            <wp:positionV relativeFrom="paragraph">
              <wp:posOffset>45085</wp:posOffset>
            </wp:positionV>
            <wp:extent cx="2141220" cy="2141220"/>
            <wp:effectExtent l="0" t="0" r="0" b="0"/>
            <wp:wrapSquare wrapText="bothSides"/>
            <wp:docPr id="370880719" name="Kép 10"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ML - Wiki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FE0" w:rsidRPr="000C5FE0">
        <w:t>A HTML</w:t>
      </w:r>
      <w:r w:rsidR="0041394B">
        <w:t xml:space="preserve"> (</w:t>
      </w:r>
      <w:r w:rsidR="00080957">
        <w:fldChar w:fldCharType="begin"/>
      </w:r>
      <w:r w:rsidR="00080957">
        <w:instrText xml:space="preserve"> REF _Ref165890595 \h </w:instrText>
      </w:r>
      <w:r w:rsidR="00080957">
        <w:fldChar w:fldCharType="separate"/>
      </w:r>
      <w:r w:rsidR="00CC4630">
        <w:rPr>
          <w:noProof/>
        </w:rPr>
        <w:t>5</w:t>
      </w:r>
      <w:r w:rsidR="00CC4630">
        <w:t>. ábra</w:t>
      </w:r>
      <w:r w:rsidR="00080957">
        <w:fldChar w:fldCharType="end"/>
      </w:r>
      <w:r w:rsidR="0040191F">
        <w:t xml:space="preserve">, </w:t>
      </w:r>
      <w:r w:rsidR="0040191F">
        <w:fldChar w:fldCharType="begin"/>
      </w:r>
      <w:r w:rsidR="0040191F">
        <w:instrText xml:space="preserve"> REF _Ref165891331 \h </w:instrText>
      </w:r>
      <w:r w:rsidR="0040191F">
        <w:fldChar w:fldCharType="separate"/>
      </w:r>
      <w:r w:rsidR="00CC4630">
        <w:rPr>
          <w:noProof/>
        </w:rPr>
        <w:t>6</w:t>
      </w:r>
      <w:r w:rsidR="00CC4630">
        <w:t>. ábra</w:t>
      </w:r>
      <w:r w:rsidR="0040191F">
        <w:fldChar w:fldCharType="end"/>
      </w:r>
      <w:r w:rsidR="0041394B">
        <w:t>)</w:t>
      </w:r>
      <w:r w:rsidR="00080957" w:rsidRPr="00080957">
        <w:t xml:space="preserve"> </w:t>
      </w:r>
      <w:r w:rsidR="000C5FE0">
        <w:t>a</w:t>
      </w:r>
      <w:r w:rsidR="000C5FE0" w:rsidRPr="000C5FE0">
        <w:t xml:space="preserve"> </w:t>
      </w:r>
      <w:proofErr w:type="spellStart"/>
      <w:r w:rsidR="000C5FE0" w:rsidRPr="000C5FE0">
        <w:t>HyperText</w:t>
      </w:r>
      <w:proofErr w:type="spellEnd"/>
      <w:r w:rsidR="000C5FE0" w:rsidRPr="000C5FE0">
        <w:t xml:space="preserve"> </w:t>
      </w:r>
      <w:proofErr w:type="spellStart"/>
      <w:r w:rsidR="000C5FE0" w:rsidRPr="000C5FE0">
        <w:t>Markup</w:t>
      </w:r>
      <w:proofErr w:type="spellEnd"/>
      <w:r w:rsidR="000C5FE0" w:rsidRPr="000C5FE0">
        <w:t xml:space="preserve"> </w:t>
      </w:r>
      <w:proofErr w:type="spellStart"/>
      <w:r w:rsidR="000C5FE0" w:rsidRPr="000C5FE0">
        <w:t>Language</w:t>
      </w:r>
      <w:proofErr w:type="spellEnd"/>
      <w:r w:rsidR="000C5FE0">
        <w:t xml:space="preserve"> rövidítése</w:t>
      </w:r>
      <w:r w:rsidR="008419C8">
        <w:t>, és ez a</w:t>
      </w:r>
      <w:r w:rsidR="000C5FE0" w:rsidRPr="000C5FE0">
        <w:t xml:space="preserve"> </w:t>
      </w:r>
      <w:r w:rsidR="008419C8">
        <w:t xml:space="preserve">webböngészőben </w:t>
      </w:r>
      <w:r w:rsidR="00A35555">
        <w:t>történő</w:t>
      </w:r>
      <w:r w:rsidR="008419C8">
        <w:t xml:space="preserve"> megjelenítésre tervezett dokumentumok szabványos jelölőnyelve</w:t>
      </w:r>
      <w:r w:rsidR="000C5FE0" w:rsidRPr="000C5FE0">
        <w:t>. A HTML dokumentumok olyan struktúrát határoznak meg, amelyek meghatározzák egy weboldal szerkezetét, és lehetővé teszik a tartalom hierarchiájának leírását. A HTML elemeket tag-</w:t>
      </w:r>
      <w:proofErr w:type="spellStart"/>
      <w:r w:rsidR="000C5FE0" w:rsidRPr="000C5FE0">
        <w:t>ekkel</w:t>
      </w:r>
      <w:proofErr w:type="spellEnd"/>
      <w:r w:rsidR="000C5FE0" w:rsidRPr="000C5FE0">
        <w:t xml:space="preserve"> </w:t>
      </w:r>
      <w:r w:rsidR="00343CBE">
        <w:t>alakítjuk ki</w:t>
      </w:r>
      <w:r w:rsidR="000C5FE0" w:rsidRPr="000C5FE0">
        <w:t>, amelyek különböző tulajdonságokkal rendelkeznek és egymásba ágyazhatók. Az elemek egyedi azonosítókkal (</w:t>
      </w:r>
      <w:proofErr w:type="spellStart"/>
      <w:r w:rsidR="000C5FE0" w:rsidRPr="000C5FE0">
        <w:t>id</w:t>
      </w:r>
      <w:proofErr w:type="spellEnd"/>
      <w:r w:rsidR="000C5FE0" w:rsidRPr="000C5FE0">
        <w:t>) és osztályokkal (</w:t>
      </w:r>
      <w:proofErr w:type="spellStart"/>
      <w:r w:rsidR="000C5FE0" w:rsidRPr="000C5FE0">
        <w:t>class</w:t>
      </w:r>
      <w:proofErr w:type="spellEnd"/>
      <w:r w:rsidR="000C5FE0" w:rsidRPr="000C5FE0">
        <w:t>) rendelkezhetnek, amelyek segítségével stílusokat és formázásokat lehet alkalmazni rájuk</w:t>
      </w:r>
      <w:r w:rsidR="00055749">
        <w:t xml:space="preserve"> az </w:t>
      </w:r>
      <w:proofErr w:type="spellStart"/>
      <w:r w:rsidR="00055749">
        <w:t>inline</w:t>
      </w:r>
      <w:proofErr w:type="spellEnd"/>
      <w:r w:rsidR="00055749">
        <w:t xml:space="preserve"> stílusadás mellett</w:t>
      </w:r>
      <w:r w:rsidR="000C5FE0" w:rsidRPr="000C5FE0">
        <w:t>.</w:t>
      </w:r>
      <w:r w:rsidR="008419C8">
        <w:t xml:space="preserve"> Gyakran olyan technológiák segítik, mint a CSS (</w:t>
      </w:r>
      <w:proofErr w:type="spellStart"/>
      <w:r w:rsidR="008419C8">
        <w:t>Cascading</w:t>
      </w:r>
      <w:proofErr w:type="spellEnd"/>
      <w:r w:rsidR="008419C8">
        <w:t xml:space="preserve"> </w:t>
      </w:r>
      <w:proofErr w:type="spellStart"/>
      <w:r w:rsidR="008419C8">
        <w:t>Style</w:t>
      </w:r>
      <w:proofErr w:type="spellEnd"/>
      <w:r w:rsidR="008419C8">
        <w:t xml:space="preserve"> </w:t>
      </w:r>
      <w:proofErr w:type="spellStart"/>
      <w:r w:rsidR="008419C8">
        <w:t>Sheets</w:t>
      </w:r>
      <w:proofErr w:type="spellEnd"/>
      <w:r w:rsidR="008419C8">
        <w:t xml:space="preserve">) és az olyan </w:t>
      </w:r>
      <w:proofErr w:type="spellStart"/>
      <w:r w:rsidR="008419C8">
        <w:t>szkriptnyelvek</w:t>
      </w:r>
      <w:proofErr w:type="spellEnd"/>
      <w:r w:rsidR="008419C8">
        <w:t>, mint a JavaScript</w:t>
      </w:r>
      <w:r w:rsidR="008419C8" w:rsidRPr="00080957">
        <w:rPr>
          <w:color w:val="000000" w:themeColor="text1"/>
        </w:rPr>
        <w:t>.</w:t>
      </w:r>
      <w:r w:rsidR="00080957">
        <w:rPr>
          <w:color w:val="000000" w:themeColor="text1"/>
        </w:rPr>
        <w:t xml:space="preserve"> </w:t>
      </w:r>
      <w:r w:rsidR="00080957" w:rsidRPr="00CC4630">
        <w:rPr>
          <w:color w:val="FFFFFF" w:themeColor="background1"/>
        </w:rPr>
        <w:fldChar w:fldCharType="begin"/>
      </w:r>
      <w:r w:rsidR="00C73798" w:rsidRPr="00CC4630">
        <w:rPr>
          <w:color w:val="FFFFFF" w:themeColor="background1"/>
        </w:rPr>
        <w:instrText xml:space="preserve"> ADDIN ZOTERO_ITEM CSL_CITATION {"citationID":"XxU4dNCV","properties":{"formattedCitation":"[8]","plainCitation":"[8]","noteIndex":0},"citationItems":[{"id":50,"uris":["http://zotero.org/users/14064510/items/6AHGVQE5"],"itemData":{"id":50,"type":"entry-encyclopedia","abstract":"HTML5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sidRPr="00CC4630">
        <w:rPr>
          <w:color w:val="FFFFFF" w:themeColor="background1"/>
        </w:rPr>
        <w:fldChar w:fldCharType="separate"/>
      </w:r>
      <w:r w:rsidR="00C73798" w:rsidRPr="00CC4630">
        <w:rPr>
          <w:rFonts w:cs="Times New Roman"/>
          <w:color w:val="FFFFFF" w:themeColor="background1"/>
        </w:rPr>
        <w:t>[8]</w:t>
      </w:r>
      <w:r w:rsidR="00080957" w:rsidRPr="00CC4630">
        <w:rPr>
          <w:color w:val="FFFFFF" w:themeColor="background1"/>
        </w:rPr>
        <w:fldChar w:fldCharType="end"/>
      </w:r>
    </w:p>
    <w:p w14:paraId="3BA35386" w14:textId="3F8C9880" w:rsidR="00144FF0" w:rsidRDefault="000C5FE0" w:rsidP="000C5FE0">
      <w:r>
        <w:lastRenderedPageBreak/>
        <w:t xml:space="preserve">A webböngészők a HTML-dokumentumokat webkiszolgálóról vagy helyi tárolóból fogadják, és a dokumentumokat multimédiás weboldalakká </w:t>
      </w:r>
      <w:proofErr w:type="spellStart"/>
      <w:r>
        <w:t>renderelik</w:t>
      </w:r>
      <w:proofErr w:type="spellEnd"/>
      <w:r>
        <w:t>.</w:t>
      </w:r>
    </w:p>
    <w:p w14:paraId="43BDFBE2" w14:textId="28FA0CBE" w:rsidR="008419C8" w:rsidRDefault="008419C8" w:rsidP="008419C8">
      <w:r>
        <w:t>A HTML-elemek a HTML-oldalak építőkövei. A HTML-</w:t>
      </w:r>
      <w:r w:rsidR="004505B6">
        <w:t>elemek</w:t>
      </w:r>
      <w:r>
        <w:t xml:space="preserve"> segítségével képek és más objektumok, például interaktív űrlapok ágyazhatók be a megjelenített oldalak</w:t>
      </w:r>
      <w:r w:rsidR="00A108A3">
        <w:t>ba</w:t>
      </w:r>
      <w:r>
        <w:t>. A HTML-elemeket</w:t>
      </w:r>
      <w:r w:rsidR="00804E5A">
        <w:t xml:space="preserve"> a „kisebb, mint” és a „nagyobb, mint” relációs jelek, avagy</w:t>
      </w:r>
      <w:r>
        <w:t xml:space="preserve"> </w:t>
      </w:r>
      <w:r w:rsidR="003C7502">
        <w:t>„</w:t>
      </w:r>
      <w:proofErr w:type="spellStart"/>
      <w:r w:rsidR="003C7502">
        <w:t>kacsacsőrök</w:t>
      </w:r>
      <w:proofErr w:type="spellEnd"/>
      <w:r w:rsidR="003C7502">
        <w:t>”</w:t>
      </w:r>
      <w:r>
        <w:t xml:space="preserve"> segítségével írt </w:t>
      </w:r>
      <w:r w:rsidR="003F0A55">
        <w:t>úgynevezett „</w:t>
      </w:r>
      <w:proofErr w:type="gramStart"/>
      <w:r w:rsidR="003F0A55">
        <w:t>tag”-</w:t>
      </w:r>
      <w:proofErr w:type="gramEnd"/>
      <w:r w:rsidR="003F0A55">
        <w:t>ek, vagy magyarul címkék</w:t>
      </w:r>
      <w:r>
        <w:t xml:space="preserve"> jelölik ki. Az olyan </w:t>
      </w:r>
      <w:r w:rsidR="00D30596">
        <w:t>tagek</w:t>
      </w:r>
      <w:r>
        <w:t>, mint</w:t>
      </w:r>
      <w:r w:rsidR="008D7C9A">
        <w:t xml:space="preserve"> például</w:t>
      </w:r>
      <w:r>
        <w:t xml:space="preserve"> a </w:t>
      </w:r>
      <w:r w:rsidRPr="00144FF0">
        <w:rPr>
          <w:rStyle w:val="KdChar"/>
        </w:rPr>
        <w:t>&lt;</w:t>
      </w:r>
      <w:proofErr w:type="spellStart"/>
      <w:r w:rsidRPr="00144FF0">
        <w:rPr>
          <w:rStyle w:val="KdChar"/>
        </w:rPr>
        <w:t>img</w:t>
      </w:r>
      <w:proofErr w:type="spellEnd"/>
      <w:r w:rsidRPr="00144FF0">
        <w:rPr>
          <w:rStyle w:val="KdChar"/>
        </w:rPr>
        <w:t>&gt;</w:t>
      </w:r>
      <w:r>
        <w:t xml:space="preserve"> és a </w:t>
      </w:r>
      <w:r w:rsidRPr="00144FF0">
        <w:rPr>
          <w:rStyle w:val="KdChar"/>
        </w:rPr>
        <w:t>&lt;input&gt;</w:t>
      </w:r>
      <w:r>
        <w:t xml:space="preserve"> közvetlenül</w:t>
      </w:r>
      <w:r w:rsidR="00144FF0">
        <w:t xml:space="preserve"> „önmaguktól”</w:t>
      </w:r>
      <w:r>
        <w:t xml:space="preserve"> vezetik be a tartalmat az oldalba</w:t>
      </w:r>
      <w:r w:rsidR="00122D4F">
        <w:t>, m</w:t>
      </w:r>
      <w:r>
        <w:t xml:space="preserve">ás címkék, mint például a </w:t>
      </w:r>
      <w:r w:rsidRPr="00144FF0">
        <w:rPr>
          <w:rStyle w:val="KdChar"/>
        </w:rPr>
        <w:t>&lt;p&gt;</w:t>
      </w:r>
      <w:r>
        <w:t xml:space="preserve"> és</w:t>
      </w:r>
      <w:r w:rsidR="007A3E65">
        <w:t xml:space="preserve"> ennek a befejező párja a</w:t>
      </w:r>
      <w:r w:rsidR="008721B6">
        <w:t xml:space="preserve"> </w:t>
      </w:r>
      <w:r w:rsidRPr="00144FF0">
        <w:rPr>
          <w:rStyle w:val="KdChar"/>
        </w:rPr>
        <w:t>&lt;/p&gt;</w:t>
      </w:r>
      <w:r>
        <w:t xml:space="preserve"> </w:t>
      </w:r>
      <w:proofErr w:type="spellStart"/>
      <w:r w:rsidR="008C77FA">
        <w:t>körülveszik</w:t>
      </w:r>
      <w:proofErr w:type="spellEnd"/>
      <w:r>
        <w:t xml:space="preserve"> a dokumentum</w:t>
      </w:r>
      <w:r w:rsidR="00144FF0">
        <w:t xml:space="preserve"> </w:t>
      </w:r>
      <w:r w:rsidR="00AA4C30">
        <w:t>bizonyos részeit, és azzal</w:t>
      </w:r>
      <w:r>
        <w:t xml:space="preserve"> kapcsolatos információkat</w:t>
      </w:r>
      <w:r w:rsidR="00492A6A">
        <w:t xml:space="preserve"> határoznak meg</w:t>
      </w:r>
      <w:r w:rsidR="00C47C63">
        <w:t>. Ezesetben p</w:t>
      </w:r>
      <w:r w:rsidR="00110F39">
        <w:t xml:space="preserve">éldául a </w:t>
      </w:r>
      <w:r w:rsidR="00110F39" w:rsidRPr="00110F39">
        <w:rPr>
          <w:rStyle w:val="KdChar"/>
        </w:rPr>
        <w:t>&lt;p&gt;</w:t>
      </w:r>
      <w:r w:rsidR="00110F39">
        <w:t xml:space="preserve"> a benne lévő szövegről azt árulja el, hogy új bekezdésként</w:t>
      </w:r>
      <w:r w:rsidR="00A26DB0">
        <w:t xml:space="preserve"> (paragrafusként)</w:t>
      </w:r>
      <w:r w:rsidR="00110F39">
        <w:t xml:space="preserve"> kell értelmezni,</w:t>
      </w:r>
      <w:r w:rsidR="004613E0">
        <w:t xml:space="preserve"> és</w:t>
      </w:r>
      <w:r w:rsidR="00110F39">
        <w:t xml:space="preserve"> sort kell emelni előtte.</w:t>
      </w:r>
      <w:r>
        <w:t xml:space="preserve"> </w:t>
      </w:r>
      <w:r w:rsidR="00D011AC">
        <w:t>Az ilyen körülvevő tagek</w:t>
      </w:r>
      <w:r>
        <w:t xml:space="preserve"> tartalmazhatnak </w:t>
      </w:r>
      <w:proofErr w:type="spellStart"/>
      <w:r>
        <w:t>altag</w:t>
      </w:r>
      <w:r w:rsidR="00B34D99">
        <w:t>-eket</w:t>
      </w:r>
      <w:proofErr w:type="spellEnd"/>
      <w:r>
        <w:t xml:space="preserve"> is</w:t>
      </w:r>
      <w:r w:rsidR="00D011AC">
        <w:t>, amik olyan tagek, amelyek körül vannak véve a szülő tag-</w:t>
      </w:r>
      <w:proofErr w:type="spellStart"/>
      <w:r w:rsidR="00D011AC">
        <w:t>gel</w:t>
      </w:r>
      <w:proofErr w:type="spellEnd"/>
      <w:r w:rsidR="00D011AC">
        <w:t xml:space="preserve">, például: </w:t>
      </w:r>
      <w:r w:rsidR="00D011AC" w:rsidRPr="00BA7D5E">
        <w:rPr>
          <w:rStyle w:val="KdChar"/>
        </w:rPr>
        <w:t>&lt;div&gt;&lt;p&gt;&lt;/p&gt;&lt;/div&gt;</w:t>
      </w:r>
      <w:r w:rsidR="00D011AC">
        <w:t xml:space="preserve"> esetében a </w:t>
      </w:r>
      <w:r w:rsidR="00D011AC" w:rsidRPr="00BA7D5E">
        <w:rPr>
          <w:rStyle w:val="KdChar"/>
        </w:rPr>
        <w:t>&lt;div&gt;</w:t>
      </w:r>
      <w:r w:rsidR="00D011AC">
        <w:t xml:space="preserve"> a szülő tag, és a </w:t>
      </w:r>
      <w:r w:rsidR="00D011AC" w:rsidRPr="00BA7D5E">
        <w:rPr>
          <w:rStyle w:val="KdChar"/>
        </w:rPr>
        <w:t>&lt;p&gt;</w:t>
      </w:r>
      <w:r w:rsidR="00D011AC">
        <w:t xml:space="preserve"> a benne található </w:t>
      </w:r>
      <w:proofErr w:type="spellStart"/>
      <w:r w:rsidR="00D011AC">
        <w:t>altag</w:t>
      </w:r>
      <w:proofErr w:type="spellEnd"/>
      <w:r>
        <w:t xml:space="preserve">. A böngészők nem jelenítik meg </w:t>
      </w:r>
      <w:r w:rsidR="00BA7D5E">
        <w:t xml:space="preserve">ezeket </w:t>
      </w:r>
      <w:r>
        <w:t>a HTML-</w:t>
      </w:r>
      <w:r w:rsidR="00BA7D5E">
        <w:t>tageket</w:t>
      </w:r>
      <w:r>
        <w:t>, hanem az oldal tartalmának értelmezéséhez</w:t>
      </w:r>
      <w:r w:rsidR="00BA7D5E">
        <w:t xml:space="preserve"> és formázásához</w:t>
      </w:r>
      <w:r>
        <w:t xml:space="preserve"> használják </w:t>
      </w:r>
      <w:r w:rsidR="00BA7D5E">
        <w:t xml:space="preserve">fel </w:t>
      </w:r>
      <w:r>
        <w:t>őket.</w:t>
      </w:r>
      <w:r w:rsidR="006F1EA6">
        <w:t xml:space="preserve"> </w:t>
      </w:r>
      <w:r w:rsidR="006F1EA6">
        <w:fldChar w:fldCharType="begin"/>
      </w:r>
      <w:r w:rsidR="00C73798">
        <w:instrText xml:space="preserve"> ADDIN ZOTERO_ITEM CSL_CITATION {"citationID":"4FEHav32","properties":{"formattedCitation":"[9]","plainCitation":"[9]","noteIndex":0},"citationItems":[{"id":22,"uris":["http://zotero.org/users/14064510/items/RY3VULSM"],"itemData":{"id":22,"type":"entry-encyclopedia","abstract":"HyperText Markup Language or HTML is the standard markup language for documents designed to be displayed in a web browser. It defines the content and structure of web content. It is often assisted by technologies such as Cascading Style Sheets (CSS) and scripting languages such as JavaScript.\nWeb browsers receive HTML documents from a web server or from local storage and render the documents into multimedia web pages. HTML describes the structure of a web page semantically and originally included cues for its appearance.\nHTML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&lt;img&gt; and &lt;input&gt; directly introduce content into the page. Other tags such as &lt;p&gt; and &lt;/p&gt; surround and provide information about document text and may include sub-element tags. Browsers do not display the HTML tags but use them to interpret the content of the page.\nHTML can embed programs written in a scripting language such as JavaScript, which affects the behavior and content of web pages. The inclusion of CSS defines the look and layout of content. The World Wide Web Consortium (W3C), former maintainer of the HTML and current maintainer of the CSS standards, has encouraged the use of CSS over explicit presentational HTML since 1997. A form of HTML, known as HTML5, is used to display video and audio, primarily using the &lt;canvas&gt; element, together with JavaScript.","container-title":"Wikipedia","language":"en","license":"Creative Commons Attribution-ShareAlike License","note":"Page Version ID: 1219285383","source":"Wikipedia","title":"HTML","URL":"https://en.wikipedia.org/w/index.php?title=HTML&amp;oldid=1219285383","accessed":{"date-parts":[["2024",4,18]]},"issued":{"date-parts":[["2024",4,16]]}}}],"schema":"https://github.com/citation-style-language/schema/raw/master/csl-citation.json"} </w:instrText>
      </w:r>
      <w:r w:rsidR="006F1EA6">
        <w:fldChar w:fldCharType="separate"/>
      </w:r>
      <w:r w:rsidR="00C73798" w:rsidRPr="00C73798">
        <w:rPr>
          <w:rFonts w:cs="Times New Roman"/>
        </w:rPr>
        <w:t>[9]</w:t>
      </w:r>
      <w:r w:rsidR="006F1EA6">
        <w:fldChar w:fldCharType="end"/>
      </w:r>
    </w:p>
    <w:p w14:paraId="656872BE" w14:textId="76B7FF27" w:rsidR="008E3F4D" w:rsidRDefault="008E3F4D" w:rsidP="008419C8">
      <w:r>
        <w:t xml:space="preserve">A következő </w:t>
      </w:r>
      <w:r w:rsidR="0040191F">
        <w:t>linken</w:t>
      </w:r>
      <w:r>
        <w:t xml:space="preserve"> rengeteg információt lehet találni a HTML szabványról</w:t>
      </w:r>
      <w:r w:rsidR="0040191F">
        <w:t xml:space="preserve">, amely a dolgozatba </w:t>
      </w:r>
      <w:r w:rsidR="00165E07">
        <w:t xml:space="preserve">már </w:t>
      </w:r>
      <w:r w:rsidR="0040191F">
        <w:t>nem fér bele:</w:t>
      </w:r>
      <w:r>
        <w:t xml:space="preserve"> </w:t>
      </w:r>
      <w:r w:rsidR="0040191F">
        <w:fldChar w:fldCharType="begin"/>
      </w:r>
      <w:r w:rsidR="00C73798">
        <w:instrText xml:space="preserve"> ADDIN ZOTERO_ITEM CSL_CITATION {"citationID":"9EMKHuIl","properties":{"formattedCitation":"[10]","plainCitation":"[10]","noteIndex":0},"citationItems":[{"id":79,"uris":["http://zotero.org/users/14064510/items/7QKNAKZX"],"itemData":{"id":79,"type":"webpage","title":"HTML Standard","URL":"https://html.spec.whatwg.org/multipage/","accessed":{"date-parts":[["2024",5,6]]}}}],"schema":"https://github.com/citation-style-language/schema/raw/master/csl-citation.json"} </w:instrText>
      </w:r>
      <w:r w:rsidR="0040191F">
        <w:fldChar w:fldCharType="separate"/>
      </w:r>
      <w:r w:rsidR="00C73798" w:rsidRPr="00C73798">
        <w:rPr>
          <w:rFonts w:cs="Times New Roman"/>
        </w:rPr>
        <w:t>[10]</w:t>
      </w:r>
      <w:r w:rsidR="0040191F">
        <w:fldChar w:fldCharType="end"/>
      </w:r>
      <w:r w:rsidR="0040191F">
        <w:t>.</w:t>
      </w:r>
    </w:p>
    <w:p w14:paraId="68B6BFF7" w14:textId="5226B35A" w:rsidR="004E55C3" w:rsidRDefault="001B3240" w:rsidP="008419C8">
      <w:r>
        <w:rPr>
          <w:noProof/>
        </w:rPr>
        <mc:AlternateContent>
          <mc:Choice Requires="wps">
            <w:drawing>
              <wp:anchor distT="45720" distB="45720" distL="114300" distR="114300" simplePos="0" relativeHeight="251661312" behindDoc="0" locked="0" layoutInCell="1" allowOverlap="1" wp14:anchorId="79987ADE" wp14:editId="09641066">
                <wp:simplePos x="0" y="0"/>
                <wp:positionH relativeFrom="margin">
                  <wp:align>left</wp:align>
                </wp:positionH>
                <wp:positionV relativeFrom="paragraph">
                  <wp:posOffset>848360</wp:posOffset>
                </wp:positionV>
                <wp:extent cx="5570220" cy="2606040"/>
                <wp:effectExtent l="0" t="0" r="0" b="381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2606040"/>
                        </a:xfrm>
                        <a:prstGeom prst="rect">
                          <a:avLst/>
                        </a:prstGeom>
                        <a:solidFill>
                          <a:srgbClr val="FFFFFF"/>
                        </a:solidFill>
                        <a:ln w="9525">
                          <a:noFill/>
                          <a:miter lim="800000"/>
                          <a:headEnd/>
                          <a:tailEnd/>
                        </a:ln>
                      </wps:spPr>
                      <wps:txb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proofErr w:type="spellStart"/>
                            <w:r w:rsidRPr="00EA3EDC">
                              <w:rPr>
                                <w:color w:val="E50000"/>
                                <w:lang w:eastAsia="hu-HU" w:bidi="ar-SA"/>
                              </w:rPr>
                              <w:t>html</w:t>
                            </w:r>
                            <w:proofErr w:type="spellEnd"/>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color w:val="3B3B3B"/>
                                <w:lang w:eastAsia="hu-HU" w:bidi="ar-SA"/>
                              </w:rPr>
                              <w:t xml:space="preserve"> </w:t>
                            </w:r>
                            <w:proofErr w:type="spellStart"/>
                            <w:r w:rsidRPr="00EA3EDC">
                              <w:rPr>
                                <w:color w:val="E50000"/>
                                <w:lang w:eastAsia="hu-HU" w:bidi="ar-SA"/>
                              </w:rPr>
                              <w:t>lang</w:t>
                            </w:r>
                            <w:proofErr w:type="spellEnd"/>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charset</w:t>
                            </w:r>
                            <w:proofErr w:type="spellEnd"/>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name</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viewport</w:t>
                            </w:r>
                            <w:proofErr w:type="spellEnd"/>
                            <w:r w:rsidRPr="00EA3EDC">
                              <w:rPr>
                                <w:color w:val="0000FF"/>
                                <w:lang w:eastAsia="hu-HU" w:bidi="ar-SA"/>
                              </w:rPr>
                              <w:t>"</w:t>
                            </w:r>
                            <w:r w:rsidRPr="00EA3EDC">
                              <w:rPr>
                                <w:color w:val="3B3B3B"/>
                                <w:lang w:eastAsia="hu-HU" w:bidi="ar-SA"/>
                              </w:rPr>
                              <w:t xml:space="preserve"> </w:t>
                            </w:r>
                            <w:proofErr w:type="spellStart"/>
                            <w:r w:rsidRPr="00EA3EDC">
                              <w:rPr>
                                <w:color w:val="E50000"/>
                                <w:lang w:eastAsia="hu-HU" w:bidi="ar-SA"/>
                              </w:rPr>
                              <w:t>content</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width</w:t>
                            </w:r>
                            <w:proofErr w:type="spellEnd"/>
                            <w:r w:rsidRPr="00EA3EDC">
                              <w:rPr>
                                <w:color w:val="0000FF"/>
                                <w:lang w:eastAsia="hu-HU" w:bidi="ar-SA"/>
                              </w:rPr>
                              <w:t>=</w:t>
                            </w:r>
                            <w:proofErr w:type="spellStart"/>
                            <w:r w:rsidRPr="00EA3EDC">
                              <w:rPr>
                                <w:color w:val="0000FF"/>
                                <w:lang w:eastAsia="hu-HU" w:bidi="ar-SA"/>
                              </w:rPr>
                              <w:t>device-width</w:t>
                            </w:r>
                            <w:proofErr w:type="spellEnd"/>
                            <w:r w:rsidRPr="00EA3EDC">
                              <w:rPr>
                                <w:color w:val="0000FF"/>
                                <w:lang w:eastAsia="hu-HU" w:bidi="ar-SA"/>
                              </w:rPr>
                              <w:t xml:space="preserve">, </w:t>
                            </w:r>
                            <w:proofErr w:type="spellStart"/>
                            <w:r w:rsidRPr="00EA3EDC">
                              <w:rPr>
                                <w:color w:val="0000FF"/>
                                <w:lang w:eastAsia="hu-HU" w:bidi="ar-SA"/>
                              </w:rPr>
                              <w:t>initial-scale</w:t>
                            </w:r>
                            <w:proofErr w:type="spellEnd"/>
                            <w:r w:rsidRPr="00EA3EDC">
                              <w:rPr>
                                <w:color w:val="0000FF"/>
                                <w:lang w:eastAsia="hu-HU" w:bidi="ar-SA"/>
                              </w:rPr>
                              <w:t>=1.0"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title</w:t>
                            </w:r>
                            <w:proofErr w:type="spellEnd"/>
                            <w:r w:rsidRPr="00EA3EDC">
                              <w:rPr>
                                <w:lang w:eastAsia="hu-HU" w:bidi="ar-SA"/>
                              </w:rPr>
                              <w:t>&gt;</w:t>
                            </w:r>
                            <w:proofErr w:type="spellStart"/>
                            <w:r w:rsidRPr="00EA3EDC">
                              <w:rPr>
                                <w:color w:val="3B3B3B"/>
                                <w:lang w:eastAsia="hu-HU" w:bidi="ar-SA"/>
                              </w:rPr>
                              <w:t>Document</w:t>
                            </w:r>
                            <w:proofErr w:type="spellEnd"/>
                            <w:r w:rsidRPr="00EA3EDC">
                              <w:rPr>
                                <w:lang w:eastAsia="hu-HU" w:bidi="ar-SA"/>
                              </w:rPr>
                              <w:t>&lt;/</w:t>
                            </w:r>
                            <w:proofErr w:type="spellStart"/>
                            <w:r w:rsidRPr="00EA3EDC">
                              <w:rPr>
                                <w:lang w:eastAsia="hu-HU" w:bidi="ar-SA"/>
                              </w:rPr>
                              <w:t>title</w:t>
                            </w:r>
                            <w:proofErr w:type="spellEnd"/>
                            <w:r w:rsidRPr="00EA3EDC">
                              <w:rPr>
                                <w:lang w:eastAsia="hu-HU" w:bidi="ar-SA"/>
                              </w:rPr>
                              <w:t>&gt;</w:t>
                            </w:r>
                          </w:p>
                          <w:p w14:paraId="24B44570"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 xml:space="preserve">Hello </w:t>
                            </w:r>
                            <w:proofErr w:type="gramStart"/>
                            <w:r w:rsidRPr="00EA3EDC">
                              <w:rPr>
                                <w:color w:val="3B3B3B"/>
                                <w:lang w:eastAsia="hu-HU" w:bidi="ar-SA"/>
                              </w:rPr>
                              <w:t>World!</w:t>
                            </w:r>
                            <w:r w:rsidRPr="00EA3EDC">
                              <w:rPr>
                                <w:lang w:eastAsia="hu-HU" w:bidi="ar-SA"/>
                              </w:rPr>
                              <w:t>&lt;</w:t>
                            </w:r>
                            <w:proofErr w:type="gramEnd"/>
                            <w:r w:rsidRPr="00EA3EDC">
                              <w:rPr>
                                <w:lang w:eastAsia="hu-HU" w:bidi="ar-SA"/>
                              </w:rPr>
                              <w: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lang w:eastAsia="hu-HU" w:bidi="ar-SA"/>
                              </w:rPr>
                              <w:t>&gt;</w:t>
                            </w:r>
                          </w:p>
                          <w:p w14:paraId="0BFC306E" w14:textId="36B8AA23"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87ADE" id="Szövegdoboz 2" o:spid="_x0000_s1031" type="#_x0000_t202" style="position:absolute;left:0;text-align:left;margin-left:0;margin-top:66.8pt;width:438.6pt;height:205.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ekQEg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" stroked="f">
                <v:textbo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proofErr w:type="spellStart"/>
                      <w:r w:rsidRPr="00EA3EDC">
                        <w:rPr>
                          <w:color w:val="E50000"/>
                          <w:lang w:eastAsia="hu-HU" w:bidi="ar-SA"/>
                        </w:rPr>
                        <w:t>html</w:t>
                      </w:r>
                      <w:proofErr w:type="spellEnd"/>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color w:val="3B3B3B"/>
                          <w:lang w:eastAsia="hu-HU" w:bidi="ar-SA"/>
                        </w:rPr>
                        <w:t xml:space="preserve"> </w:t>
                      </w:r>
                      <w:proofErr w:type="spellStart"/>
                      <w:r w:rsidRPr="00EA3EDC">
                        <w:rPr>
                          <w:color w:val="E50000"/>
                          <w:lang w:eastAsia="hu-HU" w:bidi="ar-SA"/>
                        </w:rPr>
                        <w:t>lang</w:t>
                      </w:r>
                      <w:proofErr w:type="spellEnd"/>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charset</w:t>
                      </w:r>
                      <w:proofErr w:type="spellEnd"/>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name</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viewport</w:t>
                      </w:r>
                      <w:proofErr w:type="spellEnd"/>
                      <w:r w:rsidRPr="00EA3EDC">
                        <w:rPr>
                          <w:color w:val="0000FF"/>
                          <w:lang w:eastAsia="hu-HU" w:bidi="ar-SA"/>
                        </w:rPr>
                        <w:t>"</w:t>
                      </w:r>
                      <w:r w:rsidRPr="00EA3EDC">
                        <w:rPr>
                          <w:color w:val="3B3B3B"/>
                          <w:lang w:eastAsia="hu-HU" w:bidi="ar-SA"/>
                        </w:rPr>
                        <w:t xml:space="preserve"> </w:t>
                      </w:r>
                      <w:proofErr w:type="spellStart"/>
                      <w:r w:rsidRPr="00EA3EDC">
                        <w:rPr>
                          <w:color w:val="E50000"/>
                          <w:lang w:eastAsia="hu-HU" w:bidi="ar-SA"/>
                        </w:rPr>
                        <w:t>content</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width</w:t>
                      </w:r>
                      <w:proofErr w:type="spellEnd"/>
                      <w:r w:rsidRPr="00EA3EDC">
                        <w:rPr>
                          <w:color w:val="0000FF"/>
                          <w:lang w:eastAsia="hu-HU" w:bidi="ar-SA"/>
                        </w:rPr>
                        <w:t>=</w:t>
                      </w:r>
                      <w:proofErr w:type="spellStart"/>
                      <w:r w:rsidRPr="00EA3EDC">
                        <w:rPr>
                          <w:color w:val="0000FF"/>
                          <w:lang w:eastAsia="hu-HU" w:bidi="ar-SA"/>
                        </w:rPr>
                        <w:t>device-width</w:t>
                      </w:r>
                      <w:proofErr w:type="spellEnd"/>
                      <w:r w:rsidRPr="00EA3EDC">
                        <w:rPr>
                          <w:color w:val="0000FF"/>
                          <w:lang w:eastAsia="hu-HU" w:bidi="ar-SA"/>
                        </w:rPr>
                        <w:t xml:space="preserve">, </w:t>
                      </w:r>
                      <w:proofErr w:type="spellStart"/>
                      <w:r w:rsidRPr="00EA3EDC">
                        <w:rPr>
                          <w:color w:val="0000FF"/>
                          <w:lang w:eastAsia="hu-HU" w:bidi="ar-SA"/>
                        </w:rPr>
                        <w:t>initial-scale</w:t>
                      </w:r>
                      <w:proofErr w:type="spellEnd"/>
                      <w:r w:rsidRPr="00EA3EDC">
                        <w:rPr>
                          <w:color w:val="0000FF"/>
                          <w:lang w:eastAsia="hu-HU" w:bidi="ar-SA"/>
                        </w:rPr>
                        <w:t>=1.0"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title</w:t>
                      </w:r>
                      <w:proofErr w:type="spellEnd"/>
                      <w:r w:rsidRPr="00EA3EDC">
                        <w:rPr>
                          <w:lang w:eastAsia="hu-HU" w:bidi="ar-SA"/>
                        </w:rPr>
                        <w:t>&gt;</w:t>
                      </w:r>
                      <w:proofErr w:type="spellStart"/>
                      <w:r w:rsidRPr="00EA3EDC">
                        <w:rPr>
                          <w:color w:val="3B3B3B"/>
                          <w:lang w:eastAsia="hu-HU" w:bidi="ar-SA"/>
                        </w:rPr>
                        <w:t>Document</w:t>
                      </w:r>
                      <w:proofErr w:type="spellEnd"/>
                      <w:r w:rsidRPr="00EA3EDC">
                        <w:rPr>
                          <w:lang w:eastAsia="hu-HU" w:bidi="ar-SA"/>
                        </w:rPr>
                        <w:t>&lt;/</w:t>
                      </w:r>
                      <w:proofErr w:type="spellStart"/>
                      <w:r w:rsidRPr="00EA3EDC">
                        <w:rPr>
                          <w:lang w:eastAsia="hu-HU" w:bidi="ar-SA"/>
                        </w:rPr>
                        <w:t>title</w:t>
                      </w:r>
                      <w:proofErr w:type="spellEnd"/>
                      <w:r w:rsidRPr="00EA3EDC">
                        <w:rPr>
                          <w:lang w:eastAsia="hu-HU" w:bidi="ar-SA"/>
                        </w:rPr>
                        <w:t>&gt;</w:t>
                      </w:r>
                    </w:p>
                    <w:p w14:paraId="24B44570"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 xml:space="preserve">Hello </w:t>
                      </w:r>
                      <w:proofErr w:type="gramStart"/>
                      <w:r w:rsidRPr="00EA3EDC">
                        <w:rPr>
                          <w:color w:val="3B3B3B"/>
                          <w:lang w:eastAsia="hu-HU" w:bidi="ar-SA"/>
                        </w:rPr>
                        <w:t>World!</w:t>
                      </w:r>
                      <w:r w:rsidRPr="00EA3EDC">
                        <w:rPr>
                          <w:lang w:eastAsia="hu-HU" w:bidi="ar-SA"/>
                        </w:rPr>
                        <w:t>&lt;</w:t>
                      </w:r>
                      <w:proofErr w:type="gramEnd"/>
                      <w:r w:rsidRPr="00EA3EDC">
                        <w:rPr>
                          <w:lang w:eastAsia="hu-HU" w:bidi="ar-SA"/>
                        </w:rPr>
                        <w: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lang w:eastAsia="hu-HU" w:bidi="ar-SA"/>
                        </w:rPr>
                        <w:t>&gt;</w:t>
                      </w:r>
                    </w:p>
                    <w:p w14:paraId="0BFC306E" w14:textId="36B8AA23"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2032" behindDoc="0" locked="0" layoutInCell="1" allowOverlap="1" wp14:anchorId="5FD0AAB7" wp14:editId="6F8DC160">
                <wp:simplePos x="0" y="0"/>
                <wp:positionH relativeFrom="margin">
                  <wp:align>right</wp:align>
                </wp:positionH>
                <wp:positionV relativeFrom="paragraph">
                  <wp:posOffset>234315</wp:posOffset>
                </wp:positionV>
                <wp:extent cx="5570220" cy="635"/>
                <wp:effectExtent l="0" t="0" r="0" b="3810"/>
                <wp:wrapTopAndBottom/>
                <wp:docPr id="38533168" name="Szövegdoboz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bookmarkStart w:id="73" w:name="_Ref165891331"/>
                          <w:p w14:paraId="2B03E1FD" w14:textId="0762524C" w:rsidR="001B3240" w:rsidRPr="005D4DF1" w:rsidRDefault="00015CB5"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4" w:name="_Toc184894370"/>
                            <w:r w:rsidR="006B6047">
                              <w:rPr>
                                <w:noProof/>
                              </w:rPr>
                              <w:t>6</w:t>
                            </w:r>
                            <w:r>
                              <w:rPr>
                                <w:noProof/>
                              </w:rPr>
                              <w:fldChar w:fldCharType="end"/>
                            </w:r>
                            <w:r w:rsidR="001B3240">
                              <w:t>. ábra</w:t>
                            </w:r>
                            <w:bookmarkEnd w:id="73"/>
                            <w:r w:rsidR="001B3240">
                              <w:t>: Példa HTML kódra</w:t>
                            </w:r>
                            <w:r w:rsidR="00D27E93">
                              <w:t xml:space="preserve"> (saját)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0AAB7" id="_x0000_s1032" type="#_x0000_t202" style="position:absolute;left:0;text-align:left;margin-left:387.4pt;margin-top:18.45pt;width:438.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FrEGQIAAD8EAAAOAAAAZHJzL2Uyb0RvYy54bWysU01v2zAMvQ/YfxB0X5xkSDc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4Xi0/T+Zxcknw3Hxc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" stroked="f">
                <v:textbox style="mso-fit-shape-to-text:t" inset="0,0,0,0">
                  <w:txbxContent>
                    <w:bookmarkStart w:id="75" w:name="_Ref165891331"/>
                    <w:p w14:paraId="2B03E1FD" w14:textId="0762524C" w:rsidR="001B3240" w:rsidRPr="005D4DF1" w:rsidRDefault="00015CB5"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6" w:name="_Toc184894370"/>
                      <w:r w:rsidR="006B6047">
                        <w:rPr>
                          <w:noProof/>
                        </w:rPr>
                        <w:t>6</w:t>
                      </w:r>
                      <w:r>
                        <w:rPr>
                          <w:noProof/>
                        </w:rPr>
                        <w:fldChar w:fldCharType="end"/>
                      </w:r>
                      <w:r w:rsidR="001B3240">
                        <w:t>. ábra</w:t>
                      </w:r>
                      <w:bookmarkEnd w:id="75"/>
                      <w:r w:rsidR="001B3240">
                        <w:t>: Példa HTML kódra</w:t>
                      </w:r>
                      <w:r w:rsidR="00D27E93">
                        <w:t xml:space="preserve"> (saját)</w:t>
                      </w:r>
                      <w:bookmarkEnd w:id="76"/>
                    </w:p>
                  </w:txbxContent>
                </v:textbox>
                <w10:wrap type="topAndBottom" anchorx="margin"/>
              </v:shape>
            </w:pict>
          </mc:Fallback>
        </mc:AlternateContent>
      </w:r>
    </w:p>
    <w:p w14:paraId="4F94DF0A" w14:textId="57A71BAF" w:rsidR="000C5FE0" w:rsidRDefault="000C5FE0" w:rsidP="00EE732E">
      <w:pPr>
        <w:pStyle w:val="Cmsor3"/>
        <w:numPr>
          <w:ilvl w:val="2"/>
          <w:numId w:val="19"/>
        </w:numPr>
      </w:pPr>
      <w:bookmarkStart w:id="77" w:name="_Toc184894461"/>
      <w:r>
        <w:lastRenderedPageBreak/>
        <w:t>CSS</w:t>
      </w:r>
      <w:bookmarkEnd w:id="77"/>
    </w:p>
    <w:p w14:paraId="555F3721" w14:textId="26BA150B" w:rsidR="00593AA5" w:rsidRDefault="002B4851" w:rsidP="00593AA5">
      <w:r>
        <w:rPr>
          <w:noProof/>
        </w:rPr>
        <mc:AlternateContent>
          <mc:Choice Requires="wps">
            <w:drawing>
              <wp:anchor distT="0" distB="0" distL="114300" distR="114300" simplePos="0" relativeHeight="251710464" behindDoc="0" locked="0" layoutInCell="1" allowOverlap="1" wp14:anchorId="46E22B70" wp14:editId="67823036">
                <wp:simplePos x="0" y="0"/>
                <wp:positionH relativeFrom="column">
                  <wp:posOffset>3589655</wp:posOffset>
                </wp:positionH>
                <wp:positionV relativeFrom="paragraph">
                  <wp:posOffset>2875915</wp:posOffset>
                </wp:positionV>
                <wp:extent cx="1992630" cy="635"/>
                <wp:effectExtent l="0" t="0" r="0" b="0"/>
                <wp:wrapSquare wrapText="bothSides"/>
                <wp:docPr id="788389997" name="Szövegdoboz 1"/>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bookmarkStart w:id="78" w:name="_Ref165891311"/>
                          <w:p w14:paraId="3BAD782C" w14:textId="6C3F9EC7" w:rsidR="002B4851" w:rsidRPr="00EB2B77" w:rsidRDefault="00015CB5" w:rsidP="002B485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9" w:name="_Toc184894371"/>
                            <w:r w:rsidR="006B6047">
                              <w:rPr>
                                <w:noProof/>
                              </w:rPr>
                              <w:t>7</w:t>
                            </w:r>
                            <w:r>
                              <w:rPr>
                                <w:noProof/>
                              </w:rPr>
                              <w:fldChar w:fldCharType="end"/>
                            </w:r>
                            <w:r w:rsidR="002B4851">
                              <w:t>. ábra</w:t>
                            </w:r>
                            <w:bookmarkEnd w:id="78"/>
                            <w:r w:rsidR="002B4851">
                              <w:t>: CSS3 logó</w:t>
                            </w:r>
                            <w:r w:rsidR="003A2CC6">
                              <w:t xml:space="preserve"> [</w:t>
                            </w:r>
                            <w:r w:rsidR="00CC4630">
                              <w:t>11</w:t>
                            </w:r>
                            <w:r w:rsidR="003A2CC6">
                              <w: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22B70" id="_x0000_s1033" type="#_x0000_t202" style="position:absolute;left:0;text-align:left;margin-left:282.65pt;margin-top:226.45pt;width:156.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" stroked="f">
                <v:textbox style="mso-fit-shape-to-text:t" inset="0,0,0,0">
                  <w:txbxContent>
                    <w:bookmarkStart w:id="80" w:name="_Ref165891311"/>
                    <w:p w14:paraId="3BAD782C" w14:textId="6C3F9EC7" w:rsidR="002B4851" w:rsidRPr="00EB2B77" w:rsidRDefault="00015CB5" w:rsidP="002B485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1" w:name="_Toc184894371"/>
                      <w:r w:rsidR="006B6047">
                        <w:rPr>
                          <w:noProof/>
                        </w:rPr>
                        <w:t>7</w:t>
                      </w:r>
                      <w:r>
                        <w:rPr>
                          <w:noProof/>
                        </w:rPr>
                        <w:fldChar w:fldCharType="end"/>
                      </w:r>
                      <w:r w:rsidR="002B4851">
                        <w:t>. ábra</w:t>
                      </w:r>
                      <w:bookmarkEnd w:id="80"/>
                      <w:r w:rsidR="002B4851">
                        <w:t>: CSS3 logó</w:t>
                      </w:r>
                      <w:r w:rsidR="003A2CC6">
                        <w:t xml:space="preserve"> [</w:t>
                      </w:r>
                      <w:r w:rsidR="00CC4630">
                        <w:t>11</w:t>
                      </w:r>
                      <w:r w:rsidR="003A2CC6">
                        <w:t>]</w:t>
                      </w:r>
                      <w:bookmarkEnd w:id="81"/>
                    </w:p>
                  </w:txbxContent>
                </v:textbox>
                <w10:wrap type="square"/>
              </v:shape>
            </w:pict>
          </mc:Fallback>
        </mc:AlternateContent>
      </w:r>
      <w:r>
        <w:rPr>
          <w:noProof/>
        </w:rPr>
        <w:drawing>
          <wp:anchor distT="0" distB="0" distL="114300" distR="114300" simplePos="0" relativeHeight="251708416" behindDoc="0" locked="0" layoutInCell="1" allowOverlap="1" wp14:anchorId="2D25AAE8" wp14:editId="72E3B1AD">
            <wp:simplePos x="0" y="0"/>
            <wp:positionH relativeFrom="margin">
              <wp:posOffset>3589655</wp:posOffset>
            </wp:positionH>
            <wp:positionV relativeFrom="paragraph">
              <wp:posOffset>6350</wp:posOffset>
            </wp:positionV>
            <wp:extent cx="1992630" cy="2812415"/>
            <wp:effectExtent l="0" t="0" r="7620" b="6985"/>
            <wp:wrapSquare wrapText="bothSides"/>
            <wp:docPr id="939260022" name="Kép 18"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SS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263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AA5" w:rsidRPr="00593AA5">
        <w:t>A CSS</w:t>
      </w:r>
      <w:r>
        <w:t xml:space="preserve"> (</w:t>
      </w:r>
      <w:r w:rsidR="0040191F">
        <w:fldChar w:fldCharType="begin"/>
      </w:r>
      <w:r w:rsidR="0040191F">
        <w:instrText xml:space="preserve"> REF _Ref165891311 \h </w:instrText>
      </w:r>
      <w:r w:rsidR="0040191F">
        <w:fldChar w:fldCharType="separate"/>
      </w:r>
      <w:r w:rsidR="00CC4630">
        <w:rPr>
          <w:noProof/>
        </w:rPr>
        <w:t>7</w:t>
      </w:r>
      <w:r w:rsidR="00CC4630">
        <w:t>. ábra</w:t>
      </w:r>
      <w:r w:rsidR="0040191F">
        <w:fldChar w:fldCharType="end"/>
      </w:r>
      <w:r w:rsidR="0040191F">
        <w:t xml:space="preserve">, </w:t>
      </w:r>
      <w:r w:rsidR="0040191F">
        <w:fldChar w:fldCharType="begin"/>
      </w:r>
      <w:r w:rsidR="0040191F">
        <w:instrText xml:space="preserve"> REF _Ref165891343 \h </w:instrText>
      </w:r>
      <w:r w:rsidR="0040191F">
        <w:fldChar w:fldCharType="separate"/>
      </w:r>
      <w:r w:rsidR="00CC4630">
        <w:rPr>
          <w:noProof/>
        </w:rPr>
        <w:t>8</w:t>
      </w:r>
      <w:r w:rsidR="00CC4630">
        <w:t>. ábra</w:t>
      </w:r>
      <w:r w:rsidR="0040191F">
        <w:fldChar w:fldCharType="end"/>
      </w:r>
      <w:r>
        <w:t xml:space="preserve">), avagy </w:t>
      </w:r>
      <w:proofErr w:type="spellStart"/>
      <w:r w:rsidR="00593AA5" w:rsidRPr="00593AA5">
        <w:t>Cascading</w:t>
      </w:r>
      <w:proofErr w:type="spellEnd"/>
      <w:r w:rsidR="00593AA5" w:rsidRPr="00593AA5">
        <w:t xml:space="preserve"> </w:t>
      </w:r>
      <w:proofErr w:type="spellStart"/>
      <w:r w:rsidR="00593AA5" w:rsidRPr="00593AA5">
        <w:t>Style</w:t>
      </w:r>
      <w:proofErr w:type="spellEnd"/>
      <w:r w:rsidR="00593AA5" w:rsidRPr="00593AA5">
        <w:t xml:space="preserve"> </w:t>
      </w:r>
      <w:proofErr w:type="spellStart"/>
      <w:r w:rsidR="00593AA5" w:rsidRPr="00593AA5">
        <w:t>Sheets</w:t>
      </w:r>
      <w:proofErr w:type="spellEnd"/>
      <w:r w:rsidR="00D573C7">
        <w:t xml:space="preserve"> egy olyan stíluslap-nyelv</w:t>
      </w:r>
      <w:r w:rsidR="00506811">
        <w:t xml:space="preserve"> </w:t>
      </w:r>
      <w:r w:rsidR="00D573C7">
        <w:t>(</w:t>
      </w:r>
      <w:proofErr w:type="spellStart"/>
      <w:r w:rsidR="00D573C7">
        <w:t>style</w:t>
      </w:r>
      <w:proofErr w:type="spellEnd"/>
      <w:r w:rsidR="00D573C7">
        <w:t xml:space="preserve"> </w:t>
      </w:r>
      <w:proofErr w:type="spellStart"/>
      <w:r w:rsidR="00D573C7">
        <w:t>sheet</w:t>
      </w:r>
      <w:proofErr w:type="spellEnd"/>
      <w:r w:rsidR="00D573C7">
        <w:t xml:space="preserve"> </w:t>
      </w:r>
      <w:proofErr w:type="spellStart"/>
      <w:r w:rsidR="00D573C7">
        <w:t>language</w:t>
      </w:r>
      <w:proofErr w:type="spellEnd"/>
      <w:r w:rsidR="00D573C7">
        <w:t>)</w:t>
      </w:r>
      <w:r w:rsidR="00593AA5" w:rsidRPr="00593AA5">
        <w:t xml:space="preserve"> </w:t>
      </w:r>
      <w:r w:rsidR="00506811">
        <w:t xml:space="preserve">amelyet egy jelölőnyelvvel, például HTML-lel vagy XML-lel (beleértve az olyan XML-fajtákat, mint az SVG, </w:t>
      </w:r>
      <w:proofErr w:type="spellStart"/>
      <w:r w:rsidR="00506811">
        <w:t>MathML</w:t>
      </w:r>
      <w:proofErr w:type="spellEnd"/>
      <w:r w:rsidR="00506811">
        <w:t xml:space="preserve"> vagy az XHTML) írt dokumentum megjelenítésének és stílusának meghatározására használnak</w:t>
      </w:r>
      <w:r w:rsidR="00593AA5" w:rsidRPr="00593AA5">
        <w:t xml:space="preserve">. A CSS segítségével megadhatók a különböző elemek méretei, színei, betűtípusai, elrendezései és egyéb vizuális tulajdonságai. A CSS stílusok külön fájlokban vagy közvetlenül a HTML dokumentumokban is elhelyezhetők. </w:t>
      </w:r>
      <w:r w:rsidR="00593AA5">
        <w:t>A CSS a HTML és a JavaScript mellett a World Wide Web egyik alaptechnológiája.</w:t>
      </w:r>
    </w:p>
    <w:p w14:paraId="7133C3E9" w14:textId="41653BF1" w:rsidR="00593AA5" w:rsidRDefault="00593AA5" w:rsidP="00593AA5">
      <w:r>
        <w:t>A CSS-t úgy tervezték, hogy lehetővé tegye a tartalom és a megjelenítés szétválasztását, beleértve az elrendezést, a színeket és a betűtípusokat. Ez a szétválasztás javíthatja a tartalom hozzáférhetőségét</w:t>
      </w:r>
      <w:r w:rsidR="00E415FB">
        <w:t>,</w:t>
      </w:r>
      <w:r>
        <w:t xml:space="preserve"> nagyobb rugalmasságot és </w:t>
      </w:r>
      <w:r w:rsidR="008C6878">
        <w:t xml:space="preserve">kontrollt </w:t>
      </w:r>
      <w:r>
        <w:t>biztosít a megjelenítési jellemzők meghatározásában</w:t>
      </w:r>
      <w:r w:rsidR="00B51AE0">
        <w:t>,</w:t>
      </w:r>
      <w:r>
        <w:t xml:space="preserve"> lehetővé teszi, hogy több weblap megossza a formáz</w:t>
      </w:r>
      <w:r w:rsidR="00B51AE0">
        <w:t>ására</w:t>
      </w:r>
      <w:r>
        <w:t xml:space="preserve"> vonatkozó CSS</w:t>
      </w:r>
      <w:r w:rsidR="00B51AE0">
        <w:t>-t</w:t>
      </w:r>
      <w:r w:rsidR="003224A5">
        <w:t xml:space="preserve"> </w:t>
      </w:r>
      <w:r>
        <w:t>.</w:t>
      </w:r>
      <w:proofErr w:type="spellStart"/>
      <w:r>
        <w:t>css</w:t>
      </w:r>
      <w:proofErr w:type="spellEnd"/>
      <w:r>
        <w:t xml:space="preserve"> fájlban történő megadásával, ami csökkenti </w:t>
      </w:r>
      <w:r w:rsidR="003224A5">
        <w:t xml:space="preserve">a </w:t>
      </w:r>
      <w:r w:rsidR="00775484">
        <w:t>HTML</w:t>
      </w:r>
      <w:r>
        <w:t xml:space="preserve"> összetettségét és ismétlődését</w:t>
      </w:r>
      <w:r w:rsidR="008A2E32">
        <w:t>,</w:t>
      </w:r>
      <w:r>
        <w:t xml:space="preserve"> és lehetővé teszi a </w:t>
      </w:r>
      <w:proofErr w:type="spellStart"/>
      <w:r>
        <w:t>gyorsítótár</w:t>
      </w:r>
      <w:r w:rsidR="002D6EF5">
        <w:t>azást</w:t>
      </w:r>
      <w:proofErr w:type="spellEnd"/>
      <w:r>
        <w:t xml:space="preserve">, </w:t>
      </w:r>
      <w:r w:rsidR="008A2E32">
        <w:t>ezzel</w:t>
      </w:r>
      <w:r>
        <w:t xml:space="preserve"> javít</w:t>
      </w:r>
      <w:r w:rsidR="004A0B98">
        <w:t>v</w:t>
      </w:r>
      <w:r>
        <w:t>a az oldal betöltési sebességét</w:t>
      </w:r>
      <w:r w:rsidR="004076D6">
        <w:t>.</w:t>
      </w:r>
    </w:p>
    <w:p w14:paraId="09E42252" w14:textId="25EBD9E4" w:rsidR="00593AA5" w:rsidRDefault="00593AA5" w:rsidP="00593AA5">
      <w:r>
        <w:t>A formázás és a tartalom szétválasztása azt is lehetővé teszi, hogy ugyanazt a</w:t>
      </w:r>
      <w:r w:rsidR="00040C7C">
        <w:t xml:space="preserve">z oldalt </w:t>
      </w:r>
      <w:r>
        <w:t xml:space="preserve">különböző stílusban jelenítsük meg különböző megjelenési módok esetén, például </w:t>
      </w:r>
      <w:r w:rsidR="002B0C8C">
        <w:t xml:space="preserve">nagy vagy kis </w:t>
      </w:r>
      <w:r>
        <w:t>képernyőn, nyomtatásban, hanggal (beszédalapú böngésző vagy képernyőolvasó segítségével) és Braille-alapú tapintású tapintás</w:t>
      </w:r>
      <w:r w:rsidR="007635EF">
        <w:t>sal használható</w:t>
      </w:r>
      <w:r>
        <w:t xml:space="preserve"> eszközökön.</w:t>
      </w:r>
    </w:p>
    <w:p w14:paraId="53579CE1" w14:textId="4BF64B43" w:rsidR="00593AA5" w:rsidRDefault="00593AA5" w:rsidP="00593AA5">
      <w:r>
        <w:t xml:space="preserve">A World Wide Web </w:t>
      </w:r>
      <w:proofErr w:type="spellStart"/>
      <w:r>
        <w:t>Consortium</w:t>
      </w:r>
      <w:proofErr w:type="spellEnd"/>
      <w:r>
        <w:t xml:space="preserve"> (W3C), a HTML korábbi, és a CSS szabványok jelenlegi karbantartója, 1997 óta a CSS használatát szorgalmazza a kifejezett prezentációs HTML helyett</w:t>
      </w:r>
      <w:r w:rsidR="001440C9">
        <w:t>.</w:t>
      </w:r>
      <w:r w:rsidR="0040191F">
        <w:t xml:space="preserve"> </w:t>
      </w:r>
      <w:r w:rsidR="0040191F" w:rsidRPr="00CC4630">
        <w:rPr>
          <w:color w:val="FFFFFF" w:themeColor="background1"/>
        </w:rPr>
        <w:fldChar w:fldCharType="begin"/>
      </w:r>
      <w:r w:rsidR="00C73798" w:rsidRPr="00CC4630">
        <w:rPr>
          <w:color w:val="FFFFFF" w:themeColor="background1"/>
        </w:rPr>
        <w:instrText xml:space="preserve"> ADDIN ZOTERO_ITEM CSL_CITATION {"citationID":"0BEbkc3S","properties":{"unsorted":true,"formattedCitation":"[11]","plainCitation":"[11]","noteIndex":0},"citationItems":[{"id":26,"uris":["http://zotero.org/users/14064510/items/XYYBC3BL"],"itemData":{"id":26,"type":"entry-encyclopedia","abstract":"Cascading Style Sheets (CSS) is a style sheet language used for specifying the presentation and styling of a document written in a markup language such as HTML or XML (including XML dialects such as SVG, MathML or XHTML). CSS is a cornerstone technology of the World Wide Web, alongside HTML and JavaScript.CSS is designed to enable the separation of content and presentation,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formatting.\nSeparation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device.The name cascading comes from the specified priority scheme to determine which declaration applies if more than one declaration of a property match a particular element. This cascading priority scheme is predictable.\nThe CSS specifications are maintained by the World Wide Web Consortium (W3C). Internet media type (MIME type) text/css is registered for use with CSS by RFC 2318 (March 1998). The W3C operates a free CSS validation service for CSS documents.In addition to HTML, other markup languages support the use of CSS including XHTML, plain XML, SVG, and XUL. CSS is also used in the GTK widget toolkit.","container-title":"Wikipedia","language":"en","license":"Creative Commons Attribution-ShareAlike License","note":"Page Version ID: 1217996434","source":"Wikipedia","title":"CSS","URL":"https://en.wikipedia.org/w/index.php?title=CSS&amp;oldid=1217996434","accessed":{"date-parts":[["2024",4,18]]},"issued":{"date-parts":[["2024",4,9]]}}}],"schema":"https://github.com/citation-style-language/schema/raw/master/csl-citation.json"} </w:instrText>
      </w:r>
      <w:r w:rsidR="0040191F" w:rsidRPr="00CC4630">
        <w:rPr>
          <w:color w:val="FFFFFF" w:themeColor="background1"/>
        </w:rPr>
        <w:fldChar w:fldCharType="separate"/>
      </w:r>
      <w:r w:rsidR="00C73798" w:rsidRPr="00CC4630">
        <w:rPr>
          <w:rFonts w:cs="Times New Roman"/>
          <w:color w:val="FFFFFF" w:themeColor="background1"/>
        </w:rPr>
        <w:t>[11]</w:t>
      </w:r>
      <w:r w:rsidR="0040191F" w:rsidRPr="00CC4630">
        <w:rPr>
          <w:color w:val="FFFFFF" w:themeColor="background1"/>
        </w:rPr>
        <w:fldChar w:fldCharType="end"/>
      </w:r>
    </w:p>
    <w:p w14:paraId="67824A1D" w14:textId="2611032F" w:rsidR="001B5AC8" w:rsidRDefault="00EF5D03" w:rsidP="00593AA5">
      <w:r>
        <w:t xml:space="preserve">A HTML-hez hasonló módon itt is rengeteg mindenről lehetne írni a </w:t>
      </w:r>
      <w:proofErr w:type="spellStart"/>
      <w:r>
        <w:t>bo</w:t>
      </w:r>
      <w:r w:rsidR="006302BA">
        <w:t>x</w:t>
      </w:r>
      <w:proofErr w:type="spellEnd"/>
      <w:r>
        <w:t xml:space="preserve"> </w:t>
      </w:r>
      <w:proofErr w:type="spellStart"/>
      <w:r>
        <w:t>model</w:t>
      </w:r>
      <w:r w:rsidR="006302BA">
        <w:t>-</w:t>
      </w:r>
      <w:r>
        <w:t>től</w:t>
      </w:r>
      <w:proofErr w:type="spellEnd"/>
      <w:r>
        <w:t xml:space="preserve"> kezdődően, a </w:t>
      </w:r>
      <w:proofErr w:type="spellStart"/>
      <w:r>
        <w:t>flexboxon</w:t>
      </w:r>
      <w:proofErr w:type="spellEnd"/>
      <w:r>
        <w:t xml:space="preserve"> át egészen az animációkig, amikről bővebben itt lehet olvasni: </w:t>
      </w:r>
      <w:r>
        <w:fldChar w:fldCharType="begin"/>
      </w:r>
      <w:r w:rsidR="00C73798">
        <w:instrText xml:space="preserve"> ADDIN ZOTERO_ITEM CSL_CITATION {"citationID":"GbljADyf","properties":{"formattedCitation":"[12]","plainCitation":"[12]","noteIndex":0},"citationItems":[{"id":81,"uris":["http://zotero.org/users/14064510/items/T8IB6I8J"],"itemData":{"id":81,"type":"webpage","title":"Cascading Style Sheets","URL":"https://www.w3.org/Style/CSS/Overview.en.html","accessed":{"date-parts":[["2024",5,6]]}}}],"schema":"https://github.com/citation-style-language/schema/raw/master/csl-citation.json"} </w:instrText>
      </w:r>
      <w:r>
        <w:fldChar w:fldCharType="separate"/>
      </w:r>
      <w:r w:rsidR="00C73798" w:rsidRPr="00C73798">
        <w:rPr>
          <w:rFonts w:cs="Times New Roman"/>
        </w:rPr>
        <w:t>[12]</w:t>
      </w:r>
      <w:r>
        <w:fldChar w:fldCharType="end"/>
      </w:r>
      <w:r>
        <w:t>.</w:t>
      </w:r>
    </w:p>
    <w:p w14:paraId="3DE28EB7" w14:textId="77777777" w:rsidR="003F588F" w:rsidRDefault="003F588F" w:rsidP="00593AA5"/>
    <w:p w14:paraId="3DE49253" w14:textId="77777777" w:rsidR="003F588F" w:rsidRDefault="003F588F" w:rsidP="00593AA5"/>
    <w:p w14:paraId="7A8A482B" w14:textId="0E8B0C0B" w:rsidR="003F588F" w:rsidRDefault="003F588F" w:rsidP="00593AA5">
      <w:r>
        <w:rPr>
          <w:noProof/>
        </w:rPr>
        <w:lastRenderedPageBreak/>
        <mc:AlternateContent>
          <mc:Choice Requires="wps">
            <w:drawing>
              <wp:anchor distT="45720" distB="45720" distL="114300" distR="114300" simplePos="0" relativeHeight="251663360" behindDoc="0" locked="0" layoutInCell="1" allowOverlap="1" wp14:anchorId="200E5089" wp14:editId="2C585224">
                <wp:simplePos x="0" y="0"/>
                <wp:positionH relativeFrom="margin">
                  <wp:posOffset>1417955</wp:posOffset>
                </wp:positionH>
                <wp:positionV relativeFrom="paragraph">
                  <wp:posOffset>948690</wp:posOffset>
                </wp:positionV>
                <wp:extent cx="2743200" cy="1882140"/>
                <wp:effectExtent l="0" t="0" r="0" b="3810"/>
                <wp:wrapTopAndBottom/>
                <wp:docPr id="157837520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882140"/>
                        </a:xfrm>
                        <a:prstGeom prst="rect">
                          <a:avLst/>
                        </a:prstGeom>
                        <a:solidFill>
                          <a:srgbClr val="FFFFFF"/>
                        </a:solidFill>
                        <a:ln w="9525">
                          <a:noFill/>
                          <a:miter lim="800000"/>
                          <a:headEnd/>
                          <a:tailEnd/>
                        </a:ln>
                      </wps:spPr>
                      <wps:txb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proofErr w:type="spellStart"/>
                            <w:r w:rsidRPr="00EA3EDC">
                              <w:rPr>
                                <w:color w:val="E50000"/>
                                <w:lang w:eastAsia="hu-HU" w:bidi="ar-SA"/>
                              </w:rPr>
                              <w:t>color</w:t>
                            </w:r>
                            <w:proofErr w:type="spellEnd"/>
                            <w:r w:rsidRPr="00EA3EDC">
                              <w:rPr>
                                <w:lang w:eastAsia="hu-HU" w:bidi="ar-SA"/>
                              </w:rPr>
                              <w:t xml:space="preserve">: </w:t>
                            </w:r>
                            <w:proofErr w:type="spellStart"/>
                            <w:r w:rsidRPr="00EA3EDC">
                              <w:rPr>
                                <w:color w:val="0451A5"/>
                                <w:lang w:eastAsia="hu-HU" w:bidi="ar-SA"/>
                              </w:rPr>
                              <w:t>red</w:t>
                            </w:r>
                            <w:proofErr w:type="spellEnd"/>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w:t>
                            </w:r>
                            <w:proofErr w:type="spellStart"/>
                            <w:r w:rsidRPr="00EA3EDC">
                              <w:rPr>
                                <w:color w:val="E50000"/>
                                <w:lang w:eastAsia="hu-HU" w:bidi="ar-SA"/>
                              </w:rPr>
                              <w:t>align</w:t>
                            </w:r>
                            <w:proofErr w:type="spellEnd"/>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proofErr w:type="gramStart"/>
                            <w:r w:rsidRPr="00EA3EDC">
                              <w:rPr>
                                <w:color w:val="800000"/>
                                <w:lang w:eastAsia="hu-HU" w:bidi="ar-SA"/>
                              </w:rPr>
                              <w:t>.</w:t>
                            </w:r>
                            <w:proofErr w:type="spellStart"/>
                            <w:r w:rsidRPr="00EA3EDC">
                              <w:rPr>
                                <w:color w:val="800000"/>
                                <w:lang w:eastAsia="hu-HU" w:bidi="ar-SA"/>
                              </w:rPr>
                              <w:t>small</w:t>
                            </w:r>
                            <w:proofErr w:type="spellEnd"/>
                            <w:proofErr w:type="gramEnd"/>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w:t>
                            </w:r>
                            <w:proofErr w:type="spellStart"/>
                            <w:r w:rsidRPr="00EA3EDC">
                              <w:rPr>
                                <w:color w:val="E50000"/>
                                <w:lang w:eastAsia="hu-HU" w:bidi="ar-SA"/>
                              </w:rPr>
                              <w:t>size</w:t>
                            </w:r>
                            <w:proofErr w:type="spellEnd"/>
                            <w:r w:rsidRPr="00EA3EDC">
                              <w:rPr>
                                <w:lang w:eastAsia="hu-HU" w:bidi="ar-SA"/>
                              </w:rPr>
                              <w:t xml:space="preserve">: </w:t>
                            </w:r>
                            <w:proofErr w:type="spellStart"/>
                            <w:r w:rsidRPr="00EA3EDC">
                              <w:rPr>
                                <w:color w:val="0451A5"/>
                                <w:lang w:eastAsia="hu-HU" w:bidi="ar-SA"/>
                              </w:rPr>
                              <w:t>small</w:t>
                            </w:r>
                            <w:proofErr w:type="spellEnd"/>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E5089" id="_x0000_s1034" type="#_x0000_t202" style="position:absolute;left:0;text-align:left;margin-left:111.65pt;margin-top:74.7pt;width:3in;height:148.2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" stroked="f">
                <v:textbo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proofErr w:type="spellStart"/>
                      <w:r w:rsidRPr="00EA3EDC">
                        <w:rPr>
                          <w:color w:val="E50000"/>
                          <w:lang w:eastAsia="hu-HU" w:bidi="ar-SA"/>
                        </w:rPr>
                        <w:t>color</w:t>
                      </w:r>
                      <w:proofErr w:type="spellEnd"/>
                      <w:r w:rsidRPr="00EA3EDC">
                        <w:rPr>
                          <w:lang w:eastAsia="hu-HU" w:bidi="ar-SA"/>
                        </w:rPr>
                        <w:t xml:space="preserve">: </w:t>
                      </w:r>
                      <w:proofErr w:type="spellStart"/>
                      <w:r w:rsidRPr="00EA3EDC">
                        <w:rPr>
                          <w:color w:val="0451A5"/>
                          <w:lang w:eastAsia="hu-HU" w:bidi="ar-SA"/>
                        </w:rPr>
                        <w:t>red</w:t>
                      </w:r>
                      <w:proofErr w:type="spellEnd"/>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w:t>
                      </w:r>
                      <w:proofErr w:type="spellStart"/>
                      <w:r w:rsidRPr="00EA3EDC">
                        <w:rPr>
                          <w:color w:val="E50000"/>
                          <w:lang w:eastAsia="hu-HU" w:bidi="ar-SA"/>
                        </w:rPr>
                        <w:t>align</w:t>
                      </w:r>
                      <w:proofErr w:type="spellEnd"/>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proofErr w:type="gramStart"/>
                      <w:r w:rsidRPr="00EA3EDC">
                        <w:rPr>
                          <w:color w:val="800000"/>
                          <w:lang w:eastAsia="hu-HU" w:bidi="ar-SA"/>
                        </w:rPr>
                        <w:t>.</w:t>
                      </w:r>
                      <w:proofErr w:type="spellStart"/>
                      <w:r w:rsidRPr="00EA3EDC">
                        <w:rPr>
                          <w:color w:val="800000"/>
                          <w:lang w:eastAsia="hu-HU" w:bidi="ar-SA"/>
                        </w:rPr>
                        <w:t>small</w:t>
                      </w:r>
                      <w:proofErr w:type="spellEnd"/>
                      <w:proofErr w:type="gramEnd"/>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w:t>
                      </w:r>
                      <w:proofErr w:type="spellStart"/>
                      <w:r w:rsidRPr="00EA3EDC">
                        <w:rPr>
                          <w:color w:val="E50000"/>
                          <w:lang w:eastAsia="hu-HU" w:bidi="ar-SA"/>
                        </w:rPr>
                        <w:t>size</w:t>
                      </w:r>
                      <w:proofErr w:type="spellEnd"/>
                      <w:r w:rsidRPr="00EA3EDC">
                        <w:rPr>
                          <w:lang w:eastAsia="hu-HU" w:bidi="ar-SA"/>
                        </w:rPr>
                        <w:t xml:space="preserve">: </w:t>
                      </w:r>
                      <w:proofErr w:type="spellStart"/>
                      <w:r w:rsidRPr="00EA3EDC">
                        <w:rPr>
                          <w:color w:val="0451A5"/>
                          <w:lang w:eastAsia="hu-HU" w:bidi="ar-SA"/>
                        </w:rPr>
                        <w:t>small</w:t>
                      </w:r>
                      <w:proofErr w:type="spellEnd"/>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7152" behindDoc="0" locked="0" layoutInCell="1" allowOverlap="1" wp14:anchorId="454B11DF" wp14:editId="3E51860B">
                <wp:simplePos x="0" y="0"/>
                <wp:positionH relativeFrom="margin">
                  <wp:posOffset>0</wp:posOffset>
                </wp:positionH>
                <wp:positionV relativeFrom="paragraph">
                  <wp:posOffset>120650</wp:posOffset>
                </wp:positionV>
                <wp:extent cx="5562600" cy="635"/>
                <wp:effectExtent l="0" t="0" r="0" b="3810"/>
                <wp:wrapTopAndBottom/>
                <wp:docPr id="2099586929" name="Szövegdoboz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bookmarkStart w:id="82" w:name="_Ref165891343"/>
                          <w:p w14:paraId="08A1F07A" w14:textId="39D30D06" w:rsidR="00881513" w:rsidRPr="00493BE0" w:rsidRDefault="00015CB5" w:rsidP="0088151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3" w:name="_Toc184894372"/>
                            <w:r w:rsidR="006B6047">
                              <w:rPr>
                                <w:noProof/>
                              </w:rPr>
                              <w:t>8</w:t>
                            </w:r>
                            <w:r>
                              <w:rPr>
                                <w:noProof/>
                              </w:rPr>
                              <w:fldChar w:fldCharType="end"/>
                            </w:r>
                            <w:r w:rsidR="00881513">
                              <w:t>. ábra</w:t>
                            </w:r>
                            <w:bookmarkEnd w:id="82"/>
                            <w:r w:rsidR="00881513">
                              <w:t>: Példa CSS kódra</w:t>
                            </w:r>
                            <w:r w:rsidR="002503E5">
                              <w:t xml:space="preserve"> (saját)</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B11DF" id="_x0000_s1035" type="#_x0000_t202" style="position:absolute;left:0;text-align:left;margin-left:0;margin-top:9.5pt;width:438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" stroked="f">
                <v:textbox style="mso-fit-shape-to-text:t" inset="0,0,0,0">
                  <w:txbxContent>
                    <w:bookmarkStart w:id="84" w:name="_Ref165891343"/>
                    <w:p w14:paraId="08A1F07A" w14:textId="39D30D06" w:rsidR="00881513" w:rsidRPr="00493BE0" w:rsidRDefault="00015CB5" w:rsidP="0088151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5" w:name="_Toc184894372"/>
                      <w:r w:rsidR="006B6047">
                        <w:rPr>
                          <w:noProof/>
                        </w:rPr>
                        <w:t>8</w:t>
                      </w:r>
                      <w:r>
                        <w:rPr>
                          <w:noProof/>
                        </w:rPr>
                        <w:fldChar w:fldCharType="end"/>
                      </w:r>
                      <w:r w:rsidR="00881513">
                        <w:t>. ábra</w:t>
                      </w:r>
                      <w:bookmarkEnd w:id="84"/>
                      <w:r w:rsidR="00881513">
                        <w:t>: Példa CSS kódra</w:t>
                      </w:r>
                      <w:r w:rsidR="002503E5">
                        <w:t xml:space="preserve"> (saját)</w:t>
                      </w:r>
                      <w:bookmarkEnd w:id="85"/>
                    </w:p>
                  </w:txbxContent>
                </v:textbox>
                <w10:wrap type="topAndBottom" anchorx="margin"/>
              </v:shape>
            </w:pict>
          </mc:Fallback>
        </mc:AlternateContent>
      </w:r>
    </w:p>
    <w:p w14:paraId="3BD868BB" w14:textId="50D8CEB5" w:rsidR="004E55C3" w:rsidRPr="00593AA5" w:rsidRDefault="004E55C3" w:rsidP="00593AA5"/>
    <w:p w14:paraId="7156B990" w14:textId="66A625A5" w:rsidR="00BE4AE4" w:rsidRDefault="0007262B" w:rsidP="00EE732E">
      <w:pPr>
        <w:pStyle w:val="Cmsor3"/>
        <w:numPr>
          <w:ilvl w:val="2"/>
          <w:numId w:val="19"/>
        </w:numPr>
      </w:pPr>
      <w:bookmarkStart w:id="86" w:name="_Toc184894462"/>
      <w:r>
        <w:t>CSS szintaxisok</w:t>
      </w:r>
      <w:bookmarkEnd w:id="86"/>
    </w:p>
    <w:p w14:paraId="04F4D54A" w14:textId="73755ED6" w:rsidR="00C87D1F" w:rsidRDefault="00165E07" w:rsidP="00881513">
      <w:r>
        <w:rPr>
          <w:noProof/>
        </w:rPr>
        <mc:AlternateContent>
          <mc:Choice Requires="wps">
            <w:drawing>
              <wp:anchor distT="0" distB="0" distL="114300" distR="114300" simplePos="0" relativeHeight="251735040" behindDoc="0" locked="0" layoutInCell="1" allowOverlap="1" wp14:anchorId="1F7C0C33" wp14:editId="2603013F">
                <wp:simplePos x="0" y="0"/>
                <wp:positionH relativeFrom="column">
                  <wp:posOffset>0</wp:posOffset>
                </wp:positionH>
                <wp:positionV relativeFrom="paragraph">
                  <wp:posOffset>1715770</wp:posOffset>
                </wp:positionV>
                <wp:extent cx="2174875" cy="635"/>
                <wp:effectExtent l="0" t="0" r="0" b="0"/>
                <wp:wrapSquare wrapText="bothSides"/>
                <wp:docPr id="1775928859" name="Szövegdoboz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4607AA7D" w14:textId="37042701" w:rsidR="00165E07" w:rsidRPr="00B37D82" w:rsidRDefault="00015CB5" w:rsidP="00165E0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7" w:name="_Toc184894373"/>
                            <w:r w:rsidR="006B6047">
                              <w:rPr>
                                <w:noProof/>
                              </w:rPr>
                              <w:t>9</w:t>
                            </w:r>
                            <w:r>
                              <w:rPr>
                                <w:noProof/>
                              </w:rPr>
                              <w:fldChar w:fldCharType="end"/>
                            </w:r>
                            <w:r w:rsidR="00165E07">
                              <w:t>. ábra: SASS logó [</w:t>
                            </w:r>
                            <w:r w:rsidR="003F588F">
                              <w:t>1</w:t>
                            </w:r>
                            <w:r w:rsidR="00CC4630">
                              <w:t>6</w:t>
                            </w:r>
                            <w:r w:rsidR="00165E07">
                              <w: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0C33" id="_x0000_s1036" type="#_x0000_t202" style="position:absolute;left:0;text-align:left;margin-left:0;margin-top:135.1pt;width:17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VlFGgIAAEAEAAAOAAAAZHJzL2Uyb0RvYy54bWysU01v2zAMvQ/YfxB0X5xk6w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" stroked="f">
                <v:textbox style="mso-fit-shape-to-text:t" inset="0,0,0,0">
                  <w:txbxContent>
                    <w:p w14:paraId="4607AA7D" w14:textId="37042701" w:rsidR="00165E07" w:rsidRPr="00B37D82" w:rsidRDefault="00015CB5" w:rsidP="00165E0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8" w:name="_Toc184894373"/>
                      <w:r w:rsidR="006B6047">
                        <w:rPr>
                          <w:noProof/>
                        </w:rPr>
                        <w:t>9</w:t>
                      </w:r>
                      <w:r>
                        <w:rPr>
                          <w:noProof/>
                        </w:rPr>
                        <w:fldChar w:fldCharType="end"/>
                      </w:r>
                      <w:r w:rsidR="00165E07">
                        <w:t>. ábra: SASS logó [</w:t>
                      </w:r>
                      <w:r w:rsidR="003F588F">
                        <w:t>1</w:t>
                      </w:r>
                      <w:r w:rsidR="00CC4630">
                        <w:t>6</w:t>
                      </w:r>
                      <w:r w:rsidR="00165E07">
                        <w:t>]</w:t>
                      </w:r>
                      <w:bookmarkEnd w:id="88"/>
                    </w:p>
                  </w:txbxContent>
                </v:textbox>
                <w10:wrap type="square"/>
              </v:shape>
            </w:pict>
          </mc:Fallback>
        </mc:AlternateContent>
      </w:r>
      <w:r>
        <w:rPr>
          <w:noProof/>
        </w:rPr>
        <w:drawing>
          <wp:anchor distT="0" distB="0" distL="114300" distR="114300" simplePos="0" relativeHeight="251732992" behindDoc="0" locked="0" layoutInCell="1" allowOverlap="1" wp14:anchorId="343B7AFC" wp14:editId="55611224">
            <wp:simplePos x="0" y="0"/>
            <wp:positionH relativeFrom="margin">
              <wp:align>left</wp:align>
            </wp:positionH>
            <wp:positionV relativeFrom="paragraph">
              <wp:posOffset>27362</wp:posOffset>
            </wp:positionV>
            <wp:extent cx="2174875" cy="1631315"/>
            <wp:effectExtent l="0" t="0" r="0" b="6985"/>
            <wp:wrapSquare wrapText="bothSides"/>
            <wp:docPr id="1354598209" name="Kép 3" descr="A képen Grafika, Betűtípus, emblém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98209" name="Kép 3" descr="A képen Grafika, Betűtípus, embléma, Grafikus tervezés látható&#10;&#10;Automatikusan generált leírá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7370" cy="1633027"/>
                    </a:xfrm>
                    <a:prstGeom prst="rect">
                      <a:avLst/>
                    </a:prstGeom>
                    <a:noFill/>
                    <a:ln>
                      <a:noFill/>
                    </a:ln>
                  </pic:spPr>
                </pic:pic>
              </a:graphicData>
            </a:graphic>
            <wp14:sizeRelH relativeFrom="page">
              <wp14:pctWidth>0</wp14:pctWidth>
            </wp14:sizeRelH>
            <wp14:sizeRelV relativeFrom="page">
              <wp14:pctHeight>0</wp14:pctHeight>
            </wp14:sizeRelV>
          </wp:anchor>
        </w:drawing>
      </w:r>
      <w:r w:rsidR="00371922" w:rsidRPr="00371922">
        <w:t>Vannak bizonyos funkciók, amelyeket a CSS nem kínál, mint például a szelektor</w:t>
      </w:r>
      <w:r w:rsidR="006302BA">
        <w:t xml:space="preserve"> öröklődés</w:t>
      </w:r>
      <w:r w:rsidR="008365B0">
        <w:t>,</w:t>
      </w:r>
      <w:r w:rsidR="006302BA">
        <w:t xml:space="preserve"> </w:t>
      </w:r>
      <w:r w:rsidR="00221DFD">
        <w:t>aminek segítségével a stílusokat örökölhetik egymástól</w:t>
      </w:r>
      <w:r w:rsidR="00013989">
        <w:t xml:space="preserve"> a szelektorok </w:t>
      </w:r>
      <w:r w:rsidR="0007262B">
        <w:fldChar w:fldCharType="begin"/>
      </w:r>
      <w:r w:rsidR="00C73798">
        <w:instrText xml:space="preserve"> ADDIN ZOTERO_ITEM CSL_CITATION {"citationID":"NQasLRP2","properties":{"formattedCitation":"[13]","plainCitation":"[13]","noteIndex":0},"citationItems":[{"id":146,"uris":["http://zotero.org/users/14064510/items/QBJQ3KV3"],"itemData":{"id":146,"type":"webpage","abstract":"A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?","URL":"https://www.geeksforgeeks.org/how-to-use-selector-inheritance-and-multiple-inheritance/","accessed":{"date-parts":[["2024",12,9]]},"issued":{"date-parts":[["2023",9,22]]}}}],"schema":"https://github.com/citation-style-language/schema/raw/master/csl-citation.json"} </w:instrText>
      </w:r>
      <w:r w:rsidR="0007262B">
        <w:fldChar w:fldCharType="separate"/>
      </w:r>
      <w:r w:rsidR="00C73798" w:rsidRPr="00C73798">
        <w:rPr>
          <w:rFonts w:cs="Times New Roman"/>
        </w:rPr>
        <w:t>[13]</w:t>
      </w:r>
      <w:r w:rsidR="0007262B">
        <w:fldChar w:fldCharType="end"/>
      </w:r>
      <w:r w:rsidR="00013989">
        <w:t xml:space="preserve"> (</w:t>
      </w:r>
      <w:r w:rsidR="008365B0">
        <w:fldChar w:fldCharType="begin"/>
      </w:r>
      <w:r w:rsidR="008365B0">
        <w:instrText xml:space="preserve"> REF _Ref165893051 \h </w:instrText>
      </w:r>
      <w:r w:rsidR="008365B0">
        <w:fldChar w:fldCharType="separate"/>
      </w:r>
      <w:r w:rsidR="00CC4630">
        <w:rPr>
          <w:noProof/>
        </w:rPr>
        <w:t>10</w:t>
      </w:r>
      <w:r w:rsidR="00CC4630">
        <w:t>. ábra</w:t>
      </w:r>
      <w:r w:rsidR="008365B0">
        <w:fldChar w:fldCharType="end"/>
      </w:r>
      <w:r w:rsidR="00013989">
        <w:t>)</w:t>
      </w:r>
      <w:r w:rsidR="00371922" w:rsidRPr="00371922">
        <w:t>,</w:t>
      </w:r>
      <w:r w:rsidR="00013989">
        <w:t xml:space="preserve"> vagy</w:t>
      </w:r>
      <w:r w:rsidR="00371922" w:rsidRPr="00371922">
        <w:t xml:space="preserve"> </w:t>
      </w:r>
      <w:r w:rsidR="00371922">
        <w:t xml:space="preserve">a </w:t>
      </w:r>
      <w:r w:rsidR="00371922" w:rsidRPr="00371922">
        <w:t>mixin</w:t>
      </w:r>
      <w:r w:rsidR="00013989">
        <w:t>, amivel egy többször felhasznált stílusrészletet tudunk csoportba rendezni, amit az</w:t>
      </w:r>
      <w:r w:rsidR="004E1E72">
        <w:t>t</w:t>
      </w:r>
      <w:r w:rsidR="00013989">
        <w:t>án később felhasználhatunk, hasonló koncepció alapján, mint ahogy a függvények működnek</w:t>
      </w:r>
      <w:r w:rsidR="003D392F">
        <w:t xml:space="preserve"> </w:t>
      </w:r>
      <w:r w:rsidR="003D392F">
        <w:fldChar w:fldCharType="begin"/>
      </w:r>
      <w:r w:rsidR="00C73798">
        <w:instrText xml:space="preserve"> ADDIN ZOTERO_ITEM CSL_CITATION {"citationID":"5ZlIvqM9","properties":{"formattedCitation":"[14]","plainCitation":"[14]","noteIndex":0},"citationItems":[{"id":87,"uris":["http://zotero.org/users/14064510/items/L2VKV26H"],"itemData":{"id":87,"type":"webpage","title":"Sass: @mixin and @include","URL":"https://sass-lang.com/documentation/at-rules/mixin/","accessed":{"date-parts":[["2024",5,6]]}}}],"schema":"https://github.com/citation-style-language/schema/raw/master/csl-citation.json"} </w:instrText>
      </w:r>
      <w:r w:rsidR="003D392F">
        <w:fldChar w:fldCharType="separate"/>
      </w:r>
      <w:r w:rsidR="00C73798" w:rsidRPr="00C73798">
        <w:rPr>
          <w:rFonts w:cs="Times New Roman"/>
        </w:rPr>
        <w:t>[14]</w:t>
      </w:r>
      <w:r w:rsidR="003D392F">
        <w:fldChar w:fldCharType="end"/>
      </w:r>
      <w:r w:rsidR="003D392F">
        <w:t xml:space="preserve"> </w:t>
      </w:r>
      <w:r w:rsidR="00013989">
        <w:t>(</w:t>
      </w:r>
      <w:r w:rsidR="008365B0">
        <w:fldChar w:fldCharType="begin"/>
      </w:r>
      <w:r w:rsidR="008365B0">
        <w:instrText xml:space="preserve"> REF _Ref165893479 \h </w:instrText>
      </w:r>
      <w:r w:rsidR="008365B0">
        <w:fldChar w:fldCharType="separate"/>
      </w:r>
      <w:r w:rsidR="00CC4630">
        <w:rPr>
          <w:noProof/>
        </w:rPr>
        <w:t>11</w:t>
      </w:r>
      <w:r w:rsidR="00CC4630">
        <w:t>. ábra</w:t>
      </w:r>
      <w:r w:rsidR="008365B0">
        <w:fldChar w:fldCharType="end"/>
      </w:r>
      <w:r w:rsidR="00013989">
        <w:t>)</w:t>
      </w:r>
      <w:r w:rsidR="00371922" w:rsidRPr="00371922">
        <w:t xml:space="preserve"> </w:t>
      </w:r>
      <w:r w:rsidR="00371922">
        <w:t>és még sok más</w:t>
      </w:r>
      <w:r w:rsidR="00371922" w:rsidRPr="00371922">
        <w:t xml:space="preserve">. Ahhoz, hogy </w:t>
      </w:r>
      <w:r w:rsidR="00EE69ED">
        <w:t xml:space="preserve">a fejlesztők </w:t>
      </w:r>
      <w:r w:rsidR="00371922" w:rsidRPr="00371922">
        <w:t xml:space="preserve">hozzáférjenek ezekhez a funkciókhoz, CSS </w:t>
      </w:r>
      <w:proofErr w:type="spellStart"/>
      <w:r w:rsidR="00371922" w:rsidRPr="00371922">
        <w:t>preprocesszorokat</w:t>
      </w:r>
      <w:proofErr w:type="spellEnd"/>
      <w:r w:rsidR="00371922" w:rsidRPr="00371922">
        <w:t xml:space="preserve"> használnak. A CSS </w:t>
      </w:r>
      <w:proofErr w:type="spellStart"/>
      <w:r w:rsidR="00371922" w:rsidRPr="00371922">
        <w:t>preprocesszor</w:t>
      </w:r>
      <w:proofErr w:type="spellEnd"/>
      <w:r w:rsidR="00371922" w:rsidRPr="00371922">
        <w:t xml:space="preserve"> egy olyan alkalmazás, amely lehetővé teszi a CSS generálását saját egyedi szintaxisából. A CSS </w:t>
      </w:r>
      <w:proofErr w:type="spellStart"/>
      <w:r w:rsidR="00371922" w:rsidRPr="00371922">
        <w:t>preprocesszorok</w:t>
      </w:r>
      <w:proofErr w:type="spellEnd"/>
      <w:r w:rsidR="00371922" w:rsidRPr="00371922">
        <w:t xml:space="preserve"> megkönnyítik és hatékonyabbá teszik a CSS-</w:t>
      </w:r>
      <w:proofErr w:type="spellStart"/>
      <w:r w:rsidR="00371922" w:rsidRPr="00371922">
        <w:t>sel</w:t>
      </w:r>
      <w:proofErr w:type="spellEnd"/>
      <w:r w:rsidR="00371922" w:rsidRPr="00371922">
        <w:t xml:space="preserve"> való munkát.</w:t>
      </w:r>
      <w:r w:rsidR="008043A9">
        <w:t xml:space="preserve"> </w:t>
      </w:r>
      <w:r w:rsidR="008043A9" w:rsidRPr="008043A9">
        <w:fldChar w:fldCharType="begin"/>
      </w:r>
      <w:r w:rsidR="00C73798">
        <w:instrText xml:space="preserve"> ADDIN ZOTERO_ITEM CSL_CITATION {"citationID":"NtepcznO","properties":{"formattedCitation":"[15]","plainCitation":"[15]","noteIndex":0},"citationItems":[{"id":34,"uris":["http://zotero.org/users/14064510/items/2YH5I5MW"],"itemData":{"id":34,"type":"webpage","abstract":"Table Of Contents show Introduction What is SASS? Key Features of SASS What is SCSS? Key Features of SCSS Difference Between SASS and SCSS Similarities of SCSS and SASS SCSS Vs SASS: Which One to…","container-title":"InterviewBit","language":"en-US","title":"SASS Vs SCSS: What’s The Difference?","title-short":"SASS Vs SCSS","URL":"https://www.interviewbit.com/blog/sass-vs-scss/","accessed":{"date-parts":[["2024",4,18]]},"issued":{"date-parts":[["2024",1,4]]}}}],"schema":"https://github.com/citation-style-language/schema/raw/master/csl-citation.json"} </w:instrText>
      </w:r>
      <w:r w:rsidR="008043A9" w:rsidRPr="008043A9">
        <w:fldChar w:fldCharType="separate"/>
      </w:r>
      <w:r w:rsidR="00C73798" w:rsidRPr="00C73798">
        <w:rPr>
          <w:rFonts w:cs="Times New Roman"/>
        </w:rPr>
        <w:t>[15]</w:t>
      </w:r>
      <w:r w:rsidR="008043A9" w:rsidRPr="008043A9">
        <w:fldChar w:fldCharType="end"/>
      </w:r>
      <w:r w:rsidRPr="0007262B">
        <w:rPr>
          <w:color w:val="FFFFFF" w:themeColor="background1"/>
        </w:rPr>
        <w:t xml:space="preserve"> </w:t>
      </w:r>
      <w:r w:rsidRPr="00CC4630">
        <w:rPr>
          <w:color w:val="FFFFFF" w:themeColor="background1"/>
        </w:rPr>
        <w:fldChar w:fldCharType="begin"/>
      </w:r>
      <w:r w:rsidR="00C73798" w:rsidRPr="00CC4630">
        <w:rPr>
          <w:color w:val="FFFFFF" w:themeColor="background1"/>
        </w:rPr>
        <w:instrText xml:space="preserve"> ADDIN ZOTERO_ITEM CSL_CITATION {"citationID":"MUwQuBaA","properties":{"formattedCitation":"[16]","plainCitation":"[16]","noteIndex":0},"citationItems":[{"id":91,"uris":["http://zotero.org/users/14064510/items/T4AVLMTP"],"itemData":{"id":91,"type":"webpage","language":"en","title":"File:Sass Logo Color.svg - Wikipedia","title-short":"File","URL":"https://commons.wikimedia.org/wiki/File:Sass_Logo_Color.svg","accessed":{"date-parts":[["2024",5,6]]},"issued":{"date-parts":[["2014",7,1]]}}}],"schema":"https://github.com/citation-style-language/schema/raw/master/csl-citation.json"} </w:instrText>
      </w:r>
      <w:r w:rsidRPr="00CC4630">
        <w:rPr>
          <w:color w:val="FFFFFF" w:themeColor="background1"/>
        </w:rPr>
        <w:fldChar w:fldCharType="separate"/>
      </w:r>
      <w:r w:rsidR="00C73798" w:rsidRPr="00CC4630">
        <w:rPr>
          <w:rFonts w:cs="Times New Roman"/>
          <w:color w:val="FFFFFF" w:themeColor="background1"/>
        </w:rPr>
        <w:t>[16]</w:t>
      </w:r>
      <w:r w:rsidRPr="00CC4630">
        <w:rPr>
          <w:color w:val="FFFFFF" w:themeColor="background1"/>
        </w:rPr>
        <w:fldChar w:fldCharType="end"/>
      </w:r>
    </w:p>
    <w:p w14:paraId="2C800551" w14:textId="6D0F1904" w:rsidR="00013989" w:rsidRDefault="00013989" w:rsidP="00881513"/>
    <w:p w14:paraId="3C423A3D" w14:textId="6115C2F6" w:rsidR="00881513" w:rsidRPr="00881513" w:rsidRDefault="00C87D1F" w:rsidP="00EF5D03">
      <w:pPr>
        <w:widowControl/>
        <w:suppressAutoHyphens w:val="0"/>
        <w:spacing w:line="240" w:lineRule="auto"/>
        <w:jc w:val="left"/>
      </w:pPr>
      <w:r>
        <w:br w:type="page"/>
      </w:r>
    </w:p>
    <w:p w14:paraId="3C48CA1F" w14:textId="5A94FDAA" w:rsidR="003D392F" w:rsidRDefault="0007262B">
      <w:pPr>
        <w:widowControl/>
        <w:suppressAutoHyphens w:val="0"/>
        <w:spacing w:line="240" w:lineRule="auto"/>
        <w:jc w:val="left"/>
        <w:rPr>
          <w:noProof/>
        </w:rPr>
      </w:pPr>
      <w:r w:rsidRPr="0007262B">
        <w:rPr>
          <w:noProof/>
        </w:rPr>
        <w:lastRenderedPageBreak/>
        <w:drawing>
          <wp:anchor distT="0" distB="0" distL="114300" distR="114300" simplePos="0" relativeHeight="251990016" behindDoc="0" locked="0" layoutInCell="1" allowOverlap="1" wp14:anchorId="20D43B40" wp14:editId="539388CD">
            <wp:simplePos x="0" y="0"/>
            <wp:positionH relativeFrom="page">
              <wp:align>center</wp:align>
            </wp:positionH>
            <wp:positionV relativeFrom="paragraph">
              <wp:posOffset>1853565</wp:posOffset>
            </wp:positionV>
            <wp:extent cx="4330700" cy="1577975"/>
            <wp:effectExtent l="0" t="0" r="0" b="3175"/>
            <wp:wrapTopAndBottom/>
            <wp:docPr id="500007852" name="Kép 1" descr="A képen szöveg, Betűtípus, képernyőkép, nyugt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7852" name="Kép 1" descr="A képen szöveg, Betűtípus, képernyőkép, nyugta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330700" cy="1577975"/>
                    </a:xfrm>
                    <a:prstGeom prst="rect">
                      <a:avLst/>
                    </a:prstGeom>
                  </pic:spPr>
                </pic:pic>
              </a:graphicData>
            </a:graphic>
            <wp14:sizeRelH relativeFrom="page">
              <wp14:pctWidth>0</wp14:pctWidth>
            </wp14:sizeRelH>
            <wp14:sizeRelV relativeFrom="page">
              <wp14:pctHeight>0</wp14:pctHeight>
            </wp14:sizeRelV>
          </wp:anchor>
        </w:drawing>
      </w:r>
      <w:r w:rsidR="00800FFF">
        <w:rPr>
          <w:noProof/>
        </w:rPr>
        <mc:AlternateContent>
          <mc:Choice Requires="wps">
            <w:drawing>
              <wp:anchor distT="0" distB="0" distL="114300" distR="114300" simplePos="0" relativeHeight="251728896" behindDoc="0" locked="0" layoutInCell="1" allowOverlap="1" wp14:anchorId="6FA90F36" wp14:editId="0FEFA12C">
                <wp:simplePos x="0" y="0"/>
                <wp:positionH relativeFrom="column">
                  <wp:posOffset>1186180</wp:posOffset>
                </wp:positionH>
                <wp:positionV relativeFrom="paragraph">
                  <wp:posOffset>3562466</wp:posOffset>
                </wp:positionV>
                <wp:extent cx="3206750" cy="635"/>
                <wp:effectExtent l="0" t="0" r="0" b="0"/>
                <wp:wrapTopAndBottom/>
                <wp:docPr id="1192394048" name="Szövegdoboz 1"/>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bookmarkStart w:id="89" w:name="_Ref165893051"/>
                          <w:p w14:paraId="727E1156" w14:textId="00CF6BED" w:rsidR="00013989" w:rsidRPr="00C972A9" w:rsidRDefault="00015CB5" w:rsidP="00013989">
                            <w:pPr>
                              <w:pStyle w:val="Kpalrs"/>
                              <w:rPr>
                                <w:rFonts w:cs="Lohit Hindi"/>
                              </w:rPr>
                            </w:pPr>
                            <w:r>
                              <w:fldChar w:fldCharType="begin"/>
                            </w:r>
                            <w:r>
                              <w:instrText xml:space="preserve"> SEQ ábra \* ARABIC </w:instrText>
                            </w:r>
                            <w:r>
                              <w:fldChar w:fldCharType="separate"/>
                            </w:r>
                            <w:bookmarkStart w:id="90" w:name="_Toc184894374"/>
                            <w:r w:rsidR="006B6047">
                              <w:rPr>
                                <w:noProof/>
                              </w:rPr>
                              <w:t>10</w:t>
                            </w:r>
                            <w:r>
                              <w:fldChar w:fldCharType="end"/>
                            </w:r>
                            <w:r w:rsidR="00013989">
                              <w:t>. ábra</w:t>
                            </w:r>
                            <w:bookmarkEnd w:id="89"/>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583868">
                              <w:rPr>
                                <w:rFonts w:cs="Times New Roman"/>
                              </w:rPr>
                              <w:t>1</w:t>
                            </w:r>
                            <w:r w:rsidR="0072226B">
                              <w:rPr>
                                <w:rFonts w:cs="Times New Roman"/>
                              </w:rPr>
                              <w:t>3</w:t>
                            </w:r>
                            <w:r w:rsidR="00013989" w:rsidRPr="00013989">
                              <w:rPr>
                                <w:rFonts w:cs="Times New Roman"/>
                              </w:rPr>
                              <w:t>]</w:t>
                            </w:r>
                            <w:bookmarkEnd w:id="90"/>
                            <w:r w:rsidR="00013989">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A90F36" id="_x0000_s1037" type="#_x0000_t202" style="position:absolute;margin-left:93.4pt;margin-top:280.5pt;width:252.5pt;height:.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xNzGQIAAEAEAAAOAAAAZHJzL2Uyb0RvYy54bWysU8Fu2zAMvQ/YPwi6L05SNBu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ZTxcfbykkKba4uY0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" stroked="f">
                <v:textbox style="mso-fit-shape-to-text:t" inset="0,0,0,0">
                  <w:txbxContent>
                    <w:bookmarkStart w:id="91" w:name="_Ref165893051"/>
                    <w:p w14:paraId="727E1156" w14:textId="00CF6BED" w:rsidR="00013989" w:rsidRPr="00C972A9" w:rsidRDefault="00015CB5" w:rsidP="00013989">
                      <w:pPr>
                        <w:pStyle w:val="Kpalrs"/>
                        <w:rPr>
                          <w:rFonts w:cs="Lohit Hindi"/>
                        </w:rPr>
                      </w:pPr>
                      <w:r>
                        <w:fldChar w:fldCharType="begin"/>
                      </w:r>
                      <w:r>
                        <w:instrText xml:space="preserve"> SEQ ábra \* ARABIC </w:instrText>
                      </w:r>
                      <w:r>
                        <w:fldChar w:fldCharType="separate"/>
                      </w:r>
                      <w:bookmarkStart w:id="92" w:name="_Toc184894374"/>
                      <w:r w:rsidR="006B6047">
                        <w:rPr>
                          <w:noProof/>
                        </w:rPr>
                        <w:t>10</w:t>
                      </w:r>
                      <w:r>
                        <w:fldChar w:fldCharType="end"/>
                      </w:r>
                      <w:r w:rsidR="00013989">
                        <w:t>. ábra</w:t>
                      </w:r>
                      <w:bookmarkEnd w:id="91"/>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583868">
                        <w:rPr>
                          <w:rFonts w:cs="Times New Roman"/>
                        </w:rPr>
                        <w:t>1</w:t>
                      </w:r>
                      <w:r w:rsidR="0072226B">
                        <w:rPr>
                          <w:rFonts w:cs="Times New Roman"/>
                        </w:rPr>
                        <w:t>3</w:t>
                      </w:r>
                      <w:r w:rsidR="00013989" w:rsidRPr="00013989">
                        <w:rPr>
                          <w:rFonts w:cs="Times New Roman"/>
                        </w:rPr>
                        <w:t>]</w:t>
                      </w:r>
                      <w:bookmarkEnd w:id="92"/>
                      <w:r w:rsidR="00013989">
                        <w:fldChar w:fldCharType="end"/>
                      </w:r>
                    </w:p>
                  </w:txbxContent>
                </v:textbox>
                <w10:wrap type="topAndBottom"/>
              </v:shape>
            </w:pict>
          </mc:Fallback>
        </mc:AlternateContent>
      </w:r>
      <w:r w:rsidR="00800FFF">
        <w:rPr>
          <w:noProof/>
        </w:rPr>
        <mc:AlternateContent>
          <mc:Choice Requires="wps">
            <w:drawing>
              <wp:anchor distT="0" distB="0" distL="114300" distR="114300" simplePos="0" relativeHeight="251731968" behindDoc="0" locked="0" layoutInCell="1" allowOverlap="1" wp14:anchorId="396215A6" wp14:editId="1B1DBE3B">
                <wp:simplePos x="0" y="0"/>
                <wp:positionH relativeFrom="column">
                  <wp:posOffset>1331595</wp:posOffset>
                </wp:positionH>
                <wp:positionV relativeFrom="paragraph">
                  <wp:posOffset>6410960</wp:posOffset>
                </wp:positionV>
                <wp:extent cx="2908935" cy="635"/>
                <wp:effectExtent l="0" t="0" r="0" b="0"/>
                <wp:wrapTopAndBottom/>
                <wp:docPr id="1561011867" name="Szövegdoboz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bookmarkStart w:id="93" w:name="_Ref165893479"/>
                          <w:p w14:paraId="5C7B9FAC" w14:textId="439E7A0A" w:rsidR="00013989" w:rsidRPr="00566C65" w:rsidRDefault="00015CB5" w:rsidP="00013989">
                            <w:pPr>
                              <w:pStyle w:val="Kpalrs"/>
                              <w:rPr>
                                <w:rFonts w:cs="Lohit Hindi"/>
                              </w:rPr>
                            </w:pPr>
                            <w:r>
                              <w:fldChar w:fldCharType="begin"/>
                            </w:r>
                            <w:r>
                              <w:instrText xml:space="preserve"> SEQ ábra \* ARABIC </w:instrText>
                            </w:r>
                            <w:r>
                              <w:fldChar w:fldCharType="separate"/>
                            </w:r>
                            <w:bookmarkStart w:id="94" w:name="_Toc184894375"/>
                            <w:r w:rsidR="006B6047">
                              <w:rPr>
                                <w:noProof/>
                              </w:rPr>
                              <w:t>11</w:t>
                            </w:r>
                            <w:r>
                              <w:fldChar w:fldCharType="end"/>
                            </w:r>
                            <w:r w:rsidR="00013989">
                              <w:t>. ábra</w:t>
                            </w:r>
                            <w:bookmarkEnd w:id="93"/>
                            <w:r w:rsidR="00013989">
                              <w:t xml:space="preserve">: A mixin </w:t>
                            </w:r>
                            <w:r w:rsidR="00490562">
                              <w:t>[</w:t>
                            </w:r>
                            <w:r w:rsidR="00583868">
                              <w:t>1</w:t>
                            </w:r>
                            <w:r w:rsidR="0072226B">
                              <w:t>4</w:t>
                            </w:r>
                            <w:r w:rsidR="00490562">
                              <w:t>]</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215A6" id="_x0000_s1038" type="#_x0000_t202" style="position:absolute;margin-left:104.85pt;margin-top:504.8pt;width:229.0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" stroked="f">
                <v:textbox style="mso-fit-shape-to-text:t" inset="0,0,0,0">
                  <w:txbxContent>
                    <w:bookmarkStart w:id="95" w:name="_Ref165893479"/>
                    <w:p w14:paraId="5C7B9FAC" w14:textId="439E7A0A" w:rsidR="00013989" w:rsidRPr="00566C65" w:rsidRDefault="00015CB5" w:rsidP="00013989">
                      <w:pPr>
                        <w:pStyle w:val="Kpalrs"/>
                        <w:rPr>
                          <w:rFonts w:cs="Lohit Hindi"/>
                        </w:rPr>
                      </w:pPr>
                      <w:r>
                        <w:fldChar w:fldCharType="begin"/>
                      </w:r>
                      <w:r>
                        <w:instrText xml:space="preserve"> SEQ ábra \* ARABIC </w:instrText>
                      </w:r>
                      <w:r>
                        <w:fldChar w:fldCharType="separate"/>
                      </w:r>
                      <w:bookmarkStart w:id="96" w:name="_Toc184894375"/>
                      <w:r w:rsidR="006B6047">
                        <w:rPr>
                          <w:noProof/>
                        </w:rPr>
                        <w:t>11</w:t>
                      </w:r>
                      <w:r>
                        <w:fldChar w:fldCharType="end"/>
                      </w:r>
                      <w:r w:rsidR="00013989">
                        <w:t>. ábra</w:t>
                      </w:r>
                      <w:bookmarkEnd w:id="95"/>
                      <w:r w:rsidR="00013989">
                        <w:t xml:space="preserve">: A mixin </w:t>
                      </w:r>
                      <w:r w:rsidR="00490562">
                        <w:t>[</w:t>
                      </w:r>
                      <w:r w:rsidR="00583868">
                        <w:t>1</w:t>
                      </w:r>
                      <w:r w:rsidR="0072226B">
                        <w:t>4</w:t>
                      </w:r>
                      <w:r w:rsidR="00490562">
                        <w:t>]</w:t>
                      </w:r>
                      <w:bookmarkEnd w:id="96"/>
                    </w:p>
                  </w:txbxContent>
                </v:textbox>
                <w10:wrap type="topAndBottom"/>
              </v:shape>
            </w:pict>
          </mc:Fallback>
        </mc:AlternateContent>
      </w:r>
      <w:r w:rsidR="00800FFF" w:rsidRPr="00013989">
        <w:rPr>
          <w:noProof/>
        </w:rPr>
        <w:drawing>
          <wp:anchor distT="0" distB="0" distL="114300" distR="114300" simplePos="0" relativeHeight="251729920" behindDoc="0" locked="0" layoutInCell="1" allowOverlap="1" wp14:anchorId="53B05575" wp14:editId="5F17B0AD">
            <wp:simplePos x="0" y="0"/>
            <wp:positionH relativeFrom="page">
              <wp:posOffset>2411730</wp:posOffset>
            </wp:positionH>
            <wp:positionV relativeFrom="paragraph">
              <wp:posOffset>4748934</wp:posOffset>
            </wp:positionV>
            <wp:extent cx="2908935" cy="2230120"/>
            <wp:effectExtent l="0" t="0" r="5715" b="0"/>
            <wp:wrapTopAndBottom/>
            <wp:docPr id="66825727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7278" name="Kép 1" descr="A képen szöveg, képernyőkép, Betűtípus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2908935" cy="2230120"/>
                    </a:xfrm>
                    <a:prstGeom prst="rect">
                      <a:avLst/>
                    </a:prstGeom>
                  </pic:spPr>
                </pic:pic>
              </a:graphicData>
            </a:graphic>
            <wp14:sizeRelH relativeFrom="page">
              <wp14:pctWidth>0</wp14:pctWidth>
            </wp14:sizeRelH>
            <wp14:sizeRelV relativeFrom="page">
              <wp14:pctHeight>0</wp14:pctHeight>
            </wp14:sizeRelV>
          </wp:anchor>
        </w:drawing>
      </w:r>
      <w:r w:rsidR="003D392F">
        <w:rPr>
          <w:noProof/>
        </w:rPr>
        <w:br w:type="page"/>
      </w:r>
    </w:p>
    <w:p w14:paraId="457D1AD4" w14:textId="43253481" w:rsidR="00C87D1F" w:rsidRDefault="003D392F" w:rsidP="00BE4AE4">
      <w:pPr>
        <w:rPr>
          <w:noProof/>
        </w:rPr>
      </w:pPr>
      <w:r w:rsidRPr="00B97DA0">
        <w:rPr>
          <w:noProof/>
        </w:rPr>
        <w:lastRenderedPageBreak/>
        <w:drawing>
          <wp:anchor distT="0" distB="0" distL="114300" distR="114300" simplePos="0" relativeHeight="251711488" behindDoc="0" locked="0" layoutInCell="1" allowOverlap="1" wp14:anchorId="69501BC0" wp14:editId="2D56C10A">
            <wp:simplePos x="0" y="0"/>
            <wp:positionH relativeFrom="margin">
              <wp:posOffset>-55245</wp:posOffset>
            </wp:positionH>
            <wp:positionV relativeFrom="paragraph">
              <wp:posOffset>21590</wp:posOffset>
            </wp:positionV>
            <wp:extent cx="5509895" cy="2043430"/>
            <wp:effectExtent l="0" t="0" r="0" b="0"/>
            <wp:wrapTopAndBottom/>
            <wp:docPr id="183177998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9980" name="Kép 1" descr="A képen szöveg, képernyőkép, Betűtípus, szám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5509895" cy="2043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2C1243AA" wp14:editId="10EE9549">
                <wp:simplePos x="0" y="0"/>
                <wp:positionH relativeFrom="margin">
                  <wp:posOffset>173470</wp:posOffset>
                </wp:positionH>
                <wp:positionV relativeFrom="paragraph">
                  <wp:posOffset>2074949</wp:posOffset>
                </wp:positionV>
                <wp:extent cx="5052695" cy="542925"/>
                <wp:effectExtent l="0" t="0" r="0" b="9525"/>
                <wp:wrapTopAndBottom/>
                <wp:docPr id="1637057686" name="Szövegdoboz 1"/>
                <wp:cNvGraphicFramePr/>
                <a:graphic xmlns:a="http://schemas.openxmlformats.org/drawingml/2006/main">
                  <a:graphicData uri="http://schemas.microsoft.com/office/word/2010/wordprocessingShape">
                    <wps:wsp>
                      <wps:cNvSpPr txBox="1"/>
                      <wps:spPr>
                        <a:xfrm>
                          <a:off x="0" y="0"/>
                          <a:ext cx="5052695" cy="542925"/>
                        </a:xfrm>
                        <a:prstGeom prst="rect">
                          <a:avLst/>
                        </a:prstGeom>
                        <a:solidFill>
                          <a:prstClr val="white"/>
                        </a:solidFill>
                        <a:ln>
                          <a:noFill/>
                        </a:ln>
                      </wps:spPr>
                      <wps:txbx>
                        <w:txbxContent>
                          <w:p w14:paraId="0E3F880D" w14:textId="0F660303" w:rsidR="00B97DA0" w:rsidRPr="00F35181" w:rsidRDefault="003F588F" w:rsidP="00B97DA0">
                            <w:pPr>
                              <w:pStyle w:val="Kpalrs"/>
                              <w:rPr>
                                <w:rFonts w:cs="Lohit Hindi"/>
                              </w:rPr>
                            </w:pPr>
                            <w:r>
                              <w:fldChar w:fldCharType="begin"/>
                            </w:r>
                            <w:r>
                              <w:instrText xml:space="preserve"> SEQ ábra \* ARABIC </w:instrText>
                            </w:r>
                            <w:r>
                              <w:fldChar w:fldCharType="separate"/>
                            </w:r>
                            <w:bookmarkStart w:id="97" w:name="_Toc184894376"/>
                            <w:r w:rsidR="006B6047">
                              <w:rPr>
                                <w:noProof/>
                              </w:rPr>
                              <w:t>12</w:t>
                            </w:r>
                            <w:r>
                              <w:rPr>
                                <w:noProof/>
                              </w:rPr>
                              <w:fldChar w:fldCharType="end"/>
                            </w:r>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w:t>
                            </w:r>
                            <w:r w:rsidR="00583868">
                              <w:rPr>
                                <w:rFonts w:cs="Times New Roman"/>
                              </w:rPr>
                              <w:t>1</w:t>
                            </w:r>
                            <w:r w:rsidR="0072226B">
                              <w:rPr>
                                <w:rFonts w:cs="Times New Roman"/>
                              </w:rPr>
                              <w:t>7</w:t>
                            </w:r>
                            <w:r w:rsidR="006302BA" w:rsidRPr="00EF5D03">
                              <w:rPr>
                                <w:rFonts w:cs="Times New Roman"/>
                              </w:rPr>
                              <w:t>]</w:t>
                            </w:r>
                            <w:bookmarkEnd w:id="97"/>
                            <w:r w:rsidR="006302B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243AA" id="_x0000_s1039" type="#_x0000_t202" style="position:absolute;left:0;text-align:left;margin-left:13.65pt;margin-top:163.4pt;width:397.85pt;height:42.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" stroked="f">
                <v:textbox inset="0,0,0,0">
                  <w:txbxContent>
                    <w:p w14:paraId="0E3F880D" w14:textId="0F660303" w:rsidR="00B97DA0" w:rsidRPr="00F35181" w:rsidRDefault="003F588F" w:rsidP="00B97DA0">
                      <w:pPr>
                        <w:pStyle w:val="Kpalrs"/>
                        <w:rPr>
                          <w:rFonts w:cs="Lohit Hindi"/>
                        </w:rPr>
                      </w:pPr>
                      <w:r>
                        <w:fldChar w:fldCharType="begin"/>
                      </w:r>
                      <w:r>
                        <w:instrText xml:space="preserve"> SEQ ábra \* ARABIC </w:instrText>
                      </w:r>
                      <w:r>
                        <w:fldChar w:fldCharType="separate"/>
                      </w:r>
                      <w:bookmarkStart w:id="98" w:name="_Toc184894376"/>
                      <w:r w:rsidR="006B6047">
                        <w:rPr>
                          <w:noProof/>
                        </w:rPr>
                        <w:t>12</w:t>
                      </w:r>
                      <w:r>
                        <w:rPr>
                          <w:noProof/>
                        </w:rPr>
                        <w:fldChar w:fldCharType="end"/>
                      </w:r>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w:t>
                      </w:r>
                      <w:r w:rsidR="00583868">
                        <w:rPr>
                          <w:rFonts w:cs="Times New Roman"/>
                        </w:rPr>
                        <w:t>1</w:t>
                      </w:r>
                      <w:r w:rsidR="0072226B">
                        <w:rPr>
                          <w:rFonts w:cs="Times New Roman"/>
                        </w:rPr>
                        <w:t>7</w:t>
                      </w:r>
                      <w:r w:rsidR="006302BA" w:rsidRPr="00EF5D03">
                        <w:rPr>
                          <w:rFonts w:cs="Times New Roman"/>
                        </w:rPr>
                        <w:t>]</w:t>
                      </w:r>
                      <w:bookmarkEnd w:id="98"/>
                      <w:r w:rsidR="006302BA">
                        <w:rPr>
                          <w:noProof/>
                        </w:rPr>
                        <w:fldChar w:fldCharType="end"/>
                      </w:r>
                    </w:p>
                  </w:txbxContent>
                </v:textbox>
                <w10:wrap type="topAndBottom" anchorx="margin"/>
              </v:shape>
            </w:pict>
          </mc:Fallback>
        </mc:AlternateContent>
      </w:r>
      <w:r w:rsidR="00C87D1F">
        <w:rPr>
          <w:noProof/>
        </w:rPr>
        <w:t xml:space="preserve">Az </w:t>
      </w:r>
      <w:r w:rsidR="001349B8">
        <w:rPr>
          <w:noProof/>
        </w:rPr>
        <w:t>felső</w:t>
      </w:r>
      <w:r w:rsidR="00C87D1F">
        <w:rPr>
          <w:noProof/>
        </w:rPr>
        <w:t xml:space="preserve"> képen egy példa látható az SCSS és a CSS közti </w:t>
      </w:r>
      <w:r w:rsidR="003A5495">
        <w:rPr>
          <w:noProof/>
        </w:rPr>
        <w:t xml:space="preserve">alapvető </w:t>
      </w:r>
      <w:r w:rsidR="00C87D1F">
        <w:rPr>
          <w:noProof/>
        </w:rPr>
        <w:t>szintaktikai különbségre</w:t>
      </w:r>
      <w:r w:rsidR="006302BA">
        <w:rPr>
          <w:noProof/>
        </w:rPr>
        <w:t>,</w:t>
      </w:r>
      <w:r w:rsidR="00C87D1F">
        <w:rPr>
          <w:noProof/>
        </w:rPr>
        <w:t xml:space="preserve"> az </w:t>
      </w:r>
      <w:r w:rsidR="005E1346">
        <w:rPr>
          <w:noProof/>
        </w:rPr>
        <w:t>alsón</w:t>
      </w:r>
      <w:r w:rsidR="00C87D1F">
        <w:rPr>
          <w:noProof/>
        </w:rPr>
        <w:t xml:space="preserve"> pedig, hogy ugyanez hogy néz ki</w:t>
      </w:r>
      <w:r w:rsidR="00125726">
        <w:rPr>
          <w:noProof/>
        </w:rPr>
        <w:t xml:space="preserve"> alap</w:t>
      </w:r>
      <w:r w:rsidR="00C87D1F">
        <w:rPr>
          <w:noProof/>
        </w:rPr>
        <w:t xml:space="preserve"> SASS szintaxist követve.</w:t>
      </w:r>
      <w:r w:rsidR="006302BA" w:rsidRPr="00CE1FA8">
        <w:rPr>
          <w:noProof/>
          <w:color w:val="FFFFFF" w:themeColor="background1"/>
        </w:rPr>
        <w:t xml:space="preserve"> </w:t>
      </w:r>
      <w:r w:rsidR="006302BA" w:rsidRPr="0072226B">
        <w:rPr>
          <w:noProof/>
          <w:color w:val="FFFFFF" w:themeColor="background1"/>
        </w:rPr>
        <w:fldChar w:fldCharType="begin"/>
      </w:r>
      <w:r w:rsidR="00C73798" w:rsidRPr="0072226B">
        <w:rPr>
          <w:noProof/>
          <w:color w:val="FFFFFF" w:themeColor="background1"/>
        </w:rPr>
        <w:instrText xml:space="preserve"> ADDIN ZOTERO_ITEM CSL_CITATION {"citationID":"rdTsJu36","properties":{"formattedCitation":"[17]","plainCitation":"[17]","noteIndex":0},"citationItems":[{"id":32,"uris":["http://zotero.org/users/14064510/items/52E2KS99"],"itemData":{"id":32,"type":"webpage","title":"Sass: Sass Basics","URL":"https://sass-lang.com/guide/","accessed":{"date-parts":[["2024",4,18]]}}}],"schema":"https://github.com/citation-style-language/schema/raw/master/csl-citation.json"} </w:instrText>
      </w:r>
      <w:r w:rsidR="006302BA" w:rsidRPr="0072226B">
        <w:rPr>
          <w:noProof/>
          <w:color w:val="FFFFFF" w:themeColor="background1"/>
        </w:rPr>
        <w:fldChar w:fldCharType="separate"/>
      </w:r>
      <w:r w:rsidR="00C73798" w:rsidRPr="0072226B">
        <w:rPr>
          <w:rFonts w:cs="Times New Roman"/>
          <w:color w:val="FFFFFF" w:themeColor="background1"/>
        </w:rPr>
        <w:t>[17]</w:t>
      </w:r>
      <w:r w:rsidR="006302BA" w:rsidRPr="0072226B">
        <w:rPr>
          <w:noProof/>
          <w:color w:val="FFFFFF" w:themeColor="background1"/>
        </w:rPr>
        <w:fldChar w:fldCharType="end"/>
      </w:r>
    </w:p>
    <w:p w14:paraId="19A045E7" w14:textId="79257718" w:rsidR="00F80AB3" w:rsidRDefault="008365B0" w:rsidP="00BE4AE4">
      <w:pPr>
        <w:rPr>
          <w:noProof/>
        </w:rPr>
      </w:pPr>
      <w:r>
        <w:rPr>
          <w:noProof/>
        </w:rPr>
        <mc:AlternateContent>
          <mc:Choice Requires="wps">
            <w:drawing>
              <wp:anchor distT="0" distB="0" distL="114300" distR="114300" simplePos="0" relativeHeight="251716608" behindDoc="0" locked="0" layoutInCell="1" allowOverlap="1" wp14:anchorId="5A7476CB" wp14:editId="791B3626">
                <wp:simplePos x="0" y="0"/>
                <wp:positionH relativeFrom="margin">
                  <wp:posOffset>672465</wp:posOffset>
                </wp:positionH>
                <wp:positionV relativeFrom="paragraph">
                  <wp:posOffset>2802428</wp:posOffset>
                </wp:positionV>
                <wp:extent cx="4225290" cy="567690"/>
                <wp:effectExtent l="0" t="0" r="3810" b="3810"/>
                <wp:wrapTopAndBottom/>
                <wp:docPr id="1180981695" name="Szövegdoboz 1"/>
                <wp:cNvGraphicFramePr/>
                <a:graphic xmlns:a="http://schemas.openxmlformats.org/drawingml/2006/main">
                  <a:graphicData uri="http://schemas.microsoft.com/office/word/2010/wordprocessingShape">
                    <wps:wsp>
                      <wps:cNvSpPr txBox="1"/>
                      <wps:spPr>
                        <a:xfrm>
                          <a:off x="0" y="0"/>
                          <a:ext cx="4225290" cy="567690"/>
                        </a:xfrm>
                        <a:prstGeom prst="rect">
                          <a:avLst/>
                        </a:prstGeom>
                        <a:solidFill>
                          <a:prstClr val="white"/>
                        </a:solidFill>
                        <a:ln>
                          <a:noFill/>
                        </a:ln>
                      </wps:spPr>
                      <wps:txbx>
                        <w:txbxContent>
                          <w:p w14:paraId="6F4FB54C" w14:textId="3CFE1F2D" w:rsidR="00B97DA0" w:rsidRPr="00D63865" w:rsidRDefault="00015CB5" w:rsidP="00B97DA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9" w:name="_Toc184894377"/>
                            <w:r w:rsidR="006B6047">
                              <w:rPr>
                                <w:noProof/>
                              </w:rPr>
                              <w:t>13</w:t>
                            </w:r>
                            <w:r>
                              <w:rPr>
                                <w:noProof/>
                              </w:rPr>
                              <w:fldChar w:fldCharType="end"/>
                            </w:r>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w:t>
                            </w:r>
                            <w:r w:rsidR="00CE1FA8">
                              <w:rPr>
                                <w:rFonts w:cs="Times New Roman"/>
                              </w:rPr>
                              <w:t>1</w:t>
                            </w:r>
                            <w:r w:rsidR="0072226B">
                              <w:rPr>
                                <w:rFonts w:cs="Times New Roman"/>
                              </w:rPr>
                              <w:t>7</w:t>
                            </w:r>
                            <w:r w:rsidR="006302BA" w:rsidRPr="00EF5D03">
                              <w:rPr>
                                <w:rFonts w:cs="Times New Roman"/>
                              </w:rPr>
                              <w:t>]</w:t>
                            </w:r>
                            <w:bookmarkEnd w:id="99"/>
                            <w:r w:rsidR="006302BA">
                              <w:rPr>
                                <w:noProof/>
                              </w:rPr>
                              <w:fldChar w:fldCharType="end"/>
                            </w:r>
                            <w:r w:rsidR="006302B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7476CB" id="_x0000_s1040" type="#_x0000_t202" style="position:absolute;left:0;text-align:left;margin-left:52.95pt;margin-top:220.65pt;width:332.7pt;height:44.7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5niHAIAAEMEAAAOAAAAZHJzL2Uyb0RvYy54bWysU8Fu2zAMvQ/YPwi6L06CNlu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" stroked="f">
                <v:textbox style="mso-fit-shape-to-text:t" inset="0,0,0,0">
                  <w:txbxContent>
                    <w:p w14:paraId="6F4FB54C" w14:textId="3CFE1F2D" w:rsidR="00B97DA0" w:rsidRPr="00D63865" w:rsidRDefault="00015CB5" w:rsidP="00B97DA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0" w:name="_Toc184894377"/>
                      <w:r w:rsidR="006B6047">
                        <w:rPr>
                          <w:noProof/>
                        </w:rPr>
                        <w:t>13</w:t>
                      </w:r>
                      <w:r>
                        <w:rPr>
                          <w:noProof/>
                        </w:rPr>
                        <w:fldChar w:fldCharType="end"/>
                      </w:r>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w:t>
                      </w:r>
                      <w:r w:rsidR="00CE1FA8">
                        <w:rPr>
                          <w:rFonts w:cs="Times New Roman"/>
                        </w:rPr>
                        <w:t>1</w:t>
                      </w:r>
                      <w:r w:rsidR="0072226B">
                        <w:rPr>
                          <w:rFonts w:cs="Times New Roman"/>
                        </w:rPr>
                        <w:t>7</w:t>
                      </w:r>
                      <w:r w:rsidR="006302BA" w:rsidRPr="00EF5D03">
                        <w:rPr>
                          <w:rFonts w:cs="Times New Roman"/>
                        </w:rPr>
                        <w:t>]</w:t>
                      </w:r>
                      <w:bookmarkEnd w:id="100"/>
                      <w:r w:rsidR="006302BA">
                        <w:rPr>
                          <w:noProof/>
                        </w:rPr>
                        <w:fldChar w:fldCharType="end"/>
                      </w:r>
                      <w:r w:rsidR="006302BA">
                        <w:t xml:space="preserve"> </w:t>
                      </w:r>
                    </w:p>
                  </w:txbxContent>
                </v:textbox>
                <w10:wrap type="topAndBottom" anchorx="margin"/>
              </v:shape>
            </w:pict>
          </mc:Fallback>
        </mc:AlternateContent>
      </w:r>
      <w:r w:rsidRPr="00B97DA0">
        <w:rPr>
          <w:noProof/>
        </w:rPr>
        <w:drawing>
          <wp:anchor distT="0" distB="0" distL="114300" distR="114300" simplePos="0" relativeHeight="251714560" behindDoc="0" locked="0" layoutInCell="1" allowOverlap="1" wp14:anchorId="3402D5B5" wp14:editId="51325DA1">
            <wp:simplePos x="0" y="0"/>
            <wp:positionH relativeFrom="margin">
              <wp:posOffset>901065</wp:posOffset>
            </wp:positionH>
            <wp:positionV relativeFrom="paragraph">
              <wp:posOffset>24592</wp:posOffset>
            </wp:positionV>
            <wp:extent cx="3764280" cy="2757805"/>
            <wp:effectExtent l="0" t="0" r="7620" b="4445"/>
            <wp:wrapTopAndBottom/>
            <wp:docPr id="38121516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15169" name="Kép 1" descr="A képen szöveg, képernyőkép, Betűtípus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3764280" cy="2757805"/>
                    </a:xfrm>
                    <a:prstGeom prst="rect">
                      <a:avLst/>
                    </a:prstGeom>
                  </pic:spPr>
                </pic:pic>
              </a:graphicData>
            </a:graphic>
          </wp:anchor>
        </w:drawing>
      </w:r>
    </w:p>
    <w:p w14:paraId="401D1606" w14:textId="31626665" w:rsidR="008368F0" w:rsidRDefault="008368F0" w:rsidP="00BE4AE4">
      <w:r w:rsidRPr="008368F0">
        <w:t xml:space="preserve">Jelenleg rengeteg CSS </w:t>
      </w:r>
      <w:proofErr w:type="spellStart"/>
      <w:r w:rsidRPr="008368F0">
        <w:t>preprocesszor</w:t>
      </w:r>
      <w:proofErr w:type="spellEnd"/>
      <w:r w:rsidRPr="008368F0">
        <w:t xml:space="preserve"> áll rendelkezésre. A SASS és az SCSS a két legnépszerűbb CSS-előfeldolgozó. Bár mindkettő </w:t>
      </w:r>
      <w:r w:rsidR="008043A9">
        <w:t>hasonlóan</w:t>
      </w:r>
      <w:r w:rsidRPr="008368F0">
        <w:t xml:space="preserve"> működik, van néhány fontos különbség a kettő között, ami megosztja a fejlesztői közösséget abban, hogy az egyiket válasszák a másik helyett. A webfejlesztés világában a SASS a </w:t>
      </w:r>
      <w:proofErr w:type="spellStart"/>
      <w:r w:rsidRPr="008368F0">
        <w:t>Syntactically</w:t>
      </w:r>
      <w:proofErr w:type="spellEnd"/>
      <w:r w:rsidRPr="008368F0">
        <w:t xml:space="preserve"> </w:t>
      </w:r>
      <w:proofErr w:type="spellStart"/>
      <w:r w:rsidRPr="008368F0">
        <w:t>Awesome</w:t>
      </w:r>
      <w:proofErr w:type="spellEnd"/>
      <w:r w:rsidRPr="008368F0">
        <w:t xml:space="preserve"> </w:t>
      </w:r>
      <w:proofErr w:type="spellStart"/>
      <w:r w:rsidRPr="008368F0">
        <w:t>Style</w:t>
      </w:r>
      <w:proofErr w:type="spellEnd"/>
      <w:r w:rsidRPr="008368F0">
        <w:t xml:space="preserve"> </w:t>
      </w:r>
      <w:proofErr w:type="spellStart"/>
      <w:r w:rsidRPr="008368F0">
        <w:t>Sheets</w:t>
      </w:r>
      <w:proofErr w:type="spellEnd"/>
      <w:r w:rsidRPr="008368F0">
        <w:t xml:space="preserve"> rövidítése, amely egy </w:t>
      </w:r>
      <w:proofErr w:type="spellStart"/>
      <w:r w:rsidRPr="008368F0">
        <w:t>preprocesszor</w:t>
      </w:r>
      <w:proofErr w:type="spellEnd"/>
      <w:r w:rsidRPr="008368F0">
        <w:t xml:space="preserve"> </w:t>
      </w:r>
      <w:proofErr w:type="spellStart"/>
      <w:r w:rsidRPr="008368F0">
        <w:t>szkriptnyelv</w:t>
      </w:r>
      <w:proofErr w:type="spellEnd"/>
      <w:r w:rsidRPr="008368F0">
        <w:t>, amelyet vagy egy CSS fájlba értelmez (</w:t>
      </w:r>
      <w:proofErr w:type="spellStart"/>
      <w:r w:rsidRPr="008368F0">
        <w:t>interpret</w:t>
      </w:r>
      <w:proofErr w:type="spellEnd"/>
      <w:r w:rsidRPr="008368F0">
        <w:t>), vagy fordít (</w:t>
      </w:r>
      <w:proofErr w:type="spellStart"/>
      <w:r w:rsidRPr="008368F0">
        <w:t>compile</w:t>
      </w:r>
      <w:proofErr w:type="spellEnd"/>
      <w:r w:rsidRPr="008368F0">
        <w:t xml:space="preserve">). A gyakran </w:t>
      </w:r>
      <w:proofErr w:type="spellStart"/>
      <w:r w:rsidRPr="008368F0">
        <w:t>Sassy</w:t>
      </w:r>
      <w:proofErr w:type="spellEnd"/>
      <w:r w:rsidRPr="008368F0">
        <w:t xml:space="preserve"> CSS-</w:t>
      </w:r>
      <w:proofErr w:type="spellStart"/>
      <w:r w:rsidRPr="008368F0">
        <w:t>nek</w:t>
      </w:r>
      <w:proofErr w:type="spellEnd"/>
      <w:r w:rsidRPr="008368F0">
        <w:t xml:space="preserve"> nevezett SCSS a SASS fő szintaxisa, amely a már létező CSS-szintaxisra épül. A SASS és az SCSS egyaránt képes </w:t>
      </w:r>
      <w:r w:rsidRPr="008368F0">
        <w:lastRenderedPageBreak/>
        <w:t>importálni egymást. A SASS matematikai és változótámogatása valójában a CSS erejét növeli.</w:t>
      </w:r>
      <w:r w:rsidR="006E046B">
        <w:t xml:space="preserve"> A CSS és SASS változók közti egyik fő különbség a CSS változók deklaratív, és a SASS változók imperatív mivolta, tehát ha valahol használunk egy SASS változót, majd ez megváltozik később, ez a korábbi felhasználást nem fogja érinteni. A CSS változók változása</w:t>
      </w:r>
      <w:r w:rsidR="001B37E3">
        <w:t>i</w:t>
      </w:r>
      <w:r w:rsidR="006E046B">
        <w:t xml:space="preserve"> ezzel szemben minden azokat felhasználó elemre hatással vannak.</w:t>
      </w:r>
      <w:r w:rsidR="00800FFF">
        <w:t xml:space="preserve"> Erről a témáról tovább lehet olvasni itt: </w:t>
      </w:r>
      <w:r w:rsidR="00800FFF">
        <w:fldChar w:fldCharType="begin"/>
      </w:r>
      <w:r w:rsidR="00C73798">
        <w:instrText xml:space="preserve"> ADDIN ZOTERO_ITEM CSL_CITATION {"citationID":"vYhJmzBJ","properties":{"formattedCitation":"[18]","plainCitation":"[18]","noteIndex":0},"citationItems":[{"id":89,"uris":["http://zotero.org/users/14064510/items/AJGGIBK5"],"itemData":{"id":89,"type":"webpage","title":"Sass: Variables","URL":"https://sass-lang.com/documentation/variables/","accessed":{"date-parts":[["2024",5,6]]}}}],"schema":"https://github.com/citation-style-language/schema/raw/master/csl-citation.json"} </w:instrText>
      </w:r>
      <w:r w:rsidR="00800FFF">
        <w:fldChar w:fldCharType="separate"/>
      </w:r>
      <w:r w:rsidR="00C73798" w:rsidRPr="00C73798">
        <w:rPr>
          <w:rFonts w:cs="Times New Roman"/>
        </w:rPr>
        <w:t>[18]</w:t>
      </w:r>
      <w:r w:rsidR="00800FFF">
        <w:fldChar w:fldCharType="end"/>
      </w:r>
      <w:r w:rsidR="00800FFF">
        <w:t>.</w:t>
      </w:r>
      <w:r w:rsidR="00CE2D28">
        <w:t xml:space="preserve"> A dolgozat során mindkét változó fajta használatra került</w:t>
      </w:r>
      <w:r w:rsidR="0072226B">
        <w:t>, valamint SCSS és CSS szintaxis is.</w:t>
      </w:r>
    </w:p>
    <w:p w14:paraId="07FDFA48" w14:textId="77777777" w:rsidR="00D06EE3" w:rsidRDefault="00FA374F" w:rsidP="00D06EE3">
      <w:pPr>
        <w:pStyle w:val="Cmsor2"/>
        <w:numPr>
          <w:ilvl w:val="1"/>
          <w:numId w:val="19"/>
        </w:numPr>
      </w:pPr>
      <w:bookmarkStart w:id="101" w:name="_Toc184894463"/>
      <w:r>
        <w:t>Az oldal viselkedését befolyásoló technológiá</w:t>
      </w:r>
      <w:r w:rsidR="002739E4">
        <w:t>k</w:t>
      </w:r>
      <w:bookmarkEnd w:id="101"/>
    </w:p>
    <w:p w14:paraId="6D387C0C" w14:textId="789AAB0B" w:rsidR="002739E4" w:rsidRDefault="002739E4" w:rsidP="00D06EE3">
      <w:pPr>
        <w:pStyle w:val="Cmsor3"/>
        <w:numPr>
          <w:ilvl w:val="2"/>
          <w:numId w:val="19"/>
        </w:numPr>
      </w:pPr>
      <w:bookmarkStart w:id="102" w:name="_Toc184894464"/>
      <w:r>
        <w:t>JavaScript</w:t>
      </w:r>
      <w:bookmarkEnd w:id="102"/>
      <w:r w:rsidR="00146F92" w:rsidRPr="00146F92">
        <w:t xml:space="preserve"> </w:t>
      </w:r>
    </w:p>
    <w:p w14:paraId="503402BB" w14:textId="4DF52327" w:rsidR="00FA374F" w:rsidRDefault="00146F92" w:rsidP="0036533A">
      <w:r>
        <w:rPr>
          <w:noProof/>
        </w:rPr>
        <w:drawing>
          <wp:anchor distT="0" distB="0" distL="114300" distR="114300" simplePos="0" relativeHeight="251717632" behindDoc="0" locked="0" layoutInCell="1" allowOverlap="1" wp14:anchorId="5EA72924" wp14:editId="2654DB01">
            <wp:simplePos x="0" y="0"/>
            <wp:positionH relativeFrom="margin">
              <wp:align>left</wp:align>
            </wp:positionH>
            <wp:positionV relativeFrom="paragraph">
              <wp:posOffset>6985</wp:posOffset>
            </wp:positionV>
            <wp:extent cx="1676400" cy="1676400"/>
            <wp:effectExtent l="0" t="0" r="0" b="0"/>
            <wp:wrapSquare wrapText="bothSides"/>
            <wp:docPr id="439703050" name="Kép 1" descr="A képen Betűtípus, Grafika, emblém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3050" name="Kép 1" descr="A képen Betűtípus, Grafika, embléma, tervezés látható&#10;&#10;Automatikusan generált leírá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74F">
        <w:t>Mint korábban már említésre került, a</w:t>
      </w:r>
      <w:r w:rsidR="00FA374F" w:rsidRPr="00FA374F">
        <w:t xml:space="preserve"> HTML</w:t>
      </w:r>
      <w:r w:rsidR="008365B0">
        <w:t xml:space="preserve"> az oldal szerkezetét írja le, ebbe viszont</w:t>
      </w:r>
      <w:r w:rsidR="00FA374F" w:rsidRPr="00FA374F">
        <w:t xml:space="preserve"> beágyazhat</w:t>
      </w:r>
      <w:r w:rsidR="008365B0">
        <w:t>unk</w:t>
      </w:r>
      <w:r w:rsidR="00FA374F" w:rsidRPr="00FA374F">
        <w:t xml:space="preserve"> olyan </w:t>
      </w:r>
      <w:r w:rsidR="00FA374F">
        <w:t>script</w:t>
      </w:r>
      <w:r w:rsidR="00FA374F" w:rsidRPr="00FA374F">
        <w:t xml:space="preserve">nyelvvel írt programokat, </w:t>
      </w:r>
      <w:r w:rsidR="00FA374F">
        <w:t xml:space="preserve">mint </w:t>
      </w:r>
      <w:r w:rsidR="00FA374F" w:rsidRPr="00FA374F">
        <w:t>például a JavaScript</w:t>
      </w:r>
      <w:r w:rsidR="008365B0">
        <w:t xml:space="preserve">, </w:t>
      </w:r>
      <w:r w:rsidR="00FA374F" w:rsidRPr="00FA374F">
        <w:t>amelyek befolyásol</w:t>
      </w:r>
      <w:r w:rsidR="00D6200F">
        <w:t>ják</w:t>
      </w:r>
      <w:r w:rsidR="00FA374F" w:rsidRPr="00FA374F">
        <w:t xml:space="preserve"> a weboldalak viselkedését és</w:t>
      </w:r>
      <w:r w:rsidR="00D6200F">
        <w:t xml:space="preserve"> akár</w:t>
      </w:r>
      <w:r w:rsidR="00FA374F" w:rsidRPr="00FA374F">
        <w:t xml:space="preserve"> a tartalmát is</w:t>
      </w:r>
      <w:r w:rsidR="006F32BD">
        <w:t>.</w:t>
      </w:r>
    </w:p>
    <w:p w14:paraId="671DAC08" w14:textId="34539D21" w:rsidR="006F32BD" w:rsidRDefault="008365B0" w:rsidP="006F32BD">
      <w:r>
        <w:rPr>
          <w:noProof/>
        </w:rPr>
        <mc:AlternateContent>
          <mc:Choice Requires="wps">
            <w:drawing>
              <wp:anchor distT="0" distB="0" distL="114300" distR="114300" simplePos="0" relativeHeight="251719680" behindDoc="0" locked="0" layoutInCell="1" allowOverlap="1" wp14:anchorId="0534DBE0" wp14:editId="24BC81EB">
                <wp:simplePos x="0" y="0"/>
                <wp:positionH relativeFrom="margin">
                  <wp:align>left</wp:align>
                </wp:positionH>
                <wp:positionV relativeFrom="paragraph">
                  <wp:posOffset>458470</wp:posOffset>
                </wp:positionV>
                <wp:extent cx="1676400" cy="678815"/>
                <wp:effectExtent l="0" t="0" r="0" b="6985"/>
                <wp:wrapSquare wrapText="bothSides"/>
                <wp:docPr id="1832559263" name="Szövegdoboz 1"/>
                <wp:cNvGraphicFramePr/>
                <a:graphic xmlns:a="http://schemas.openxmlformats.org/drawingml/2006/main">
                  <a:graphicData uri="http://schemas.microsoft.com/office/word/2010/wordprocessingShape">
                    <wps:wsp>
                      <wps:cNvSpPr txBox="1"/>
                      <wps:spPr>
                        <a:xfrm>
                          <a:off x="0" y="0"/>
                          <a:ext cx="1676400" cy="678815"/>
                        </a:xfrm>
                        <a:prstGeom prst="rect">
                          <a:avLst/>
                        </a:prstGeom>
                        <a:solidFill>
                          <a:prstClr val="white"/>
                        </a:solidFill>
                        <a:ln>
                          <a:noFill/>
                        </a:ln>
                      </wps:spPr>
                      <wps:txbx>
                        <w:txbxContent>
                          <w:p w14:paraId="075A7DAB" w14:textId="67211E0B" w:rsidR="00146F92" w:rsidRPr="007419B1" w:rsidRDefault="00015CB5" w:rsidP="00146F9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3" w:name="_Toc184894378"/>
                            <w:r w:rsidR="006B6047">
                              <w:rPr>
                                <w:noProof/>
                              </w:rPr>
                              <w:t>14</w:t>
                            </w:r>
                            <w:r>
                              <w:rPr>
                                <w:noProof/>
                              </w:rPr>
                              <w:fldChar w:fldCharType="end"/>
                            </w:r>
                            <w:r w:rsidR="00146F92">
                              <w:t>. ábra: JavaScript logó</w:t>
                            </w:r>
                            <w:r w:rsidR="008365B0">
                              <w:t xml:space="preserve"> [</w:t>
                            </w:r>
                            <w:r w:rsidR="00F93561">
                              <w:t>20</w:t>
                            </w:r>
                            <w:r w:rsidR="008365B0">
                              <w: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4DBE0" id="_x0000_s1041" type="#_x0000_t202" style="position:absolute;left:0;text-align:left;margin-left:0;margin-top:36.1pt;width:132pt;height:53.4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" stroked="f">
                <v:textbox inset="0,0,0,0">
                  <w:txbxContent>
                    <w:p w14:paraId="075A7DAB" w14:textId="67211E0B" w:rsidR="00146F92" w:rsidRPr="007419B1" w:rsidRDefault="00015CB5" w:rsidP="00146F9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4" w:name="_Toc184894378"/>
                      <w:r w:rsidR="006B6047">
                        <w:rPr>
                          <w:noProof/>
                        </w:rPr>
                        <w:t>14</w:t>
                      </w:r>
                      <w:r>
                        <w:rPr>
                          <w:noProof/>
                        </w:rPr>
                        <w:fldChar w:fldCharType="end"/>
                      </w:r>
                      <w:r w:rsidR="00146F92">
                        <w:t>. ábra: JavaScript logó</w:t>
                      </w:r>
                      <w:r w:rsidR="008365B0">
                        <w:t xml:space="preserve"> [</w:t>
                      </w:r>
                      <w:r w:rsidR="00F93561">
                        <w:t>20</w:t>
                      </w:r>
                      <w:r w:rsidR="008365B0">
                        <w:t>]</w:t>
                      </w:r>
                      <w:bookmarkEnd w:id="104"/>
                    </w:p>
                  </w:txbxContent>
                </v:textbox>
                <w10:wrap type="square" anchorx="margin"/>
              </v:shape>
            </w:pict>
          </mc:Fallback>
        </mc:AlternateContent>
      </w:r>
      <w:r w:rsidR="006F32BD">
        <w:t xml:space="preserve">A JavaScript, vagy annak valamely változata, ma már alapvető fontosságú a weboldalak fejlesztésében. Képes arra, hogy interaktívvá és élénkké tegye az online felületeket </w:t>
      </w:r>
      <w:r w:rsidR="000958EC">
        <w:t>a</w:t>
      </w:r>
      <w:r w:rsidR="006F32BD">
        <w:t>záltal,</w:t>
      </w:r>
      <w:r w:rsidR="000958EC">
        <w:t xml:space="preserve"> hogy </w:t>
      </w:r>
      <w:r w:rsidR="006F32BD">
        <w:t>felugró ablakokat, interaktív űrlapokat és egyéb dinamikus elemeket adunk</w:t>
      </w:r>
      <w:r w:rsidR="000958EC">
        <w:t xml:space="preserve"> vele</w:t>
      </w:r>
      <w:r w:rsidR="006F32BD">
        <w:t xml:space="preserve"> az oldalakhoz</w:t>
      </w:r>
      <w:r w:rsidR="00CE1FA8">
        <w:t>.</w:t>
      </w:r>
    </w:p>
    <w:p w14:paraId="74E96AA2" w14:textId="3ECD4AB8" w:rsidR="00924ACD" w:rsidRDefault="006F32BD" w:rsidP="006F32BD">
      <w:r>
        <w:t>Ezen túlmenően, az aszinkron kommunikáció révén a JavaScript lehetővé teszi az adatok háttérben történő letöltését anélkül</w:t>
      </w:r>
      <w:r w:rsidR="00953508">
        <w:t>,</w:t>
      </w:r>
      <w:r w:rsidR="005729BE">
        <w:t xml:space="preserve"> hogy ez (mint egyszálas futás esetén) megakasztaná a</w:t>
      </w:r>
      <w:r w:rsidR="00953508">
        <w:t>z oldal scriptjének futását vagy</w:t>
      </w:r>
      <w:r>
        <w:t>, hogy az egész oldal frissülne, ami gyorsabb és simább felhasználói élményt eredményez.</w:t>
      </w:r>
      <w:r w:rsidR="00953508">
        <w:t xml:space="preserve"> Ettől függetlenül a JavaScript</w:t>
      </w:r>
      <w:r w:rsidR="00E45BB2">
        <w:t xml:space="preserve"> ebben az esetben</w:t>
      </w:r>
      <w:r w:rsidR="00953508">
        <w:t xml:space="preserve"> továbbra is egy szálon </w:t>
      </w:r>
      <w:r w:rsidR="00205B47">
        <w:t xml:space="preserve">futtatja az aszinkron függvényeket, </w:t>
      </w:r>
      <w:r w:rsidR="00953508">
        <w:t xml:space="preserve">viszont a Web </w:t>
      </w:r>
      <w:proofErr w:type="spellStart"/>
      <w:r w:rsidR="00953508">
        <w:t>Worker</w:t>
      </w:r>
      <w:proofErr w:type="spellEnd"/>
      <w:r w:rsidR="00953508">
        <w:t>-ek 2009-es bevezetésével képesek lettünk több szál használatára</w:t>
      </w:r>
      <w:r w:rsidR="00205B47">
        <w:t xml:space="preserve"> is</w:t>
      </w:r>
      <w:r w:rsidR="00953508">
        <w:t xml:space="preserve">. </w:t>
      </w:r>
      <w:r w:rsidR="00953508">
        <w:fldChar w:fldCharType="begin"/>
      </w:r>
      <w:r w:rsidR="00C73798">
        <w:instrText xml:space="preserve"> ADDIN ZOTERO_ITEM CSL_CITATION {"citationID":"SAC39VXA","properties":{"formattedCitation":"[19]","plainCitation":"[19]","noteIndex":0},"citationItems":[{"id":60,"uris":["http://zotero.org/users/14064510/items/4VRY39X5"],"itemData":{"id":60,"type":"post-weblog","abstract":"A Look Into Web Workers","container-title":"Hackmamba","language":"en","title":"Multithreading Javascript","URL":"https://medium.com/techtrument/multithreading-javascript-46156179cf9a","author":[{"family":"Peng","given":"Max"}],"accessed":{"date-parts":[["2024",4,24]]},"issued":{"date-parts":[["2017",9,17]]}}}],"schema":"https://github.com/citation-style-language/schema/raw/master/csl-citation.json"} </w:instrText>
      </w:r>
      <w:r w:rsidR="00953508">
        <w:fldChar w:fldCharType="separate"/>
      </w:r>
      <w:r w:rsidR="00C73798" w:rsidRPr="00C73798">
        <w:rPr>
          <w:rFonts w:cs="Times New Roman"/>
        </w:rPr>
        <w:t>[19]</w:t>
      </w:r>
      <w:r w:rsidR="00953508">
        <w:fldChar w:fldCharType="end"/>
      </w:r>
      <w:r w:rsidR="008365B0">
        <w:t xml:space="preserve"> </w:t>
      </w:r>
      <w:r w:rsidR="008365B0" w:rsidRPr="00F93561">
        <w:rPr>
          <w:color w:val="FFFFFF" w:themeColor="background1"/>
        </w:rPr>
        <w:fldChar w:fldCharType="begin"/>
      </w:r>
      <w:r w:rsidR="00C73798" w:rsidRPr="00F93561">
        <w:rPr>
          <w:color w:val="FFFFFF" w:themeColor="background1"/>
        </w:rPr>
        <w:instrText xml:space="preserve"> ADDIN ZOTERO_ITEM CSL_CITATION {"citationID":"sY4LouYI","properties":{"formattedCitation":"[20]","plainCitation":"[20]","noteIndex":0},"citationItems":[{"id":66,"uris":["http://zotero.org/users/14064510/items/EEBNB2SF"],"itemData":{"id":66,"type":"graphic","archive":"Wikipedia via GitHub logo.js","license":"Public domain","source":"Wikimedia Commons","title":"English:  Unofficial JavaScript logo by Chris Williams, from GitHub logo.js, under very permissive licensing (WTFPL).","title-short":"English","URL":"https://commons.wikimedia.org/wiki/File:JavaScript-logo.png","author":[{"family":"Williams","given":"Ramaksoud2000 via Chris"}],"accessed":{"date-parts":[["2024",4,24]]},"issued":{"date-parts":[["2011"]]}}}],"schema":"https://github.com/citation-style-language/schema/raw/master/csl-citation.json"} </w:instrText>
      </w:r>
      <w:r w:rsidR="008365B0" w:rsidRPr="00F93561">
        <w:rPr>
          <w:color w:val="FFFFFF" w:themeColor="background1"/>
        </w:rPr>
        <w:fldChar w:fldCharType="separate"/>
      </w:r>
      <w:r w:rsidR="00C73798" w:rsidRPr="00F93561">
        <w:rPr>
          <w:rFonts w:cs="Times New Roman"/>
          <w:color w:val="FFFFFF" w:themeColor="background1"/>
        </w:rPr>
        <w:t>[20]</w:t>
      </w:r>
      <w:r w:rsidR="008365B0" w:rsidRPr="00F93561">
        <w:rPr>
          <w:color w:val="FFFFFF" w:themeColor="background1"/>
        </w:rPr>
        <w:fldChar w:fldCharType="end"/>
      </w:r>
      <w:r w:rsidR="008365B0" w:rsidRPr="00F93561">
        <w:rPr>
          <w:color w:val="FFFFFF" w:themeColor="background1"/>
        </w:rPr>
        <w:t xml:space="preserve"> </w:t>
      </w:r>
    </w:p>
    <w:p w14:paraId="6A3E3D43" w14:textId="77777777" w:rsidR="00924ACD" w:rsidRDefault="00924ACD">
      <w:pPr>
        <w:widowControl/>
        <w:suppressAutoHyphens w:val="0"/>
        <w:spacing w:line="240" w:lineRule="auto"/>
        <w:jc w:val="left"/>
      </w:pPr>
      <w:r>
        <w:br w:type="page"/>
      </w:r>
    </w:p>
    <w:p w14:paraId="20099C9A" w14:textId="5501733F" w:rsidR="00035910" w:rsidRDefault="0036533A" w:rsidP="0036533A">
      <w:r>
        <w:lastRenderedPageBreak/>
        <w:t>A JavaScript (JS) értelmezett (interpretált</w:t>
      </w:r>
      <w:r w:rsidR="00F5789D">
        <w:t xml:space="preserve">), </w:t>
      </w:r>
      <w:r>
        <w:t xml:space="preserve">vagy </w:t>
      </w:r>
      <w:r w:rsidR="00F5789D">
        <w:t>„</w:t>
      </w:r>
      <w:proofErr w:type="spellStart"/>
      <w:r>
        <w:t>just</w:t>
      </w:r>
      <w:proofErr w:type="spellEnd"/>
      <w:r>
        <w:t>-in-</w:t>
      </w:r>
      <w:proofErr w:type="spellStart"/>
      <w:r>
        <w:t>time</w:t>
      </w:r>
      <w:proofErr w:type="spellEnd"/>
      <w:r w:rsidR="00F5789D">
        <w:t xml:space="preserve">” </w:t>
      </w:r>
      <w:r>
        <w:t>fordított</w:t>
      </w:r>
      <w:r w:rsidR="00F5789D">
        <w:t xml:space="preserve"> (</w:t>
      </w:r>
      <w:proofErr w:type="spellStart"/>
      <w:r w:rsidR="00F5789D">
        <w:t>just</w:t>
      </w:r>
      <w:proofErr w:type="spellEnd"/>
      <w:r w:rsidR="00F5789D">
        <w:t>-in-</w:t>
      </w:r>
      <w:proofErr w:type="spellStart"/>
      <w:r w:rsidR="00F5789D">
        <w:t>time</w:t>
      </w:r>
      <w:proofErr w:type="spellEnd"/>
      <w:r w:rsidR="00F5789D">
        <w:t xml:space="preserve"> </w:t>
      </w:r>
      <w:proofErr w:type="spellStart"/>
      <w:r w:rsidR="00F5789D">
        <w:t>compiled</w:t>
      </w:r>
      <w:proofErr w:type="spellEnd"/>
      <w:r w:rsidR="00F5789D">
        <w:t>)</w:t>
      </w:r>
      <w:r>
        <w:t xml:space="preserve"> programozási nyelv </w:t>
      </w:r>
      <w:proofErr w:type="spellStart"/>
      <w:r w:rsidR="00953508">
        <w:t>first-class</w:t>
      </w:r>
      <w:proofErr w:type="spellEnd"/>
      <w:r w:rsidR="00953508">
        <w:t xml:space="preserve"> függvényekkel</w:t>
      </w:r>
      <w:r w:rsidR="00AB02C2">
        <w:t xml:space="preserve">, ami annyit jelent, hogy </w:t>
      </w:r>
      <w:r w:rsidR="00AB02C2" w:rsidRPr="00953508">
        <w:t xml:space="preserve">a függvényeket az adott nyelven úgy kezelik, mint bármely más változót. Egy ilyen nyelvben például egy függvényt át lehet adni </w:t>
      </w:r>
      <w:r w:rsidR="00AB02C2">
        <w:t>paraméterként</w:t>
      </w:r>
      <w:r w:rsidR="00AB02C2" w:rsidRPr="00953508">
        <w:t xml:space="preserve"> más függvényeknek, egy függvény visszaadhatja</w:t>
      </w:r>
      <w:r w:rsidR="00AB02C2">
        <w:t xml:space="preserve"> azt</w:t>
      </w:r>
      <w:r w:rsidR="00AB02C2" w:rsidRPr="00953508">
        <w:t>, és értékként hozzárendelhető egy változóhoz</w:t>
      </w:r>
      <w:r w:rsidR="00AB02C2">
        <w:t xml:space="preserve"> is </w:t>
      </w:r>
      <w:r w:rsidR="00AB02C2" w:rsidRPr="00AB02C2">
        <w:fldChar w:fldCharType="begin"/>
      </w:r>
      <w:r w:rsidR="00C73798">
        <w:instrText xml:space="preserve"> ADDIN ZOTERO_ITEM CSL_CITATION {"citationID":"i92gTrDj","properties":{"formattedCitation":"[21]","plainCitation":"[21]","noteIndex":0},"citationItems":[{"id":62,"uris":["http://zotero.org/users/14064510/items/3JSG58J5"],"itemData":{"id":62,"type":"webpage","abstract":"A programming language is said to have First-class functions when functions in that language are treated like any other variable. For example, in such a language, a function can be passed as an argument to other functions, can be returned by another function and can be assigned as a value to a variable.","language":"en-US","title":"First-class Function - MDN Web Docs Glossary: Definitions of Web-related terms | MDN","title-short":"First-class Function - MDN Web Docs Glossary","URL":"https://developer.mozilla.org/en-US/docs/Glossary/First-class_Function","accessed":{"date-parts":[["2024",4,24]]},"issued":{"date-parts":[["2023",6,8]]}}}],"schema":"https://github.com/citation-style-language/schema/raw/master/csl-citation.json"} </w:instrText>
      </w:r>
      <w:r w:rsidR="00AB02C2" w:rsidRPr="00AB02C2">
        <w:fldChar w:fldCharType="separate"/>
      </w:r>
      <w:r w:rsidR="00C73798" w:rsidRPr="00C73798">
        <w:rPr>
          <w:rFonts w:cs="Times New Roman"/>
        </w:rPr>
        <w:t>[21]</w:t>
      </w:r>
      <w:r w:rsidR="00AB02C2" w:rsidRPr="00AB02C2">
        <w:fldChar w:fldCharType="end"/>
      </w:r>
      <w:r>
        <w:t xml:space="preserve">. Bár leginkább a weboldalak </w:t>
      </w:r>
      <w:proofErr w:type="spellStart"/>
      <w:r>
        <w:t>szkriptnyelveként</w:t>
      </w:r>
      <w:proofErr w:type="spellEnd"/>
      <w:r>
        <w:t xml:space="preserve"> ismert, számos </w:t>
      </w:r>
      <w:r w:rsidR="00D06EE3">
        <w:t>olyan környezetben is használják, amely nem böngésző</w:t>
      </w:r>
      <w:r>
        <w:t>, például a Node.js</w:t>
      </w:r>
      <w:r w:rsidR="00A8758E">
        <w:t xml:space="preserve"> alatt</w:t>
      </w:r>
      <w:r>
        <w:t>.</w:t>
      </w:r>
      <w:r w:rsidR="00CE1FA8">
        <w:fldChar w:fldCharType="begin"/>
      </w:r>
      <w:r w:rsidR="00C73798">
        <w:instrText xml:space="preserve"> ADDIN ZOTERO_ITEM CSL_CITATION {"citationID":"Sq8QW2ru","properties":{"formattedCitation":"[22]","plainCitation":"[22]","noteIndex":0},"citationItems":[{"id":150,"uris":["http://zotero.org/users/14064510/items/QWNPV6B7"],"itemData":{"id":150,"type":"webpage","abstract":"JavaScript is a programming language that you can use to build websites, create online games, and much more. Learn what you can do with JavaScript here.","language":"en","title":"14 Things You Can Do with JavaScript","URL":"https://www.orientsoftware.com/blog/what-can-you-do-with-javascript/","accessed":{"date-parts":[["2024",12,9]]}}}],"schema":"https://github.com/citation-style-language/schema/raw/master/csl-citation.json"} </w:instrText>
      </w:r>
      <w:r w:rsidR="00CE1FA8">
        <w:fldChar w:fldCharType="separate"/>
      </w:r>
      <w:r w:rsidR="00C73798" w:rsidRPr="00C73798">
        <w:rPr>
          <w:rFonts w:cs="Times New Roman"/>
        </w:rPr>
        <w:t>[22]</w:t>
      </w:r>
      <w:r w:rsidR="00CE1FA8">
        <w:fldChar w:fldCharType="end"/>
      </w:r>
    </w:p>
    <w:p w14:paraId="792B04B4" w14:textId="33322E4D" w:rsidR="0036533A" w:rsidRDefault="0036533A" w:rsidP="0036533A">
      <w:r>
        <w:t>A JavaScript egy prototípus-alapú</w:t>
      </w:r>
      <w:r w:rsidR="00AB02C2">
        <w:t xml:space="preserve"> </w:t>
      </w:r>
      <w:r w:rsidR="00AB02C2" w:rsidRPr="00035910">
        <w:rPr>
          <w:i/>
          <w:iCs/>
        </w:rPr>
        <w:t>(a prototípus-alapú programozás az objektumorientált programozás olyan formája, amelyben az osztályokat nem explicit módon definiálják, hanem úgy származtatják, hogy tulajdonságokat és metódusokat adnak hozzá egy másik osztály példányához</w:t>
      </w:r>
      <w:r w:rsidR="00BB00BF">
        <w:rPr>
          <w:i/>
          <w:iCs/>
        </w:rPr>
        <w:t xml:space="preserve"> </w:t>
      </w:r>
      <w:r w:rsidR="00CE1FA8">
        <w:rPr>
          <w:i/>
          <w:iCs/>
        </w:rPr>
        <w:fldChar w:fldCharType="begin"/>
      </w:r>
      <w:r w:rsidR="00C73798">
        <w:rPr>
          <w:i/>
          <w:iCs/>
        </w:rPr>
        <w:instrText xml:space="preserve"> ADDIN ZOTERO_ITEM CSL_CITATION {"citationID":"Vl4wvW2N","properties":{"formattedCitation":"[23]","plainCitation":"[23]","noteIndex":0},"citationItems":[{"id":152,"uris":["http://zotero.org/users/14064510/items/CVFETXZ8"],"itemData":{"id":152,"type":"webpage","abstract":"Prototype-based programming is a style of object-oriented programming in which classes are not explicitly defined, but rather derived by adding properties and methods to an instance of another class or, less frequently, adding them to an empty object.","language":"en-US","title":"Prototype-based programming - MDN Web Docs Glossary: Definitions of Web-related terms | MDN","title-short":"Prototype-based programming - MDN Web Docs Glossary","URL":"https://developer.mozilla.org/en-US/docs/Glossary/Prototype-based_programming","accessed":{"date-parts":[["2024",12,9]]},"issued":{"date-parts":[["2023",6,8]]}}}],"schema":"https://github.com/citation-style-language/schema/raw/master/csl-citation.json"} </w:instrText>
      </w:r>
      <w:r w:rsidR="00CE1FA8">
        <w:rPr>
          <w:i/>
          <w:iCs/>
        </w:rPr>
        <w:fldChar w:fldCharType="separate"/>
      </w:r>
      <w:r w:rsidR="00C73798" w:rsidRPr="00C73798">
        <w:rPr>
          <w:rFonts w:cs="Times New Roman"/>
        </w:rPr>
        <w:t>[23]</w:t>
      </w:r>
      <w:r w:rsidR="00CE1FA8">
        <w:rPr>
          <w:i/>
          <w:iCs/>
        </w:rPr>
        <w:fldChar w:fldCharType="end"/>
      </w:r>
      <w:r w:rsidR="00BB00BF">
        <w:rPr>
          <w:i/>
          <w:iCs/>
        </w:rPr>
        <w:t xml:space="preserve">. Bár JavaScript esetén osztályok nem léteznek, </w:t>
      </w:r>
      <w:r w:rsidR="00BB00BF">
        <w:rPr>
          <w:i/>
          <w:iCs/>
        </w:rPr>
        <w:t>csak Objektum példányok</w:t>
      </w:r>
      <w:r w:rsidR="00BB00BF">
        <w:rPr>
          <w:i/>
          <w:iCs/>
        </w:rPr>
        <w:t xml:space="preserve">, de a </w:t>
      </w:r>
      <w:proofErr w:type="spellStart"/>
      <w:r w:rsidR="00BB00BF">
        <w:rPr>
          <w:i/>
          <w:iCs/>
        </w:rPr>
        <w:t>class</w:t>
      </w:r>
      <w:proofErr w:type="spellEnd"/>
      <w:r w:rsidR="00BB00BF">
        <w:rPr>
          <w:i/>
          <w:iCs/>
        </w:rPr>
        <w:t xml:space="preserve"> kulcsszó létezik, mint „</w:t>
      </w:r>
      <w:proofErr w:type="spellStart"/>
      <w:r w:rsidR="00BB00BF" w:rsidRPr="00BB00BF">
        <w:rPr>
          <w:i/>
          <w:iCs/>
        </w:rPr>
        <w:t>syntactic</w:t>
      </w:r>
      <w:proofErr w:type="spellEnd"/>
      <w:r w:rsidR="00BB00BF" w:rsidRPr="00BB00BF">
        <w:rPr>
          <w:i/>
          <w:iCs/>
        </w:rPr>
        <w:t xml:space="preserve"> </w:t>
      </w:r>
      <w:proofErr w:type="spellStart"/>
      <w:r w:rsidR="00BB00BF" w:rsidRPr="00BB00BF">
        <w:rPr>
          <w:i/>
          <w:iCs/>
        </w:rPr>
        <w:t>sugar</w:t>
      </w:r>
      <w:proofErr w:type="spellEnd"/>
      <w:r w:rsidR="00BB00BF">
        <w:rPr>
          <w:i/>
          <w:iCs/>
        </w:rPr>
        <w:t xml:space="preserve">”. Új példány létrehozásakor egy új objektum jön létre és ehhez lehet hozzáfűzni mezőket </w:t>
      </w:r>
      <w:r w:rsidR="00BB00BF">
        <w:rPr>
          <w:i/>
          <w:iCs/>
        </w:rPr>
        <w:fldChar w:fldCharType="begin"/>
      </w:r>
      <w:r w:rsidR="00BB00BF">
        <w:rPr>
          <w:i/>
          <w:iCs/>
        </w:rPr>
        <w:instrText xml:space="preserve"> ADDIN ZOTERO_ITEM CSL_CITATION {"citationID":"Qs4vCBCK","properties":{"formattedCitation":"[24]","plainCitation":"[24]","noteIndex":0},"citationItems":[{"id":160,"uris":["http://zotero.org/users/14064510/items/QNQWZTHX"],"itemData":{"id":160,"type":"webpage","abstract":"JavaScript is a prototype-based language — an object's behaviors are specified by its own properties and its prototype's properties. However, with the addition of classes, the creation of hierarchies of objects and the inheritance of properties and their values are much more in line with other object-oriented languages such as Java. In this section, we will demonstrate how objects can be created from classes.","language":"en-US","title":"Using classes - JavaScript | MDN","URL":"https://developer.mozilla.org/en-US/docs/Web/JavaScript/Guide/Using_classes","accessed":{"date-parts":[["2024",12,12]]},"issued":{"date-parts":[["2024",7,25]]}}}],"schema":"https://github.com/citation-style-language/schema/raw/master/csl-citation.json"} </w:instrText>
      </w:r>
      <w:r w:rsidR="00BB00BF">
        <w:rPr>
          <w:i/>
          <w:iCs/>
        </w:rPr>
        <w:fldChar w:fldCharType="separate"/>
      </w:r>
      <w:r w:rsidR="00BB00BF" w:rsidRPr="00BB00BF">
        <w:rPr>
          <w:rFonts w:cs="Times New Roman"/>
        </w:rPr>
        <w:t>[24]</w:t>
      </w:r>
      <w:r w:rsidR="00BB00BF">
        <w:rPr>
          <w:i/>
          <w:iCs/>
        </w:rPr>
        <w:fldChar w:fldCharType="end"/>
      </w:r>
      <w:r w:rsidR="00BB00BF">
        <w:rPr>
          <w:i/>
          <w:iCs/>
        </w:rPr>
        <w:t>.</w:t>
      </w:r>
      <w:r w:rsidR="00AB02C2" w:rsidRPr="00035910">
        <w:rPr>
          <w:i/>
          <w:iCs/>
        </w:rPr>
        <w:t>)</w:t>
      </w:r>
      <w:r>
        <w:t>, többparadigmás</w:t>
      </w:r>
      <w:r w:rsidR="00AB02C2">
        <w:t xml:space="preserve"> </w:t>
      </w:r>
      <w:r w:rsidR="00AB02C2" w:rsidRPr="00035910">
        <w:rPr>
          <w:i/>
          <w:iCs/>
        </w:rPr>
        <w:t>(több programozási paradigmát támogat, mint például az objektumorientált</w:t>
      </w:r>
      <w:r w:rsidR="00A857D6">
        <w:rPr>
          <w:i/>
          <w:iCs/>
        </w:rPr>
        <w:t xml:space="preserve"> és a</w:t>
      </w:r>
      <w:r w:rsidR="00AB02C2" w:rsidRPr="00035910">
        <w:rPr>
          <w:i/>
          <w:iCs/>
        </w:rPr>
        <w:t xml:space="preserve"> funkcionális</w:t>
      </w:r>
      <w:r w:rsidR="008D0DF7">
        <w:rPr>
          <w:i/>
          <w:iCs/>
        </w:rPr>
        <w:t xml:space="preserve"> </w:t>
      </w:r>
      <w:r w:rsidR="008D0DF7" w:rsidRPr="008D0DF7">
        <w:rPr>
          <w:i/>
          <w:iCs/>
        </w:rPr>
        <w:fldChar w:fldCharType="begin"/>
      </w:r>
      <w:r w:rsidR="00BB00BF">
        <w:rPr>
          <w:i/>
          <w:iCs/>
        </w:rPr>
        <w:instrText xml:space="preserve"> ADDIN ZOTERO_ITEM CSL_CITATION {"citationID":"eDttNTL3","properties":{"formattedCitation":"[25]","plainCitation":"[25]","noteIndex":0},"citationItems":[{"id":95,"uris":["http://zotero.org/users/14064510/items/QSP5SVHX"],"itemData":{"id":95,"type":"webpage","title":"JavaScript Programming Paradigms","URL":"https://byby.dev/js-paradigms","accessed":{"date-parts":[["2024",5,6]]}}}],"schema":"https://github.com/citation-style-language/schema/raw/master/csl-citation.json"} </w:instrText>
      </w:r>
      <w:r w:rsidR="008D0DF7" w:rsidRPr="008D0DF7">
        <w:rPr>
          <w:i/>
          <w:iCs/>
        </w:rPr>
        <w:fldChar w:fldCharType="separate"/>
      </w:r>
      <w:r w:rsidR="00BB00BF" w:rsidRPr="00BB00BF">
        <w:rPr>
          <w:rFonts w:cs="Times New Roman"/>
        </w:rPr>
        <w:t>[25]</w:t>
      </w:r>
      <w:r w:rsidR="008D0DF7" w:rsidRPr="008D0DF7">
        <w:rPr>
          <w:i/>
          <w:iCs/>
        </w:rPr>
        <w:fldChar w:fldCharType="end"/>
      </w:r>
      <w:r w:rsidR="00AB02C2" w:rsidRPr="00035910">
        <w:rPr>
          <w:i/>
          <w:iCs/>
        </w:rPr>
        <w:t>)</w:t>
      </w:r>
      <w:r>
        <w:t>, egyszálú, dinamikus nyelv</w:t>
      </w:r>
      <w:r w:rsidR="008D0DF7">
        <w:t xml:space="preserve"> </w:t>
      </w:r>
      <w:r w:rsidR="008D0DF7" w:rsidRPr="008D0DF7">
        <w:rPr>
          <w:i/>
          <w:iCs/>
        </w:rPr>
        <w:t>(dinamikus típusokat használ, tehát futásidőben a változók típusa változhat)</w:t>
      </w:r>
      <w:r w:rsidRPr="008D0DF7">
        <w:rPr>
          <w:i/>
          <w:iCs/>
        </w:rPr>
        <w:t xml:space="preserve">, </w:t>
      </w:r>
      <w:r>
        <w:t>amely támogatja az objektumorientált, imperatív és deklaratív (pl. funkcionális programozási) stílusokat.</w:t>
      </w:r>
      <w:r w:rsidR="005E0968">
        <w:t xml:space="preserve"> </w:t>
      </w:r>
      <w:r w:rsidR="00EA3EDC">
        <w:fldChar w:fldCharType="begin"/>
      </w:r>
      <w:r w:rsidR="00BB00BF">
        <w:instrText xml:space="preserve"> ADDIN ZOTERO_ITEM CSL_CITATION {"citationID":"6mSJ0Ysh","properties":{"formattedCitation":"[26]","plainCitation":"[26]","noteIndex":0},"citationItems":[{"id":58,"uris":["http://zotero.org/users/14064510/items/WAFG4A2G"],"itemData":{"id":58,"type":"webpage","abstract":"JavaScript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styles.","language":"en-US","title":"JavaScript | MDN","URL":"https://developer.mozilla.org/en-US/docs/Web/JavaScript","accessed":{"date-parts":[["2024",4,24]]},"issued":{"date-parts":[["2024",3,5]]}}}],"schema":"https://github.com/citation-style-language/schema/raw/master/csl-citation.json"} </w:instrText>
      </w:r>
      <w:r w:rsidR="00EA3EDC">
        <w:fldChar w:fldCharType="separate"/>
      </w:r>
      <w:r w:rsidR="00BB00BF" w:rsidRPr="00BB00BF">
        <w:rPr>
          <w:rFonts w:cs="Times New Roman"/>
        </w:rPr>
        <w:t>[26]</w:t>
      </w:r>
      <w:r w:rsidR="00EA3EDC">
        <w:fldChar w:fldCharType="end"/>
      </w:r>
    </w:p>
    <w:p w14:paraId="431084E0" w14:textId="0F0D03E7" w:rsidR="00421256" w:rsidRDefault="00421256" w:rsidP="0036533A"/>
    <w:p w14:paraId="0B713393" w14:textId="2C13ED1B" w:rsidR="00421256" w:rsidRDefault="00421256" w:rsidP="00421256">
      <w:pPr>
        <w:widowControl/>
        <w:suppressAutoHyphens w:val="0"/>
        <w:spacing w:line="240" w:lineRule="auto"/>
        <w:jc w:val="left"/>
      </w:pPr>
      <w:r>
        <w:br w:type="page"/>
      </w:r>
    </w:p>
    <w:p w14:paraId="6FFF0B30" w14:textId="6A4AE31C" w:rsidR="0036533A" w:rsidRDefault="00A46066" w:rsidP="0036533A">
      <w:pPr>
        <w:pStyle w:val="Cmsor3"/>
        <w:numPr>
          <w:ilvl w:val="2"/>
          <w:numId w:val="19"/>
        </w:numPr>
      </w:pPr>
      <w:bookmarkStart w:id="105" w:name="_Toc184894465"/>
      <w:proofErr w:type="spellStart"/>
      <w:r>
        <w:lastRenderedPageBreak/>
        <w:t>Type</w:t>
      </w:r>
      <w:r w:rsidR="00683FA7">
        <w:t>S</w:t>
      </w:r>
      <w:r>
        <w:t>cript</w:t>
      </w:r>
      <w:bookmarkEnd w:id="105"/>
      <w:proofErr w:type="spellEnd"/>
    </w:p>
    <w:p w14:paraId="7E336D9A" w14:textId="04061784" w:rsidR="00DB1F96" w:rsidRDefault="004E4D80" w:rsidP="00DB1F96">
      <w:r>
        <w:rPr>
          <w:noProof/>
        </w:rPr>
        <w:drawing>
          <wp:anchor distT="0" distB="0" distL="114300" distR="114300" simplePos="0" relativeHeight="251723776" behindDoc="0" locked="0" layoutInCell="1" allowOverlap="1" wp14:anchorId="31CC2EF3" wp14:editId="77B1026D">
            <wp:simplePos x="0" y="0"/>
            <wp:positionH relativeFrom="margin">
              <wp:posOffset>3712845</wp:posOffset>
            </wp:positionH>
            <wp:positionV relativeFrom="paragraph">
              <wp:posOffset>4445</wp:posOffset>
            </wp:positionV>
            <wp:extent cx="1866900" cy="1866900"/>
            <wp:effectExtent l="0" t="0" r="0" b="0"/>
            <wp:wrapSquare wrapText="bothSides"/>
            <wp:docPr id="428875463" name="Kép 3" descr="upload.wikimedia.org/wikipedia/commons/4/4c/Typ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wikimedia.org/wikipedia/commons/4/4c/Types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F96">
        <w:t xml:space="preserve">A </w:t>
      </w:r>
      <w:proofErr w:type="spellStart"/>
      <w:r w:rsidR="00DB1F96">
        <w:t>TypeScript</w:t>
      </w:r>
      <w:proofErr w:type="spellEnd"/>
      <w:r w:rsidR="007C2200">
        <w:t xml:space="preserve"> (TS)</w:t>
      </w:r>
      <w:r>
        <w:t xml:space="preserve"> </w:t>
      </w:r>
      <w:r w:rsidR="00DB1F96">
        <w:t>egy</w:t>
      </w:r>
      <w:r>
        <w:t xml:space="preserve"> </w:t>
      </w:r>
      <w:r w:rsidR="00DB1F96">
        <w:t>kibővített verziója a JavaScript programozási nyelvnek, amelyet gyakran használnak a modern webfejlesztés során.</w:t>
      </w:r>
      <w:r w:rsidR="00DB1F96" w:rsidRPr="00583868">
        <w:rPr>
          <w:color w:val="FFFFFF" w:themeColor="background1"/>
        </w:rPr>
        <w:t xml:space="preserve"> </w:t>
      </w:r>
      <w:r w:rsidR="009A6315" w:rsidRPr="00BB00BF">
        <w:rPr>
          <w:color w:val="FFFFFF" w:themeColor="background1"/>
        </w:rPr>
        <w:fldChar w:fldCharType="begin"/>
      </w:r>
      <w:r w:rsidR="00BB00BF" w:rsidRPr="00BB00BF">
        <w:rPr>
          <w:color w:val="FFFFFF" w:themeColor="background1"/>
        </w:rPr>
        <w:instrText xml:space="preserve"> ADDIN ZOTERO_ITEM CSL_CITATION {"citationID":"7O26J85M","properties":{"formattedCitation":"[27]","plainCitation":"[27]","noteIndex":0},"citationItems":[{"id":70,"uris":["http://zotero.org/users/14064510/items/P3XI23XD"],"itemData":{"id":70,"type":"entry-encyclopedia","abstract":"TypeScript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rsidRPr="00BB00BF">
        <w:rPr>
          <w:color w:val="FFFFFF" w:themeColor="background1"/>
        </w:rPr>
        <w:fldChar w:fldCharType="separate"/>
      </w:r>
      <w:r w:rsidR="00BB00BF" w:rsidRPr="00BB00BF">
        <w:rPr>
          <w:rFonts w:cs="Times New Roman"/>
          <w:color w:val="FFFFFF" w:themeColor="background1"/>
        </w:rPr>
        <w:t>[27]</w:t>
      </w:r>
      <w:r w:rsidR="009A6315" w:rsidRPr="00BB00BF">
        <w:rPr>
          <w:color w:val="FFFFFF" w:themeColor="background1"/>
        </w:rPr>
        <w:fldChar w:fldCharType="end"/>
      </w:r>
    </w:p>
    <w:p w14:paraId="3C7A5267" w14:textId="2DB5E3B8" w:rsidR="00DB1F96" w:rsidRDefault="00E26C47" w:rsidP="00DB1F96">
      <w:r>
        <w:rPr>
          <w:noProof/>
        </w:rPr>
        <mc:AlternateContent>
          <mc:Choice Requires="wps">
            <w:drawing>
              <wp:anchor distT="0" distB="0" distL="114300" distR="114300" simplePos="0" relativeHeight="251725824" behindDoc="0" locked="0" layoutInCell="1" allowOverlap="1" wp14:anchorId="3B4ED828" wp14:editId="35EDC87C">
                <wp:simplePos x="0" y="0"/>
                <wp:positionH relativeFrom="margin">
                  <wp:align>right</wp:align>
                </wp:positionH>
                <wp:positionV relativeFrom="paragraph">
                  <wp:posOffset>1139190</wp:posOffset>
                </wp:positionV>
                <wp:extent cx="1866900" cy="655320"/>
                <wp:effectExtent l="0" t="0" r="0" b="0"/>
                <wp:wrapSquare wrapText="bothSides"/>
                <wp:docPr id="1730661347" name="Szövegdoboz 1"/>
                <wp:cNvGraphicFramePr/>
                <a:graphic xmlns:a="http://schemas.openxmlformats.org/drawingml/2006/main">
                  <a:graphicData uri="http://schemas.microsoft.com/office/word/2010/wordprocessingShape">
                    <wps:wsp>
                      <wps:cNvSpPr txBox="1"/>
                      <wps:spPr>
                        <a:xfrm>
                          <a:off x="0" y="0"/>
                          <a:ext cx="1866900" cy="655320"/>
                        </a:xfrm>
                        <a:prstGeom prst="rect">
                          <a:avLst/>
                        </a:prstGeom>
                        <a:solidFill>
                          <a:prstClr val="white"/>
                        </a:solidFill>
                        <a:ln>
                          <a:noFill/>
                        </a:ln>
                      </wps:spPr>
                      <wps:txbx>
                        <w:txbxContent>
                          <w:p w14:paraId="3ADF408F" w14:textId="17A7EB8C" w:rsidR="004E4D80" w:rsidRPr="00EB2BE8" w:rsidRDefault="00015CB5" w:rsidP="004E4D8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6" w:name="_Toc184894379"/>
                            <w:r w:rsidR="006B6047">
                              <w:rPr>
                                <w:noProof/>
                              </w:rPr>
                              <w:t>15</w:t>
                            </w:r>
                            <w:r>
                              <w:rPr>
                                <w:noProof/>
                              </w:rPr>
                              <w:fldChar w:fldCharType="end"/>
                            </w:r>
                            <w:r w:rsidR="004E4D80">
                              <w:t xml:space="preserve">. ábra: </w:t>
                            </w:r>
                            <w:proofErr w:type="spellStart"/>
                            <w:r w:rsidR="004E4D80">
                              <w:t>TypeScript</w:t>
                            </w:r>
                            <w:proofErr w:type="spellEnd"/>
                            <w:r w:rsidR="004E4D80">
                              <w:t xml:space="preserve">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w:t>
                            </w:r>
                            <w:r w:rsidR="00583868">
                              <w:rPr>
                                <w:rFonts w:cs="Times New Roman"/>
                              </w:rPr>
                              <w:t>2</w:t>
                            </w:r>
                            <w:r w:rsidR="00BB00BF">
                              <w:rPr>
                                <w:rFonts w:cs="Times New Roman"/>
                              </w:rPr>
                              <w:t>7</w:t>
                            </w:r>
                            <w:r w:rsidR="009A6315" w:rsidRPr="00035910">
                              <w:rPr>
                                <w:rFonts w:cs="Times New Roman"/>
                              </w:rPr>
                              <w:t>]</w:t>
                            </w:r>
                            <w:bookmarkEnd w:id="106"/>
                            <w:r w:rsidR="009A631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ED828" id="_x0000_s1042" type="#_x0000_t202" style="position:absolute;left:0;text-align:left;margin-left:95.8pt;margin-top:89.7pt;width:147pt;height:51.6pt;z-index:251725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" stroked="f">
                <v:textbox inset="0,0,0,0">
                  <w:txbxContent>
                    <w:p w14:paraId="3ADF408F" w14:textId="17A7EB8C" w:rsidR="004E4D80" w:rsidRPr="00EB2BE8" w:rsidRDefault="00015CB5" w:rsidP="004E4D8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7" w:name="_Toc184894379"/>
                      <w:r w:rsidR="006B6047">
                        <w:rPr>
                          <w:noProof/>
                        </w:rPr>
                        <w:t>15</w:t>
                      </w:r>
                      <w:r>
                        <w:rPr>
                          <w:noProof/>
                        </w:rPr>
                        <w:fldChar w:fldCharType="end"/>
                      </w:r>
                      <w:r w:rsidR="004E4D80">
                        <w:t xml:space="preserve">. ábra: </w:t>
                      </w:r>
                      <w:proofErr w:type="spellStart"/>
                      <w:r w:rsidR="004E4D80">
                        <w:t>TypeScript</w:t>
                      </w:r>
                      <w:proofErr w:type="spellEnd"/>
                      <w:r w:rsidR="004E4D80">
                        <w:t xml:space="preserve">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w:t>
                      </w:r>
                      <w:r w:rsidR="00583868">
                        <w:rPr>
                          <w:rFonts w:cs="Times New Roman"/>
                        </w:rPr>
                        <w:t>2</w:t>
                      </w:r>
                      <w:r w:rsidR="00BB00BF">
                        <w:rPr>
                          <w:rFonts w:cs="Times New Roman"/>
                        </w:rPr>
                        <w:t>7</w:t>
                      </w:r>
                      <w:r w:rsidR="009A6315" w:rsidRPr="00035910">
                        <w:rPr>
                          <w:rFonts w:cs="Times New Roman"/>
                        </w:rPr>
                        <w:t>]</w:t>
                      </w:r>
                      <w:bookmarkEnd w:id="107"/>
                      <w:r w:rsidR="009A6315">
                        <w:fldChar w:fldCharType="end"/>
                      </w:r>
                    </w:p>
                  </w:txbxContent>
                </v:textbox>
                <w10:wrap type="square" anchorx="margin"/>
              </v:shape>
            </w:pict>
          </mc:Fallback>
        </mc:AlternateContent>
      </w:r>
      <w:r w:rsidR="004E4D80">
        <w:t xml:space="preserve">Az egyik legfőbb különbsége a </w:t>
      </w:r>
      <w:proofErr w:type="spellStart"/>
      <w:r w:rsidR="004E4D80">
        <w:t>vanilla</w:t>
      </w:r>
      <w:proofErr w:type="spellEnd"/>
      <w:r w:rsidR="008D2787">
        <w:t xml:space="preserve"> </w:t>
      </w:r>
      <w:r w:rsidR="008D2787" w:rsidRPr="008B2107">
        <w:rPr>
          <w:i/>
          <w:iCs/>
        </w:rPr>
        <w:t>(olyan szoftver, hardver vagy algoritmus, amelye</w:t>
      </w:r>
      <w:r w:rsidR="000D70FD" w:rsidRPr="008B2107">
        <w:rPr>
          <w:i/>
          <w:iCs/>
        </w:rPr>
        <w:t>t</w:t>
      </w:r>
      <w:r w:rsidR="008D2787" w:rsidRPr="008B2107">
        <w:rPr>
          <w:i/>
          <w:iCs/>
        </w:rPr>
        <w:t xml:space="preserve"> nem alakítottak át vagy módosítottak eredeti formáj</w:t>
      </w:r>
      <w:r w:rsidR="000D70FD" w:rsidRPr="008B2107">
        <w:rPr>
          <w:i/>
          <w:iCs/>
        </w:rPr>
        <w:t>áról</w:t>
      </w:r>
      <w:r w:rsidR="008D2787" w:rsidRPr="008B2107">
        <w:rPr>
          <w:i/>
          <w:iCs/>
        </w:rPr>
        <w:t>)</w:t>
      </w:r>
      <w:r w:rsidR="00DB1F96">
        <w:t xml:space="preserve"> JavaScripthez képest</w:t>
      </w:r>
      <w:r w:rsidR="004E4D80">
        <w:t>, hogy</w:t>
      </w:r>
      <w:r w:rsidR="006754E2">
        <w:t xml:space="preserve"> statikus típusokat és</w:t>
      </w:r>
      <w:r w:rsidR="00DB1F96">
        <w:t xml:space="preserve"> szigorúbb típusellenőrzést biztosít, így segítve a fejlesztőket a kód hibáinak korai felfedezésében és megelőzésében.</w:t>
      </w:r>
    </w:p>
    <w:p w14:paraId="15825191" w14:textId="290851A8" w:rsidR="007C2200" w:rsidRDefault="007C2200" w:rsidP="007C2200">
      <w:r>
        <w:t xml:space="preserve">Ez azt jelenti, hogy a </w:t>
      </w:r>
      <w:proofErr w:type="spellStart"/>
      <w:r>
        <w:t>TypeScript</w:t>
      </w:r>
      <w:proofErr w:type="spellEnd"/>
      <w:r>
        <w:t xml:space="preserve"> lehetővé teszi a kódon belül átadott adatok típusainak</w:t>
      </w:r>
      <w:r w:rsidR="001D44E3">
        <w:t xml:space="preserve"> fejlesztő</w:t>
      </w:r>
      <w:r>
        <w:t xml:space="preserve"> </w:t>
      </w:r>
      <w:r w:rsidR="001D44E3">
        <w:t xml:space="preserve">általi </w:t>
      </w:r>
      <w:r>
        <w:t>meghatározását</w:t>
      </w:r>
      <w:r w:rsidR="001D44E3">
        <w:t xml:space="preserve"> és korlátozását</w:t>
      </w:r>
      <w:r w:rsidR="00455CB6">
        <w:t>, tehát egy ilyen módon korlátozott változó a típusát nem, csak az értékét változtathatja meg.</w:t>
      </w:r>
      <w:r w:rsidR="001D44E3">
        <w:t xml:space="preserve"> </w:t>
      </w:r>
      <w:r w:rsidR="00455CB6">
        <w:t>Emellett, és ennek köszönhetően</w:t>
      </w:r>
      <w:r w:rsidR="00881479">
        <w:t xml:space="preserve"> a </w:t>
      </w:r>
      <w:proofErr w:type="spellStart"/>
      <w:r w:rsidR="00881479">
        <w:t>TypeScript</w:t>
      </w:r>
      <w:proofErr w:type="spellEnd"/>
      <w:r w:rsidR="001D44E3">
        <w:t xml:space="preserve"> </w:t>
      </w:r>
      <w:r>
        <w:t>képes hibajelzést küldeni, ha a típusok nem egyeznek meg.</w:t>
      </w:r>
      <w:r w:rsidR="00A713CB">
        <w:t xml:space="preserve"> Erre azért képes, mert a</w:t>
      </w:r>
      <w:r w:rsidR="00A713CB" w:rsidRPr="006442F4">
        <w:t xml:space="preserve"> </w:t>
      </w:r>
      <w:proofErr w:type="spellStart"/>
      <w:r w:rsidR="00A713CB" w:rsidRPr="006442F4">
        <w:t>TypeScript</w:t>
      </w:r>
      <w:proofErr w:type="spellEnd"/>
      <w:r w:rsidR="00A713CB" w:rsidRPr="006442F4">
        <w:t xml:space="preserve"> fordítási idejű típusellenőrzést használ. Ez azt jelenti, hogy a kód futtatása </w:t>
      </w:r>
      <w:r w:rsidR="00A713CB" w:rsidRPr="006442F4">
        <w:rPr>
          <w:i/>
          <w:iCs/>
        </w:rPr>
        <w:t>előtt</w:t>
      </w:r>
      <w:r w:rsidR="00A713CB" w:rsidRPr="006442F4">
        <w:t xml:space="preserve"> ellenőrzi, hogy a megadott típusok egyeznek-e, nem pedig a kód futtatása közben</w:t>
      </w:r>
      <w:r w:rsidR="00FB62E0">
        <w:t xml:space="preserve"> </w:t>
      </w:r>
      <w:r w:rsidR="00A713CB" w:rsidRPr="00A713CB">
        <w:fldChar w:fldCharType="begin"/>
      </w:r>
      <w:r w:rsidR="00BB00BF">
        <w:instrText xml:space="preserve"> ADDIN ZOTERO_ITEM CSL_CITATION {"citationID":"DaARUSrf","properties":{"formattedCitation":"[28]","plainCitation":"[28]","noteIndex":0},"citationItems":[{"id":97,"uris":["http://zotero.org/users/14064510/items/QCDZRJSE"],"itemData":{"id":97,"type":"webpage","abstract":"Step one in learning TypeScript: The basic types.","language":"en","title":"Documentation - The Basics","URL":"https://www.typescriptlang.org/docs/handbook/2/basic-types.html","accessed":{"date-parts":[["2024",5,6]]}}}],"schema":"https://github.com/citation-style-language/schema/raw/master/csl-citation.json"} </w:instrText>
      </w:r>
      <w:r w:rsidR="00A713CB" w:rsidRPr="00A713CB">
        <w:fldChar w:fldCharType="separate"/>
      </w:r>
      <w:r w:rsidR="00BB00BF" w:rsidRPr="00BB00BF">
        <w:rPr>
          <w:rFonts w:cs="Times New Roman"/>
        </w:rPr>
        <w:t>[28]</w:t>
      </w:r>
      <w:r w:rsidR="00A713CB" w:rsidRPr="00A713CB">
        <w:fldChar w:fldCharType="end"/>
      </w:r>
      <w:r w:rsidR="00FB62E0">
        <w:t>.</w:t>
      </w:r>
    </w:p>
    <w:p w14:paraId="1B8D5D04" w14:textId="040D8A09" w:rsidR="007C2200" w:rsidRDefault="007C2200" w:rsidP="007C2200">
      <w:r>
        <w:t xml:space="preserve">A </w:t>
      </w:r>
      <w:proofErr w:type="spellStart"/>
      <w:r>
        <w:t>TypeScript</w:t>
      </w:r>
      <w:proofErr w:type="spellEnd"/>
      <w:r>
        <w:t xml:space="preserve"> például hibát jelez, ha egy </w:t>
      </w:r>
      <w:proofErr w:type="spellStart"/>
      <w:r>
        <w:t>stringet</w:t>
      </w:r>
      <w:proofErr w:type="spellEnd"/>
      <w:r>
        <w:t xml:space="preserve"> ad</w:t>
      </w:r>
      <w:r w:rsidR="00A41601">
        <w:t>unk</w:t>
      </w:r>
      <w:r>
        <w:t xml:space="preserve"> át egy olyan függvény</w:t>
      </w:r>
      <w:r w:rsidR="00FB62CA">
        <w:t>nek</w:t>
      </w:r>
      <w:r>
        <w:t>, amely</w:t>
      </w:r>
      <w:r w:rsidR="00A04952">
        <w:t xml:space="preserve"> mondjuk </w:t>
      </w:r>
      <w:r>
        <w:t>számot vár</w:t>
      </w:r>
      <w:r w:rsidR="00006CF7">
        <w:t>na valamilyen számításhoz</w:t>
      </w:r>
      <w:r>
        <w:t>. A JavaScript</w:t>
      </w:r>
      <w:r w:rsidR="00006CF7">
        <w:t xml:space="preserve"> ugyanilye</w:t>
      </w:r>
      <w:r w:rsidR="006442F4">
        <w:t>n</w:t>
      </w:r>
      <w:r w:rsidR="00006CF7">
        <w:t xml:space="preserve"> esetben</w:t>
      </w:r>
      <w:r>
        <w:t xml:space="preserve"> nem </w:t>
      </w:r>
      <w:r w:rsidR="00006CF7">
        <w:t>szól, hanem futásidőben megpróbálja értelmezni a számokkal való művelet</w:t>
      </w:r>
      <w:r w:rsidR="00C40848">
        <w:t>ek</w:t>
      </w:r>
      <w:r w:rsidR="00006CF7">
        <w:t xml:space="preserve">nek szánt műveleteket a </w:t>
      </w:r>
      <w:proofErr w:type="spellStart"/>
      <w:r w:rsidR="00006CF7">
        <w:t>stringen</w:t>
      </w:r>
      <w:proofErr w:type="spellEnd"/>
      <w:r w:rsidR="000B1581">
        <w:t>.</w:t>
      </w:r>
      <w:r w:rsidR="00006CF7">
        <w:t xml:space="preserve"> </w:t>
      </w:r>
      <w:r w:rsidR="000B1581">
        <w:t>H</w:t>
      </w:r>
      <w:r w:rsidR="00006CF7">
        <w:t>a</w:t>
      </w:r>
      <w:r w:rsidR="000B1581">
        <w:t xml:space="preserve"> ez</w:t>
      </w:r>
      <w:r w:rsidR="000F1448">
        <w:t xml:space="preserve"> </w:t>
      </w:r>
      <w:r w:rsidR="00006CF7">
        <w:t xml:space="preserve">nem </w:t>
      </w:r>
      <w:r w:rsidR="000F1448">
        <w:t>sikerül</w:t>
      </w:r>
      <w:r w:rsidR="00AE7562">
        <w:t>, akkor</w:t>
      </w:r>
      <w:r w:rsidR="000F1448">
        <w:t xml:space="preserve"> </w:t>
      </w:r>
      <w:r w:rsidR="00C40848">
        <w:t>futásidőben</w:t>
      </w:r>
      <w:r w:rsidR="00006CF7">
        <w:t xml:space="preserve"> hibát dob</w:t>
      </w:r>
      <w:r w:rsidR="000F1448">
        <w:t>, ha mégis</w:t>
      </w:r>
      <w:r w:rsidR="000F1448" w:rsidRPr="000F1448">
        <w:t xml:space="preserve"> </w:t>
      </w:r>
      <w:r w:rsidR="000F1448">
        <w:t>sikerül</w:t>
      </w:r>
      <w:r w:rsidR="00AE7562">
        <w:t>, akkor</w:t>
      </w:r>
      <w:r w:rsidR="00CC1A47">
        <w:t xml:space="preserve"> pedig</w:t>
      </w:r>
      <w:r w:rsidR="000F1448">
        <w:t xml:space="preserve"> végrehajtja</w:t>
      </w:r>
      <w:r w:rsidR="00A20E2D">
        <w:t xml:space="preserve"> azt</w:t>
      </w:r>
      <w:r w:rsidR="000F1448">
        <w:t xml:space="preserve"> (például a „+” jel jelenti a számok összeadását, de a </w:t>
      </w:r>
      <w:proofErr w:type="spellStart"/>
      <w:r w:rsidR="000F1448">
        <w:t>stringek</w:t>
      </w:r>
      <w:proofErr w:type="spellEnd"/>
      <w:r w:rsidR="000F1448">
        <w:t xml:space="preserve"> összefűzését is)</w:t>
      </w:r>
      <w:r w:rsidR="00BC2F97">
        <w:t>.</w:t>
      </w:r>
      <w:r w:rsidR="000F1448">
        <w:t xml:space="preserve"> </w:t>
      </w:r>
      <w:r w:rsidR="000B1581">
        <w:t>Sok esetben</w:t>
      </w:r>
      <w:r w:rsidR="000F1448">
        <w:t xml:space="preserve"> ez csak még több problémát </w:t>
      </w:r>
      <w:r w:rsidR="00A20E2D">
        <w:t>eredményez</w:t>
      </w:r>
      <w:r w:rsidR="000F1448">
        <w:t xml:space="preserve">, hiszen az így kiszámolt adat </w:t>
      </w:r>
      <w:r w:rsidR="0016218B">
        <w:t>kikerül</w:t>
      </w:r>
      <w:r w:rsidR="00CE1FA8">
        <w:t>het</w:t>
      </w:r>
      <w:r w:rsidR="0016218B">
        <w:t xml:space="preserve"> egy felületre, ahol így a kontextusban nem értelmezhető,</w:t>
      </w:r>
      <w:r w:rsidR="008B52FF">
        <w:t xml:space="preserve"> </w:t>
      </w:r>
      <w:r w:rsidR="0016218B">
        <w:t>esetleg érzékeny információ kerül megjelenítésre</w:t>
      </w:r>
      <w:r w:rsidR="00CE1FA8">
        <w:t>.</w:t>
      </w:r>
      <w:r w:rsidR="0016218B">
        <w:t xml:space="preserve"> </w:t>
      </w:r>
      <w:r w:rsidR="00CE1FA8">
        <w:t>Megtörténhet az is, hogy</w:t>
      </w:r>
      <w:r w:rsidR="0009183C">
        <w:t xml:space="preserve"> </w:t>
      </w:r>
      <w:r w:rsidR="000F1448">
        <w:t>továbbadjuk egy másik függvénynek, az pedig a következőnek mindaddig, amíg az egyik függvény valamely művelete hibá</w:t>
      </w:r>
      <w:r w:rsidR="00EE6DED">
        <w:t>ra</w:t>
      </w:r>
      <w:r w:rsidR="000F1448">
        <w:t xml:space="preserve"> nem </w:t>
      </w:r>
      <w:r w:rsidR="00EE6DED">
        <w:t>fut</w:t>
      </w:r>
      <w:r w:rsidR="000F1448">
        <w:t xml:space="preserve">, és ekkor el </w:t>
      </w:r>
      <w:r w:rsidR="00EA55D5">
        <w:t>kell</w:t>
      </w:r>
      <w:r w:rsidR="000F1448">
        <w:t xml:space="preserve"> kezdeni visszakeresni, hogy melyik függvényben történik a hiba</w:t>
      </w:r>
      <w:r w:rsidR="00473C66">
        <w:t xml:space="preserve">, amely sok függvény esetén sok időt vehet </w:t>
      </w:r>
      <w:r w:rsidR="00C41B15">
        <w:t>igénybe</w:t>
      </w:r>
      <w:r>
        <w:t>.</w:t>
      </w:r>
    </w:p>
    <w:p w14:paraId="602049A7" w14:textId="1BF40851" w:rsidR="006442F4" w:rsidRDefault="006442F4" w:rsidP="007C2200">
      <w:r>
        <w:t xml:space="preserve">A fejlesztők által írt </w:t>
      </w:r>
      <w:proofErr w:type="spellStart"/>
      <w:r>
        <w:t>TypeScript</w:t>
      </w:r>
      <w:proofErr w:type="spellEnd"/>
      <w:r>
        <w:t xml:space="preserve"> kód fordítás után egyszerű JavaScriptté fordul, így bármely böngésző tudja azt futtatni</w:t>
      </w:r>
      <w:r w:rsidR="00E10500">
        <w:t>, amely megfelelően friss verziószámú JavaScript értelm</w:t>
      </w:r>
      <w:r w:rsidR="008B52FF">
        <w:t>e</w:t>
      </w:r>
      <w:r w:rsidR="00E10500">
        <w:t xml:space="preserve">zésére alkalmas. A típusok kikényszerítése így csak arra szolgál, hogy a fejlesztő még felhasználók általi használat előtt kiszűrhesse a típusokkal való műveletekre vonatkozó hibákat, így egy </w:t>
      </w:r>
      <w:r w:rsidR="00E10500">
        <w:lastRenderedPageBreak/>
        <w:t>stabilabb és kevesebb hibával rendelkező kódot tudjon szállítani a megrendelőnek</w:t>
      </w:r>
      <w:r w:rsidR="00C739BA">
        <w:t>.</w:t>
      </w:r>
    </w:p>
    <w:p w14:paraId="73AE1FAA" w14:textId="0B940999" w:rsidR="00DB1F96" w:rsidRDefault="00DB1F96" w:rsidP="00DB1F96">
      <w:r>
        <w:t xml:space="preserve">Ez a nyelv nemcsak dinamikus weboldalak létrehozására, hanem teljes értékű webalkalmazások fejlesztésére is alkalmas, támogatva számos népszerű </w:t>
      </w:r>
      <w:r w:rsidR="00C67124">
        <w:t xml:space="preserve">frontend </w:t>
      </w:r>
      <w:r>
        <w:t>keretrendszert</w:t>
      </w:r>
      <w:r w:rsidR="006442F4">
        <w:t xml:space="preserve">, például az </w:t>
      </w:r>
      <w:proofErr w:type="spellStart"/>
      <w:r w:rsidR="004E4D80">
        <w:t>Angular</w:t>
      </w:r>
      <w:proofErr w:type="spellEnd"/>
      <w:r w:rsidR="00F23BB7">
        <w:t>-</w:t>
      </w:r>
      <w:r w:rsidR="006442F4">
        <w:t>t</w:t>
      </w:r>
      <w:r>
        <w:t>.</w:t>
      </w:r>
    </w:p>
    <w:p w14:paraId="56E3204E" w14:textId="49F1ADD8" w:rsidR="00120F5D" w:rsidRPr="00DB1F96" w:rsidRDefault="00DB1F96" w:rsidP="0040191F">
      <w:r>
        <w:t xml:space="preserve">A </w:t>
      </w:r>
      <w:proofErr w:type="spellStart"/>
      <w:r>
        <w:t>TypeScript</w:t>
      </w:r>
      <w:proofErr w:type="spellEnd"/>
      <w:r>
        <w:t xml:space="preserve"> folyamatos fejlődése és széleskörű támogatottsága miatt továbbra is elengedhetetlen eszköz a webfejlesztők számára</w:t>
      </w:r>
      <w:r w:rsidR="001565EA">
        <w:t>.</w:t>
      </w:r>
    </w:p>
    <w:p w14:paraId="5B60CCC6" w14:textId="110BF062" w:rsidR="003F46F0" w:rsidRDefault="00E26C47" w:rsidP="003F46F0">
      <w:pPr>
        <w:pStyle w:val="Cmsor2"/>
        <w:numPr>
          <w:ilvl w:val="1"/>
          <w:numId w:val="19"/>
        </w:numPr>
      </w:pPr>
      <w:bookmarkStart w:id="108" w:name="_Toc184894466"/>
      <w:r>
        <w:t>A felhasznált keretrendszer</w:t>
      </w:r>
      <w:bookmarkEnd w:id="108"/>
    </w:p>
    <w:p w14:paraId="3D4A6331" w14:textId="79A2F0C2" w:rsidR="003F46F0" w:rsidRDefault="004E5DA9" w:rsidP="003F46F0">
      <w:pPr>
        <w:rPr>
          <w:color w:val="FFFFFF" w:themeColor="background1"/>
        </w:rPr>
      </w:pPr>
      <w:r>
        <w:rPr>
          <w:noProof/>
        </w:rPr>
        <mc:AlternateContent>
          <mc:Choice Requires="wps">
            <w:drawing>
              <wp:anchor distT="0" distB="0" distL="114300" distR="114300" simplePos="0" relativeHeight="251738112" behindDoc="0" locked="0" layoutInCell="1" allowOverlap="1" wp14:anchorId="134AFFB5" wp14:editId="5EEB9EAD">
                <wp:simplePos x="0" y="0"/>
                <wp:positionH relativeFrom="column">
                  <wp:posOffset>0</wp:posOffset>
                </wp:positionH>
                <wp:positionV relativeFrom="paragraph">
                  <wp:posOffset>1160780</wp:posOffset>
                </wp:positionV>
                <wp:extent cx="2194560" cy="635"/>
                <wp:effectExtent l="0" t="0" r="0" b="0"/>
                <wp:wrapSquare wrapText="bothSides"/>
                <wp:docPr id="1089788452" name="Szövegdoboz 1"/>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255D5F88" w14:textId="587C6091" w:rsidR="004E5DA9" w:rsidRPr="00A7433F" w:rsidRDefault="00015CB5" w:rsidP="004E5DA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9" w:name="_Toc184894380"/>
                            <w:r w:rsidR="006B6047">
                              <w:rPr>
                                <w:noProof/>
                              </w:rPr>
                              <w:t>16</w:t>
                            </w:r>
                            <w:r>
                              <w:rPr>
                                <w:noProof/>
                              </w:rPr>
                              <w:fldChar w:fldCharType="end"/>
                            </w:r>
                            <w:r w:rsidR="004E5DA9">
                              <w:t xml:space="preserve">. ábra: </w:t>
                            </w:r>
                            <w:proofErr w:type="spellStart"/>
                            <w:r w:rsidR="004E5DA9">
                              <w:t>Angular</w:t>
                            </w:r>
                            <w:proofErr w:type="spellEnd"/>
                            <w:r w:rsidR="004E5DA9">
                              <w:t xml:space="preserve"> logó [</w:t>
                            </w:r>
                            <w:r w:rsidR="00BB00BF">
                              <w:t>30</w:t>
                            </w:r>
                            <w:r w:rsidR="004E5DA9">
                              <w:t>]</w:t>
                            </w:r>
                            <w:bookmarkEnd w:id="109"/>
                            <w:r w:rsidR="004E5DA9">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FFB5" id="_x0000_s1043" type="#_x0000_t202" style="position:absolute;left:0;text-align:left;margin-left:0;margin-top:91.4pt;width:172.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" stroked="f">
                <v:textbox style="mso-fit-shape-to-text:t" inset="0,0,0,0">
                  <w:txbxContent>
                    <w:p w14:paraId="255D5F88" w14:textId="587C6091" w:rsidR="004E5DA9" w:rsidRPr="00A7433F" w:rsidRDefault="00015CB5" w:rsidP="004E5DA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0" w:name="_Toc184894380"/>
                      <w:r w:rsidR="006B6047">
                        <w:rPr>
                          <w:noProof/>
                        </w:rPr>
                        <w:t>16</w:t>
                      </w:r>
                      <w:r>
                        <w:rPr>
                          <w:noProof/>
                        </w:rPr>
                        <w:fldChar w:fldCharType="end"/>
                      </w:r>
                      <w:r w:rsidR="004E5DA9">
                        <w:t xml:space="preserve">. ábra: </w:t>
                      </w:r>
                      <w:proofErr w:type="spellStart"/>
                      <w:r w:rsidR="004E5DA9">
                        <w:t>Angular</w:t>
                      </w:r>
                      <w:proofErr w:type="spellEnd"/>
                      <w:r w:rsidR="004E5DA9">
                        <w:t xml:space="preserve"> logó [</w:t>
                      </w:r>
                      <w:r w:rsidR="00BB00BF">
                        <w:t>30</w:t>
                      </w:r>
                      <w:r w:rsidR="004E5DA9">
                        <w:t>]</w:t>
                      </w:r>
                      <w:bookmarkEnd w:id="110"/>
                      <w:r w:rsidR="004E5DA9">
                        <w:t xml:space="preserve"> </w:t>
                      </w:r>
                    </w:p>
                  </w:txbxContent>
                </v:textbox>
                <w10:wrap type="square"/>
              </v:shape>
            </w:pict>
          </mc:Fallback>
        </mc:AlternateContent>
      </w:r>
      <w:r w:rsidR="001708B2">
        <w:rPr>
          <w:noProof/>
        </w:rPr>
        <w:drawing>
          <wp:anchor distT="0" distB="0" distL="114300" distR="114300" simplePos="0" relativeHeight="251736064" behindDoc="0" locked="0" layoutInCell="1" allowOverlap="1" wp14:anchorId="735F28FF" wp14:editId="7BCB6CF9">
            <wp:simplePos x="0" y="0"/>
            <wp:positionH relativeFrom="margin">
              <wp:align>left</wp:align>
            </wp:positionH>
            <wp:positionV relativeFrom="paragraph">
              <wp:posOffset>8255</wp:posOffset>
            </wp:positionV>
            <wp:extent cx="2194560" cy="1095375"/>
            <wp:effectExtent l="0" t="0" r="0" b="9525"/>
            <wp:wrapSquare wrapText="bothSides"/>
            <wp:docPr id="1595793217" name="Kép 24" descr="A képen Betűtípus, embléma, szöveg,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3217" name="Kép 24" descr="A képen Betűtípus, embléma, szöveg, Grafika látható&#10;&#10;Automatikusan generált leírá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1598" cy="1099331"/>
                    </a:xfrm>
                    <a:prstGeom prst="rect">
                      <a:avLst/>
                    </a:prstGeom>
                    <a:noFill/>
                    <a:ln>
                      <a:noFill/>
                    </a:ln>
                  </pic:spPr>
                </pic:pic>
              </a:graphicData>
            </a:graphic>
            <wp14:sizeRelH relativeFrom="page">
              <wp14:pctWidth>0</wp14:pctWidth>
            </wp14:sizeRelH>
            <wp14:sizeRelV relativeFrom="page">
              <wp14:pctHeight>0</wp14:pctHeight>
            </wp14:sizeRelV>
          </wp:anchor>
        </w:drawing>
      </w:r>
      <w:r w:rsidR="003F46F0">
        <w:t xml:space="preserve">Az </w:t>
      </w:r>
      <w:proofErr w:type="spellStart"/>
      <w:r w:rsidR="003F46F0">
        <w:t>Angular</w:t>
      </w:r>
      <w:proofErr w:type="spellEnd"/>
      <w:r w:rsidR="003F46F0">
        <w:t xml:space="preserve"> egy </w:t>
      </w:r>
      <w:proofErr w:type="spellStart"/>
      <w:r w:rsidR="003F46F0">
        <w:t>TypeScriptre</w:t>
      </w:r>
      <w:proofErr w:type="spellEnd"/>
      <w:r w:rsidR="003F46F0">
        <w:t xml:space="preserve"> épülő, nyílt forráskódú fejlesztési platform és keretrendszer, amelyet elsősorban webes alkalmazások építéséhez terveztek</w:t>
      </w:r>
      <w:r w:rsidR="00F93561">
        <w:t xml:space="preserve">. </w:t>
      </w:r>
      <w:r w:rsidR="00AB24F8">
        <w:fldChar w:fldCharType="begin"/>
      </w:r>
      <w:r w:rsidR="00BB00BF">
        <w:instrText xml:space="preserve"> ADDIN ZOTERO_ITEM CSL_CITATION {"citationID":"2PH7FwID","properties":{"formattedCitation":"[29]","plainCitation":"[29]","noteIndex":0},"citationItems":[{"id":154,"uris":["http://zotero.org/users/14064510/items/ELVS2X2D"],"itemData":{"id":154,"type":"webpage","title":"Angular - What is Angular?","URL":"https://v17.angular.io/guide/what-is-angular","accessed":{"date-parts":[["2024",12,9]]}}}],"schema":"https://github.com/citation-style-language/schema/raw/master/csl-citation.json"} </w:instrText>
      </w:r>
      <w:r w:rsidR="00AB24F8">
        <w:fldChar w:fldCharType="separate"/>
      </w:r>
      <w:r w:rsidR="00BB00BF" w:rsidRPr="00BB00BF">
        <w:rPr>
          <w:rFonts w:cs="Times New Roman"/>
        </w:rPr>
        <w:t>[29]</w:t>
      </w:r>
      <w:r w:rsidR="00AB24F8">
        <w:fldChar w:fldCharType="end"/>
      </w:r>
      <w:r w:rsidR="003F46F0">
        <w:t xml:space="preserve"> Komponensalapú felépítése lehetővé teszi, hogy a fejlesztők az alkalmazásukat moduláris, újrahasznosítható egységekre bontsák, ezzel átláthatóbbá téve a kódot és egyszerűsítve a karbantartást. Az </w:t>
      </w:r>
      <w:proofErr w:type="spellStart"/>
      <w:r w:rsidR="003F46F0">
        <w:t>Angular</w:t>
      </w:r>
      <w:proofErr w:type="spellEnd"/>
      <w:r w:rsidR="003F46F0">
        <w:t xml:space="preserve">-t a Google fejleszti és karbantartja, </w:t>
      </w:r>
      <w:r w:rsidR="00AB24F8">
        <w:t>valamint</w:t>
      </w:r>
      <w:r w:rsidR="003F46F0">
        <w:t xml:space="preserve"> folyamatosan frissítik. Integrált könyvtárainak gyűjteménye számos funkciót lefednek, beleértve például az útválasztást(</w:t>
      </w:r>
      <w:proofErr w:type="spellStart"/>
      <w:r w:rsidR="003F46F0">
        <w:t>routing</w:t>
      </w:r>
      <w:proofErr w:type="spellEnd"/>
      <w:r w:rsidR="003F46F0">
        <w:t>) és az űrlapok kezelését(</w:t>
      </w:r>
      <w:proofErr w:type="spellStart"/>
      <w:r w:rsidR="003F46F0">
        <w:t>forms</w:t>
      </w:r>
      <w:proofErr w:type="spellEnd"/>
      <w:r w:rsidR="003F46F0">
        <w:t>) is.</w:t>
      </w:r>
      <w:r w:rsidR="003F46F0" w:rsidRPr="00AB24F8">
        <w:rPr>
          <w:color w:val="FFFFFF" w:themeColor="background1"/>
        </w:rPr>
        <w:t xml:space="preserve"> </w:t>
      </w:r>
      <w:r w:rsidR="003F46F0" w:rsidRPr="00BB00BF">
        <w:rPr>
          <w:color w:val="FFFFFF" w:themeColor="background1"/>
        </w:rPr>
        <w:fldChar w:fldCharType="begin"/>
      </w:r>
      <w:r w:rsidR="00BB00BF" w:rsidRPr="00BB00BF">
        <w:rPr>
          <w:color w:val="FFFFFF" w:themeColor="background1"/>
        </w:rPr>
        <w:instrText xml:space="preserve"> ADDIN ZOTERO_ITEM CSL_CITATION {"citationID":"KRi8RXIN","properties":{"formattedCitation":"[30]","plainCitation":"[30]","noteIndex":0},"citationItems":[{"id":107,"uris":["http://zotero.org/users/14064510/items/VMWANQ2H"],"itemData":{"id":107,"type":"post-weblog","abstract":"Angular, a JavaScript framework originally developed by Google, has emerged as a powerful tool for building dynamic web applications…","container-title":"Medium","language":"en","title":"The Complete Guide to Angular — Past, Present &amp; Future","URL":"https://medium.com/@whitenappsolutions/the-complete-guide-to-angular-past-present-future-af6ec4c99a55","author":[{"family":"Solutions","given":"Whiten App"}],"accessed":{"date-parts":[["2024",9,30]]},"issued":{"date-parts":[["2024",5,30]]}}}],"schema":"https://github.com/citation-style-language/schema/raw/master/csl-citation.json"} </w:instrText>
      </w:r>
      <w:r w:rsidR="003F46F0" w:rsidRPr="00BB00BF">
        <w:rPr>
          <w:color w:val="FFFFFF" w:themeColor="background1"/>
        </w:rPr>
        <w:fldChar w:fldCharType="separate"/>
      </w:r>
      <w:r w:rsidR="00BB00BF" w:rsidRPr="00BB00BF">
        <w:rPr>
          <w:rFonts w:cs="Times New Roman"/>
          <w:color w:val="FFFFFF" w:themeColor="background1"/>
        </w:rPr>
        <w:t>[30]</w:t>
      </w:r>
      <w:r w:rsidR="003F46F0" w:rsidRPr="00BB00BF">
        <w:rPr>
          <w:color w:val="FFFFFF" w:themeColor="background1"/>
        </w:rPr>
        <w:fldChar w:fldCharType="end"/>
      </w:r>
    </w:p>
    <w:p w14:paraId="4A469547" w14:textId="2B62EE72" w:rsidR="004606DF" w:rsidRDefault="00B8605B" w:rsidP="004606DF">
      <w:r>
        <w:t xml:space="preserve">Ez a keretrendszer </w:t>
      </w:r>
      <w:r w:rsidR="00210B92">
        <w:t>o</w:t>
      </w:r>
      <w:r w:rsidR="003F46F0">
        <w:t>lyan programozási techniká</w:t>
      </w:r>
      <w:r w:rsidR="00210B92">
        <w:t>kat</w:t>
      </w:r>
      <w:r w:rsidR="003F46F0">
        <w:t xml:space="preserve"> is támogat, amelyek jelentősen megkönnyíthetik a fejlesztési folyamat</w:t>
      </w:r>
      <w:r w:rsidR="00EE019B">
        <w:t>ot</w:t>
      </w:r>
      <w:r w:rsidR="0077160D">
        <w:t xml:space="preserve">, </w:t>
      </w:r>
      <w:r w:rsidR="003F46F0">
        <w:t xml:space="preserve">például a </w:t>
      </w:r>
      <w:proofErr w:type="spellStart"/>
      <w:r w:rsidR="003F46F0">
        <w:t>dependency</w:t>
      </w:r>
      <w:proofErr w:type="spellEnd"/>
      <w:r w:rsidR="003F46F0">
        <w:t xml:space="preserve"> </w:t>
      </w:r>
      <w:proofErr w:type="spellStart"/>
      <w:r w:rsidR="003F46F0">
        <w:t>injection</w:t>
      </w:r>
      <w:proofErr w:type="spellEnd"/>
      <w:r w:rsidR="003F46F0">
        <w:t xml:space="preserve">, amely lehetővé teszi, hogy a különböző komponensek és </w:t>
      </w:r>
      <w:r w:rsidR="0015108B">
        <w:t>objektumok, vagy függvények</w:t>
      </w:r>
      <w:r w:rsidR="003F46F0">
        <w:t xml:space="preserve"> ne közvetlenül hozzanak létre és kezeljenek más objektumokat, hanem azok külsőleg legyenek biztosítva számukra. Ez a technika nem csak a kód modularitását növeli, hanem megkönnyíti a tesztelést és a karbantartást is, mivel csökkenti a különböző részek közötti szoros kapcsolódást</w:t>
      </w:r>
      <w:r w:rsidR="00917212">
        <w:t xml:space="preserve">, és a kód </w:t>
      </w:r>
      <w:proofErr w:type="spellStart"/>
      <w:r w:rsidR="00917212">
        <w:t>duplikációt</w:t>
      </w:r>
      <w:proofErr w:type="spellEnd"/>
      <w:r w:rsidR="003F46F0">
        <w:t>, így a</w:t>
      </w:r>
      <w:r w:rsidR="00E703AD">
        <w:t xml:space="preserve">z </w:t>
      </w:r>
      <w:r w:rsidR="003F46F0">
        <w:t>rugalmasabbá válik.</w:t>
      </w:r>
      <w:r w:rsidR="004606DF">
        <w:t xml:space="preserve"> </w:t>
      </w:r>
      <w:r w:rsidR="00BF7932">
        <w:t>Ilyen</w:t>
      </w:r>
      <w:r w:rsidR="004606DF">
        <w:t xml:space="preserve"> fontos funkció</w:t>
      </w:r>
      <w:r w:rsidR="0042260E">
        <w:t xml:space="preserve"> a modern weboldalak tekintetében</w:t>
      </w:r>
      <w:r w:rsidR="00BF7932">
        <w:t xml:space="preserve"> még például </w:t>
      </w:r>
      <w:r w:rsidR="004606DF">
        <w:t xml:space="preserve">a </w:t>
      </w:r>
      <w:proofErr w:type="spellStart"/>
      <w:r w:rsidR="004606DF">
        <w:t>lazy</w:t>
      </w:r>
      <w:proofErr w:type="spellEnd"/>
      <w:r w:rsidR="004606DF">
        <w:t xml:space="preserve"> </w:t>
      </w:r>
      <w:proofErr w:type="spellStart"/>
      <w:r w:rsidR="004606DF">
        <w:t>loading</w:t>
      </w:r>
      <w:proofErr w:type="spellEnd"/>
      <w:r w:rsidR="004606DF">
        <w:t xml:space="preserve"> (késleltetett betöltés),</w:t>
      </w:r>
      <w:r w:rsidR="00BF7932">
        <w:t xml:space="preserve"> amelyet az </w:t>
      </w:r>
      <w:proofErr w:type="spellStart"/>
      <w:r w:rsidR="00BF7932">
        <w:t>Angular</w:t>
      </w:r>
      <w:proofErr w:type="spellEnd"/>
      <w:r w:rsidR="00BF7932">
        <w:t xml:space="preserve"> is támogat, és</w:t>
      </w:r>
      <w:r w:rsidR="004606DF">
        <w:t xml:space="preserve"> amelynek lényege, hogy az alkalmazás bizonyos részei csak akkor kerülnek betöltésre, amikor a felhasználónak valóban szüksége van rájuk. Ez a technika optimalizálja a teljesítményt, mivel csökkenti a</w:t>
      </w:r>
      <w:r w:rsidR="00D630A1">
        <w:t>z alkalmazás</w:t>
      </w:r>
      <w:r w:rsidR="004606DF">
        <w:t xml:space="preserve"> kezdeti betöltési id</w:t>
      </w:r>
      <w:r w:rsidR="00D630A1">
        <w:t>ejét</w:t>
      </w:r>
      <w:r w:rsidR="004606DF">
        <w:t xml:space="preserve"> és </w:t>
      </w:r>
      <w:r w:rsidR="00992E61">
        <w:t>az erre felhasznált erőforrásokat</w:t>
      </w:r>
      <w:r w:rsidR="004606DF">
        <w:t>, különösen nagyobb alkalmazások esetében.</w:t>
      </w:r>
    </w:p>
    <w:p w14:paraId="1FA5732A" w14:textId="0BAD553F" w:rsidR="00266AA9" w:rsidRDefault="00737A27" w:rsidP="003F46F0">
      <w:r>
        <w:t>Utolsóként pedig megemlíteném a fejlesztők munkáját</w:t>
      </w:r>
      <w:r w:rsidR="00096470">
        <w:t xml:space="preserve"> </w:t>
      </w:r>
      <w:r>
        <w:t>megkönnyít</w:t>
      </w:r>
      <w:r w:rsidR="00202991">
        <w:t>ő</w:t>
      </w:r>
      <w:r>
        <w:t xml:space="preserve"> </w:t>
      </w:r>
      <w:proofErr w:type="spellStart"/>
      <w:r>
        <w:t>Angular</w:t>
      </w:r>
      <w:proofErr w:type="spellEnd"/>
      <w:r>
        <w:t xml:space="preserve"> CLI</w:t>
      </w:r>
      <w:r w:rsidR="0056758E">
        <w:t>-t</w:t>
      </w:r>
      <w:r w:rsidR="00016333">
        <w:t xml:space="preserve">, </w:t>
      </w:r>
      <w:r>
        <w:t>amely egy parancssoros eszköztár</w:t>
      </w:r>
      <w:r w:rsidR="007F1426">
        <w:t>. Ez</w:t>
      </w:r>
      <w:r>
        <w:t xml:space="preserve"> </w:t>
      </w:r>
      <w:r w:rsidR="002B154B">
        <w:t>olyan</w:t>
      </w:r>
      <w:r>
        <w:t xml:space="preserve"> feladatok automatizálásában </w:t>
      </w:r>
      <w:proofErr w:type="gramStart"/>
      <w:r>
        <w:t>nyújt segítséget</w:t>
      </w:r>
      <w:proofErr w:type="gramEnd"/>
      <w:r w:rsidR="00BC0DD3">
        <w:t xml:space="preserve">, mint a </w:t>
      </w:r>
      <w:r w:rsidR="00BC0DD3">
        <w:lastRenderedPageBreak/>
        <w:t xml:space="preserve">nagyrészt változatlan, vagy kevés változtatást igénylő </w:t>
      </w:r>
      <w:r>
        <w:t>sablonkódok (</w:t>
      </w:r>
      <w:proofErr w:type="spellStart"/>
      <w:r>
        <w:t>boilerplate</w:t>
      </w:r>
      <w:proofErr w:type="spellEnd"/>
      <w:r>
        <w:t xml:space="preserve"> kód)</w:t>
      </w:r>
      <w:r w:rsidR="00BC0DD3">
        <w:t xml:space="preserve"> generálása</w:t>
      </w:r>
      <w:r>
        <w:t xml:space="preserve">, </w:t>
      </w:r>
      <w:r w:rsidR="00697D20">
        <w:t xml:space="preserve">de emellett </w:t>
      </w:r>
      <w:r>
        <w:t xml:space="preserve">létrehozhatók projektek, valamint elvégezhetők a különböző </w:t>
      </w:r>
      <w:proofErr w:type="spellStart"/>
      <w:r>
        <w:t>build</w:t>
      </w:r>
      <w:proofErr w:type="spellEnd"/>
      <w:r>
        <w:t>, tesztelési és telepítési műveletek</w:t>
      </w:r>
      <w:r w:rsidR="00697D20">
        <w:t xml:space="preserve"> i</w:t>
      </w:r>
      <w:r w:rsidR="0038351E">
        <w:t>s.</w:t>
      </w:r>
      <w:r w:rsidR="008928AB">
        <w:t xml:space="preserve"> </w:t>
      </w:r>
      <w:r w:rsidR="004E5DA9">
        <w:fldChar w:fldCharType="begin"/>
      </w:r>
      <w:r w:rsidR="00BB00BF">
        <w:instrText xml:space="preserve"> ADDIN ZOTERO_ITEM CSL_CITATION {"citationID":"RE1CC60C","properties":{"formattedCitation":"[31]","plainCitation":"[31]","noteIndex":0},"citationItems":[{"id":105,"uris":["http://zotero.org/users/14064510/items/VDD8W7Q9"],"itemData":{"id":105,"type":"webpage","abstract":"The web development framework for building modern apps.","language":"en","title":"Angular","URL":"https://angular.dev/","accessed":{"date-parts":[["2024",9,30]]}}}],"schema":"https://github.com/citation-style-language/schema/raw/master/csl-citation.json"} </w:instrText>
      </w:r>
      <w:r w:rsidR="004E5DA9">
        <w:fldChar w:fldCharType="separate"/>
      </w:r>
      <w:r w:rsidR="00BB00BF" w:rsidRPr="00BB00BF">
        <w:rPr>
          <w:rFonts w:cs="Times New Roman"/>
        </w:rPr>
        <w:t>[31]</w:t>
      </w:r>
      <w:r w:rsidR="004E5DA9">
        <w:fldChar w:fldCharType="end"/>
      </w:r>
    </w:p>
    <w:p w14:paraId="33EB5CB1" w14:textId="6675D7F5" w:rsidR="00B8605B" w:rsidRDefault="00E26C47" w:rsidP="00B8605B">
      <w:pPr>
        <w:pStyle w:val="Cmsor2"/>
        <w:numPr>
          <w:ilvl w:val="1"/>
          <w:numId w:val="19"/>
        </w:numPr>
      </w:pPr>
      <w:bookmarkStart w:id="111" w:name="_Toc184894467"/>
      <w:r>
        <w:t>A használt c</w:t>
      </w:r>
      <w:r w:rsidR="00D43456">
        <w:t>somagkezelő</w:t>
      </w:r>
      <w:bookmarkEnd w:id="111"/>
    </w:p>
    <w:p w14:paraId="1784DA26" w14:textId="4634410B" w:rsidR="00E142F6" w:rsidRDefault="005239B2" w:rsidP="00E142F6">
      <w:r>
        <w:rPr>
          <w:noProof/>
        </w:rPr>
        <mc:AlternateContent>
          <mc:Choice Requires="wps">
            <w:drawing>
              <wp:anchor distT="0" distB="0" distL="114300" distR="114300" simplePos="0" relativeHeight="251741184" behindDoc="0" locked="0" layoutInCell="1" allowOverlap="1" wp14:anchorId="30F4CC03" wp14:editId="5252996D">
                <wp:simplePos x="0" y="0"/>
                <wp:positionH relativeFrom="column">
                  <wp:posOffset>3241675</wp:posOffset>
                </wp:positionH>
                <wp:positionV relativeFrom="paragraph">
                  <wp:posOffset>972185</wp:posOffset>
                </wp:positionV>
                <wp:extent cx="2329815" cy="635"/>
                <wp:effectExtent l="0" t="0" r="0" b="0"/>
                <wp:wrapSquare wrapText="bothSides"/>
                <wp:docPr id="590456393" name="Szövegdoboz 1"/>
                <wp:cNvGraphicFramePr/>
                <a:graphic xmlns:a="http://schemas.openxmlformats.org/drawingml/2006/main">
                  <a:graphicData uri="http://schemas.microsoft.com/office/word/2010/wordprocessingShape">
                    <wps:wsp>
                      <wps:cNvSpPr txBox="1"/>
                      <wps:spPr>
                        <a:xfrm>
                          <a:off x="0" y="0"/>
                          <a:ext cx="2329815" cy="635"/>
                        </a:xfrm>
                        <a:prstGeom prst="rect">
                          <a:avLst/>
                        </a:prstGeom>
                        <a:solidFill>
                          <a:prstClr val="white"/>
                        </a:solidFill>
                        <a:ln>
                          <a:noFill/>
                        </a:ln>
                      </wps:spPr>
                      <wps:txbx>
                        <w:txbxContent>
                          <w:p w14:paraId="755AB6FB" w14:textId="62925463" w:rsidR="005239B2" w:rsidRPr="00B865AB" w:rsidRDefault="00015CB5" w:rsidP="005239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2" w:name="_Toc184894381"/>
                            <w:r w:rsidR="006B6047">
                              <w:rPr>
                                <w:noProof/>
                              </w:rPr>
                              <w:t>17</w:t>
                            </w:r>
                            <w:r>
                              <w:rPr>
                                <w:noProof/>
                              </w:rPr>
                              <w:fldChar w:fldCharType="end"/>
                            </w:r>
                            <w:r w:rsidR="005239B2">
                              <w:t xml:space="preserve">. ábra: </w:t>
                            </w:r>
                            <w:proofErr w:type="spellStart"/>
                            <w:r w:rsidR="005239B2">
                              <w:t>npm</w:t>
                            </w:r>
                            <w:proofErr w:type="spellEnd"/>
                            <w:r w:rsidR="005239B2">
                              <w:t xml:space="preserve"> logó [</w:t>
                            </w:r>
                            <w:r w:rsidR="00F93561">
                              <w:t>3</w:t>
                            </w:r>
                            <w:r w:rsidR="00BB00BF">
                              <w:t>2</w:t>
                            </w:r>
                            <w:r w:rsidR="005239B2">
                              <w:t>]</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4CC03" id="_x0000_s1044" type="#_x0000_t202" style="position:absolute;left:0;text-align:left;margin-left:255.25pt;margin-top:76.55pt;width:183.4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" stroked="f">
                <v:textbox style="mso-fit-shape-to-text:t" inset="0,0,0,0">
                  <w:txbxContent>
                    <w:p w14:paraId="755AB6FB" w14:textId="62925463" w:rsidR="005239B2" w:rsidRPr="00B865AB" w:rsidRDefault="00015CB5" w:rsidP="005239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3" w:name="_Toc184894381"/>
                      <w:r w:rsidR="006B6047">
                        <w:rPr>
                          <w:noProof/>
                        </w:rPr>
                        <w:t>17</w:t>
                      </w:r>
                      <w:r>
                        <w:rPr>
                          <w:noProof/>
                        </w:rPr>
                        <w:fldChar w:fldCharType="end"/>
                      </w:r>
                      <w:r w:rsidR="005239B2">
                        <w:t xml:space="preserve">. ábra: </w:t>
                      </w:r>
                      <w:proofErr w:type="spellStart"/>
                      <w:r w:rsidR="005239B2">
                        <w:t>npm</w:t>
                      </w:r>
                      <w:proofErr w:type="spellEnd"/>
                      <w:r w:rsidR="005239B2">
                        <w:t xml:space="preserve"> logó [</w:t>
                      </w:r>
                      <w:r w:rsidR="00F93561">
                        <w:t>3</w:t>
                      </w:r>
                      <w:r w:rsidR="00BB00BF">
                        <w:t>2</w:t>
                      </w:r>
                      <w:r w:rsidR="005239B2">
                        <w:t>]</w:t>
                      </w:r>
                      <w:bookmarkEnd w:id="113"/>
                    </w:p>
                  </w:txbxContent>
                </v:textbox>
                <w10:wrap type="square"/>
              </v:shape>
            </w:pict>
          </mc:Fallback>
        </mc:AlternateContent>
      </w:r>
      <w:r w:rsidR="00E142F6">
        <w:rPr>
          <w:noProof/>
        </w:rPr>
        <w:drawing>
          <wp:anchor distT="0" distB="0" distL="114300" distR="114300" simplePos="0" relativeHeight="251739136" behindDoc="0" locked="0" layoutInCell="1" allowOverlap="1" wp14:anchorId="13C78BC5" wp14:editId="66327CE3">
            <wp:simplePos x="0" y="0"/>
            <wp:positionH relativeFrom="margin">
              <wp:posOffset>3241675</wp:posOffset>
            </wp:positionH>
            <wp:positionV relativeFrom="paragraph">
              <wp:posOffset>8255</wp:posOffset>
            </wp:positionV>
            <wp:extent cx="2329815" cy="906780"/>
            <wp:effectExtent l="0" t="0" r="0" b="7620"/>
            <wp:wrapSquare wrapText="bothSides"/>
            <wp:docPr id="1174472877" name="Kép 25" descr="np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pm - Wikipe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29815"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2F6">
        <w:t xml:space="preserve">Az </w:t>
      </w:r>
      <w:proofErr w:type="spellStart"/>
      <w:r w:rsidR="00E142F6">
        <w:t>npm</w:t>
      </w:r>
      <w:proofErr w:type="spellEnd"/>
      <w:r w:rsidR="004A656C">
        <w:t xml:space="preserve"> (</w:t>
      </w:r>
      <w:proofErr w:type="spellStart"/>
      <w:r w:rsidR="004A656C">
        <w:t>Node</w:t>
      </w:r>
      <w:proofErr w:type="spellEnd"/>
      <w:r w:rsidR="004A656C">
        <w:t xml:space="preserve"> </w:t>
      </w:r>
      <w:proofErr w:type="spellStart"/>
      <w:r w:rsidR="004A656C">
        <w:t>Package</w:t>
      </w:r>
      <w:proofErr w:type="spellEnd"/>
      <w:r w:rsidR="004A656C">
        <w:t xml:space="preserve"> Manager) </w:t>
      </w:r>
      <w:r w:rsidR="00E142F6">
        <w:t xml:space="preserve">a világ legnagyobb szoftver-nyilvántartása. </w:t>
      </w:r>
      <w:r w:rsidR="00264286">
        <w:t>Az egész világon rengeteg fejlesztő</w:t>
      </w:r>
      <w:r w:rsidR="00E142F6">
        <w:t xml:space="preserve"> </w:t>
      </w:r>
      <w:r w:rsidR="00264286">
        <w:t xml:space="preserve">használja </w:t>
      </w:r>
      <w:r w:rsidR="00E142F6">
        <w:t xml:space="preserve">az </w:t>
      </w:r>
      <w:proofErr w:type="spellStart"/>
      <w:r w:rsidR="00E142F6">
        <w:t>npm-et</w:t>
      </w:r>
      <w:proofErr w:type="spellEnd"/>
      <w:r w:rsidR="00E142F6">
        <w:t xml:space="preserve"> </w:t>
      </w:r>
      <w:r w:rsidR="00264286">
        <w:t>szoftverc</w:t>
      </w:r>
      <w:r w:rsidR="00E142F6">
        <w:t>somagok megosztására, és számos szervezet használja a magánfejlesztése</w:t>
      </w:r>
      <w:r w:rsidR="00BE4590">
        <w:t>ine</w:t>
      </w:r>
      <w:r w:rsidR="00E142F6">
        <w:t xml:space="preserve">k kezelésére </w:t>
      </w:r>
      <w:r w:rsidR="00DD3BD6">
        <w:t>és egyszerűsítésére is</w:t>
      </w:r>
      <w:r w:rsidR="00E142F6">
        <w:t>.</w:t>
      </w:r>
      <w:r w:rsidRPr="005239B2">
        <w:rPr>
          <w:color w:val="FFFFFF" w:themeColor="background1"/>
        </w:rPr>
        <w:t xml:space="preserve"> </w:t>
      </w:r>
      <w:r w:rsidRPr="00BB00BF">
        <w:rPr>
          <w:color w:val="FFFFFF" w:themeColor="background1"/>
        </w:rPr>
        <w:fldChar w:fldCharType="begin"/>
      </w:r>
      <w:r w:rsidR="00BB00BF" w:rsidRPr="00BB00BF">
        <w:rPr>
          <w:color w:val="FFFFFF" w:themeColor="background1"/>
        </w:rPr>
        <w:instrText xml:space="preserve"> ADDIN ZOTERO_ITEM CSL_CITATION {"citationID":"X7ABKv3F","properties":{"formattedCitation":"[32]","plainCitation":"[32]","noteIndex":0},"citationItems":[{"id":111,"uris":["http://zotero.org/users/14064510/items/FBM2WNKL"],"itemData":{"id":111,"type":"entry-encyclopedia","abstract":"npm is a package manager for the JavaScript programming language maintained by npm, Inc., a subsidiary of GitHub. npm is the default package manager for the JavaScript runtime environment Node.js and is included as a recommended feature in the Node.js installer.\nIt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Inc.\nAlthough \"npm\" is commonly understood to be an abbreviation of \"Node Package Manager\", it is officially a recursive backronym for \"npm is not an acronym\".","container-title":"Wikipedia","language":"en","license":"Creative Commons Attribution-ShareAlike License","note":"Page Version ID: 1245308296","source":"Wikipedia","title":"npm","URL":"https://en.wikipedia.org/w/index.php?title=Npm&amp;oldid=1245308296","accessed":{"date-parts":[["2024",9,30]]},"issued":{"date-parts":[["2024",9,12]]}}}],"schema":"https://github.com/citation-style-language/schema/raw/master/csl-citation.json"} </w:instrText>
      </w:r>
      <w:r w:rsidRPr="00BB00BF">
        <w:rPr>
          <w:color w:val="FFFFFF" w:themeColor="background1"/>
        </w:rPr>
        <w:fldChar w:fldCharType="separate"/>
      </w:r>
      <w:r w:rsidR="00BB00BF" w:rsidRPr="00BB00BF">
        <w:rPr>
          <w:rFonts w:cs="Times New Roman"/>
          <w:color w:val="FFFFFF" w:themeColor="background1"/>
        </w:rPr>
        <w:t>[32]</w:t>
      </w:r>
      <w:r w:rsidRPr="00BB00BF">
        <w:rPr>
          <w:color w:val="FFFFFF" w:themeColor="background1"/>
        </w:rPr>
        <w:fldChar w:fldCharType="end"/>
      </w:r>
    </w:p>
    <w:p w14:paraId="585EFB48" w14:textId="2AFFD411" w:rsidR="00712BD5" w:rsidRDefault="00832E43" w:rsidP="00D43456">
      <w:r>
        <w:t xml:space="preserve">Nevéből adódóan, az </w:t>
      </w:r>
      <w:proofErr w:type="spellStart"/>
      <w:r>
        <w:t>npm</w:t>
      </w:r>
      <w:proofErr w:type="spellEnd"/>
      <w:r>
        <w:t xml:space="preserve"> kezeli a projekt függőségeit</w:t>
      </w:r>
      <w:r w:rsidR="00C61B5A">
        <w:t xml:space="preserve">, tehát telepíteni, frissíteni és törölni is lehet vele csomagokat, </w:t>
      </w:r>
      <w:r w:rsidR="0015399B">
        <w:t xml:space="preserve">például </w:t>
      </w:r>
      <w:r w:rsidR="00C61B5A">
        <w:t>meg lehet neki adni, hogy egy adott csomagból egy adott verziót telepítsen, de azt is, hogy mindig a legújabbat használja</w:t>
      </w:r>
      <w:r>
        <w:t>.</w:t>
      </w:r>
      <w:r w:rsidR="00CA567C">
        <w:t xml:space="preserve"> </w:t>
      </w:r>
      <w:r w:rsidR="00995BC1">
        <w:t>A</w:t>
      </w:r>
      <w:r w:rsidR="00CA567C">
        <w:t>lapvetően JavaScript-</w:t>
      </w:r>
      <w:proofErr w:type="spellStart"/>
      <w:r w:rsidR="00CA567C">
        <w:t>hez</w:t>
      </w:r>
      <w:proofErr w:type="spellEnd"/>
      <w:r w:rsidR="00CA567C">
        <w:t xml:space="preserve"> készült, de </w:t>
      </w:r>
      <w:proofErr w:type="spellStart"/>
      <w:r w:rsidR="00CA567C">
        <w:t>TypeScript</w:t>
      </w:r>
      <w:proofErr w:type="spellEnd"/>
      <w:r w:rsidR="00CA567C">
        <w:t>-tel is használhat</w:t>
      </w:r>
      <w:r w:rsidR="00C3529C">
        <w:t>ó</w:t>
      </w:r>
      <w:r w:rsidR="005239B2">
        <w:t xml:space="preserve"> </w:t>
      </w:r>
      <w:r w:rsidR="003F51F1">
        <w:t>és</w:t>
      </w:r>
      <w:r w:rsidR="005239B2">
        <w:t xml:space="preserve"> ez </w:t>
      </w:r>
      <w:r w:rsidR="00CA567C" w:rsidRPr="00CA567C">
        <w:t>a Node.js futtatási környezet alapértelmezett csomagkezelője</w:t>
      </w:r>
      <w:r w:rsidR="00432935">
        <w:t xml:space="preserve"> is</w:t>
      </w:r>
      <w:r w:rsidR="00CA567C" w:rsidRPr="00CA567C">
        <w:t>.</w:t>
      </w:r>
      <w:r w:rsidR="00787889">
        <w:t xml:space="preserve"> </w:t>
      </w:r>
      <w:r w:rsidR="00787889" w:rsidRPr="00787889">
        <w:t xml:space="preserve">Egy parancssori kliensből, </w:t>
      </w:r>
      <w:r w:rsidR="00787889">
        <w:t>(</w:t>
      </w:r>
      <w:r w:rsidR="00787889" w:rsidRPr="00787889">
        <w:t xml:space="preserve">az </w:t>
      </w:r>
      <w:proofErr w:type="spellStart"/>
      <w:r w:rsidR="00787889" w:rsidRPr="00787889">
        <w:t>npm-ből</w:t>
      </w:r>
      <w:proofErr w:type="spellEnd"/>
      <w:r w:rsidR="00787889">
        <w:t>)</w:t>
      </w:r>
      <w:r w:rsidR="005D3130">
        <w:t>, egy weboldalból</w:t>
      </w:r>
      <w:r w:rsidR="00C012BB">
        <w:t xml:space="preserve"> (ahol például fiókot lehet létrehozni a saját csomagok létrehozásához</w:t>
      </w:r>
      <w:r w:rsidR="00822F62">
        <w:t xml:space="preserve"> és feltöltéséhez</w:t>
      </w:r>
      <w:r w:rsidR="00C012BB">
        <w:t>)</w:t>
      </w:r>
      <w:r w:rsidR="005D3130">
        <w:t>, és</w:t>
      </w:r>
      <w:r w:rsidR="00787889" w:rsidRPr="00787889">
        <w:t xml:space="preserve"> egy online adatbázisból, az </w:t>
      </w:r>
      <w:proofErr w:type="spellStart"/>
      <w:r w:rsidR="00787889" w:rsidRPr="00787889">
        <w:t>npm</w:t>
      </w:r>
      <w:proofErr w:type="spellEnd"/>
      <w:r w:rsidR="00787889" w:rsidRPr="00787889">
        <w:t xml:space="preserve"> </w:t>
      </w:r>
      <w:proofErr w:type="spellStart"/>
      <w:r w:rsidR="00787889" w:rsidRPr="00787889">
        <w:t>registry-ből</w:t>
      </w:r>
      <w:proofErr w:type="spellEnd"/>
      <w:r w:rsidR="00787889" w:rsidRPr="00787889">
        <w:t xml:space="preserve"> áll, amely a nyilvános</w:t>
      </w:r>
      <w:r w:rsidR="003F6C1D">
        <w:t xml:space="preserve"> ingyenes,</w:t>
      </w:r>
      <w:r w:rsidR="00787889" w:rsidRPr="00787889">
        <w:t xml:space="preserve"> és</w:t>
      </w:r>
      <w:r w:rsidR="003F6C1D">
        <w:t xml:space="preserve"> a</w:t>
      </w:r>
      <w:r w:rsidR="00787889" w:rsidRPr="00787889">
        <w:t xml:space="preserve"> privát</w:t>
      </w:r>
      <w:r w:rsidR="00A90BED">
        <w:t xml:space="preserve"> fizetős</w:t>
      </w:r>
      <w:r w:rsidR="00787889" w:rsidRPr="00787889">
        <w:t xml:space="preserve"> csomagokat</w:t>
      </w:r>
      <w:r w:rsidR="00713DE3">
        <w:t xml:space="preserve"> is</w:t>
      </w:r>
      <w:r w:rsidR="00787889" w:rsidRPr="00787889">
        <w:t xml:space="preserve"> tartalmazza. A regiszterhez a klienssel lehet hozzáférni, az elérhető csomagok pedig az </w:t>
      </w:r>
      <w:proofErr w:type="spellStart"/>
      <w:r w:rsidR="00787889" w:rsidRPr="00787889">
        <w:t>npm</w:t>
      </w:r>
      <w:proofErr w:type="spellEnd"/>
      <w:r w:rsidR="00787889" w:rsidRPr="00787889">
        <w:t xml:space="preserve"> weboldalon keresztül böngészhetők és kereshetők</w:t>
      </w:r>
      <w:r w:rsidR="00013F2B">
        <w:t xml:space="preserve"> is</w:t>
      </w:r>
      <w:r w:rsidR="00787889" w:rsidRPr="00787889">
        <w:t>.</w:t>
      </w:r>
      <w:r w:rsidR="008928AB">
        <w:t xml:space="preserve"> </w:t>
      </w:r>
      <w:r w:rsidR="008928AB">
        <w:fldChar w:fldCharType="begin"/>
      </w:r>
      <w:r w:rsidR="00BB00BF">
        <w:instrText xml:space="preserve"> ADDIN ZOTERO_ITEM CSL_CITATION {"citationID":"61SEFfPw","properties":{"formattedCitation":"[33]","plainCitation":"[33]","noteIndex":0},"citationItems":[{"id":113,"uris":["http://zotero.org/users/14064510/items/4LAENFTM"],"itemData":{"id":113,"type":"webpage","abstract":"Documentation for the npm registry, website, and command-line interface","language":"en","title":"About npm | npm Docs","URL":"https://docs.npmjs.com/about-npm","accessed":{"date-parts":[["2024",9,30]]}}}],"schema":"https://github.com/citation-style-language/schema/raw/master/csl-citation.json"} </w:instrText>
      </w:r>
      <w:r w:rsidR="008928AB">
        <w:fldChar w:fldCharType="separate"/>
      </w:r>
      <w:r w:rsidR="00BB00BF" w:rsidRPr="00BB00BF">
        <w:rPr>
          <w:rFonts w:cs="Times New Roman"/>
        </w:rPr>
        <w:t>[33]</w:t>
      </w:r>
      <w:r w:rsidR="008928AB">
        <w:fldChar w:fldCharType="end"/>
      </w:r>
    </w:p>
    <w:p w14:paraId="7A39FBCC" w14:textId="6314D4DD" w:rsidR="00D43456" w:rsidRDefault="00712BD5" w:rsidP="00712BD5">
      <w:pPr>
        <w:widowControl/>
        <w:suppressAutoHyphens w:val="0"/>
        <w:spacing w:line="240" w:lineRule="auto"/>
        <w:jc w:val="left"/>
      </w:pPr>
      <w:r>
        <w:br w:type="page"/>
      </w:r>
    </w:p>
    <w:p w14:paraId="2BCC1400" w14:textId="34C090C3" w:rsidR="00ED26EB" w:rsidRDefault="00E26C47" w:rsidP="00631FD8">
      <w:pPr>
        <w:pStyle w:val="Cmsor2"/>
        <w:numPr>
          <w:ilvl w:val="1"/>
          <w:numId w:val="19"/>
        </w:numPr>
      </w:pPr>
      <w:bookmarkStart w:id="114" w:name="_Toc184894468"/>
      <w:r>
        <w:lastRenderedPageBreak/>
        <w:t>A használt f</w:t>
      </w:r>
      <w:r w:rsidR="00ED26EB">
        <w:t>ejlesztői környezet</w:t>
      </w:r>
      <w:bookmarkEnd w:id="114"/>
    </w:p>
    <w:p w14:paraId="73B0443A" w14:textId="37EFD44B" w:rsidR="001437E2" w:rsidRDefault="00B545CD" w:rsidP="00F9077E">
      <w:r>
        <w:rPr>
          <w:noProof/>
        </w:rPr>
        <mc:AlternateContent>
          <mc:Choice Requires="wps">
            <w:drawing>
              <wp:anchor distT="0" distB="0" distL="114300" distR="114300" simplePos="0" relativeHeight="251745280" behindDoc="0" locked="0" layoutInCell="1" allowOverlap="1" wp14:anchorId="627C38F4" wp14:editId="4F054BFE">
                <wp:simplePos x="0" y="0"/>
                <wp:positionH relativeFrom="margin">
                  <wp:align>left</wp:align>
                </wp:positionH>
                <wp:positionV relativeFrom="paragraph">
                  <wp:posOffset>1993265</wp:posOffset>
                </wp:positionV>
                <wp:extent cx="1821180" cy="563880"/>
                <wp:effectExtent l="0" t="0" r="7620" b="7620"/>
                <wp:wrapSquare wrapText="bothSides"/>
                <wp:docPr id="459953349" name="Szövegdoboz 1"/>
                <wp:cNvGraphicFramePr/>
                <a:graphic xmlns:a="http://schemas.openxmlformats.org/drawingml/2006/main">
                  <a:graphicData uri="http://schemas.microsoft.com/office/word/2010/wordprocessingShape">
                    <wps:wsp>
                      <wps:cNvSpPr txBox="1"/>
                      <wps:spPr>
                        <a:xfrm>
                          <a:off x="0" y="0"/>
                          <a:ext cx="1821180" cy="563880"/>
                        </a:xfrm>
                        <a:prstGeom prst="rect">
                          <a:avLst/>
                        </a:prstGeom>
                        <a:solidFill>
                          <a:prstClr val="white"/>
                        </a:solidFill>
                        <a:ln>
                          <a:noFill/>
                        </a:ln>
                      </wps:spPr>
                      <wps:txbx>
                        <w:txbxContent>
                          <w:p w14:paraId="652F590F" w14:textId="2CA98977" w:rsidR="003259BC" w:rsidRPr="00A13A72"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5" w:name="_Toc184894382"/>
                            <w:r w:rsidR="006B6047">
                              <w:rPr>
                                <w:noProof/>
                              </w:rPr>
                              <w:t>18</w:t>
                            </w:r>
                            <w:r>
                              <w:rPr>
                                <w:noProof/>
                              </w:rPr>
                              <w:fldChar w:fldCharType="end"/>
                            </w:r>
                            <w:r w:rsidR="003259BC">
                              <w:t xml:space="preserve">. ábra: </w:t>
                            </w:r>
                            <w:proofErr w:type="spellStart"/>
                            <w:r w:rsidR="003259BC">
                              <w:t>WebStorm</w:t>
                            </w:r>
                            <w:proofErr w:type="spellEnd"/>
                            <w:r w:rsidR="003259BC">
                              <w:t xml:space="preserve"> logó</w:t>
                            </w:r>
                            <w:r w:rsidR="000713E8">
                              <w:t xml:space="preserve"> [</w:t>
                            </w:r>
                            <w:r w:rsidR="00BE6FA5">
                              <w:t>3</w:t>
                            </w:r>
                            <w:r w:rsidR="00BB00BF">
                              <w:t>4</w:t>
                            </w:r>
                            <w:r w:rsidR="000713E8">
                              <w: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C38F4" id="_x0000_s1045" type="#_x0000_t202" style="position:absolute;left:0;text-align:left;margin-left:0;margin-top:156.95pt;width:143.4pt;height:44.4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" stroked="f">
                <v:textbox inset="0,0,0,0">
                  <w:txbxContent>
                    <w:p w14:paraId="652F590F" w14:textId="2CA98977" w:rsidR="003259BC" w:rsidRPr="00A13A72"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6" w:name="_Toc184894382"/>
                      <w:r w:rsidR="006B6047">
                        <w:rPr>
                          <w:noProof/>
                        </w:rPr>
                        <w:t>18</w:t>
                      </w:r>
                      <w:r>
                        <w:rPr>
                          <w:noProof/>
                        </w:rPr>
                        <w:fldChar w:fldCharType="end"/>
                      </w:r>
                      <w:r w:rsidR="003259BC">
                        <w:t xml:space="preserve">. ábra: </w:t>
                      </w:r>
                      <w:proofErr w:type="spellStart"/>
                      <w:r w:rsidR="003259BC">
                        <w:t>WebStorm</w:t>
                      </w:r>
                      <w:proofErr w:type="spellEnd"/>
                      <w:r w:rsidR="003259BC">
                        <w:t xml:space="preserve"> logó</w:t>
                      </w:r>
                      <w:r w:rsidR="000713E8">
                        <w:t xml:space="preserve"> [</w:t>
                      </w:r>
                      <w:r w:rsidR="00BE6FA5">
                        <w:t>3</w:t>
                      </w:r>
                      <w:r w:rsidR="00BB00BF">
                        <w:t>4</w:t>
                      </w:r>
                      <w:r w:rsidR="000713E8">
                        <w:t>]</w:t>
                      </w:r>
                      <w:bookmarkEnd w:id="116"/>
                    </w:p>
                  </w:txbxContent>
                </v:textbox>
                <w10:wrap type="square" anchorx="margin"/>
              </v:shape>
            </w:pict>
          </mc:Fallback>
        </mc:AlternateContent>
      </w:r>
      <w:r>
        <w:rPr>
          <w:noProof/>
        </w:rPr>
        <w:drawing>
          <wp:anchor distT="0" distB="0" distL="114300" distR="114300" simplePos="0" relativeHeight="251742208" behindDoc="0" locked="0" layoutInCell="1" allowOverlap="1" wp14:anchorId="746671C8" wp14:editId="61BAF171">
            <wp:simplePos x="0" y="0"/>
            <wp:positionH relativeFrom="margin">
              <wp:align>left</wp:align>
            </wp:positionH>
            <wp:positionV relativeFrom="paragraph">
              <wp:posOffset>3810</wp:posOffset>
            </wp:positionV>
            <wp:extent cx="1813560" cy="1813560"/>
            <wp:effectExtent l="0" t="0" r="0" b="0"/>
            <wp:wrapSquare wrapText="bothSides"/>
            <wp:docPr id="1061004889" name="Kép 26" descr="Why WebStorm is the most productive IDE for JavaScript development | by  Aaron Jan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WebStorm is the most productive IDE for JavaScript development | by  Aaron Janes | Mediu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BD5">
        <w:t xml:space="preserve">A </w:t>
      </w:r>
      <w:proofErr w:type="spellStart"/>
      <w:r w:rsidR="00712BD5">
        <w:t>WebStorm</w:t>
      </w:r>
      <w:proofErr w:type="spellEnd"/>
      <w:r w:rsidR="00712BD5">
        <w:t xml:space="preserve"> a </w:t>
      </w:r>
      <w:proofErr w:type="spellStart"/>
      <w:r w:rsidR="00712BD5">
        <w:t>VSCode</w:t>
      </w:r>
      <w:proofErr w:type="spellEnd"/>
      <w:r w:rsidR="00712BD5">
        <w:t>-hoz nagyban hasonlító IDE (</w:t>
      </w:r>
      <w:proofErr w:type="spellStart"/>
      <w:r w:rsidR="00712BD5">
        <w:t>Integrated</w:t>
      </w:r>
      <w:proofErr w:type="spellEnd"/>
      <w:r w:rsidR="00712BD5">
        <w:t xml:space="preserve"> </w:t>
      </w:r>
      <w:proofErr w:type="spellStart"/>
      <w:r w:rsidR="00712BD5">
        <w:t>Development</w:t>
      </w:r>
      <w:proofErr w:type="spellEnd"/>
      <w:r w:rsidR="00712BD5">
        <w:t xml:space="preserve"> </w:t>
      </w:r>
      <w:proofErr w:type="spellStart"/>
      <w:r w:rsidR="00172285">
        <w:t>Environment</w:t>
      </w:r>
      <w:proofErr w:type="spellEnd"/>
      <w:r w:rsidR="00712BD5">
        <w:t>)</w:t>
      </w:r>
      <w:r w:rsidR="00BD61AB">
        <w:t>,</w:t>
      </w:r>
      <w:r w:rsidR="00EB4827">
        <w:t xml:space="preserve"> az</w:t>
      </w:r>
      <w:r w:rsidR="00130307">
        <w:t xml:space="preserve"> </w:t>
      </w:r>
      <w:r w:rsidR="000D3992">
        <w:t>ezt</w:t>
      </w:r>
      <w:r w:rsidR="00130307">
        <w:t xml:space="preserve"> kiadó </w:t>
      </w:r>
      <w:proofErr w:type="spellStart"/>
      <w:r w:rsidR="00130307">
        <w:t>JetBrains</w:t>
      </w:r>
      <w:proofErr w:type="spellEnd"/>
      <w:r w:rsidR="00130307">
        <w:t xml:space="preserve"> </w:t>
      </w:r>
      <w:r w:rsidR="00EB4827">
        <w:t xml:space="preserve">pedig a </w:t>
      </w:r>
      <w:proofErr w:type="spellStart"/>
      <w:r w:rsidR="00EB4827">
        <w:t>VSCode</w:t>
      </w:r>
      <w:proofErr w:type="spellEnd"/>
      <w:r w:rsidR="00EB4827">
        <w:t xml:space="preserve"> </w:t>
      </w:r>
      <w:r w:rsidR="00BD61AB">
        <w:t>legnagyobb piaci verse</w:t>
      </w:r>
      <w:r w:rsidR="00130307">
        <w:t>nytárs</w:t>
      </w:r>
      <w:r w:rsidR="00FB68BC">
        <w:t>ának mondható.</w:t>
      </w:r>
      <w:r w:rsidR="002920EE">
        <w:t xml:space="preserve"> A UI tekintetében is kifejezetten hasonlít</w:t>
      </w:r>
      <w:r w:rsidR="003A0F14">
        <w:t xml:space="preserve"> a két környezet, mintha csak egy másik </w:t>
      </w:r>
      <w:proofErr w:type="spellStart"/>
      <w:r w:rsidR="003A0F14">
        <w:t>skint</w:t>
      </w:r>
      <w:proofErr w:type="spellEnd"/>
      <w:r w:rsidR="003A0F14">
        <w:t xml:space="preserve"> húznánk a </w:t>
      </w:r>
      <w:proofErr w:type="spellStart"/>
      <w:r w:rsidR="003A0F14">
        <w:t>VSCode-ra</w:t>
      </w:r>
      <w:proofErr w:type="spellEnd"/>
      <w:r w:rsidR="003259BC">
        <w:t xml:space="preserve"> (</w:t>
      </w:r>
      <w:r w:rsidR="003259BC">
        <w:fldChar w:fldCharType="begin"/>
      </w:r>
      <w:r w:rsidR="003259BC">
        <w:instrText xml:space="preserve"> REF _Ref178587489 \h </w:instrText>
      </w:r>
      <w:r w:rsidR="003259BC">
        <w:fldChar w:fldCharType="separate"/>
      </w:r>
      <w:r w:rsidR="004F5463">
        <w:rPr>
          <w:noProof/>
        </w:rPr>
        <w:t>19</w:t>
      </w:r>
      <w:r w:rsidR="004F5463">
        <w:t>. ábra</w:t>
      </w:r>
      <w:r w:rsidR="003259BC">
        <w:fldChar w:fldCharType="end"/>
      </w:r>
      <w:r w:rsidR="003259BC">
        <w:t xml:space="preserve">, </w:t>
      </w:r>
      <w:r w:rsidR="003259BC">
        <w:fldChar w:fldCharType="begin"/>
      </w:r>
      <w:r w:rsidR="003259BC">
        <w:instrText xml:space="preserve"> REF _Ref178587491 \h </w:instrText>
      </w:r>
      <w:r w:rsidR="003259BC">
        <w:fldChar w:fldCharType="separate"/>
      </w:r>
      <w:r w:rsidR="004F5463">
        <w:rPr>
          <w:noProof/>
        </w:rPr>
        <w:t>20</w:t>
      </w:r>
      <w:r w:rsidR="004F5463">
        <w:t>. ábra</w:t>
      </w:r>
      <w:r w:rsidR="003259BC">
        <w:fldChar w:fldCharType="end"/>
      </w:r>
      <w:r w:rsidR="003259BC">
        <w:t>)</w:t>
      </w:r>
      <w:r w:rsidR="003A0F14">
        <w:t>, de nem véletlen kedvelik ennyire az emberek ezeket az IDE-ket, kényelmes őket használni</w:t>
      </w:r>
      <w:r w:rsidR="00BA4647">
        <w:t>.</w:t>
      </w:r>
      <w:r w:rsidR="000713E8" w:rsidRPr="00583868">
        <w:rPr>
          <w:color w:val="FFFFFF" w:themeColor="background1"/>
        </w:rPr>
        <w:t xml:space="preserve"> </w:t>
      </w:r>
      <w:r w:rsidR="000713E8" w:rsidRPr="00BB00BF">
        <w:rPr>
          <w:color w:val="FFFFFF" w:themeColor="background1"/>
        </w:rPr>
        <w:fldChar w:fldCharType="begin"/>
      </w:r>
      <w:r w:rsidR="00BB00BF" w:rsidRPr="00BB00BF">
        <w:rPr>
          <w:color w:val="FFFFFF" w:themeColor="background1"/>
        </w:rPr>
        <w:instrText xml:space="preserve"> ADDIN ZOTERO_ITEM CSL_CITATION {"citationID":"XTbMbTF9","properties":{"formattedCitation":"[34]","plainCitation":"[34]","noteIndex":0},"citationItems":[{"id":115,"uris":["http://zotero.org/users/14064510/items/ARN8BSH7"],"itemData":{"id":115,"type":"post-weblog","abstract":"WebStorm offers several advantages when it comes to productivity.","container-title":"Medium","language":"en","title":"Why WebStorm is the most productive IDE for JavaScript development","URL":"https://aaron-janes.medium.com/why-webstorm-is-the-most-productive-ide-for-javascript-development-3223918b197a","author":[{"family":"Janes","given":"Aaron"}],"accessed":{"date-parts":[["2024",9,30]]},"issued":{"date-parts":[["2023",1,21]]}}}],"schema":"https://github.com/citation-style-language/schema/raw/master/csl-citation.json"} </w:instrText>
      </w:r>
      <w:r w:rsidR="000713E8" w:rsidRPr="00BB00BF">
        <w:rPr>
          <w:color w:val="FFFFFF" w:themeColor="background1"/>
        </w:rPr>
        <w:fldChar w:fldCharType="separate"/>
      </w:r>
      <w:r w:rsidR="00BB00BF" w:rsidRPr="00BB00BF">
        <w:rPr>
          <w:rFonts w:cs="Times New Roman"/>
          <w:color w:val="FFFFFF" w:themeColor="background1"/>
        </w:rPr>
        <w:t>[34]</w:t>
      </w:r>
      <w:r w:rsidR="000713E8" w:rsidRPr="00BB00BF">
        <w:rPr>
          <w:color w:val="FFFFFF" w:themeColor="background1"/>
        </w:rPr>
        <w:fldChar w:fldCharType="end"/>
      </w:r>
    </w:p>
    <w:p w14:paraId="42074084" w14:textId="2B42DB6D" w:rsidR="00BE6FA5" w:rsidRDefault="0036168F" w:rsidP="00F9077E">
      <w:r>
        <w:t>Amiben a leginkább eltér a kettő az</w:t>
      </w:r>
      <w:r w:rsidR="009332AF">
        <w:t xml:space="preserve"> egyrészt az áruk, hiszen a </w:t>
      </w:r>
      <w:proofErr w:type="spellStart"/>
      <w:r w:rsidR="009332AF">
        <w:t>VSCode</w:t>
      </w:r>
      <w:proofErr w:type="spellEnd"/>
      <w:r w:rsidR="009332AF">
        <w:t xml:space="preserve"> ingyenesen használható, a </w:t>
      </w:r>
      <w:proofErr w:type="spellStart"/>
      <w:r w:rsidR="009332AF">
        <w:t>WebStorm</w:t>
      </w:r>
      <w:proofErr w:type="spellEnd"/>
      <w:r w:rsidR="009332AF">
        <w:t>-ért pedig licenszdíjat kell fizetni, másrészt pedig</w:t>
      </w:r>
      <w:r>
        <w:t xml:space="preserve"> nem más, mint hogy a Visual </w:t>
      </w:r>
      <w:proofErr w:type="spellStart"/>
      <w:r>
        <w:t>Studio</w:t>
      </w:r>
      <w:proofErr w:type="spellEnd"/>
      <w:r>
        <w:t xml:space="preserve"> </w:t>
      </w:r>
      <w:proofErr w:type="spellStart"/>
      <w:r>
        <w:t>Code</w:t>
      </w:r>
      <w:proofErr w:type="spellEnd"/>
      <w:r>
        <w:t xml:space="preserve"> valójában egy egész egyszerű szövegszerkesztő, amelynek ereje a bővítménykönyvtárából telepíthető szoftvercsomagokban </w:t>
      </w:r>
      <w:r w:rsidR="00577954">
        <w:t>rejlik,</w:t>
      </w:r>
      <w:r>
        <w:t xml:space="preserve"> amelyek segítségével szinte bármilyen programozási nyelvre és keretrendszerre fel lehet készíteni a szerkesztőt.</w:t>
      </w:r>
      <w:r w:rsidR="00577954">
        <w:t xml:space="preserve"> Ezek a bővítmények származhatnak magától a Visual </w:t>
      </w:r>
      <w:proofErr w:type="spellStart"/>
      <w:r w:rsidR="00577954">
        <w:t>Studio</w:t>
      </w:r>
      <w:proofErr w:type="spellEnd"/>
      <w:r w:rsidR="00577954">
        <w:t xml:space="preserve"> </w:t>
      </w:r>
      <w:proofErr w:type="spellStart"/>
      <w:r w:rsidR="00577954">
        <w:t>Code</w:t>
      </w:r>
      <w:proofErr w:type="spellEnd"/>
      <w:r w:rsidR="00577954">
        <w:t xml:space="preserve"> tulajdonosától, a Microsofttól, de nagyon sok esetben a felhasználók írnak hozzá csomagokat, majd teszik mindenki számára elérhetővé</w:t>
      </w:r>
      <w:r w:rsidR="008E11FC">
        <w:t>, ezzel növelve a funkcionalitását</w:t>
      </w:r>
      <w:r w:rsidR="008E538E">
        <w:t>.</w:t>
      </w:r>
      <w:r w:rsidR="003259BC">
        <w:t xml:space="preserve"> </w:t>
      </w:r>
    </w:p>
    <w:p w14:paraId="7CDDFB76" w14:textId="6CC79A7C" w:rsidR="00BE6FA5" w:rsidRDefault="009332AF" w:rsidP="00F9077E">
      <w:r>
        <w:t xml:space="preserve">A </w:t>
      </w:r>
      <w:proofErr w:type="spellStart"/>
      <w:r>
        <w:t>JetBrains</w:t>
      </w:r>
      <w:proofErr w:type="spellEnd"/>
      <w:r>
        <w:t xml:space="preserve"> ezzel szemben </w:t>
      </w:r>
      <w:r w:rsidR="00EF2DEA">
        <w:t>a legtöbb nyelvre külön IDE-t ad ki</w:t>
      </w:r>
      <w:r w:rsidR="009072AB">
        <w:t>, amelyek rendelkeznek az adott nyelvre és környezetre jellemzően szükséges eszközökkel</w:t>
      </w:r>
      <w:r w:rsidR="00EF2DEA">
        <w:t>,</w:t>
      </w:r>
      <w:r w:rsidR="009072AB">
        <w:t xml:space="preserve"> és</w:t>
      </w:r>
      <w:r w:rsidR="00EF2DEA">
        <w:t xml:space="preserve"> amelyek kinézete nagyon hasonlít egymásra, de más </w:t>
      </w:r>
      <w:r w:rsidR="00AA016B">
        <w:t>funkcionalitással</w:t>
      </w:r>
      <w:r w:rsidR="00EF2DEA">
        <w:t xml:space="preserve"> bírnak.</w:t>
      </w:r>
      <w:r w:rsidR="00D82ABC">
        <w:t xml:space="preserve"> Külön található szerkesztő </w:t>
      </w:r>
      <w:r w:rsidR="00285B65">
        <w:t>P</w:t>
      </w:r>
      <w:r w:rsidR="00D82ABC">
        <w:t>yt</w:t>
      </w:r>
      <w:r w:rsidR="00EF3C26">
        <w:t>h</w:t>
      </w:r>
      <w:r w:rsidR="00D82ABC">
        <w:t>on fejlesztőknek, webfejlesztőknek, PHP fejlesztőknek, C és C++ fejlesztőknek, és ezt</w:t>
      </w:r>
      <w:r w:rsidR="0051328D">
        <w:t xml:space="preserve"> a sort</w:t>
      </w:r>
      <w:r w:rsidR="00D82ABC">
        <w:t xml:space="preserve"> még lehetne folytatni.</w:t>
      </w:r>
      <w:r w:rsidR="00A81275">
        <w:t xml:space="preserve"> </w:t>
      </w:r>
      <w:proofErr w:type="spellStart"/>
      <w:r w:rsidR="00A81275">
        <w:t>VSCode</w:t>
      </w:r>
      <w:proofErr w:type="spellEnd"/>
      <w:r w:rsidR="00A81275">
        <w:t xml:space="preserve"> esetében ezt a specializációt bővítményekkel lehet megoldani</w:t>
      </w:r>
      <w:r w:rsidR="007A3BF2">
        <w:t xml:space="preserve">. Természetesen a </w:t>
      </w:r>
      <w:proofErr w:type="spellStart"/>
      <w:r w:rsidR="007A3BF2">
        <w:t>JetBrains</w:t>
      </w:r>
      <w:proofErr w:type="spellEnd"/>
      <w:r w:rsidR="007A3BF2">
        <w:t xml:space="preserve"> IDE-</w:t>
      </w:r>
      <w:proofErr w:type="spellStart"/>
      <w:r w:rsidR="007A3BF2">
        <w:t>iben</w:t>
      </w:r>
      <w:proofErr w:type="spellEnd"/>
      <w:r w:rsidR="007A3BF2">
        <w:t xml:space="preserve">, tehát a </w:t>
      </w:r>
      <w:proofErr w:type="spellStart"/>
      <w:r w:rsidR="007A3BF2">
        <w:t>WebStorm</w:t>
      </w:r>
      <w:proofErr w:type="spellEnd"/>
      <w:r w:rsidR="007A3BF2">
        <w:t xml:space="preserve">-ban is van lehetőség </w:t>
      </w:r>
      <w:proofErr w:type="spellStart"/>
      <w:r w:rsidR="007A3BF2">
        <w:t>pluginok</w:t>
      </w:r>
      <w:proofErr w:type="spellEnd"/>
      <w:r w:rsidR="007A3BF2">
        <w:t xml:space="preserve"> telepítésére, de ezek általában kisebb mértékben befolyásolják a szerkesztő működését.</w:t>
      </w:r>
      <w:r w:rsidR="0051328D">
        <w:t xml:space="preserve"> Ennek a hozzáállásnak előnye is van, mivel a legtöbb felhasználói visszajelzés alapján a </w:t>
      </w:r>
      <w:proofErr w:type="spellStart"/>
      <w:r w:rsidR="0051328D">
        <w:t>WebStorm</w:t>
      </w:r>
      <w:proofErr w:type="spellEnd"/>
      <w:r w:rsidR="0051328D">
        <w:t xml:space="preserve"> hatékonyabban képes nagy kódbázisokat kezelni, kevésbé „lassul le” a vetélytársával szemben, amelyet a sok bővítmény telepítése visszahúzhat ebbe</w:t>
      </w:r>
      <w:r w:rsidR="00BE6FA5">
        <w:t>n a versenyben.</w:t>
      </w:r>
    </w:p>
    <w:p w14:paraId="4ED2F3AC" w14:textId="7F766A6E" w:rsidR="00B545CD" w:rsidRDefault="00583868" w:rsidP="00F9077E">
      <w:r>
        <w:rPr>
          <w:noProof/>
        </w:rPr>
        <w:lastRenderedPageBreak/>
        <mc:AlternateContent>
          <mc:Choice Requires="wps">
            <w:drawing>
              <wp:anchor distT="0" distB="0" distL="114300" distR="114300" simplePos="0" relativeHeight="251748352" behindDoc="0" locked="0" layoutInCell="1" allowOverlap="1" wp14:anchorId="0532229E" wp14:editId="5EA5BA13">
                <wp:simplePos x="0" y="0"/>
                <wp:positionH relativeFrom="margin">
                  <wp:posOffset>-1905</wp:posOffset>
                </wp:positionH>
                <wp:positionV relativeFrom="paragraph">
                  <wp:posOffset>3308985</wp:posOffset>
                </wp:positionV>
                <wp:extent cx="5575935" cy="335280"/>
                <wp:effectExtent l="0" t="0" r="5715" b="7620"/>
                <wp:wrapTopAndBottom/>
                <wp:docPr id="922891643" name="Szövegdoboz 1"/>
                <wp:cNvGraphicFramePr/>
                <a:graphic xmlns:a="http://schemas.openxmlformats.org/drawingml/2006/main">
                  <a:graphicData uri="http://schemas.microsoft.com/office/word/2010/wordprocessingShape">
                    <wps:wsp>
                      <wps:cNvSpPr txBox="1"/>
                      <wps:spPr>
                        <a:xfrm>
                          <a:off x="0" y="0"/>
                          <a:ext cx="5575935" cy="335280"/>
                        </a:xfrm>
                        <a:prstGeom prst="rect">
                          <a:avLst/>
                        </a:prstGeom>
                        <a:solidFill>
                          <a:prstClr val="white"/>
                        </a:solidFill>
                        <a:ln>
                          <a:noFill/>
                        </a:ln>
                      </wps:spPr>
                      <wps:txbx>
                        <w:txbxContent>
                          <w:bookmarkStart w:id="117" w:name="_Ref178587489"/>
                          <w:bookmarkStart w:id="118" w:name="_Ref178587474"/>
                          <w:p w14:paraId="023B9BD8" w14:textId="07D15CAD" w:rsidR="003259BC" w:rsidRPr="00540FE1"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9" w:name="_Toc184894383"/>
                            <w:r w:rsidR="006B6047">
                              <w:rPr>
                                <w:noProof/>
                              </w:rPr>
                              <w:t>19</w:t>
                            </w:r>
                            <w:r>
                              <w:rPr>
                                <w:noProof/>
                              </w:rPr>
                              <w:fldChar w:fldCharType="end"/>
                            </w:r>
                            <w:r w:rsidR="003259BC">
                              <w:t>. ábra</w:t>
                            </w:r>
                            <w:bookmarkEnd w:id="117"/>
                            <w:r w:rsidR="003259BC">
                              <w:t xml:space="preserve">: </w:t>
                            </w:r>
                            <w:proofErr w:type="spellStart"/>
                            <w:r w:rsidR="003259BC">
                              <w:t>WebStorm</w:t>
                            </w:r>
                            <w:proofErr w:type="spellEnd"/>
                            <w:r w:rsidR="003259BC">
                              <w:t xml:space="preserve"> UI</w:t>
                            </w:r>
                            <w:bookmarkEnd w:id="118"/>
                            <w:r w:rsidR="000713E8">
                              <w:t xml:space="preserve"> [</w:t>
                            </w:r>
                            <w:r w:rsidR="00BE6FA5">
                              <w:t>3</w:t>
                            </w:r>
                            <w:r w:rsidR="00BB00BF">
                              <w:t>5</w:t>
                            </w:r>
                            <w:r w:rsidR="000713E8">
                              <w: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32229E" id="_x0000_s1046" type="#_x0000_t202" style="position:absolute;left:0;text-align:left;margin-left:-.15pt;margin-top:260.55pt;width:439.05pt;height:26.4pt;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" stroked="f">
                <v:textbox inset="0,0,0,0">
                  <w:txbxContent>
                    <w:bookmarkStart w:id="120" w:name="_Ref178587489"/>
                    <w:bookmarkStart w:id="121" w:name="_Ref178587474"/>
                    <w:p w14:paraId="023B9BD8" w14:textId="07D15CAD" w:rsidR="003259BC" w:rsidRPr="00540FE1"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2" w:name="_Toc184894383"/>
                      <w:r w:rsidR="006B6047">
                        <w:rPr>
                          <w:noProof/>
                        </w:rPr>
                        <w:t>19</w:t>
                      </w:r>
                      <w:r>
                        <w:rPr>
                          <w:noProof/>
                        </w:rPr>
                        <w:fldChar w:fldCharType="end"/>
                      </w:r>
                      <w:r w:rsidR="003259BC">
                        <w:t>. ábra</w:t>
                      </w:r>
                      <w:bookmarkEnd w:id="120"/>
                      <w:r w:rsidR="003259BC">
                        <w:t xml:space="preserve">: </w:t>
                      </w:r>
                      <w:proofErr w:type="spellStart"/>
                      <w:r w:rsidR="003259BC">
                        <w:t>WebStorm</w:t>
                      </w:r>
                      <w:proofErr w:type="spellEnd"/>
                      <w:r w:rsidR="003259BC">
                        <w:t xml:space="preserve"> UI</w:t>
                      </w:r>
                      <w:bookmarkEnd w:id="121"/>
                      <w:r w:rsidR="000713E8">
                        <w:t xml:space="preserve"> [</w:t>
                      </w:r>
                      <w:r w:rsidR="00BE6FA5">
                        <w:t>3</w:t>
                      </w:r>
                      <w:r w:rsidR="00BB00BF">
                        <w:t>5</w:t>
                      </w:r>
                      <w:r w:rsidR="000713E8">
                        <w:t>]</w:t>
                      </w:r>
                      <w:bookmarkEnd w:id="122"/>
                    </w:p>
                  </w:txbxContent>
                </v:textbox>
                <w10:wrap type="topAndBottom" anchorx="margin"/>
              </v:shape>
            </w:pict>
          </mc:Fallback>
        </mc:AlternateContent>
      </w:r>
      <w:r>
        <w:rPr>
          <w:noProof/>
        </w:rPr>
        <w:drawing>
          <wp:anchor distT="0" distB="0" distL="114300" distR="114300" simplePos="0" relativeHeight="251743232" behindDoc="0" locked="0" layoutInCell="1" allowOverlap="1" wp14:anchorId="30DFE913" wp14:editId="3993DDD5">
            <wp:simplePos x="0" y="0"/>
            <wp:positionH relativeFrom="margin">
              <wp:posOffset>-1905</wp:posOffset>
            </wp:positionH>
            <wp:positionV relativeFrom="paragraph">
              <wp:posOffset>396875</wp:posOffset>
            </wp:positionV>
            <wp:extent cx="5575935" cy="2857500"/>
            <wp:effectExtent l="0" t="0" r="5715" b="0"/>
            <wp:wrapTopAndBottom/>
            <wp:docPr id="1942483523" name="Kép 27"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83523" name="Kép 27" descr="A képen szöveg, képernyőkép, szoftver, Multimédiás szoftver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593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545CD">
        <w:rPr>
          <w:noProof/>
        </w:rPr>
        <mc:AlternateContent>
          <mc:Choice Requires="wps">
            <w:drawing>
              <wp:anchor distT="0" distB="0" distL="114300" distR="114300" simplePos="0" relativeHeight="251750400" behindDoc="0" locked="0" layoutInCell="1" allowOverlap="1" wp14:anchorId="451C2EC8" wp14:editId="5150D4D6">
                <wp:simplePos x="0" y="0"/>
                <wp:positionH relativeFrom="margin">
                  <wp:posOffset>0</wp:posOffset>
                </wp:positionH>
                <wp:positionV relativeFrom="paragraph">
                  <wp:posOffset>6853555</wp:posOffset>
                </wp:positionV>
                <wp:extent cx="5579745" cy="342900"/>
                <wp:effectExtent l="0" t="0" r="1905" b="0"/>
                <wp:wrapTopAndBottom/>
                <wp:docPr id="1342917615" name="Szövegdoboz 1"/>
                <wp:cNvGraphicFramePr/>
                <a:graphic xmlns:a="http://schemas.openxmlformats.org/drawingml/2006/main">
                  <a:graphicData uri="http://schemas.microsoft.com/office/word/2010/wordprocessingShape">
                    <wps:wsp>
                      <wps:cNvSpPr txBox="1"/>
                      <wps:spPr>
                        <a:xfrm>
                          <a:off x="0" y="0"/>
                          <a:ext cx="5579745" cy="342900"/>
                        </a:xfrm>
                        <a:prstGeom prst="rect">
                          <a:avLst/>
                        </a:prstGeom>
                        <a:solidFill>
                          <a:prstClr val="white"/>
                        </a:solidFill>
                        <a:ln>
                          <a:noFill/>
                        </a:ln>
                      </wps:spPr>
                      <wps:txbx>
                        <w:txbxContent>
                          <w:bookmarkStart w:id="123" w:name="_Ref178587491"/>
                          <w:bookmarkStart w:id="124" w:name="_Ref178587477"/>
                          <w:p w14:paraId="1B0EDFCE" w14:textId="70FDB5A4" w:rsidR="003259BC" w:rsidRPr="002A6872"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5" w:name="_Toc184894384"/>
                            <w:r w:rsidR="006B6047">
                              <w:rPr>
                                <w:noProof/>
                              </w:rPr>
                              <w:t>20</w:t>
                            </w:r>
                            <w:r>
                              <w:rPr>
                                <w:noProof/>
                              </w:rPr>
                              <w:fldChar w:fldCharType="end"/>
                            </w:r>
                            <w:r w:rsidR="003259BC">
                              <w:t>. ábra</w:t>
                            </w:r>
                            <w:bookmarkEnd w:id="123"/>
                            <w:r w:rsidR="003259BC">
                              <w:t xml:space="preserve">: </w:t>
                            </w:r>
                            <w:proofErr w:type="spellStart"/>
                            <w:r w:rsidR="003259BC">
                              <w:t>VSCode</w:t>
                            </w:r>
                            <w:proofErr w:type="spellEnd"/>
                            <w:r w:rsidR="003259BC">
                              <w:t xml:space="preserve"> UI</w:t>
                            </w:r>
                            <w:bookmarkEnd w:id="124"/>
                            <w:r w:rsidR="000713E8">
                              <w:t xml:space="preserve"> [</w:t>
                            </w:r>
                            <w:r w:rsidR="00BE6FA5">
                              <w:t>3</w:t>
                            </w:r>
                            <w:r w:rsidR="00BB00BF">
                              <w:t>6</w:t>
                            </w:r>
                            <w:r w:rsidR="000713E8">
                              <w:t>]</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C2EC8" id="_x0000_s1047" type="#_x0000_t202" style="position:absolute;left:0;text-align:left;margin-left:0;margin-top:539.65pt;width:439.35pt;height:27pt;z-index:251750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" stroked="f">
                <v:textbox inset="0,0,0,0">
                  <w:txbxContent>
                    <w:bookmarkStart w:id="126" w:name="_Ref178587491"/>
                    <w:bookmarkStart w:id="127" w:name="_Ref178587477"/>
                    <w:p w14:paraId="1B0EDFCE" w14:textId="70FDB5A4" w:rsidR="003259BC" w:rsidRPr="002A6872"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8" w:name="_Toc184894384"/>
                      <w:r w:rsidR="006B6047">
                        <w:rPr>
                          <w:noProof/>
                        </w:rPr>
                        <w:t>20</w:t>
                      </w:r>
                      <w:r>
                        <w:rPr>
                          <w:noProof/>
                        </w:rPr>
                        <w:fldChar w:fldCharType="end"/>
                      </w:r>
                      <w:r w:rsidR="003259BC">
                        <w:t>. ábra</w:t>
                      </w:r>
                      <w:bookmarkEnd w:id="126"/>
                      <w:r w:rsidR="003259BC">
                        <w:t xml:space="preserve">: </w:t>
                      </w:r>
                      <w:proofErr w:type="spellStart"/>
                      <w:r w:rsidR="003259BC">
                        <w:t>VSCode</w:t>
                      </w:r>
                      <w:proofErr w:type="spellEnd"/>
                      <w:r w:rsidR="003259BC">
                        <w:t xml:space="preserve"> UI</w:t>
                      </w:r>
                      <w:bookmarkEnd w:id="127"/>
                      <w:r w:rsidR="000713E8">
                        <w:t xml:space="preserve"> [</w:t>
                      </w:r>
                      <w:r w:rsidR="00BE6FA5">
                        <w:t>3</w:t>
                      </w:r>
                      <w:r w:rsidR="00BB00BF">
                        <w:t>6</w:t>
                      </w:r>
                      <w:r w:rsidR="000713E8">
                        <w:t>]</w:t>
                      </w:r>
                      <w:bookmarkEnd w:id="128"/>
                    </w:p>
                  </w:txbxContent>
                </v:textbox>
                <w10:wrap type="topAndBottom" anchorx="margin"/>
              </v:shape>
            </w:pict>
          </mc:Fallback>
        </mc:AlternateContent>
      </w:r>
      <w:r w:rsidR="00B545CD">
        <w:rPr>
          <w:noProof/>
        </w:rPr>
        <w:drawing>
          <wp:anchor distT="0" distB="0" distL="114300" distR="114300" simplePos="0" relativeHeight="251746304" behindDoc="0" locked="0" layoutInCell="1" allowOverlap="1" wp14:anchorId="1FD3E45F" wp14:editId="5905DF35">
            <wp:simplePos x="0" y="0"/>
            <wp:positionH relativeFrom="margin">
              <wp:posOffset>0</wp:posOffset>
            </wp:positionH>
            <wp:positionV relativeFrom="paragraph">
              <wp:posOffset>3646170</wp:posOffset>
            </wp:positionV>
            <wp:extent cx="5579745" cy="3550285"/>
            <wp:effectExtent l="0" t="0" r="1905" b="0"/>
            <wp:wrapTopAndBottom/>
            <wp:docPr id="617133325" name="Kép 30" descr="Visual Studio Code for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sual Studio Code for the Web"/>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9745" cy="3550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69ED75" w14:textId="01286BD4" w:rsidR="00B545CD" w:rsidRDefault="00B545CD" w:rsidP="00F9077E"/>
    <w:p w14:paraId="1183C475" w14:textId="7A56B52B" w:rsidR="00583868" w:rsidRPr="00BB00BF" w:rsidRDefault="00583868" w:rsidP="00F9077E">
      <w:pPr>
        <w:rPr>
          <w:color w:val="FFFFFF" w:themeColor="background1"/>
        </w:rPr>
      </w:pPr>
    </w:p>
    <w:p w14:paraId="319B96BF" w14:textId="35122C3A" w:rsidR="00631FD8" w:rsidRPr="00BB00BF" w:rsidRDefault="000713E8" w:rsidP="00B37905">
      <w:pPr>
        <w:widowControl/>
        <w:suppressAutoHyphens w:val="0"/>
        <w:spacing w:line="240" w:lineRule="auto"/>
        <w:jc w:val="left"/>
        <w:rPr>
          <w:color w:val="FFFFFF" w:themeColor="background1"/>
        </w:rPr>
      </w:pPr>
      <w:r w:rsidRPr="00BB00BF">
        <w:rPr>
          <w:color w:val="FFFFFF" w:themeColor="background1"/>
        </w:rPr>
        <w:fldChar w:fldCharType="begin"/>
      </w:r>
      <w:r w:rsidR="00BB00BF" w:rsidRPr="00BB00BF">
        <w:rPr>
          <w:color w:val="FFFFFF" w:themeColor="background1"/>
        </w:rPr>
        <w:instrText xml:space="preserve"> ADDIN ZOTERO_ITEM CSL_CITATION {"citationID":"sGs0FYVw","properties":{"formattedCitation":"[35]","plainCitation":"[35]","noteIndex":0},"citationItems":[{"id":116,"uris":["http://zotero.org/users/14064510/items/7BLA2VEG"],"itemData":{"id":116,"type":"webpage","abstract":"Make development more productive and enjoyable with WebStorm, the IDE for JavaScript and related technologies.","container-title":"JetBrains","language":"en","title":"WebStorm: The JavaScript and TypeScript IDE, by JetBrains","title-short":"WebStorm","URL":"https://www.jetbrains.com/webstorm/","accessed":{"date-parts":[["2024",9,30]]}}}],"schema":"https://github.com/citation-style-language/schema/raw/master/csl-citation.json"} </w:instrText>
      </w:r>
      <w:r w:rsidRPr="00BB00BF">
        <w:rPr>
          <w:color w:val="FFFFFF" w:themeColor="background1"/>
        </w:rPr>
        <w:fldChar w:fldCharType="separate"/>
      </w:r>
      <w:r w:rsidR="00BB00BF" w:rsidRPr="00BB00BF">
        <w:rPr>
          <w:rFonts w:cs="Times New Roman"/>
          <w:color w:val="FFFFFF" w:themeColor="background1"/>
        </w:rPr>
        <w:t>[35]</w:t>
      </w:r>
      <w:r w:rsidRPr="00BB00BF">
        <w:rPr>
          <w:color w:val="FFFFFF" w:themeColor="background1"/>
        </w:rPr>
        <w:fldChar w:fldCharType="end"/>
      </w:r>
      <w:r w:rsidRPr="00BB00BF">
        <w:rPr>
          <w:color w:val="FFFFFF" w:themeColor="background1"/>
        </w:rPr>
        <w:t xml:space="preserve"> </w:t>
      </w:r>
      <w:r w:rsidRPr="00BB00BF">
        <w:rPr>
          <w:color w:val="FFFFFF" w:themeColor="background1"/>
        </w:rPr>
        <w:fldChar w:fldCharType="begin"/>
      </w:r>
      <w:r w:rsidR="00BB00BF" w:rsidRPr="00BB00BF">
        <w:rPr>
          <w:color w:val="FFFFFF" w:themeColor="background1"/>
        </w:rPr>
        <w:instrText xml:space="preserve"> ADDIN ZOTERO_ITEM CSL_CITATION {"citationID":"3a9MbCZI","properties":{"formattedCitation":"[36]","plainCitation":"[36]","noteIndex":0},"citationItems":[{"id":119,"uris":["http://zotero.org/users/14064510/items/PPGZIM25"],"itemData":{"id":119,"type":"software","abstract":"Visual Studio Code","genre":"TypeScript","license":"MIT","note":"original-date: 2015-09-03T20:23:38Z","publisher":"Microsoft","source":"GitHub","title":"microsoft/vscode","URL":"https://github.com/microsoft/vscode","accessed":{"date-parts":[["2024",9,30]]},"issued":{"date-parts":[["2024",9,30]]}}}],"schema":"https://github.com/citation-style-language/schema/raw/master/csl-citation.json"} </w:instrText>
      </w:r>
      <w:r w:rsidRPr="00BB00BF">
        <w:rPr>
          <w:color w:val="FFFFFF" w:themeColor="background1"/>
        </w:rPr>
        <w:fldChar w:fldCharType="separate"/>
      </w:r>
      <w:r w:rsidR="00BB00BF" w:rsidRPr="00BB00BF">
        <w:rPr>
          <w:rFonts w:cs="Times New Roman"/>
          <w:color w:val="FFFFFF" w:themeColor="background1"/>
        </w:rPr>
        <w:t>[36]</w:t>
      </w:r>
      <w:r w:rsidRPr="00BB00BF">
        <w:rPr>
          <w:color w:val="FFFFFF" w:themeColor="background1"/>
        </w:rPr>
        <w:fldChar w:fldCharType="end"/>
      </w:r>
    </w:p>
    <w:p w14:paraId="1E64350C" w14:textId="77777777" w:rsidR="00631FD8" w:rsidRDefault="00631FD8">
      <w:pPr>
        <w:widowControl/>
        <w:suppressAutoHyphens w:val="0"/>
        <w:spacing w:line="240" w:lineRule="auto"/>
        <w:jc w:val="left"/>
        <w:rPr>
          <w:color w:val="FFFFFF" w:themeColor="background1"/>
        </w:rPr>
      </w:pPr>
      <w:r>
        <w:rPr>
          <w:color w:val="FFFFFF" w:themeColor="background1"/>
        </w:rPr>
        <w:br w:type="page"/>
      </w:r>
    </w:p>
    <w:p w14:paraId="3BBB10E4" w14:textId="1E142891" w:rsidR="000713E8" w:rsidRDefault="00631FD8" w:rsidP="00631FD8">
      <w:pPr>
        <w:pStyle w:val="Cmsor1"/>
        <w:numPr>
          <w:ilvl w:val="0"/>
          <w:numId w:val="19"/>
        </w:numPr>
      </w:pPr>
      <w:bookmarkStart w:id="129" w:name="_Toc184894469"/>
      <w:r>
        <w:lastRenderedPageBreak/>
        <w:t>Fejlesztés</w:t>
      </w:r>
      <w:bookmarkEnd w:id="129"/>
    </w:p>
    <w:p w14:paraId="6E9C8CCB" w14:textId="75DAA6E5" w:rsidR="00631FD8" w:rsidRDefault="00631FD8" w:rsidP="00631FD8">
      <w:pPr>
        <w:pStyle w:val="Cmsor2"/>
        <w:numPr>
          <w:ilvl w:val="1"/>
          <w:numId w:val="19"/>
        </w:numPr>
      </w:pPr>
      <w:bookmarkStart w:id="130" w:name="_Toc184894470"/>
      <w:r>
        <w:t>Naptár elrendezése</w:t>
      </w:r>
      <w:bookmarkEnd w:id="130"/>
    </w:p>
    <w:p w14:paraId="182C84D1" w14:textId="331BDAD2" w:rsidR="00914511" w:rsidRPr="00914511" w:rsidRDefault="00914511" w:rsidP="00914511">
      <w:pPr>
        <w:pStyle w:val="Cmsor3"/>
        <w:numPr>
          <w:ilvl w:val="2"/>
          <w:numId w:val="19"/>
        </w:numPr>
      </w:pPr>
      <w:bookmarkStart w:id="131" w:name="_Toc184894471"/>
      <w:r>
        <w:t>Alapelrendezés</w:t>
      </w:r>
      <w:bookmarkEnd w:id="131"/>
    </w:p>
    <w:p w14:paraId="6C6B30F4" w14:textId="4B5BDE9C" w:rsidR="00631FD8" w:rsidRDefault="00AB60E7" w:rsidP="00AB60E7">
      <w:pPr>
        <w:rPr>
          <w:noProof/>
        </w:rPr>
      </w:pPr>
      <w:r>
        <w:rPr>
          <w:noProof/>
        </w:rPr>
        <mc:AlternateContent>
          <mc:Choice Requires="wps">
            <w:drawing>
              <wp:anchor distT="0" distB="0" distL="114300" distR="114300" simplePos="0" relativeHeight="251757568" behindDoc="0" locked="0" layoutInCell="1" allowOverlap="1" wp14:anchorId="06E3F019" wp14:editId="085B4486">
                <wp:simplePos x="0" y="0"/>
                <wp:positionH relativeFrom="margin">
                  <wp:align>right</wp:align>
                </wp:positionH>
                <wp:positionV relativeFrom="paragraph">
                  <wp:posOffset>2526665</wp:posOffset>
                </wp:positionV>
                <wp:extent cx="1866900" cy="815340"/>
                <wp:effectExtent l="0" t="0" r="0" b="3810"/>
                <wp:wrapSquare wrapText="bothSides"/>
                <wp:docPr id="1734326646" name="Szövegdoboz 1"/>
                <wp:cNvGraphicFramePr/>
                <a:graphic xmlns:a="http://schemas.openxmlformats.org/drawingml/2006/main">
                  <a:graphicData uri="http://schemas.microsoft.com/office/word/2010/wordprocessingShape">
                    <wps:wsp>
                      <wps:cNvSpPr txBox="1"/>
                      <wps:spPr>
                        <a:xfrm>
                          <a:off x="0" y="0"/>
                          <a:ext cx="1866900" cy="815340"/>
                        </a:xfrm>
                        <a:prstGeom prst="rect">
                          <a:avLst/>
                        </a:prstGeom>
                        <a:solidFill>
                          <a:prstClr val="white"/>
                        </a:solidFill>
                        <a:ln>
                          <a:noFill/>
                        </a:ln>
                      </wps:spPr>
                      <wps:txbx>
                        <w:txbxContent>
                          <w:p w14:paraId="2FC40364" w14:textId="0E525991" w:rsidR="00AB60E7" w:rsidRPr="00B42707" w:rsidRDefault="00BD57F2" w:rsidP="00AB60E7">
                            <w:pPr>
                              <w:pStyle w:val="Kpalrs"/>
                              <w:rPr>
                                <w:rFonts w:cs="Lohit Hindi"/>
                              </w:rPr>
                            </w:pPr>
                            <w:r>
                              <w:fldChar w:fldCharType="begin"/>
                            </w:r>
                            <w:r>
                              <w:instrText xml:space="preserve"> SEQ ábra \* ARABIC </w:instrText>
                            </w:r>
                            <w:r>
                              <w:fldChar w:fldCharType="separate"/>
                            </w:r>
                            <w:bookmarkStart w:id="132" w:name="_Toc184894385"/>
                            <w:r w:rsidR="006B6047">
                              <w:rPr>
                                <w:noProof/>
                              </w:rPr>
                              <w:t>21</w:t>
                            </w:r>
                            <w:r>
                              <w:rPr>
                                <w:noProof/>
                              </w:rPr>
                              <w:fldChar w:fldCharType="end"/>
                            </w:r>
                            <w:r w:rsidR="00AB60E7">
                              <w:t xml:space="preserve">. ábra: </w:t>
                            </w:r>
                            <w:r w:rsidR="000D1999">
                              <w:t xml:space="preserve">Az </w:t>
                            </w:r>
                            <w:proofErr w:type="spellStart"/>
                            <w:r w:rsidR="000D1999">
                              <w:t>Appointy</w:t>
                            </w:r>
                            <w:proofErr w:type="spellEnd"/>
                            <w:r w:rsidR="000D1999">
                              <w:t xml:space="preserve"> egy nap-oszlopának kezdete </w:t>
                            </w:r>
                            <w:r w:rsidR="00AB60E7">
                              <w:t>(saját)</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3F019" id="_x0000_s1048" type="#_x0000_t202" style="position:absolute;left:0;text-align:left;margin-left:95.8pt;margin-top:198.95pt;width:147pt;height:64.2pt;z-index:2517575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" stroked="f">
                <v:textbox inset="0,0,0,0">
                  <w:txbxContent>
                    <w:p w14:paraId="2FC40364" w14:textId="0E525991" w:rsidR="00AB60E7" w:rsidRPr="00B42707" w:rsidRDefault="00BD57F2" w:rsidP="00AB60E7">
                      <w:pPr>
                        <w:pStyle w:val="Kpalrs"/>
                        <w:rPr>
                          <w:rFonts w:cs="Lohit Hindi"/>
                        </w:rPr>
                      </w:pPr>
                      <w:r>
                        <w:fldChar w:fldCharType="begin"/>
                      </w:r>
                      <w:r>
                        <w:instrText xml:space="preserve"> SEQ ábra \* ARABIC </w:instrText>
                      </w:r>
                      <w:r>
                        <w:fldChar w:fldCharType="separate"/>
                      </w:r>
                      <w:bookmarkStart w:id="133" w:name="_Toc184894385"/>
                      <w:r w:rsidR="006B6047">
                        <w:rPr>
                          <w:noProof/>
                        </w:rPr>
                        <w:t>21</w:t>
                      </w:r>
                      <w:r>
                        <w:rPr>
                          <w:noProof/>
                        </w:rPr>
                        <w:fldChar w:fldCharType="end"/>
                      </w:r>
                      <w:r w:rsidR="00AB60E7">
                        <w:t xml:space="preserve">. ábra: </w:t>
                      </w:r>
                      <w:r w:rsidR="000D1999">
                        <w:t xml:space="preserve">Az </w:t>
                      </w:r>
                      <w:proofErr w:type="spellStart"/>
                      <w:r w:rsidR="000D1999">
                        <w:t>Appointy</w:t>
                      </w:r>
                      <w:proofErr w:type="spellEnd"/>
                      <w:r w:rsidR="000D1999">
                        <w:t xml:space="preserve"> egy nap-oszlopának kezdete </w:t>
                      </w:r>
                      <w:r w:rsidR="00AB60E7">
                        <w:t>(saját)</w:t>
                      </w:r>
                      <w:bookmarkEnd w:id="133"/>
                    </w:p>
                  </w:txbxContent>
                </v:textbox>
                <w10:wrap type="square" anchorx="margin"/>
              </v:shape>
            </w:pict>
          </mc:Fallback>
        </mc:AlternateContent>
      </w:r>
      <w:r w:rsidRPr="00AB60E7">
        <w:rPr>
          <w:noProof/>
        </w:rPr>
        <w:drawing>
          <wp:anchor distT="0" distB="0" distL="114300" distR="114300" simplePos="0" relativeHeight="251755520" behindDoc="0" locked="0" layoutInCell="1" allowOverlap="1" wp14:anchorId="16EA4954" wp14:editId="1C4E075F">
            <wp:simplePos x="0" y="0"/>
            <wp:positionH relativeFrom="margin">
              <wp:align>right</wp:align>
            </wp:positionH>
            <wp:positionV relativeFrom="paragraph">
              <wp:posOffset>4445</wp:posOffset>
            </wp:positionV>
            <wp:extent cx="1866900" cy="2466975"/>
            <wp:effectExtent l="0" t="0" r="0" b="9525"/>
            <wp:wrapSquare wrapText="bothSides"/>
            <wp:docPr id="756133831"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3831" name="Kép 1" descr="A képen szöveg, képernyőkép, sor, Betűtípus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1866900" cy="2466975"/>
                    </a:xfrm>
                    <a:prstGeom prst="rect">
                      <a:avLst/>
                    </a:prstGeom>
                  </pic:spPr>
                </pic:pic>
              </a:graphicData>
            </a:graphic>
            <wp14:sizeRelH relativeFrom="page">
              <wp14:pctWidth>0</wp14:pctWidth>
            </wp14:sizeRelH>
            <wp14:sizeRelV relativeFrom="page">
              <wp14:pctHeight>0</wp14:pctHeight>
            </wp14:sizeRelV>
          </wp:anchor>
        </w:drawing>
      </w:r>
      <w:r w:rsidR="00631FD8">
        <w:t>A fejlesztés során</w:t>
      </w:r>
      <w:r w:rsidR="00883A73">
        <w:t xml:space="preserve"> a funkcionális, vagy logikailag összetartozó egységeket komponensekbe választottam szét.</w:t>
      </w:r>
      <w:r w:rsidR="00631FD8">
        <w:t xml:space="preserve"> </w:t>
      </w:r>
      <w:r w:rsidR="00883A73">
        <w:t>A</w:t>
      </w:r>
      <w:r w:rsidR="00631FD8">
        <w:t xml:space="preserve">z első lépés a naptár alapfelületének megtervezése, és elkészítése volt. </w:t>
      </w:r>
      <w:r w:rsidR="0040298B">
        <w:t>E</w:t>
      </w:r>
      <w:r w:rsidR="001D53A0">
        <w:t>nnek</w:t>
      </w:r>
      <w:r w:rsidR="0040298B">
        <w:t xml:space="preserve"> alap</w:t>
      </w:r>
      <w:r w:rsidR="001D53A0">
        <w:t>jául</w:t>
      </w:r>
      <w:r w:rsidR="0040298B">
        <w:t xml:space="preserve"> a már évtizedek óda elterjedt, más online</w:t>
      </w:r>
      <w:r w:rsidR="001D53A0">
        <w:t xml:space="preserve">- </w:t>
      </w:r>
      <w:r w:rsidR="0040298B">
        <w:t>és asztali naptárak esetén is használ</w:t>
      </w:r>
      <w:r w:rsidR="001D53A0">
        <w:t>t</w:t>
      </w:r>
      <w:r w:rsidR="0040298B">
        <w:t xml:space="preserve"> elrendezést vette</w:t>
      </w:r>
      <w:r w:rsidR="001D53A0">
        <w:t>m</w:t>
      </w:r>
      <w:r w:rsidR="0040298B">
        <w:t xml:space="preserve">, miszerint egy adott oldalon 7 oszlop található hétfőtől vasárnapig. Ezen oszlopok fejlécében a dátum és a nap neve </w:t>
      </w:r>
      <w:r w:rsidR="001D53A0">
        <w:t>olvasható.</w:t>
      </w:r>
      <w:r w:rsidR="0040298B">
        <w:t xml:space="preserve"> </w:t>
      </w:r>
      <w:r w:rsidR="001D53A0">
        <w:t>Az oszlopok alsó,</w:t>
      </w:r>
      <w:r w:rsidR="0040298B">
        <w:t xml:space="preserve"> fejléc alatti test-részben pedig minden oszlopot téglalapokra osztottam, ahol egy téglalap egy órányi időtartamot ölel fel</w:t>
      </w:r>
      <w:r w:rsidR="001D53A0">
        <w:t>, hogy az időbeosztás vizuálisan is jól követhető legyen</w:t>
      </w:r>
      <w:r w:rsidR="0040298B">
        <w:t xml:space="preserve">. Ebből értelemszerűen minden oszlopba 24 darab kell, ezzel </w:t>
      </w:r>
      <w:r w:rsidR="000003BA">
        <w:t>lefedve</w:t>
      </w:r>
      <w:r w:rsidR="0040298B">
        <w:t xml:space="preserve"> egy nap 24 óráját.</w:t>
      </w:r>
      <w:r w:rsidRPr="00AB60E7">
        <w:rPr>
          <w:noProof/>
        </w:rPr>
        <w:t xml:space="preserve"> </w:t>
      </w:r>
    </w:p>
    <w:p w14:paraId="0743BB11" w14:textId="77777777" w:rsidR="000D1999" w:rsidRDefault="000D1999" w:rsidP="00AB60E7">
      <w:pPr>
        <w:rPr>
          <w:noProof/>
        </w:rPr>
      </w:pPr>
    </w:p>
    <w:p w14:paraId="69BBF1E4" w14:textId="7FD126E7" w:rsidR="000D1999" w:rsidRDefault="000D1999" w:rsidP="00AB60E7">
      <w:pPr>
        <w:rPr>
          <w:noProof/>
        </w:rPr>
      </w:pPr>
    </w:p>
    <w:p w14:paraId="0F29E6ED" w14:textId="5D6C3FBB" w:rsidR="000D1999" w:rsidRDefault="000D1999" w:rsidP="00AB60E7"/>
    <w:p w14:paraId="74CA39AC" w14:textId="4F379AC6" w:rsidR="00AB60E7" w:rsidRDefault="000D1999" w:rsidP="00AB60E7">
      <w:pPr>
        <w:rPr>
          <w:noProof/>
        </w:rPr>
      </w:pPr>
      <w:r>
        <w:rPr>
          <w:noProof/>
        </w:rPr>
        <mc:AlternateContent>
          <mc:Choice Requires="wps">
            <w:drawing>
              <wp:anchor distT="0" distB="0" distL="114300" distR="114300" simplePos="0" relativeHeight="251760640" behindDoc="0" locked="0" layoutInCell="1" allowOverlap="1" wp14:anchorId="5A71E94E" wp14:editId="3AE650ED">
                <wp:simplePos x="0" y="0"/>
                <wp:positionH relativeFrom="margin">
                  <wp:align>left</wp:align>
                </wp:positionH>
                <wp:positionV relativeFrom="paragraph">
                  <wp:posOffset>1997710</wp:posOffset>
                </wp:positionV>
                <wp:extent cx="3025775" cy="617220"/>
                <wp:effectExtent l="0" t="0" r="3175" b="0"/>
                <wp:wrapSquare wrapText="bothSides"/>
                <wp:docPr id="928015847" name="Szövegdoboz 1"/>
                <wp:cNvGraphicFramePr/>
                <a:graphic xmlns:a="http://schemas.openxmlformats.org/drawingml/2006/main">
                  <a:graphicData uri="http://schemas.microsoft.com/office/word/2010/wordprocessingShape">
                    <wps:wsp>
                      <wps:cNvSpPr txBox="1"/>
                      <wps:spPr>
                        <a:xfrm>
                          <a:off x="0" y="0"/>
                          <a:ext cx="3025775" cy="617220"/>
                        </a:xfrm>
                        <a:prstGeom prst="rect">
                          <a:avLst/>
                        </a:prstGeom>
                        <a:solidFill>
                          <a:prstClr val="white"/>
                        </a:solidFill>
                        <a:ln>
                          <a:noFill/>
                        </a:ln>
                      </wps:spPr>
                      <wps:txbx>
                        <w:txbxContent>
                          <w:p w14:paraId="14E39C96" w14:textId="57E09F92" w:rsidR="000D1999" w:rsidRPr="006135AB" w:rsidRDefault="00BD57F2" w:rsidP="000D1999">
                            <w:pPr>
                              <w:pStyle w:val="Kpalrs"/>
                              <w:rPr>
                                <w:rFonts w:cs="Lohit Hindi"/>
                              </w:rPr>
                            </w:pPr>
                            <w:r>
                              <w:fldChar w:fldCharType="begin"/>
                            </w:r>
                            <w:r>
                              <w:instrText xml:space="preserve"> SEQ ábra \* ARABIC </w:instrText>
                            </w:r>
                            <w:r>
                              <w:fldChar w:fldCharType="separate"/>
                            </w:r>
                            <w:bookmarkStart w:id="134" w:name="_Toc184894386"/>
                            <w:r w:rsidR="006B6047">
                              <w:rPr>
                                <w:noProof/>
                              </w:rPr>
                              <w:t>22</w:t>
                            </w:r>
                            <w:r>
                              <w:rPr>
                                <w:noProof/>
                              </w:rPr>
                              <w:fldChar w:fldCharType="end"/>
                            </w:r>
                            <w:r w:rsidR="000D1999">
                              <w:t xml:space="preserve">. ábra: Az </w:t>
                            </w:r>
                            <w:proofErr w:type="spellStart"/>
                            <w:r w:rsidR="000D1999">
                              <w:t>Appoiny</w:t>
                            </w:r>
                            <w:proofErr w:type="spellEnd"/>
                            <w:r w:rsidR="000D1999">
                              <w:t xml:space="preserve"> időskálával bővített felülete (saját)</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1E94E" id="_x0000_s1049" type="#_x0000_t202" style="position:absolute;left:0;text-align:left;margin-left:0;margin-top:157.3pt;width:238.25pt;height:48.6pt;z-index:251760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" stroked="f">
                <v:textbox inset="0,0,0,0">
                  <w:txbxContent>
                    <w:p w14:paraId="14E39C96" w14:textId="57E09F92" w:rsidR="000D1999" w:rsidRPr="006135AB" w:rsidRDefault="00BD57F2" w:rsidP="000D1999">
                      <w:pPr>
                        <w:pStyle w:val="Kpalrs"/>
                        <w:rPr>
                          <w:rFonts w:cs="Lohit Hindi"/>
                        </w:rPr>
                      </w:pPr>
                      <w:r>
                        <w:fldChar w:fldCharType="begin"/>
                      </w:r>
                      <w:r>
                        <w:instrText xml:space="preserve"> SEQ ábra \* ARABIC </w:instrText>
                      </w:r>
                      <w:r>
                        <w:fldChar w:fldCharType="separate"/>
                      </w:r>
                      <w:bookmarkStart w:id="135" w:name="_Toc184894386"/>
                      <w:r w:rsidR="006B6047">
                        <w:rPr>
                          <w:noProof/>
                        </w:rPr>
                        <w:t>22</w:t>
                      </w:r>
                      <w:r>
                        <w:rPr>
                          <w:noProof/>
                        </w:rPr>
                        <w:fldChar w:fldCharType="end"/>
                      </w:r>
                      <w:r w:rsidR="000D1999">
                        <w:t xml:space="preserve">. ábra: Az </w:t>
                      </w:r>
                      <w:proofErr w:type="spellStart"/>
                      <w:r w:rsidR="000D1999">
                        <w:t>Appoiny</w:t>
                      </w:r>
                      <w:proofErr w:type="spellEnd"/>
                      <w:r w:rsidR="000D1999">
                        <w:t xml:space="preserve"> időskálával bővített felülete (saját)</w:t>
                      </w:r>
                      <w:bookmarkEnd w:id="135"/>
                    </w:p>
                  </w:txbxContent>
                </v:textbox>
                <w10:wrap type="square" anchorx="margin"/>
              </v:shape>
            </w:pict>
          </mc:Fallback>
        </mc:AlternateContent>
      </w:r>
      <w:r w:rsidRPr="000D1999">
        <w:rPr>
          <w:noProof/>
        </w:rPr>
        <w:drawing>
          <wp:anchor distT="0" distB="0" distL="114300" distR="114300" simplePos="0" relativeHeight="251758592" behindDoc="0" locked="0" layoutInCell="1" allowOverlap="1" wp14:anchorId="02F9A704" wp14:editId="5255984E">
            <wp:simplePos x="0" y="0"/>
            <wp:positionH relativeFrom="margin">
              <wp:align>left</wp:align>
            </wp:positionH>
            <wp:positionV relativeFrom="paragraph">
              <wp:posOffset>12065</wp:posOffset>
            </wp:positionV>
            <wp:extent cx="3025775" cy="1927860"/>
            <wp:effectExtent l="0" t="0" r="3175" b="0"/>
            <wp:wrapSquare wrapText="bothSides"/>
            <wp:docPr id="707963207"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63207" name="Kép 1" descr="A képen szöveg, képernyőkép, sor, szám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3025775" cy="1927860"/>
                    </a:xfrm>
                    <a:prstGeom prst="rect">
                      <a:avLst/>
                    </a:prstGeom>
                  </pic:spPr>
                </pic:pic>
              </a:graphicData>
            </a:graphic>
            <wp14:sizeRelH relativeFrom="page">
              <wp14:pctWidth>0</wp14:pctWidth>
            </wp14:sizeRelH>
            <wp14:sizeRelV relativeFrom="page">
              <wp14:pctHeight>0</wp14:pctHeight>
            </wp14:sizeRelV>
          </wp:anchor>
        </w:drawing>
      </w:r>
      <w:r w:rsidR="00AB60E7">
        <w:t>Ezzel az időpontok megjelenítési felülete megtervezésre került, viszont még nem látsz</w:t>
      </w:r>
      <w:r w:rsidR="000003BA">
        <w:t>ott</w:t>
      </w:r>
      <w:r w:rsidR="00AB60E7">
        <w:t xml:space="preserve">, hogy </w:t>
      </w:r>
      <w:r w:rsidR="000003BA">
        <w:t>egy</w:t>
      </w:r>
      <w:r w:rsidR="00AB60E7">
        <w:t xml:space="preserve"> napon belül melyik téglalap melyik órához tartozik</w:t>
      </w:r>
      <w:r w:rsidR="000003BA">
        <w:t>.</w:t>
      </w:r>
      <w:r w:rsidR="00AB60E7">
        <w:t xml:space="preserve"> </w:t>
      </w:r>
      <w:r w:rsidR="000003BA">
        <w:t>E</w:t>
      </w:r>
      <w:r w:rsidR="00AB60E7">
        <w:t>zért készít</w:t>
      </w:r>
      <w:r w:rsidR="000003BA">
        <w:t>ettem, és a naptár bal oldalához toldottam</w:t>
      </w:r>
      <w:r w:rsidR="00AB60E7">
        <w:t xml:space="preserve"> egy időskálát is, amely mutatja, hogy milyen idő</w:t>
      </w:r>
      <w:r w:rsidR="00CD1660">
        <w:t>szeletek</w:t>
      </w:r>
      <w:r w:rsidR="00AB60E7">
        <w:t xml:space="preserve"> hol találhatóak meg a naptárban.</w:t>
      </w:r>
      <w:r w:rsidRPr="000D1999">
        <w:rPr>
          <w:noProof/>
        </w:rPr>
        <w:t xml:space="preserve"> </w:t>
      </w:r>
    </w:p>
    <w:p w14:paraId="1F1F7CC3" w14:textId="77777777" w:rsidR="000D1999" w:rsidRDefault="000D1999" w:rsidP="00AB60E7">
      <w:pPr>
        <w:rPr>
          <w:noProof/>
        </w:rPr>
      </w:pPr>
    </w:p>
    <w:p w14:paraId="0C134558" w14:textId="77777777" w:rsidR="00A626AC" w:rsidRDefault="00A626AC" w:rsidP="00AB60E7">
      <w:pPr>
        <w:rPr>
          <w:noProof/>
        </w:rPr>
      </w:pPr>
    </w:p>
    <w:p w14:paraId="79A8BDD6" w14:textId="2FCDC4E4" w:rsidR="00A626AC" w:rsidRDefault="00A626AC" w:rsidP="00883A73">
      <w:pPr>
        <w:pStyle w:val="Cmsor3"/>
        <w:numPr>
          <w:ilvl w:val="2"/>
          <w:numId w:val="19"/>
        </w:numPr>
        <w:rPr>
          <w:noProof/>
        </w:rPr>
      </w:pPr>
      <w:bookmarkStart w:id="136" w:name="_Toc184894472"/>
      <w:r>
        <w:rPr>
          <w:noProof/>
        </w:rPr>
        <w:lastRenderedPageBreak/>
        <w:t>Túlcso</w:t>
      </w:r>
      <w:r w:rsidR="0012278C">
        <w:rPr>
          <w:noProof/>
        </w:rPr>
        <w:t>rd</w:t>
      </w:r>
      <w:r>
        <w:rPr>
          <w:noProof/>
        </w:rPr>
        <w:t>ulás</w:t>
      </w:r>
      <w:bookmarkEnd w:id="136"/>
    </w:p>
    <w:p w14:paraId="75A69FA6" w14:textId="3323B82C" w:rsidR="000D1999" w:rsidRDefault="000003BA" w:rsidP="00AB60E7">
      <w:pPr>
        <w:rPr>
          <w:noProof/>
        </w:rPr>
      </w:pPr>
      <w:r>
        <w:rPr>
          <w:noProof/>
        </w:rPr>
        <w:t xml:space="preserve">Mivel a téglalapok </w:t>
      </w:r>
      <w:r w:rsidR="00B34D58">
        <w:rPr>
          <w:noProof/>
        </w:rPr>
        <w:t>megfelelően</w:t>
      </w:r>
      <w:r>
        <w:rPr>
          <w:noProof/>
        </w:rPr>
        <w:t xml:space="preserve"> nagy méretűek kell, hogy legyenek</w:t>
      </w:r>
      <w:r w:rsidR="00B34D58">
        <w:rPr>
          <w:noProof/>
        </w:rPr>
        <w:t xml:space="preserve">, hogy az oda kerülő időpontok olvashatóak és egyáltalán jól láthatóak maradjanak, a 24 órához tartozó téglalapok a legtöbb monitoron vertikális, avagy y tengely menti irányban, de némelyen horizontálisan is túlcsordulnak a monitoron megjelenített viewport-on (a viewport egy weboldal felhasználó által látható területe; egyszerűbben fogalmazva: „Ami egyszerre ráfér a kijelzőre”). </w:t>
      </w:r>
      <w:r w:rsidR="007E0C3E">
        <w:rPr>
          <w:noProof/>
        </w:rPr>
        <w:t xml:space="preserve">A böngészők ezt általában görgetés bevezetésével oldják meg, viszont ez a viselkedés böngészőnként eltérhet, és idővel változhat, nem beszélve arról, hogy ezesetben a komponens felhasználójának kell megoldani a túlcsordulás kezelését. Ezt </w:t>
      </w:r>
      <w:r w:rsidR="00914511">
        <w:rPr>
          <w:noProof/>
        </w:rPr>
        <w:t xml:space="preserve">el szerettem volna kerülni, hogy minél egyszerűbb legyen a komponens használata, ezért </w:t>
      </w:r>
      <w:r w:rsidR="007E0C3E">
        <w:rPr>
          <w:noProof/>
        </w:rPr>
        <w:t>a komponensen belül</w:t>
      </w:r>
      <w:r w:rsidR="00914511">
        <w:rPr>
          <w:noProof/>
        </w:rPr>
        <w:t xml:space="preserve"> van megadva az overflow a megfelelő komponensre (amelynél értelme van), így attól függően, hogy a fejlesztő mennyi helyet ad a komponensnek, az igyekszik azt kitölteni, és megfelelően görgethetővé válni</w:t>
      </w:r>
      <w:r w:rsidR="00A343AF">
        <w:rPr>
          <w:noProof/>
        </w:rPr>
        <w:t xml:space="preserve"> (</w:t>
      </w:r>
      <w:r w:rsidR="00A343AF">
        <w:rPr>
          <w:noProof/>
        </w:rPr>
        <w:fldChar w:fldCharType="begin"/>
      </w:r>
      <w:r w:rsidR="00A343AF">
        <w:rPr>
          <w:noProof/>
        </w:rPr>
        <w:instrText xml:space="preserve"> REF _Ref182389671 \h </w:instrText>
      </w:r>
      <w:r w:rsidR="00A343AF">
        <w:rPr>
          <w:noProof/>
        </w:rPr>
      </w:r>
      <w:r w:rsidR="00A343AF">
        <w:rPr>
          <w:noProof/>
        </w:rPr>
        <w:fldChar w:fldCharType="separate"/>
      </w:r>
      <w:r w:rsidR="004F5463">
        <w:rPr>
          <w:noProof/>
        </w:rPr>
        <w:t>23</w:t>
      </w:r>
      <w:r w:rsidR="004F5463">
        <w:t>. ábra</w:t>
      </w:r>
      <w:r w:rsidR="00A343AF">
        <w:rPr>
          <w:noProof/>
        </w:rPr>
        <w:fldChar w:fldCharType="end"/>
      </w:r>
      <w:r w:rsidR="00A343AF">
        <w:rPr>
          <w:noProof/>
        </w:rPr>
        <w:t xml:space="preserve">, </w:t>
      </w:r>
      <w:r w:rsidR="00A343AF">
        <w:rPr>
          <w:noProof/>
        </w:rPr>
        <w:fldChar w:fldCharType="begin"/>
      </w:r>
      <w:r w:rsidR="00A343AF">
        <w:rPr>
          <w:noProof/>
        </w:rPr>
        <w:instrText xml:space="preserve"> REF _Ref182389672 \h </w:instrText>
      </w:r>
      <w:r w:rsidR="00A343AF">
        <w:rPr>
          <w:noProof/>
        </w:rPr>
      </w:r>
      <w:r w:rsidR="00A343AF">
        <w:rPr>
          <w:noProof/>
        </w:rPr>
        <w:fldChar w:fldCharType="separate"/>
      </w:r>
      <w:r w:rsidR="004F5463">
        <w:rPr>
          <w:noProof/>
        </w:rPr>
        <w:t>24</w:t>
      </w:r>
      <w:r w:rsidR="004F5463">
        <w:t>. ábra</w:t>
      </w:r>
      <w:r w:rsidR="00A343AF">
        <w:rPr>
          <w:noProof/>
        </w:rPr>
        <w:fldChar w:fldCharType="end"/>
      </w:r>
      <w:r w:rsidR="00A343AF">
        <w:rPr>
          <w:noProof/>
        </w:rPr>
        <w:t>)</w:t>
      </w:r>
      <w:r w:rsidR="00914511">
        <w:rPr>
          <w:noProof/>
        </w:rPr>
        <w:t>.</w:t>
      </w:r>
    </w:p>
    <w:p w14:paraId="3D78770E" w14:textId="6096125D" w:rsidR="00AE2BC0" w:rsidRDefault="00AE2BC0" w:rsidP="00AB60E7">
      <w:pPr>
        <w:rPr>
          <w:noProof/>
        </w:rPr>
      </w:pPr>
    </w:p>
    <w:p w14:paraId="5F9CFE1F" w14:textId="784B65C1" w:rsidR="00482AE5" w:rsidRDefault="00883A73" w:rsidP="00AB60E7">
      <w:pPr>
        <w:rPr>
          <w:noProof/>
        </w:rPr>
      </w:pPr>
      <w:r>
        <w:rPr>
          <w:noProof/>
        </w:rPr>
        <mc:AlternateContent>
          <mc:Choice Requires="wps">
            <w:drawing>
              <wp:anchor distT="0" distB="0" distL="114300" distR="114300" simplePos="0" relativeHeight="251765760" behindDoc="0" locked="0" layoutInCell="1" allowOverlap="1" wp14:anchorId="6105B4B0" wp14:editId="62338961">
                <wp:simplePos x="0" y="0"/>
                <wp:positionH relativeFrom="column">
                  <wp:posOffset>0</wp:posOffset>
                </wp:positionH>
                <wp:positionV relativeFrom="paragraph">
                  <wp:posOffset>3049905</wp:posOffset>
                </wp:positionV>
                <wp:extent cx="5574665" cy="635"/>
                <wp:effectExtent l="0" t="0" r="6985" b="3810"/>
                <wp:wrapTopAndBottom/>
                <wp:docPr id="2123232976" name="Szövegdoboz 1"/>
                <wp:cNvGraphicFramePr/>
                <a:graphic xmlns:a="http://schemas.openxmlformats.org/drawingml/2006/main">
                  <a:graphicData uri="http://schemas.microsoft.com/office/word/2010/wordprocessingShape">
                    <wps:wsp>
                      <wps:cNvSpPr txBox="1"/>
                      <wps:spPr>
                        <a:xfrm>
                          <a:off x="0" y="0"/>
                          <a:ext cx="5574665" cy="635"/>
                        </a:xfrm>
                        <a:prstGeom prst="rect">
                          <a:avLst/>
                        </a:prstGeom>
                        <a:solidFill>
                          <a:prstClr val="white"/>
                        </a:solidFill>
                        <a:ln>
                          <a:noFill/>
                        </a:ln>
                      </wps:spPr>
                      <wps:txbx>
                        <w:txbxContent>
                          <w:bookmarkStart w:id="137" w:name="_Ref182389671"/>
                          <w:p w14:paraId="512B8F84" w14:textId="452AD710" w:rsidR="00F435B6" w:rsidRPr="00583110" w:rsidRDefault="00015CB5" w:rsidP="00F435B6">
                            <w:pPr>
                              <w:pStyle w:val="Kpalrs"/>
                              <w:rPr>
                                <w:rFonts w:cs="Lohit Hindi"/>
                              </w:rPr>
                            </w:pPr>
                            <w:r>
                              <w:fldChar w:fldCharType="begin"/>
                            </w:r>
                            <w:r>
                              <w:instrText xml:space="preserve"> SEQ ábra \* ARABIC </w:instrText>
                            </w:r>
                            <w:r>
                              <w:fldChar w:fldCharType="separate"/>
                            </w:r>
                            <w:bookmarkStart w:id="138" w:name="_Toc184894387"/>
                            <w:r w:rsidR="006B6047">
                              <w:rPr>
                                <w:noProof/>
                              </w:rPr>
                              <w:t>23</w:t>
                            </w:r>
                            <w:r>
                              <w:fldChar w:fldCharType="end"/>
                            </w:r>
                            <w:r w:rsidR="00F435B6">
                              <w:t>. ábra</w:t>
                            </w:r>
                            <w:bookmarkEnd w:id="137"/>
                            <w:r w:rsidR="00F435B6">
                              <w:t xml:space="preserve">: </w:t>
                            </w:r>
                            <w:r w:rsidR="004C35A1">
                              <w:t xml:space="preserve">Az </w:t>
                            </w:r>
                            <w:proofErr w:type="spellStart"/>
                            <w:r w:rsidR="00F435B6">
                              <w:t>Appointy</w:t>
                            </w:r>
                            <w:proofErr w:type="spellEnd"/>
                            <w:r w:rsidR="00F435B6">
                              <w:t xml:space="preserve"> felülete teljes képernyőn (saját)</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5B4B0" id="_x0000_s1050" type="#_x0000_t202" style="position:absolute;left:0;text-align:left;margin-left:0;margin-top:240.15pt;width:438.9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doBHAIAAEA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s9ulmPp9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" stroked="f">
                <v:textbox style="mso-fit-shape-to-text:t" inset="0,0,0,0">
                  <w:txbxContent>
                    <w:bookmarkStart w:id="139" w:name="_Ref182389671"/>
                    <w:p w14:paraId="512B8F84" w14:textId="452AD710" w:rsidR="00F435B6" w:rsidRPr="00583110" w:rsidRDefault="00015CB5" w:rsidP="00F435B6">
                      <w:pPr>
                        <w:pStyle w:val="Kpalrs"/>
                        <w:rPr>
                          <w:rFonts w:cs="Lohit Hindi"/>
                        </w:rPr>
                      </w:pPr>
                      <w:r>
                        <w:fldChar w:fldCharType="begin"/>
                      </w:r>
                      <w:r>
                        <w:instrText xml:space="preserve"> SEQ ábra \* ARABIC </w:instrText>
                      </w:r>
                      <w:r>
                        <w:fldChar w:fldCharType="separate"/>
                      </w:r>
                      <w:bookmarkStart w:id="140" w:name="_Toc184894387"/>
                      <w:r w:rsidR="006B6047">
                        <w:rPr>
                          <w:noProof/>
                        </w:rPr>
                        <w:t>23</w:t>
                      </w:r>
                      <w:r>
                        <w:fldChar w:fldCharType="end"/>
                      </w:r>
                      <w:r w:rsidR="00F435B6">
                        <w:t>. ábra</w:t>
                      </w:r>
                      <w:bookmarkEnd w:id="139"/>
                      <w:r w:rsidR="00F435B6">
                        <w:t xml:space="preserve">: </w:t>
                      </w:r>
                      <w:r w:rsidR="004C35A1">
                        <w:t xml:space="preserve">Az </w:t>
                      </w:r>
                      <w:proofErr w:type="spellStart"/>
                      <w:r w:rsidR="00F435B6">
                        <w:t>Appointy</w:t>
                      </w:r>
                      <w:proofErr w:type="spellEnd"/>
                      <w:r w:rsidR="00F435B6">
                        <w:t xml:space="preserve"> felülete teljes képernyőn (saját)</w:t>
                      </w:r>
                      <w:bookmarkEnd w:id="140"/>
                    </w:p>
                  </w:txbxContent>
                </v:textbox>
                <w10:wrap type="topAndBottom"/>
              </v:shape>
            </w:pict>
          </mc:Fallback>
        </mc:AlternateContent>
      </w:r>
      <w:r w:rsidRPr="003C5EEA">
        <w:rPr>
          <w:noProof/>
        </w:rPr>
        <w:drawing>
          <wp:anchor distT="0" distB="0" distL="114300" distR="114300" simplePos="0" relativeHeight="251762688" behindDoc="0" locked="0" layoutInCell="1" allowOverlap="1" wp14:anchorId="3393F9CE" wp14:editId="57527153">
            <wp:simplePos x="0" y="0"/>
            <wp:positionH relativeFrom="margin">
              <wp:posOffset>0</wp:posOffset>
            </wp:positionH>
            <wp:positionV relativeFrom="paragraph">
              <wp:posOffset>247650</wp:posOffset>
            </wp:positionV>
            <wp:extent cx="5574665" cy="2745105"/>
            <wp:effectExtent l="0" t="0" r="6985" b="0"/>
            <wp:wrapTopAndBottom/>
            <wp:docPr id="1639818666" name="Kép 1" descr="A képen szöveg, sor, szá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18666" name="Kép 1" descr="A képen szöveg, sor, szám, Párhuzamos látható&#10;&#10;Automatikusan generált leírá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4665" cy="2745105"/>
                    </a:xfrm>
                    <a:prstGeom prst="rect">
                      <a:avLst/>
                    </a:prstGeom>
                  </pic:spPr>
                </pic:pic>
              </a:graphicData>
            </a:graphic>
            <wp14:sizeRelH relativeFrom="page">
              <wp14:pctWidth>0</wp14:pctWidth>
            </wp14:sizeRelH>
            <wp14:sizeRelV relativeFrom="page">
              <wp14:pctHeight>0</wp14:pctHeight>
            </wp14:sizeRelV>
          </wp:anchor>
        </w:drawing>
      </w:r>
    </w:p>
    <w:p w14:paraId="067F3791" w14:textId="77777777" w:rsidR="00482AE5" w:rsidRDefault="00482AE5" w:rsidP="00AB60E7">
      <w:pPr>
        <w:rPr>
          <w:noProof/>
        </w:rPr>
      </w:pPr>
    </w:p>
    <w:p w14:paraId="22C47F10" w14:textId="77777777" w:rsidR="00482AE5" w:rsidRDefault="00482AE5" w:rsidP="00AB60E7">
      <w:pPr>
        <w:rPr>
          <w:noProof/>
        </w:rPr>
      </w:pPr>
    </w:p>
    <w:p w14:paraId="5167FA19" w14:textId="099A70B1" w:rsidR="00482AE5" w:rsidRDefault="00B826F0" w:rsidP="00AB60E7">
      <w:pPr>
        <w:rPr>
          <w:noProof/>
        </w:rPr>
      </w:pPr>
      <w:r>
        <w:rPr>
          <w:noProof/>
        </w:rPr>
        <w:lastRenderedPageBreak/>
        <mc:AlternateContent>
          <mc:Choice Requires="wps">
            <w:drawing>
              <wp:anchor distT="0" distB="0" distL="114300" distR="114300" simplePos="0" relativeHeight="251774976" behindDoc="0" locked="0" layoutInCell="1" allowOverlap="1" wp14:anchorId="21A6BD49" wp14:editId="7CF0D3C9">
                <wp:simplePos x="0" y="0"/>
                <wp:positionH relativeFrom="margin">
                  <wp:posOffset>139065</wp:posOffset>
                </wp:positionH>
                <wp:positionV relativeFrom="paragraph">
                  <wp:posOffset>3758565</wp:posOffset>
                </wp:positionV>
                <wp:extent cx="5295900" cy="472440"/>
                <wp:effectExtent l="0" t="0" r="0" b="3810"/>
                <wp:wrapTopAndBottom/>
                <wp:docPr id="1258484466" name="Szövegdoboz 1"/>
                <wp:cNvGraphicFramePr/>
                <a:graphic xmlns:a="http://schemas.openxmlformats.org/drawingml/2006/main">
                  <a:graphicData uri="http://schemas.microsoft.com/office/word/2010/wordprocessingShape">
                    <wps:wsp>
                      <wps:cNvSpPr txBox="1"/>
                      <wps:spPr>
                        <a:xfrm>
                          <a:off x="0" y="0"/>
                          <a:ext cx="5295900" cy="472440"/>
                        </a:xfrm>
                        <a:prstGeom prst="rect">
                          <a:avLst/>
                        </a:prstGeom>
                        <a:solidFill>
                          <a:prstClr val="white"/>
                        </a:solidFill>
                        <a:ln>
                          <a:noFill/>
                        </a:ln>
                      </wps:spPr>
                      <wps:txbx>
                        <w:txbxContent>
                          <w:bookmarkStart w:id="141" w:name="_Ref182389672"/>
                          <w:p w14:paraId="6DE5B074" w14:textId="00002640" w:rsidR="00482AE5" w:rsidRPr="00651A57" w:rsidRDefault="00015CB5"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2" w:name="_Toc184894388"/>
                            <w:r w:rsidR="006B6047">
                              <w:rPr>
                                <w:noProof/>
                              </w:rPr>
                              <w:t>24</w:t>
                            </w:r>
                            <w:r>
                              <w:rPr>
                                <w:noProof/>
                              </w:rPr>
                              <w:fldChar w:fldCharType="end"/>
                            </w:r>
                            <w:r w:rsidR="00482AE5">
                              <w:t>. ábra</w:t>
                            </w:r>
                            <w:bookmarkEnd w:id="141"/>
                            <w:r w:rsidR="00482AE5">
                              <w:t xml:space="preserve">: </w:t>
                            </w:r>
                            <w:r w:rsidR="00482AE5" w:rsidRPr="00B47BFD">
                              <w:t xml:space="preserve">Az </w:t>
                            </w:r>
                            <w:proofErr w:type="spellStart"/>
                            <w:r w:rsidR="00482AE5" w:rsidRPr="00B47BFD">
                              <w:t>Appointy</w:t>
                            </w:r>
                            <w:proofErr w:type="spellEnd"/>
                            <w:r w:rsidR="00482AE5" w:rsidRPr="00B47BFD">
                              <w:t xml:space="preserve"> felülete egy 500*800 pixeles helyre szorítva (saját)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6BD49" id="_x0000_s1051" type="#_x0000_t202" style="position:absolute;left:0;text-align:left;margin-left:10.95pt;margin-top:295.95pt;width:417pt;height:37.2pt;z-index:25177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" stroked="f">
                <v:textbox inset="0,0,0,0">
                  <w:txbxContent>
                    <w:bookmarkStart w:id="143" w:name="_Ref182389672"/>
                    <w:p w14:paraId="6DE5B074" w14:textId="00002640" w:rsidR="00482AE5" w:rsidRPr="00651A57" w:rsidRDefault="00015CB5"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4" w:name="_Toc184894388"/>
                      <w:r w:rsidR="006B6047">
                        <w:rPr>
                          <w:noProof/>
                        </w:rPr>
                        <w:t>24</w:t>
                      </w:r>
                      <w:r>
                        <w:rPr>
                          <w:noProof/>
                        </w:rPr>
                        <w:fldChar w:fldCharType="end"/>
                      </w:r>
                      <w:r w:rsidR="00482AE5">
                        <w:t>. ábra</w:t>
                      </w:r>
                      <w:bookmarkEnd w:id="143"/>
                      <w:r w:rsidR="00482AE5">
                        <w:t xml:space="preserve">: </w:t>
                      </w:r>
                      <w:r w:rsidR="00482AE5" w:rsidRPr="00B47BFD">
                        <w:t xml:space="preserve">Az </w:t>
                      </w:r>
                      <w:proofErr w:type="spellStart"/>
                      <w:r w:rsidR="00482AE5" w:rsidRPr="00B47BFD">
                        <w:t>Appointy</w:t>
                      </w:r>
                      <w:proofErr w:type="spellEnd"/>
                      <w:r w:rsidR="00482AE5" w:rsidRPr="00B47BFD">
                        <w:t xml:space="preserve"> felülete egy 500*800 pixeles helyre szorítva (saját)</w:t>
                      </w:r>
                      <w:bookmarkEnd w:id="144"/>
                    </w:p>
                  </w:txbxContent>
                </v:textbox>
                <w10:wrap type="topAndBottom" anchorx="margin"/>
              </v:shape>
            </w:pict>
          </mc:Fallback>
        </mc:AlternateContent>
      </w:r>
      <w:r w:rsidR="00482AE5" w:rsidRPr="004C35A1">
        <w:rPr>
          <w:noProof/>
        </w:rPr>
        <w:drawing>
          <wp:anchor distT="0" distB="0" distL="114300" distR="114300" simplePos="0" relativeHeight="251766784" behindDoc="0" locked="0" layoutInCell="1" allowOverlap="1" wp14:anchorId="223A0DD3" wp14:editId="5D191B83">
            <wp:simplePos x="0" y="0"/>
            <wp:positionH relativeFrom="margin">
              <wp:posOffset>139065</wp:posOffset>
            </wp:positionH>
            <wp:positionV relativeFrom="paragraph">
              <wp:posOffset>382905</wp:posOffset>
            </wp:positionV>
            <wp:extent cx="5295900" cy="3288665"/>
            <wp:effectExtent l="0" t="0" r="0" b="6985"/>
            <wp:wrapTopAndBottom/>
            <wp:docPr id="1717118587" name="Kép 1" descr="A képen szöveg, szám,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18587" name="Kép 1" descr="A képen szöveg, szám, képernyőkép, Betűtípus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5295900" cy="3288665"/>
                    </a:xfrm>
                    <a:prstGeom prst="rect">
                      <a:avLst/>
                    </a:prstGeom>
                  </pic:spPr>
                </pic:pic>
              </a:graphicData>
            </a:graphic>
            <wp14:sizeRelH relativeFrom="page">
              <wp14:pctWidth>0</wp14:pctWidth>
            </wp14:sizeRelH>
            <wp14:sizeRelV relativeFrom="page">
              <wp14:pctHeight>0</wp14:pctHeight>
            </wp14:sizeRelV>
          </wp:anchor>
        </w:drawing>
      </w:r>
    </w:p>
    <w:p w14:paraId="578E86B9" w14:textId="0B66904A" w:rsidR="00482AE5" w:rsidRDefault="00E7174C" w:rsidP="00482AE5">
      <w:pPr>
        <w:rPr>
          <w:noProof/>
        </w:rPr>
      </w:pPr>
      <w:r>
        <w:rPr>
          <w:noProof/>
        </w:rPr>
        <mc:AlternateContent>
          <mc:Choice Requires="wps">
            <w:drawing>
              <wp:anchor distT="45720" distB="45720" distL="114300" distR="114300" simplePos="0" relativeHeight="251770880" behindDoc="0" locked="0" layoutInCell="1" allowOverlap="1" wp14:anchorId="68144E30" wp14:editId="076B6C68">
                <wp:simplePos x="0" y="0"/>
                <wp:positionH relativeFrom="margin">
                  <wp:align>right</wp:align>
                </wp:positionH>
                <wp:positionV relativeFrom="paragraph">
                  <wp:posOffset>6040755</wp:posOffset>
                </wp:positionV>
                <wp:extent cx="5562600" cy="586740"/>
                <wp:effectExtent l="0" t="0" r="0" b="3810"/>
                <wp:wrapTopAndBottom/>
                <wp:docPr id="6901452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86740"/>
                        </a:xfrm>
                        <a:prstGeom prst="rect">
                          <a:avLst/>
                        </a:prstGeom>
                        <a:solidFill>
                          <a:srgbClr val="FFFFFF"/>
                        </a:solidFill>
                        <a:ln w="9525">
                          <a:noFill/>
                          <a:miter lim="800000"/>
                          <a:headEnd/>
                          <a:tailEnd/>
                        </a:ln>
                      </wps:spPr>
                      <wps:txbx>
                        <w:txbxContent>
                          <w:p w14:paraId="12214D00" w14:textId="072DA148" w:rsidR="004C35A1" w:rsidRPr="00C41CA8" w:rsidRDefault="00482AE5" w:rsidP="00C41CA8">
                            <w:pPr>
                              <w:pStyle w:val="Kd"/>
                              <w:rPr>
                                <w:color w:val="080808"/>
                                <w:lang w:eastAsia="hu-HU" w:bidi="ar-SA"/>
                              </w:rPr>
                            </w:pPr>
                            <w:proofErr w:type="spellStart"/>
                            <w:r w:rsidRPr="00482AE5">
                              <w:rPr>
                                <w:color w:val="174AD4"/>
                                <w:lang w:eastAsia="hu-HU" w:bidi="ar-SA"/>
                              </w:rPr>
                              <w:t>height</w:t>
                            </w:r>
                            <w:proofErr w:type="spellEnd"/>
                            <w:r w:rsidRPr="00482AE5">
                              <w:rPr>
                                <w:color w:val="080808"/>
                                <w:lang w:eastAsia="hu-HU" w:bidi="ar-SA"/>
                              </w:rPr>
                              <w:t>:</w:t>
                            </w:r>
                            <w:r w:rsidR="00C41CA8">
                              <w:rPr>
                                <w:color w:val="080808"/>
                                <w:lang w:eastAsia="hu-HU" w:bidi="ar-SA"/>
                              </w:rPr>
                              <w:t xml:space="preserve"> </w:t>
                            </w:r>
                            <w:proofErr w:type="spellStart"/>
                            <w:proofErr w:type="gramStart"/>
                            <w:r w:rsidRPr="00482AE5">
                              <w:rPr>
                                <w:color w:val="0033B3"/>
                                <w:lang w:eastAsia="hu-HU" w:bidi="ar-SA"/>
                              </w:rPr>
                              <w:t>calc</w:t>
                            </w:r>
                            <w:proofErr w:type="spellEnd"/>
                            <w:r w:rsidRPr="00482AE5">
                              <w:rPr>
                                <w:color w:val="080808"/>
                                <w:lang w:eastAsia="hu-HU" w:bidi="ar-SA"/>
                              </w:rPr>
                              <w:t>(</w:t>
                            </w:r>
                            <w:proofErr w:type="gramEnd"/>
                            <w:r w:rsidRPr="00482AE5">
                              <w:rPr>
                                <w:color w:val="1750EB"/>
                                <w:lang w:eastAsia="hu-HU" w:bidi="ar-SA"/>
                              </w:rPr>
                              <w:t>100</w:t>
                            </w:r>
                            <w:r w:rsidRPr="00482AE5">
                              <w:rPr>
                                <w:color w:val="080808"/>
                                <w:lang w:eastAsia="hu-HU" w:bidi="ar-SA"/>
                              </w:rPr>
                              <w:t xml:space="preserve">% - </w:t>
                            </w:r>
                            <w:r w:rsidRPr="00482AE5">
                              <w:rPr>
                                <w:lang w:eastAsia="hu-HU" w:bidi="ar-SA"/>
                              </w:rPr>
                              <w:t>$</w:t>
                            </w:r>
                            <w:proofErr w:type="spellStart"/>
                            <w:r w:rsidRPr="00482AE5">
                              <w:rPr>
                                <w:lang w:eastAsia="hu-HU" w:bidi="ar-SA"/>
                              </w:rPr>
                              <w:t>date-container-height</w:t>
                            </w:r>
                            <w:proofErr w:type="spellEnd"/>
                            <w:r w:rsidRPr="00482AE5">
                              <w:rPr>
                                <w:lang w:eastAsia="hu-HU" w:bidi="ar-SA"/>
                              </w:rPr>
                              <w:t xml:space="preserve"> </w:t>
                            </w:r>
                            <w:r w:rsidRPr="00482AE5">
                              <w:rPr>
                                <w:color w:val="080808"/>
                                <w:lang w:eastAsia="hu-HU" w:bidi="ar-SA"/>
                              </w:rPr>
                              <w:t xml:space="preserve">- </w:t>
                            </w:r>
                            <w:r w:rsidRPr="00482AE5">
                              <w:rPr>
                                <w:lang w:eastAsia="hu-HU" w:bidi="ar-SA"/>
                              </w:rPr>
                              <w:t>$</w:t>
                            </w:r>
                            <w:proofErr w:type="spellStart"/>
                            <w:r w:rsidRPr="00482AE5">
                              <w:rPr>
                                <w:lang w:eastAsia="hu-HU" w:bidi="ar-SA"/>
                              </w:rPr>
                              <w:t>column</w:t>
                            </w:r>
                            <w:proofErr w:type="spellEnd"/>
                            <w:r w:rsidRPr="00482AE5">
                              <w:rPr>
                                <w:lang w:eastAsia="hu-HU" w:bidi="ar-SA"/>
                              </w:rPr>
                              <w:t>-top-</w:t>
                            </w:r>
                            <w:proofErr w:type="spellStart"/>
                            <w:r w:rsidRPr="00482AE5">
                              <w:rPr>
                                <w:lang w:eastAsia="hu-HU" w:bidi="ar-SA"/>
                              </w:rPr>
                              <w:t>padding</w:t>
                            </w:r>
                            <w:proofErr w:type="spellEnd"/>
                            <w:r w:rsidRPr="00482AE5">
                              <w:rPr>
                                <w:lang w:eastAsia="hu-HU" w:bidi="ar-SA"/>
                              </w:rPr>
                              <w:t xml:space="preserve">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w:t>
                            </w:r>
                            <w:proofErr w:type="spellStart"/>
                            <w:r w:rsidRPr="00482AE5">
                              <w:rPr>
                                <w:color w:val="0033B3"/>
                                <w:lang w:eastAsia="hu-HU" w:bidi="ar-SA"/>
                              </w:rPr>
                              <w:t>hour-cell-height</w:t>
                            </w:r>
                            <w:proofErr w:type="spellEnd"/>
                            <w:r w:rsidRPr="00482AE5">
                              <w:rPr>
                                <w:color w:val="080808"/>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44E30" id="_x0000_s1052" type="#_x0000_t202" style="position:absolute;left:0;text-align:left;margin-left:386.8pt;margin-top:475.65pt;width:438pt;height:46.2pt;z-index:251770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" stroked="f">
                <v:textbox>
                  <w:txbxContent>
                    <w:p w14:paraId="12214D00" w14:textId="072DA148" w:rsidR="004C35A1" w:rsidRPr="00C41CA8" w:rsidRDefault="00482AE5" w:rsidP="00C41CA8">
                      <w:pPr>
                        <w:pStyle w:val="Kd"/>
                        <w:rPr>
                          <w:color w:val="080808"/>
                          <w:lang w:eastAsia="hu-HU" w:bidi="ar-SA"/>
                        </w:rPr>
                      </w:pPr>
                      <w:proofErr w:type="spellStart"/>
                      <w:r w:rsidRPr="00482AE5">
                        <w:rPr>
                          <w:color w:val="174AD4"/>
                          <w:lang w:eastAsia="hu-HU" w:bidi="ar-SA"/>
                        </w:rPr>
                        <w:t>height</w:t>
                      </w:r>
                      <w:proofErr w:type="spellEnd"/>
                      <w:r w:rsidRPr="00482AE5">
                        <w:rPr>
                          <w:color w:val="080808"/>
                          <w:lang w:eastAsia="hu-HU" w:bidi="ar-SA"/>
                        </w:rPr>
                        <w:t>:</w:t>
                      </w:r>
                      <w:r w:rsidR="00C41CA8">
                        <w:rPr>
                          <w:color w:val="080808"/>
                          <w:lang w:eastAsia="hu-HU" w:bidi="ar-SA"/>
                        </w:rPr>
                        <w:t xml:space="preserve"> </w:t>
                      </w:r>
                      <w:proofErr w:type="spellStart"/>
                      <w:proofErr w:type="gramStart"/>
                      <w:r w:rsidRPr="00482AE5">
                        <w:rPr>
                          <w:color w:val="0033B3"/>
                          <w:lang w:eastAsia="hu-HU" w:bidi="ar-SA"/>
                        </w:rPr>
                        <w:t>calc</w:t>
                      </w:r>
                      <w:proofErr w:type="spellEnd"/>
                      <w:r w:rsidRPr="00482AE5">
                        <w:rPr>
                          <w:color w:val="080808"/>
                          <w:lang w:eastAsia="hu-HU" w:bidi="ar-SA"/>
                        </w:rPr>
                        <w:t>(</w:t>
                      </w:r>
                      <w:proofErr w:type="gramEnd"/>
                      <w:r w:rsidRPr="00482AE5">
                        <w:rPr>
                          <w:color w:val="1750EB"/>
                          <w:lang w:eastAsia="hu-HU" w:bidi="ar-SA"/>
                        </w:rPr>
                        <w:t>100</w:t>
                      </w:r>
                      <w:r w:rsidRPr="00482AE5">
                        <w:rPr>
                          <w:color w:val="080808"/>
                          <w:lang w:eastAsia="hu-HU" w:bidi="ar-SA"/>
                        </w:rPr>
                        <w:t xml:space="preserve">% - </w:t>
                      </w:r>
                      <w:r w:rsidRPr="00482AE5">
                        <w:rPr>
                          <w:lang w:eastAsia="hu-HU" w:bidi="ar-SA"/>
                        </w:rPr>
                        <w:t>$</w:t>
                      </w:r>
                      <w:proofErr w:type="spellStart"/>
                      <w:r w:rsidRPr="00482AE5">
                        <w:rPr>
                          <w:lang w:eastAsia="hu-HU" w:bidi="ar-SA"/>
                        </w:rPr>
                        <w:t>date-container-height</w:t>
                      </w:r>
                      <w:proofErr w:type="spellEnd"/>
                      <w:r w:rsidRPr="00482AE5">
                        <w:rPr>
                          <w:lang w:eastAsia="hu-HU" w:bidi="ar-SA"/>
                        </w:rPr>
                        <w:t xml:space="preserve"> </w:t>
                      </w:r>
                      <w:r w:rsidRPr="00482AE5">
                        <w:rPr>
                          <w:color w:val="080808"/>
                          <w:lang w:eastAsia="hu-HU" w:bidi="ar-SA"/>
                        </w:rPr>
                        <w:t xml:space="preserve">- </w:t>
                      </w:r>
                      <w:r w:rsidRPr="00482AE5">
                        <w:rPr>
                          <w:lang w:eastAsia="hu-HU" w:bidi="ar-SA"/>
                        </w:rPr>
                        <w:t>$</w:t>
                      </w:r>
                      <w:proofErr w:type="spellStart"/>
                      <w:r w:rsidRPr="00482AE5">
                        <w:rPr>
                          <w:lang w:eastAsia="hu-HU" w:bidi="ar-SA"/>
                        </w:rPr>
                        <w:t>column</w:t>
                      </w:r>
                      <w:proofErr w:type="spellEnd"/>
                      <w:r w:rsidRPr="00482AE5">
                        <w:rPr>
                          <w:lang w:eastAsia="hu-HU" w:bidi="ar-SA"/>
                        </w:rPr>
                        <w:t>-top-</w:t>
                      </w:r>
                      <w:proofErr w:type="spellStart"/>
                      <w:r w:rsidRPr="00482AE5">
                        <w:rPr>
                          <w:lang w:eastAsia="hu-HU" w:bidi="ar-SA"/>
                        </w:rPr>
                        <w:t>padding</w:t>
                      </w:r>
                      <w:proofErr w:type="spellEnd"/>
                      <w:r w:rsidRPr="00482AE5">
                        <w:rPr>
                          <w:lang w:eastAsia="hu-HU" w:bidi="ar-SA"/>
                        </w:rPr>
                        <w:t xml:space="preserve">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w:t>
                      </w:r>
                      <w:proofErr w:type="spellStart"/>
                      <w:r w:rsidRPr="00482AE5">
                        <w:rPr>
                          <w:color w:val="0033B3"/>
                          <w:lang w:eastAsia="hu-HU" w:bidi="ar-SA"/>
                        </w:rPr>
                        <w:t>hour-cell-height</w:t>
                      </w:r>
                      <w:proofErr w:type="spellEnd"/>
                      <w:r w:rsidRPr="00482AE5">
                        <w:rPr>
                          <w:color w:val="080808"/>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772928" behindDoc="0" locked="0" layoutInCell="1" allowOverlap="1" wp14:anchorId="2CCB79F0" wp14:editId="5461B95C">
                <wp:simplePos x="0" y="0"/>
                <wp:positionH relativeFrom="margin">
                  <wp:align>left</wp:align>
                </wp:positionH>
                <wp:positionV relativeFrom="paragraph">
                  <wp:posOffset>5591175</wp:posOffset>
                </wp:positionV>
                <wp:extent cx="5562600" cy="457200"/>
                <wp:effectExtent l="0" t="0" r="0" b="0"/>
                <wp:wrapTopAndBottom/>
                <wp:docPr id="565064946"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7E199DD" w14:textId="19C9A33D" w:rsidR="00482AE5" w:rsidRPr="009F4027" w:rsidRDefault="00015CB5"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5" w:name="_Toc184894389"/>
                            <w:r w:rsidR="006B6047">
                              <w:rPr>
                                <w:noProof/>
                              </w:rPr>
                              <w:t>25</w:t>
                            </w:r>
                            <w:r>
                              <w:rPr>
                                <w:noProof/>
                              </w:rPr>
                              <w:fldChar w:fldCharType="end"/>
                            </w:r>
                            <w:r w:rsidR="00482AE5">
                              <w:t xml:space="preserve">. ábra: </w:t>
                            </w:r>
                            <w:r w:rsidR="00482AE5" w:rsidRPr="00B42413">
                              <w:t>A naptártest magasságának számítására alkalmazott képlet</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CCB79F0" id="_x0000_s1053" type="#_x0000_t202" style="position:absolute;left:0;text-align:left;margin-left:0;margin-top:440.25pt;width:438pt;height:36pt;z-index:251772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" stroked="f">
                <v:textbox inset="0,0,0,0">
                  <w:txbxContent>
                    <w:p w14:paraId="07E199DD" w14:textId="19C9A33D" w:rsidR="00482AE5" w:rsidRPr="009F4027" w:rsidRDefault="00015CB5"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6" w:name="_Toc184894389"/>
                      <w:r w:rsidR="006B6047">
                        <w:rPr>
                          <w:noProof/>
                        </w:rPr>
                        <w:t>25</w:t>
                      </w:r>
                      <w:r>
                        <w:rPr>
                          <w:noProof/>
                        </w:rPr>
                        <w:fldChar w:fldCharType="end"/>
                      </w:r>
                      <w:r w:rsidR="00482AE5">
                        <w:t xml:space="preserve">. ábra: </w:t>
                      </w:r>
                      <w:r w:rsidR="00482AE5" w:rsidRPr="00B42413">
                        <w:t>A naptártest magasságának számítására alkalmazott képlet</w:t>
                      </w:r>
                      <w:bookmarkEnd w:id="146"/>
                    </w:p>
                  </w:txbxContent>
                </v:textbox>
                <w10:wrap type="topAndBottom" anchorx="margin"/>
              </v:shape>
            </w:pict>
          </mc:Fallback>
        </mc:AlternateContent>
      </w:r>
      <w:r w:rsidR="004C35A1">
        <w:rPr>
          <w:noProof/>
        </w:rPr>
        <w:t>Az ábrákon láthatóan a komponens nem lóg ki kis helyre szorított helyzetben sem, vertikálisan és horitonzálisan is görgethető túlcsordulás esetén. A naptártest magasságának kiszámítására egy matematikat képletet kellett írnom, hiszen nem 100%-ra kell azt skálázni, mivel az aránytaalanul összenyomná, deformálná az órákat jelentő téglalapokat, valamint a test túllógna a megadott magasságon, így vertikálisan kétszeresen görgethető lenne a  komponens, ami UX (User eXperience) szempontból nem optimális.</w:t>
      </w:r>
    </w:p>
    <w:p w14:paraId="74E6168B" w14:textId="2AC71EC3" w:rsidR="00482AE5" w:rsidRDefault="00482AE5" w:rsidP="000B243F">
      <w:r>
        <w:rPr>
          <w:noProof/>
        </w:rPr>
        <w:t xml:space="preserve">A képletben a </w:t>
      </w:r>
      <w:r w:rsidRPr="00482AE5">
        <w:rPr>
          <w:rStyle w:val="KdChar"/>
        </w:rPr>
        <w:t>$</w:t>
      </w:r>
      <w:proofErr w:type="spellStart"/>
      <w:r w:rsidRPr="00482AE5">
        <w:rPr>
          <w:rStyle w:val="KdChar"/>
        </w:rPr>
        <w:t>date-container-height</w:t>
      </w:r>
      <w:proofErr w:type="spellEnd"/>
      <w:r>
        <w:rPr>
          <w:rStyle w:val="KdChar"/>
        </w:rPr>
        <w:t xml:space="preserve"> </w:t>
      </w:r>
      <w:r w:rsidRPr="00482AE5">
        <w:t>a</w:t>
      </w:r>
      <w:r>
        <w:t xml:space="preserve"> komponens tetején található év-hónap kijelzés, és lapozó gombok magasságára utal, a </w:t>
      </w:r>
      <w:r w:rsidRPr="00482AE5">
        <w:rPr>
          <w:rStyle w:val="KdChar"/>
        </w:rPr>
        <w:t>$</w:t>
      </w:r>
      <w:proofErr w:type="spellStart"/>
      <w:r w:rsidRPr="00482AE5">
        <w:rPr>
          <w:rStyle w:val="KdChar"/>
        </w:rPr>
        <w:t>column</w:t>
      </w:r>
      <w:proofErr w:type="spellEnd"/>
      <w:r w:rsidRPr="00482AE5">
        <w:rPr>
          <w:rStyle w:val="KdChar"/>
        </w:rPr>
        <w:t>-top-</w:t>
      </w:r>
      <w:proofErr w:type="spellStart"/>
      <w:r w:rsidRPr="00482AE5">
        <w:rPr>
          <w:rStyle w:val="KdChar"/>
        </w:rPr>
        <w:t>padding</w:t>
      </w:r>
      <w:proofErr w:type="spellEnd"/>
      <w:r>
        <w:rPr>
          <w:rStyle w:val="KdChar"/>
        </w:rPr>
        <w:t xml:space="preserve"> </w:t>
      </w:r>
      <w:r w:rsidRPr="00482AE5">
        <w:t>a</w:t>
      </w:r>
      <w:r>
        <w:t xml:space="preserve"> naptár oszlopainak felső bélése, a </w:t>
      </w:r>
      <w:r>
        <w:rPr>
          <w:rStyle w:val="KdChar"/>
        </w:rPr>
        <w:t>--</w:t>
      </w:r>
      <w:proofErr w:type="spellStart"/>
      <w:r w:rsidRPr="00482AE5">
        <w:rPr>
          <w:rStyle w:val="KdChar"/>
        </w:rPr>
        <w:t>hour-cell-height</w:t>
      </w:r>
      <w:proofErr w:type="spellEnd"/>
      <w:r>
        <w:t xml:space="preserve"> pedig az órákat felölelő téglalapok magassága, ami megegyezik a fejléc magasságával.</w:t>
      </w:r>
      <w:r w:rsidR="000B243F">
        <w:t xml:space="preserve"> A </w:t>
      </w:r>
      <w:r w:rsidR="000B243F">
        <w:rPr>
          <w:rStyle w:val="KdChar"/>
        </w:rPr>
        <w:t>--</w:t>
      </w:r>
      <w:proofErr w:type="spellStart"/>
      <w:r w:rsidR="000B243F" w:rsidRPr="00482AE5">
        <w:rPr>
          <w:rStyle w:val="KdChar"/>
        </w:rPr>
        <w:t>hour-cell-heigh</w:t>
      </w:r>
      <w:r w:rsidR="000B243F">
        <w:rPr>
          <w:rStyle w:val="KdChar"/>
        </w:rPr>
        <w:t>t</w:t>
      </w:r>
      <w:proofErr w:type="spellEnd"/>
      <w:r w:rsidR="000B243F">
        <w:rPr>
          <w:rStyle w:val="KdChar"/>
        </w:rPr>
        <w:t xml:space="preserve"> </w:t>
      </w:r>
      <w:r w:rsidR="000B243F" w:rsidRPr="000B243F">
        <w:t>a</w:t>
      </w:r>
      <w:r w:rsidR="000B243F">
        <w:t xml:space="preserve"> képletben a többi változóval ellentétben azért nem </w:t>
      </w:r>
      <w:r w:rsidR="00FF6C18">
        <w:t>SCSS</w:t>
      </w:r>
      <w:r w:rsidR="000B243F">
        <w:t xml:space="preserve">, hanem </w:t>
      </w:r>
      <w:r w:rsidR="00FF6C18">
        <w:t>CSS</w:t>
      </w:r>
      <w:r w:rsidR="000B243F">
        <w:t xml:space="preserve"> változóként van definiálva, mert ezt lehet kódból lekérni és használni.</w:t>
      </w:r>
    </w:p>
    <w:p w14:paraId="57786347" w14:textId="4C571898" w:rsidR="00883A73" w:rsidRDefault="00883A73" w:rsidP="00883A73">
      <w:pPr>
        <w:pStyle w:val="Cmsor3"/>
        <w:numPr>
          <w:ilvl w:val="2"/>
          <w:numId w:val="19"/>
        </w:numPr>
      </w:pPr>
      <w:bookmarkStart w:id="147" w:name="_Toc184894473"/>
      <w:r>
        <w:lastRenderedPageBreak/>
        <w:t>Naptártest felépítése</w:t>
      </w:r>
      <w:bookmarkEnd w:id="147"/>
    </w:p>
    <w:p w14:paraId="0CCBBF83" w14:textId="27C3094C" w:rsidR="00883A73" w:rsidRDefault="00295681" w:rsidP="00883A73">
      <w:r>
        <w:rPr>
          <w:noProof/>
        </w:rPr>
        <mc:AlternateContent>
          <mc:Choice Requires="wps">
            <w:drawing>
              <wp:anchor distT="45720" distB="45720" distL="114300" distR="114300" simplePos="0" relativeHeight="251792384" behindDoc="0" locked="0" layoutInCell="1" allowOverlap="1" wp14:anchorId="0A62F7C1" wp14:editId="5ED18FA1">
                <wp:simplePos x="0" y="0"/>
                <wp:positionH relativeFrom="margin">
                  <wp:align>right</wp:align>
                </wp:positionH>
                <wp:positionV relativeFrom="paragraph">
                  <wp:posOffset>2103120</wp:posOffset>
                </wp:positionV>
                <wp:extent cx="5562600" cy="1805940"/>
                <wp:effectExtent l="0" t="0" r="0" b="3810"/>
                <wp:wrapTopAndBottom/>
                <wp:docPr id="7235390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805940"/>
                        </a:xfrm>
                        <a:prstGeom prst="rect">
                          <a:avLst/>
                        </a:prstGeom>
                        <a:solidFill>
                          <a:srgbClr val="FFFFFF"/>
                        </a:solidFill>
                        <a:ln w="9525">
                          <a:noFill/>
                          <a:miter lim="800000"/>
                          <a:headEnd/>
                          <a:tailEnd/>
                        </a:ln>
                      </wps:spPr>
                      <wps:txb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proofErr w:type="spellStart"/>
                            <w:r>
                              <w:rPr>
                                <w:color w:val="2A8C7C"/>
                                <w:shd w:val="clear" w:color="auto" w:fill="F7FAFF"/>
                                <w:lang w:eastAsia="hu-HU" w:bidi="ar-SA"/>
                              </w:rPr>
                              <w:t>date</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proofErr w:type="spellStart"/>
                            <w:r w:rsidRPr="000868B5">
                              <w:rPr>
                                <w:color w:val="871094"/>
                                <w:shd w:val="clear" w:color="auto" w:fill="F7FAFF"/>
                                <w:lang w:eastAsia="hu-HU" w:bidi="ar-SA"/>
                              </w:rPr>
                              <w:t>dates</w:t>
                            </w:r>
                            <w:proofErr w:type="spellEnd"/>
                            <w:r w:rsidRPr="000868B5">
                              <w:rPr>
                                <w:color w:val="080808"/>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lang w:eastAsia="hu-HU" w:bidi="ar-SA"/>
                              </w:rPr>
                              <w:t>="d-</w:t>
                            </w:r>
                            <w:proofErr w:type="spellStart"/>
                            <w:r w:rsidRPr="000868B5">
                              <w:rPr>
                                <w:lang w:eastAsia="hu-HU" w:bidi="ar-SA"/>
                              </w:rPr>
                              <w:t>flex</w:t>
                            </w:r>
                            <w:proofErr w:type="spellEnd"/>
                            <w:r w:rsidRPr="000868B5">
                              <w:rPr>
                                <w:lang w:eastAsia="hu-HU" w:bidi="ar-SA"/>
                              </w:rPr>
                              <w:t xml:space="preserve"> </w:t>
                            </w:r>
                            <w:proofErr w:type="spellStart"/>
                            <w:r w:rsidRPr="000868B5">
                              <w:rPr>
                                <w:lang w:eastAsia="hu-HU" w:bidi="ar-SA"/>
                              </w:rPr>
                              <w:t>flex-column</w:t>
                            </w:r>
                            <w:proofErr w:type="spellEnd"/>
                            <w:r w:rsidRPr="000868B5">
                              <w:rPr>
                                <w:lang w:eastAsia="hu-HU" w:bidi="ar-SA"/>
                              </w:rPr>
                              <w:t xml:space="preserve"> </w:t>
                            </w:r>
                            <w:proofErr w:type="spellStart"/>
                            <w:r w:rsidRPr="000868B5">
                              <w:rPr>
                                <w:lang w:eastAsia="hu-HU" w:bidi="ar-SA"/>
                              </w:rPr>
                              <w:t>grow</w:t>
                            </w:r>
                            <w:proofErr w:type="spellEnd"/>
                            <w:r w:rsidRPr="000868B5">
                              <w:rPr>
                                <w:lang w:eastAsia="hu-HU" w:bidi="ar-SA"/>
                              </w:rPr>
                              <w:t>"</w:t>
                            </w:r>
                            <w:r w:rsidRPr="000868B5">
                              <w:rPr>
                                <w:color w:val="080808"/>
                                <w:lang w:eastAsia="hu-HU" w:bidi="ar-SA"/>
                              </w:rPr>
                              <w:t>&gt;</w:t>
                            </w:r>
                            <w:r w:rsidRPr="000868B5">
                              <w:rPr>
                                <w:color w:val="080808"/>
                                <w:lang w:eastAsia="hu-HU" w:bidi="ar-SA"/>
                              </w:rPr>
                              <w:br/>
                              <w:t xml:space="preserve">    &lt;</w:t>
                            </w:r>
                            <w:proofErr w:type="spellStart"/>
                            <w:r w:rsidRPr="000868B5">
                              <w:rPr>
                                <w:color w:val="0033B3"/>
                                <w:lang w:eastAsia="hu-HU" w:bidi="ar-SA"/>
                              </w:rPr>
                              <w:t>Appointy-calendar-column</w:t>
                            </w:r>
                            <w:proofErr w:type="spellEnd"/>
                            <w:r w:rsidRPr="000868B5">
                              <w:rPr>
                                <w:color w:val="0033B3"/>
                                <w:lang w:eastAsia="hu-HU" w:bidi="ar-SA"/>
                              </w:rPr>
                              <w:t xml:space="preserve"> </w:t>
                            </w:r>
                            <w:r w:rsidRPr="000868B5">
                              <w:rPr>
                                <w:color w:val="871094"/>
                                <w:lang w:eastAsia="hu-HU" w:bidi="ar-SA"/>
                              </w:rPr>
                              <w:t>[</w:t>
                            </w:r>
                            <w:proofErr w:type="spellStart"/>
                            <w:r w:rsidRPr="000868B5">
                              <w:rPr>
                                <w:color w:val="871094"/>
                                <w:lang w:eastAsia="hu-HU" w:bidi="ar-SA"/>
                              </w:rPr>
                              <w:t>date</w:t>
                            </w:r>
                            <w:proofErr w:type="spellEnd"/>
                            <w:r w:rsidRPr="000868B5">
                              <w:rPr>
                                <w:color w:val="871094"/>
                                <w:lang w:eastAsia="hu-HU" w:bidi="ar-SA"/>
                              </w:rPr>
                              <w:t>]</w:t>
                            </w:r>
                            <w:r w:rsidRPr="000868B5">
                              <w:rPr>
                                <w:lang w:eastAsia="hu-HU" w:bidi="ar-SA"/>
                              </w:rPr>
                              <w:t>="</w:t>
                            </w:r>
                            <w:proofErr w:type="spellStart"/>
                            <w:r>
                              <w:rPr>
                                <w:color w:val="2A8C7C"/>
                                <w:shd w:val="clear" w:color="auto" w:fill="F7FAFF"/>
                                <w:lang w:eastAsia="hu-HU" w:bidi="ar-SA"/>
                              </w:rPr>
                              <w:t>date</w:t>
                            </w:r>
                            <w:proofErr w:type="spellEnd"/>
                            <w:r w:rsidRPr="000868B5">
                              <w:rPr>
                                <w:lang w:eastAsia="hu-HU" w:bidi="ar-SA"/>
                              </w:rPr>
                              <w:t xml:space="preserve">" </w:t>
                            </w:r>
                            <w:proofErr w:type="spellStart"/>
                            <w:r w:rsidRPr="000868B5">
                              <w:rPr>
                                <w:color w:val="174AD4"/>
                                <w:lang w:eastAsia="hu-HU" w:bidi="ar-SA"/>
                              </w:rPr>
                              <w:t>class</w:t>
                            </w:r>
                            <w:proofErr w:type="spellEnd"/>
                            <w:r w:rsidRPr="000868B5">
                              <w:rPr>
                                <w:lang w:eastAsia="hu-HU" w:bidi="ar-SA"/>
                              </w:rPr>
                              <w:t>="</w:t>
                            </w:r>
                            <w:proofErr w:type="spellStart"/>
                            <w:r w:rsidRPr="000868B5">
                              <w:rPr>
                                <w:lang w:eastAsia="hu-HU" w:bidi="ar-SA"/>
                              </w:rPr>
                              <w:t>day_column</w:t>
                            </w:r>
                            <w:proofErr w:type="spellEnd"/>
                            <w:r w:rsidRPr="000868B5">
                              <w:rPr>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lang w:eastAsia="hu-HU" w:bidi="ar-SA"/>
                              </w:rPr>
                              <w:t>="</w:t>
                            </w:r>
                            <w:r w:rsidRPr="000868B5">
                              <w:rPr>
                                <w:shd w:val="clear" w:color="auto" w:fill="F7FAFF"/>
                                <w:lang w:eastAsia="hu-HU" w:bidi="ar-SA"/>
                              </w:rPr>
                              <w:t>'</w:t>
                            </w:r>
                            <w:proofErr w:type="spellStart"/>
                            <w:r w:rsidRPr="000868B5">
                              <w:rPr>
                                <w:shd w:val="clear" w:color="auto" w:fill="F7FAFF"/>
                                <w:lang w:eastAsia="hu-HU" w:bidi="ar-SA"/>
                              </w:rPr>
                              <w:t>calendarColumn</w:t>
                            </w:r>
                            <w:proofErr w:type="spellEnd"/>
                            <w:r w:rsidRPr="000868B5">
                              <w:rPr>
                                <w:shd w:val="clear" w:color="auto" w:fill="F7FAFF"/>
                                <w:lang w:eastAsia="hu-HU" w:bidi="ar-SA"/>
                              </w:rPr>
                              <w:t xml:space="preserve">' </w:t>
                            </w:r>
                            <w:r w:rsidRPr="000868B5">
                              <w:rPr>
                                <w:color w:val="080808"/>
                                <w:shd w:val="clear" w:color="auto" w:fill="F7FAFF"/>
                                <w:lang w:eastAsia="hu-HU" w:bidi="ar-SA"/>
                              </w:rPr>
                              <w:t xml:space="preserve">+ </w:t>
                            </w:r>
                            <w:proofErr w:type="spellStart"/>
                            <w:proofErr w:type="gramStart"/>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proofErr w:type="spellEnd"/>
                            <w:proofErr w:type="gramEnd"/>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w:t>
                            </w:r>
                            <w:proofErr w:type="spellStart"/>
                            <w:r w:rsidRPr="000868B5">
                              <w:rPr>
                                <w:color w:val="871094"/>
                                <w:lang w:eastAsia="hu-HU" w:bidi="ar-SA"/>
                              </w:rPr>
                              <w:t>loaded</w:t>
                            </w:r>
                            <w:proofErr w:type="spellEnd"/>
                            <w:r w:rsidRPr="000868B5">
                              <w:rPr>
                                <w:color w:val="871094"/>
                                <w:lang w:eastAsia="hu-HU" w:bidi="ar-SA"/>
                              </w:rPr>
                              <w:t>)</w:t>
                            </w:r>
                            <w:r w:rsidRPr="000868B5">
                              <w:rPr>
                                <w:lang w:eastAsia="hu-HU" w:bidi="ar-SA"/>
                              </w:rPr>
                              <w:t>="</w:t>
                            </w:r>
                            <w:proofErr w:type="spellStart"/>
                            <w:r w:rsidRPr="000868B5">
                              <w:rPr>
                                <w:color w:val="914C07"/>
                                <w:shd w:val="clear" w:color="auto" w:fill="F7FAFF"/>
                                <w:lang w:eastAsia="hu-HU" w:bidi="ar-SA"/>
                              </w:rPr>
                              <w:t>handleColumnLoad</w:t>
                            </w:r>
                            <w:proofErr w:type="spellEnd"/>
                            <w:r w:rsidRPr="000868B5">
                              <w:rPr>
                                <w:color w:val="080808"/>
                                <w:shd w:val="clear" w:color="auto" w:fill="F7FAFF"/>
                                <w:lang w:eastAsia="hu-HU" w:bidi="ar-SA"/>
                              </w:rPr>
                              <w:t>(</w:t>
                            </w:r>
                            <w:r w:rsidRPr="000868B5">
                              <w:rPr>
                                <w:color w:val="830091"/>
                                <w:shd w:val="clear" w:color="auto" w:fill="F7FAFF"/>
                                <w:lang w:eastAsia="hu-HU" w:bidi="ar-SA"/>
                              </w:rPr>
                              <w:t>$</w:t>
                            </w:r>
                            <w:proofErr w:type="spellStart"/>
                            <w:r w:rsidRPr="000868B5">
                              <w:rPr>
                                <w:color w:val="830091"/>
                                <w:shd w:val="clear" w:color="auto" w:fill="F7FAFF"/>
                                <w:lang w:eastAsia="hu-HU" w:bidi="ar-SA"/>
                              </w:rPr>
                              <w:t>event</w:t>
                            </w:r>
                            <w:proofErr w:type="spellEnd"/>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2F7C1" id="_x0000_s1054" type="#_x0000_t202" style="position:absolute;left:0;text-align:left;margin-left:386.8pt;margin-top:165.6pt;width:438pt;height:142.2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" stroked="f">
                <v:textbo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proofErr w:type="spellStart"/>
                      <w:r>
                        <w:rPr>
                          <w:color w:val="2A8C7C"/>
                          <w:shd w:val="clear" w:color="auto" w:fill="F7FAFF"/>
                          <w:lang w:eastAsia="hu-HU" w:bidi="ar-SA"/>
                        </w:rPr>
                        <w:t>date</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proofErr w:type="spellStart"/>
                      <w:r w:rsidRPr="000868B5">
                        <w:rPr>
                          <w:color w:val="871094"/>
                          <w:shd w:val="clear" w:color="auto" w:fill="F7FAFF"/>
                          <w:lang w:eastAsia="hu-HU" w:bidi="ar-SA"/>
                        </w:rPr>
                        <w:t>dates</w:t>
                      </w:r>
                      <w:proofErr w:type="spellEnd"/>
                      <w:r w:rsidRPr="000868B5">
                        <w:rPr>
                          <w:color w:val="080808"/>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lang w:eastAsia="hu-HU" w:bidi="ar-SA"/>
                        </w:rPr>
                        <w:t>="d-</w:t>
                      </w:r>
                      <w:proofErr w:type="spellStart"/>
                      <w:r w:rsidRPr="000868B5">
                        <w:rPr>
                          <w:lang w:eastAsia="hu-HU" w:bidi="ar-SA"/>
                        </w:rPr>
                        <w:t>flex</w:t>
                      </w:r>
                      <w:proofErr w:type="spellEnd"/>
                      <w:r w:rsidRPr="000868B5">
                        <w:rPr>
                          <w:lang w:eastAsia="hu-HU" w:bidi="ar-SA"/>
                        </w:rPr>
                        <w:t xml:space="preserve"> </w:t>
                      </w:r>
                      <w:proofErr w:type="spellStart"/>
                      <w:r w:rsidRPr="000868B5">
                        <w:rPr>
                          <w:lang w:eastAsia="hu-HU" w:bidi="ar-SA"/>
                        </w:rPr>
                        <w:t>flex-column</w:t>
                      </w:r>
                      <w:proofErr w:type="spellEnd"/>
                      <w:r w:rsidRPr="000868B5">
                        <w:rPr>
                          <w:lang w:eastAsia="hu-HU" w:bidi="ar-SA"/>
                        </w:rPr>
                        <w:t xml:space="preserve"> </w:t>
                      </w:r>
                      <w:proofErr w:type="spellStart"/>
                      <w:r w:rsidRPr="000868B5">
                        <w:rPr>
                          <w:lang w:eastAsia="hu-HU" w:bidi="ar-SA"/>
                        </w:rPr>
                        <w:t>grow</w:t>
                      </w:r>
                      <w:proofErr w:type="spellEnd"/>
                      <w:r w:rsidRPr="000868B5">
                        <w:rPr>
                          <w:lang w:eastAsia="hu-HU" w:bidi="ar-SA"/>
                        </w:rPr>
                        <w:t>"</w:t>
                      </w:r>
                      <w:r w:rsidRPr="000868B5">
                        <w:rPr>
                          <w:color w:val="080808"/>
                          <w:lang w:eastAsia="hu-HU" w:bidi="ar-SA"/>
                        </w:rPr>
                        <w:t>&gt;</w:t>
                      </w:r>
                      <w:r w:rsidRPr="000868B5">
                        <w:rPr>
                          <w:color w:val="080808"/>
                          <w:lang w:eastAsia="hu-HU" w:bidi="ar-SA"/>
                        </w:rPr>
                        <w:br/>
                        <w:t xml:space="preserve">    &lt;</w:t>
                      </w:r>
                      <w:proofErr w:type="spellStart"/>
                      <w:r w:rsidRPr="000868B5">
                        <w:rPr>
                          <w:color w:val="0033B3"/>
                          <w:lang w:eastAsia="hu-HU" w:bidi="ar-SA"/>
                        </w:rPr>
                        <w:t>Appointy-calendar-column</w:t>
                      </w:r>
                      <w:proofErr w:type="spellEnd"/>
                      <w:r w:rsidRPr="000868B5">
                        <w:rPr>
                          <w:color w:val="0033B3"/>
                          <w:lang w:eastAsia="hu-HU" w:bidi="ar-SA"/>
                        </w:rPr>
                        <w:t xml:space="preserve"> </w:t>
                      </w:r>
                      <w:r w:rsidRPr="000868B5">
                        <w:rPr>
                          <w:color w:val="871094"/>
                          <w:lang w:eastAsia="hu-HU" w:bidi="ar-SA"/>
                        </w:rPr>
                        <w:t>[</w:t>
                      </w:r>
                      <w:proofErr w:type="spellStart"/>
                      <w:r w:rsidRPr="000868B5">
                        <w:rPr>
                          <w:color w:val="871094"/>
                          <w:lang w:eastAsia="hu-HU" w:bidi="ar-SA"/>
                        </w:rPr>
                        <w:t>date</w:t>
                      </w:r>
                      <w:proofErr w:type="spellEnd"/>
                      <w:r w:rsidRPr="000868B5">
                        <w:rPr>
                          <w:color w:val="871094"/>
                          <w:lang w:eastAsia="hu-HU" w:bidi="ar-SA"/>
                        </w:rPr>
                        <w:t>]</w:t>
                      </w:r>
                      <w:r w:rsidRPr="000868B5">
                        <w:rPr>
                          <w:lang w:eastAsia="hu-HU" w:bidi="ar-SA"/>
                        </w:rPr>
                        <w:t>="</w:t>
                      </w:r>
                      <w:proofErr w:type="spellStart"/>
                      <w:r>
                        <w:rPr>
                          <w:color w:val="2A8C7C"/>
                          <w:shd w:val="clear" w:color="auto" w:fill="F7FAFF"/>
                          <w:lang w:eastAsia="hu-HU" w:bidi="ar-SA"/>
                        </w:rPr>
                        <w:t>date</w:t>
                      </w:r>
                      <w:proofErr w:type="spellEnd"/>
                      <w:r w:rsidRPr="000868B5">
                        <w:rPr>
                          <w:lang w:eastAsia="hu-HU" w:bidi="ar-SA"/>
                        </w:rPr>
                        <w:t xml:space="preserve">" </w:t>
                      </w:r>
                      <w:proofErr w:type="spellStart"/>
                      <w:r w:rsidRPr="000868B5">
                        <w:rPr>
                          <w:color w:val="174AD4"/>
                          <w:lang w:eastAsia="hu-HU" w:bidi="ar-SA"/>
                        </w:rPr>
                        <w:t>class</w:t>
                      </w:r>
                      <w:proofErr w:type="spellEnd"/>
                      <w:r w:rsidRPr="000868B5">
                        <w:rPr>
                          <w:lang w:eastAsia="hu-HU" w:bidi="ar-SA"/>
                        </w:rPr>
                        <w:t>="</w:t>
                      </w:r>
                      <w:proofErr w:type="spellStart"/>
                      <w:r w:rsidRPr="000868B5">
                        <w:rPr>
                          <w:lang w:eastAsia="hu-HU" w:bidi="ar-SA"/>
                        </w:rPr>
                        <w:t>day_column</w:t>
                      </w:r>
                      <w:proofErr w:type="spellEnd"/>
                      <w:r w:rsidRPr="000868B5">
                        <w:rPr>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lang w:eastAsia="hu-HU" w:bidi="ar-SA"/>
                        </w:rPr>
                        <w:t>="</w:t>
                      </w:r>
                      <w:r w:rsidRPr="000868B5">
                        <w:rPr>
                          <w:shd w:val="clear" w:color="auto" w:fill="F7FAFF"/>
                          <w:lang w:eastAsia="hu-HU" w:bidi="ar-SA"/>
                        </w:rPr>
                        <w:t>'</w:t>
                      </w:r>
                      <w:proofErr w:type="spellStart"/>
                      <w:r w:rsidRPr="000868B5">
                        <w:rPr>
                          <w:shd w:val="clear" w:color="auto" w:fill="F7FAFF"/>
                          <w:lang w:eastAsia="hu-HU" w:bidi="ar-SA"/>
                        </w:rPr>
                        <w:t>calendarColumn</w:t>
                      </w:r>
                      <w:proofErr w:type="spellEnd"/>
                      <w:r w:rsidRPr="000868B5">
                        <w:rPr>
                          <w:shd w:val="clear" w:color="auto" w:fill="F7FAFF"/>
                          <w:lang w:eastAsia="hu-HU" w:bidi="ar-SA"/>
                        </w:rPr>
                        <w:t xml:space="preserve">' </w:t>
                      </w:r>
                      <w:r w:rsidRPr="000868B5">
                        <w:rPr>
                          <w:color w:val="080808"/>
                          <w:shd w:val="clear" w:color="auto" w:fill="F7FAFF"/>
                          <w:lang w:eastAsia="hu-HU" w:bidi="ar-SA"/>
                        </w:rPr>
                        <w:t xml:space="preserve">+ </w:t>
                      </w:r>
                      <w:proofErr w:type="spellStart"/>
                      <w:proofErr w:type="gramStart"/>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proofErr w:type="spellEnd"/>
                      <w:proofErr w:type="gramEnd"/>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w:t>
                      </w:r>
                      <w:proofErr w:type="spellStart"/>
                      <w:r w:rsidRPr="000868B5">
                        <w:rPr>
                          <w:color w:val="871094"/>
                          <w:lang w:eastAsia="hu-HU" w:bidi="ar-SA"/>
                        </w:rPr>
                        <w:t>loaded</w:t>
                      </w:r>
                      <w:proofErr w:type="spellEnd"/>
                      <w:r w:rsidRPr="000868B5">
                        <w:rPr>
                          <w:color w:val="871094"/>
                          <w:lang w:eastAsia="hu-HU" w:bidi="ar-SA"/>
                        </w:rPr>
                        <w:t>)</w:t>
                      </w:r>
                      <w:r w:rsidRPr="000868B5">
                        <w:rPr>
                          <w:lang w:eastAsia="hu-HU" w:bidi="ar-SA"/>
                        </w:rPr>
                        <w:t>="</w:t>
                      </w:r>
                      <w:proofErr w:type="spellStart"/>
                      <w:r w:rsidRPr="000868B5">
                        <w:rPr>
                          <w:color w:val="914C07"/>
                          <w:shd w:val="clear" w:color="auto" w:fill="F7FAFF"/>
                          <w:lang w:eastAsia="hu-HU" w:bidi="ar-SA"/>
                        </w:rPr>
                        <w:t>handleColumnLoad</w:t>
                      </w:r>
                      <w:proofErr w:type="spellEnd"/>
                      <w:r w:rsidRPr="000868B5">
                        <w:rPr>
                          <w:color w:val="080808"/>
                          <w:shd w:val="clear" w:color="auto" w:fill="F7FAFF"/>
                          <w:lang w:eastAsia="hu-HU" w:bidi="ar-SA"/>
                        </w:rPr>
                        <w:t>(</w:t>
                      </w:r>
                      <w:r w:rsidRPr="000868B5">
                        <w:rPr>
                          <w:color w:val="830091"/>
                          <w:shd w:val="clear" w:color="auto" w:fill="F7FAFF"/>
                          <w:lang w:eastAsia="hu-HU" w:bidi="ar-SA"/>
                        </w:rPr>
                        <w:t>$</w:t>
                      </w:r>
                      <w:proofErr w:type="spellStart"/>
                      <w:r w:rsidRPr="000868B5">
                        <w:rPr>
                          <w:color w:val="830091"/>
                          <w:shd w:val="clear" w:color="auto" w:fill="F7FAFF"/>
                          <w:lang w:eastAsia="hu-HU" w:bidi="ar-SA"/>
                        </w:rPr>
                        <w:t>event</w:t>
                      </w:r>
                      <w:proofErr w:type="spellEnd"/>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v:textbox>
                <w10:wrap type="topAndBottom" anchorx="margin"/>
              </v:shape>
            </w:pict>
          </mc:Fallback>
        </mc:AlternateContent>
      </w:r>
      <w:r w:rsidR="000868B5">
        <w:rPr>
          <w:noProof/>
        </w:rPr>
        <mc:AlternateContent>
          <mc:Choice Requires="wps">
            <w:drawing>
              <wp:anchor distT="0" distB="0" distL="114300" distR="114300" simplePos="0" relativeHeight="251794432" behindDoc="0" locked="0" layoutInCell="1" allowOverlap="1" wp14:anchorId="60B471E0" wp14:editId="203ED21B">
                <wp:simplePos x="0" y="0"/>
                <wp:positionH relativeFrom="page">
                  <wp:align>center</wp:align>
                </wp:positionH>
                <wp:positionV relativeFrom="paragraph">
                  <wp:posOffset>1600200</wp:posOffset>
                </wp:positionV>
                <wp:extent cx="5554980" cy="457200"/>
                <wp:effectExtent l="0" t="0" r="7620" b="0"/>
                <wp:wrapTopAndBottom/>
                <wp:docPr id="19012492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2F86A70" w14:textId="15BB109F" w:rsidR="000868B5" w:rsidRPr="0004267F" w:rsidRDefault="00015CB5" w:rsidP="000868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8" w:name="_Toc184894390"/>
                            <w:r w:rsidR="006B6047">
                              <w:rPr>
                                <w:noProof/>
                              </w:rPr>
                              <w:t>26</w:t>
                            </w:r>
                            <w:r>
                              <w:rPr>
                                <w:noProof/>
                              </w:rPr>
                              <w:fldChar w:fldCharType="end"/>
                            </w:r>
                            <w:r w:rsidR="000868B5">
                              <w:t>. ábra: A naptár oszlopainak generálása (saját)</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0B471E0" id="_x0000_s1055" type="#_x0000_t202" style="position:absolute;left:0;text-align:left;margin-left:0;margin-top:126pt;width:437.4pt;height:36pt;z-index:251794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" stroked="f">
                <v:textbox inset="0,0,0,0">
                  <w:txbxContent>
                    <w:p w14:paraId="72F86A70" w14:textId="15BB109F" w:rsidR="000868B5" w:rsidRPr="0004267F" w:rsidRDefault="00015CB5" w:rsidP="000868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9" w:name="_Toc184894390"/>
                      <w:r w:rsidR="006B6047">
                        <w:rPr>
                          <w:noProof/>
                        </w:rPr>
                        <w:t>26</w:t>
                      </w:r>
                      <w:r>
                        <w:rPr>
                          <w:noProof/>
                        </w:rPr>
                        <w:fldChar w:fldCharType="end"/>
                      </w:r>
                      <w:r w:rsidR="000868B5">
                        <w:t>. ábra: A naptár oszlopainak generálása (saját)</w:t>
                      </w:r>
                      <w:bookmarkEnd w:id="149"/>
                    </w:p>
                  </w:txbxContent>
                </v:textbox>
                <w10:wrap type="topAndBottom" anchorx="page"/>
              </v:shape>
            </w:pict>
          </mc:Fallback>
        </mc:AlternateContent>
      </w:r>
      <w:r w:rsidR="00883A73">
        <w:t xml:space="preserve">Az előző pontban </w:t>
      </w:r>
      <w:proofErr w:type="spellStart"/>
      <w:r w:rsidR="00883A73">
        <w:t>megfogalmazottak</w:t>
      </w:r>
      <w:proofErr w:type="spellEnd"/>
      <w:r w:rsidR="00883A73">
        <w:t xml:space="preserve"> alapján a naptár hét fő oszlopból áll, amelyeknek van fejléce és teste. A fejléc tartalma már tárgyalásra került, a testben a már említett órákat megtestesítő téglalapok találhatóak. Az oszlopok saját komponens alapján jönnek létre, amelyeket az </w:t>
      </w:r>
      <w:proofErr w:type="spellStart"/>
      <w:r w:rsidR="00883A73">
        <w:t>Angular</w:t>
      </w:r>
      <w:proofErr w:type="spellEnd"/>
      <w:r w:rsidR="00883A73">
        <w:t xml:space="preserve"> által </w:t>
      </w:r>
      <w:r w:rsidR="000868B5">
        <w:t xml:space="preserve">biztosított </w:t>
      </w:r>
      <w:r w:rsidR="000868B5" w:rsidRPr="00A1283F">
        <w:rPr>
          <w:rStyle w:val="KdChar"/>
        </w:rPr>
        <w:t>@for</w:t>
      </w:r>
      <w:r w:rsidR="000868B5">
        <w:t xml:space="preserve"> vezérlővel </w:t>
      </w:r>
      <w:r w:rsidR="00E0262C">
        <w:t>állítottam elő</w:t>
      </w:r>
      <w:r w:rsidR="000868B5">
        <w:t>, valamint az oszlopokon belüli téglalapok is ezt a módszert követik. Ennek a generálásnak funkcionális oka van, amely később tárgyalásra kerül.</w:t>
      </w:r>
    </w:p>
    <w:p w14:paraId="302B664E" w14:textId="2AC42A1A" w:rsidR="00A1283F" w:rsidRDefault="00295681" w:rsidP="00883A73">
      <w:r>
        <w:rPr>
          <w:noProof/>
        </w:rPr>
        <mc:AlternateContent>
          <mc:Choice Requires="wps">
            <w:drawing>
              <wp:anchor distT="45720" distB="45720" distL="114300" distR="114300" simplePos="0" relativeHeight="251796480" behindDoc="0" locked="0" layoutInCell="1" allowOverlap="1" wp14:anchorId="61B1C873" wp14:editId="16402947">
                <wp:simplePos x="0" y="0"/>
                <wp:positionH relativeFrom="page">
                  <wp:align>center</wp:align>
                </wp:positionH>
                <wp:positionV relativeFrom="paragraph">
                  <wp:posOffset>4551680</wp:posOffset>
                </wp:positionV>
                <wp:extent cx="5562600" cy="1577340"/>
                <wp:effectExtent l="0" t="0" r="0" b="3810"/>
                <wp:wrapTopAndBottom/>
                <wp:docPr id="9111559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77340"/>
                        </a:xfrm>
                        <a:prstGeom prst="rect">
                          <a:avLst/>
                        </a:prstGeom>
                        <a:solidFill>
                          <a:srgbClr val="FFFFFF"/>
                        </a:solidFill>
                        <a:ln w="9525">
                          <a:noFill/>
                          <a:miter lim="800000"/>
                          <a:headEnd/>
                          <a:tailEnd/>
                        </a:ln>
                      </wps:spPr>
                      <wps:txb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proofErr w:type="spellStart"/>
                            <w:r w:rsidRPr="000868B5">
                              <w:rPr>
                                <w:color w:val="2A8C7C"/>
                                <w:shd w:val="clear" w:color="auto" w:fill="F7FAFF"/>
                                <w:lang w:eastAsia="hu-HU" w:bidi="ar-SA"/>
                              </w:rPr>
                              <w:t>hour</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shd w:val="clear" w:color="auto" w:fill="F7FAFF"/>
                                <w:lang w:eastAsia="hu-HU" w:bidi="ar-SA"/>
                              </w:rPr>
                              <w:t>[</w:t>
                            </w:r>
                            <w:proofErr w:type="gramStart"/>
                            <w:r w:rsidRPr="000868B5">
                              <w:rPr>
                                <w:shd w:val="clear" w:color="auto" w:fill="F7FAFF"/>
                                <w:lang w:eastAsia="hu-HU" w:bidi="ar-SA"/>
                              </w:rPr>
                              <w:t>].</w:t>
                            </w:r>
                            <w:proofErr w:type="spellStart"/>
                            <w:r w:rsidRPr="000868B5">
                              <w:rPr>
                                <w:color w:val="871094"/>
                                <w:shd w:val="clear" w:color="auto" w:fill="F7FAFF"/>
                                <w:lang w:eastAsia="hu-HU" w:bidi="ar-SA"/>
                              </w:rPr>
                              <w:t>constructor</w:t>
                            </w:r>
                            <w:proofErr w:type="spellEnd"/>
                            <w:proofErr w:type="gramEnd"/>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color w:val="067D17"/>
                                <w:lang w:eastAsia="hu-HU" w:bidi="ar-SA"/>
                              </w:rPr>
                              <w:t>="</w:t>
                            </w:r>
                            <w:proofErr w:type="spellStart"/>
                            <w:r w:rsidRPr="000868B5">
                              <w:rPr>
                                <w:color w:val="067D17"/>
                                <w:lang w:eastAsia="hu-HU" w:bidi="ar-SA"/>
                              </w:rPr>
                              <w:t>hour-cell</w:t>
                            </w:r>
                            <w:proofErr w:type="spellEnd"/>
                            <w:r w:rsidRPr="000868B5">
                              <w:rPr>
                                <w:color w:val="067D17"/>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getID</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w:t>
                            </w:r>
                            <w:proofErr w:type="spellStart"/>
                            <w:r w:rsidRPr="000868B5">
                              <w:rPr>
                                <w:color w:val="871094"/>
                                <w:lang w:eastAsia="hu-HU" w:bidi="ar-SA"/>
                              </w:rPr>
                              <w:t>click</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openNewEventModal</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1C873" id="_x0000_s1056" type="#_x0000_t202" style="position:absolute;left:0;text-align:left;margin-left:0;margin-top:358.4pt;width:438pt;height:124.2pt;z-index:2517964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" stroked="f">
                <v:textbo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proofErr w:type="spellStart"/>
                      <w:r w:rsidRPr="000868B5">
                        <w:rPr>
                          <w:color w:val="2A8C7C"/>
                          <w:shd w:val="clear" w:color="auto" w:fill="F7FAFF"/>
                          <w:lang w:eastAsia="hu-HU" w:bidi="ar-SA"/>
                        </w:rPr>
                        <w:t>hour</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shd w:val="clear" w:color="auto" w:fill="F7FAFF"/>
                          <w:lang w:eastAsia="hu-HU" w:bidi="ar-SA"/>
                        </w:rPr>
                        <w:t>[</w:t>
                      </w:r>
                      <w:proofErr w:type="gramStart"/>
                      <w:r w:rsidRPr="000868B5">
                        <w:rPr>
                          <w:shd w:val="clear" w:color="auto" w:fill="F7FAFF"/>
                          <w:lang w:eastAsia="hu-HU" w:bidi="ar-SA"/>
                        </w:rPr>
                        <w:t>].</w:t>
                      </w:r>
                      <w:proofErr w:type="spellStart"/>
                      <w:r w:rsidRPr="000868B5">
                        <w:rPr>
                          <w:color w:val="871094"/>
                          <w:shd w:val="clear" w:color="auto" w:fill="F7FAFF"/>
                          <w:lang w:eastAsia="hu-HU" w:bidi="ar-SA"/>
                        </w:rPr>
                        <w:t>constructor</w:t>
                      </w:r>
                      <w:proofErr w:type="spellEnd"/>
                      <w:proofErr w:type="gramEnd"/>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color w:val="067D17"/>
                          <w:lang w:eastAsia="hu-HU" w:bidi="ar-SA"/>
                        </w:rPr>
                        <w:t>="</w:t>
                      </w:r>
                      <w:proofErr w:type="spellStart"/>
                      <w:r w:rsidRPr="000868B5">
                        <w:rPr>
                          <w:color w:val="067D17"/>
                          <w:lang w:eastAsia="hu-HU" w:bidi="ar-SA"/>
                        </w:rPr>
                        <w:t>hour-cell</w:t>
                      </w:r>
                      <w:proofErr w:type="spellEnd"/>
                      <w:r w:rsidRPr="000868B5">
                        <w:rPr>
                          <w:color w:val="067D17"/>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getID</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w:t>
                      </w:r>
                      <w:proofErr w:type="spellStart"/>
                      <w:r w:rsidRPr="000868B5">
                        <w:rPr>
                          <w:color w:val="871094"/>
                          <w:lang w:eastAsia="hu-HU" w:bidi="ar-SA"/>
                        </w:rPr>
                        <w:t>click</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openNewEventModal</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v:textbox>
                <w10:wrap type="topAndBottom" anchorx="page"/>
              </v:shape>
            </w:pict>
          </mc:Fallback>
        </mc:AlternateContent>
      </w:r>
      <w:r>
        <w:rPr>
          <w:noProof/>
        </w:rPr>
        <mc:AlternateContent>
          <mc:Choice Requires="wps">
            <w:drawing>
              <wp:anchor distT="0" distB="0" distL="114300" distR="114300" simplePos="0" relativeHeight="251798528" behindDoc="0" locked="0" layoutInCell="1" allowOverlap="1" wp14:anchorId="7338B207" wp14:editId="6D551422">
                <wp:simplePos x="0" y="0"/>
                <wp:positionH relativeFrom="margin">
                  <wp:align>left</wp:align>
                </wp:positionH>
                <wp:positionV relativeFrom="paragraph">
                  <wp:posOffset>4090670</wp:posOffset>
                </wp:positionV>
                <wp:extent cx="5577840" cy="457200"/>
                <wp:effectExtent l="0" t="0" r="3810" b="0"/>
                <wp:wrapTopAndBottom/>
                <wp:docPr id="773981094" name="Szövegdoboz 1"/>
                <wp:cNvGraphicFramePr/>
                <a:graphic xmlns:a="http://schemas.openxmlformats.org/drawingml/2006/main">
                  <a:graphicData uri="http://schemas.microsoft.com/office/word/2010/wordprocessingShape">
                    <wps:wsp>
                      <wps:cNvSpPr txBox="1"/>
                      <wps:spPr>
                        <a:xfrm>
                          <a:off x="0" y="0"/>
                          <a:ext cx="5577840" cy="457200"/>
                        </a:xfrm>
                        <a:prstGeom prst="rect">
                          <a:avLst/>
                        </a:prstGeom>
                        <a:solidFill>
                          <a:prstClr val="white"/>
                        </a:solidFill>
                        <a:ln>
                          <a:noFill/>
                        </a:ln>
                      </wps:spPr>
                      <wps:txbx>
                        <w:txbxContent>
                          <w:bookmarkStart w:id="150" w:name="_Ref182389007"/>
                          <w:p w14:paraId="3C0C34BF" w14:textId="29712678" w:rsidR="000868B5" w:rsidRPr="00624DBB" w:rsidRDefault="00015CB5" w:rsidP="000868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1" w:name="_Toc184894391"/>
                            <w:r w:rsidR="006B6047">
                              <w:rPr>
                                <w:noProof/>
                              </w:rPr>
                              <w:t>27</w:t>
                            </w:r>
                            <w:r>
                              <w:rPr>
                                <w:noProof/>
                              </w:rPr>
                              <w:fldChar w:fldCharType="end"/>
                            </w:r>
                            <w:r w:rsidR="000868B5">
                              <w:t>. ábra</w:t>
                            </w:r>
                            <w:bookmarkEnd w:id="150"/>
                            <w:r w:rsidR="000868B5">
                              <w:t>: A naptár oszlopain belüli téglalapok generálása (saját)</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38B207" id="_x0000_s1057" type="#_x0000_t202" style="position:absolute;left:0;text-align:left;margin-left:0;margin-top:322.1pt;width:439.2pt;height:36pt;z-index:251798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" stroked="f">
                <v:textbox inset="0,0,0,0">
                  <w:txbxContent>
                    <w:bookmarkStart w:id="152" w:name="_Ref182389007"/>
                    <w:p w14:paraId="3C0C34BF" w14:textId="29712678" w:rsidR="000868B5" w:rsidRPr="00624DBB" w:rsidRDefault="00015CB5" w:rsidP="000868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3" w:name="_Toc184894391"/>
                      <w:r w:rsidR="006B6047">
                        <w:rPr>
                          <w:noProof/>
                        </w:rPr>
                        <w:t>27</w:t>
                      </w:r>
                      <w:r>
                        <w:rPr>
                          <w:noProof/>
                        </w:rPr>
                        <w:fldChar w:fldCharType="end"/>
                      </w:r>
                      <w:r w:rsidR="000868B5">
                        <w:t>. ábra</w:t>
                      </w:r>
                      <w:bookmarkEnd w:id="152"/>
                      <w:r w:rsidR="000868B5">
                        <w:t>: A naptár oszlopain belüli téglalapok generálása (saját)</w:t>
                      </w:r>
                      <w:bookmarkEnd w:id="153"/>
                    </w:p>
                  </w:txbxContent>
                </v:textbox>
                <w10:wrap type="topAndBottom" anchorx="margin"/>
              </v:shape>
            </w:pict>
          </mc:Fallback>
        </mc:AlternateContent>
      </w:r>
      <w:r w:rsidR="00A1283F" w:rsidRPr="00A1283F">
        <w:t>A</w:t>
      </w:r>
      <w:r w:rsidR="00A1283F">
        <w:rPr>
          <w:rStyle w:val="KdChar"/>
        </w:rPr>
        <w:t xml:space="preserve"> </w:t>
      </w:r>
      <w:proofErr w:type="spellStart"/>
      <w:r w:rsidR="00A1283F" w:rsidRPr="00A1283F">
        <w:rPr>
          <w:rStyle w:val="KdChar"/>
        </w:rPr>
        <w:t>dates</w:t>
      </w:r>
      <w:proofErr w:type="spellEnd"/>
      <w:r w:rsidR="00A1283F">
        <w:t xml:space="preserve"> tömbben az adott hét dátumai vannak felsorolva </w:t>
      </w:r>
      <w:proofErr w:type="spellStart"/>
      <w:r w:rsidR="00A1283F" w:rsidRPr="00A1283F">
        <w:rPr>
          <w:rStyle w:val="KdChar"/>
        </w:rPr>
        <w:t>Date</w:t>
      </w:r>
      <w:proofErr w:type="spellEnd"/>
      <w:r w:rsidR="00A1283F">
        <w:t xml:space="preserve"> objektumként (ez 7 elemet jelent), amelyek alapján generálódnak és töltődnek fel az oszlopok fejlécei, valamint ez alapján kapja az </w:t>
      </w:r>
      <w:proofErr w:type="spellStart"/>
      <w:r w:rsidR="00A1283F" w:rsidRPr="00A1283F">
        <w:rPr>
          <w:rStyle w:val="KdChar"/>
        </w:rPr>
        <w:t>id</w:t>
      </w:r>
      <w:proofErr w:type="spellEnd"/>
      <w:r w:rsidR="00A1283F">
        <w:t>-ját az oszlop maga is, amelynek</w:t>
      </w:r>
      <w:r w:rsidR="007D2316">
        <w:t xml:space="preserve"> szintén funkcionális oka van, és</w:t>
      </w:r>
      <w:r w:rsidR="00A1283F">
        <w:t xml:space="preserve"> jelentőségére </w:t>
      </w:r>
      <w:r w:rsidR="007D2316">
        <w:t>ez a dokumentum később tér ki</w:t>
      </w:r>
      <w:r w:rsidR="00A1283F">
        <w:t>.</w:t>
      </w:r>
      <w:r w:rsidR="007D2316">
        <w:t xml:space="preserve"> A végső elem</w:t>
      </w:r>
      <w:r w:rsidR="006E5B1C">
        <w:t>,</w:t>
      </w:r>
      <w:r w:rsidR="007D2316">
        <w:t xml:space="preserve"> amit láthatunk ezen a komponensen a </w:t>
      </w:r>
      <w:proofErr w:type="spellStart"/>
      <w:r w:rsidR="007D2316" w:rsidRPr="006E5B1C">
        <w:rPr>
          <w:rStyle w:val="KdChar"/>
        </w:rPr>
        <w:t>loaded</w:t>
      </w:r>
      <w:proofErr w:type="spellEnd"/>
      <w:r w:rsidR="007D2316" w:rsidRPr="006E5B1C">
        <w:rPr>
          <w:rStyle w:val="KdChar"/>
        </w:rPr>
        <w:t xml:space="preserve"> </w:t>
      </w:r>
      <w:proofErr w:type="spellStart"/>
      <w:r w:rsidR="007D2316" w:rsidRPr="006E5B1C">
        <w:rPr>
          <w:rStyle w:val="KdChar"/>
        </w:rPr>
        <w:t>Event</w:t>
      </w:r>
      <w:proofErr w:type="spellEnd"/>
      <w:r w:rsidR="007D2316">
        <w:t xml:space="preserve"> visszaadása a szülőnek,</w:t>
      </w:r>
      <w:r w:rsidR="00863C05">
        <w:t xml:space="preserve"> ami időzítésbéli problémákat old</w:t>
      </w:r>
      <w:r w:rsidR="00613FAF">
        <w:t xml:space="preserve"> meg.</w:t>
      </w:r>
    </w:p>
    <w:p w14:paraId="26BA2C07" w14:textId="7B682C5D" w:rsidR="00295681" w:rsidRDefault="00295681" w:rsidP="00883A73"/>
    <w:p w14:paraId="6C1EA3A6" w14:textId="2D50BA95" w:rsidR="000868B5" w:rsidRDefault="00863C05" w:rsidP="00883A73">
      <w:r>
        <w:lastRenderedPageBreak/>
        <w:t xml:space="preserve">A téglalapok generálása az oszlopokéhoz nagyban hasonlít, gyakorlatilag egy 24 elemű üres tömböt hoztam létre a </w:t>
      </w:r>
      <w:r w:rsidRPr="00863C05">
        <w:rPr>
          <w:rStyle w:val="KdChar"/>
        </w:rPr>
        <w:t>[</w:t>
      </w:r>
      <w:proofErr w:type="gramStart"/>
      <w:r w:rsidRPr="00863C05">
        <w:rPr>
          <w:rStyle w:val="KdChar"/>
        </w:rPr>
        <w:t>].</w:t>
      </w:r>
      <w:proofErr w:type="spellStart"/>
      <w:r w:rsidRPr="00863C05">
        <w:rPr>
          <w:rStyle w:val="KdChar"/>
        </w:rPr>
        <w:t>constructor</w:t>
      </w:r>
      <w:proofErr w:type="spellEnd"/>
      <w:proofErr w:type="gramEnd"/>
      <w:r w:rsidRPr="00863C05">
        <w:rPr>
          <w:rStyle w:val="KdChar"/>
        </w:rPr>
        <w:t>(24)</w:t>
      </w:r>
      <w:r>
        <w:t xml:space="preserve"> segítségével, amelyen </w:t>
      </w:r>
      <w:proofErr w:type="spellStart"/>
      <w:r>
        <w:t>végigiterálva</w:t>
      </w:r>
      <w:proofErr w:type="spellEnd"/>
      <w:r>
        <w:t xml:space="preserve"> hozom létre a cellákat</w:t>
      </w:r>
      <w:r w:rsidR="00466628">
        <w:t>.</w:t>
      </w:r>
      <w:r>
        <w:t xml:space="preserve"> </w:t>
      </w:r>
      <w:r w:rsidR="00466628">
        <w:t>Ezek</w:t>
      </w:r>
      <w:r>
        <w:t xml:space="preserve"> szintén azonosítót</w:t>
      </w:r>
      <w:r w:rsidR="0036473A">
        <w:t xml:space="preserve"> </w:t>
      </w:r>
      <w:r w:rsidR="00647A01">
        <w:t>kapnak</w:t>
      </w:r>
      <w:r>
        <w:t xml:space="preserve"> a jelenlegi </w:t>
      </w:r>
      <w:r w:rsidRPr="00863C05">
        <w:rPr>
          <w:rStyle w:val="KdChar"/>
        </w:rPr>
        <w:t>$index</w:t>
      </w:r>
      <w:r>
        <w:t xml:space="preserve"> alapján, amely ezesetben pont az az óra, amely az adott cella kezdő időpontja (például a 0. indexet az első cella kapja meg, ami a 00:00 - 01:00 időintervallumot öleli fel).</w:t>
      </w:r>
    </w:p>
    <w:p w14:paraId="23CE98FC" w14:textId="42CA0515" w:rsidR="00295681" w:rsidRPr="00883A73" w:rsidRDefault="00295681" w:rsidP="00883A73">
      <w:r>
        <w:rPr>
          <w:noProof/>
        </w:rPr>
        <mc:AlternateContent>
          <mc:Choice Requires="wps">
            <w:drawing>
              <wp:anchor distT="45720" distB="45720" distL="114300" distR="114300" simplePos="0" relativeHeight="251800576" behindDoc="0" locked="0" layoutInCell="1" allowOverlap="1" wp14:anchorId="289D38EB" wp14:editId="18FEA1CB">
                <wp:simplePos x="0" y="0"/>
                <wp:positionH relativeFrom="page">
                  <wp:align>center</wp:align>
                </wp:positionH>
                <wp:positionV relativeFrom="paragraph">
                  <wp:posOffset>2480310</wp:posOffset>
                </wp:positionV>
                <wp:extent cx="2651760" cy="1051560"/>
                <wp:effectExtent l="0" t="0" r="0" b="0"/>
                <wp:wrapTopAndBottom/>
                <wp:docPr id="15469451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051560"/>
                        </a:xfrm>
                        <a:prstGeom prst="rect">
                          <a:avLst/>
                        </a:prstGeom>
                        <a:solidFill>
                          <a:srgbClr val="FFFFFF"/>
                        </a:solidFill>
                        <a:ln w="9525">
                          <a:noFill/>
                          <a:miter lim="800000"/>
                          <a:headEnd/>
                          <a:tailEnd/>
                        </a:ln>
                      </wps:spPr>
                      <wps:txbx>
                        <w:txbxContent>
                          <w:p w14:paraId="44279EAA" w14:textId="48AA660A" w:rsidR="00295681" w:rsidRDefault="00295681" w:rsidP="00295681">
                            <w:pPr>
                              <w:pStyle w:val="Kd"/>
                              <w:rPr>
                                <w:lang w:eastAsia="hu-HU" w:bidi="ar-SA"/>
                              </w:rPr>
                            </w:pPr>
                            <w:proofErr w:type="spellStart"/>
                            <w:r w:rsidRPr="00295681">
                              <w:rPr>
                                <w:color w:val="0033B3"/>
                                <w:lang w:eastAsia="hu-HU" w:bidi="ar-SA"/>
                              </w:rPr>
                              <w:t>for</w:t>
                            </w:r>
                            <w:proofErr w:type="spellEnd"/>
                            <w:r w:rsidRPr="00295681">
                              <w:rPr>
                                <w:color w:val="0033B3"/>
                                <w:lang w:eastAsia="hu-HU" w:bidi="ar-SA"/>
                              </w:rPr>
                              <w:t xml:space="preserve"> </w:t>
                            </w:r>
                            <w:r w:rsidRPr="00295681">
                              <w:rPr>
                                <w:lang w:eastAsia="hu-HU" w:bidi="ar-SA"/>
                              </w:rPr>
                              <w:t>(</w:t>
                            </w:r>
                            <w:proofErr w:type="spellStart"/>
                            <w:r w:rsidRPr="00295681">
                              <w:rPr>
                                <w:color w:val="0033B3"/>
                                <w:lang w:eastAsia="hu-HU" w:bidi="ar-SA"/>
                              </w:rPr>
                              <w:t>let</w:t>
                            </w:r>
                            <w:proofErr w:type="spellEnd"/>
                            <w:r w:rsidRPr="00295681">
                              <w:rPr>
                                <w:color w:val="0033B3"/>
                                <w:lang w:eastAsia="hu-HU" w:bidi="ar-SA"/>
                              </w:rPr>
                              <w:t xml:space="preserve">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proofErr w:type="gramStart"/>
                            <w:r w:rsidRPr="00295681">
                              <w:rPr>
                                <w:lang w:eastAsia="hu-HU" w:bidi="ar-SA"/>
                              </w:rPr>
                              <w:t xml:space="preserve">&lt; </w:t>
                            </w:r>
                            <w:r w:rsidRPr="00295681">
                              <w:rPr>
                                <w:color w:val="1750EB"/>
                                <w:lang w:eastAsia="hu-HU" w:bidi="ar-SA"/>
                              </w:rPr>
                              <w:t>10</w:t>
                            </w:r>
                            <w:proofErr w:type="gramEnd"/>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38EB" id="_x0000_s1058" type="#_x0000_t202" style="position:absolute;left:0;text-align:left;margin-left:0;margin-top:195.3pt;width:208.8pt;height:82.8pt;z-index:2518005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" stroked="f">
                <v:textbox>
                  <w:txbxContent>
                    <w:p w14:paraId="44279EAA" w14:textId="48AA660A" w:rsidR="00295681" w:rsidRDefault="00295681" w:rsidP="00295681">
                      <w:pPr>
                        <w:pStyle w:val="Kd"/>
                        <w:rPr>
                          <w:lang w:eastAsia="hu-HU" w:bidi="ar-SA"/>
                        </w:rPr>
                      </w:pPr>
                      <w:proofErr w:type="spellStart"/>
                      <w:r w:rsidRPr="00295681">
                        <w:rPr>
                          <w:color w:val="0033B3"/>
                          <w:lang w:eastAsia="hu-HU" w:bidi="ar-SA"/>
                        </w:rPr>
                        <w:t>for</w:t>
                      </w:r>
                      <w:proofErr w:type="spellEnd"/>
                      <w:r w:rsidRPr="00295681">
                        <w:rPr>
                          <w:color w:val="0033B3"/>
                          <w:lang w:eastAsia="hu-HU" w:bidi="ar-SA"/>
                        </w:rPr>
                        <w:t xml:space="preserve"> </w:t>
                      </w:r>
                      <w:r w:rsidRPr="00295681">
                        <w:rPr>
                          <w:lang w:eastAsia="hu-HU" w:bidi="ar-SA"/>
                        </w:rPr>
                        <w:t>(</w:t>
                      </w:r>
                      <w:proofErr w:type="spellStart"/>
                      <w:r w:rsidRPr="00295681">
                        <w:rPr>
                          <w:color w:val="0033B3"/>
                          <w:lang w:eastAsia="hu-HU" w:bidi="ar-SA"/>
                        </w:rPr>
                        <w:t>let</w:t>
                      </w:r>
                      <w:proofErr w:type="spellEnd"/>
                      <w:r w:rsidRPr="00295681">
                        <w:rPr>
                          <w:color w:val="0033B3"/>
                          <w:lang w:eastAsia="hu-HU" w:bidi="ar-SA"/>
                        </w:rPr>
                        <w:t xml:space="preserve">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proofErr w:type="gramStart"/>
                      <w:r w:rsidRPr="00295681">
                        <w:rPr>
                          <w:lang w:eastAsia="hu-HU" w:bidi="ar-SA"/>
                        </w:rPr>
                        <w:t xml:space="preserve">&lt; </w:t>
                      </w:r>
                      <w:r w:rsidRPr="00295681">
                        <w:rPr>
                          <w:color w:val="1750EB"/>
                          <w:lang w:eastAsia="hu-HU" w:bidi="ar-SA"/>
                        </w:rPr>
                        <w:t>10</w:t>
                      </w:r>
                      <w:proofErr w:type="gramEnd"/>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v:textbox>
                <w10:wrap type="topAndBottom" anchorx="page"/>
              </v:shape>
            </w:pict>
          </mc:Fallback>
        </mc:AlternateContent>
      </w:r>
      <w:r>
        <w:rPr>
          <w:noProof/>
        </w:rPr>
        <mc:AlternateContent>
          <mc:Choice Requires="wps">
            <w:drawing>
              <wp:anchor distT="0" distB="0" distL="114300" distR="114300" simplePos="0" relativeHeight="251802624" behindDoc="0" locked="0" layoutInCell="1" allowOverlap="1" wp14:anchorId="1DB1FBF8" wp14:editId="2F704B8C">
                <wp:simplePos x="0" y="0"/>
                <wp:positionH relativeFrom="margin">
                  <wp:align>center</wp:align>
                </wp:positionH>
                <wp:positionV relativeFrom="paragraph">
                  <wp:posOffset>1924050</wp:posOffset>
                </wp:positionV>
                <wp:extent cx="3429000" cy="457200"/>
                <wp:effectExtent l="0" t="0" r="0" b="0"/>
                <wp:wrapTopAndBottom/>
                <wp:docPr id="384705451" name="Szövegdoboz 1"/>
                <wp:cNvGraphicFramePr/>
                <a:graphic xmlns:a="http://schemas.openxmlformats.org/drawingml/2006/main">
                  <a:graphicData uri="http://schemas.microsoft.com/office/word/2010/wordprocessingShape">
                    <wps:wsp>
                      <wps:cNvSpPr txBox="1"/>
                      <wps:spPr>
                        <a:xfrm>
                          <a:off x="0" y="0"/>
                          <a:ext cx="3429000" cy="457200"/>
                        </a:xfrm>
                        <a:prstGeom prst="rect">
                          <a:avLst/>
                        </a:prstGeom>
                        <a:solidFill>
                          <a:prstClr val="white"/>
                        </a:solidFill>
                        <a:ln>
                          <a:noFill/>
                        </a:ln>
                      </wps:spPr>
                      <wps:txbx>
                        <w:txbxContent>
                          <w:bookmarkStart w:id="154" w:name="_Ref182389287"/>
                          <w:p w14:paraId="79A8C053" w14:textId="73A5F284" w:rsidR="00295681" w:rsidRPr="00D93102" w:rsidRDefault="00015CB5" w:rsidP="0029568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5" w:name="_Toc184894392"/>
                            <w:r w:rsidR="006B6047">
                              <w:rPr>
                                <w:noProof/>
                              </w:rPr>
                              <w:t>28</w:t>
                            </w:r>
                            <w:r>
                              <w:rPr>
                                <w:noProof/>
                              </w:rPr>
                              <w:fldChar w:fldCharType="end"/>
                            </w:r>
                            <w:r w:rsidR="00295681">
                              <w:t>. ábra</w:t>
                            </w:r>
                            <w:bookmarkEnd w:id="154"/>
                            <w:r w:rsidR="00295681">
                              <w:t xml:space="preserve">: Általános </w:t>
                            </w:r>
                            <w:proofErr w:type="spellStart"/>
                            <w:r w:rsidR="00295681">
                              <w:t>for</w:t>
                            </w:r>
                            <w:proofErr w:type="spellEnd"/>
                            <w:r w:rsidR="00295681">
                              <w:t xml:space="preserve"> ciklus funkcionalitás (saját)</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B1FBF8" id="_x0000_s1059" type="#_x0000_t202" style="position:absolute;left:0;text-align:left;margin-left:0;margin-top:151.5pt;width:270pt;height:36pt;z-index:251802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" stroked="f">
                <v:textbox inset="0,0,0,0">
                  <w:txbxContent>
                    <w:bookmarkStart w:id="156" w:name="_Ref182389287"/>
                    <w:p w14:paraId="79A8C053" w14:textId="73A5F284" w:rsidR="00295681" w:rsidRPr="00D93102" w:rsidRDefault="00015CB5" w:rsidP="0029568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7" w:name="_Toc184894392"/>
                      <w:r w:rsidR="006B6047">
                        <w:rPr>
                          <w:noProof/>
                        </w:rPr>
                        <w:t>28</w:t>
                      </w:r>
                      <w:r>
                        <w:rPr>
                          <w:noProof/>
                        </w:rPr>
                        <w:fldChar w:fldCharType="end"/>
                      </w:r>
                      <w:r w:rsidR="00295681">
                        <w:t>. ábra</w:t>
                      </w:r>
                      <w:bookmarkEnd w:id="156"/>
                      <w:r w:rsidR="00295681">
                        <w:t xml:space="preserve">: Általános </w:t>
                      </w:r>
                      <w:proofErr w:type="spellStart"/>
                      <w:r w:rsidR="00295681">
                        <w:t>for</w:t>
                      </w:r>
                      <w:proofErr w:type="spellEnd"/>
                      <w:r w:rsidR="00295681">
                        <w:t xml:space="preserve"> ciklus funkcionalitás (saját)</w:t>
                      </w:r>
                      <w:bookmarkEnd w:id="157"/>
                    </w:p>
                  </w:txbxContent>
                </v:textbox>
                <w10:wrap type="topAndBottom" anchorx="margin"/>
              </v:shape>
            </w:pict>
          </mc:Fallback>
        </mc:AlternateContent>
      </w:r>
      <w:r w:rsidR="00863C05">
        <w:t xml:space="preserve">Az üres elemeket tartalmazó tömb létrehozására sajnos szükség volt, mivel a </w:t>
      </w:r>
      <w:r w:rsidR="00863C05" w:rsidRPr="00C04ED1">
        <w:rPr>
          <w:rStyle w:val="KdChar"/>
        </w:rPr>
        <w:t>@for</w:t>
      </w:r>
      <w:r w:rsidR="00863C05">
        <w:t xml:space="preserve"> vezérlő</w:t>
      </w:r>
      <w:r w:rsidR="00C04ED1">
        <w:t xml:space="preserve"> nem képes azt az alapvető </w:t>
      </w:r>
      <w:proofErr w:type="spellStart"/>
      <w:r w:rsidR="00C04ED1" w:rsidRPr="00C04ED1">
        <w:rPr>
          <w:rStyle w:val="KdChar"/>
        </w:rPr>
        <w:t>for</w:t>
      </w:r>
      <w:proofErr w:type="spellEnd"/>
      <w:r w:rsidR="00C04ED1">
        <w:t xml:space="preserve"> ciklus funkcionalitást végezni, miszerint elindul egy értéktől, és addig tesz valamit (például növeli eggyel), amíg el nem éri, hogy a neki megadott feltétel igaz legyen (</w:t>
      </w:r>
      <w:r>
        <w:fldChar w:fldCharType="begin"/>
      </w:r>
      <w:r>
        <w:instrText xml:space="preserve"> REF _Ref182389287 \h </w:instrText>
      </w:r>
      <w:r>
        <w:fldChar w:fldCharType="separate"/>
      </w:r>
      <w:r w:rsidR="004F5463">
        <w:rPr>
          <w:noProof/>
        </w:rPr>
        <w:t>28</w:t>
      </w:r>
      <w:r w:rsidR="004F5463">
        <w:t>. ábra</w:t>
      </w:r>
      <w:r>
        <w:fldChar w:fldCharType="end"/>
      </w:r>
      <w:r>
        <w:t xml:space="preserve">). </w:t>
      </w:r>
      <w:r w:rsidR="00C04ED1">
        <w:t xml:space="preserve">Ezt a </w:t>
      </w:r>
      <w:r w:rsidR="00C04ED1" w:rsidRPr="00C04ED1">
        <w:rPr>
          <w:rStyle w:val="KdChar"/>
        </w:rPr>
        <w:t>@for</w:t>
      </w:r>
      <w:r w:rsidR="00C04ED1">
        <w:t xml:space="preserve"> vezérlőt azért találták ki, hogy listákon lehessen iterálni vele, és ebből kifolyóleg nem alkalmas az előbb említett funkcionalitásra, azonban ahogy ez látható a mellékelt képen (</w:t>
      </w:r>
      <w:r w:rsidR="00C04ED1">
        <w:fldChar w:fldCharType="begin"/>
      </w:r>
      <w:r w:rsidR="00C04ED1">
        <w:instrText xml:space="preserve"> REF _Ref182389007 \h </w:instrText>
      </w:r>
      <w:r w:rsidR="00C04ED1">
        <w:fldChar w:fldCharType="separate"/>
      </w:r>
      <w:r w:rsidR="004F5463">
        <w:rPr>
          <w:noProof/>
        </w:rPr>
        <w:t>27</w:t>
      </w:r>
      <w:r w:rsidR="004F5463">
        <w:t>. ábra</w:t>
      </w:r>
      <w:r w:rsidR="00C04ED1">
        <w:fldChar w:fldCharType="end"/>
      </w:r>
      <w:r w:rsidR="00C04ED1">
        <w:t>) szerencsére meg lehet kreatívan oldani, hogy így is működhessen.</w:t>
      </w:r>
    </w:p>
    <w:p w14:paraId="41ECFD04" w14:textId="1ED8E209" w:rsidR="003B1218" w:rsidRDefault="003B1218" w:rsidP="003B1218">
      <w:pPr>
        <w:pStyle w:val="Cmsor3"/>
        <w:numPr>
          <w:ilvl w:val="2"/>
          <w:numId w:val="19"/>
        </w:numPr>
        <w:rPr>
          <w:noProof/>
        </w:rPr>
      </w:pPr>
      <w:bookmarkStart w:id="158" w:name="_Toc184894474"/>
      <w:r>
        <w:rPr>
          <w:noProof/>
        </w:rPr>
        <w:t>Görgetés</w:t>
      </w:r>
      <w:bookmarkEnd w:id="158"/>
    </w:p>
    <w:p w14:paraId="5D302CA4" w14:textId="0F9D8B50" w:rsidR="004C35A1" w:rsidRDefault="004C35A1" w:rsidP="00AB60E7">
      <w:r>
        <w:rPr>
          <w:noProof/>
        </w:rPr>
        <w:t>A vertikális görgetés</w:t>
      </w:r>
      <w:r w:rsidR="00482AE5">
        <w:rPr>
          <w:noProof/>
        </w:rPr>
        <w:t>, mint korább</w:t>
      </w:r>
      <w:r w:rsidR="00883A73">
        <w:rPr>
          <w:noProof/>
        </w:rPr>
        <w:t>an</w:t>
      </w:r>
      <w:r w:rsidR="00482AE5">
        <w:rPr>
          <w:noProof/>
        </w:rPr>
        <w:t xml:space="preserve"> említésre került,</w:t>
      </w:r>
      <w:r>
        <w:rPr>
          <w:noProof/>
        </w:rPr>
        <w:t xml:space="preserve"> nem az egész komponensre vonatkozik, csak a „táblázat” testére, tehát a fejléc, egy helyben marad. Ennek a megoldására az első, és leginkább intuitív gondolat a </w:t>
      </w:r>
      <w:proofErr w:type="spellStart"/>
      <w:r w:rsidR="000B243F" w:rsidRPr="000B243F">
        <w:rPr>
          <w:rStyle w:val="KdChar"/>
        </w:rPr>
        <w:t>position</w:t>
      </w:r>
      <w:proofErr w:type="spellEnd"/>
      <w:r w:rsidR="000B243F" w:rsidRPr="000B243F">
        <w:rPr>
          <w:rStyle w:val="KdChar"/>
        </w:rPr>
        <w:t xml:space="preserve">: </w:t>
      </w:r>
      <w:proofErr w:type="spellStart"/>
      <w:r w:rsidR="000B243F" w:rsidRPr="000B243F">
        <w:rPr>
          <w:rStyle w:val="KdChar"/>
        </w:rPr>
        <w:t>sticky</w:t>
      </w:r>
      <w:proofErr w:type="spellEnd"/>
      <w:r w:rsidR="000B243F">
        <w:rPr>
          <w:noProof/>
        </w:rPr>
        <w:t xml:space="preserve"> használata, ami számomra is az első próbálkozás volt, azonban ez a property </w:t>
      </w:r>
      <w:r w:rsidR="007B7BA9">
        <w:rPr>
          <w:noProof/>
        </w:rPr>
        <w:t xml:space="preserve">nem </w:t>
      </w:r>
      <w:r w:rsidR="003B1218">
        <w:rPr>
          <w:noProof/>
        </w:rPr>
        <w:t xml:space="preserve">szokott rendesen </w:t>
      </w:r>
      <w:r w:rsidR="000B243F">
        <w:rPr>
          <w:noProof/>
        </w:rPr>
        <w:t>működ</w:t>
      </w:r>
      <w:r w:rsidR="003B1218">
        <w:rPr>
          <w:noProof/>
        </w:rPr>
        <w:t>ni</w:t>
      </w:r>
      <w:r w:rsidR="000B243F">
        <w:rPr>
          <w:noProof/>
        </w:rPr>
        <w:t xml:space="preserve">, ha bármelyik szülőjén </w:t>
      </w:r>
      <w:r w:rsidR="003B1218">
        <w:rPr>
          <w:noProof/>
        </w:rPr>
        <w:t xml:space="preserve">az </w:t>
      </w:r>
      <w:r w:rsidR="000B243F" w:rsidRPr="000B243F">
        <w:rPr>
          <w:rStyle w:val="KdChar"/>
        </w:rPr>
        <w:t>overflow</w:t>
      </w:r>
      <w:r w:rsidR="003B1218">
        <w:rPr>
          <w:rStyle w:val="KdChar"/>
        </w:rPr>
        <w:t xml:space="preserve"> </w:t>
      </w:r>
      <w:r w:rsidR="003B1218">
        <w:rPr>
          <w:noProof/>
        </w:rPr>
        <w:t xml:space="preserve">property </w:t>
      </w:r>
      <w:proofErr w:type="spellStart"/>
      <w:r w:rsidR="003B1218" w:rsidRPr="003B1218">
        <w:rPr>
          <w:rStyle w:val="KdChar"/>
        </w:rPr>
        <w:t>hidden</w:t>
      </w:r>
      <w:proofErr w:type="spellEnd"/>
      <w:r w:rsidR="003B1218" w:rsidRPr="003B1218">
        <w:rPr>
          <w:rStyle w:val="KdChar"/>
        </w:rPr>
        <w:t xml:space="preserve">, </w:t>
      </w:r>
      <w:proofErr w:type="spellStart"/>
      <w:r w:rsidR="003B1218" w:rsidRPr="003B1218">
        <w:rPr>
          <w:rStyle w:val="KdChar"/>
        </w:rPr>
        <w:t>auto</w:t>
      </w:r>
      <w:proofErr w:type="spellEnd"/>
      <w:r w:rsidR="003B1218" w:rsidRPr="003B1218">
        <w:rPr>
          <w:rStyle w:val="KdChar"/>
        </w:rPr>
        <w:t>,</w:t>
      </w:r>
      <w:r w:rsidR="003B1218">
        <w:t xml:space="preserve"> vagy </w:t>
      </w:r>
      <w:proofErr w:type="spellStart"/>
      <w:r w:rsidR="003B1218" w:rsidRPr="003B1218">
        <w:rPr>
          <w:rStyle w:val="KdChar"/>
        </w:rPr>
        <w:t>scroll</w:t>
      </w:r>
      <w:proofErr w:type="spellEnd"/>
      <w:r w:rsidR="003B1218">
        <w:t xml:space="preserve"> értékre van állítva </w:t>
      </w:r>
      <w:r w:rsidR="003B1218">
        <w:fldChar w:fldCharType="begin"/>
      </w:r>
      <w:r w:rsidR="00BB00BF">
        <w:instrText xml:space="preserve"> ADDIN ZOTERO_ITEM CSL_CITATION {"citationID":"IhfetsQ4","properties":{"formattedCitation":"[37]","plainCitation":"[37]","noteIndex":0},"citationItems":[{"id":120,"uris":["http://zotero.org/users/14064510/items/YVEBZU4Y"],"itemData":{"id":120,"type":"webpage","abstract":"This article was originally posted (and is more up to date) at...","container-title":"DEV Community","language":"en","title":"How to Fix Issues With CSS Position Sticky Not Working","URL":"https://dev.to/robmarshall/how-to-fix-issues-with-css-position-sticky-not-working-4a18","accessed":{"date-parts":[["2024",11,12]]},"issued":{"date-parts":[["2022",12,1]]}}}],"schema":"https://github.com/citation-style-language/schema/raw/master/csl-citation.json"} </w:instrText>
      </w:r>
      <w:r w:rsidR="003B1218">
        <w:fldChar w:fldCharType="separate"/>
      </w:r>
      <w:r w:rsidR="00BB00BF" w:rsidRPr="00BB00BF">
        <w:rPr>
          <w:rFonts w:cs="Times New Roman"/>
        </w:rPr>
        <w:t>[37]</w:t>
      </w:r>
      <w:r w:rsidR="003B1218">
        <w:fldChar w:fldCharType="end"/>
      </w:r>
      <w:r w:rsidR="003B1218">
        <w:t>. Ezért döntöttem amellett, hogy egy másik, kicsit bonyolultabb</w:t>
      </w:r>
      <w:r w:rsidR="00B826F0">
        <w:t>nak bizonyult</w:t>
      </w:r>
      <w:r w:rsidR="003B1218">
        <w:t xml:space="preserve"> megoldást választok, miszerint a naptártestet és a mellette lévő időskálát lehessen csak görgetni.</w:t>
      </w:r>
    </w:p>
    <w:p w14:paraId="39AE1B61" w14:textId="680F64A9" w:rsidR="003B1218" w:rsidRDefault="0001401F" w:rsidP="00AB60E7">
      <w:pPr>
        <w:rPr>
          <w:noProof/>
        </w:rPr>
      </w:pPr>
      <w:r>
        <w:rPr>
          <w:noProof/>
        </w:rPr>
        <w:lastRenderedPageBreak/>
        <mc:AlternateContent>
          <mc:Choice Requires="wps">
            <w:drawing>
              <wp:anchor distT="0" distB="0" distL="114300" distR="114300" simplePos="0" relativeHeight="251782144" behindDoc="0" locked="0" layoutInCell="1" allowOverlap="1" wp14:anchorId="4C858284" wp14:editId="178666B9">
                <wp:simplePos x="0" y="0"/>
                <wp:positionH relativeFrom="margin">
                  <wp:posOffset>2767965</wp:posOffset>
                </wp:positionH>
                <wp:positionV relativeFrom="paragraph">
                  <wp:posOffset>1304925</wp:posOffset>
                </wp:positionV>
                <wp:extent cx="2804160" cy="685800"/>
                <wp:effectExtent l="0" t="0" r="0" b="0"/>
                <wp:wrapTopAndBottom/>
                <wp:docPr id="1679862550" name="Szövegdoboz 1"/>
                <wp:cNvGraphicFramePr/>
                <a:graphic xmlns:a="http://schemas.openxmlformats.org/drawingml/2006/main">
                  <a:graphicData uri="http://schemas.microsoft.com/office/word/2010/wordprocessingShape">
                    <wps:wsp>
                      <wps:cNvSpPr txBox="1"/>
                      <wps:spPr>
                        <a:xfrm>
                          <a:off x="0" y="0"/>
                          <a:ext cx="2804160" cy="685800"/>
                        </a:xfrm>
                        <a:prstGeom prst="rect">
                          <a:avLst/>
                        </a:prstGeom>
                        <a:solidFill>
                          <a:prstClr val="white"/>
                        </a:solidFill>
                        <a:ln>
                          <a:noFill/>
                        </a:ln>
                      </wps:spPr>
                      <wps:txbx>
                        <w:txbxContent>
                          <w:p w14:paraId="1A695BE8" w14:textId="41652932" w:rsidR="00B826F0" w:rsidRPr="008A5A49" w:rsidRDefault="00015CB5" w:rsidP="00B826F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9" w:name="_Toc184894393"/>
                            <w:r w:rsidR="006B6047">
                              <w:rPr>
                                <w:noProof/>
                              </w:rPr>
                              <w:t>29</w:t>
                            </w:r>
                            <w:r>
                              <w:rPr>
                                <w:noProof/>
                              </w:rPr>
                              <w:fldChar w:fldCharType="end"/>
                            </w:r>
                            <w:r w:rsidR="00B826F0">
                              <w:t>. ábra: Időskála oszlopának stílusa (saját)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858284" id="_x0000_s1060" type="#_x0000_t202" style="position:absolute;left:0;text-align:left;margin-left:217.95pt;margin-top:102.75pt;width:220.8pt;height:54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" stroked="f">
                <v:textbox inset="0,0,0,0">
                  <w:txbxContent>
                    <w:p w14:paraId="1A695BE8" w14:textId="41652932" w:rsidR="00B826F0" w:rsidRPr="008A5A49" w:rsidRDefault="00015CB5" w:rsidP="00B826F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0" w:name="_Toc184894393"/>
                      <w:r w:rsidR="006B6047">
                        <w:rPr>
                          <w:noProof/>
                        </w:rPr>
                        <w:t>29</w:t>
                      </w:r>
                      <w:r>
                        <w:rPr>
                          <w:noProof/>
                        </w:rPr>
                        <w:fldChar w:fldCharType="end"/>
                      </w:r>
                      <w:r w:rsidR="00B826F0">
                        <w:t>. ábra: Időskála oszlopának stílusa (saját)</w:t>
                      </w:r>
                      <w:bookmarkEnd w:id="160"/>
                    </w:p>
                  </w:txbxContent>
                </v:textbox>
                <w10:wrap type="topAndBottom"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1F2A2383" wp14:editId="5240B5AC">
                <wp:simplePos x="0" y="0"/>
                <wp:positionH relativeFrom="margin">
                  <wp:posOffset>2752725</wp:posOffset>
                </wp:positionH>
                <wp:positionV relativeFrom="paragraph">
                  <wp:posOffset>2005965</wp:posOffset>
                </wp:positionV>
                <wp:extent cx="2804160" cy="1645920"/>
                <wp:effectExtent l="0" t="0" r="0" b="0"/>
                <wp:wrapTopAndBottom/>
                <wp:docPr id="62675146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1645920"/>
                        </a:xfrm>
                        <a:prstGeom prst="rect">
                          <a:avLst/>
                        </a:prstGeom>
                        <a:solidFill>
                          <a:srgbClr val="FFFFFF"/>
                        </a:solidFill>
                        <a:ln w="9525">
                          <a:noFill/>
                          <a:miter lim="800000"/>
                          <a:headEnd/>
                          <a:tailEnd/>
                        </a:ln>
                      </wps:spPr>
                      <wps:txbx>
                        <w:txbxContent>
                          <w:p w14:paraId="4BCF9C0F" w14:textId="2452B33D" w:rsidR="00B826F0" w:rsidRPr="00B826F0" w:rsidRDefault="00B826F0" w:rsidP="00C41CA8">
                            <w:pPr>
                              <w:pStyle w:val="Kd"/>
                              <w:rPr>
                                <w:color w:val="080808"/>
                                <w:lang w:eastAsia="hu-HU" w:bidi="ar-SA"/>
                              </w:rPr>
                            </w:pPr>
                            <w:proofErr w:type="gramStart"/>
                            <w:r w:rsidRPr="00B826F0">
                              <w:rPr>
                                <w:color w:val="080808"/>
                                <w:lang w:eastAsia="hu-HU" w:bidi="ar-SA"/>
                              </w:rPr>
                              <w:t>.</w:t>
                            </w:r>
                            <w:proofErr w:type="spellStart"/>
                            <w:r w:rsidRPr="00B826F0">
                              <w:rPr>
                                <w:color w:val="0033B3"/>
                                <w:lang w:eastAsia="hu-HU" w:bidi="ar-SA"/>
                              </w:rPr>
                              <w:t>hours</w:t>
                            </w:r>
                            <w:proofErr w:type="gramEnd"/>
                            <w:r w:rsidRPr="00B826F0">
                              <w:rPr>
                                <w:color w:val="0033B3"/>
                                <w:lang w:eastAsia="hu-HU" w:bidi="ar-SA"/>
                              </w:rPr>
                              <w:t>_column</w:t>
                            </w:r>
                            <w:proofErr w:type="spellEnd"/>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width</w:t>
                            </w:r>
                            <w:proofErr w:type="spellEnd"/>
                            <w:r w:rsidRPr="00B826F0">
                              <w:rPr>
                                <w:color w:val="080808"/>
                                <w:lang w:eastAsia="hu-HU" w:bidi="ar-SA"/>
                              </w:rPr>
                              <w:t xml:space="preserve">: </w:t>
                            </w:r>
                            <w:r w:rsidRPr="00B826F0">
                              <w:rPr>
                                <w:color w:val="871094"/>
                                <w:lang w:eastAsia="hu-HU" w:bidi="ar-SA"/>
                              </w:rPr>
                              <w:t>$</w:t>
                            </w:r>
                            <w:proofErr w:type="spellStart"/>
                            <w:r w:rsidRPr="00B826F0">
                              <w:rPr>
                                <w:color w:val="871094"/>
                                <w:lang w:eastAsia="hu-HU" w:bidi="ar-SA"/>
                              </w:rPr>
                              <w:t>hours-column-width</w:t>
                            </w:r>
                            <w:proofErr w:type="spellEnd"/>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height</w:t>
                            </w:r>
                            <w:proofErr w:type="spellEnd"/>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proofErr w:type="spellStart"/>
                            <w:r w:rsidRPr="00B826F0">
                              <w:rPr>
                                <w:lang w:eastAsia="hu-HU" w:bidi="ar-SA"/>
                              </w:rPr>
                              <w:t>padding</w:t>
                            </w:r>
                            <w:proofErr w:type="spellEnd"/>
                            <w:r w:rsidRPr="00B826F0">
                              <w:rPr>
                                <w:lang w:eastAsia="hu-HU" w:bidi="ar-SA"/>
                              </w:rPr>
                              <w:t>-top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w:t>
                            </w:r>
                            <w:proofErr w:type="spellStart"/>
                            <w:r w:rsidRPr="00B826F0">
                              <w:rPr>
                                <w:lang w:eastAsia="hu-HU" w:bidi="ar-SA"/>
                              </w:rPr>
                              <w:t>left</w:t>
                            </w:r>
                            <w:proofErr w:type="spellEnd"/>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A2383" id="_x0000_s1061" type="#_x0000_t202" style="position:absolute;left:0;text-align:left;margin-left:216.75pt;margin-top:157.95pt;width:220.8pt;height:129.6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V/MFA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" stroked="f">
                <v:textbox>
                  <w:txbxContent>
                    <w:p w14:paraId="4BCF9C0F" w14:textId="2452B33D" w:rsidR="00B826F0" w:rsidRPr="00B826F0" w:rsidRDefault="00B826F0" w:rsidP="00C41CA8">
                      <w:pPr>
                        <w:pStyle w:val="Kd"/>
                        <w:rPr>
                          <w:color w:val="080808"/>
                          <w:lang w:eastAsia="hu-HU" w:bidi="ar-SA"/>
                        </w:rPr>
                      </w:pPr>
                      <w:proofErr w:type="gramStart"/>
                      <w:r w:rsidRPr="00B826F0">
                        <w:rPr>
                          <w:color w:val="080808"/>
                          <w:lang w:eastAsia="hu-HU" w:bidi="ar-SA"/>
                        </w:rPr>
                        <w:t>.</w:t>
                      </w:r>
                      <w:proofErr w:type="spellStart"/>
                      <w:r w:rsidRPr="00B826F0">
                        <w:rPr>
                          <w:color w:val="0033B3"/>
                          <w:lang w:eastAsia="hu-HU" w:bidi="ar-SA"/>
                        </w:rPr>
                        <w:t>hours</w:t>
                      </w:r>
                      <w:proofErr w:type="gramEnd"/>
                      <w:r w:rsidRPr="00B826F0">
                        <w:rPr>
                          <w:color w:val="0033B3"/>
                          <w:lang w:eastAsia="hu-HU" w:bidi="ar-SA"/>
                        </w:rPr>
                        <w:t>_column</w:t>
                      </w:r>
                      <w:proofErr w:type="spellEnd"/>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width</w:t>
                      </w:r>
                      <w:proofErr w:type="spellEnd"/>
                      <w:r w:rsidRPr="00B826F0">
                        <w:rPr>
                          <w:color w:val="080808"/>
                          <w:lang w:eastAsia="hu-HU" w:bidi="ar-SA"/>
                        </w:rPr>
                        <w:t xml:space="preserve">: </w:t>
                      </w:r>
                      <w:r w:rsidRPr="00B826F0">
                        <w:rPr>
                          <w:color w:val="871094"/>
                          <w:lang w:eastAsia="hu-HU" w:bidi="ar-SA"/>
                        </w:rPr>
                        <w:t>$</w:t>
                      </w:r>
                      <w:proofErr w:type="spellStart"/>
                      <w:r w:rsidRPr="00B826F0">
                        <w:rPr>
                          <w:color w:val="871094"/>
                          <w:lang w:eastAsia="hu-HU" w:bidi="ar-SA"/>
                        </w:rPr>
                        <w:t>hours-column-width</w:t>
                      </w:r>
                      <w:proofErr w:type="spellEnd"/>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height</w:t>
                      </w:r>
                      <w:proofErr w:type="spellEnd"/>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proofErr w:type="spellStart"/>
                      <w:r w:rsidRPr="00B826F0">
                        <w:rPr>
                          <w:lang w:eastAsia="hu-HU" w:bidi="ar-SA"/>
                        </w:rPr>
                        <w:t>padding</w:t>
                      </w:r>
                      <w:proofErr w:type="spellEnd"/>
                      <w:r w:rsidRPr="00B826F0">
                        <w:rPr>
                          <w:lang w:eastAsia="hu-HU" w:bidi="ar-SA"/>
                        </w:rPr>
                        <w:t>-top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w:t>
                      </w:r>
                      <w:proofErr w:type="spellStart"/>
                      <w:r w:rsidRPr="00B826F0">
                        <w:rPr>
                          <w:lang w:eastAsia="hu-HU" w:bidi="ar-SA"/>
                        </w:rPr>
                        <w:t>left</w:t>
                      </w:r>
                      <w:proofErr w:type="spellEnd"/>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v:textbox>
                <w10:wrap type="topAndBottom" anchorx="margin"/>
              </v:shape>
            </w:pict>
          </mc:Fallback>
        </mc:AlternateContent>
      </w:r>
      <w:r w:rsidRPr="00B826F0">
        <w:rPr>
          <w:noProof/>
        </w:rPr>
        <w:drawing>
          <wp:anchor distT="0" distB="0" distL="114300" distR="114300" simplePos="0" relativeHeight="251776000" behindDoc="0" locked="0" layoutInCell="1" allowOverlap="1" wp14:anchorId="7FC9481F" wp14:editId="5D5E1B73">
            <wp:simplePos x="0" y="0"/>
            <wp:positionH relativeFrom="margin">
              <wp:posOffset>635</wp:posOffset>
            </wp:positionH>
            <wp:positionV relativeFrom="paragraph">
              <wp:posOffset>1339215</wp:posOffset>
            </wp:positionV>
            <wp:extent cx="2508250" cy="1790700"/>
            <wp:effectExtent l="0" t="0" r="6350" b="0"/>
            <wp:wrapTopAndBottom/>
            <wp:docPr id="1471396852"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6852" name="Kép 1" descr="A képen szöveg, képernyőkép, sor, szám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2508250" cy="1790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8048" behindDoc="0" locked="0" layoutInCell="1" allowOverlap="1" wp14:anchorId="0CB1E3E5" wp14:editId="7E4FFD6A">
                <wp:simplePos x="0" y="0"/>
                <wp:positionH relativeFrom="margin">
                  <wp:posOffset>-1270</wp:posOffset>
                </wp:positionH>
                <wp:positionV relativeFrom="paragraph">
                  <wp:posOffset>3228975</wp:posOffset>
                </wp:positionV>
                <wp:extent cx="2508250" cy="662940"/>
                <wp:effectExtent l="0" t="0" r="6350" b="3810"/>
                <wp:wrapSquare wrapText="bothSides"/>
                <wp:docPr id="1026527324" name="Szövegdoboz 1"/>
                <wp:cNvGraphicFramePr/>
                <a:graphic xmlns:a="http://schemas.openxmlformats.org/drawingml/2006/main">
                  <a:graphicData uri="http://schemas.microsoft.com/office/word/2010/wordprocessingShape">
                    <wps:wsp>
                      <wps:cNvSpPr txBox="1"/>
                      <wps:spPr>
                        <a:xfrm>
                          <a:off x="0" y="0"/>
                          <a:ext cx="2508250" cy="662940"/>
                        </a:xfrm>
                        <a:prstGeom prst="rect">
                          <a:avLst/>
                        </a:prstGeom>
                        <a:solidFill>
                          <a:prstClr val="white"/>
                        </a:solidFill>
                        <a:ln>
                          <a:noFill/>
                        </a:ln>
                      </wps:spPr>
                      <wps:txbx>
                        <w:txbxContent>
                          <w:bookmarkStart w:id="161" w:name="_Ref182393468"/>
                          <w:p w14:paraId="2EB9330E" w14:textId="70B89B75" w:rsidR="00B826F0" w:rsidRPr="00B93647" w:rsidRDefault="00015CB5" w:rsidP="00B826F0">
                            <w:pPr>
                              <w:pStyle w:val="Kpalrs"/>
                              <w:rPr>
                                <w:rFonts w:cs="Lohit Hindi"/>
                              </w:rPr>
                            </w:pPr>
                            <w:r>
                              <w:fldChar w:fldCharType="begin"/>
                            </w:r>
                            <w:r>
                              <w:instrText xml:space="preserve"> SEQ ábra \* ARABIC </w:instrText>
                            </w:r>
                            <w:r>
                              <w:fldChar w:fldCharType="separate"/>
                            </w:r>
                            <w:bookmarkStart w:id="162" w:name="_Toc184894394"/>
                            <w:r w:rsidR="006B6047">
                              <w:rPr>
                                <w:noProof/>
                              </w:rPr>
                              <w:t>30</w:t>
                            </w:r>
                            <w:r>
                              <w:fldChar w:fldCharType="end"/>
                            </w:r>
                            <w:r w:rsidR="00B826F0">
                              <w:t>. ábra</w:t>
                            </w:r>
                            <w:bookmarkEnd w:id="161"/>
                            <w:r w:rsidR="00B826F0">
                              <w:t xml:space="preserve">: Elrendezést segítő </w:t>
                            </w:r>
                            <w:proofErr w:type="spellStart"/>
                            <w:r w:rsidR="00B826F0">
                              <w:t>filler</w:t>
                            </w:r>
                            <w:proofErr w:type="spellEnd"/>
                            <w:r w:rsidR="00B826F0">
                              <w:t xml:space="preserve"> elem (saját)</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1E3E5" id="_x0000_s1062" type="#_x0000_t202" style="position:absolute;left:0;text-align:left;margin-left:-.1pt;margin-top:254.25pt;width:197.5pt;height:52.2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" stroked="f">
                <v:textbox inset="0,0,0,0">
                  <w:txbxContent>
                    <w:bookmarkStart w:id="163" w:name="_Ref182393468"/>
                    <w:p w14:paraId="2EB9330E" w14:textId="70B89B75" w:rsidR="00B826F0" w:rsidRPr="00B93647" w:rsidRDefault="00015CB5" w:rsidP="00B826F0">
                      <w:pPr>
                        <w:pStyle w:val="Kpalrs"/>
                        <w:rPr>
                          <w:rFonts w:cs="Lohit Hindi"/>
                        </w:rPr>
                      </w:pPr>
                      <w:r>
                        <w:fldChar w:fldCharType="begin"/>
                      </w:r>
                      <w:r>
                        <w:instrText xml:space="preserve"> SEQ ábra \* ARABIC </w:instrText>
                      </w:r>
                      <w:r>
                        <w:fldChar w:fldCharType="separate"/>
                      </w:r>
                      <w:bookmarkStart w:id="164" w:name="_Toc184894394"/>
                      <w:r w:rsidR="006B6047">
                        <w:rPr>
                          <w:noProof/>
                        </w:rPr>
                        <w:t>30</w:t>
                      </w:r>
                      <w:r>
                        <w:fldChar w:fldCharType="end"/>
                      </w:r>
                      <w:r w:rsidR="00B826F0">
                        <w:t>. ábra</w:t>
                      </w:r>
                      <w:bookmarkEnd w:id="163"/>
                      <w:r w:rsidR="00B826F0">
                        <w:t xml:space="preserve">: Elrendezést segítő </w:t>
                      </w:r>
                      <w:proofErr w:type="spellStart"/>
                      <w:r w:rsidR="00B826F0">
                        <w:t>filler</w:t>
                      </w:r>
                      <w:proofErr w:type="spellEnd"/>
                      <w:r w:rsidR="00B826F0">
                        <w:t xml:space="preserve"> elem (saját)</w:t>
                      </w:r>
                      <w:bookmarkEnd w:id="164"/>
                    </w:p>
                  </w:txbxContent>
                </v:textbox>
                <w10:wrap type="square" anchorx="margin"/>
              </v:shape>
            </w:pict>
          </mc:Fallback>
        </mc:AlternateContent>
      </w:r>
      <w:r w:rsidR="003B1218">
        <w:t xml:space="preserve">Ez rögtön láthatóvá tett egy problémát, miszerint így a fejléc, és a test egymáshoz képest mért elrendezése elcsúszott az időskála miatt. Egyértelműen ez okozta a problémát, hiszen a napok oszlopai végig egyenlő szélességűek, ez volt az egyetlen különbség a két sor között. Ezt a problémát egy fejlécbe helyezett </w:t>
      </w:r>
      <w:proofErr w:type="spellStart"/>
      <w:r w:rsidR="003B1218">
        <w:t>filler</w:t>
      </w:r>
      <w:proofErr w:type="spellEnd"/>
      <w:r w:rsidR="003B1218">
        <w:t xml:space="preserve"> elem használatával tudtam korrigálni, ami</w:t>
      </w:r>
      <w:r w:rsidR="00B826F0">
        <w:t xml:space="preserve"> ugyanazt a szélességet kapta, mint az időskála oszlopa</w:t>
      </w:r>
      <w:r w:rsidR="003B1218">
        <w:t>.</w:t>
      </w:r>
      <w:r w:rsidR="00B826F0" w:rsidRPr="00B826F0">
        <w:rPr>
          <w:noProof/>
        </w:rPr>
        <w:t xml:space="preserve"> </w:t>
      </w:r>
    </w:p>
    <w:p w14:paraId="7DF7A6A1" w14:textId="240A08E7" w:rsidR="00B826F0" w:rsidRDefault="00B826F0" w:rsidP="00AB60E7">
      <w:pPr>
        <w:rPr>
          <w:noProof/>
        </w:rPr>
      </w:pPr>
    </w:p>
    <w:p w14:paraId="050DE073" w14:textId="7799ABB2" w:rsidR="00C41CA8" w:rsidRDefault="00A343AF" w:rsidP="00AB60E7">
      <w:pPr>
        <w:rPr>
          <w:noProof/>
        </w:rPr>
      </w:pPr>
      <w:r>
        <w:rPr>
          <w:noProof/>
        </w:rPr>
        <mc:AlternateContent>
          <mc:Choice Requires="wps">
            <w:drawing>
              <wp:anchor distT="0" distB="0" distL="114300" distR="114300" simplePos="0" relativeHeight="251786240" behindDoc="0" locked="0" layoutInCell="1" allowOverlap="1" wp14:anchorId="5461EE71" wp14:editId="5F345DF4">
                <wp:simplePos x="0" y="0"/>
                <wp:positionH relativeFrom="page">
                  <wp:align>center</wp:align>
                </wp:positionH>
                <wp:positionV relativeFrom="paragraph">
                  <wp:posOffset>2830830</wp:posOffset>
                </wp:positionV>
                <wp:extent cx="3246120" cy="396240"/>
                <wp:effectExtent l="0" t="0" r="0" b="3810"/>
                <wp:wrapTopAndBottom/>
                <wp:docPr id="2016373694" name="Szövegdoboz 1"/>
                <wp:cNvGraphicFramePr/>
                <a:graphic xmlns:a="http://schemas.openxmlformats.org/drawingml/2006/main">
                  <a:graphicData uri="http://schemas.microsoft.com/office/word/2010/wordprocessingShape">
                    <wps:wsp>
                      <wps:cNvSpPr txBox="1"/>
                      <wps:spPr>
                        <a:xfrm>
                          <a:off x="0" y="0"/>
                          <a:ext cx="3246120" cy="396240"/>
                        </a:xfrm>
                        <a:prstGeom prst="rect">
                          <a:avLst/>
                        </a:prstGeom>
                        <a:solidFill>
                          <a:prstClr val="white"/>
                        </a:solidFill>
                        <a:ln>
                          <a:noFill/>
                        </a:ln>
                      </wps:spPr>
                      <wps:txbx>
                        <w:txbxContent>
                          <w:bookmarkStart w:id="165" w:name="_Ref182389604"/>
                          <w:p w14:paraId="1836BF19" w14:textId="2BA1F810" w:rsidR="00681D78" w:rsidRPr="00CF4441" w:rsidRDefault="00015CB5" w:rsidP="00681D7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6" w:name="_Toc184894395"/>
                            <w:r w:rsidR="006B6047">
                              <w:rPr>
                                <w:noProof/>
                              </w:rPr>
                              <w:t>31</w:t>
                            </w:r>
                            <w:r>
                              <w:rPr>
                                <w:noProof/>
                              </w:rPr>
                              <w:fldChar w:fldCharType="end"/>
                            </w:r>
                            <w:r w:rsidR="00681D78">
                              <w:t>. ábra</w:t>
                            </w:r>
                            <w:bookmarkEnd w:id="165"/>
                            <w:r w:rsidR="00681D78">
                              <w:t xml:space="preserve">: </w:t>
                            </w:r>
                            <w:r w:rsidR="00681D78" w:rsidRPr="00840A5C">
                              <w:t>A görgetősáv szélesség megoldása (saját)</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1EE71" id="_x0000_s1063" type="#_x0000_t202" style="position:absolute;left:0;text-align:left;margin-left:0;margin-top:222.9pt;width:255.6pt;height:31.2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lbMHwIAAEMEAAAOAAAAZHJzL2Uyb0RvYy54bWysU02P2jAQvVfqf7B8LwF2Rbs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" stroked="f">
                <v:textbox inset="0,0,0,0">
                  <w:txbxContent>
                    <w:bookmarkStart w:id="167" w:name="_Ref182389604"/>
                    <w:p w14:paraId="1836BF19" w14:textId="2BA1F810" w:rsidR="00681D78" w:rsidRPr="00CF4441" w:rsidRDefault="00015CB5" w:rsidP="00681D7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8" w:name="_Toc184894395"/>
                      <w:r w:rsidR="006B6047">
                        <w:rPr>
                          <w:noProof/>
                        </w:rPr>
                        <w:t>31</w:t>
                      </w:r>
                      <w:r>
                        <w:rPr>
                          <w:noProof/>
                        </w:rPr>
                        <w:fldChar w:fldCharType="end"/>
                      </w:r>
                      <w:r w:rsidR="00681D78">
                        <w:t>. ábra</w:t>
                      </w:r>
                      <w:bookmarkEnd w:id="167"/>
                      <w:r w:rsidR="00681D78">
                        <w:t xml:space="preserve">: </w:t>
                      </w:r>
                      <w:r w:rsidR="00681D78" w:rsidRPr="00840A5C">
                        <w:t>A görgetősáv szélesség megoldása (saját)</w:t>
                      </w:r>
                      <w:bookmarkEnd w:id="168"/>
                    </w:p>
                  </w:txbxContent>
                </v:textbox>
                <w10:wrap type="topAndBottom" anchorx="page"/>
              </v:shape>
            </w:pict>
          </mc:Fallback>
        </mc:AlternateContent>
      </w:r>
      <w:r>
        <w:rPr>
          <w:noProof/>
        </w:rPr>
        <mc:AlternateContent>
          <mc:Choice Requires="wps">
            <w:drawing>
              <wp:anchor distT="45720" distB="45720" distL="114300" distR="114300" simplePos="0" relativeHeight="251784192" behindDoc="0" locked="0" layoutInCell="1" allowOverlap="1" wp14:anchorId="46DC6BB1" wp14:editId="6D287C9B">
                <wp:simplePos x="0" y="0"/>
                <wp:positionH relativeFrom="margin">
                  <wp:align>center</wp:align>
                </wp:positionH>
                <wp:positionV relativeFrom="paragraph">
                  <wp:posOffset>3324225</wp:posOffset>
                </wp:positionV>
                <wp:extent cx="2360930" cy="1158240"/>
                <wp:effectExtent l="0" t="0" r="0" b="3810"/>
                <wp:wrapTopAndBottom/>
                <wp:docPr id="90345731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8240"/>
                        </a:xfrm>
                        <a:prstGeom prst="rect">
                          <a:avLst/>
                        </a:prstGeom>
                        <a:solidFill>
                          <a:srgbClr val="FFFFFF"/>
                        </a:solidFill>
                        <a:ln w="9525">
                          <a:noFill/>
                          <a:miter lim="800000"/>
                          <a:headEnd/>
                          <a:tailEnd/>
                        </a:ln>
                      </wps:spPr>
                      <wps:txbx>
                        <w:txbxContent>
                          <w:p w14:paraId="082BC9E9" w14:textId="074A2AC6" w:rsidR="00C41CA8" w:rsidRPr="00C41CA8" w:rsidRDefault="00C41CA8" w:rsidP="00681D78">
                            <w:pPr>
                              <w:pStyle w:val="Kd"/>
                              <w:rPr>
                                <w:color w:val="080808"/>
                                <w:lang w:eastAsia="hu-HU" w:bidi="ar-SA"/>
                              </w:rPr>
                            </w:pPr>
                            <w:proofErr w:type="gramStart"/>
                            <w:r w:rsidRPr="00C41CA8">
                              <w:rPr>
                                <w:color w:val="080808"/>
                                <w:lang w:eastAsia="hu-HU" w:bidi="ar-SA"/>
                              </w:rPr>
                              <w:t>.</w:t>
                            </w:r>
                            <w:proofErr w:type="spellStart"/>
                            <w:r w:rsidRPr="00C41CA8">
                              <w:rPr>
                                <w:color w:val="0033B3"/>
                                <w:lang w:eastAsia="hu-HU" w:bidi="ar-SA"/>
                              </w:rPr>
                              <w:t>scrollable</w:t>
                            </w:r>
                            <w:proofErr w:type="spellEnd"/>
                            <w:proofErr w:type="gramEnd"/>
                            <w:r w:rsidRPr="00C41CA8">
                              <w:rPr>
                                <w:color w:val="0033B3"/>
                                <w:lang w:eastAsia="hu-HU" w:bidi="ar-SA"/>
                              </w:rPr>
                              <w:t xml:space="preserv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proofErr w:type="spellStart"/>
                            <w:r w:rsidRPr="00C41CA8">
                              <w:rPr>
                                <w:color w:val="067D17"/>
                                <w:lang w:eastAsia="hu-HU" w:bidi="ar-SA"/>
                              </w:rPr>
                              <w:t>auto</w:t>
                            </w:r>
                            <w:proofErr w:type="spellEnd"/>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proofErr w:type="spellStart"/>
                            <w:r w:rsidRPr="00C41CA8">
                              <w:rPr>
                                <w:lang w:eastAsia="hu-HU" w:bidi="ar-SA"/>
                              </w:rPr>
                              <w:t>scrollbar-width</w:t>
                            </w:r>
                            <w:proofErr w:type="spellEnd"/>
                            <w:r w:rsidRPr="00C41CA8">
                              <w:rPr>
                                <w:color w:val="080808"/>
                                <w:lang w:eastAsia="hu-HU" w:bidi="ar-SA"/>
                              </w:rPr>
                              <w:t xml:space="preserve">: </w:t>
                            </w:r>
                            <w:proofErr w:type="spellStart"/>
                            <w:r w:rsidRPr="00C41CA8">
                              <w:rPr>
                                <w:color w:val="067D17"/>
                                <w:lang w:eastAsia="hu-HU" w:bidi="ar-SA"/>
                              </w:rPr>
                              <w:t>none</w:t>
                            </w:r>
                            <w:proofErr w:type="spellEnd"/>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DC6BB1" id="_x0000_s1064" type="#_x0000_t202" style="position:absolute;left:0;text-align:left;margin-left:0;margin-top:261.75pt;width:185.9pt;height:91.2pt;z-index:2517841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" stroked="f">
                <v:textbox>
                  <w:txbxContent>
                    <w:p w14:paraId="082BC9E9" w14:textId="074A2AC6" w:rsidR="00C41CA8" w:rsidRPr="00C41CA8" w:rsidRDefault="00C41CA8" w:rsidP="00681D78">
                      <w:pPr>
                        <w:pStyle w:val="Kd"/>
                        <w:rPr>
                          <w:color w:val="080808"/>
                          <w:lang w:eastAsia="hu-HU" w:bidi="ar-SA"/>
                        </w:rPr>
                      </w:pPr>
                      <w:proofErr w:type="gramStart"/>
                      <w:r w:rsidRPr="00C41CA8">
                        <w:rPr>
                          <w:color w:val="080808"/>
                          <w:lang w:eastAsia="hu-HU" w:bidi="ar-SA"/>
                        </w:rPr>
                        <w:t>.</w:t>
                      </w:r>
                      <w:proofErr w:type="spellStart"/>
                      <w:r w:rsidRPr="00C41CA8">
                        <w:rPr>
                          <w:color w:val="0033B3"/>
                          <w:lang w:eastAsia="hu-HU" w:bidi="ar-SA"/>
                        </w:rPr>
                        <w:t>scrollable</w:t>
                      </w:r>
                      <w:proofErr w:type="spellEnd"/>
                      <w:proofErr w:type="gramEnd"/>
                      <w:r w:rsidRPr="00C41CA8">
                        <w:rPr>
                          <w:color w:val="0033B3"/>
                          <w:lang w:eastAsia="hu-HU" w:bidi="ar-SA"/>
                        </w:rPr>
                        <w:t xml:space="preserv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proofErr w:type="spellStart"/>
                      <w:r w:rsidRPr="00C41CA8">
                        <w:rPr>
                          <w:color w:val="067D17"/>
                          <w:lang w:eastAsia="hu-HU" w:bidi="ar-SA"/>
                        </w:rPr>
                        <w:t>auto</w:t>
                      </w:r>
                      <w:proofErr w:type="spellEnd"/>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proofErr w:type="spellStart"/>
                      <w:r w:rsidRPr="00C41CA8">
                        <w:rPr>
                          <w:lang w:eastAsia="hu-HU" w:bidi="ar-SA"/>
                        </w:rPr>
                        <w:t>scrollbar-width</w:t>
                      </w:r>
                      <w:proofErr w:type="spellEnd"/>
                      <w:r w:rsidRPr="00C41CA8">
                        <w:rPr>
                          <w:color w:val="080808"/>
                          <w:lang w:eastAsia="hu-HU" w:bidi="ar-SA"/>
                        </w:rPr>
                        <w:t xml:space="preserve">: </w:t>
                      </w:r>
                      <w:proofErr w:type="spellStart"/>
                      <w:r w:rsidRPr="00C41CA8">
                        <w:rPr>
                          <w:color w:val="067D17"/>
                          <w:lang w:eastAsia="hu-HU" w:bidi="ar-SA"/>
                        </w:rPr>
                        <w:t>none</w:t>
                      </w:r>
                      <w:proofErr w:type="spellEnd"/>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v:textbox>
                <w10:wrap type="topAndBottom" anchorx="margin"/>
              </v:shape>
            </w:pict>
          </mc:Fallback>
        </mc:AlternateContent>
      </w:r>
      <w:r w:rsidR="00C41CA8">
        <w:rPr>
          <w:noProof/>
        </w:rPr>
        <w:t>A második probléma, ami sokáig fel sem tűnt pusztán azért, mert Firefox-ot használtam a fejlesztéshez</w:t>
      </w:r>
      <w:r w:rsidR="008A5043">
        <w:rPr>
          <w:noProof/>
        </w:rPr>
        <w:t>,</w:t>
      </w:r>
      <w:r w:rsidR="00C41CA8">
        <w:rPr>
          <w:noProof/>
        </w:rPr>
        <w:t xml:space="preserve"> maga a görgetősáv volt. Alapértelmezés szerint Firefox Developer Edition alatt a görgetősáv DOM-ban elfoglalt szélessége 0, úgy jelenik meg, mint abszolút pozí</w:t>
      </w:r>
      <w:r w:rsidR="00DA4E4B">
        <w:rPr>
          <w:noProof/>
        </w:rPr>
        <w:t>c</w:t>
      </w:r>
      <w:r w:rsidR="00C41CA8">
        <w:rPr>
          <w:noProof/>
        </w:rPr>
        <w:t>ióval az oldal jobb szélére tapasztott elem. Ez a legtöbb böngészőben nem így van, például a világ jelenlegi legnépszerűbb böngészőjében, a Google Chrome-ban sem, tehát ezek a görgetősávok az összes velük egy szinten lévő elemet a saját szélességükkel összenyomják. Ez</w:t>
      </w:r>
      <w:r w:rsidR="00C401DF">
        <w:rPr>
          <w:noProof/>
        </w:rPr>
        <w:t xml:space="preserve"> is </w:t>
      </w:r>
      <w:r w:rsidR="00C41CA8">
        <w:rPr>
          <w:noProof/>
        </w:rPr>
        <w:t xml:space="preserve">egy elrendezési inkonzisztenciát eredményezett, miszerint a fejléc és a test egymáshoz képest elcsúszott állapotban jelentek meg. Szerencsére egyszerű megoldást lehet eszközölni erre, mégpedig a </w:t>
      </w:r>
      <w:proofErr w:type="spellStart"/>
      <w:r w:rsidR="00C41CA8" w:rsidRPr="00C41CA8">
        <w:rPr>
          <w:rStyle w:val="KdChar"/>
        </w:rPr>
        <w:t>scrollbar-width</w:t>
      </w:r>
      <w:proofErr w:type="spellEnd"/>
      <w:r w:rsidR="00C41CA8">
        <w:rPr>
          <w:noProof/>
        </w:rPr>
        <w:t xml:space="preserve"> </w:t>
      </w:r>
      <w:r>
        <w:rPr>
          <w:noProof/>
        </w:rPr>
        <w:t>(</w:t>
      </w:r>
      <w:r>
        <w:rPr>
          <w:noProof/>
        </w:rPr>
        <w:fldChar w:fldCharType="begin"/>
      </w:r>
      <w:r>
        <w:rPr>
          <w:noProof/>
        </w:rPr>
        <w:instrText xml:space="preserve"> REF _Ref182389604 \h </w:instrText>
      </w:r>
      <w:r>
        <w:rPr>
          <w:noProof/>
        </w:rPr>
      </w:r>
      <w:r>
        <w:rPr>
          <w:noProof/>
        </w:rPr>
        <w:fldChar w:fldCharType="separate"/>
      </w:r>
      <w:r w:rsidR="004F5463">
        <w:rPr>
          <w:noProof/>
        </w:rPr>
        <w:t>31</w:t>
      </w:r>
      <w:r w:rsidR="004F5463">
        <w:t>. ábra</w:t>
      </w:r>
      <w:r>
        <w:rPr>
          <w:noProof/>
        </w:rPr>
        <w:fldChar w:fldCharType="end"/>
      </w:r>
      <w:r>
        <w:rPr>
          <w:noProof/>
        </w:rPr>
        <w:t xml:space="preserve">) </w:t>
      </w:r>
      <w:r w:rsidR="00C41CA8">
        <w:rPr>
          <w:noProof/>
        </w:rPr>
        <w:t>property segítségével meg lehet adni pontosan milyen széles legyen az adott elemben feltűnő görgetősáv. Ezzel ez a probléma is megoldódott.</w:t>
      </w:r>
    </w:p>
    <w:p w14:paraId="009099FD" w14:textId="30DE59D2" w:rsidR="00A200C5" w:rsidRDefault="00A343AF" w:rsidP="00AB60E7">
      <w:pPr>
        <w:rPr>
          <w:noProof/>
        </w:rPr>
      </w:pPr>
      <w:r>
        <w:rPr>
          <w:noProof/>
        </w:rPr>
        <w:lastRenderedPageBreak/>
        <mc:AlternateContent>
          <mc:Choice Requires="wps">
            <w:drawing>
              <wp:anchor distT="45720" distB="45720" distL="114300" distR="114300" simplePos="0" relativeHeight="251788288" behindDoc="0" locked="0" layoutInCell="1" allowOverlap="1" wp14:anchorId="18F85E3B" wp14:editId="5D28A375">
                <wp:simplePos x="0" y="0"/>
                <wp:positionH relativeFrom="page">
                  <wp:align>center</wp:align>
                </wp:positionH>
                <wp:positionV relativeFrom="paragraph">
                  <wp:posOffset>1847850</wp:posOffset>
                </wp:positionV>
                <wp:extent cx="5562600" cy="1404620"/>
                <wp:effectExtent l="0" t="0" r="0" b="1905"/>
                <wp:wrapTopAndBottom/>
                <wp:docPr id="203872104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noFill/>
                          <a:miter lim="800000"/>
                          <a:headEnd/>
                          <a:tailEnd/>
                        </a:ln>
                      </wps:spPr>
                      <wps:txbx>
                        <w:txbxContent>
                          <w:p w14:paraId="4A6B3655" w14:textId="3E0C3964" w:rsidR="00A200C5" w:rsidRPr="00A200C5" w:rsidRDefault="00A200C5" w:rsidP="00A200C5">
                            <w:pPr>
                              <w:pStyle w:val="Kd"/>
                              <w:rPr>
                                <w:color w:val="080808"/>
                                <w:lang w:eastAsia="hu-HU" w:bidi="ar-SA"/>
                              </w:rPr>
                            </w:pPr>
                            <w:r w:rsidRPr="00A200C5">
                              <w:rPr>
                                <w:color w:val="0033B3"/>
                                <w:lang w:eastAsia="hu-HU" w:bidi="ar-SA"/>
                              </w:rPr>
                              <w:t xml:space="preserve">const </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 </w:t>
                            </w:r>
                            <w:proofErr w:type="spellStart"/>
                            <w:proofErr w:type="gram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proofErr w:type="gramEnd"/>
                            <w:r w:rsidRPr="00A200C5">
                              <w:rPr>
                                <w:color w:val="080808"/>
                                <w:lang w:eastAsia="hu-HU" w:bidi="ar-SA"/>
                              </w:rPr>
                              <w:t>(</w:t>
                            </w:r>
                            <w:r w:rsidRPr="00A200C5">
                              <w:rPr>
                                <w:color w:val="067D17"/>
                                <w:lang w:eastAsia="hu-HU" w:bidi="ar-SA"/>
                              </w:rPr>
                              <w:t>"</w:t>
                            </w:r>
                            <w:r w:rsidR="00DE1EF1">
                              <w:rPr>
                                <w:color w:val="067D17"/>
                                <w:lang w:eastAsia="hu-HU" w:bidi="ar-SA"/>
                              </w:rPr>
                              <w:t>h</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proofErr w:type="spellStart"/>
                            <w:r w:rsidRPr="00A200C5">
                              <w:rPr>
                                <w:lang w:eastAsia="hu-HU" w:bidi="ar-SA"/>
                              </w:rPr>
                              <w:t>scrollable</w:t>
                            </w:r>
                            <w:proofErr w:type="spellEnd"/>
                            <w:r w:rsidRPr="00A200C5">
                              <w:rPr>
                                <w:lang w:eastAsia="hu-HU" w:bidi="ar-SA"/>
                              </w:rPr>
                              <w:t xml:space="preserve"> </w:t>
                            </w:r>
                            <w:r w:rsidRPr="00A200C5">
                              <w:rPr>
                                <w:color w:val="080808"/>
                                <w:lang w:eastAsia="hu-HU" w:bidi="ar-SA"/>
                              </w:rPr>
                              <w:t xml:space="preserve">= </w:t>
                            </w:r>
                            <w:proofErr w:type="spell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r w:rsidRPr="00A200C5">
                              <w:rPr>
                                <w:color w:val="080808"/>
                                <w:lang w:eastAsia="hu-HU" w:bidi="ar-SA"/>
                              </w:rPr>
                              <w:t>(</w:t>
                            </w:r>
                            <w:r w:rsidRPr="00A200C5">
                              <w:rPr>
                                <w:color w:val="067D17"/>
                                <w:lang w:eastAsia="hu-HU" w:bidi="ar-SA"/>
                              </w:rPr>
                              <w:t>'</w:t>
                            </w:r>
                            <w:proofErr w:type="spellStart"/>
                            <w:r w:rsidRPr="00A200C5">
                              <w:rPr>
                                <w:color w:val="067D17"/>
                                <w:lang w:eastAsia="hu-HU" w:bidi="ar-SA"/>
                              </w:rPr>
                              <w:t>scrollable</w:t>
                            </w:r>
                            <w:proofErr w:type="spellEnd"/>
                            <w:r w:rsidRPr="00A200C5">
                              <w:rPr>
                                <w:color w:val="067D17"/>
                                <w:lang w:eastAsia="hu-HU" w:bidi="ar-SA"/>
                              </w:rPr>
                              <w:t>'</w:t>
                            </w:r>
                            <w:r w:rsidRPr="00A200C5">
                              <w:rPr>
                                <w:color w:val="080808"/>
                                <w:lang w:eastAsia="hu-HU" w:bidi="ar-SA"/>
                              </w:rPr>
                              <w:t>);</w:t>
                            </w:r>
                            <w:r w:rsidRPr="00A200C5">
                              <w:rPr>
                                <w:color w:val="080808"/>
                                <w:lang w:eastAsia="hu-HU" w:bidi="ar-SA"/>
                              </w:rPr>
                              <w:br/>
                            </w:r>
                            <w:r w:rsidRPr="00A200C5">
                              <w:rPr>
                                <w:color w:val="080808"/>
                                <w:lang w:eastAsia="hu-HU" w:bidi="ar-SA"/>
                              </w:rPr>
                              <w:br/>
                            </w:r>
                            <w:proofErr w:type="spellStart"/>
                            <w:r w:rsidRPr="00A200C5">
                              <w:rPr>
                                <w:color w:val="0033B3"/>
                                <w:lang w:eastAsia="hu-HU" w:bidi="ar-SA"/>
                              </w:rPr>
                              <w:t>if</w:t>
                            </w:r>
                            <w:proofErr w:type="spellEnd"/>
                            <w:r w:rsidRPr="00A200C5">
                              <w:rPr>
                                <w:color w:val="0033B3"/>
                                <w:lang w:eastAsia="hu-HU" w:bidi="ar-SA"/>
                              </w:rPr>
                              <w:t xml:space="preserve"> </w:t>
                            </w:r>
                            <w:r w:rsidRPr="00A200C5">
                              <w:rPr>
                                <w:color w:val="080808"/>
                                <w:lang w:eastAsia="hu-HU" w:bidi="ar-SA"/>
                              </w:rPr>
                              <w:t>(</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&amp;&amp; </w:t>
                            </w:r>
                            <w:proofErr w:type="spellStart"/>
                            <w:r w:rsidRPr="00A200C5">
                              <w:rPr>
                                <w:lang w:eastAsia="hu-HU" w:bidi="ar-SA"/>
                              </w:rPr>
                              <w:t>scrollable</w:t>
                            </w:r>
                            <w:proofErr w:type="spellEnd"/>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proofErr w:type="spellStart"/>
                            <w:r w:rsidRPr="00A200C5">
                              <w:rPr>
                                <w:lang w:eastAsia="hu-HU" w:bidi="ar-SA"/>
                              </w:rPr>
                              <w:t>scrollTo</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w:t>
                            </w:r>
                            <w:r>
                              <w:rPr>
                                <w:i/>
                                <w:iCs/>
                                <w:color w:val="8C8C8C"/>
                                <w:lang w:eastAsia="hu-HU" w:bidi="ar-SA"/>
                              </w:rPr>
                              <w:t>To</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scrollableTop</w:t>
                            </w:r>
                            <w:proofErr w:type="spellEnd"/>
                            <w:r w:rsidRPr="00A200C5">
                              <w:rPr>
                                <w:lang w:eastAsia="hu-HU" w:bidi="ar-SA"/>
                              </w:rPr>
                              <w:t xml:space="preserve"> </w:t>
                            </w:r>
                            <w:r w:rsidRPr="00A200C5">
                              <w:rPr>
                                <w:color w:val="080808"/>
                                <w:lang w:eastAsia="hu-HU" w:bidi="ar-SA"/>
                              </w:rPr>
                              <w:t xml:space="preserve">} = </w:t>
                            </w:r>
                            <w:proofErr w:type="spellStart"/>
                            <w:r w:rsidRPr="00A200C5">
                              <w:rPr>
                                <w:lang w:eastAsia="hu-HU" w:bidi="ar-SA"/>
                              </w:rPr>
                              <w:t>scrollable</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scrollable</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proofErr w:type="spellStart"/>
                            <w:r w:rsidRPr="00A200C5">
                              <w:rPr>
                                <w:lang w:eastAsia="hu-HU" w:bidi="ar-SA"/>
                              </w:rPr>
                              <w:t>scrollY</w:t>
                            </w:r>
                            <w:proofErr w:type="spellEnd"/>
                            <w:r w:rsidRPr="00A200C5">
                              <w:rPr>
                                <w:lang w:eastAsia="hu-HU" w:bidi="ar-SA"/>
                              </w:rPr>
                              <w:t xml:space="preserve">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proofErr w:type="spellStart"/>
                            <w:r w:rsidRPr="00A200C5">
                              <w:rPr>
                                <w:lang w:eastAsia="hu-HU" w:bidi="ar-SA"/>
                              </w:rPr>
                              <w:t>scrollableTop</w:t>
                            </w:r>
                            <w:proofErr w:type="spellEnd"/>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proofErr w:type="spellStart"/>
                            <w:r w:rsidRPr="00A200C5">
                              <w:rPr>
                                <w:lang w:eastAsia="hu-HU" w:bidi="ar-SA"/>
                              </w:rPr>
                              <w:t>scrollable</w:t>
                            </w:r>
                            <w:r w:rsidRPr="00A200C5">
                              <w:rPr>
                                <w:color w:val="080808"/>
                                <w:lang w:eastAsia="hu-HU" w:bidi="ar-SA"/>
                              </w:rPr>
                              <w:t>.</w:t>
                            </w:r>
                            <w:r w:rsidRPr="00A200C5">
                              <w:rPr>
                                <w:color w:val="914C07"/>
                                <w:lang w:eastAsia="hu-HU" w:bidi="ar-SA"/>
                              </w:rPr>
                              <w:t>scrollBy</w:t>
                            </w:r>
                            <w:proofErr w:type="spellEnd"/>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scrollY</w:t>
                            </w:r>
                            <w:proofErr w:type="spellEnd"/>
                            <w:r w:rsidRPr="00A200C5">
                              <w:rPr>
                                <w:color w:val="080808"/>
                                <w:lang w:eastAsia="hu-HU" w:bidi="ar-SA"/>
                              </w:rPr>
                              <w:t>,</w:t>
                            </w:r>
                            <w:r w:rsidRPr="00A200C5">
                              <w:rPr>
                                <w:color w:val="080808"/>
                                <w:lang w:eastAsia="hu-HU" w:bidi="ar-SA"/>
                              </w:rPr>
                              <w:br/>
                              <w:t xml:space="preserve">    </w:t>
                            </w:r>
                            <w:proofErr w:type="spellStart"/>
                            <w:r w:rsidRPr="00A200C5">
                              <w:rPr>
                                <w:color w:val="871094"/>
                                <w:lang w:eastAsia="hu-HU" w:bidi="ar-SA"/>
                              </w:rPr>
                              <w:t>behavior</w:t>
                            </w:r>
                            <w:proofErr w:type="spellEnd"/>
                            <w:r w:rsidRPr="00A200C5">
                              <w:rPr>
                                <w:color w:val="080808"/>
                                <w:lang w:eastAsia="hu-HU" w:bidi="ar-SA"/>
                              </w:rPr>
                              <w:t xml:space="preserve">: </w:t>
                            </w:r>
                            <w:r w:rsidRPr="00A200C5">
                              <w:rPr>
                                <w:color w:val="067D17"/>
                                <w:lang w:eastAsia="hu-HU" w:bidi="ar-SA"/>
                              </w:rPr>
                              <w:t>'</w:t>
                            </w:r>
                            <w:proofErr w:type="spellStart"/>
                            <w:r w:rsidRPr="00A200C5">
                              <w:rPr>
                                <w:color w:val="067D17"/>
                                <w:lang w:eastAsia="hu-HU" w:bidi="ar-SA"/>
                              </w:rPr>
                              <w:t>smooth</w:t>
                            </w:r>
                            <w:proofErr w:type="spellEnd"/>
                            <w:r w:rsidRPr="00A200C5">
                              <w:rPr>
                                <w:color w:val="067D17"/>
                                <w:lang w:eastAsia="hu-HU" w:bidi="ar-SA"/>
                              </w:rPr>
                              <w:t>'</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85E3B" id="_x0000_s1065" type="#_x0000_t202" style="position:absolute;left:0;text-align:left;margin-left:0;margin-top:145.5pt;width:438pt;height:110.6pt;z-index:2517882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" stroked="f">
                <v:textbox style="mso-fit-shape-to-text:t">
                  <w:txbxContent>
                    <w:p w14:paraId="4A6B3655" w14:textId="3E0C3964" w:rsidR="00A200C5" w:rsidRPr="00A200C5" w:rsidRDefault="00A200C5" w:rsidP="00A200C5">
                      <w:pPr>
                        <w:pStyle w:val="Kd"/>
                        <w:rPr>
                          <w:color w:val="080808"/>
                          <w:lang w:eastAsia="hu-HU" w:bidi="ar-SA"/>
                        </w:rPr>
                      </w:pPr>
                      <w:r w:rsidRPr="00A200C5">
                        <w:rPr>
                          <w:color w:val="0033B3"/>
                          <w:lang w:eastAsia="hu-HU" w:bidi="ar-SA"/>
                        </w:rPr>
                        <w:t xml:space="preserve">const </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 </w:t>
                      </w:r>
                      <w:proofErr w:type="spellStart"/>
                      <w:proofErr w:type="gram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proofErr w:type="gramEnd"/>
                      <w:r w:rsidRPr="00A200C5">
                        <w:rPr>
                          <w:color w:val="080808"/>
                          <w:lang w:eastAsia="hu-HU" w:bidi="ar-SA"/>
                        </w:rPr>
                        <w:t>(</w:t>
                      </w:r>
                      <w:r w:rsidRPr="00A200C5">
                        <w:rPr>
                          <w:color w:val="067D17"/>
                          <w:lang w:eastAsia="hu-HU" w:bidi="ar-SA"/>
                        </w:rPr>
                        <w:t>"</w:t>
                      </w:r>
                      <w:r w:rsidR="00DE1EF1">
                        <w:rPr>
                          <w:color w:val="067D17"/>
                          <w:lang w:eastAsia="hu-HU" w:bidi="ar-SA"/>
                        </w:rPr>
                        <w:t>h</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proofErr w:type="spellStart"/>
                      <w:r w:rsidRPr="00A200C5">
                        <w:rPr>
                          <w:lang w:eastAsia="hu-HU" w:bidi="ar-SA"/>
                        </w:rPr>
                        <w:t>scrollable</w:t>
                      </w:r>
                      <w:proofErr w:type="spellEnd"/>
                      <w:r w:rsidRPr="00A200C5">
                        <w:rPr>
                          <w:lang w:eastAsia="hu-HU" w:bidi="ar-SA"/>
                        </w:rPr>
                        <w:t xml:space="preserve"> </w:t>
                      </w:r>
                      <w:r w:rsidRPr="00A200C5">
                        <w:rPr>
                          <w:color w:val="080808"/>
                          <w:lang w:eastAsia="hu-HU" w:bidi="ar-SA"/>
                        </w:rPr>
                        <w:t xml:space="preserve">= </w:t>
                      </w:r>
                      <w:proofErr w:type="spell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r w:rsidRPr="00A200C5">
                        <w:rPr>
                          <w:color w:val="080808"/>
                          <w:lang w:eastAsia="hu-HU" w:bidi="ar-SA"/>
                        </w:rPr>
                        <w:t>(</w:t>
                      </w:r>
                      <w:r w:rsidRPr="00A200C5">
                        <w:rPr>
                          <w:color w:val="067D17"/>
                          <w:lang w:eastAsia="hu-HU" w:bidi="ar-SA"/>
                        </w:rPr>
                        <w:t>'</w:t>
                      </w:r>
                      <w:proofErr w:type="spellStart"/>
                      <w:r w:rsidRPr="00A200C5">
                        <w:rPr>
                          <w:color w:val="067D17"/>
                          <w:lang w:eastAsia="hu-HU" w:bidi="ar-SA"/>
                        </w:rPr>
                        <w:t>scrollable</w:t>
                      </w:r>
                      <w:proofErr w:type="spellEnd"/>
                      <w:r w:rsidRPr="00A200C5">
                        <w:rPr>
                          <w:color w:val="067D17"/>
                          <w:lang w:eastAsia="hu-HU" w:bidi="ar-SA"/>
                        </w:rPr>
                        <w:t>'</w:t>
                      </w:r>
                      <w:r w:rsidRPr="00A200C5">
                        <w:rPr>
                          <w:color w:val="080808"/>
                          <w:lang w:eastAsia="hu-HU" w:bidi="ar-SA"/>
                        </w:rPr>
                        <w:t>);</w:t>
                      </w:r>
                      <w:r w:rsidRPr="00A200C5">
                        <w:rPr>
                          <w:color w:val="080808"/>
                          <w:lang w:eastAsia="hu-HU" w:bidi="ar-SA"/>
                        </w:rPr>
                        <w:br/>
                      </w:r>
                      <w:r w:rsidRPr="00A200C5">
                        <w:rPr>
                          <w:color w:val="080808"/>
                          <w:lang w:eastAsia="hu-HU" w:bidi="ar-SA"/>
                        </w:rPr>
                        <w:br/>
                      </w:r>
                      <w:proofErr w:type="spellStart"/>
                      <w:r w:rsidRPr="00A200C5">
                        <w:rPr>
                          <w:color w:val="0033B3"/>
                          <w:lang w:eastAsia="hu-HU" w:bidi="ar-SA"/>
                        </w:rPr>
                        <w:t>if</w:t>
                      </w:r>
                      <w:proofErr w:type="spellEnd"/>
                      <w:r w:rsidRPr="00A200C5">
                        <w:rPr>
                          <w:color w:val="0033B3"/>
                          <w:lang w:eastAsia="hu-HU" w:bidi="ar-SA"/>
                        </w:rPr>
                        <w:t xml:space="preserve"> </w:t>
                      </w:r>
                      <w:r w:rsidRPr="00A200C5">
                        <w:rPr>
                          <w:color w:val="080808"/>
                          <w:lang w:eastAsia="hu-HU" w:bidi="ar-SA"/>
                        </w:rPr>
                        <w:t>(</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&amp;&amp; </w:t>
                      </w:r>
                      <w:proofErr w:type="spellStart"/>
                      <w:r w:rsidRPr="00A200C5">
                        <w:rPr>
                          <w:lang w:eastAsia="hu-HU" w:bidi="ar-SA"/>
                        </w:rPr>
                        <w:t>scrollable</w:t>
                      </w:r>
                      <w:proofErr w:type="spellEnd"/>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proofErr w:type="spellStart"/>
                      <w:r w:rsidRPr="00A200C5">
                        <w:rPr>
                          <w:lang w:eastAsia="hu-HU" w:bidi="ar-SA"/>
                        </w:rPr>
                        <w:t>scrollTo</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w:t>
                      </w:r>
                      <w:r>
                        <w:rPr>
                          <w:i/>
                          <w:iCs/>
                          <w:color w:val="8C8C8C"/>
                          <w:lang w:eastAsia="hu-HU" w:bidi="ar-SA"/>
                        </w:rPr>
                        <w:t>To</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scrollableTop</w:t>
                      </w:r>
                      <w:proofErr w:type="spellEnd"/>
                      <w:r w:rsidRPr="00A200C5">
                        <w:rPr>
                          <w:lang w:eastAsia="hu-HU" w:bidi="ar-SA"/>
                        </w:rPr>
                        <w:t xml:space="preserve"> </w:t>
                      </w:r>
                      <w:r w:rsidRPr="00A200C5">
                        <w:rPr>
                          <w:color w:val="080808"/>
                          <w:lang w:eastAsia="hu-HU" w:bidi="ar-SA"/>
                        </w:rPr>
                        <w:t xml:space="preserve">} = </w:t>
                      </w:r>
                      <w:proofErr w:type="spellStart"/>
                      <w:r w:rsidRPr="00A200C5">
                        <w:rPr>
                          <w:lang w:eastAsia="hu-HU" w:bidi="ar-SA"/>
                        </w:rPr>
                        <w:t>scrollable</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scrollable</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proofErr w:type="spellStart"/>
                      <w:r w:rsidRPr="00A200C5">
                        <w:rPr>
                          <w:lang w:eastAsia="hu-HU" w:bidi="ar-SA"/>
                        </w:rPr>
                        <w:t>scrollY</w:t>
                      </w:r>
                      <w:proofErr w:type="spellEnd"/>
                      <w:r w:rsidRPr="00A200C5">
                        <w:rPr>
                          <w:lang w:eastAsia="hu-HU" w:bidi="ar-SA"/>
                        </w:rPr>
                        <w:t xml:space="preserve">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proofErr w:type="spellStart"/>
                      <w:r w:rsidRPr="00A200C5">
                        <w:rPr>
                          <w:lang w:eastAsia="hu-HU" w:bidi="ar-SA"/>
                        </w:rPr>
                        <w:t>scrollableTop</w:t>
                      </w:r>
                      <w:proofErr w:type="spellEnd"/>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proofErr w:type="spellStart"/>
                      <w:r w:rsidRPr="00A200C5">
                        <w:rPr>
                          <w:lang w:eastAsia="hu-HU" w:bidi="ar-SA"/>
                        </w:rPr>
                        <w:t>scrollable</w:t>
                      </w:r>
                      <w:r w:rsidRPr="00A200C5">
                        <w:rPr>
                          <w:color w:val="080808"/>
                          <w:lang w:eastAsia="hu-HU" w:bidi="ar-SA"/>
                        </w:rPr>
                        <w:t>.</w:t>
                      </w:r>
                      <w:r w:rsidRPr="00A200C5">
                        <w:rPr>
                          <w:color w:val="914C07"/>
                          <w:lang w:eastAsia="hu-HU" w:bidi="ar-SA"/>
                        </w:rPr>
                        <w:t>scrollBy</w:t>
                      </w:r>
                      <w:proofErr w:type="spellEnd"/>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scrollY</w:t>
                      </w:r>
                      <w:proofErr w:type="spellEnd"/>
                      <w:r w:rsidRPr="00A200C5">
                        <w:rPr>
                          <w:color w:val="080808"/>
                          <w:lang w:eastAsia="hu-HU" w:bidi="ar-SA"/>
                        </w:rPr>
                        <w:t>,</w:t>
                      </w:r>
                      <w:r w:rsidRPr="00A200C5">
                        <w:rPr>
                          <w:color w:val="080808"/>
                          <w:lang w:eastAsia="hu-HU" w:bidi="ar-SA"/>
                        </w:rPr>
                        <w:br/>
                        <w:t xml:space="preserve">    </w:t>
                      </w:r>
                      <w:proofErr w:type="spellStart"/>
                      <w:r w:rsidRPr="00A200C5">
                        <w:rPr>
                          <w:color w:val="871094"/>
                          <w:lang w:eastAsia="hu-HU" w:bidi="ar-SA"/>
                        </w:rPr>
                        <w:t>behavior</w:t>
                      </w:r>
                      <w:proofErr w:type="spellEnd"/>
                      <w:r w:rsidRPr="00A200C5">
                        <w:rPr>
                          <w:color w:val="080808"/>
                          <w:lang w:eastAsia="hu-HU" w:bidi="ar-SA"/>
                        </w:rPr>
                        <w:t xml:space="preserve">: </w:t>
                      </w:r>
                      <w:r w:rsidRPr="00A200C5">
                        <w:rPr>
                          <w:color w:val="067D17"/>
                          <w:lang w:eastAsia="hu-HU" w:bidi="ar-SA"/>
                        </w:rPr>
                        <w:t>'</w:t>
                      </w:r>
                      <w:proofErr w:type="spellStart"/>
                      <w:r w:rsidRPr="00A200C5">
                        <w:rPr>
                          <w:color w:val="067D17"/>
                          <w:lang w:eastAsia="hu-HU" w:bidi="ar-SA"/>
                        </w:rPr>
                        <w:t>smooth</w:t>
                      </w:r>
                      <w:proofErr w:type="spellEnd"/>
                      <w:r w:rsidRPr="00A200C5">
                        <w:rPr>
                          <w:color w:val="067D17"/>
                          <w:lang w:eastAsia="hu-HU" w:bidi="ar-SA"/>
                        </w:rPr>
                        <w:t>'</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v:textbox>
                <w10:wrap type="topAndBottom" anchorx="page"/>
              </v:shape>
            </w:pict>
          </mc:Fallback>
        </mc:AlternateContent>
      </w:r>
      <w:r>
        <w:rPr>
          <w:noProof/>
        </w:rPr>
        <mc:AlternateContent>
          <mc:Choice Requires="wps">
            <w:drawing>
              <wp:anchor distT="0" distB="0" distL="114300" distR="114300" simplePos="0" relativeHeight="251790336" behindDoc="0" locked="0" layoutInCell="1" allowOverlap="1" wp14:anchorId="63FDC7BE" wp14:editId="57A51CA7">
                <wp:simplePos x="0" y="0"/>
                <wp:positionH relativeFrom="page">
                  <wp:align>center</wp:align>
                </wp:positionH>
                <wp:positionV relativeFrom="paragraph">
                  <wp:posOffset>1400175</wp:posOffset>
                </wp:positionV>
                <wp:extent cx="5562600" cy="457200"/>
                <wp:effectExtent l="0" t="0" r="0" b="0"/>
                <wp:wrapTopAndBottom/>
                <wp:docPr id="1199247394"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2013916C" w14:textId="7B9CDBD0" w:rsidR="00A200C5" w:rsidRPr="00C11A12" w:rsidRDefault="00015CB5" w:rsidP="00A200C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9" w:name="_Toc184894396"/>
                            <w:r w:rsidR="006B6047">
                              <w:rPr>
                                <w:noProof/>
                              </w:rPr>
                              <w:t>32</w:t>
                            </w:r>
                            <w:r>
                              <w:rPr>
                                <w:noProof/>
                              </w:rPr>
                              <w:fldChar w:fldCharType="end"/>
                            </w:r>
                            <w:r w:rsidR="00A200C5">
                              <w:t>. ábra: A kezdőidőponthoz görgetés (saját)</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FDC7BE" id="_x0000_s1066" type="#_x0000_t202" style="position:absolute;left:0;text-align:left;margin-left:0;margin-top:110.25pt;width:438pt;height:36pt;z-index:251790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" stroked="f">
                <v:textbox inset="0,0,0,0">
                  <w:txbxContent>
                    <w:p w14:paraId="2013916C" w14:textId="7B9CDBD0" w:rsidR="00A200C5" w:rsidRPr="00C11A12" w:rsidRDefault="00015CB5" w:rsidP="00A200C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0" w:name="_Toc184894396"/>
                      <w:r w:rsidR="006B6047">
                        <w:rPr>
                          <w:noProof/>
                        </w:rPr>
                        <w:t>32</w:t>
                      </w:r>
                      <w:r>
                        <w:rPr>
                          <w:noProof/>
                        </w:rPr>
                        <w:fldChar w:fldCharType="end"/>
                      </w:r>
                      <w:r w:rsidR="00A200C5">
                        <w:t>. ábra: A kezdőidőponthoz görgetés (saját)</w:t>
                      </w:r>
                      <w:bookmarkEnd w:id="170"/>
                    </w:p>
                  </w:txbxContent>
                </v:textbox>
                <w10:wrap type="topAndBottom" anchorx="page"/>
              </v:shape>
            </w:pict>
          </mc:Fallback>
        </mc:AlternateContent>
      </w:r>
      <w:r w:rsidR="00B137D5">
        <w:rPr>
          <w:noProof/>
        </w:rPr>
        <w:t>A komponensbe egy kényelmi funkció is bekerült, ami oldalbetöltéskor reggel 7:00-hoz görgeti a naptártestet (ahogy ez a korábbi képeken is látható volt), hiszen az emberek általában nem hajnalban, hanem nap közben aktívak, így ez a kis QoL (Quality of Life) feature gördülékenyebbé teszi a használatot mindneki számára.</w:t>
      </w:r>
      <w:r w:rsidR="00A200C5">
        <w:rPr>
          <w:noProof/>
        </w:rPr>
        <w:t xml:space="preserve"> Ez az időskála komponens betöltésekor rögtön megtörténik, a komponens TypeScript file-jában.</w:t>
      </w:r>
    </w:p>
    <w:p w14:paraId="520A2B83" w14:textId="4285C971" w:rsidR="00097CA3" w:rsidRDefault="00097CA3" w:rsidP="00097CA3">
      <w:pPr>
        <w:pStyle w:val="Cmsor2"/>
        <w:numPr>
          <w:ilvl w:val="1"/>
          <w:numId w:val="19"/>
        </w:numPr>
        <w:rPr>
          <w:noProof/>
        </w:rPr>
      </w:pPr>
      <w:bookmarkStart w:id="171" w:name="_Toc184894475"/>
      <w:r>
        <w:rPr>
          <w:noProof/>
        </w:rPr>
        <w:t>A megjelenítés logikai elemei</w:t>
      </w:r>
      <w:bookmarkEnd w:id="171"/>
    </w:p>
    <w:p w14:paraId="59AB204D" w14:textId="77777777" w:rsidR="00097CA3" w:rsidRDefault="00097CA3" w:rsidP="00097CA3">
      <w:pPr>
        <w:pStyle w:val="Cmsor3"/>
        <w:numPr>
          <w:ilvl w:val="2"/>
          <w:numId w:val="19"/>
        </w:numPr>
      </w:pPr>
      <w:bookmarkStart w:id="172" w:name="_Toc184894476"/>
      <w:r>
        <w:t>Hét napjai</w:t>
      </w:r>
      <w:bookmarkEnd w:id="172"/>
    </w:p>
    <w:p w14:paraId="5D7B2E46" w14:textId="5D377E10" w:rsidR="00097CA3" w:rsidRDefault="00AB1EC6" w:rsidP="00097CA3">
      <w:r>
        <w:t xml:space="preserve">A naptár fejlécében fontos, hogy látni lehessen az adott hét napjait és a dátumokat, </w:t>
      </w:r>
      <w:r w:rsidR="00BD57F2">
        <w:t>avagy,</w:t>
      </w:r>
      <w:r>
        <w:t xml:space="preserve"> hogy melyik nap hányadika van. Ez a fejléc is külön komponensekre van bontva, amelyek megfelelően megjelenítik a nekik szolgáltatott információt.</w:t>
      </w:r>
    </w:p>
    <w:p w14:paraId="123A00B2" w14:textId="5ECF4F3F" w:rsidR="00AB1EC6" w:rsidRDefault="00AB1EC6" w:rsidP="00097CA3"/>
    <w:p w14:paraId="2BB8476B" w14:textId="77777777" w:rsidR="008D7B2F" w:rsidRDefault="008D7B2F" w:rsidP="00097CA3"/>
    <w:p w14:paraId="5BCA6BA6" w14:textId="77777777" w:rsidR="008D7B2F" w:rsidRDefault="008D7B2F" w:rsidP="00097CA3"/>
    <w:p w14:paraId="69A90E1A" w14:textId="77777777" w:rsidR="008D7B2F" w:rsidRDefault="008D7B2F" w:rsidP="00097CA3"/>
    <w:p w14:paraId="2764B77B" w14:textId="4843D774" w:rsidR="008D7B2F" w:rsidRDefault="00BD57F2" w:rsidP="00097CA3">
      <w:r>
        <w:rPr>
          <w:noProof/>
        </w:rPr>
        <w:lastRenderedPageBreak/>
        <mc:AlternateContent>
          <mc:Choice Requires="wps">
            <w:drawing>
              <wp:anchor distT="45720" distB="45720" distL="114300" distR="114300" simplePos="0" relativeHeight="251817984" behindDoc="0" locked="0" layoutInCell="1" allowOverlap="1" wp14:anchorId="68773A4C" wp14:editId="64816C59">
                <wp:simplePos x="0" y="0"/>
                <wp:positionH relativeFrom="margin">
                  <wp:posOffset>0</wp:posOffset>
                </wp:positionH>
                <wp:positionV relativeFrom="paragraph">
                  <wp:posOffset>501015</wp:posOffset>
                </wp:positionV>
                <wp:extent cx="5532120" cy="1005840"/>
                <wp:effectExtent l="0" t="0" r="0" b="3810"/>
                <wp:wrapTopAndBottom/>
                <wp:docPr id="31867845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005840"/>
                        </a:xfrm>
                        <a:prstGeom prst="rect">
                          <a:avLst/>
                        </a:prstGeom>
                        <a:solidFill>
                          <a:srgbClr val="FFFFFF"/>
                        </a:solidFill>
                        <a:ln w="9525">
                          <a:noFill/>
                          <a:miter lim="800000"/>
                          <a:headEnd/>
                          <a:tailEnd/>
                        </a:ln>
                      </wps:spPr>
                      <wps:txb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proofErr w:type="spellStart"/>
                            <w:r w:rsidRPr="008D7B2F">
                              <w:rPr>
                                <w:color w:val="2A8C7C"/>
                                <w:shd w:val="clear" w:color="auto" w:fill="F7FAFF"/>
                                <w:lang w:eastAsia="hu-HU" w:bidi="ar-SA"/>
                              </w:rPr>
                              <w:t>day</w:t>
                            </w:r>
                            <w:proofErr w:type="spellEnd"/>
                            <w:r w:rsidRPr="008D7B2F">
                              <w:rPr>
                                <w:color w:val="2A8C7C"/>
                                <w:shd w:val="clear" w:color="auto" w:fill="F7FAFF"/>
                                <w:lang w:eastAsia="hu-HU" w:bidi="ar-SA"/>
                              </w:rPr>
                              <w:t xml:space="preserve"> </w:t>
                            </w:r>
                            <w:r w:rsidRPr="008D7B2F">
                              <w:rPr>
                                <w:shd w:val="clear" w:color="auto" w:fill="F7FAFF"/>
                                <w:lang w:eastAsia="hu-HU" w:bidi="ar-SA"/>
                              </w:rPr>
                              <w:t xml:space="preserve">of </w:t>
                            </w:r>
                            <w:proofErr w:type="spellStart"/>
                            <w:r w:rsidRPr="008D7B2F">
                              <w:rPr>
                                <w:color w:val="871094"/>
                                <w:shd w:val="clear" w:color="auto" w:fill="F7FAFF"/>
                                <w:lang w:eastAsia="hu-HU" w:bidi="ar-SA"/>
                              </w:rPr>
                              <w:t>weekdays</w:t>
                            </w:r>
                            <w:proofErr w:type="spellEnd"/>
                            <w:r w:rsidRPr="008D7B2F">
                              <w:rPr>
                                <w:color w:val="080808"/>
                                <w:shd w:val="clear" w:color="auto" w:fill="F7FAFF"/>
                                <w:lang w:eastAsia="hu-HU" w:bidi="ar-SA"/>
                              </w:rPr>
                              <w:t xml:space="preserve">; </w:t>
                            </w:r>
                            <w:proofErr w:type="spellStart"/>
                            <w:r w:rsidRPr="008D7B2F">
                              <w:rPr>
                                <w:shd w:val="clear" w:color="auto" w:fill="F7FAFF"/>
                                <w:lang w:eastAsia="hu-HU" w:bidi="ar-SA"/>
                              </w:rPr>
                              <w:t>track</w:t>
                            </w:r>
                            <w:proofErr w:type="spellEnd"/>
                            <w:r w:rsidRPr="008D7B2F">
                              <w:rPr>
                                <w:shd w:val="clear" w:color="auto" w:fill="F7FAFF"/>
                                <w:lang w:eastAsia="hu-HU" w:bidi="ar-SA"/>
                              </w:rPr>
                              <w:t xml:space="preserve">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proofErr w:type="spellStart"/>
                            <w:r w:rsidRPr="008D7B2F">
                              <w:rPr>
                                <w:lang w:eastAsia="hu-HU" w:bidi="ar-SA"/>
                              </w:rPr>
                              <w:t>Appointy-weekday</w:t>
                            </w:r>
                            <w:proofErr w:type="spellEnd"/>
                            <w:r w:rsidRPr="008D7B2F">
                              <w:rPr>
                                <w:lang w:eastAsia="hu-HU" w:bidi="ar-SA"/>
                              </w:rPr>
                              <w:t xml:space="preserve"> </w:t>
                            </w:r>
                            <w:r w:rsidRPr="008D7B2F">
                              <w:rPr>
                                <w:color w:val="871094"/>
                                <w:lang w:eastAsia="hu-HU" w:bidi="ar-SA"/>
                              </w:rPr>
                              <w:t>[</w:t>
                            </w:r>
                            <w:proofErr w:type="spellStart"/>
                            <w:r w:rsidRPr="008D7B2F">
                              <w:rPr>
                                <w:color w:val="871094"/>
                                <w:lang w:eastAsia="hu-HU" w:bidi="ar-SA"/>
                              </w:rPr>
                              <w:t>day</w:t>
                            </w:r>
                            <w:proofErr w:type="spellEnd"/>
                            <w:r w:rsidRPr="008D7B2F">
                              <w:rPr>
                                <w:color w:val="871094"/>
                                <w:lang w:eastAsia="hu-HU" w:bidi="ar-SA"/>
                              </w:rPr>
                              <w:t>]</w:t>
                            </w:r>
                            <w:r w:rsidRPr="008D7B2F">
                              <w:rPr>
                                <w:color w:val="067D17"/>
                                <w:lang w:eastAsia="hu-HU" w:bidi="ar-SA"/>
                              </w:rPr>
                              <w:t>="</w:t>
                            </w:r>
                            <w:proofErr w:type="spellStart"/>
                            <w:r w:rsidRPr="008D7B2F">
                              <w:rPr>
                                <w:color w:val="2A8C7C"/>
                                <w:shd w:val="clear" w:color="auto" w:fill="F7FAFF"/>
                                <w:lang w:eastAsia="hu-HU" w:bidi="ar-SA"/>
                              </w:rPr>
                              <w:t>day</w:t>
                            </w:r>
                            <w:proofErr w:type="spellEnd"/>
                            <w:r w:rsidRPr="008D7B2F">
                              <w:rPr>
                                <w:color w:val="067D17"/>
                                <w:lang w:eastAsia="hu-HU" w:bidi="ar-SA"/>
                              </w:rPr>
                              <w:t xml:space="preserve">" </w:t>
                            </w:r>
                            <w:r w:rsidRPr="008D7B2F">
                              <w:rPr>
                                <w:color w:val="871094"/>
                                <w:lang w:eastAsia="hu-HU" w:bidi="ar-SA"/>
                              </w:rPr>
                              <w:t>[</w:t>
                            </w:r>
                            <w:proofErr w:type="spellStart"/>
                            <w:r w:rsidRPr="008D7B2F">
                              <w:rPr>
                                <w:color w:val="871094"/>
                                <w:lang w:eastAsia="hu-HU" w:bidi="ar-SA"/>
                              </w:rPr>
                              <w:t>date</w:t>
                            </w:r>
                            <w:proofErr w:type="spellEnd"/>
                            <w:r w:rsidRPr="008D7B2F">
                              <w:rPr>
                                <w:color w:val="871094"/>
                                <w:lang w:eastAsia="hu-HU" w:bidi="ar-SA"/>
                              </w:rPr>
                              <w:t>]</w:t>
                            </w:r>
                            <w:r w:rsidRPr="008D7B2F">
                              <w:rPr>
                                <w:color w:val="067D17"/>
                                <w:lang w:eastAsia="hu-HU" w:bidi="ar-SA"/>
                              </w:rPr>
                              <w:t>="</w:t>
                            </w:r>
                            <w:proofErr w:type="spellStart"/>
                            <w:r w:rsidRPr="008D7B2F">
                              <w:rPr>
                                <w:color w:val="871094"/>
                                <w:shd w:val="clear" w:color="auto" w:fill="F7FAFF"/>
                                <w:lang w:eastAsia="hu-HU" w:bidi="ar-SA"/>
                              </w:rPr>
                              <w:t>dates</w:t>
                            </w:r>
                            <w:proofErr w:type="spellEnd"/>
                            <w:r w:rsidRPr="008D7B2F">
                              <w:rPr>
                                <w:color w:val="080808"/>
                                <w:shd w:val="clear" w:color="auto" w:fill="F7FAFF"/>
                                <w:lang w:eastAsia="hu-HU" w:bidi="ar-SA"/>
                              </w:rPr>
                              <w:t>[</w:t>
                            </w:r>
                            <w:r w:rsidRPr="008D7B2F">
                              <w:rPr>
                                <w:color w:val="830091"/>
                                <w:shd w:val="clear" w:color="auto" w:fill="F7FAFF"/>
                                <w:lang w:eastAsia="hu-HU" w:bidi="ar-SA"/>
                              </w:rPr>
                              <w:t>$index</w:t>
                            </w:r>
                            <w:proofErr w:type="gramStart"/>
                            <w:r w:rsidRPr="008D7B2F">
                              <w:rPr>
                                <w:color w:val="080808"/>
                                <w:shd w:val="clear" w:color="auto" w:fill="F7FAFF"/>
                                <w:lang w:eastAsia="hu-HU" w:bidi="ar-SA"/>
                              </w:rPr>
                              <w:t>].</w:t>
                            </w:r>
                            <w:proofErr w:type="spellStart"/>
                            <w:r w:rsidRPr="008D7B2F">
                              <w:rPr>
                                <w:color w:val="914C07"/>
                                <w:shd w:val="clear" w:color="auto" w:fill="F7FAFF"/>
                                <w:lang w:eastAsia="hu-HU" w:bidi="ar-SA"/>
                              </w:rPr>
                              <w:t>getDate</w:t>
                            </w:r>
                            <w:proofErr w:type="spellEnd"/>
                            <w:proofErr w:type="gramEnd"/>
                            <w:r w:rsidRPr="008D7B2F">
                              <w:rPr>
                                <w:color w:val="080808"/>
                                <w:shd w:val="clear" w:color="auto" w:fill="F7FAFF"/>
                                <w:lang w:eastAsia="hu-HU" w:bidi="ar-SA"/>
                              </w:rPr>
                              <w:t>()</w:t>
                            </w:r>
                            <w:r w:rsidRPr="008D7B2F">
                              <w:rPr>
                                <w:color w:val="067D17"/>
                                <w:lang w:eastAsia="hu-HU" w:bidi="ar-SA"/>
                              </w:rPr>
                              <w:t xml:space="preserve">" </w:t>
                            </w:r>
                            <w:proofErr w:type="spellStart"/>
                            <w:r w:rsidRPr="008D7B2F">
                              <w:rPr>
                                <w:color w:val="174AD4"/>
                                <w:lang w:eastAsia="hu-HU" w:bidi="ar-SA"/>
                              </w:rPr>
                              <w:t>class</w:t>
                            </w:r>
                            <w:proofErr w:type="spellEnd"/>
                            <w:r w:rsidRPr="008D7B2F">
                              <w:rPr>
                                <w:color w:val="067D17"/>
                                <w:lang w:eastAsia="hu-HU" w:bidi="ar-SA"/>
                              </w:rPr>
                              <w:t>="</w:t>
                            </w:r>
                            <w:proofErr w:type="spellStart"/>
                            <w:r w:rsidRPr="008D7B2F">
                              <w:rPr>
                                <w:color w:val="067D17"/>
                                <w:lang w:eastAsia="hu-HU" w:bidi="ar-SA"/>
                              </w:rPr>
                              <w:t>weekdays</w:t>
                            </w:r>
                            <w:proofErr w:type="spellEnd"/>
                            <w:r w:rsidRPr="008D7B2F">
                              <w:rPr>
                                <w:color w:val="067D17"/>
                                <w:lang w:eastAsia="hu-HU" w:bidi="ar-SA"/>
                              </w:rPr>
                              <w:t>"</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73A4C" id="_x0000_s1067" type="#_x0000_t202" style="position:absolute;left:0;text-align:left;margin-left:0;margin-top:39.45pt;width:435.6pt;height:79.2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" stroked="f">
                <v:textbo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proofErr w:type="spellStart"/>
                      <w:r w:rsidRPr="008D7B2F">
                        <w:rPr>
                          <w:color w:val="2A8C7C"/>
                          <w:shd w:val="clear" w:color="auto" w:fill="F7FAFF"/>
                          <w:lang w:eastAsia="hu-HU" w:bidi="ar-SA"/>
                        </w:rPr>
                        <w:t>day</w:t>
                      </w:r>
                      <w:proofErr w:type="spellEnd"/>
                      <w:r w:rsidRPr="008D7B2F">
                        <w:rPr>
                          <w:color w:val="2A8C7C"/>
                          <w:shd w:val="clear" w:color="auto" w:fill="F7FAFF"/>
                          <w:lang w:eastAsia="hu-HU" w:bidi="ar-SA"/>
                        </w:rPr>
                        <w:t xml:space="preserve"> </w:t>
                      </w:r>
                      <w:r w:rsidRPr="008D7B2F">
                        <w:rPr>
                          <w:shd w:val="clear" w:color="auto" w:fill="F7FAFF"/>
                          <w:lang w:eastAsia="hu-HU" w:bidi="ar-SA"/>
                        </w:rPr>
                        <w:t xml:space="preserve">of </w:t>
                      </w:r>
                      <w:proofErr w:type="spellStart"/>
                      <w:r w:rsidRPr="008D7B2F">
                        <w:rPr>
                          <w:color w:val="871094"/>
                          <w:shd w:val="clear" w:color="auto" w:fill="F7FAFF"/>
                          <w:lang w:eastAsia="hu-HU" w:bidi="ar-SA"/>
                        </w:rPr>
                        <w:t>weekdays</w:t>
                      </w:r>
                      <w:proofErr w:type="spellEnd"/>
                      <w:r w:rsidRPr="008D7B2F">
                        <w:rPr>
                          <w:color w:val="080808"/>
                          <w:shd w:val="clear" w:color="auto" w:fill="F7FAFF"/>
                          <w:lang w:eastAsia="hu-HU" w:bidi="ar-SA"/>
                        </w:rPr>
                        <w:t xml:space="preserve">; </w:t>
                      </w:r>
                      <w:proofErr w:type="spellStart"/>
                      <w:r w:rsidRPr="008D7B2F">
                        <w:rPr>
                          <w:shd w:val="clear" w:color="auto" w:fill="F7FAFF"/>
                          <w:lang w:eastAsia="hu-HU" w:bidi="ar-SA"/>
                        </w:rPr>
                        <w:t>track</w:t>
                      </w:r>
                      <w:proofErr w:type="spellEnd"/>
                      <w:r w:rsidRPr="008D7B2F">
                        <w:rPr>
                          <w:shd w:val="clear" w:color="auto" w:fill="F7FAFF"/>
                          <w:lang w:eastAsia="hu-HU" w:bidi="ar-SA"/>
                        </w:rPr>
                        <w:t xml:space="preserve">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proofErr w:type="spellStart"/>
                      <w:r w:rsidRPr="008D7B2F">
                        <w:rPr>
                          <w:lang w:eastAsia="hu-HU" w:bidi="ar-SA"/>
                        </w:rPr>
                        <w:t>Appointy-weekday</w:t>
                      </w:r>
                      <w:proofErr w:type="spellEnd"/>
                      <w:r w:rsidRPr="008D7B2F">
                        <w:rPr>
                          <w:lang w:eastAsia="hu-HU" w:bidi="ar-SA"/>
                        </w:rPr>
                        <w:t xml:space="preserve"> </w:t>
                      </w:r>
                      <w:r w:rsidRPr="008D7B2F">
                        <w:rPr>
                          <w:color w:val="871094"/>
                          <w:lang w:eastAsia="hu-HU" w:bidi="ar-SA"/>
                        </w:rPr>
                        <w:t>[</w:t>
                      </w:r>
                      <w:proofErr w:type="spellStart"/>
                      <w:r w:rsidRPr="008D7B2F">
                        <w:rPr>
                          <w:color w:val="871094"/>
                          <w:lang w:eastAsia="hu-HU" w:bidi="ar-SA"/>
                        </w:rPr>
                        <w:t>day</w:t>
                      </w:r>
                      <w:proofErr w:type="spellEnd"/>
                      <w:r w:rsidRPr="008D7B2F">
                        <w:rPr>
                          <w:color w:val="871094"/>
                          <w:lang w:eastAsia="hu-HU" w:bidi="ar-SA"/>
                        </w:rPr>
                        <w:t>]</w:t>
                      </w:r>
                      <w:r w:rsidRPr="008D7B2F">
                        <w:rPr>
                          <w:color w:val="067D17"/>
                          <w:lang w:eastAsia="hu-HU" w:bidi="ar-SA"/>
                        </w:rPr>
                        <w:t>="</w:t>
                      </w:r>
                      <w:proofErr w:type="spellStart"/>
                      <w:r w:rsidRPr="008D7B2F">
                        <w:rPr>
                          <w:color w:val="2A8C7C"/>
                          <w:shd w:val="clear" w:color="auto" w:fill="F7FAFF"/>
                          <w:lang w:eastAsia="hu-HU" w:bidi="ar-SA"/>
                        </w:rPr>
                        <w:t>day</w:t>
                      </w:r>
                      <w:proofErr w:type="spellEnd"/>
                      <w:r w:rsidRPr="008D7B2F">
                        <w:rPr>
                          <w:color w:val="067D17"/>
                          <w:lang w:eastAsia="hu-HU" w:bidi="ar-SA"/>
                        </w:rPr>
                        <w:t xml:space="preserve">" </w:t>
                      </w:r>
                      <w:r w:rsidRPr="008D7B2F">
                        <w:rPr>
                          <w:color w:val="871094"/>
                          <w:lang w:eastAsia="hu-HU" w:bidi="ar-SA"/>
                        </w:rPr>
                        <w:t>[</w:t>
                      </w:r>
                      <w:proofErr w:type="spellStart"/>
                      <w:r w:rsidRPr="008D7B2F">
                        <w:rPr>
                          <w:color w:val="871094"/>
                          <w:lang w:eastAsia="hu-HU" w:bidi="ar-SA"/>
                        </w:rPr>
                        <w:t>date</w:t>
                      </w:r>
                      <w:proofErr w:type="spellEnd"/>
                      <w:r w:rsidRPr="008D7B2F">
                        <w:rPr>
                          <w:color w:val="871094"/>
                          <w:lang w:eastAsia="hu-HU" w:bidi="ar-SA"/>
                        </w:rPr>
                        <w:t>]</w:t>
                      </w:r>
                      <w:r w:rsidRPr="008D7B2F">
                        <w:rPr>
                          <w:color w:val="067D17"/>
                          <w:lang w:eastAsia="hu-HU" w:bidi="ar-SA"/>
                        </w:rPr>
                        <w:t>="</w:t>
                      </w:r>
                      <w:proofErr w:type="spellStart"/>
                      <w:r w:rsidRPr="008D7B2F">
                        <w:rPr>
                          <w:color w:val="871094"/>
                          <w:shd w:val="clear" w:color="auto" w:fill="F7FAFF"/>
                          <w:lang w:eastAsia="hu-HU" w:bidi="ar-SA"/>
                        </w:rPr>
                        <w:t>dates</w:t>
                      </w:r>
                      <w:proofErr w:type="spellEnd"/>
                      <w:r w:rsidRPr="008D7B2F">
                        <w:rPr>
                          <w:color w:val="080808"/>
                          <w:shd w:val="clear" w:color="auto" w:fill="F7FAFF"/>
                          <w:lang w:eastAsia="hu-HU" w:bidi="ar-SA"/>
                        </w:rPr>
                        <w:t>[</w:t>
                      </w:r>
                      <w:r w:rsidRPr="008D7B2F">
                        <w:rPr>
                          <w:color w:val="830091"/>
                          <w:shd w:val="clear" w:color="auto" w:fill="F7FAFF"/>
                          <w:lang w:eastAsia="hu-HU" w:bidi="ar-SA"/>
                        </w:rPr>
                        <w:t>$index</w:t>
                      </w:r>
                      <w:proofErr w:type="gramStart"/>
                      <w:r w:rsidRPr="008D7B2F">
                        <w:rPr>
                          <w:color w:val="080808"/>
                          <w:shd w:val="clear" w:color="auto" w:fill="F7FAFF"/>
                          <w:lang w:eastAsia="hu-HU" w:bidi="ar-SA"/>
                        </w:rPr>
                        <w:t>].</w:t>
                      </w:r>
                      <w:proofErr w:type="spellStart"/>
                      <w:r w:rsidRPr="008D7B2F">
                        <w:rPr>
                          <w:color w:val="914C07"/>
                          <w:shd w:val="clear" w:color="auto" w:fill="F7FAFF"/>
                          <w:lang w:eastAsia="hu-HU" w:bidi="ar-SA"/>
                        </w:rPr>
                        <w:t>getDate</w:t>
                      </w:r>
                      <w:proofErr w:type="spellEnd"/>
                      <w:proofErr w:type="gramEnd"/>
                      <w:r w:rsidRPr="008D7B2F">
                        <w:rPr>
                          <w:color w:val="080808"/>
                          <w:shd w:val="clear" w:color="auto" w:fill="F7FAFF"/>
                          <w:lang w:eastAsia="hu-HU" w:bidi="ar-SA"/>
                        </w:rPr>
                        <w:t>()</w:t>
                      </w:r>
                      <w:r w:rsidRPr="008D7B2F">
                        <w:rPr>
                          <w:color w:val="067D17"/>
                          <w:lang w:eastAsia="hu-HU" w:bidi="ar-SA"/>
                        </w:rPr>
                        <w:t xml:space="preserve">" </w:t>
                      </w:r>
                      <w:proofErr w:type="spellStart"/>
                      <w:r w:rsidRPr="008D7B2F">
                        <w:rPr>
                          <w:color w:val="174AD4"/>
                          <w:lang w:eastAsia="hu-HU" w:bidi="ar-SA"/>
                        </w:rPr>
                        <w:t>class</w:t>
                      </w:r>
                      <w:proofErr w:type="spellEnd"/>
                      <w:r w:rsidRPr="008D7B2F">
                        <w:rPr>
                          <w:color w:val="067D17"/>
                          <w:lang w:eastAsia="hu-HU" w:bidi="ar-SA"/>
                        </w:rPr>
                        <w:t>="</w:t>
                      </w:r>
                      <w:proofErr w:type="spellStart"/>
                      <w:r w:rsidRPr="008D7B2F">
                        <w:rPr>
                          <w:color w:val="067D17"/>
                          <w:lang w:eastAsia="hu-HU" w:bidi="ar-SA"/>
                        </w:rPr>
                        <w:t>weekdays</w:t>
                      </w:r>
                      <w:proofErr w:type="spellEnd"/>
                      <w:r w:rsidRPr="008D7B2F">
                        <w:rPr>
                          <w:color w:val="067D17"/>
                          <w:lang w:eastAsia="hu-HU" w:bidi="ar-SA"/>
                        </w:rPr>
                        <w:t>"</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20032" behindDoc="0" locked="0" layoutInCell="1" allowOverlap="1" wp14:anchorId="223764DD" wp14:editId="609C1C6C">
                <wp:simplePos x="0" y="0"/>
                <wp:positionH relativeFrom="margin">
                  <wp:align>left</wp:align>
                </wp:positionH>
                <wp:positionV relativeFrom="paragraph">
                  <wp:posOffset>0</wp:posOffset>
                </wp:positionV>
                <wp:extent cx="5532120" cy="457200"/>
                <wp:effectExtent l="0" t="0" r="0" b="0"/>
                <wp:wrapTopAndBottom/>
                <wp:docPr id="2054286760" name="Szövegdoboz 1"/>
                <wp:cNvGraphicFramePr/>
                <a:graphic xmlns:a="http://schemas.openxmlformats.org/drawingml/2006/main">
                  <a:graphicData uri="http://schemas.microsoft.com/office/word/2010/wordprocessingShape">
                    <wps:wsp>
                      <wps:cNvSpPr txBox="1"/>
                      <wps:spPr>
                        <a:xfrm>
                          <a:off x="0" y="0"/>
                          <a:ext cx="5532120" cy="457200"/>
                        </a:xfrm>
                        <a:prstGeom prst="rect">
                          <a:avLst/>
                        </a:prstGeom>
                        <a:solidFill>
                          <a:prstClr val="white"/>
                        </a:solidFill>
                        <a:ln>
                          <a:noFill/>
                        </a:ln>
                      </wps:spPr>
                      <wps:txbx>
                        <w:txbxContent>
                          <w:p w14:paraId="6BEC802A" w14:textId="3A5AE80A" w:rsidR="008D7B2F" w:rsidRPr="000076B5" w:rsidRDefault="00015CB5" w:rsidP="008D7B2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3" w:name="_Toc184894397"/>
                            <w:r w:rsidR="006B6047">
                              <w:rPr>
                                <w:noProof/>
                              </w:rPr>
                              <w:t>33</w:t>
                            </w:r>
                            <w:r>
                              <w:rPr>
                                <w:noProof/>
                              </w:rPr>
                              <w:fldChar w:fldCharType="end"/>
                            </w:r>
                            <w:r w:rsidR="008D7B2F">
                              <w:t xml:space="preserve">. ábra: </w:t>
                            </w:r>
                            <w:r w:rsidR="008D7B2F" w:rsidRPr="00EE72B9">
                              <w:t>Fejléc generálása (saját)</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3764DD" id="_x0000_s1068" type="#_x0000_t202" style="position:absolute;left:0;text-align:left;margin-left:0;margin-top:0;width:435.6pt;height:36pt;z-index:251820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" stroked="f">
                <v:textbox inset="0,0,0,0">
                  <w:txbxContent>
                    <w:p w14:paraId="6BEC802A" w14:textId="3A5AE80A" w:rsidR="008D7B2F" w:rsidRPr="000076B5" w:rsidRDefault="00015CB5" w:rsidP="008D7B2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4" w:name="_Toc184894397"/>
                      <w:r w:rsidR="006B6047">
                        <w:rPr>
                          <w:noProof/>
                        </w:rPr>
                        <w:t>33</w:t>
                      </w:r>
                      <w:r>
                        <w:rPr>
                          <w:noProof/>
                        </w:rPr>
                        <w:fldChar w:fldCharType="end"/>
                      </w:r>
                      <w:r w:rsidR="008D7B2F">
                        <w:t xml:space="preserve">. ábra: </w:t>
                      </w:r>
                      <w:r w:rsidR="008D7B2F" w:rsidRPr="00EE72B9">
                        <w:t>Fejléc generálása (saját)</w:t>
                      </w:r>
                      <w:bookmarkEnd w:id="174"/>
                    </w:p>
                  </w:txbxContent>
                </v:textbox>
                <w10:wrap type="topAndBottom" anchorx="margin"/>
              </v:shape>
            </w:pict>
          </mc:Fallback>
        </mc:AlternateContent>
      </w:r>
      <w:r w:rsidR="00BA65A7">
        <w:rPr>
          <w:noProof/>
        </w:rPr>
        <mc:AlternateContent>
          <mc:Choice Requires="wps">
            <w:drawing>
              <wp:anchor distT="45720" distB="45720" distL="114300" distR="114300" simplePos="0" relativeHeight="251822080" behindDoc="0" locked="0" layoutInCell="1" allowOverlap="1" wp14:anchorId="7688AFD1" wp14:editId="6070B2C2">
                <wp:simplePos x="0" y="0"/>
                <wp:positionH relativeFrom="page">
                  <wp:posOffset>1951355</wp:posOffset>
                </wp:positionH>
                <wp:positionV relativeFrom="paragraph">
                  <wp:posOffset>3438525</wp:posOffset>
                </wp:positionV>
                <wp:extent cx="3642360" cy="1120140"/>
                <wp:effectExtent l="0" t="0" r="0" b="3810"/>
                <wp:wrapTopAndBottom/>
                <wp:docPr id="145295239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120140"/>
                        </a:xfrm>
                        <a:prstGeom prst="rect">
                          <a:avLst/>
                        </a:prstGeom>
                        <a:solidFill>
                          <a:srgbClr val="FFFFFF"/>
                        </a:solidFill>
                        <a:ln w="9525">
                          <a:noFill/>
                          <a:miter lim="800000"/>
                          <a:headEnd/>
                          <a:tailEnd/>
                        </a:ln>
                      </wps:spPr>
                      <wps:txb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proofErr w:type="spellStart"/>
                            <w:r w:rsidRPr="00BA65A7">
                              <w:rPr>
                                <w:color w:val="174AD4"/>
                                <w:lang w:eastAsia="hu-HU" w:bidi="ar-SA"/>
                              </w:rPr>
                              <w:t>class</w:t>
                            </w:r>
                            <w:proofErr w:type="spellEnd"/>
                            <w:r w:rsidRPr="00BA65A7">
                              <w:rPr>
                                <w:lang w:eastAsia="hu-HU" w:bidi="ar-SA"/>
                              </w:rPr>
                              <w:t>="</w:t>
                            </w:r>
                            <w:proofErr w:type="spellStart"/>
                            <w:r w:rsidRPr="00BA65A7">
                              <w:rPr>
                                <w:lang w:eastAsia="hu-HU" w:bidi="ar-SA"/>
                              </w:rPr>
                              <w:t>header-cell</w:t>
                            </w:r>
                            <w:proofErr w:type="spellEnd"/>
                            <w:r w:rsidRPr="00BA65A7">
                              <w:rPr>
                                <w:lang w:eastAsia="hu-HU" w:bidi="ar-SA"/>
                              </w:rPr>
                              <w:t xml:space="preserve"> d-</w:t>
                            </w:r>
                            <w:proofErr w:type="spellStart"/>
                            <w:r w:rsidRPr="00BA65A7">
                              <w:rPr>
                                <w:lang w:eastAsia="hu-HU" w:bidi="ar-SA"/>
                              </w:rPr>
                              <w:t>flex</w:t>
                            </w:r>
                            <w:proofErr w:type="spellEnd"/>
                            <w:r w:rsidRPr="00BA65A7">
                              <w:rPr>
                                <w:lang w:eastAsia="hu-HU" w:bidi="ar-SA"/>
                              </w:rPr>
                              <w:t xml:space="preserve"> </w:t>
                            </w:r>
                            <w:proofErr w:type="spellStart"/>
                            <w:r w:rsidRPr="00BA65A7">
                              <w:rPr>
                                <w:lang w:eastAsia="hu-HU" w:bidi="ar-SA"/>
                              </w:rPr>
                              <w:t>flex-column</w:t>
                            </w:r>
                            <w:proofErr w:type="spellEnd"/>
                            <w:r w:rsidRPr="00BA65A7">
                              <w:rPr>
                                <w:lang w:eastAsia="hu-HU" w:bidi="ar-SA"/>
                              </w:rPr>
                              <w:t>"</w:t>
                            </w:r>
                            <w:r w:rsidRPr="00BA65A7">
                              <w:rPr>
                                <w:color w:val="080808"/>
                                <w:lang w:eastAsia="hu-HU" w:bidi="ar-SA"/>
                              </w:rPr>
                              <w:t>&gt;</w:t>
                            </w:r>
                            <w:r w:rsidRPr="00BA65A7">
                              <w:rPr>
                                <w:color w:val="080808"/>
                                <w:lang w:eastAsia="hu-HU" w:bidi="ar-SA"/>
                              </w:rPr>
                              <w:br/>
                              <w:t xml:space="preserve">  &lt;</w:t>
                            </w:r>
                            <w:proofErr w:type="spellStart"/>
                            <w:r w:rsidRPr="00BA65A7">
                              <w:rPr>
                                <w:color w:val="0033B3"/>
                                <w:lang w:eastAsia="hu-HU" w:bidi="ar-SA"/>
                              </w:rPr>
                              <w:t>small</w:t>
                            </w:r>
                            <w:proofErr w:type="spellEnd"/>
                            <w:r w:rsidRPr="00BA65A7">
                              <w:rPr>
                                <w:color w:val="0033B3"/>
                                <w:lang w:eastAsia="hu-HU" w:bidi="ar-SA"/>
                              </w:rPr>
                              <w:t xml:space="preserve"> </w:t>
                            </w:r>
                            <w:proofErr w:type="spellStart"/>
                            <w:r w:rsidRPr="00BA65A7">
                              <w:rPr>
                                <w:color w:val="174AD4"/>
                                <w:lang w:eastAsia="hu-HU" w:bidi="ar-SA"/>
                              </w:rPr>
                              <w:t>class</w:t>
                            </w:r>
                            <w:proofErr w:type="spellEnd"/>
                            <w:r w:rsidRPr="00BA65A7">
                              <w:rPr>
                                <w:lang w:eastAsia="hu-HU" w:bidi="ar-SA"/>
                              </w:rPr>
                              <w:t>="text-center"</w:t>
                            </w:r>
                            <w:proofErr w:type="gramStart"/>
                            <w:r w:rsidRPr="00BA65A7">
                              <w:rPr>
                                <w:color w:val="080808"/>
                                <w:lang w:eastAsia="hu-HU" w:bidi="ar-SA"/>
                              </w:rPr>
                              <w:t>&gt;</w:t>
                            </w:r>
                            <w:r w:rsidRPr="00BA65A7">
                              <w:rPr>
                                <w:color w:val="080808"/>
                                <w:shd w:val="clear" w:color="auto" w:fill="F7FAFF"/>
                                <w:lang w:eastAsia="hu-HU" w:bidi="ar-SA"/>
                              </w:rPr>
                              <w:t>{</w:t>
                            </w:r>
                            <w:proofErr w:type="gramEnd"/>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day</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proofErr w:type="spellStart"/>
                            <w:r w:rsidRPr="00BA65A7">
                              <w:rPr>
                                <w:color w:val="0033B3"/>
                                <w:lang w:eastAsia="hu-HU" w:bidi="ar-SA"/>
                              </w:rPr>
                              <w:t>small</w:t>
                            </w:r>
                            <w:proofErr w:type="spellEnd"/>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proofErr w:type="spellStart"/>
                            <w:r w:rsidRPr="00BA65A7">
                              <w:rPr>
                                <w:color w:val="174AD4"/>
                                <w:lang w:eastAsia="hu-HU" w:bidi="ar-SA"/>
                              </w:rPr>
                              <w:t>class</w:t>
                            </w:r>
                            <w:proofErr w:type="spellEnd"/>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date</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8AFD1" id="_x0000_s1069" type="#_x0000_t202" style="position:absolute;left:0;text-align:left;margin-left:153.65pt;margin-top:270.75pt;width:286.8pt;height:88.2pt;z-index:251822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" stroked="f">
                <v:textbo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proofErr w:type="spellStart"/>
                      <w:r w:rsidRPr="00BA65A7">
                        <w:rPr>
                          <w:color w:val="174AD4"/>
                          <w:lang w:eastAsia="hu-HU" w:bidi="ar-SA"/>
                        </w:rPr>
                        <w:t>class</w:t>
                      </w:r>
                      <w:proofErr w:type="spellEnd"/>
                      <w:r w:rsidRPr="00BA65A7">
                        <w:rPr>
                          <w:lang w:eastAsia="hu-HU" w:bidi="ar-SA"/>
                        </w:rPr>
                        <w:t>="</w:t>
                      </w:r>
                      <w:proofErr w:type="spellStart"/>
                      <w:r w:rsidRPr="00BA65A7">
                        <w:rPr>
                          <w:lang w:eastAsia="hu-HU" w:bidi="ar-SA"/>
                        </w:rPr>
                        <w:t>header-cell</w:t>
                      </w:r>
                      <w:proofErr w:type="spellEnd"/>
                      <w:r w:rsidRPr="00BA65A7">
                        <w:rPr>
                          <w:lang w:eastAsia="hu-HU" w:bidi="ar-SA"/>
                        </w:rPr>
                        <w:t xml:space="preserve"> d-</w:t>
                      </w:r>
                      <w:proofErr w:type="spellStart"/>
                      <w:r w:rsidRPr="00BA65A7">
                        <w:rPr>
                          <w:lang w:eastAsia="hu-HU" w:bidi="ar-SA"/>
                        </w:rPr>
                        <w:t>flex</w:t>
                      </w:r>
                      <w:proofErr w:type="spellEnd"/>
                      <w:r w:rsidRPr="00BA65A7">
                        <w:rPr>
                          <w:lang w:eastAsia="hu-HU" w:bidi="ar-SA"/>
                        </w:rPr>
                        <w:t xml:space="preserve"> </w:t>
                      </w:r>
                      <w:proofErr w:type="spellStart"/>
                      <w:r w:rsidRPr="00BA65A7">
                        <w:rPr>
                          <w:lang w:eastAsia="hu-HU" w:bidi="ar-SA"/>
                        </w:rPr>
                        <w:t>flex-column</w:t>
                      </w:r>
                      <w:proofErr w:type="spellEnd"/>
                      <w:r w:rsidRPr="00BA65A7">
                        <w:rPr>
                          <w:lang w:eastAsia="hu-HU" w:bidi="ar-SA"/>
                        </w:rPr>
                        <w:t>"</w:t>
                      </w:r>
                      <w:r w:rsidRPr="00BA65A7">
                        <w:rPr>
                          <w:color w:val="080808"/>
                          <w:lang w:eastAsia="hu-HU" w:bidi="ar-SA"/>
                        </w:rPr>
                        <w:t>&gt;</w:t>
                      </w:r>
                      <w:r w:rsidRPr="00BA65A7">
                        <w:rPr>
                          <w:color w:val="080808"/>
                          <w:lang w:eastAsia="hu-HU" w:bidi="ar-SA"/>
                        </w:rPr>
                        <w:br/>
                        <w:t xml:space="preserve">  &lt;</w:t>
                      </w:r>
                      <w:proofErr w:type="spellStart"/>
                      <w:r w:rsidRPr="00BA65A7">
                        <w:rPr>
                          <w:color w:val="0033B3"/>
                          <w:lang w:eastAsia="hu-HU" w:bidi="ar-SA"/>
                        </w:rPr>
                        <w:t>small</w:t>
                      </w:r>
                      <w:proofErr w:type="spellEnd"/>
                      <w:r w:rsidRPr="00BA65A7">
                        <w:rPr>
                          <w:color w:val="0033B3"/>
                          <w:lang w:eastAsia="hu-HU" w:bidi="ar-SA"/>
                        </w:rPr>
                        <w:t xml:space="preserve"> </w:t>
                      </w:r>
                      <w:proofErr w:type="spellStart"/>
                      <w:r w:rsidRPr="00BA65A7">
                        <w:rPr>
                          <w:color w:val="174AD4"/>
                          <w:lang w:eastAsia="hu-HU" w:bidi="ar-SA"/>
                        </w:rPr>
                        <w:t>class</w:t>
                      </w:r>
                      <w:proofErr w:type="spellEnd"/>
                      <w:r w:rsidRPr="00BA65A7">
                        <w:rPr>
                          <w:lang w:eastAsia="hu-HU" w:bidi="ar-SA"/>
                        </w:rPr>
                        <w:t>="text-center"</w:t>
                      </w:r>
                      <w:proofErr w:type="gramStart"/>
                      <w:r w:rsidRPr="00BA65A7">
                        <w:rPr>
                          <w:color w:val="080808"/>
                          <w:lang w:eastAsia="hu-HU" w:bidi="ar-SA"/>
                        </w:rPr>
                        <w:t>&gt;</w:t>
                      </w:r>
                      <w:r w:rsidRPr="00BA65A7">
                        <w:rPr>
                          <w:color w:val="080808"/>
                          <w:shd w:val="clear" w:color="auto" w:fill="F7FAFF"/>
                          <w:lang w:eastAsia="hu-HU" w:bidi="ar-SA"/>
                        </w:rPr>
                        <w:t>{</w:t>
                      </w:r>
                      <w:proofErr w:type="gramEnd"/>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day</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proofErr w:type="spellStart"/>
                      <w:r w:rsidRPr="00BA65A7">
                        <w:rPr>
                          <w:color w:val="0033B3"/>
                          <w:lang w:eastAsia="hu-HU" w:bidi="ar-SA"/>
                        </w:rPr>
                        <w:t>small</w:t>
                      </w:r>
                      <w:proofErr w:type="spellEnd"/>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proofErr w:type="spellStart"/>
                      <w:r w:rsidRPr="00BA65A7">
                        <w:rPr>
                          <w:color w:val="174AD4"/>
                          <w:lang w:eastAsia="hu-HU" w:bidi="ar-SA"/>
                        </w:rPr>
                        <w:t>class</w:t>
                      </w:r>
                      <w:proofErr w:type="spellEnd"/>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date</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v:textbox>
                <w10:wrap type="topAndBottom" anchorx="page"/>
              </v:shape>
            </w:pict>
          </mc:Fallback>
        </mc:AlternateContent>
      </w:r>
      <w:r w:rsidR="00BA65A7">
        <w:rPr>
          <w:noProof/>
        </w:rPr>
        <mc:AlternateContent>
          <mc:Choice Requires="wps">
            <w:drawing>
              <wp:anchor distT="0" distB="0" distL="114300" distR="114300" simplePos="0" relativeHeight="251824128" behindDoc="0" locked="0" layoutInCell="1" allowOverlap="1" wp14:anchorId="2D7273F3" wp14:editId="05F482FA">
                <wp:simplePos x="0" y="0"/>
                <wp:positionH relativeFrom="column">
                  <wp:posOffset>871220</wp:posOffset>
                </wp:positionH>
                <wp:positionV relativeFrom="paragraph">
                  <wp:posOffset>2981325</wp:posOffset>
                </wp:positionV>
                <wp:extent cx="3642360" cy="457200"/>
                <wp:effectExtent l="0" t="0" r="0" b="0"/>
                <wp:wrapTopAndBottom/>
                <wp:docPr id="535096994" name="Szövegdoboz 1"/>
                <wp:cNvGraphicFramePr/>
                <a:graphic xmlns:a="http://schemas.openxmlformats.org/drawingml/2006/main">
                  <a:graphicData uri="http://schemas.microsoft.com/office/word/2010/wordprocessingShape">
                    <wps:wsp>
                      <wps:cNvSpPr txBox="1"/>
                      <wps:spPr>
                        <a:xfrm>
                          <a:off x="0" y="0"/>
                          <a:ext cx="3642360" cy="457200"/>
                        </a:xfrm>
                        <a:prstGeom prst="rect">
                          <a:avLst/>
                        </a:prstGeom>
                        <a:solidFill>
                          <a:prstClr val="white"/>
                        </a:solidFill>
                        <a:ln>
                          <a:noFill/>
                        </a:ln>
                      </wps:spPr>
                      <wps:txbx>
                        <w:txbxContent>
                          <w:p w14:paraId="671BC603" w14:textId="2BEC3305" w:rsidR="00BA65A7" w:rsidRPr="00FE5DDD" w:rsidRDefault="00015CB5" w:rsidP="00BA65A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5" w:name="_Toc184894398"/>
                            <w:r w:rsidR="006B6047">
                              <w:rPr>
                                <w:noProof/>
                              </w:rPr>
                              <w:t>34</w:t>
                            </w:r>
                            <w:r>
                              <w:rPr>
                                <w:noProof/>
                              </w:rPr>
                              <w:fldChar w:fldCharType="end"/>
                            </w:r>
                            <w:r w:rsidR="00BA65A7">
                              <w:t>. ábra: Nap és dátum megjelenítése (saját)</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D7273F3" id="_x0000_s1070" type="#_x0000_t202" style="position:absolute;left:0;text-align:left;margin-left:68.6pt;margin-top:234.75pt;width:286.8pt;height:36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" stroked="f">
                <v:textbox inset="0,0,0,0">
                  <w:txbxContent>
                    <w:p w14:paraId="671BC603" w14:textId="2BEC3305" w:rsidR="00BA65A7" w:rsidRPr="00FE5DDD" w:rsidRDefault="00015CB5" w:rsidP="00BA65A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6" w:name="_Toc184894398"/>
                      <w:r w:rsidR="006B6047">
                        <w:rPr>
                          <w:noProof/>
                        </w:rPr>
                        <w:t>34</w:t>
                      </w:r>
                      <w:r>
                        <w:rPr>
                          <w:noProof/>
                        </w:rPr>
                        <w:fldChar w:fldCharType="end"/>
                      </w:r>
                      <w:r w:rsidR="00BA65A7">
                        <w:t>. ábra: Nap és dátum megjelenítése (saját)</w:t>
                      </w:r>
                      <w:bookmarkEnd w:id="176"/>
                    </w:p>
                  </w:txbxContent>
                </v:textbox>
                <w10:wrap type="topAndBottom"/>
              </v:shape>
            </w:pict>
          </mc:Fallback>
        </mc:AlternateContent>
      </w:r>
      <w:r w:rsidR="008D7B2F">
        <w:t xml:space="preserve">A fejléc elemei az ábrán látható módon kerülnek generálásra. A </w:t>
      </w:r>
      <w:proofErr w:type="spellStart"/>
      <w:r w:rsidR="008D7B2F" w:rsidRPr="008D7B2F">
        <w:rPr>
          <w:rStyle w:val="KdChar"/>
        </w:rPr>
        <w:t>weekdays</w:t>
      </w:r>
      <w:proofErr w:type="spellEnd"/>
      <w:r w:rsidR="008D7B2F">
        <w:t xml:space="preserve"> egy 7 elemű tömb, amelyben a hét napjai vannak </w:t>
      </w:r>
      <w:proofErr w:type="spellStart"/>
      <w:r w:rsidR="008D7B2F" w:rsidRPr="008D7B2F">
        <w:rPr>
          <w:rStyle w:val="KdChar"/>
        </w:rPr>
        <w:t>string</w:t>
      </w:r>
      <w:proofErr w:type="spellEnd"/>
      <w:r w:rsidR="008D7B2F">
        <w:t xml:space="preserve">-ként tárolva, a </w:t>
      </w:r>
      <w:proofErr w:type="spellStart"/>
      <w:r w:rsidR="008D7B2F" w:rsidRPr="008D7B2F">
        <w:rPr>
          <w:rStyle w:val="KdChar"/>
        </w:rPr>
        <w:t>dates</w:t>
      </w:r>
      <w:proofErr w:type="spellEnd"/>
      <w:r w:rsidR="008D7B2F">
        <w:t xml:space="preserve"> tömbben pedig az adott héthez tartozó napok dátumai vannak. Ezek feltöltéséről rögtön szó lesz. Mint látható a </w:t>
      </w:r>
      <w:r w:rsidR="00D11E9A">
        <w:t>k</w:t>
      </w:r>
      <w:r w:rsidR="008D7B2F">
        <w:t xml:space="preserve">omponens megkapja a </w:t>
      </w:r>
      <w:r w:rsidR="00BA65A7">
        <w:t>hozzá tartozó napot</w:t>
      </w:r>
      <w:r w:rsidR="008D7B2F">
        <w:t xml:space="preserve"> és dátumot </w:t>
      </w:r>
      <w:r w:rsidR="008D7B2F" w:rsidRPr="008D7B2F">
        <w:rPr>
          <w:rStyle w:val="KdChar"/>
        </w:rPr>
        <w:t>@Input</w:t>
      </w:r>
      <w:r w:rsidR="008D7B2F">
        <w:t xml:space="preserve"> adatként</w:t>
      </w:r>
      <w:r w:rsidR="00BA65A7">
        <w:t>, amit csak meg kell jelenítenie az alább látható módon.</w:t>
      </w:r>
    </w:p>
    <w:p w14:paraId="6A85528F" w14:textId="24865ACE" w:rsidR="008D7B2F" w:rsidRDefault="008D7B2F" w:rsidP="00097CA3"/>
    <w:p w14:paraId="0FA951FB" w14:textId="2E30F012" w:rsidR="00874D1B" w:rsidRDefault="00BA65A7" w:rsidP="00097CA3">
      <w:r>
        <w:t xml:space="preserve">Ezzel már látható a naptár tetején a nap és a dátum is, ahogy azt korábbi ábrákon (pl.: </w:t>
      </w:r>
      <w:r>
        <w:fldChar w:fldCharType="begin"/>
      </w:r>
      <w:r>
        <w:instrText xml:space="preserve"> REF _Ref182389672 \h </w:instrText>
      </w:r>
      <w:r>
        <w:fldChar w:fldCharType="separate"/>
      </w:r>
      <w:r w:rsidR="002B0ADE">
        <w:rPr>
          <w:noProof/>
        </w:rPr>
        <w:t>24</w:t>
      </w:r>
      <w:r w:rsidR="002B0ADE">
        <w:t>. ábra</w:t>
      </w:r>
      <w:r>
        <w:fldChar w:fldCharType="end"/>
      </w:r>
      <w:r>
        <w:t>) már látni lehetett.</w:t>
      </w:r>
    </w:p>
    <w:p w14:paraId="03D36EC3" w14:textId="77777777" w:rsidR="00874D1B" w:rsidRDefault="00874D1B">
      <w:pPr>
        <w:widowControl/>
        <w:suppressAutoHyphens w:val="0"/>
        <w:spacing w:line="240" w:lineRule="auto"/>
        <w:jc w:val="left"/>
      </w:pPr>
      <w:r>
        <w:br w:type="page"/>
      </w:r>
    </w:p>
    <w:p w14:paraId="469F5D10" w14:textId="7DF4DFFD" w:rsidR="00BA65A7" w:rsidRDefault="00BA65A7" w:rsidP="00BA65A7">
      <w:pPr>
        <w:pStyle w:val="Cmsor3"/>
        <w:numPr>
          <w:ilvl w:val="3"/>
          <w:numId w:val="19"/>
        </w:numPr>
      </w:pPr>
      <w:bookmarkStart w:id="177" w:name="_Toc184894477"/>
      <w:proofErr w:type="spellStart"/>
      <w:r>
        <w:lastRenderedPageBreak/>
        <w:t>Weekdays</w:t>
      </w:r>
      <w:bookmarkEnd w:id="177"/>
      <w:proofErr w:type="spellEnd"/>
    </w:p>
    <w:p w14:paraId="5CE56069" w14:textId="52D887FD" w:rsidR="00BA65A7" w:rsidRDefault="00BA65A7" w:rsidP="00097CA3">
      <w:r>
        <w:t xml:space="preserve">Az előző pontban említett módon </w:t>
      </w:r>
      <w:r w:rsidR="00B718A7">
        <w:t xml:space="preserve">a </w:t>
      </w:r>
      <w:proofErr w:type="spellStart"/>
      <w:r>
        <w:t>weekdays</w:t>
      </w:r>
      <w:proofErr w:type="spellEnd"/>
      <w:r>
        <w:t xml:space="preserve"> tömb 7 elemű, és a hét napjai vannak </w:t>
      </w:r>
      <w:proofErr w:type="spellStart"/>
      <w:r w:rsidRPr="008D7B2F">
        <w:rPr>
          <w:rStyle w:val="KdChar"/>
        </w:rPr>
        <w:t>string</w:t>
      </w:r>
      <w:proofErr w:type="spellEnd"/>
      <w:r>
        <w:t xml:space="preserve">-ként tárolva benne. Ennek a feltöltéséért a </w:t>
      </w:r>
      <w:proofErr w:type="spellStart"/>
      <w:r w:rsidRPr="00BA65A7">
        <w:rPr>
          <w:rStyle w:val="KdChar"/>
        </w:rPr>
        <w:t>fillWeekDays</w:t>
      </w:r>
      <w:proofErr w:type="spellEnd"/>
      <w:r>
        <w:t xml:space="preserve"> függvény felel.</w:t>
      </w:r>
    </w:p>
    <w:p w14:paraId="5ED6253E" w14:textId="6C6A4C4C" w:rsidR="00BA65A7" w:rsidRDefault="00BA65A7">
      <w:pPr>
        <w:widowControl/>
        <w:suppressAutoHyphens w:val="0"/>
        <w:spacing w:line="240" w:lineRule="auto"/>
        <w:jc w:val="left"/>
      </w:pPr>
    </w:p>
    <w:p w14:paraId="438955D1" w14:textId="2BE221AA" w:rsidR="00BA65A7" w:rsidRDefault="00BA65A7" w:rsidP="00097CA3">
      <w:r>
        <w:rPr>
          <w:noProof/>
        </w:rPr>
        <mc:AlternateContent>
          <mc:Choice Requires="wps">
            <w:drawing>
              <wp:anchor distT="45720" distB="45720" distL="114300" distR="114300" simplePos="0" relativeHeight="251815936" behindDoc="0" locked="0" layoutInCell="1" allowOverlap="1" wp14:anchorId="2D4F3712" wp14:editId="6B7C079E">
                <wp:simplePos x="0" y="0"/>
                <wp:positionH relativeFrom="margin">
                  <wp:align>left</wp:align>
                </wp:positionH>
                <wp:positionV relativeFrom="paragraph">
                  <wp:posOffset>419100</wp:posOffset>
                </wp:positionV>
                <wp:extent cx="5539740" cy="2400300"/>
                <wp:effectExtent l="0" t="0" r="3810" b="0"/>
                <wp:wrapTopAndBottom/>
                <wp:docPr id="80207255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2400300"/>
                        </a:xfrm>
                        <a:prstGeom prst="rect">
                          <a:avLst/>
                        </a:prstGeom>
                        <a:solidFill>
                          <a:srgbClr val="FFFFFF"/>
                        </a:solidFill>
                        <a:ln w="9525">
                          <a:noFill/>
                          <a:miter lim="800000"/>
                          <a:headEnd/>
                          <a:tailEnd/>
                        </a:ln>
                      </wps:spPr>
                      <wps:txbx>
                        <w:txbxContent>
                          <w:p w14:paraId="13B9027E" w14:textId="0D23A2F6" w:rsidR="008D7B2F" w:rsidRPr="008D7B2F" w:rsidRDefault="008D7B2F" w:rsidP="008D7B2F">
                            <w:pPr>
                              <w:pStyle w:val="Kd"/>
                              <w:rPr>
                                <w:lang w:eastAsia="hu-HU" w:bidi="ar-SA"/>
                              </w:rPr>
                            </w:pPr>
                            <w:proofErr w:type="spellStart"/>
                            <w:proofErr w:type="gramStart"/>
                            <w:r w:rsidRPr="008D7B2F">
                              <w:rPr>
                                <w:color w:val="914C07"/>
                                <w:lang w:eastAsia="hu-HU" w:bidi="ar-SA"/>
                              </w:rPr>
                              <w:t>fillWeekDays</w:t>
                            </w:r>
                            <w:proofErr w:type="spellEnd"/>
                            <w:r w:rsidRPr="008D7B2F">
                              <w:rPr>
                                <w:lang w:eastAsia="hu-HU" w:bidi="ar-SA"/>
                              </w:rPr>
                              <w:t>(</w:t>
                            </w:r>
                            <w:proofErr w:type="spellStart"/>
                            <w:proofErr w:type="gramEnd"/>
                            <w:r w:rsidRPr="008D7B2F">
                              <w:rPr>
                                <w:lang w:eastAsia="hu-HU" w:bidi="ar-SA"/>
                              </w:rPr>
                              <w:t>locale</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baseDate</w:t>
                            </w:r>
                            <w:proofErr w:type="spellEnd"/>
                            <w:r w:rsidRPr="008D7B2F">
                              <w:rPr>
                                <w:lang w:eastAsia="hu-HU" w:bidi="ar-SA"/>
                              </w:rPr>
                              <w:t xml:space="preserve">: </w:t>
                            </w:r>
                            <w:proofErr w:type="spellStart"/>
                            <w:r w:rsidRPr="008D7B2F">
                              <w:rPr>
                                <w:color w:val="000000"/>
                                <w:lang w:eastAsia="hu-HU" w:bidi="ar-SA"/>
                              </w:rPr>
                              <w:t>Date</w:t>
                            </w:r>
                            <w:proofErr w:type="spellEnd"/>
                            <w:r w:rsidRPr="008D7B2F">
                              <w:rPr>
                                <w:color w:val="000000"/>
                                <w:lang w:eastAsia="hu-HU" w:bidi="ar-SA"/>
                              </w:rPr>
                              <w:t xml:space="preserve"> </w:t>
                            </w:r>
                            <w:r w:rsidRPr="008D7B2F">
                              <w:rPr>
                                <w:lang w:eastAsia="hu-HU" w:bidi="ar-SA"/>
                              </w:rPr>
                              <w:t xml:space="preserve">= </w:t>
                            </w:r>
                            <w:proofErr w:type="spellStart"/>
                            <w:r w:rsidRPr="008D7B2F">
                              <w:rPr>
                                <w:i/>
                                <w:iCs/>
                                <w:lang w:eastAsia="hu-HU" w:bidi="ar-SA"/>
                              </w:rPr>
                              <w:t>startOfWeek</w:t>
                            </w:r>
                            <w:proofErr w:type="spellEnd"/>
                            <w:r w:rsidRPr="008D7B2F">
                              <w:rPr>
                                <w:lang w:eastAsia="hu-HU" w:bidi="ar-SA"/>
                              </w:rPr>
                              <w:t>(</w:t>
                            </w:r>
                            <w:proofErr w:type="spellStart"/>
                            <w:r w:rsidRPr="008D7B2F">
                              <w:rPr>
                                <w:color w:val="0033B3"/>
                                <w:lang w:eastAsia="hu-HU" w:bidi="ar-SA"/>
                              </w:rPr>
                              <w:t>new</w:t>
                            </w:r>
                            <w:proofErr w:type="spellEnd"/>
                            <w:r w:rsidRPr="008D7B2F">
                              <w:rPr>
                                <w:color w:val="0033B3"/>
                                <w:lang w:eastAsia="hu-HU" w:bidi="ar-SA"/>
                              </w:rPr>
                              <w:t xml:space="preserve"> </w:t>
                            </w:r>
                            <w:proofErr w:type="spellStart"/>
                            <w:r w:rsidRPr="008D7B2F">
                              <w:rPr>
                                <w:color w:val="830091"/>
                                <w:lang w:eastAsia="hu-HU" w:bidi="ar-SA"/>
                              </w:rPr>
                              <w:t>Date</w:t>
                            </w:r>
                            <w:proofErr w:type="spellEnd"/>
                            <w:r w:rsidRPr="008D7B2F">
                              <w:rPr>
                                <w:lang w:eastAsia="hu-HU" w:bidi="ar-SA"/>
                              </w:rPr>
                              <w:t>(), {</w:t>
                            </w:r>
                            <w:proofErr w:type="spellStart"/>
                            <w:r w:rsidRPr="008D7B2F">
                              <w:rPr>
                                <w:color w:val="871094"/>
                                <w:lang w:eastAsia="hu-HU" w:bidi="ar-SA"/>
                              </w:rPr>
                              <w:t>weekStartsOn</w:t>
                            </w:r>
                            <w:proofErr w:type="spellEnd"/>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proofErr w:type="spellStart"/>
                            <w:r w:rsidRPr="008D7B2F">
                              <w:rPr>
                                <w:color w:val="0033B3"/>
                                <w:lang w:eastAsia="hu-HU" w:bidi="ar-SA"/>
                              </w:rPr>
                              <w:t>for</w:t>
                            </w:r>
                            <w:proofErr w:type="spellEnd"/>
                            <w:r w:rsidRPr="008D7B2F">
                              <w:rPr>
                                <w:color w:val="0033B3"/>
                                <w:lang w:eastAsia="hu-HU" w:bidi="ar-SA"/>
                              </w:rPr>
                              <w:t xml:space="preserve"> </w:t>
                            </w:r>
                            <w:r w:rsidRPr="008D7B2F">
                              <w:rPr>
                                <w:lang w:eastAsia="hu-HU" w:bidi="ar-SA"/>
                              </w:rPr>
                              <w:t>(</w:t>
                            </w:r>
                            <w:proofErr w:type="spellStart"/>
                            <w:r w:rsidRPr="008D7B2F">
                              <w:rPr>
                                <w:color w:val="0033B3"/>
                                <w:lang w:eastAsia="hu-HU" w:bidi="ar-SA"/>
                              </w:rPr>
                              <w:t>let</w:t>
                            </w:r>
                            <w:proofErr w:type="spellEnd"/>
                            <w:r w:rsidRPr="008D7B2F">
                              <w:rPr>
                                <w:color w:val="0033B3"/>
                                <w:lang w:eastAsia="hu-HU" w:bidi="ar-SA"/>
                              </w:rPr>
                              <w:t xml:space="preserve"> </w:t>
                            </w:r>
                            <w:r w:rsidRPr="008D7B2F">
                              <w:rPr>
                                <w:color w:val="2A8C7C"/>
                                <w:lang w:eastAsia="hu-HU" w:bidi="ar-SA"/>
                              </w:rPr>
                              <w:t>i</w:t>
                            </w:r>
                            <w:r w:rsidRPr="008D7B2F">
                              <w:rPr>
                                <w:lang w:eastAsia="hu-HU" w:bidi="ar-SA"/>
                              </w:rPr>
                              <w:t xml:space="preserve">: </w:t>
                            </w:r>
                            <w:proofErr w:type="spellStart"/>
                            <w:r w:rsidRPr="008D7B2F">
                              <w:rPr>
                                <w:color w:val="0033B3"/>
                                <w:lang w:eastAsia="hu-HU" w:bidi="ar-SA"/>
                              </w:rPr>
                              <w:t>number</w:t>
                            </w:r>
                            <w:proofErr w:type="spellEnd"/>
                            <w:r w:rsidRPr="008D7B2F">
                              <w:rPr>
                                <w:color w:val="0033B3"/>
                                <w:lang w:eastAsia="hu-HU" w:bidi="ar-SA"/>
                              </w:rPr>
                              <w:t xml:space="preserve">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day</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color w:val="0033B3"/>
                                <w:lang w:eastAsia="hu-HU" w:bidi="ar-SA"/>
                              </w:rPr>
                              <w:t xml:space="preserve"> </w:t>
                            </w:r>
                            <w:r w:rsidRPr="008D7B2F">
                              <w:rPr>
                                <w:lang w:eastAsia="hu-HU" w:bidi="ar-SA"/>
                              </w:rP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toLocaleDateString</w:t>
                            </w:r>
                            <w:proofErr w:type="spellEnd"/>
                            <w:r w:rsidRPr="008D7B2F">
                              <w:rPr>
                                <w:lang w:eastAsia="hu-HU" w:bidi="ar-SA"/>
                              </w:rPr>
                              <w:t>(</w:t>
                            </w:r>
                            <w:proofErr w:type="spellStart"/>
                            <w:r w:rsidRPr="008D7B2F">
                              <w:rPr>
                                <w:lang w:eastAsia="hu-HU" w:bidi="ar-SA"/>
                              </w:rPr>
                              <w:t>locale</w:t>
                            </w:r>
                            <w:proofErr w:type="spellEnd"/>
                            <w:r w:rsidRPr="008D7B2F">
                              <w:rPr>
                                <w:lang w:eastAsia="hu-HU" w:bidi="ar-SA"/>
                              </w:rPr>
                              <w:t>, {</w:t>
                            </w:r>
                            <w:proofErr w:type="spellStart"/>
                            <w:r w:rsidRPr="008D7B2F">
                              <w:rPr>
                                <w:color w:val="871094"/>
                                <w:lang w:eastAsia="hu-HU" w:bidi="ar-SA"/>
                              </w:rPr>
                              <w:t>weekday</w:t>
                            </w:r>
                            <w:proofErr w:type="spellEnd"/>
                            <w:r w:rsidRPr="008D7B2F">
                              <w:rPr>
                                <w:lang w:eastAsia="hu-HU" w:bidi="ar-SA"/>
                              </w:rPr>
                              <w:t xml:space="preserve">: </w:t>
                            </w:r>
                            <w:r w:rsidRPr="008D7B2F">
                              <w:rPr>
                                <w:color w:val="067D17"/>
                                <w:lang w:eastAsia="hu-HU" w:bidi="ar-SA"/>
                              </w:rPr>
                              <w:t>'</w:t>
                            </w:r>
                            <w:proofErr w:type="spellStart"/>
                            <w:r w:rsidRPr="008D7B2F">
                              <w:rPr>
                                <w:color w:val="067D17"/>
                                <w:lang w:eastAsia="hu-HU" w:bidi="ar-SA"/>
                              </w:rPr>
                              <w:t>long</w:t>
                            </w:r>
                            <w:proofErr w:type="spellEnd"/>
                            <w:r w:rsidRPr="008D7B2F">
                              <w:rPr>
                                <w:color w:val="067D17"/>
                                <w:lang w:eastAsia="hu-HU" w:bidi="ar-SA"/>
                              </w:rPr>
                              <w:t>'</w:t>
                            </w:r>
                            <w:r w:rsidRPr="008D7B2F">
                              <w:rPr>
                                <w:lang w:eastAsia="hu-HU" w:bidi="ar-SA"/>
                              </w:rPr>
                              <w:t>});</w:t>
                            </w:r>
                            <w:r w:rsidRPr="008D7B2F">
                              <w:rPr>
                                <w:lang w:eastAsia="hu-HU" w:bidi="ar-SA"/>
                              </w:rPr>
                              <w:br/>
                              <w:t xml:space="preserve">    </w:t>
                            </w:r>
                            <w:proofErr w:type="spellStart"/>
                            <w:r w:rsidRPr="008D7B2F">
                              <w:rPr>
                                <w:color w:val="2A8C7C"/>
                                <w:lang w:eastAsia="hu-HU" w:bidi="ar-SA"/>
                              </w:rPr>
                              <w:t>day</w:t>
                            </w:r>
                            <w:proofErr w:type="spellEnd"/>
                            <w:r w:rsidRPr="008D7B2F">
                              <w:rPr>
                                <w:color w:val="2A8C7C"/>
                                <w:lang w:eastAsia="hu-HU" w:bidi="ar-SA"/>
                              </w:rPr>
                              <w:t xml:space="preserve"> </w:t>
                            </w:r>
                            <w:r w:rsidRPr="008D7B2F">
                              <w:rPr>
                                <w:lang w:eastAsia="hu-HU" w:bidi="ar-SA"/>
                              </w:rPr>
                              <w:t xml:space="preserve">= </w:t>
                            </w:r>
                            <w:proofErr w:type="spellStart"/>
                            <w:r w:rsidRPr="008D7B2F">
                              <w:rPr>
                                <w:color w:val="2A8C7C"/>
                                <w:lang w:eastAsia="hu-HU" w:bidi="ar-SA"/>
                              </w:rPr>
                              <w:t>day</w:t>
                            </w:r>
                            <w:proofErr w:type="spellEnd"/>
                            <w:r w:rsidRPr="008D7B2F">
                              <w:rPr>
                                <w:lang w:eastAsia="hu-HU" w:bidi="ar-SA"/>
                              </w:rPr>
                              <w:t>[</w:t>
                            </w:r>
                            <w:r w:rsidRPr="008D7B2F">
                              <w:rPr>
                                <w:color w:val="1750EB"/>
                                <w:lang w:eastAsia="hu-HU" w:bidi="ar-SA"/>
                              </w:rPr>
                              <w:t>0</w:t>
                            </w:r>
                            <w:r w:rsidRPr="008D7B2F">
                              <w:rPr>
                                <w:lang w:eastAsia="hu-HU" w:bidi="ar-SA"/>
                              </w:rPr>
                              <w:t>].</w:t>
                            </w:r>
                            <w:proofErr w:type="spellStart"/>
                            <w:r w:rsidRPr="008D7B2F">
                              <w:rPr>
                                <w:color w:val="914C07"/>
                                <w:lang w:eastAsia="hu-HU" w:bidi="ar-SA"/>
                              </w:rPr>
                              <w:t>toUpperCase</w:t>
                            </w:r>
                            <w:proofErr w:type="spellEnd"/>
                            <w:r w:rsidRPr="008D7B2F">
                              <w:rPr>
                                <w:lang w:eastAsia="hu-HU" w:bidi="ar-SA"/>
                              </w:rPr>
                              <w:t xml:space="preserve">() + </w:t>
                            </w:r>
                            <w:proofErr w:type="spellStart"/>
                            <w:r w:rsidRPr="008D7B2F">
                              <w:rPr>
                                <w:color w:val="2A8C7C"/>
                                <w:lang w:eastAsia="hu-HU" w:bidi="ar-SA"/>
                              </w:rPr>
                              <w:t>day</w:t>
                            </w:r>
                            <w:r w:rsidRPr="008D7B2F">
                              <w:rPr>
                                <w:lang w:eastAsia="hu-HU" w:bidi="ar-SA"/>
                              </w:rPr>
                              <w:t>.</w:t>
                            </w:r>
                            <w:r w:rsidRPr="008D7B2F">
                              <w:rPr>
                                <w:color w:val="914C07"/>
                                <w:lang w:eastAsia="hu-HU" w:bidi="ar-SA"/>
                              </w:rPr>
                              <w:t>slice</w:t>
                            </w:r>
                            <w:proofErr w:type="spellEnd"/>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proofErr w:type="spellStart"/>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proofErr w:type="spellEnd"/>
                            <w:r w:rsidRPr="008D7B2F">
                              <w:rPr>
                                <w:lang w:eastAsia="hu-HU" w:bidi="ar-SA"/>
                              </w:rPr>
                              <w:t>(</w:t>
                            </w:r>
                            <w:proofErr w:type="spellStart"/>
                            <w:r w:rsidRPr="008D7B2F">
                              <w:rPr>
                                <w:color w:val="2A8C7C"/>
                                <w:lang w:eastAsia="hu-HU" w:bidi="ar-SA"/>
                              </w:rPr>
                              <w:t>day</w:t>
                            </w:r>
                            <w:proofErr w:type="spellEnd"/>
                            <w:r w:rsidRPr="008D7B2F">
                              <w:rPr>
                                <w:lang w:eastAsia="hu-HU" w:bidi="ar-SA"/>
                              </w:rPr>
                              <w:t>);</w:t>
                            </w:r>
                            <w:r w:rsidRPr="008D7B2F">
                              <w:rPr>
                                <w:lang w:eastAsia="hu-HU" w:bidi="ar-SA"/>
                              </w:rPr>
                              <w:b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setDate</w:t>
                            </w:r>
                            <w:proofErr w:type="spellEnd"/>
                            <w:r w:rsidRPr="008D7B2F">
                              <w:rPr>
                                <w:lang w:eastAsia="hu-HU" w:bidi="ar-SA"/>
                              </w:rPr>
                              <w:t>(</w:t>
                            </w:r>
                            <w:proofErr w:type="spellStart"/>
                            <w:r w:rsidRPr="008D7B2F">
                              <w:rPr>
                                <w:color w:val="2A8C7C"/>
                                <w:lang w:eastAsia="hu-HU" w:bidi="ar-SA"/>
                              </w:rPr>
                              <w:t>baseDate</w:t>
                            </w:r>
                            <w:r w:rsidRPr="008D7B2F">
                              <w:rPr>
                                <w:lang w:eastAsia="hu-HU" w:bidi="ar-SA"/>
                              </w:rPr>
                              <w:t>.</w:t>
                            </w:r>
                            <w:r w:rsidRPr="008D7B2F">
                              <w:rPr>
                                <w:color w:val="914C07"/>
                                <w:lang w:eastAsia="hu-HU" w:bidi="ar-SA"/>
                              </w:rPr>
                              <w:t>getDate</w:t>
                            </w:r>
                            <w:proofErr w:type="spellEnd"/>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F3712" id="_x0000_s1071" type="#_x0000_t202" style="position:absolute;left:0;text-align:left;margin-left:0;margin-top:33pt;width:436.2pt;height:189pt;z-index:251815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A3OEwIAAP8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" stroked="f">
                <v:textbox>
                  <w:txbxContent>
                    <w:p w14:paraId="13B9027E" w14:textId="0D23A2F6" w:rsidR="008D7B2F" w:rsidRPr="008D7B2F" w:rsidRDefault="008D7B2F" w:rsidP="008D7B2F">
                      <w:pPr>
                        <w:pStyle w:val="Kd"/>
                        <w:rPr>
                          <w:lang w:eastAsia="hu-HU" w:bidi="ar-SA"/>
                        </w:rPr>
                      </w:pPr>
                      <w:proofErr w:type="spellStart"/>
                      <w:proofErr w:type="gramStart"/>
                      <w:r w:rsidRPr="008D7B2F">
                        <w:rPr>
                          <w:color w:val="914C07"/>
                          <w:lang w:eastAsia="hu-HU" w:bidi="ar-SA"/>
                        </w:rPr>
                        <w:t>fillWeekDays</w:t>
                      </w:r>
                      <w:proofErr w:type="spellEnd"/>
                      <w:r w:rsidRPr="008D7B2F">
                        <w:rPr>
                          <w:lang w:eastAsia="hu-HU" w:bidi="ar-SA"/>
                        </w:rPr>
                        <w:t>(</w:t>
                      </w:r>
                      <w:proofErr w:type="spellStart"/>
                      <w:proofErr w:type="gramEnd"/>
                      <w:r w:rsidRPr="008D7B2F">
                        <w:rPr>
                          <w:lang w:eastAsia="hu-HU" w:bidi="ar-SA"/>
                        </w:rPr>
                        <w:t>locale</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baseDate</w:t>
                      </w:r>
                      <w:proofErr w:type="spellEnd"/>
                      <w:r w:rsidRPr="008D7B2F">
                        <w:rPr>
                          <w:lang w:eastAsia="hu-HU" w:bidi="ar-SA"/>
                        </w:rPr>
                        <w:t xml:space="preserve">: </w:t>
                      </w:r>
                      <w:proofErr w:type="spellStart"/>
                      <w:r w:rsidRPr="008D7B2F">
                        <w:rPr>
                          <w:color w:val="000000"/>
                          <w:lang w:eastAsia="hu-HU" w:bidi="ar-SA"/>
                        </w:rPr>
                        <w:t>Date</w:t>
                      </w:r>
                      <w:proofErr w:type="spellEnd"/>
                      <w:r w:rsidRPr="008D7B2F">
                        <w:rPr>
                          <w:color w:val="000000"/>
                          <w:lang w:eastAsia="hu-HU" w:bidi="ar-SA"/>
                        </w:rPr>
                        <w:t xml:space="preserve"> </w:t>
                      </w:r>
                      <w:r w:rsidRPr="008D7B2F">
                        <w:rPr>
                          <w:lang w:eastAsia="hu-HU" w:bidi="ar-SA"/>
                        </w:rPr>
                        <w:t xml:space="preserve">= </w:t>
                      </w:r>
                      <w:proofErr w:type="spellStart"/>
                      <w:r w:rsidRPr="008D7B2F">
                        <w:rPr>
                          <w:i/>
                          <w:iCs/>
                          <w:lang w:eastAsia="hu-HU" w:bidi="ar-SA"/>
                        </w:rPr>
                        <w:t>startOfWeek</w:t>
                      </w:r>
                      <w:proofErr w:type="spellEnd"/>
                      <w:r w:rsidRPr="008D7B2F">
                        <w:rPr>
                          <w:lang w:eastAsia="hu-HU" w:bidi="ar-SA"/>
                        </w:rPr>
                        <w:t>(</w:t>
                      </w:r>
                      <w:proofErr w:type="spellStart"/>
                      <w:r w:rsidRPr="008D7B2F">
                        <w:rPr>
                          <w:color w:val="0033B3"/>
                          <w:lang w:eastAsia="hu-HU" w:bidi="ar-SA"/>
                        </w:rPr>
                        <w:t>new</w:t>
                      </w:r>
                      <w:proofErr w:type="spellEnd"/>
                      <w:r w:rsidRPr="008D7B2F">
                        <w:rPr>
                          <w:color w:val="0033B3"/>
                          <w:lang w:eastAsia="hu-HU" w:bidi="ar-SA"/>
                        </w:rPr>
                        <w:t xml:space="preserve"> </w:t>
                      </w:r>
                      <w:proofErr w:type="spellStart"/>
                      <w:r w:rsidRPr="008D7B2F">
                        <w:rPr>
                          <w:color w:val="830091"/>
                          <w:lang w:eastAsia="hu-HU" w:bidi="ar-SA"/>
                        </w:rPr>
                        <w:t>Date</w:t>
                      </w:r>
                      <w:proofErr w:type="spellEnd"/>
                      <w:r w:rsidRPr="008D7B2F">
                        <w:rPr>
                          <w:lang w:eastAsia="hu-HU" w:bidi="ar-SA"/>
                        </w:rPr>
                        <w:t>(), {</w:t>
                      </w:r>
                      <w:proofErr w:type="spellStart"/>
                      <w:r w:rsidRPr="008D7B2F">
                        <w:rPr>
                          <w:color w:val="871094"/>
                          <w:lang w:eastAsia="hu-HU" w:bidi="ar-SA"/>
                        </w:rPr>
                        <w:t>weekStartsOn</w:t>
                      </w:r>
                      <w:proofErr w:type="spellEnd"/>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proofErr w:type="spellStart"/>
                      <w:r w:rsidRPr="008D7B2F">
                        <w:rPr>
                          <w:color w:val="0033B3"/>
                          <w:lang w:eastAsia="hu-HU" w:bidi="ar-SA"/>
                        </w:rPr>
                        <w:t>for</w:t>
                      </w:r>
                      <w:proofErr w:type="spellEnd"/>
                      <w:r w:rsidRPr="008D7B2F">
                        <w:rPr>
                          <w:color w:val="0033B3"/>
                          <w:lang w:eastAsia="hu-HU" w:bidi="ar-SA"/>
                        </w:rPr>
                        <w:t xml:space="preserve"> </w:t>
                      </w:r>
                      <w:r w:rsidRPr="008D7B2F">
                        <w:rPr>
                          <w:lang w:eastAsia="hu-HU" w:bidi="ar-SA"/>
                        </w:rPr>
                        <w:t>(</w:t>
                      </w:r>
                      <w:proofErr w:type="spellStart"/>
                      <w:r w:rsidRPr="008D7B2F">
                        <w:rPr>
                          <w:color w:val="0033B3"/>
                          <w:lang w:eastAsia="hu-HU" w:bidi="ar-SA"/>
                        </w:rPr>
                        <w:t>let</w:t>
                      </w:r>
                      <w:proofErr w:type="spellEnd"/>
                      <w:r w:rsidRPr="008D7B2F">
                        <w:rPr>
                          <w:color w:val="0033B3"/>
                          <w:lang w:eastAsia="hu-HU" w:bidi="ar-SA"/>
                        </w:rPr>
                        <w:t xml:space="preserve"> </w:t>
                      </w:r>
                      <w:r w:rsidRPr="008D7B2F">
                        <w:rPr>
                          <w:color w:val="2A8C7C"/>
                          <w:lang w:eastAsia="hu-HU" w:bidi="ar-SA"/>
                        </w:rPr>
                        <w:t>i</w:t>
                      </w:r>
                      <w:r w:rsidRPr="008D7B2F">
                        <w:rPr>
                          <w:lang w:eastAsia="hu-HU" w:bidi="ar-SA"/>
                        </w:rPr>
                        <w:t xml:space="preserve">: </w:t>
                      </w:r>
                      <w:proofErr w:type="spellStart"/>
                      <w:r w:rsidRPr="008D7B2F">
                        <w:rPr>
                          <w:color w:val="0033B3"/>
                          <w:lang w:eastAsia="hu-HU" w:bidi="ar-SA"/>
                        </w:rPr>
                        <w:t>number</w:t>
                      </w:r>
                      <w:proofErr w:type="spellEnd"/>
                      <w:r w:rsidRPr="008D7B2F">
                        <w:rPr>
                          <w:color w:val="0033B3"/>
                          <w:lang w:eastAsia="hu-HU" w:bidi="ar-SA"/>
                        </w:rPr>
                        <w:t xml:space="preserve">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day</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color w:val="0033B3"/>
                          <w:lang w:eastAsia="hu-HU" w:bidi="ar-SA"/>
                        </w:rPr>
                        <w:t xml:space="preserve"> </w:t>
                      </w:r>
                      <w:r w:rsidRPr="008D7B2F">
                        <w:rPr>
                          <w:lang w:eastAsia="hu-HU" w:bidi="ar-SA"/>
                        </w:rP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toLocaleDateString</w:t>
                      </w:r>
                      <w:proofErr w:type="spellEnd"/>
                      <w:r w:rsidRPr="008D7B2F">
                        <w:rPr>
                          <w:lang w:eastAsia="hu-HU" w:bidi="ar-SA"/>
                        </w:rPr>
                        <w:t>(</w:t>
                      </w:r>
                      <w:proofErr w:type="spellStart"/>
                      <w:r w:rsidRPr="008D7B2F">
                        <w:rPr>
                          <w:lang w:eastAsia="hu-HU" w:bidi="ar-SA"/>
                        </w:rPr>
                        <w:t>locale</w:t>
                      </w:r>
                      <w:proofErr w:type="spellEnd"/>
                      <w:r w:rsidRPr="008D7B2F">
                        <w:rPr>
                          <w:lang w:eastAsia="hu-HU" w:bidi="ar-SA"/>
                        </w:rPr>
                        <w:t>, {</w:t>
                      </w:r>
                      <w:proofErr w:type="spellStart"/>
                      <w:r w:rsidRPr="008D7B2F">
                        <w:rPr>
                          <w:color w:val="871094"/>
                          <w:lang w:eastAsia="hu-HU" w:bidi="ar-SA"/>
                        </w:rPr>
                        <w:t>weekday</w:t>
                      </w:r>
                      <w:proofErr w:type="spellEnd"/>
                      <w:r w:rsidRPr="008D7B2F">
                        <w:rPr>
                          <w:lang w:eastAsia="hu-HU" w:bidi="ar-SA"/>
                        </w:rPr>
                        <w:t xml:space="preserve">: </w:t>
                      </w:r>
                      <w:r w:rsidRPr="008D7B2F">
                        <w:rPr>
                          <w:color w:val="067D17"/>
                          <w:lang w:eastAsia="hu-HU" w:bidi="ar-SA"/>
                        </w:rPr>
                        <w:t>'</w:t>
                      </w:r>
                      <w:proofErr w:type="spellStart"/>
                      <w:r w:rsidRPr="008D7B2F">
                        <w:rPr>
                          <w:color w:val="067D17"/>
                          <w:lang w:eastAsia="hu-HU" w:bidi="ar-SA"/>
                        </w:rPr>
                        <w:t>long</w:t>
                      </w:r>
                      <w:proofErr w:type="spellEnd"/>
                      <w:r w:rsidRPr="008D7B2F">
                        <w:rPr>
                          <w:color w:val="067D17"/>
                          <w:lang w:eastAsia="hu-HU" w:bidi="ar-SA"/>
                        </w:rPr>
                        <w:t>'</w:t>
                      </w:r>
                      <w:r w:rsidRPr="008D7B2F">
                        <w:rPr>
                          <w:lang w:eastAsia="hu-HU" w:bidi="ar-SA"/>
                        </w:rPr>
                        <w:t>});</w:t>
                      </w:r>
                      <w:r w:rsidRPr="008D7B2F">
                        <w:rPr>
                          <w:lang w:eastAsia="hu-HU" w:bidi="ar-SA"/>
                        </w:rPr>
                        <w:br/>
                        <w:t xml:space="preserve">    </w:t>
                      </w:r>
                      <w:proofErr w:type="spellStart"/>
                      <w:r w:rsidRPr="008D7B2F">
                        <w:rPr>
                          <w:color w:val="2A8C7C"/>
                          <w:lang w:eastAsia="hu-HU" w:bidi="ar-SA"/>
                        </w:rPr>
                        <w:t>day</w:t>
                      </w:r>
                      <w:proofErr w:type="spellEnd"/>
                      <w:r w:rsidRPr="008D7B2F">
                        <w:rPr>
                          <w:color w:val="2A8C7C"/>
                          <w:lang w:eastAsia="hu-HU" w:bidi="ar-SA"/>
                        </w:rPr>
                        <w:t xml:space="preserve"> </w:t>
                      </w:r>
                      <w:r w:rsidRPr="008D7B2F">
                        <w:rPr>
                          <w:lang w:eastAsia="hu-HU" w:bidi="ar-SA"/>
                        </w:rPr>
                        <w:t xml:space="preserve">= </w:t>
                      </w:r>
                      <w:proofErr w:type="spellStart"/>
                      <w:r w:rsidRPr="008D7B2F">
                        <w:rPr>
                          <w:color w:val="2A8C7C"/>
                          <w:lang w:eastAsia="hu-HU" w:bidi="ar-SA"/>
                        </w:rPr>
                        <w:t>day</w:t>
                      </w:r>
                      <w:proofErr w:type="spellEnd"/>
                      <w:r w:rsidRPr="008D7B2F">
                        <w:rPr>
                          <w:lang w:eastAsia="hu-HU" w:bidi="ar-SA"/>
                        </w:rPr>
                        <w:t>[</w:t>
                      </w:r>
                      <w:r w:rsidRPr="008D7B2F">
                        <w:rPr>
                          <w:color w:val="1750EB"/>
                          <w:lang w:eastAsia="hu-HU" w:bidi="ar-SA"/>
                        </w:rPr>
                        <w:t>0</w:t>
                      </w:r>
                      <w:r w:rsidRPr="008D7B2F">
                        <w:rPr>
                          <w:lang w:eastAsia="hu-HU" w:bidi="ar-SA"/>
                        </w:rPr>
                        <w:t>].</w:t>
                      </w:r>
                      <w:proofErr w:type="spellStart"/>
                      <w:r w:rsidRPr="008D7B2F">
                        <w:rPr>
                          <w:color w:val="914C07"/>
                          <w:lang w:eastAsia="hu-HU" w:bidi="ar-SA"/>
                        </w:rPr>
                        <w:t>toUpperCase</w:t>
                      </w:r>
                      <w:proofErr w:type="spellEnd"/>
                      <w:r w:rsidRPr="008D7B2F">
                        <w:rPr>
                          <w:lang w:eastAsia="hu-HU" w:bidi="ar-SA"/>
                        </w:rPr>
                        <w:t xml:space="preserve">() + </w:t>
                      </w:r>
                      <w:proofErr w:type="spellStart"/>
                      <w:r w:rsidRPr="008D7B2F">
                        <w:rPr>
                          <w:color w:val="2A8C7C"/>
                          <w:lang w:eastAsia="hu-HU" w:bidi="ar-SA"/>
                        </w:rPr>
                        <w:t>day</w:t>
                      </w:r>
                      <w:r w:rsidRPr="008D7B2F">
                        <w:rPr>
                          <w:lang w:eastAsia="hu-HU" w:bidi="ar-SA"/>
                        </w:rPr>
                        <w:t>.</w:t>
                      </w:r>
                      <w:r w:rsidRPr="008D7B2F">
                        <w:rPr>
                          <w:color w:val="914C07"/>
                          <w:lang w:eastAsia="hu-HU" w:bidi="ar-SA"/>
                        </w:rPr>
                        <w:t>slice</w:t>
                      </w:r>
                      <w:proofErr w:type="spellEnd"/>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proofErr w:type="spellStart"/>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proofErr w:type="spellEnd"/>
                      <w:r w:rsidRPr="008D7B2F">
                        <w:rPr>
                          <w:lang w:eastAsia="hu-HU" w:bidi="ar-SA"/>
                        </w:rPr>
                        <w:t>(</w:t>
                      </w:r>
                      <w:proofErr w:type="spellStart"/>
                      <w:r w:rsidRPr="008D7B2F">
                        <w:rPr>
                          <w:color w:val="2A8C7C"/>
                          <w:lang w:eastAsia="hu-HU" w:bidi="ar-SA"/>
                        </w:rPr>
                        <w:t>day</w:t>
                      </w:r>
                      <w:proofErr w:type="spellEnd"/>
                      <w:r w:rsidRPr="008D7B2F">
                        <w:rPr>
                          <w:lang w:eastAsia="hu-HU" w:bidi="ar-SA"/>
                        </w:rPr>
                        <w:t>);</w:t>
                      </w:r>
                      <w:r w:rsidRPr="008D7B2F">
                        <w:rPr>
                          <w:lang w:eastAsia="hu-HU" w:bidi="ar-SA"/>
                        </w:rPr>
                        <w:b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setDate</w:t>
                      </w:r>
                      <w:proofErr w:type="spellEnd"/>
                      <w:r w:rsidRPr="008D7B2F">
                        <w:rPr>
                          <w:lang w:eastAsia="hu-HU" w:bidi="ar-SA"/>
                        </w:rPr>
                        <w:t>(</w:t>
                      </w:r>
                      <w:proofErr w:type="spellStart"/>
                      <w:r w:rsidRPr="008D7B2F">
                        <w:rPr>
                          <w:color w:val="2A8C7C"/>
                          <w:lang w:eastAsia="hu-HU" w:bidi="ar-SA"/>
                        </w:rPr>
                        <w:t>baseDate</w:t>
                      </w:r>
                      <w:r w:rsidRPr="008D7B2F">
                        <w:rPr>
                          <w:lang w:eastAsia="hu-HU" w:bidi="ar-SA"/>
                        </w:rPr>
                        <w:t>.</w:t>
                      </w:r>
                      <w:r w:rsidRPr="008D7B2F">
                        <w:rPr>
                          <w:color w:val="914C07"/>
                          <w:lang w:eastAsia="hu-HU" w:bidi="ar-SA"/>
                        </w:rPr>
                        <w:t>getDate</w:t>
                      </w:r>
                      <w:proofErr w:type="spellEnd"/>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26176" behindDoc="0" locked="0" layoutInCell="1" allowOverlap="1" wp14:anchorId="1CC97423" wp14:editId="6DBAC28E">
                <wp:simplePos x="0" y="0"/>
                <wp:positionH relativeFrom="column">
                  <wp:posOffset>0</wp:posOffset>
                </wp:positionH>
                <wp:positionV relativeFrom="paragraph">
                  <wp:posOffset>0</wp:posOffset>
                </wp:positionV>
                <wp:extent cx="5539740" cy="457200"/>
                <wp:effectExtent l="0" t="0" r="3810" b="0"/>
                <wp:wrapTopAndBottom/>
                <wp:docPr id="1935996771" name="Szövegdoboz 1"/>
                <wp:cNvGraphicFramePr/>
                <a:graphic xmlns:a="http://schemas.openxmlformats.org/drawingml/2006/main">
                  <a:graphicData uri="http://schemas.microsoft.com/office/word/2010/wordprocessingShape">
                    <wps:wsp>
                      <wps:cNvSpPr txBox="1"/>
                      <wps:spPr>
                        <a:xfrm>
                          <a:off x="0" y="0"/>
                          <a:ext cx="5539740" cy="457200"/>
                        </a:xfrm>
                        <a:prstGeom prst="rect">
                          <a:avLst/>
                        </a:prstGeom>
                        <a:solidFill>
                          <a:prstClr val="white"/>
                        </a:solidFill>
                        <a:ln>
                          <a:noFill/>
                        </a:ln>
                      </wps:spPr>
                      <wps:txbx>
                        <w:txbxContent>
                          <w:p w14:paraId="60415291" w14:textId="6915B17A" w:rsidR="00BA65A7" w:rsidRPr="00E344A8" w:rsidRDefault="00015CB5" w:rsidP="00BA65A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8" w:name="_Toc184894399"/>
                            <w:r w:rsidR="006B6047">
                              <w:rPr>
                                <w:noProof/>
                              </w:rPr>
                              <w:t>35</w:t>
                            </w:r>
                            <w:r>
                              <w:rPr>
                                <w:noProof/>
                              </w:rPr>
                              <w:fldChar w:fldCharType="end"/>
                            </w:r>
                            <w:r w:rsidR="00BA65A7">
                              <w:t>. ábra. A hét napjainak feltöltése (saját)</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C97423" id="_x0000_s1072" type="#_x0000_t202" style="position:absolute;left:0;text-align:left;margin-left:0;margin-top:0;width:436.2pt;height:36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" stroked="f">
                <v:textbox inset="0,0,0,0">
                  <w:txbxContent>
                    <w:p w14:paraId="60415291" w14:textId="6915B17A" w:rsidR="00BA65A7" w:rsidRPr="00E344A8" w:rsidRDefault="00015CB5" w:rsidP="00BA65A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9" w:name="_Toc184894399"/>
                      <w:r w:rsidR="006B6047">
                        <w:rPr>
                          <w:noProof/>
                        </w:rPr>
                        <w:t>35</w:t>
                      </w:r>
                      <w:r>
                        <w:rPr>
                          <w:noProof/>
                        </w:rPr>
                        <w:fldChar w:fldCharType="end"/>
                      </w:r>
                      <w:r w:rsidR="00BA65A7">
                        <w:t>. ábra. A hét napjainak feltöltése (saját)</w:t>
                      </w:r>
                      <w:bookmarkEnd w:id="179"/>
                    </w:p>
                  </w:txbxContent>
                </v:textbox>
                <w10:wrap type="topAndBottom"/>
              </v:shape>
            </w:pict>
          </mc:Fallback>
        </mc:AlternateContent>
      </w:r>
      <w:r>
        <w:t xml:space="preserve">Ez a függvény egy </w:t>
      </w:r>
      <w:proofErr w:type="spellStart"/>
      <w:r w:rsidRPr="00BA65A7">
        <w:rPr>
          <w:rStyle w:val="KdChar"/>
        </w:rPr>
        <w:t>locale</w:t>
      </w:r>
      <w:proofErr w:type="spellEnd"/>
      <w:r>
        <w:t xml:space="preserve"> változót vár bemenetként, amely valójában nem más, mint a nyelv, amelyen a napokat le szeretnénk kérni.</w:t>
      </w:r>
    </w:p>
    <w:p w14:paraId="2B1A73FC" w14:textId="242AE7A1" w:rsidR="00BA65A7" w:rsidRDefault="00BA65A7" w:rsidP="00097CA3">
      <w:r>
        <w:t xml:space="preserve">Első lépésként létrehozok egy </w:t>
      </w:r>
      <w:proofErr w:type="spellStart"/>
      <w:r w:rsidRPr="00BA65A7">
        <w:rPr>
          <w:rStyle w:val="KdChar"/>
        </w:rPr>
        <w:t>baseDate</w:t>
      </w:r>
      <w:proofErr w:type="spellEnd"/>
      <w:r>
        <w:t xml:space="preserve"> változót, amelyet egy hétfői dátumra állítok be a </w:t>
      </w:r>
      <w:proofErr w:type="spellStart"/>
      <w:r w:rsidRPr="00BA65A7">
        <w:rPr>
          <w:rStyle w:val="KdChar"/>
        </w:rPr>
        <w:t>date-fns</w:t>
      </w:r>
      <w:proofErr w:type="spellEnd"/>
      <w:r>
        <w:t xml:space="preserve"> könyvtárból származó </w:t>
      </w:r>
      <w:proofErr w:type="spellStart"/>
      <w:r w:rsidRPr="00BA65A7">
        <w:rPr>
          <w:rStyle w:val="KdChar"/>
        </w:rPr>
        <w:t>startOfWeek</w:t>
      </w:r>
      <w:proofErr w:type="spellEnd"/>
      <w:r>
        <w:t xml:space="preserve"> függvény segítségével. Ennek egy kötelező paramétere van: a dátum, amely dátum hetének az elejét szeretnénk megkapni, de nekem egy másik opcionális, de a helyes működés szempontjából fontos paramétert kellett még megadnom, ez pedig a </w:t>
      </w:r>
      <w:proofErr w:type="spellStart"/>
      <w:r w:rsidRPr="00BA65A7">
        <w:rPr>
          <w:rStyle w:val="KdChar"/>
        </w:rPr>
        <w:t>weekStartsOn</w:t>
      </w:r>
      <w:proofErr w:type="spellEnd"/>
      <w:r>
        <w:t xml:space="preserve">, amely a korábban megismertekhez hasonlóan egy számot vár 0 és 6 között, ahol a 0 a vasárnap, 1 a hétfő és 6 a szombat. Ezzel adható meg, hogy melyik nappal </w:t>
      </w:r>
      <w:proofErr w:type="spellStart"/>
      <w:r>
        <w:t>kezdődjön</w:t>
      </w:r>
      <w:proofErr w:type="spellEnd"/>
      <w:r>
        <w:t xml:space="preserve"> a hét, tehát melyik napot adja vissza a függvény.</w:t>
      </w:r>
    </w:p>
    <w:p w14:paraId="5DCAD11C" w14:textId="6EF2B455" w:rsidR="00BA65A7" w:rsidRDefault="00BA65A7" w:rsidP="00097CA3">
      <w:r>
        <w:t>Mikor sikeresen beállítottunk egy hétfői dátumot</w:t>
      </w:r>
      <w:r w:rsidR="00B718A7">
        <w:t>,</w:t>
      </w:r>
      <w:r>
        <w:t xml:space="preserve"> a cikluson belül lekérjük az adott dátumra vonatkozó nap nevét az általunk beállított nyelven, és </w:t>
      </w:r>
      <w:proofErr w:type="spellStart"/>
      <w:r w:rsidR="00874D1B" w:rsidRPr="00874D1B">
        <w:rPr>
          <w:rStyle w:val="KdChar"/>
        </w:rPr>
        <w:t>weekday</w:t>
      </w:r>
      <w:proofErr w:type="spellEnd"/>
      <w:r w:rsidR="00874D1B" w:rsidRPr="00874D1B">
        <w:rPr>
          <w:rStyle w:val="KdChar"/>
        </w:rPr>
        <w:t>:</w:t>
      </w:r>
      <w:r w:rsidR="00874D1B">
        <w:t xml:space="preserve"> </w:t>
      </w:r>
      <w:proofErr w:type="spellStart"/>
      <w:r w:rsidRPr="00BA65A7">
        <w:rPr>
          <w:rStyle w:val="KdChar"/>
        </w:rPr>
        <w:t>long</w:t>
      </w:r>
      <w:proofErr w:type="spellEnd"/>
      <w:r>
        <w:t xml:space="preserve"> konfigurációval</w:t>
      </w:r>
      <w:r w:rsidR="00874D1B">
        <w:t xml:space="preserve">. Enélkül egy YYYY. MM. DD. formátumú </w:t>
      </w:r>
      <w:proofErr w:type="spellStart"/>
      <w:r w:rsidR="00874D1B" w:rsidRPr="00874D1B">
        <w:rPr>
          <w:rStyle w:val="KdChar"/>
        </w:rPr>
        <w:t>string</w:t>
      </w:r>
      <w:r w:rsidR="00874D1B" w:rsidRPr="00874D1B">
        <w:t>-</w:t>
      </w:r>
      <w:r w:rsidR="00874D1B">
        <w:t>et</w:t>
      </w:r>
      <w:proofErr w:type="spellEnd"/>
      <w:r w:rsidR="00874D1B">
        <w:t xml:space="preserve"> kapnánk vissza, így viszont a nap teljes magyar nevét (hétfő, </w:t>
      </w:r>
      <w:proofErr w:type="gramStart"/>
      <w:r w:rsidR="00874D1B">
        <w:t>kedd,</w:t>
      </w:r>
      <w:proofErr w:type="gramEnd"/>
      <w:r w:rsidR="00874D1B">
        <w:t xml:space="preserve"> stb.).</w:t>
      </w:r>
    </w:p>
    <w:p w14:paraId="0F5AC6AD" w14:textId="636D1FD0" w:rsidR="00874D1B" w:rsidRDefault="00874D1B" w:rsidP="00097CA3">
      <w:r>
        <w:t xml:space="preserve">Ezután a napot nagy kezdőbetűssé teszem, hozzátoldom a </w:t>
      </w:r>
      <w:proofErr w:type="spellStart"/>
      <w:r w:rsidRPr="00874D1B">
        <w:rPr>
          <w:rStyle w:val="KdChar"/>
        </w:rPr>
        <w:t>weekdays</w:t>
      </w:r>
      <w:proofErr w:type="spellEnd"/>
      <w:r>
        <w:t xml:space="preserve"> tömb végéhez, majd a </w:t>
      </w:r>
      <w:proofErr w:type="spellStart"/>
      <w:r w:rsidRPr="00874D1B">
        <w:rPr>
          <w:rStyle w:val="KdChar"/>
        </w:rPr>
        <w:t>baseDate</w:t>
      </w:r>
      <w:proofErr w:type="spellEnd"/>
      <w:r>
        <w:t xml:space="preserve"> változómat egy nappal tovább léptetem. Ekkor kezdődik az előbb leírt ciklus elölről, amíg nincs meg mind a 7 nap.</w:t>
      </w:r>
    </w:p>
    <w:p w14:paraId="700D8A87" w14:textId="4C246453" w:rsidR="00BA65A7" w:rsidRDefault="00BA65A7" w:rsidP="00097CA3"/>
    <w:p w14:paraId="54628C26" w14:textId="096510B9" w:rsidR="00BA65A7" w:rsidRDefault="00874D1B" w:rsidP="00874D1B">
      <w:pPr>
        <w:pStyle w:val="Cmsor3"/>
        <w:numPr>
          <w:ilvl w:val="3"/>
          <w:numId w:val="19"/>
        </w:numPr>
      </w:pPr>
      <w:bookmarkStart w:id="180" w:name="_Toc184894478"/>
      <w:proofErr w:type="spellStart"/>
      <w:r>
        <w:lastRenderedPageBreak/>
        <w:t>Dates</w:t>
      </w:r>
      <w:bookmarkEnd w:id="180"/>
      <w:proofErr w:type="spellEnd"/>
    </w:p>
    <w:p w14:paraId="3377DFDF" w14:textId="28F0CC54" w:rsidR="00F210D4" w:rsidRDefault="0034029B" w:rsidP="00F210D4">
      <w:r>
        <w:rPr>
          <w:noProof/>
        </w:rPr>
        <mc:AlternateContent>
          <mc:Choice Requires="wps">
            <w:drawing>
              <wp:anchor distT="45720" distB="45720" distL="114300" distR="114300" simplePos="0" relativeHeight="251828224" behindDoc="0" locked="0" layoutInCell="1" allowOverlap="1" wp14:anchorId="10AADE1C" wp14:editId="5ED070A7">
                <wp:simplePos x="0" y="0"/>
                <wp:positionH relativeFrom="column">
                  <wp:posOffset>9525</wp:posOffset>
                </wp:positionH>
                <wp:positionV relativeFrom="paragraph">
                  <wp:posOffset>1242060</wp:posOffset>
                </wp:positionV>
                <wp:extent cx="5593080" cy="1737360"/>
                <wp:effectExtent l="0" t="0" r="7620" b="0"/>
                <wp:wrapTopAndBottom/>
                <wp:docPr id="12667320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080" cy="1737360"/>
                        </a:xfrm>
                        <a:prstGeom prst="rect">
                          <a:avLst/>
                        </a:prstGeom>
                        <a:solidFill>
                          <a:srgbClr val="FFFFFF"/>
                        </a:solidFill>
                        <a:ln w="9525">
                          <a:noFill/>
                          <a:miter lim="800000"/>
                          <a:headEnd/>
                          <a:tailEnd/>
                        </a:ln>
                      </wps:spPr>
                      <wps:txbx>
                        <w:txbxContent>
                          <w:p w14:paraId="20EC9738" w14:textId="6B282A8E" w:rsidR="0034029B" w:rsidRPr="0034029B" w:rsidRDefault="0034029B" w:rsidP="0034029B">
                            <w:pPr>
                              <w:pStyle w:val="Kd"/>
                              <w:rPr>
                                <w:color w:val="080808"/>
                                <w:lang w:eastAsia="hu-HU" w:bidi="ar-SA"/>
                              </w:rPr>
                            </w:pPr>
                            <w:proofErr w:type="spellStart"/>
                            <w:proofErr w:type="gramStart"/>
                            <w:r w:rsidRPr="0034029B">
                              <w:rPr>
                                <w:lang w:eastAsia="hu-HU" w:bidi="ar-SA"/>
                              </w:rPr>
                              <w:t>this</w:t>
                            </w:r>
                            <w:r w:rsidRPr="0034029B">
                              <w:rPr>
                                <w:color w:val="080808"/>
                                <w:lang w:eastAsia="hu-HU" w:bidi="ar-SA"/>
                              </w:rPr>
                              <w:t>.</w:t>
                            </w:r>
                            <w:r w:rsidRPr="0034029B">
                              <w:rPr>
                                <w:color w:val="871094"/>
                                <w:lang w:eastAsia="hu-HU" w:bidi="ar-SA"/>
                              </w:rPr>
                              <w:t>dates</w:t>
                            </w:r>
                            <w:proofErr w:type="spellEnd"/>
                            <w:proofErr w:type="gramEnd"/>
                            <w:r w:rsidRPr="0034029B">
                              <w:rPr>
                                <w:color w:val="871094"/>
                                <w:lang w:eastAsia="hu-HU" w:bidi="ar-SA"/>
                              </w:rPr>
                              <w:t xml:space="preserve"> </w:t>
                            </w:r>
                            <w:r w:rsidRPr="0034029B">
                              <w:rPr>
                                <w:color w:val="080808"/>
                                <w:lang w:eastAsia="hu-HU" w:bidi="ar-SA"/>
                              </w:rPr>
                              <w:t>= [];</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prevMonthUsed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nextMonthUsed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currentDate</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currentDay</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this</w:t>
                            </w:r>
                            <w:r w:rsidRPr="0034029B">
                              <w:rPr>
                                <w:color w:val="080808"/>
                                <w:lang w:eastAsia="hu-HU" w:bidi="ar-SA"/>
                              </w:rPr>
                              <w:t>.</w:t>
                            </w:r>
                            <w:r w:rsidRPr="0034029B">
                              <w:rPr>
                                <w:color w:val="871094"/>
                                <w:lang w:eastAsia="hu-HU" w:bidi="ar-SA"/>
                              </w:rPr>
                              <w:t>startDate</w:t>
                            </w:r>
                            <w:proofErr w:type="spellEnd"/>
                            <w:r w:rsidRPr="0034029B">
                              <w:rPr>
                                <w:color w:val="871094"/>
                                <w:lang w:eastAsia="hu-HU" w:bidi="ar-SA"/>
                              </w:rPr>
                              <w:t xml:space="preserve"> </w:t>
                            </w:r>
                            <w:r w:rsidRPr="0034029B">
                              <w:rPr>
                                <w:color w:val="080808"/>
                                <w:lang w:eastAsia="hu-HU" w:bidi="ar-SA"/>
                              </w:rPr>
                              <w:t xml:space="preserve">= </w:t>
                            </w:r>
                            <w:proofErr w:type="spellStart"/>
                            <w:r w:rsidRPr="0034029B">
                              <w:rPr>
                                <w:color w:val="2A8C7C"/>
                                <w:lang w:eastAsia="hu-HU" w:bidi="ar-SA"/>
                              </w:rPr>
                              <w:t>currentDate</w:t>
                            </w:r>
                            <w:proofErr w:type="spellEnd"/>
                            <w:r w:rsidRPr="0034029B">
                              <w:rPr>
                                <w:color w:val="2A8C7C"/>
                                <w:lang w:eastAsia="hu-HU" w:bidi="ar-SA"/>
                              </w:rPr>
                              <w:t xml:space="preserve"> </w:t>
                            </w:r>
                            <w:r w:rsidRPr="0034029B">
                              <w:rPr>
                                <w:color w:val="080808"/>
                                <w:lang w:eastAsia="hu-HU" w:bidi="ar-SA"/>
                              </w:rPr>
                              <w:t>-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ADE1C" id="_x0000_s1073" type="#_x0000_t202" style="position:absolute;left:0;text-align:left;margin-left:.75pt;margin-top:97.8pt;width:440.4pt;height:136.8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" stroked="f">
                <v:textbox>
                  <w:txbxContent>
                    <w:p w14:paraId="20EC9738" w14:textId="6B282A8E" w:rsidR="0034029B" w:rsidRPr="0034029B" w:rsidRDefault="0034029B" w:rsidP="0034029B">
                      <w:pPr>
                        <w:pStyle w:val="Kd"/>
                        <w:rPr>
                          <w:color w:val="080808"/>
                          <w:lang w:eastAsia="hu-HU" w:bidi="ar-SA"/>
                        </w:rPr>
                      </w:pPr>
                      <w:proofErr w:type="spellStart"/>
                      <w:proofErr w:type="gramStart"/>
                      <w:r w:rsidRPr="0034029B">
                        <w:rPr>
                          <w:lang w:eastAsia="hu-HU" w:bidi="ar-SA"/>
                        </w:rPr>
                        <w:t>this</w:t>
                      </w:r>
                      <w:r w:rsidRPr="0034029B">
                        <w:rPr>
                          <w:color w:val="080808"/>
                          <w:lang w:eastAsia="hu-HU" w:bidi="ar-SA"/>
                        </w:rPr>
                        <w:t>.</w:t>
                      </w:r>
                      <w:r w:rsidRPr="0034029B">
                        <w:rPr>
                          <w:color w:val="871094"/>
                          <w:lang w:eastAsia="hu-HU" w:bidi="ar-SA"/>
                        </w:rPr>
                        <w:t>dates</w:t>
                      </w:r>
                      <w:proofErr w:type="spellEnd"/>
                      <w:proofErr w:type="gramEnd"/>
                      <w:r w:rsidRPr="0034029B">
                        <w:rPr>
                          <w:color w:val="871094"/>
                          <w:lang w:eastAsia="hu-HU" w:bidi="ar-SA"/>
                        </w:rPr>
                        <w:t xml:space="preserve"> </w:t>
                      </w:r>
                      <w:r w:rsidRPr="0034029B">
                        <w:rPr>
                          <w:color w:val="080808"/>
                          <w:lang w:eastAsia="hu-HU" w:bidi="ar-SA"/>
                        </w:rPr>
                        <w:t>= [];</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prevMonthUsed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nextMonthUsed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currentDate</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currentDay</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this</w:t>
                      </w:r>
                      <w:r w:rsidRPr="0034029B">
                        <w:rPr>
                          <w:color w:val="080808"/>
                          <w:lang w:eastAsia="hu-HU" w:bidi="ar-SA"/>
                        </w:rPr>
                        <w:t>.</w:t>
                      </w:r>
                      <w:r w:rsidRPr="0034029B">
                        <w:rPr>
                          <w:color w:val="871094"/>
                          <w:lang w:eastAsia="hu-HU" w:bidi="ar-SA"/>
                        </w:rPr>
                        <w:t>startDate</w:t>
                      </w:r>
                      <w:proofErr w:type="spellEnd"/>
                      <w:r w:rsidRPr="0034029B">
                        <w:rPr>
                          <w:color w:val="871094"/>
                          <w:lang w:eastAsia="hu-HU" w:bidi="ar-SA"/>
                        </w:rPr>
                        <w:t xml:space="preserve"> </w:t>
                      </w:r>
                      <w:r w:rsidRPr="0034029B">
                        <w:rPr>
                          <w:color w:val="080808"/>
                          <w:lang w:eastAsia="hu-HU" w:bidi="ar-SA"/>
                        </w:rPr>
                        <w:t xml:space="preserve">= </w:t>
                      </w:r>
                      <w:proofErr w:type="spellStart"/>
                      <w:r w:rsidRPr="0034029B">
                        <w:rPr>
                          <w:color w:val="2A8C7C"/>
                          <w:lang w:eastAsia="hu-HU" w:bidi="ar-SA"/>
                        </w:rPr>
                        <w:t>currentDate</w:t>
                      </w:r>
                      <w:proofErr w:type="spellEnd"/>
                      <w:r w:rsidRPr="0034029B">
                        <w:rPr>
                          <w:color w:val="2A8C7C"/>
                          <w:lang w:eastAsia="hu-HU" w:bidi="ar-SA"/>
                        </w:rPr>
                        <w:t xml:space="preserve"> </w:t>
                      </w:r>
                      <w:r w:rsidRPr="0034029B">
                        <w:rPr>
                          <w:color w:val="080808"/>
                          <w:lang w:eastAsia="hu-HU" w:bidi="ar-SA"/>
                        </w:rPr>
                        <w:t>-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v:textbox>
                <w10:wrap type="topAndBottom"/>
              </v:shape>
            </w:pict>
          </mc:Fallback>
        </mc:AlternateContent>
      </w:r>
      <w:r>
        <w:rPr>
          <w:noProof/>
        </w:rPr>
        <mc:AlternateContent>
          <mc:Choice Requires="wps">
            <w:drawing>
              <wp:anchor distT="0" distB="0" distL="114300" distR="114300" simplePos="0" relativeHeight="251830272" behindDoc="0" locked="0" layoutInCell="1" allowOverlap="1" wp14:anchorId="366ACB30" wp14:editId="486E804A">
                <wp:simplePos x="0" y="0"/>
                <wp:positionH relativeFrom="column">
                  <wp:posOffset>9525</wp:posOffset>
                </wp:positionH>
                <wp:positionV relativeFrom="paragraph">
                  <wp:posOffset>784860</wp:posOffset>
                </wp:positionV>
                <wp:extent cx="5593080" cy="457200"/>
                <wp:effectExtent l="0" t="0" r="7620" b="0"/>
                <wp:wrapTopAndBottom/>
                <wp:docPr id="1270576175" name="Szövegdoboz 1"/>
                <wp:cNvGraphicFramePr/>
                <a:graphic xmlns:a="http://schemas.openxmlformats.org/drawingml/2006/main">
                  <a:graphicData uri="http://schemas.microsoft.com/office/word/2010/wordprocessingShape">
                    <wps:wsp>
                      <wps:cNvSpPr txBox="1"/>
                      <wps:spPr>
                        <a:xfrm>
                          <a:off x="0" y="0"/>
                          <a:ext cx="5593080" cy="457200"/>
                        </a:xfrm>
                        <a:prstGeom prst="rect">
                          <a:avLst/>
                        </a:prstGeom>
                        <a:solidFill>
                          <a:prstClr val="white"/>
                        </a:solidFill>
                        <a:ln>
                          <a:noFill/>
                        </a:ln>
                      </wps:spPr>
                      <wps:txbx>
                        <w:txbxContent>
                          <w:p w14:paraId="282B2D00" w14:textId="0A411900" w:rsidR="0034029B" w:rsidRPr="0084019D" w:rsidRDefault="00015CB5" w:rsidP="0034029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1" w:name="_Toc184894400"/>
                            <w:r w:rsidR="006B6047">
                              <w:rPr>
                                <w:noProof/>
                              </w:rPr>
                              <w:t>36</w:t>
                            </w:r>
                            <w:r>
                              <w:rPr>
                                <w:noProof/>
                              </w:rPr>
                              <w:fldChar w:fldCharType="end"/>
                            </w:r>
                            <w:r w:rsidR="0034029B">
                              <w:t>. ábra: Kezdődátum kezdeti meghatározása (saját)</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66ACB30" id="_x0000_s1074" type="#_x0000_t202" style="position:absolute;left:0;text-align:left;margin-left:.75pt;margin-top:61.8pt;width:440.4pt;height:36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" stroked="f">
                <v:textbox inset="0,0,0,0">
                  <w:txbxContent>
                    <w:p w14:paraId="282B2D00" w14:textId="0A411900" w:rsidR="0034029B" w:rsidRPr="0084019D" w:rsidRDefault="00015CB5" w:rsidP="0034029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2" w:name="_Toc184894400"/>
                      <w:r w:rsidR="006B6047">
                        <w:rPr>
                          <w:noProof/>
                        </w:rPr>
                        <w:t>36</w:t>
                      </w:r>
                      <w:r>
                        <w:rPr>
                          <w:noProof/>
                        </w:rPr>
                        <w:fldChar w:fldCharType="end"/>
                      </w:r>
                      <w:r w:rsidR="0034029B">
                        <w:t>. ábra: Kezdődátum kezdeti meghatározása (saját)</w:t>
                      </w:r>
                      <w:bookmarkEnd w:id="182"/>
                    </w:p>
                  </w:txbxContent>
                </v:textbox>
                <w10:wrap type="topAndBottom"/>
              </v:shape>
            </w:pict>
          </mc:Fallback>
        </mc:AlternateContent>
      </w:r>
      <w:r w:rsidR="00F210D4">
        <w:t>A dátumok feltöltése bonyolultabbnak bizonyult a hét napjainál, hiszen itt figyelembe kell venni azt, ha a hét visszanyúlik az előző hónapba, vagy átnyúlik a következőbe, ezért ez kisebb darabokban kerül bemutatásra.</w:t>
      </w:r>
    </w:p>
    <w:p w14:paraId="7CE2F3CF" w14:textId="610108DE" w:rsidR="00874D1B" w:rsidRDefault="0034029B" w:rsidP="00874D1B">
      <w:r>
        <w:t xml:space="preserve">Első lépésként a feltöltendő tömböt kiürítem, hogy véletlen se maradjon benn olyan elem, amire már nincs szükségem, és elronthatja a feltöltést vagy a megjelenítést. Ezután létrehozok két </w:t>
      </w:r>
      <w:proofErr w:type="spellStart"/>
      <w:r w:rsidRPr="0034029B">
        <w:rPr>
          <w:rStyle w:val="KdChar"/>
        </w:rPr>
        <w:t>boolean</w:t>
      </w:r>
      <w:proofErr w:type="spellEnd"/>
      <w:r>
        <w:t xml:space="preserve"> változót </w:t>
      </w:r>
      <w:proofErr w:type="spellStart"/>
      <w:r w:rsidRPr="0034029B">
        <w:rPr>
          <w:rStyle w:val="KdChar"/>
        </w:rPr>
        <w:t>prevMonthUsed</w:t>
      </w:r>
      <w:proofErr w:type="spellEnd"/>
      <w:r>
        <w:t xml:space="preserve"> és </w:t>
      </w:r>
      <w:proofErr w:type="spellStart"/>
      <w:r w:rsidRPr="0034029B">
        <w:rPr>
          <w:rStyle w:val="KdChar"/>
        </w:rPr>
        <w:t>nextMonthUsed</w:t>
      </w:r>
      <w:proofErr w:type="spellEnd"/>
      <w:r>
        <w:t xml:space="preserve"> néven, amelyek azt jelölik majd, hogy a héten átnyúltunk-e másik hónapba, és ha igen melyikbe.</w:t>
      </w:r>
    </w:p>
    <w:p w14:paraId="3ABAF141" w14:textId="55E961D3" w:rsidR="0034029B" w:rsidRDefault="0034029B" w:rsidP="00874D1B">
      <w:r>
        <w:t>A következő szekcióban a kezdődátumot keresem meg, ahol is a jelenlegi dátumból kivonok annyi napot, ahányadik nap van a héten, így optimális esetben megtudom</w:t>
      </w:r>
      <w:r w:rsidR="000779AE">
        <w:t>, hogy</w:t>
      </w:r>
      <w:r>
        <w:t xml:space="preserve"> milyen dátumra esik a hét első napja. Itt jön számításba az, hogy ha a hét eleje még az előző hónaphoz tartozna, akkor erre a </w:t>
      </w:r>
      <w:proofErr w:type="spellStart"/>
      <w:r w:rsidRPr="0034029B">
        <w:rPr>
          <w:rStyle w:val="KdChar"/>
        </w:rPr>
        <w:t>startDate</w:t>
      </w:r>
      <w:proofErr w:type="spellEnd"/>
      <w:r>
        <w:t xml:space="preserve"> változó úgy reagálna, hogy az értéke lecsökken 1 alá.</w:t>
      </w:r>
    </w:p>
    <w:p w14:paraId="3DECB6BE" w14:textId="3ED1F686" w:rsidR="0034029B" w:rsidRDefault="0034029B" w:rsidP="00874D1B"/>
    <w:p w14:paraId="457BECA2" w14:textId="77777777" w:rsidR="0034029B" w:rsidRDefault="0034029B" w:rsidP="00874D1B"/>
    <w:p w14:paraId="54676BD7" w14:textId="6F66FDA5" w:rsidR="0034029B" w:rsidRDefault="0034029B" w:rsidP="00874D1B">
      <w:r>
        <w:rPr>
          <w:noProof/>
        </w:rPr>
        <w:lastRenderedPageBreak/>
        <mc:AlternateContent>
          <mc:Choice Requires="wps">
            <w:drawing>
              <wp:anchor distT="0" distB="0" distL="114300" distR="114300" simplePos="0" relativeHeight="251834368" behindDoc="0" locked="0" layoutInCell="1" allowOverlap="1" wp14:anchorId="04A5E320" wp14:editId="5E4293C1">
                <wp:simplePos x="0" y="0"/>
                <wp:positionH relativeFrom="column">
                  <wp:posOffset>-1905</wp:posOffset>
                </wp:positionH>
                <wp:positionV relativeFrom="paragraph">
                  <wp:posOffset>108585</wp:posOffset>
                </wp:positionV>
                <wp:extent cx="5554980" cy="457200"/>
                <wp:effectExtent l="0" t="0" r="7620" b="0"/>
                <wp:wrapTopAndBottom/>
                <wp:docPr id="1503958211"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55A21DAC" w14:textId="682652D9" w:rsidR="0034029B" w:rsidRPr="001A07FA" w:rsidRDefault="00015CB5" w:rsidP="0034029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3" w:name="_Toc184894401"/>
                            <w:r w:rsidR="006B6047">
                              <w:rPr>
                                <w:noProof/>
                              </w:rPr>
                              <w:t>37</w:t>
                            </w:r>
                            <w:r>
                              <w:rPr>
                                <w:noProof/>
                              </w:rPr>
                              <w:fldChar w:fldCharType="end"/>
                            </w:r>
                            <w:r w:rsidR="0034029B">
                              <w:t>. ábra: Kezdődátum korrigálása (saját)</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4A5E320" id="_x0000_s1075" type="#_x0000_t202" style="position:absolute;left:0;text-align:left;margin-left:-.15pt;margin-top:8.55pt;width:437.4pt;height:36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" stroked="f">
                <v:textbox inset="0,0,0,0">
                  <w:txbxContent>
                    <w:p w14:paraId="55A21DAC" w14:textId="682652D9" w:rsidR="0034029B" w:rsidRPr="001A07FA" w:rsidRDefault="00015CB5" w:rsidP="0034029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4" w:name="_Toc184894401"/>
                      <w:r w:rsidR="006B6047">
                        <w:rPr>
                          <w:noProof/>
                        </w:rPr>
                        <w:t>37</w:t>
                      </w:r>
                      <w:r>
                        <w:rPr>
                          <w:noProof/>
                        </w:rPr>
                        <w:fldChar w:fldCharType="end"/>
                      </w:r>
                      <w:r w:rsidR="0034029B">
                        <w:t>. ábra: Kezdődátum korrigálása (saját)</w:t>
                      </w:r>
                      <w:bookmarkEnd w:id="184"/>
                    </w:p>
                  </w:txbxContent>
                </v:textbox>
                <w10:wrap type="topAndBottom"/>
              </v:shape>
            </w:pict>
          </mc:Fallback>
        </mc:AlternateContent>
      </w:r>
      <w:r>
        <w:rPr>
          <w:noProof/>
        </w:rPr>
        <mc:AlternateContent>
          <mc:Choice Requires="wps">
            <w:drawing>
              <wp:anchor distT="45720" distB="45720" distL="114300" distR="114300" simplePos="0" relativeHeight="251832320" behindDoc="0" locked="0" layoutInCell="1" allowOverlap="1" wp14:anchorId="11910244" wp14:editId="4367D3E4">
                <wp:simplePos x="0" y="0"/>
                <wp:positionH relativeFrom="margin">
                  <wp:align>right</wp:align>
                </wp:positionH>
                <wp:positionV relativeFrom="paragraph">
                  <wp:posOffset>565785</wp:posOffset>
                </wp:positionV>
                <wp:extent cx="5554980" cy="2385060"/>
                <wp:effectExtent l="0" t="0" r="7620" b="0"/>
                <wp:wrapTopAndBottom/>
                <wp:docPr id="16605462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385060"/>
                        </a:xfrm>
                        <a:prstGeom prst="rect">
                          <a:avLst/>
                        </a:prstGeom>
                        <a:solidFill>
                          <a:srgbClr val="FFFFFF"/>
                        </a:solidFill>
                        <a:ln w="9525">
                          <a:noFill/>
                          <a:miter lim="800000"/>
                          <a:headEnd/>
                          <a:tailEnd/>
                        </a:ln>
                      </wps:spPr>
                      <wps:txb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proofErr w:type="spellStart"/>
                            <w:r w:rsidRPr="0034029B">
                              <w:rPr>
                                <w:color w:val="2A8C7C"/>
                                <w:lang w:eastAsia="hu-HU" w:bidi="ar-SA"/>
                              </w:rPr>
                              <w:t>lastDayOfLastMonth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proofErr w:type="gram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proofErr w:type="gram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proofErr w:type="spellStart"/>
                            <w:r w:rsidRPr="0034029B">
                              <w:rPr>
                                <w:color w:val="0033B3"/>
                                <w:lang w:eastAsia="hu-HU" w:bidi="ar-SA"/>
                              </w:rPr>
                              <w:t>if</w:t>
                            </w:r>
                            <w:proofErr w:type="spellEnd"/>
                            <w:r w:rsidRPr="0034029B">
                              <w:rPr>
                                <w:color w:val="0033B3"/>
                                <w:lang w:eastAsia="hu-HU" w:bidi="ar-SA"/>
                              </w:rPr>
                              <w:t xml:space="preserve"> </w:t>
                            </w:r>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proofErr w:type="spellStart"/>
                            <w:r w:rsidRPr="0034029B">
                              <w:rPr>
                                <w:color w:val="2A8C7C"/>
                                <w:lang w:eastAsia="hu-HU" w:bidi="ar-SA"/>
                              </w:rPr>
                              <w:t>prevMonthUsed</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true</w:t>
                            </w:r>
                            <w:proofErr w:type="spellEnd"/>
                            <w:r w:rsidRPr="0034029B">
                              <w:rPr>
                                <w:color w:val="080808"/>
                                <w:lang w:eastAsia="hu-HU" w:bidi="ar-SA"/>
                              </w:rPr>
                              <w:t>;</w:t>
                            </w:r>
                            <w:r w:rsidRPr="0034029B">
                              <w:rPr>
                                <w:color w:val="080808"/>
                                <w:lang w:eastAsia="hu-HU" w:bidi="ar-SA"/>
                              </w:rPr>
                              <w:b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proofErr w:type="spellStart"/>
                            <w:r w:rsidRPr="0034029B">
                              <w:rPr>
                                <w:color w:val="2A8C7C"/>
                                <w:lang w:eastAsia="hu-HU" w:bidi="ar-SA"/>
                              </w:rPr>
                              <w:t>lastDayOfLastMonth</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proofErr w:type="spellStart"/>
                            <w:r w:rsidRPr="0034029B">
                              <w:rPr>
                                <w:color w:val="0033B3"/>
                                <w:lang w:eastAsia="hu-HU" w:bidi="ar-SA"/>
                              </w:rPr>
                              <w:t>let</w:t>
                            </w:r>
                            <w:proofErr w:type="spellEnd"/>
                            <w:r w:rsidRPr="0034029B">
                              <w:rPr>
                                <w:color w:val="0033B3"/>
                                <w:lang w:eastAsia="hu-HU" w:bidi="ar-SA"/>
                              </w:rPr>
                              <w:t xml:space="preserve"> </w:t>
                            </w:r>
                            <w:proofErr w:type="spellStart"/>
                            <w:r w:rsidRPr="0034029B">
                              <w:rPr>
                                <w:color w:val="2A8C7C"/>
                                <w:lang w:eastAsia="hu-HU" w:bidi="ar-SA"/>
                              </w:rPr>
                              <w:t>date</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proofErr w:type="spellStart"/>
                            <w:r w:rsidRPr="0034029B">
                              <w:rPr>
                                <w:color w:val="2A8C7C"/>
                                <w:lang w:eastAsia="hu-HU" w:bidi="ar-SA"/>
                              </w:rPr>
                              <w:t>lastDayOfThisMonth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p>
                          <w:p w14:paraId="093D8B2B" w14:textId="4068F2B0"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10244" id="_x0000_s1076" type="#_x0000_t202" style="position:absolute;left:0;text-align:left;margin-left:386.2pt;margin-top:44.55pt;width:437.4pt;height:187.8pt;z-index:251832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" stroked="f">
                <v:textbo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proofErr w:type="spellStart"/>
                      <w:r w:rsidRPr="0034029B">
                        <w:rPr>
                          <w:color w:val="2A8C7C"/>
                          <w:lang w:eastAsia="hu-HU" w:bidi="ar-SA"/>
                        </w:rPr>
                        <w:t>lastDayOfLastMonth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proofErr w:type="gram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proofErr w:type="gram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proofErr w:type="spellStart"/>
                      <w:r w:rsidRPr="0034029B">
                        <w:rPr>
                          <w:color w:val="0033B3"/>
                          <w:lang w:eastAsia="hu-HU" w:bidi="ar-SA"/>
                        </w:rPr>
                        <w:t>if</w:t>
                      </w:r>
                      <w:proofErr w:type="spellEnd"/>
                      <w:r w:rsidRPr="0034029B">
                        <w:rPr>
                          <w:color w:val="0033B3"/>
                          <w:lang w:eastAsia="hu-HU" w:bidi="ar-SA"/>
                        </w:rPr>
                        <w:t xml:space="preserve"> </w:t>
                      </w:r>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proofErr w:type="spellStart"/>
                      <w:r w:rsidRPr="0034029B">
                        <w:rPr>
                          <w:color w:val="2A8C7C"/>
                          <w:lang w:eastAsia="hu-HU" w:bidi="ar-SA"/>
                        </w:rPr>
                        <w:t>prevMonthUsed</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true</w:t>
                      </w:r>
                      <w:proofErr w:type="spellEnd"/>
                      <w:r w:rsidRPr="0034029B">
                        <w:rPr>
                          <w:color w:val="080808"/>
                          <w:lang w:eastAsia="hu-HU" w:bidi="ar-SA"/>
                        </w:rPr>
                        <w:t>;</w:t>
                      </w:r>
                      <w:r w:rsidRPr="0034029B">
                        <w:rPr>
                          <w:color w:val="080808"/>
                          <w:lang w:eastAsia="hu-HU" w:bidi="ar-SA"/>
                        </w:rPr>
                        <w:b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proofErr w:type="spellStart"/>
                      <w:r w:rsidRPr="0034029B">
                        <w:rPr>
                          <w:color w:val="2A8C7C"/>
                          <w:lang w:eastAsia="hu-HU" w:bidi="ar-SA"/>
                        </w:rPr>
                        <w:t>lastDayOfLastMonth</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proofErr w:type="spellStart"/>
                      <w:r w:rsidRPr="0034029B">
                        <w:rPr>
                          <w:color w:val="0033B3"/>
                          <w:lang w:eastAsia="hu-HU" w:bidi="ar-SA"/>
                        </w:rPr>
                        <w:t>let</w:t>
                      </w:r>
                      <w:proofErr w:type="spellEnd"/>
                      <w:r w:rsidRPr="0034029B">
                        <w:rPr>
                          <w:color w:val="0033B3"/>
                          <w:lang w:eastAsia="hu-HU" w:bidi="ar-SA"/>
                        </w:rPr>
                        <w:t xml:space="preserve"> </w:t>
                      </w:r>
                      <w:proofErr w:type="spellStart"/>
                      <w:r w:rsidRPr="0034029B">
                        <w:rPr>
                          <w:color w:val="2A8C7C"/>
                          <w:lang w:eastAsia="hu-HU" w:bidi="ar-SA"/>
                        </w:rPr>
                        <w:t>date</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proofErr w:type="spellStart"/>
                      <w:r w:rsidRPr="0034029B">
                        <w:rPr>
                          <w:color w:val="2A8C7C"/>
                          <w:lang w:eastAsia="hu-HU" w:bidi="ar-SA"/>
                        </w:rPr>
                        <w:t>lastDayOfThisMonth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p>
                    <w:p w14:paraId="093D8B2B" w14:textId="4068F2B0" w:rsidR="0034029B" w:rsidRDefault="0034029B" w:rsidP="0034029B">
                      <w:pPr>
                        <w:pStyle w:val="Kd"/>
                      </w:pPr>
                    </w:p>
                  </w:txbxContent>
                </v:textbox>
                <w10:wrap type="topAndBottom" anchorx="margin"/>
              </v:shape>
            </w:pict>
          </mc:Fallback>
        </mc:AlternateContent>
      </w:r>
      <w:r>
        <w:t xml:space="preserve">A megfogalmazott feltétel pont ezt vizsgálja, amely, ha igaz, akkor tudjuk, hogy az előző hónap is megjelenik a héten, tehát a megfelelő </w:t>
      </w:r>
      <w:proofErr w:type="spellStart"/>
      <w:r>
        <w:t>flaget</w:t>
      </w:r>
      <w:proofErr w:type="spellEnd"/>
      <w:r>
        <w:t xml:space="preserve"> igazra állítjuk, a kezdődátumot pedig valós értékre változtatjuk. Ez utóbbit az előző hónap hosszának lekérésével, majd ahhoz a </w:t>
      </w:r>
      <w:proofErr w:type="spellStart"/>
      <w:r w:rsidRPr="0034029B">
        <w:rPr>
          <w:rStyle w:val="KdChar"/>
        </w:rPr>
        <w:t>startDate</w:t>
      </w:r>
      <w:proofErr w:type="spellEnd"/>
      <w:r>
        <w:t xml:space="preserve"> hozzáadásával tehetjük meg, hisz ebben az esetben a </w:t>
      </w:r>
      <w:proofErr w:type="spellStart"/>
      <w:r w:rsidRPr="0034029B">
        <w:rPr>
          <w:rStyle w:val="KdChar"/>
        </w:rPr>
        <w:t>startDate</w:t>
      </w:r>
      <w:proofErr w:type="spellEnd"/>
      <w:r>
        <w:t xml:space="preserve"> vagy 0</w:t>
      </w:r>
      <w:proofErr w:type="gramStart"/>
      <w:r>
        <w:t>,</w:t>
      </w:r>
      <w:proofErr w:type="gramEnd"/>
      <w:r>
        <w:t xml:space="preserve"> vagy negatív szám. Egy példa kedvért, ha a </w:t>
      </w:r>
      <w:proofErr w:type="spellStart"/>
      <w:r w:rsidRPr="0034029B">
        <w:rPr>
          <w:rStyle w:val="KdChar"/>
        </w:rPr>
        <w:t>startDate</w:t>
      </w:r>
      <w:proofErr w:type="spellEnd"/>
      <w:r>
        <w:t xml:space="preserve"> -2 értékre jönne ki első körben, akkor az előző hónap végéhez ezt hozzáadva (és feltéve, hogy az előző hónap 30 napos volt) tudjuk, hogy a hét kezdő dátuma 28.-a lesz.</w:t>
      </w:r>
    </w:p>
    <w:p w14:paraId="173AA823" w14:textId="221A39C8" w:rsidR="00BA65A7" w:rsidRDefault="0034029B" w:rsidP="00097CA3">
      <w:r>
        <w:t xml:space="preserve">Az előző hónap hosszának lekérésében észrevehetünk egy érdekességet, miszerint a </w:t>
      </w:r>
      <w:proofErr w:type="spellStart"/>
      <w:proofErr w:type="gramStart"/>
      <w:r w:rsidRPr="0034029B">
        <w:rPr>
          <w:rStyle w:val="KdChar"/>
        </w:rPr>
        <w:t>this.currentDate.getMonth</w:t>
      </w:r>
      <w:proofErr w:type="spellEnd"/>
      <w:proofErr w:type="gramEnd"/>
      <w:r w:rsidRPr="0034029B">
        <w:rPr>
          <w:rStyle w:val="KdChar"/>
        </w:rPr>
        <w:t>()</w:t>
      </w:r>
      <w:r>
        <w:t xml:space="preserve"> metódus</w:t>
      </w:r>
      <w:r w:rsidR="00BD57F2">
        <w:t>s</w:t>
      </w:r>
      <w:r>
        <w:t xml:space="preserve">al lekérem, hogy jelenleg milyen hónap van, majd ezt változtatás nélkül visszaadom a </w:t>
      </w:r>
      <w:proofErr w:type="spellStart"/>
      <w:r w:rsidRPr="0034029B">
        <w:rPr>
          <w:rStyle w:val="KdChar"/>
        </w:rPr>
        <w:t>Date</w:t>
      </w:r>
      <w:proofErr w:type="spellEnd"/>
      <w:r>
        <w:t xml:space="preserve"> konstruktorának, pedig az előző hónap végét keresem, nem a jelenlegiét. Ez azért így van elkészítve, mert a </w:t>
      </w:r>
      <w:proofErr w:type="spellStart"/>
      <w:r w:rsidRPr="0034029B">
        <w:rPr>
          <w:rStyle w:val="KdChar"/>
        </w:rPr>
        <w:t>getMonth</w:t>
      </w:r>
      <w:proofErr w:type="spellEnd"/>
      <w:r>
        <w:t xml:space="preserve"> a </w:t>
      </w:r>
      <w:proofErr w:type="spellStart"/>
      <w:r w:rsidRPr="0034029B">
        <w:rPr>
          <w:rStyle w:val="KdChar"/>
        </w:rPr>
        <w:t>getDay</w:t>
      </w:r>
      <w:r>
        <w:t>-hez</w:t>
      </w:r>
      <w:proofErr w:type="spellEnd"/>
      <w:r>
        <w:t xml:space="preserve"> hasonlóan 0-tól kezdődik, és a hónap esetében 11-ig tart, ahol 0 a január, és 11 a december. A </w:t>
      </w:r>
      <w:proofErr w:type="spellStart"/>
      <w:r w:rsidRPr="0034029B">
        <w:rPr>
          <w:rStyle w:val="KdChar"/>
        </w:rPr>
        <w:t>Date</w:t>
      </w:r>
      <w:proofErr w:type="spellEnd"/>
      <w:r>
        <w:t xml:space="preserve"> konstruktora viszont 1-től 12-ig tartó számot vár a hónap beállításához, tehát az egész el van csúszva eggyel, így nem kell változtatni a lekért adaton.</w:t>
      </w:r>
    </w:p>
    <w:p w14:paraId="2B4BD2A3" w14:textId="2F6CA90E" w:rsidR="001E6CC5" w:rsidRDefault="001E6CC5" w:rsidP="00097CA3">
      <w:r>
        <w:t xml:space="preserve">Ezután létrehozok egy </w:t>
      </w:r>
      <w:proofErr w:type="spellStart"/>
      <w:r w:rsidRPr="001E6CC5">
        <w:rPr>
          <w:rStyle w:val="KdChar"/>
        </w:rPr>
        <w:t>date</w:t>
      </w:r>
      <w:proofErr w:type="spellEnd"/>
      <w:r>
        <w:t xml:space="preserve"> változót, ami kezdetileg a </w:t>
      </w:r>
      <w:proofErr w:type="spellStart"/>
      <w:r w:rsidRPr="001E6CC5">
        <w:rPr>
          <w:rStyle w:val="KdChar"/>
        </w:rPr>
        <w:t>startDate</w:t>
      </w:r>
      <w:proofErr w:type="spellEnd"/>
      <w:r>
        <w:t xml:space="preserve"> értékénél 1-gyel kisebb értéket kap, majd lekérem a jelenlegi hónap hosszát az előző bekezdésben megismert sajátosságot figyelembe véve.</w:t>
      </w:r>
    </w:p>
    <w:p w14:paraId="769E3A40" w14:textId="77777777" w:rsidR="001E6CC5" w:rsidRDefault="001E6CC5">
      <w:pPr>
        <w:widowControl/>
        <w:suppressAutoHyphens w:val="0"/>
        <w:spacing w:line="240" w:lineRule="auto"/>
        <w:jc w:val="left"/>
      </w:pPr>
      <w:r>
        <w:br w:type="page"/>
      </w:r>
    </w:p>
    <w:p w14:paraId="759115E1" w14:textId="1CD8F6CC" w:rsidR="001E6CC5" w:rsidRDefault="001E6CC5" w:rsidP="00097CA3">
      <w:r>
        <w:rPr>
          <w:noProof/>
        </w:rPr>
        <w:lastRenderedPageBreak/>
        <mc:AlternateContent>
          <mc:Choice Requires="wps">
            <w:drawing>
              <wp:anchor distT="45720" distB="45720" distL="114300" distR="114300" simplePos="0" relativeHeight="251836416" behindDoc="0" locked="0" layoutInCell="1" allowOverlap="1" wp14:anchorId="3EF7C234" wp14:editId="12A73D03">
                <wp:simplePos x="0" y="0"/>
                <wp:positionH relativeFrom="column">
                  <wp:posOffset>47625</wp:posOffset>
                </wp:positionH>
                <wp:positionV relativeFrom="paragraph">
                  <wp:posOffset>550545</wp:posOffset>
                </wp:positionV>
                <wp:extent cx="5524500" cy="6080760"/>
                <wp:effectExtent l="0" t="0" r="0" b="0"/>
                <wp:wrapTopAndBottom/>
                <wp:docPr id="12254918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6080760"/>
                        </a:xfrm>
                        <a:prstGeom prst="rect">
                          <a:avLst/>
                        </a:prstGeom>
                        <a:solidFill>
                          <a:srgbClr val="FFFFFF"/>
                        </a:solidFill>
                        <a:ln w="9525">
                          <a:noFill/>
                          <a:miter lim="800000"/>
                          <a:headEnd/>
                          <a:tailEnd/>
                        </a:ln>
                      </wps:spPr>
                      <wps:txbx>
                        <w:txbxContent>
                          <w:p w14:paraId="66FF6D39" w14:textId="6725A2D6" w:rsidR="00584924" w:rsidRPr="00584924" w:rsidRDefault="00584924" w:rsidP="00584924">
                            <w:pPr>
                              <w:pStyle w:val="Kd"/>
                              <w:rPr>
                                <w:color w:val="080808"/>
                                <w:lang w:eastAsia="hu-HU" w:bidi="ar-SA"/>
                              </w:rPr>
                            </w:pPr>
                            <w:proofErr w:type="spellStart"/>
                            <w:r w:rsidRPr="00584924">
                              <w:rPr>
                                <w:color w:val="0033B3"/>
                                <w:lang w:eastAsia="hu-HU" w:bidi="ar-SA"/>
                              </w:rPr>
                              <w:t>for</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0033B3"/>
                                <w:lang w:eastAsia="hu-HU" w:bidi="ar-SA"/>
                              </w:rPr>
                              <w:t>let</w:t>
                            </w:r>
                            <w:proofErr w:type="spellEnd"/>
                            <w:r w:rsidRPr="00584924">
                              <w:rPr>
                                <w:color w:val="0033B3"/>
                                <w:lang w:eastAsia="hu-HU" w:bidi="ar-SA"/>
                              </w:rPr>
                              <w:t xml:space="preserve">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proofErr w:type="gramStart"/>
                            <w:r w:rsidRPr="00584924">
                              <w:rPr>
                                <w:color w:val="080808"/>
                                <w:lang w:eastAsia="hu-HU" w:bidi="ar-SA"/>
                              </w:rPr>
                              <w:t xml:space="preserve">&lt; </w:t>
                            </w:r>
                            <w:proofErr w:type="spellStart"/>
                            <w:r w:rsidRPr="00584924">
                              <w:rPr>
                                <w:color w:val="0033B3"/>
                                <w:lang w:eastAsia="hu-HU" w:bidi="ar-SA"/>
                              </w:rPr>
                              <w:t>this</w:t>
                            </w:r>
                            <w:proofErr w:type="gramEnd"/>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proofErr w:type="spellEnd"/>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&amp;&amp; </w:t>
                            </w:r>
                            <w:proofErr w:type="spellStart"/>
                            <w:r w:rsidRPr="00584924">
                              <w:rPr>
                                <w:color w:val="2A8C7C"/>
                                <w:lang w:eastAsia="hu-HU" w:bidi="ar-SA"/>
                              </w:rPr>
                              <w:t>lastDayOfLastMonth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lastDayOfThisMonth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true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let</w:t>
                            </w:r>
                            <w:proofErr w:type="spellEnd"/>
                            <w:r w:rsidRPr="00584924">
                              <w:rPr>
                                <w:color w:val="0033B3"/>
                                <w:lang w:eastAsia="hu-HU" w:bidi="ar-SA"/>
                              </w:rPr>
                              <w:t xml:space="preserve"> </w:t>
                            </w:r>
                            <w:proofErr w:type="spellStart"/>
                            <w:r w:rsidRPr="00584924">
                              <w:rPr>
                                <w:color w:val="2A8C7C"/>
                                <w:lang w:eastAsia="hu-HU" w:bidi="ar-SA"/>
                              </w:rPr>
                              <w:t>copiedDate</w:t>
                            </w:r>
                            <w:proofErr w:type="spellEnd"/>
                            <w:r w:rsidRPr="00584924">
                              <w:rPr>
                                <w:color w:val="080808"/>
                                <w:lang w:eastAsia="hu-HU" w:bidi="ar-SA"/>
                              </w:rPr>
                              <w:t xml:space="preserve">: </w:t>
                            </w:r>
                            <w:proofErr w:type="spellStart"/>
                            <w:r w:rsidRPr="00584924">
                              <w:rPr>
                                <w:color w:val="000000"/>
                                <w:lang w:eastAsia="hu-HU" w:bidi="ar-SA"/>
                              </w:rPr>
                              <w:t>Date</w:t>
                            </w:r>
                            <w:proofErr w:type="spellEnd"/>
                            <w:r w:rsidRPr="00584924">
                              <w:rPr>
                                <w:color w:val="000000"/>
                                <w:lang w:eastAsia="hu-HU" w:bidi="ar-SA"/>
                              </w:rPr>
                              <w:t xml:space="preserve"> </w:t>
                            </w:r>
                            <w:r w:rsidRPr="00584924">
                              <w:rPr>
                                <w:color w:val="080808"/>
                                <w:lang w:eastAsia="hu-HU" w:bidi="ar-SA"/>
                              </w:rPr>
                              <w:t xml:space="preserve">= </w:t>
                            </w:r>
                            <w:proofErr w:type="spellStart"/>
                            <w:r w:rsidRPr="00584924">
                              <w:rPr>
                                <w:color w:val="0033B3"/>
                                <w:lang w:eastAsia="hu-HU" w:bidi="ar-SA"/>
                              </w:rPr>
                              <w:t>new</w:t>
                            </w:r>
                            <w:proofErr w:type="spellEnd"/>
                            <w:r w:rsidRPr="00584924">
                              <w:rPr>
                                <w:color w:val="0033B3"/>
                                <w:lang w:eastAsia="hu-HU" w:bidi="ar-SA"/>
                              </w:rPr>
                              <w:t xml:space="preserve"> </w:t>
                            </w:r>
                            <w:proofErr w:type="spellStart"/>
                            <w:r w:rsidRPr="00584924">
                              <w:rPr>
                                <w:color w:val="830091"/>
                                <w:lang w:eastAsia="hu-HU" w:bidi="ar-SA"/>
                              </w:rPr>
                              <w:t>Date</w:t>
                            </w:r>
                            <w:proofErr w:type="spellEnd"/>
                            <w:r w:rsidRPr="00584924">
                              <w:rPr>
                                <w:color w:val="080808"/>
                                <w:lang w:eastAsia="hu-HU" w:bidi="ar-SA"/>
                              </w:rPr>
                              <w:t>(</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currentDate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setDate</w:t>
                            </w:r>
                            <w:proofErr w:type="spellEnd"/>
                            <w:r w:rsidRPr="00584924">
                              <w:rPr>
                                <w:color w:val="080808"/>
                                <w:lang w:eastAsia="hu-HU" w:bidi="ar-SA"/>
                              </w:rPr>
                              <w:t>(</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nextMonthUsed</w:t>
                            </w:r>
                            <w:proofErr w:type="spellEnd"/>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7C234" id="_x0000_s1077" type="#_x0000_t202" style="position:absolute;left:0;text-align:left;margin-left:3.75pt;margin-top:43.35pt;width:435pt;height:478.8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" stroked="f">
                <v:textbox>
                  <w:txbxContent>
                    <w:p w14:paraId="66FF6D39" w14:textId="6725A2D6" w:rsidR="00584924" w:rsidRPr="00584924" w:rsidRDefault="00584924" w:rsidP="00584924">
                      <w:pPr>
                        <w:pStyle w:val="Kd"/>
                        <w:rPr>
                          <w:color w:val="080808"/>
                          <w:lang w:eastAsia="hu-HU" w:bidi="ar-SA"/>
                        </w:rPr>
                      </w:pPr>
                      <w:proofErr w:type="spellStart"/>
                      <w:r w:rsidRPr="00584924">
                        <w:rPr>
                          <w:color w:val="0033B3"/>
                          <w:lang w:eastAsia="hu-HU" w:bidi="ar-SA"/>
                        </w:rPr>
                        <w:t>for</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0033B3"/>
                          <w:lang w:eastAsia="hu-HU" w:bidi="ar-SA"/>
                        </w:rPr>
                        <w:t>let</w:t>
                      </w:r>
                      <w:proofErr w:type="spellEnd"/>
                      <w:r w:rsidRPr="00584924">
                        <w:rPr>
                          <w:color w:val="0033B3"/>
                          <w:lang w:eastAsia="hu-HU" w:bidi="ar-SA"/>
                        </w:rPr>
                        <w:t xml:space="preserve">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proofErr w:type="gramStart"/>
                      <w:r w:rsidRPr="00584924">
                        <w:rPr>
                          <w:color w:val="080808"/>
                          <w:lang w:eastAsia="hu-HU" w:bidi="ar-SA"/>
                        </w:rPr>
                        <w:t xml:space="preserve">&lt; </w:t>
                      </w:r>
                      <w:proofErr w:type="spellStart"/>
                      <w:r w:rsidRPr="00584924">
                        <w:rPr>
                          <w:color w:val="0033B3"/>
                          <w:lang w:eastAsia="hu-HU" w:bidi="ar-SA"/>
                        </w:rPr>
                        <w:t>this</w:t>
                      </w:r>
                      <w:proofErr w:type="gramEnd"/>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proofErr w:type="spellEnd"/>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&amp;&amp; </w:t>
                      </w:r>
                      <w:proofErr w:type="spellStart"/>
                      <w:r w:rsidRPr="00584924">
                        <w:rPr>
                          <w:color w:val="2A8C7C"/>
                          <w:lang w:eastAsia="hu-HU" w:bidi="ar-SA"/>
                        </w:rPr>
                        <w:t>lastDayOfLastMonth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lastDayOfThisMonth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true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let</w:t>
                      </w:r>
                      <w:proofErr w:type="spellEnd"/>
                      <w:r w:rsidRPr="00584924">
                        <w:rPr>
                          <w:color w:val="0033B3"/>
                          <w:lang w:eastAsia="hu-HU" w:bidi="ar-SA"/>
                        </w:rPr>
                        <w:t xml:space="preserve"> </w:t>
                      </w:r>
                      <w:proofErr w:type="spellStart"/>
                      <w:r w:rsidRPr="00584924">
                        <w:rPr>
                          <w:color w:val="2A8C7C"/>
                          <w:lang w:eastAsia="hu-HU" w:bidi="ar-SA"/>
                        </w:rPr>
                        <w:t>copiedDate</w:t>
                      </w:r>
                      <w:proofErr w:type="spellEnd"/>
                      <w:r w:rsidRPr="00584924">
                        <w:rPr>
                          <w:color w:val="080808"/>
                          <w:lang w:eastAsia="hu-HU" w:bidi="ar-SA"/>
                        </w:rPr>
                        <w:t xml:space="preserve">: </w:t>
                      </w:r>
                      <w:proofErr w:type="spellStart"/>
                      <w:r w:rsidRPr="00584924">
                        <w:rPr>
                          <w:color w:val="000000"/>
                          <w:lang w:eastAsia="hu-HU" w:bidi="ar-SA"/>
                        </w:rPr>
                        <w:t>Date</w:t>
                      </w:r>
                      <w:proofErr w:type="spellEnd"/>
                      <w:r w:rsidRPr="00584924">
                        <w:rPr>
                          <w:color w:val="000000"/>
                          <w:lang w:eastAsia="hu-HU" w:bidi="ar-SA"/>
                        </w:rPr>
                        <w:t xml:space="preserve"> </w:t>
                      </w:r>
                      <w:r w:rsidRPr="00584924">
                        <w:rPr>
                          <w:color w:val="080808"/>
                          <w:lang w:eastAsia="hu-HU" w:bidi="ar-SA"/>
                        </w:rPr>
                        <w:t xml:space="preserve">= </w:t>
                      </w:r>
                      <w:proofErr w:type="spellStart"/>
                      <w:r w:rsidRPr="00584924">
                        <w:rPr>
                          <w:color w:val="0033B3"/>
                          <w:lang w:eastAsia="hu-HU" w:bidi="ar-SA"/>
                        </w:rPr>
                        <w:t>new</w:t>
                      </w:r>
                      <w:proofErr w:type="spellEnd"/>
                      <w:r w:rsidRPr="00584924">
                        <w:rPr>
                          <w:color w:val="0033B3"/>
                          <w:lang w:eastAsia="hu-HU" w:bidi="ar-SA"/>
                        </w:rPr>
                        <w:t xml:space="preserve"> </w:t>
                      </w:r>
                      <w:proofErr w:type="spellStart"/>
                      <w:r w:rsidRPr="00584924">
                        <w:rPr>
                          <w:color w:val="830091"/>
                          <w:lang w:eastAsia="hu-HU" w:bidi="ar-SA"/>
                        </w:rPr>
                        <w:t>Date</w:t>
                      </w:r>
                      <w:proofErr w:type="spellEnd"/>
                      <w:r w:rsidRPr="00584924">
                        <w:rPr>
                          <w:color w:val="080808"/>
                          <w:lang w:eastAsia="hu-HU" w:bidi="ar-SA"/>
                        </w:rPr>
                        <w:t>(</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currentDate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setDate</w:t>
                      </w:r>
                      <w:proofErr w:type="spellEnd"/>
                      <w:r w:rsidRPr="00584924">
                        <w:rPr>
                          <w:color w:val="080808"/>
                          <w:lang w:eastAsia="hu-HU" w:bidi="ar-SA"/>
                        </w:rPr>
                        <w:t>(</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nextMonthUsed</w:t>
                      </w:r>
                      <w:proofErr w:type="spellEnd"/>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v:textbox>
                <w10:wrap type="topAndBottom"/>
              </v:shape>
            </w:pict>
          </mc:Fallback>
        </mc:AlternateContent>
      </w:r>
      <w:r>
        <w:rPr>
          <w:noProof/>
        </w:rPr>
        <mc:AlternateContent>
          <mc:Choice Requires="wps">
            <w:drawing>
              <wp:anchor distT="0" distB="0" distL="114300" distR="114300" simplePos="0" relativeHeight="251838464" behindDoc="0" locked="0" layoutInCell="1" allowOverlap="1" wp14:anchorId="4F713D72" wp14:editId="426E36E8">
                <wp:simplePos x="0" y="0"/>
                <wp:positionH relativeFrom="column">
                  <wp:posOffset>47625</wp:posOffset>
                </wp:positionH>
                <wp:positionV relativeFrom="paragraph">
                  <wp:posOffset>0</wp:posOffset>
                </wp:positionV>
                <wp:extent cx="5524500" cy="457200"/>
                <wp:effectExtent l="0" t="0" r="0" b="0"/>
                <wp:wrapSquare wrapText="bothSides"/>
                <wp:docPr id="1150701920" name="Szövegdoboz 1"/>
                <wp:cNvGraphicFramePr/>
                <a:graphic xmlns:a="http://schemas.openxmlformats.org/drawingml/2006/main">
                  <a:graphicData uri="http://schemas.microsoft.com/office/word/2010/wordprocessingShape">
                    <wps:wsp>
                      <wps:cNvSpPr txBox="1"/>
                      <wps:spPr>
                        <a:xfrm>
                          <a:off x="0" y="0"/>
                          <a:ext cx="5524500" cy="457200"/>
                        </a:xfrm>
                        <a:prstGeom prst="rect">
                          <a:avLst/>
                        </a:prstGeom>
                        <a:solidFill>
                          <a:prstClr val="white"/>
                        </a:solidFill>
                        <a:ln>
                          <a:noFill/>
                        </a:ln>
                      </wps:spPr>
                      <wps:txbx>
                        <w:txbxContent>
                          <w:p w14:paraId="04295CD7" w14:textId="77AA9C86" w:rsidR="001E6CC5" w:rsidRPr="002B68E5" w:rsidRDefault="00015CB5" w:rsidP="001E6CC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5" w:name="_Toc184894402"/>
                            <w:r w:rsidR="006B6047">
                              <w:rPr>
                                <w:noProof/>
                              </w:rPr>
                              <w:t>38</w:t>
                            </w:r>
                            <w:r>
                              <w:rPr>
                                <w:noProof/>
                              </w:rPr>
                              <w:fldChar w:fldCharType="end"/>
                            </w:r>
                            <w:r w:rsidR="001E6CC5">
                              <w:t>. ábra: A hét dátumainak feltöltése (saját)</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F713D72" id="_x0000_s1078" type="#_x0000_t202" style="position:absolute;left:0;text-align:left;margin-left:3.75pt;margin-top:0;width:435pt;height:36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" stroked="f">
                <v:textbox inset="0,0,0,0">
                  <w:txbxContent>
                    <w:p w14:paraId="04295CD7" w14:textId="77AA9C86" w:rsidR="001E6CC5" w:rsidRPr="002B68E5" w:rsidRDefault="00015CB5" w:rsidP="001E6CC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6" w:name="_Toc184894402"/>
                      <w:r w:rsidR="006B6047">
                        <w:rPr>
                          <w:noProof/>
                        </w:rPr>
                        <w:t>38</w:t>
                      </w:r>
                      <w:r>
                        <w:rPr>
                          <w:noProof/>
                        </w:rPr>
                        <w:fldChar w:fldCharType="end"/>
                      </w:r>
                      <w:r w:rsidR="001E6CC5">
                        <w:t>. ábra: A hét dátumainak feltöltése (saját)</w:t>
                      </w:r>
                      <w:bookmarkEnd w:id="186"/>
                    </w:p>
                  </w:txbxContent>
                </v:textbox>
                <w10:wrap type="square"/>
              </v:shape>
            </w:pict>
          </mc:Fallback>
        </mc:AlternateContent>
      </w:r>
      <w:r>
        <w:t xml:space="preserve">Ez után kerülünk bele a ciklusba, ahol elkezdjük feltölteni a tömböt. Az elején láthatóan azok a feltételek foglalnak helyet, amik azt ellenőrzik, hogy ebben az iterációban fog-e történni két hónap közti váltás, vagy sem, és ez alapján állítják be a </w:t>
      </w:r>
      <w:proofErr w:type="spellStart"/>
      <w:r w:rsidRPr="001E6CC5">
        <w:rPr>
          <w:rStyle w:val="KdChar"/>
        </w:rPr>
        <w:t>date</w:t>
      </w:r>
      <w:proofErr w:type="spellEnd"/>
      <w:r>
        <w:t xml:space="preserve"> (jelenlegi dátum) értékét.</w:t>
      </w:r>
    </w:p>
    <w:p w14:paraId="7C45DA1F" w14:textId="50651211" w:rsidR="00DD19EF" w:rsidRDefault="00414597" w:rsidP="00097CA3">
      <w:r>
        <w:t>Amikor ez megtörtént</w:t>
      </w:r>
      <w:r w:rsidR="007D5027">
        <w:t>,</w:t>
      </w:r>
      <w:r>
        <w:t xml:space="preserve"> lemásolom a jelenlegi dátumot egy másik</w:t>
      </w:r>
      <w:r w:rsidR="00DD19EF">
        <w:t xml:space="preserve"> </w:t>
      </w:r>
      <w:proofErr w:type="spellStart"/>
      <w:r w:rsidR="00DD19EF" w:rsidRPr="00DD19EF">
        <w:rPr>
          <w:rStyle w:val="KdChar"/>
        </w:rPr>
        <w:t>copiedDate</w:t>
      </w:r>
      <w:proofErr w:type="spellEnd"/>
      <w:r w:rsidR="00DD19EF">
        <w:t xml:space="preserve"> n</w:t>
      </w:r>
      <w:r w:rsidR="00BD57F2">
        <w:t>e</w:t>
      </w:r>
      <w:r w:rsidR="00DD19EF">
        <w:t>vű</w:t>
      </w:r>
      <w:r>
        <w:t xml:space="preserve"> változóba (mert a komponens szintű jelenlegi dátumot más is használja, ezért nem azt szeretném változtatni), majd ezen beállítom a kezdődátumot.</w:t>
      </w:r>
    </w:p>
    <w:p w14:paraId="04B6EA67" w14:textId="77777777" w:rsidR="00584924" w:rsidRDefault="00584924" w:rsidP="00097CA3"/>
    <w:p w14:paraId="38EF1B5E" w14:textId="4E2020AF" w:rsidR="00414597" w:rsidRDefault="00DD19EF" w:rsidP="00097CA3">
      <w:r>
        <w:lastRenderedPageBreak/>
        <w:t xml:space="preserve">Az ezek utáni feltételek már csak azt vizsgálják, hogy melyik hónapban vagyunk. </w:t>
      </w:r>
      <w:r w:rsidR="00DE33DF">
        <w:t>A</w:t>
      </w:r>
      <w:r>
        <w:t xml:space="preserve">z első feltétel azt vizsgálja, hogy át kell-e lépnünk a következő hónapba, amelyet a </w:t>
      </w:r>
      <w:proofErr w:type="spellStart"/>
      <w:r w:rsidRPr="00584924">
        <w:rPr>
          <w:rStyle w:val="KdChar"/>
        </w:rPr>
        <w:t>nextMonthUsed</w:t>
      </w:r>
      <w:proofErr w:type="spellEnd"/>
      <w:r>
        <w:t xml:space="preserve"> változó vizsgálatával megtehet</w:t>
      </w:r>
      <w:r w:rsidR="00584924">
        <w:t>ünk, de ha átléptünk a következőbe</w:t>
      </w:r>
      <w:r w:rsidR="00410E0B">
        <w:t>, akkor</w:t>
      </w:r>
      <w:r w:rsidR="00584924">
        <w:t xml:space="preserve"> biztosak lehetünk benne, hogy még egyszer nem kell ezt megtennünk ugyanazon a héten, ezért ezt a </w:t>
      </w:r>
      <w:proofErr w:type="spellStart"/>
      <w:r w:rsidR="00584924">
        <w:t>flaget</w:t>
      </w:r>
      <w:proofErr w:type="spellEnd"/>
      <w:r w:rsidR="00584924">
        <w:t xml:space="preserve"> </w:t>
      </w:r>
      <w:proofErr w:type="spellStart"/>
      <w:r w:rsidR="00584924" w:rsidRPr="00584924">
        <w:rPr>
          <w:rStyle w:val="KdChar"/>
        </w:rPr>
        <w:t>false</w:t>
      </w:r>
      <w:r w:rsidR="00584924">
        <w:t>-ra</w:t>
      </w:r>
      <w:proofErr w:type="spellEnd"/>
      <w:r w:rsidR="00584924">
        <w:t xml:space="preserve"> állíthatjuk. Ugyanezen logika mentén van ellenőrizve az előző hónapba lépés is, valamint, ha semerre nem kell lépni a hónapok között, akkor egyszerűen hozzáfűzzük a dátumot a tömbhöz.</w:t>
      </w:r>
    </w:p>
    <w:p w14:paraId="20AFB56D" w14:textId="70578034" w:rsidR="0044130E" w:rsidRDefault="00097CA3" w:rsidP="00E7174C">
      <w:pPr>
        <w:pStyle w:val="Cmsor3"/>
        <w:numPr>
          <w:ilvl w:val="2"/>
          <w:numId w:val="19"/>
        </w:numPr>
        <w:rPr>
          <w:noProof/>
        </w:rPr>
      </w:pPr>
      <w:bookmarkStart w:id="187" w:name="_Toc184894479"/>
      <w:r>
        <w:rPr>
          <w:noProof/>
        </w:rPr>
        <w:t>Megjelenített hónap</w:t>
      </w:r>
      <w:bookmarkEnd w:id="187"/>
    </w:p>
    <w:p w14:paraId="0979BE93" w14:textId="1247277A" w:rsidR="00527A52" w:rsidRDefault="00BD57F2" w:rsidP="00097CA3">
      <w:r>
        <w:rPr>
          <w:noProof/>
        </w:rPr>
        <mc:AlternateContent>
          <mc:Choice Requires="wps">
            <w:drawing>
              <wp:anchor distT="0" distB="0" distL="114300" distR="114300" simplePos="0" relativeHeight="251805696" behindDoc="0" locked="0" layoutInCell="1" allowOverlap="1" wp14:anchorId="107A4C3F" wp14:editId="4EC23C99">
                <wp:simplePos x="0" y="0"/>
                <wp:positionH relativeFrom="page">
                  <wp:align>center</wp:align>
                </wp:positionH>
                <wp:positionV relativeFrom="paragraph">
                  <wp:posOffset>2329815</wp:posOffset>
                </wp:positionV>
                <wp:extent cx="3642360" cy="472440"/>
                <wp:effectExtent l="0" t="0" r="0" b="3810"/>
                <wp:wrapTopAndBottom/>
                <wp:docPr id="101403833" name="Szövegdoboz 1"/>
                <wp:cNvGraphicFramePr/>
                <a:graphic xmlns:a="http://schemas.openxmlformats.org/drawingml/2006/main">
                  <a:graphicData uri="http://schemas.microsoft.com/office/word/2010/wordprocessingShape">
                    <wps:wsp>
                      <wps:cNvSpPr txBox="1"/>
                      <wps:spPr>
                        <a:xfrm>
                          <a:off x="0" y="0"/>
                          <a:ext cx="3642360" cy="472440"/>
                        </a:xfrm>
                        <a:prstGeom prst="rect">
                          <a:avLst/>
                        </a:prstGeom>
                        <a:solidFill>
                          <a:prstClr val="white"/>
                        </a:solidFill>
                        <a:ln>
                          <a:noFill/>
                        </a:ln>
                      </wps:spPr>
                      <wps:txbx>
                        <w:txbxContent>
                          <w:p w14:paraId="1999D594" w14:textId="45D4DC84" w:rsidR="006E4E1E" w:rsidRPr="00BF22A4" w:rsidRDefault="00BD57F2" w:rsidP="006E4E1E">
                            <w:pPr>
                              <w:pStyle w:val="Kpalrs"/>
                              <w:rPr>
                                <w:rFonts w:cs="Lohit Hindi"/>
                              </w:rPr>
                            </w:pPr>
                            <w:r>
                              <w:fldChar w:fldCharType="begin"/>
                            </w:r>
                            <w:r>
                              <w:instrText xml:space="preserve"> SEQ ábra \* ARABIC </w:instrText>
                            </w:r>
                            <w:r>
                              <w:fldChar w:fldCharType="separate"/>
                            </w:r>
                            <w:bookmarkStart w:id="188" w:name="_Toc184894403"/>
                            <w:r w:rsidR="006B6047">
                              <w:rPr>
                                <w:noProof/>
                              </w:rPr>
                              <w:t>39</w:t>
                            </w:r>
                            <w:r>
                              <w:rPr>
                                <w:noProof/>
                              </w:rPr>
                              <w:fldChar w:fldCharType="end"/>
                            </w:r>
                            <w:r w:rsidR="006E4E1E">
                              <w:t>. ábra: Év- és hónap kijelző, lapozó gombok (saját)</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4C3F" id="_x0000_s1079" type="#_x0000_t202" style="position:absolute;left:0;text-align:left;margin-left:0;margin-top:183.45pt;width:286.8pt;height:37.2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" stroked="f">
                <v:textbox inset="0,0,0,0">
                  <w:txbxContent>
                    <w:p w14:paraId="1999D594" w14:textId="45D4DC84" w:rsidR="006E4E1E" w:rsidRPr="00BF22A4" w:rsidRDefault="00BD57F2" w:rsidP="006E4E1E">
                      <w:pPr>
                        <w:pStyle w:val="Kpalrs"/>
                        <w:rPr>
                          <w:rFonts w:cs="Lohit Hindi"/>
                        </w:rPr>
                      </w:pPr>
                      <w:r>
                        <w:fldChar w:fldCharType="begin"/>
                      </w:r>
                      <w:r>
                        <w:instrText xml:space="preserve"> SEQ ábra \* ARABIC </w:instrText>
                      </w:r>
                      <w:r>
                        <w:fldChar w:fldCharType="separate"/>
                      </w:r>
                      <w:bookmarkStart w:id="189" w:name="_Toc184894403"/>
                      <w:r w:rsidR="006B6047">
                        <w:rPr>
                          <w:noProof/>
                        </w:rPr>
                        <w:t>39</w:t>
                      </w:r>
                      <w:r>
                        <w:rPr>
                          <w:noProof/>
                        </w:rPr>
                        <w:fldChar w:fldCharType="end"/>
                      </w:r>
                      <w:r w:rsidR="006E4E1E">
                        <w:t>. ábra: Év- és hónap kijelző, lapozó gombok (saját)</w:t>
                      </w:r>
                      <w:bookmarkEnd w:id="189"/>
                    </w:p>
                  </w:txbxContent>
                </v:textbox>
                <w10:wrap type="topAndBottom" anchorx="page"/>
              </v:shape>
            </w:pict>
          </mc:Fallback>
        </mc:AlternateContent>
      </w:r>
      <w:r w:rsidR="00097CA3">
        <w:t xml:space="preserve">A </w:t>
      </w:r>
      <w:r w:rsidR="0044130E">
        <w:t>hónap kijelzésénél felmerül a kérdés, hogy mi alapján döntsük el, hogy milyen hónap van az adott héten. A legtöbb esetben ez nem probléma, hiszen szeptember 16 és 22 között egyértelműen szeptember van. A kérdés akkor lesz fontos, ha a hétbe belecsúszik az előző hónap vége, vagy a következő hónap eleje. Erre azt a megoldást találtam ki, hogy azt a hónapot jelenítjük meg, amelyből több nap található a héten. Tehát ha például a hét a következőképpen néz ki: szeptember 29, 30, október 1, 2, 3, 4, 5; akkor a megjelenítendő hónap az október.</w:t>
      </w:r>
    </w:p>
    <w:p w14:paraId="64FEE52F" w14:textId="22BB9B72" w:rsidR="0044130E" w:rsidRDefault="004509C7" w:rsidP="00E7174C">
      <w:r>
        <w:rPr>
          <w:noProof/>
        </w:rPr>
        <mc:AlternateContent>
          <mc:Choice Requires="wps">
            <w:drawing>
              <wp:anchor distT="0" distB="0" distL="114300" distR="114300" simplePos="0" relativeHeight="251809792" behindDoc="0" locked="0" layoutInCell="1" allowOverlap="1" wp14:anchorId="206EC1FE" wp14:editId="1954D600">
                <wp:simplePos x="0" y="0"/>
                <wp:positionH relativeFrom="page">
                  <wp:align>center</wp:align>
                </wp:positionH>
                <wp:positionV relativeFrom="paragraph">
                  <wp:posOffset>2120265</wp:posOffset>
                </wp:positionV>
                <wp:extent cx="3771900" cy="436880"/>
                <wp:effectExtent l="0" t="0" r="0" b="1270"/>
                <wp:wrapTopAndBottom/>
                <wp:docPr id="6362852" name="Szövegdoboz 1"/>
                <wp:cNvGraphicFramePr/>
                <a:graphic xmlns:a="http://schemas.openxmlformats.org/drawingml/2006/main">
                  <a:graphicData uri="http://schemas.microsoft.com/office/word/2010/wordprocessingShape">
                    <wps:wsp>
                      <wps:cNvSpPr txBox="1"/>
                      <wps:spPr>
                        <a:xfrm>
                          <a:off x="0" y="0"/>
                          <a:ext cx="3771900" cy="436880"/>
                        </a:xfrm>
                        <a:prstGeom prst="rect">
                          <a:avLst/>
                        </a:prstGeom>
                        <a:solidFill>
                          <a:prstClr val="white"/>
                        </a:solidFill>
                        <a:ln>
                          <a:noFill/>
                        </a:ln>
                      </wps:spPr>
                      <wps:txbx>
                        <w:txbxContent>
                          <w:p w14:paraId="23ADE10C" w14:textId="6FD04A18" w:rsidR="0044130E" w:rsidRPr="00DB6455" w:rsidRDefault="00015CB5" w:rsidP="0044130E">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0" w:name="_Toc184894404"/>
                            <w:r w:rsidR="006B6047">
                              <w:rPr>
                                <w:noProof/>
                              </w:rPr>
                              <w:t>40</w:t>
                            </w:r>
                            <w:r>
                              <w:rPr>
                                <w:noProof/>
                              </w:rPr>
                              <w:fldChar w:fldCharType="end"/>
                            </w:r>
                            <w:r w:rsidR="0044130E">
                              <w:t>. ábra: Hét középső napjának meghatározása (saját)</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EC1FE" id="_x0000_s1080" type="#_x0000_t202" style="position:absolute;left:0;text-align:left;margin-left:0;margin-top:166.95pt;width:297pt;height:34.4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" stroked="f">
                <v:textbox inset="0,0,0,0">
                  <w:txbxContent>
                    <w:p w14:paraId="23ADE10C" w14:textId="6FD04A18" w:rsidR="0044130E" w:rsidRPr="00DB6455" w:rsidRDefault="00015CB5" w:rsidP="0044130E">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1" w:name="_Toc184894404"/>
                      <w:r w:rsidR="006B6047">
                        <w:rPr>
                          <w:noProof/>
                        </w:rPr>
                        <w:t>40</w:t>
                      </w:r>
                      <w:r>
                        <w:rPr>
                          <w:noProof/>
                        </w:rPr>
                        <w:fldChar w:fldCharType="end"/>
                      </w:r>
                      <w:r w:rsidR="0044130E">
                        <w:t>. ábra: Hét középső napjának meghatározása (saját)</w:t>
                      </w:r>
                      <w:bookmarkEnd w:id="191"/>
                    </w:p>
                  </w:txbxContent>
                </v:textbox>
                <w10:wrap type="topAndBottom" anchorx="page"/>
              </v:shape>
            </w:pict>
          </mc:Fallback>
        </mc:AlternateContent>
      </w:r>
      <w:r>
        <w:rPr>
          <w:noProof/>
        </w:rPr>
        <mc:AlternateContent>
          <mc:Choice Requires="wps">
            <w:drawing>
              <wp:anchor distT="45720" distB="45720" distL="114300" distR="114300" simplePos="0" relativeHeight="251807744" behindDoc="0" locked="0" layoutInCell="1" allowOverlap="1" wp14:anchorId="54C88F6D" wp14:editId="4117EF1F">
                <wp:simplePos x="0" y="0"/>
                <wp:positionH relativeFrom="page">
                  <wp:align>center</wp:align>
                </wp:positionH>
                <wp:positionV relativeFrom="paragraph">
                  <wp:posOffset>2626995</wp:posOffset>
                </wp:positionV>
                <wp:extent cx="5570220" cy="1363980"/>
                <wp:effectExtent l="0" t="0" r="0" b="7620"/>
                <wp:wrapTopAndBottom/>
                <wp:docPr id="761569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1363980"/>
                        </a:xfrm>
                        <a:prstGeom prst="rect">
                          <a:avLst/>
                        </a:prstGeom>
                        <a:solidFill>
                          <a:srgbClr val="FFFFFF"/>
                        </a:solidFill>
                        <a:ln w="9525">
                          <a:noFill/>
                          <a:miter lim="800000"/>
                          <a:headEnd/>
                          <a:tailEnd/>
                        </a:ln>
                      </wps:spPr>
                      <wps:txbx>
                        <w:txbxContent>
                          <w:p w14:paraId="1955D206" w14:textId="77777777" w:rsidR="00527A52" w:rsidRP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proofErr w:type="spellEnd"/>
                            <w:proofErr w:type="gram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r w:rsidRPr="00527A52">
                              <w:rPr>
                                <w:color w:val="080808"/>
                                <w:lang w:eastAsia="hu-HU" w:bidi="ar-SA"/>
                              </w:rPr>
                              <w:br/>
                            </w:r>
                            <w:proofErr w:type="spellStart"/>
                            <w:r w:rsidRPr="00527A52">
                              <w:rPr>
                                <w:color w:val="0033B3"/>
                                <w:lang w:eastAsia="hu-HU" w:bidi="ar-SA"/>
                              </w:rPr>
                              <w:t>this</w:t>
                            </w:r>
                            <w:r w:rsidRPr="00527A52">
                              <w:rPr>
                                <w:color w:val="080808"/>
                                <w:lang w:eastAsia="hu-HU" w:bidi="ar-SA"/>
                              </w:rPr>
                              <w:t>.</w:t>
                            </w:r>
                            <w:r w:rsidRPr="00527A52">
                              <w:rPr>
                                <w:lang w:eastAsia="hu-HU" w:bidi="ar-SA"/>
                              </w:rPr>
                              <w:t>middleDate</w:t>
                            </w:r>
                            <w:proofErr w:type="spell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proofErr w:type="spellEnd"/>
                            <w:proofErr w:type="gramEnd"/>
                            <w:r w:rsidRPr="00527A52">
                              <w:rPr>
                                <w:color w:val="080808"/>
                                <w:lang w:eastAsia="hu-HU" w:bidi="ar-SA"/>
                              </w:rPr>
                              <w:t>(</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proofErr w:type="spellEnd"/>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proofErr w:type="gramEnd"/>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proofErr w:type="gramStart"/>
                            <w:r w:rsidRPr="00527A52">
                              <w:rPr>
                                <w:color w:val="1750EB"/>
                                <w:lang w:eastAsia="hu-HU" w:bidi="ar-SA"/>
                              </w:rPr>
                              <w:t xml:space="preserve">7 </w:t>
                            </w:r>
                            <w:r w:rsidRPr="00527A52">
                              <w:rPr>
                                <w:color w:val="080808"/>
                                <w:lang w:eastAsia="hu-HU" w:bidi="ar-SA"/>
                              </w:rPr>
                              <w:t>:</w:t>
                            </w:r>
                            <w:proofErr w:type="gramEnd"/>
                            <w:r w:rsidRPr="00527A52">
                              <w:rPr>
                                <w:color w:val="080808"/>
                                <w:lang w:eastAsia="hu-HU" w:bidi="ar-SA"/>
                              </w:rPr>
                              <w:t xml:space="preserve"> </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r w:rsidRPr="00527A52">
                              <w:rPr>
                                <w:color w:val="080808"/>
                                <w:lang w:eastAsia="hu-HU" w:bidi="ar-SA"/>
                              </w:rPr>
                              <w:t>())));</w:t>
                            </w:r>
                          </w:p>
                          <w:p w14:paraId="56DDA614" w14:textId="77F2AEA3" w:rsidR="0044130E" w:rsidRDefault="0044130E" w:rsidP="00527A5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88F6D" id="_x0000_s1081" type="#_x0000_t202" style="position:absolute;left:0;text-align:left;margin-left:0;margin-top:206.85pt;width:438.6pt;height:107.4pt;z-index:2518077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" stroked="f">
                <v:textbox>
                  <w:txbxContent>
                    <w:p w14:paraId="1955D206" w14:textId="77777777" w:rsidR="00527A52" w:rsidRP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proofErr w:type="spellEnd"/>
                      <w:proofErr w:type="gram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r w:rsidRPr="00527A52">
                        <w:rPr>
                          <w:color w:val="080808"/>
                          <w:lang w:eastAsia="hu-HU" w:bidi="ar-SA"/>
                        </w:rPr>
                        <w:br/>
                      </w:r>
                      <w:proofErr w:type="spellStart"/>
                      <w:r w:rsidRPr="00527A52">
                        <w:rPr>
                          <w:color w:val="0033B3"/>
                          <w:lang w:eastAsia="hu-HU" w:bidi="ar-SA"/>
                        </w:rPr>
                        <w:t>this</w:t>
                      </w:r>
                      <w:r w:rsidRPr="00527A52">
                        <w:rPr>
                          <w:color w:val="080808"/>
                          <w:lang w:eastAsia="hu-HU" w:bidi="ar-SA"/>
                        </w:rPr>
                        <w:t>.</w:t>
                      </w:r>
                      <w:r w:rsidRPr="00527A52">
                        <w:rPr>
                          <w:lang w:eastAsia="hu-HU" w:bidi="ar-SA"/>
                        </w:rPr>
                        <w:t>middleDate</w:t>
                      </w:r>
                      <w:proofErr w:type="spell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proofErr w:type="spellEnd"/>
                      <w:proofErr w:type="gramEnd"/>
                      <w:r w:rsidRPr="00527A52">
                        <w:rPr>
                          <w:color w:val="080808"/>
                          <w:lang w:eastAsia="hu-HU" w:bidi="ar-SA"/>
                        </w:rPr>
                        <w:t>(</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proofErr w:type="spellEnd"/>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proofErr w:type="gramEnd"/>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proofErr w:type="gramStart"/>
                      <w:r w:rsidRPr="00527A52">
                        <w:rPr>
                          <w:color w:val="1750EB"/>
                          <w:lang w:eastAsia="hu-HU" w:bidi="ar-SA"/>
                        </w:rPr>
                        <w:t xml:space="preserve">7 </w:t>
                      </w:r>
                      <w:r w:rsidRPr="00527A52">
                        <w:rPr>
                          <w:color w:val="080808"/>
                          <w:lang w:eastAsia="hu-HU" w:bidi="ar-SA"/>
                        </w:rPr>
                        <w:t>:</w:t>
                      </w:r>
                      <w:proofErr w:type="gramEnd"/>
                      <w:r w:rsidRPr="00527A52">
                        <w:rPr>
                          <w:color w:val="080808"/>
                          <w:lang w:eastAsia="hu-HU" w:bidi="ar-SA"/>
                        </w:rPr>
                        <w:t xml:space="preserve"> </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r w:rsidRPr="00527A52">
                        <w:rPr>
                          <w:color w:val="080808"/>
                          <w:lang w:eastAsia="hu-HU" w:bidi="ar-SA"/>
                        </w:rPr>
                        <w:t>())));</w:t>
                      </w:r>
                    </w:p>
                    <w:p w14:paraId="56DDA614" w14:textId="77F2AEA3" w:rsidR="0044130E" w:rsidRDefault="0044130E" w:rsidP="00527A52">
                      <w:pPr>
                        <w:pStyle w:val="Kd"/>
                      </w:pPr>
                    </w:p>
                  </w:txbxContent>
                </v:textbox>
                <w10:wrap type="topAndBottom" anchorx="page"/>
              </v:shape>
            </w:pict>
          </mc:Fallback>
        </mc:AlternateContent>
      </w:r>
      <w:r w:rsidR="00527A52" w:rsidRPr="0068185B">
        <w:rPr>
          <w:noProof/>
        </w:rPr>
        <w:drawing>
          <wp:anchor distT="0" distB="0" distL="114300" distR="114300" simplePos="0" relativeHeight="251803648" behindDoc="0" locked="0" layoutInCell="1" allowOverlap="1" wp14:anchorId="0CC53AD4" wp14:editId="608BDA8C">
            <wp:simplePos x="0" y="0"/>
            <wp:positionH relativeFrom="margin">
              <wp:posOffset>1076960</wp:posOffset>
            </wp:positionH>
            <wp:positionV relativeFrom="paragraph">
              <wp:posOffset>0</wp:posOffset>
            </wp:positionV>
            <wp:extent cx="3248025" cy="390525"/>
            <wp:effectExtent l="0" t="0" r="9525" b="9525"/>
            <wp:wrapTopAndBottom/>
            <wp:docPr id="50742919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29191" name=""/>
                    <pic:cNvPicPr/>
                  </pic:nvPicPr>
                  <pic:blipFill>
                    <a:blip r:embed="rId34">
                      <a:extLst>
                        <a:ext uri="{28A0092B-C50C-407E-A947-70E740481C1C}">
                          <a14:useLocalDpi xmlns:a14="http://schemas.microsoft.com/office/drawing/2010/main" val="0"/>
                        </a:ext>
                      </a:extLst>
                    </a:blip>
                    <a:stretch>
                      <a:fillRect/>
                    </a:stretch>
                  </pic:blipFill>
                  <pic:spPr>
                    <a:xfrm>
                      <a:off x="0" y="0"/>
                      <a:ext cx="3248025" cy="390525"/>
                    </a:xfrm>
                    <a:prstGeom prst="rect">
                      <a:avLst/>
                    </a:prstGeom>
                  </pic:spPr>
                </pic:pic>
              </a:graphicData>
            </a:graphic>
            <wp14:sizeRelH relativeFrom="page">
              <wp14:pctWidth>0</wp14:pctWidth>
            </wp14:sizeRelH>
            <wp14:sizeRelV relativeFrom="page">
              <wp14:pctHeight>0</wp14:pctHeight>
            </wp14:sizeRelV>
          </wp:anchor>
        </w:drawing>
      </w:r>
      <w:r w:rsidR="0044130E">
        <w:t>Szerencsére nem szükséges megszámolni ezeket a napokat, elegendő, ha megvizsgáljuk, hogy a hét középső napja, azaz a csütörtök melyik hónapban van, ezzel meg is tudtuk, hogy ennek a hónapnak legalább 4 napja található az adott héten, míg a másiknak maximum 3, tehát már egyértelmű melyik a megjelenítendő hónap.</w:t>
      </w:r>
    </w:p>
    <w:p w14:paraId="1B4545F8" w14:textId="16FA9CFF" w:rsidR="00527A52" w:rsidRDefault="0044130E" w:rsidP="00E7174C">
      <w:r>
        <w:lastRenderedPageBreak/>
        <w:t xml:space="preserve">Ezt a középső napot hivatott jelenteni a </w:t>
      </w:r>
      <w:proofErr w:type="spellStart"/>
      <w:r w:rsidRPr="0044130E">
        <w:rPr>
          <w:rStyle w:val="KdChar"/>
        </w:rPr>
        <w:t>middleDate</w:t>
      </w:r>
      <w:proofErr w:type="spellEnd"/>
      <w:r>
        <w:t>, amelyet a feljebb látható módon állítok be.</w:t>
      </w:r>
    </w:p>
    <w:p w14:paraId="57A7CF7D" w14:textId="6122344C" w:rsidR="00527A52" w:rsidRDefault="00527A52" w:rsidP="00527A52">
      <w:r>
        <w:t xml:space="preserve">A logika a következő: </w:t>
      </w:r>
      <w:r w:rsidR="004C5044">
        <w:t>m</w:t>
      </w:r>
      <w:r>
        <w:t xml:space="preserve">indenekelőtt lekérem a jelenlegi dátumot a </w:t>
      </w:r>
      <w:proofErr w:type="spellStart"/>
      <w:r w:rsidRPr="00527A52">
        <w:rPr>
          <w:rStyle w:val="KdChar"/>
        </w:rPr>
        <w:t>Date</w:t>
      </w:r>
      <w:proofErr w:type="spellEnd"/>
      <w:r>
        <w:t xml:space="preserve"> objektum alap konstruktorával (</w:t>
      </w:r>
      <w:proofErr w:type="spellStart"/>
      <w:r w:rsidRPr="00527A52">
        <w:rPr>
          <w:rStyle w:val="KdChar"/>
        </w:rPr>
        <w:t>new</w:t>
      </w:r>
      <w:proofErr w:type="spellEnd"/>
      <w:r w:rsidRPr="00527A52">
        <w:rPr>
          <w:rStyle w:val="KdChar"/>
        </w:rPr>
        <w:t xml:space="preserve"> </w:t>
      </w:r>
      <w:proofErr w:type="spellStart"/>
      <w:proofErr w:type="gramStart"/>
      <w:r w:rsidRPr="00527A52">
        <w:rPr>
          <w:rStyle w:val="KdChar"/>
        </w:rPr>
        <w:t>Date</w:t>
      </w:r>
      <w:proofErr w:type="spellEnd"/>
      <w:r w:rsidRPr="00527A52">
        <w:rPr>
          <w:rStyle w:val="KdChar"/>
        </w:rPr>
        <w:t>(</w:t>
      </w:r>
      <w:proofErr w:type="gramEnd"/>
      <w:r w:rsidRPr="00527A52">
        <w:rPr>
          <w:rStyle w:val="KdChar"/>
        </w:rPr>
        <w:t>)</w:t>
      </w:r>
      <w:r>
        <w:t xml:space="preserve">), és ezt bemásolom mind a </w:t>
      </w:r>
      <w:proofErr w:type="spellStart"/>
      <w:r w:rsidRPr="00527A52">
        <w:rPr>
          <w:rStyle w:val="KdChar"/>
        </w:rPr>
        <w:t>currentDate</w:t>
      </w:r>
      <w:proofErr w:type="spellEnd"/>
      <w:r>
        <w:t xml:space="preserve">, mind a </w:t>
      </w:r>
      <w:proofErr w:type="spellStart"/>
      <w:r w:rsidRPr="00527A52">
        <w:rPr>
          <w:rStyle w:val="KdChar"/>
        </w:rPr>
        <w:t>middleDate</w:t>
      </w:r>
      <w:proofErr w:type="spellEnd"/>
      <w:r>
        <w:t xml:space="preserve"> változómba. Ezután lekérem a jelenlegi dátumból, hogy hányadika van a </w:t>
      </w:r>
      <w:proofErr w:type="spellStart"/>
      <w:proofErr w:type="gramStart"/>
      <w:r w:rsidRPr="00527A52">
        <w:rPr>
          <w:rStyle w:val="KdChar"/>
        </w:rPr>
        <w:t>this.currentDate.getDate</w:t>
      </w:r>
      <w:proofErr w:type="spellEnd"/>
      <w:proofErr w:type="gramEnd"/>
      <w:r w:rsidRPr="00527A52">
        <w:rPr>
          <w:rStyle w:val="KdChar"/>
        </w:rPr>
        <w:t>()</w:t>
      </w:r>
      <w:r>
        <w:t xml:space="preserve"> metódussal, amely értelemszerűen egy számot ad vissza 1-től az adott hónap utolsó napjáig.</w:t>
      </w:r>
    </w:p>
    <w:p w14:paraId="352EA2D8" w14:textId="12A76781" w:rsidR="0044130E" w:rsidRDefault="00527A52" w:rsidP="00527A52">
      <w:r>
        <w:t xml:space="preserve">Ehhez a dátumhoz hozzáadom a </w:t>
      </w:r>
      <w:r w:rsidRPr="00527A52">
        <w:rPr>
          <w:rStyle w:val="KdChar"/>
        </w:rPr>
        <w:t>(4 – (</w:t>
      </w:r>
      <w:proofErr w:type="spellStart"/>
      <w:proofErr w:type="gramStart"/>
      <w:r w:rsidRPr="00527A52">
        <w:rPr>
          <w:rStyle w:val="KdChar"/>
        </w:rPr>
        <w:t>this.currentDate.getDay</w:t>
      </w:r>
      <w:proofErr w:type="spellEnd"/>
      <w:proofErr w:type="gramEnd"/>
      <w:r w:rsidRPr="00527A52">
        <w:rPr>
          <w:rStyle w:val="KdChar"/>
        </w:rPr>
        <w:t xml:space="preserve">() == 0 ? </w:t>
      </w:r>
      <w:proofErr w:type="gramStart"/>
      <w:r w:rsidRPr="00527A52">
        <w:rPr>
          <w:rStyle w:val="KdChar"/>
        </w:rPr>
        <w:t>7 :</w:t>
      </w:r>
      <w:proofErr w:type="gramEnd"/>
      <w:r w:rsidRPr="00527A52">
        <w:rPr>
          <w:rStyle w:val="KdChar"/>
        </w:rPr>
        <w:t xml:space="preserve"> </w:t>
      </w:r>
      <w:proofErr w:type="spellStart"/>
      <w:r w:rsidRPr="00527A52">
        <w:rPr>
          <w:rStyle w:val="KdChar"/>
        </w:rPr>
        <w:t>this.currentDate.getDay</w:t>
      </w:r>
      <w:proofErr w:type="spellEnd"/>
      <w:r w:rsidRPr="00527A52">
        <w:rPr>
          <w:rStyle w:val="KdChar"/>
        </w:rPr>
        <w:t>()))</w:t>
      </w:r>
      <w:r>
        <w:rPr>
          <w:rStyle w:val="KdChar"/>
        </w:rPr>
        <w:t xml:space="preserve"> </w:t>
      </w:r>
      <w:r w:rsidRPr="00527A52">
        <w:t>k</w:t>
      </w:r>
      <w:r>
        <w:t xml:space="preserve">ifejezés eredményét, amelyet egyszerűbb darabokra bontva elmagyarázni. A </w:t>
      </w:r>
      <w:proofErr w:type="spellStart"/>
      <w:proofErr w:type="gramStart"/>
      <w:r w:rsidRPr="00527A52">
        <w:rPr>
          <w:rStyle w:val="KdChar"/>
        </w:rPr>
        <w:t>this.currentDate.getDay</w:t>
      </w:r>
      <w:proofErr w:type="spellEnd"/>
      <w:proofErr w:type="gramEnd"/>
      <w:r w:rsidRPr="00527A52">
        <w:rPr>
          <w:rStyle w:val="KdChar"/>
        </w:rPr>
        <w:t>()</w:t>
      </w:r>
      <w:r>
        <w:t xml:space="preserve"> a hét napját adja vissza számként, egy 0 és 6 között terjedő skálán. Ezt az eredményt 4-ből kivonom, mivel a 4 (csütörtök) a hét középső napját jelölő szám, így tehát ha</w:t>
      </w:r>
      <w:r w:rsidR="00DD79D4">
        <w:t xml:space="preserve"> jelenleg</w:t>
      </w:r>
      <w:r>
        <w:t xml:space="preserve"> csütörtök van, akkor 4-4-et, tehát 0-t ad hozzá a jelenlegi dátumhoz, de ha kedd van, akkor 4-2-t, tehát 2-t ad hozzá, </w:t>
      </w:r>
      <w:r w:rsidR="00AB1EC6">
        <w:t>így</w:t>
      </w:r>
      <w:r>
        <w:t xml:space="preserve"> ismét a csütörtököt kapjuk.</w:t>
      </w:r>
    </w:p>
    <w:p w14:paraId="2355F142" w14:textId="057E407F" w:rsidR="00527A52" w:rsidRDefault="00527A52" w:rsidP="00527A52">
      <w:r>
        <w:t>Természetesen ez</w:t>
      </w:r>
      <w:r w:rsidR="00AA1238">
        <w:t xml:space="preserve"> sem lehet </w:t>
      </w:r>
      <w:r>
        <w:t xml:space="preserve">ilyen egyszerű, mivel ez a 0-6 skála nem hétfőtől vasárnapig terjed, hanem vasárnaptól szombatig, tehát amerikai szokás szerint a vasárnap a hét kezdőnapja, </w:t>
      </w:r>
      <w:r w:rsidR="00097CA3">
        <w:t xml:space="preserve">és </w:t>
      </w:r>
      <w:r>
        <w:t>annak az értéke</w:t>
      </w:r>
      <w:r w:rsidR="00097CA3">
        <w:t xml:space="preserve"> a</w:t>
      </w:r>
      <w:r>
        <w:t xml:space="preserve"> 0. A háromoperandusú operátor csak a vasárnap </w:t>
      </w:r>
      <w:proofErr w:type="spellStart"/>
      <w:r>
        <w:t>edge</w:t>
      </w:r>
      <w:proofErr w:type="spellEnd"/>
      <w:r>
        <w:t xml:space="preserve"> </w:t>
      </w:r>
      <w:proofErr w:type="spellStart"/>
      <w:r>
        <w:t>case</w:t>
      </w:r>
      <w:proofErr w:type="spellEnd"/>
      <w:r w:rsidR="001427EA">
        <w:t xml:space="preserve"> (olyan eset, ahol az általánosan megfogalmazott működés hibás eredményre vezet)</w:t>
      </w:r>
      <w:r>
        <w:t xml:space="preserve"> jellegét hivatott kiküszöbölni, miszerint, ha az visszakapott érték 0, akkor 7-et vonjunk ki a 4-ből, de ha nem az, akkor minden mehet tovább, mint eddig. Így vasárnappal is működik a képlet: 4-7-et, tehát 3-at von ki a dátumból, ha vasárnaptól 3 napot visszalépünk</w:t>
      </w:r>
      <w:r w:rsidR="00F32093">
        <w:t>, akkor</w:t>
      </w:r>
      <w:r>
        <w:t xml:space="preserve"> pedig pont a csütörtököt kapjuk</w:t>
      </w:r>
      <w:r w:rsidR="006E6ABC">
        <w:t>, ahogy kell</w:t>
      </w:r>
      <w:r>
        <w:t>.</w:t>
      </w:r>
    </w:p>
    <w:p w14:paraId="589EB8CE" w14:textId="67630623" w:rsidR="004509C7" w:rsidRDefault="004509C7" w:rsidP="00527A52">
      <w:r w:rsidRPr="00097CA3">
        <w:rPr>
          <w:noProof/>
        </w:rPr>
        <w:drawing>
          <wp:anchor distT="0" distB="0" distL="114300" distR="114300" simplePos="0" relativeHeight="251813888" behindDoc="0" locked="0" layoutInCell="1" allowOverlap="1" wp14:anchorId="63E0E8CB" wp14:editId="5CEF64C0">
            <wp:simplePos x="0" y="0"/>
            <wp:positionH relativeFrom="margin">
              <wp:align>right</wp:align>
            </wp:positionH>
            <wp:positionV relativeFrom="paragraph">
              <wp:posOffset>337185</wp:posOffset>
            </wp:positionV>
            <wp:extent cx="5511165" cy="487680"/>
            <wp:effectExtent l="0" t="0" r="0" b="7620"/>
            <wp:wrapTopAndBottom/>
            <wp:docPr id="13937894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89461" name=""/>
                    <pic:cNvPicPr/>
                  </pic:nvPicPr>
                  <pic:blipFill>
                    <a:blip r:embed="rId35">
                      <a:extLst>
                        <a:ext uri="{28A0092B-C50C-407E-A947-70E740481C1C}">
                          <a14:useLocalDpi xmlns:a14="http://schemas.microsoft.com/office/drawing/2010/main" val="0"/>
                        </a:ext>
                      </a:extLst>
                    </a:blip>
                    <a:stretch>
                      <a:fillRect/>
                    </a:stretch>
                  </pic:blipFill>
                  <pic:spPr>
                    <a:xfrm>
                      <a:off x="0" y="0"/>
                      <a:ext cx="5511165" cy="4876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2864" behindDoc="0" locked="0" layoutInCell="1" allowOverlap="1" wp14:anchorId="71E42B42" wp14:editId="46993CDA">
                <wp:simplePos x="0" y="0"/>
                <wp:positionH relativeFrom="margin">
                  <wp:align>right</wp:align>
                </wp:positionH>
                <wp:positionV relativeFrom="paragraph">
                  <wp:posOffset>1047750</wp:posOffset>
                </wp:positionV>
                <wp:extent cx="5579745" cy="480060"/>
                <wp:effectExtent l="0" t="0" r="1905" b="0"/>
                <wp:wrapTopAndBottom/>
                <wp:docPr id="2032731255" name="Szövegdoboz 1"/>
                <wp:cNvGraphicFramePr/>
                <a:graphic xmlns:a="http://schemas.openxmlformats.org/drawingml/2006/main">
                  <a:graphicData uri="http://schemas.microsoft.com/office/word/2010/wordprocessingShape">
                    <wps:wsp>
                      <wps:cNvSpPr txBox="1"/>
                      <wps:spPr>
                        <a:xfrm>
                          <a:off x="0" y="0"/>
                          <a:ext cx="5579745" cy="480060"/>
                        </a:xfrm>
                        <a:prstGeom prst="rect">
                          <a:avLst/>
                        </a:prstGeom>
                        <a:solidFill>
                          <a:prstClr val="white"/>
                        </a:solidFill>
                        <a:ln>
                          <a:noFill/>
                        </a:ln>
                      </wps:spPr>
                      <wps:txbx>
                        <w:txbxContent>
                          <w:bookmarkStart w:id="192" w:name="_Ref182466990"/>
                          <w:p w14:paraId="1D97F96F" w14:textId="3218F731" w:rsidR="00AA1238" w:rsidRPr="005C7544" w:rsidRDefault="00015CB5" w:rsidP="00AA1238">
                            <w:pPr>
                              <w:pStyle w:val="Kpalrs"/>
                              <w:rPr>
                                <w:rFonts w:cs="Lohit Hindi"/>
                              </w:rPr>
                            </w:pPr>
                            <w:r>
                              <w:fldChar w:fldCharType="begin"/>
                            </w:r>
                            <w:r>
                              <w:instrText xml:space="preserve"> SEQ ábra \* ARABIC </w:instrText>
                            </w:r>
                            <w:r>
                              <w:fldChar w:fldCharType="separate"/>
                            </w:r>
                            <w:bookmarkStart w:id="193" w:name="_Toc184894405"/>
                            <w:r w:rsidR="006B6047">
                              <w:rPr>
                                <w:noProof/>
                              </w:rPr>
                              <w:t>41</w:t>
                            </w:r>
                            <w:r>
                              <w:fldChar w:fldCharType="end"/>
                            </w:r>
                            <w:r w:rsidR="00AA1238">
                              <w:t>. ábra</w:t>
                            </w:r>
                            <w:bookmarkEnd w:id="192"/>
                            <w:r w:rsidR="00AA1238">
                              <w:t>: Megjelenített hónap egy kevert hónapú héten (saját)</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42B42" id="_x0000_s1082" type="#_x0000_t202" style="position:absolute;left:0;text-align:left;margin-left:388.15pt;margin-top:82.5pt;width:439.35pt;height:37.8pt;z-index:251812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" stroked="f">
                <v:textbox inset="0,0,0,0">
                  <w:txbxContent>
                    <w:bookmarkStart w:id="194" w:name="_Ref182466990"/>
                    <w:p w14:paraId="1D97F96F" w14:textId="3218F731" w:rsidR="00AA1238" w:rsidRPr="005C7544" w:rsidRDefault="00015CB5" w:rsidP="00AA1238">
                      <w:pPr>
                        <w:pStyle w:val="Kpalrs"/>
                        <w:rPr>
                          <w:rFonts w:cs="Lohit Hindi"/>
                        </w:rPr>
                      </w:pPr>
                      <w:r>
                        <w:fldChar w:fldCharType="begin"/>
                      </w:r>
                      <w:r>
                        <w:instrText xml:space="preserve"> SEQ ábra \* ARABIC </w:instrText>
                      </w:r>
                      <w:r>
                        <w:fldChar w:fldCharType="separate"/>
                      </w:r>
                      <w:bookmarkStart w:id="195" w:name="_Toc184894405"/>
                      <w:r w:rsidR="006B6047">
                        <w:rPr>
                          <w:noProof/>
                        </w:rPr>
                        <w:t>41</w:t>
                      </w:r>
                      <w:r>
                        <w:fldChar w:fldCharType="end"/>
                      </w:r>
                      <w:r w:rsidR="00AA1238">
                        <w:t>. ábra</w:t>
                      </w:r>
                      <w:bookmarkEnd w:id="194"/>
                      <w:r w:rsidR="00AA1238">
                        <w:t>: Megjelenített hónap egy kevert hónapú héten (saját)</w:t>
                      </w:r>
                      <w:bookmarkEnd w:id="195"/>
                    </w:p>
                  </w:txbxContent>
                </v:textbox>
                <w10:wrap type="topAndBottom" anchorx="margin"/>
              </v:shape>
            </w:pict>
          </mc:Fallback>
        </mc:AlternateContent>
      </w:r>
    </w:p>
    <w:p w14:paraId="77A15B4E" w14:textId="77777777" w:rsidR="004509C7" w:rsidRDefault="004509C7">
      <w:pPr>
        <w:widowControl/>
        <w:suppressAutoHyphens w:val="0"/>
        <w:spacing w:line="240" w:lineRule="auto"/>
        <w:jc w:val="left"/>
      </w:pPr>
      <w:r>
        <w:br w:type="page"/>
      </w:r>
    </w:p>
    <w:p w14:paraId="60B5653D" w14:textId="16DF0C6A" w:rsidR="004509C7" w:rsidRPr="004509C7" w:rsidRDefault="00097CA3" w:rsidP="004509C7">
      <w:pPr>
        <w:pStyle w:val="Cmsor3"/>
        <w:numPr>
          <w:ilvl w:val="2"/>
          <w:numId w:val="19"/>
        </w:numPr>
      </w:pPr>
      <w:bookmarkStart w:id="196" w:name="_Toc184894480"/>
      <w:r>
        <w:lastRenderedPageBreak/>
        <w:t>Lapozás</w:t>
      </w:r>
      <w:bookmarkEnd w:id="196"/>
    </w:p>
    <w:p w14:paraId="2C9E621B" w14:textId="4604D1A5" w:rsidR="00097CA3" w:rsidRDefault="00097CA3" w:rsidP="00097CA3">
      <w:r w:rsidRPr="00097CA3">
        <w:t xml:space="preserve">Igazán fontos feladata egy naptárnak, hogy ne csak az aktuális, vagy egy adott hetet lássunk, és kérhessünk le rajta, hanem amelyiket szeretnénk. Ezt többféleképp is meg lehet oldani, például egy kicsinyített nézetben az adott hónap minden hetét megjelenítve, és egy hétre kattintva azt nagyítva, vagy esetleg, amit én választottam, egyszerre egy hetet mutatva, és lapozással a hetek között lépkedve. Ez a hozzáállás szerintem ennek a komponensnek jobban áll, hiszen arra hivatott, hogy az oldalra látogatók láthassák a lefoglalt időpontokat, és maguk is időpontot foglalhassanak. Szerintem feltételezhető, hogy ezt az időpontfoglalást legtöbb esetben nem három hónap </w:t>
      </w:r>
      <w:proofErr w:type="spellStart"/>
      <w:r w:rsidRPr="00097CA3">
        <w:t>múlvára</w:t>
      </w:r>
      <w:proofErr w:type="spellEnd"/>
      <w:r w:rsidRPr="00097CA3">
        <w:t xml:space="preserve"> igyekeznek megtenni, hanem maximum néhány héttel későbbre.</w:t>
      </w:r>
    </w:p>
    <w:p w14:paraId="77947A4D" w14:textId="4C63568F" w:rsidR="004509C7" w:rsidRDefault="00B534CC" w:rsidP="00097CA3">
      <w:r>
        <w:rPr>
          <w:noProof/>
        </w:rPr>
        <mc:AlternateContent>
          <mc:Choice Requires="wps">
            <w:drawing>
              <wp:anchor distT="45720" distB="45720" distL="114300" distR="114300" simplePos="0" relativeHeight="251840512" behindDoc="0" locked="0" layoutInCell="1" allowOverlap="1" wp14:anchorId="3E911700" wp14:editId="03D4AF60">
                <wp:simplePos x="0" y="0"/>
                <wp:positionH relativeFrom="margin">
                  <wp:align>right</wp:align>
                </wp:positionH>
                <wp:positionV relativeFrom="paragraph">
                  <wp:posOffset>1059180</wp:posOffset>
                </wp:positionV>
                <wp:extent cx="5554980" cy="1404620"/>
                <wp:effectExtent l="0" t="0" r="7620" b="0"/>
                <wp:wrapTopAndBottom/>
                <wp:docPr id="7402971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404620"/>
                        </a:xfrm>
                        <a:prstGeom prst="rect">
                          <a:avLst/>
                        </a:prstGeom>
                        <a:solidFill>
                          <a:srgbClr val="FFFFFF"/>
                        </a:solidFill>
                        <a:ln w="9525">
                          <a:noFill/>
                          <a:miter lim="800000"/>
                          <a:headEnd/>
                          <a:tailEnd/>
                        </a:ln>
                      </wps:spPr>
                      <wps:txbx>
                        <w:txbxContent>
                          <w:p w14:paraId="1C943CEF" w14:textId="77777777" w:rsidR="00B534CC" w:rsidRPr="00B534CC" w:rsidRDefault="00B534CC" w:rsidP="00B534CC">
                            <w:pPr>
                              <w:pStyle w:val="Kd"/>
                              <w:rPr>
                                <w:lang w:eastAsia="hu-HU" w:bidi="ar-SA"/>
                              </w:rPr>
                            </w:pPr>
                            <w:proofErr w:type="spellStart"/>
                            <w:proofErr w:type="gramStart"/>
                            <w:r w:rsidRPr="00B534CC">
                              <w:rPr>
                                <w:color w:val="914C07"/>
                                <w:lang w:eastAsia="hu-HU" w:bidi="ar-SA"/>
                              </w:rPr>
                              <w:t>stepWeek</w:t>
                            </w:r>
                            <w:proofErr w:type="spellEnd"/>
                            <w:r w:rsidRPr="00B534CC">
                              <w:rPr>
                                <w:lang w:eastAsia="hu-HU" w:bidi="ar-SA"/>
                              </w:rPr>
                              <w:t>(</w:t>
                            </w:r>
                            <w:proofErr w:type="spellStart"/>
                            <w:proofErr w:type="gramEnd"/>
                            <w:r w:rsidRPr="00B534CC">
                              <w:rPr>
                                <w:lang w:eastAsia="hu-HU" w:bidi="ar-SA"/>
                              </w:rPr>
                              <w:t>amount</w:t>
                            </w:r>
                            <w:proofErr w:type="spellEnd"/>
                            <w:r w:rsidRPr="00B534CC">
                              <w:rPr>
                                <w:lang w:eastAsia="hu-HU" w:bidi="ar-SA"/>
                              </w:rPr>
                              <w:t xml:space="preserve">: </w:t>
                            </w:r>
                            <w:proofErr w:type="spellStart"/>
                            <w:r w:rsidRPr="00B534CC">
                              <w:rPr>
                                <w:color w:val="0033B3"/>
                                <w:lang w:eastAsia="hu-HU" w:bidi="ar-SA"/>
                              </w:rPr>
                              <w:t>number</w:t>
                            </w:r>
                            <w:proofErr w:type="spellEnd"/>
                            <w:r w:rsidRPr="00B534CC">
                              <w:rPr>
                                <w:lang w:eastAsia="hu-HU" w:bidi="ar-SA"/>
                              </w:rPr>
                              <w:t>) {</w:t>
                            </w:r>
                            <w:r w:rsidRPr="00B534CC">
                              <w:rPr>
                                <w:lang w:eastAsia="hu-HU" w:bidi="ar-SA"/>
                              </w:rPr>
                              <w:br/>
                              <w:t xml:space="preserve">  </w:t>
                            </w:r>
                            <w:proofErr w:type="spellStart"/>
                            <w:r w:rsidRPr="00B534CC">
                              <w:rPr>
                                <w:lang w:eastAsia="hu-HU" w:bidi="ar-SA"/>
                              </w:rPr>
                              <w:t>amount</w:t>
                            </w:r>
                            <w:proofErr w:type="spellEnd"/>
                            <w:r w:rsidRPr="00B534CC">
                              <w:rPr>
                                <w:lang w:eastAsia="hu-HU" w:bidi="ar-SA"/>
                              </w:rPr>
                              <w:t xml:space="preserve"> *= </w:t>
                            </w:r>
                            <w:r w:rsidRPr="00B534CC">
                              <w:rPr>
                                <w:color w:val="1750EB"/>
                                <w:lang w:eastAsia="hu-HU" w:bidi="ar-SA"/>
                              </w:rPr>
                              <w:t>7</w:t>
                            </w:r>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914C07"/>
                                <w:lang w:eastAsia="hu-HU" w:bidi="ar-SA"/>
                              </w:rPr>
                              <w:t>fillDatesOfWeek</w:t>
                            </w:r>
                            <w:proofErr w:type="spellEnd"/>
                            <w:r w:rsidRPr="00B534CC">
                              <w:rPr>
                                <w:lang w:eastAsia="hu-HU" w:bidi="ar-SA"/>
                              </w:rPr>
                              <w:t>();</w:t>
                            </w:r>
                          </w:p>
                          <w:p w14:paraId="5DD55AC3" w14:textId="2CC7D932" w:rsidR="00B534CC" w:rsidRPr="00B534CC" w:rsidRDefault="00B534CC" w:rsidP="00B534CC">
                            <w:pPr>
                              <w:pStyle w:val="Kd"/>
                              <w:rPr>
                                <w:lang w:eastAsia="hu-HU" w:bidi="ar-SA"/>
                              </w:rPr>
                            </w:pPr>
                            <w:r w:rsidRPr="00B534CC">
                              <w:rPr>
                                <w:lang w:eastAsia="hu-HU" w:bidi="ar-S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11700" id="_x0000_s1083" type="#_x0000_t202" style="position:absolute;left:0;text-align:left;margin-left:386.2pt;margin-top:83.4pt;width:437.4pt;height:110.6pt;z-index:251840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" stroked="f">
                <v:textbox style="mso-fit-shape-to-text:t">
                  <w:txbxContent>
                    <w:p w14:paraId="1C943CEF" w14:textId="77777777" w:rsidR="00B534CC" w:rsidRPr="00B534CC" w:rsidRDefault="00B534CC" w:rsidP="00B534CC">
                      <w:pPr>
                        <w:pStyle w:val="Kd"/>
                        <w:rPr>
                          <w:lang w:eastAsia="hu-HU" w:bidi="ar-SA"/>
                        </w:rPr>
                      </w:pPr>
                      <w:proofErr w:type="spellStart"/>
                      <w:proofErr w:type="gramStart"/>
                      <w:r w:rsidRPr="00B534CC">
                        <w:rPr>
                          <w:color w:val="914C07"/>
                          <w:lang w:eastAsia="hu-HU" w:bidi="ar-SA"/>
                        </w:rPr>
                        <w:t>stepWeek</w:t>
                      </w:r>
                      <w:proofErr w:type="spellEnd"/>
                      <w:r w:rsidRPr="00B534CC">
                        <w:rPr>
                          <w:lang w:eastAsia="hu-HU" w:bidi="ar-SA"/>
                        </w:rPr>
                        <w:t>(</w:t>
                      </w:r>
                      <w:proofErr w:type="spellStart"/>
                      <w:proofErr w:type="gramEnd"/>
                      <w:r w:rsidRPr="00B534CC">
                        <w:rPr>
                          <w:lang w:eastAsia="hu-HU" w:bidi="ar-SA"/>
                        </w:rPr>
                        <w:t>amount</w:t>
                      </w:r>
                      <w:proofErr w:type="spellEnd"/>
                      <w:r w:rsidRPr="00B534CC">
                        <w:rPr>
                          <w:lang w:eastAsia="hu-HU" w:bidi="ar-SA"/>
                        </w:rPr>
                        <w:t xml:space="preserve">: </w:t>
                      </w:r>
                      <w:proofErr w:type="spellStart"/>
                      <w:r w:rsidRPr="00B534CC">
                        <w:rPr>
                          <w:color w:val="0033B3"/>
                          <w:lang w:eastAsia="hu-HU" w:bidi="ar-SA"/>
                        </w:rPr>
                        <w:t>number</w:t>
                      </w:r>
                      <w:proofErr w:type="spellEnd"/>
                      <w:r w:rsidRPr="00B534CC">
                        <w:rPr>
                          <w:lang w:eastAsia="hu-HU" w:bidi="ar-SA"/>
                        </w:rPr>
                        <w:t>) {</w:t>
                      </w:r>
                      <w:r w:rsidRPr="00B534CC">
                        <w:rPr>
                          <w:lang w:eastAsia="hu-HU" w:bidi="ar-SA"/>
                        </w:rPr>
                        <w:br/>
                        <w:t xml:space="preserve">  </w:t>
                      </w:r>
                      <w:proofErr w:type="spellStart"/>
                      <w:r w:rsidRPr="00B534CC">
                        <w:rPr>
                          <w:lang w:eastAsia="hu-HU" w:bidi="ar-SA"/>
                        </w:rPr>
                        <w:t>amount</w:t>
                      </w:r>
                      <w:proofErr w:type="spellEnd"/>
                      <w:r w:rsidRPr="00B534CC">
                        <w:rPr>
                          <w:lang w:eastAsia="hu-HU" w:bidi="ar-SA"/>
                        </w:rPr>
                        <w:t xml:space="preserve"> *= </w:t>
                      </w:r>
                      <w:r w:rsidRPr="00B534CC">
                        <w:rPr>
                          <w:color w:val="1750EB"/>
                          <w:lang w:eastAsia="hu-HU" w:bidi="ar-SA"/>
                        </w:rPr>
                        <w:t>7</w:t>
                      </w:r>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914C07"/>
                          <w:lang w:eastAsia="hu-HU" w:bidi="ar-SA"/>
                        </w:rPr>
                        <w:t>fillDatesOfWeek</w:t>
                      </w:r>
                      <w:proofErr w:type="spellEnd"/>
                      <w:r w:rsidRPr="00B534CC">
                        <w:rPr>
                          <w:lang w:eastAsia="hu-HU" w:bidi="ar-SA"/>
                        </w:rPr>
                        <w:t>();</w:t>
                      </w:r>
                    </w:p>
                    <w:p w14:paraId="5DD55AC3" w14:textId="2CC7D932" w:rsidR="00B534CC" w:rsidRPr="00B534CC" w:rsidRDefault="00B534CC" w:rsidP="00B534CC">
                      <w:pPr>
                        <w:pStyle w:val="Kd"/>
                        <w:rPr>
                          <w:lang w:eastAsia="hu-HU" w:bidi="ar-SA"/>
                        </w:rPr>
                      </w:pPr>
                      <w:r w:rsidRPr="00B534CC">
                        <w:rPr>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842560" behindDoc="0" locked="0" layoutInCell="1" allowOverlap="1" wp14:anchorId="6F255D88" wp14:editId="3A527EA5">
                <wp:simplePos x="0" y="0"/>
                <wp:positionH relativeFrom="margin">
                  <wp:align>left</wp:align>
                </wp:positionH>
                <wp:positionV relativeFrom="paragraph">
                  <wp:posOffset>582930</wp:posOffset>
                </wp:positionV>
                <wp:extent cx="5554980" cy="457200"/>
                <wp:effectExtent l="0" t="0" r="7620" b="0"/>
                <wp:wrapTopAndBottom/>
                <wp:docPr id="1822014182"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4E91D1CA" w14:textId="4FE9AEE5" w:rsidR="00B534CC" w:rsidRPr="008F2E3A" w:rsidRDefault="00015CB5" w:rsidP="00B534C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7" w:name="_Toc184894406"/>
                            <w:r w:rsidR="006B6047">
                              <w:rPr>
                                <w:noProof/>
                              </w:rPr>
                              <w:t>42</w:t>
                            </w:r>
                            <w:r>
                              <w:rPr>
                                <w:noProof/>
                              </w:rPr>
                              <w:fldChar w:fldCharType="end"/>
                            </w:r>
                            <w:r w:rsidR="00B534CC">
                              <w:t>. ábra: A hét léptetése (saját)</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F255D88" id="_x0000_s1084" type="#_x0000_t202" style="position:absolute;left:0;text-align:left;margin-left:0;margin-top:45.9pt;width:437.4pt;height:36pt;z-index:251842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" stroked="f">
                <v:textbox inset="0,0,0,0">
                  <w:txbxContent>
                    <w:p w14:paraId="4E91D1CA" w14:textId="4FE9AEE5" w:rsidR="00B534CC" w:rsidRPr="008F2E3A" w:rsidRDefault="00015CB5" w:rsidP="00B534C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8" w:name="_Toc184894406"/>
                      <w:r w:rsidR="006B6047">
                        <w:rPr>
                          <w:noProof/>
                        </w:rPr>
                        <w:t>42</w:t>
                      </w:r>
                      <w:r>
                        <w:rPr>
                          <w:noProof/>
                        </w:rPr>
                        <w:fldChar w:fldCharType="end"/>
                      </w:r>
                      <w:r w:rsidR="00B534CC">
                        <w:t>. ábra: A hét léptetése (saját)</w:t>
                      </w:r>
                      <w:bookmarkEnd w:id="198"/>
                    </w:p>
                  </w:txbxContent>
                </v:textbox>
                <w10:wrap type="topAndBottom" anchorx="margin"/>
              </v:shape>
            </w:pict>
          </mc:Fallback>
        </mc:AlternateContent>
      </w:r>
      <w:r w:rsidR="004509C7">
        <w:t xml:space="preserve">Korábban látott módon a lapozógombok a fejlécben kaptak helyet (pl.: </w:t>
      </w:r>
      <w:r w:rsidR="004509C7">
        <w:fldChar w:fldCharType="begin"/>
      </w:r>
      <w:r w:rsidR="004509C7">
        <w:instrText xml:space="preserve"> REF _Ref182466990 \h </w:instrText>
      </w:r>
      <w:r w:rsidR="004509C7">
        <w:fldChar w:fldCharType="separate"/>
      </w:r>
      <w:r w:rsidR="00DE1EF1">
        <w:rPr>
          <w:noProof/>
        </w:rPr>
        <w:t>41</w:t>
      </w:r>
      <w:r w:rsidR="00DE1EF1">
        <w:t>. ábra</w:t>
      </w:r>
      <w:r w:rsidR="004509C7">
        <w:fldChar w:fldCharType="end"/>
      </w:r>
      <w:r w:rsidR="004509C7">
        <w:t>), és ezekre kattintva lehet egy lép</w:t>
      </w:r>
      <w:r w:rsidR="002716CF">
        <w:t>éssel</w:t>
      </w:r>
      <w:r w:rsidR="004509C7">
        <w:t xml:space="preserve"> vissza</w:t>
      </w:r>
      <w:r w:rsidR="006625CC">
        <w:t xml:space="preserve"> és</w:t>
      </w:r>
      <w:r w:rsidR="004509C7">
        <w:t xml:space="preserve"> tovább lapozni a naptárban.</w:t>
      </w:r>
    </w:p>
    <w:p w14:paraId="6A8B35D2" w14:textId="19378715" w:rsidR="00B534CC" w:rsidRPr="00097CA3" w:rsidRDefault="00B534CC" w:rsidP="00097CA3">
      <w:r>
        <w:t xml:space="preserve">A lapozás tulajdonképpen úgy történik, hogy a </w:t>
      </w:r>
      <w:proofErr w:type="spellStart"/>
      <w:r w:rsidRPr="00B534CC">
        <w:rPr>
          <w:rStyle w:val="KdChar"/>
        </w:rPr>
        <w:t>stepWeek</w:t>
      </w:r>
      <w:proofErr w:type="spellEnd"/>
      <w:r>
        <w:t xml:space="preserve"> metódust meghívva egy paramétert adok át neki, ami gyakorlatilag az irány, hogy merre léptessük a naptárat. Ez az érték hátra léptetés esetén -1, előre léptetésnél +1. Ez után ez az érték rögtön </w:t>
      </w:r>
      <w:proofErr w:type="spellStart"/>
      <w:r>
        <w:t>felszorzódik</w:t>
      </w:r>
      <w:proofErr w:type="spellEnd"/>
      <w:r>
        <w:t xml:space="preserve"> héttel (mivel egy héten hét nap van), majd ezzel a +7, vagy -7 nappal megnövelt, vagy épp csökkentett dátumot állítom be mind a </w:t>
      </w:r>
      <w:proofErr w:type="spellStart"/>
      <w:r w:rsidRPr="00B534CC">
        <w:rPr>
          <w:rStyle w:val="KdChar"/>
        </w:rPr>
        <w:t>currentDate</w:t>
      </w:r>
      <w:proofErr w:type="spellEnd"/>
      <w:r>
        <w:t xml:space="preserve">, mind a </w:t>
      </w:r>
      <w:proofErr w:type="spellStart"/>
      <w:r w:rsidRPr="00B534CC">
        <w:rPr>
          <w:rStyle w:val="KdChar"/>
        </w:rPr>
        <w:t>middleDate</w:t>
      </w:r>
      <w:proofErr w:type="spellEnd"/>
      <w:r>
        <w:t xml:space="preserve"> változó értékének. Ez után az eddig tárgyalt funkciók közül már csak az van hátra, hogy a hét dátumait ismét feltöltsük, amelynek működéséről korábban már volt szó.</w:t>
      </w:r>
    </w:p>
    <w:p w14:paraId="3D0411B4" w14:textId="6A3037C0" w:rsidR="0044130E" w:rsidRDefault="0044130E" w:rsidP="00E7174C"/>
    <w:p w14:paraId="393A0BDE" w14:textId="7C4AD68A" w:rsidR="006E4E1E" w:rsidRDefault="006E4E1E" w:rsidP="00E7174C"/>
    <w:p w14:paraId="50623D74" w14:textId="2C9FBB8B" w:rsidR="006E4E1E" w:rsidRDefault="006E4E1E" w:rsidP="00E7174C"/>
    <w:p w14:paraId="192D4232" w14:textId="45D60F19" w:rsidR="0068185B" w:rsidRPr="00E7174C" w:rsidRDefault="0068185B" w:rsidP="00E7174C"/>
    <w:p w14:paraId="1146517F" w14:textId="3A009A04" w:rsidR="00E7174C" w:rsidRDefault="00E7174C" w:rsidP="00E7174C">
      <w:pPr>
        <w:pStyle w:val="Cmsor2"/>
        <w:numPr>
          <w:ilvl w:val="1"/>
          <w:numId w:val="19"/>
        </w:numPr>
      </w:pPr>
      <w:bookmarkStart w:id="199" w:name="_Toc184894481"/>
      <w:r>
        <w:lastRenderedPageBreak/>
        <w:t>Események</w:t>
      </w:r>
      <w:bookmarkEnd w:id="199"/>
    </w:p>
    <w:p w14:paraId="396A5222" w14:textId="3D050290" w:rsidR="00E7174C" w:rsidRDefault="00791407" w:rsidP="00E7174C">
      <w:r>
        <w:t>Most, hogy a naptár felülete valójában kész, a következő lépés az események lekérése, és az a naptár azokkal való feltöltése. A kiválasztott naptár</w:t>
      </w:r>
      <w:r w:rsidR="004F5463">
        <w:t>ak</w:t>
      </w:r>
      <w:r>
        <w:t xml:space="preserve"> a Google </w:t>
      </w:r>
      <w:proofErr w:type="spellStart"/>
      <w:r>
        <w:t>Calendar</w:t>
      </w:r>
      <w:proofErr w:type="spellEnd"/>
      <w:r w:rsidR="004F5463">
        <w:t xml:space="preserve"> és a </w:t>
      </w:r>
      <w:proofErr w:type="spellStart"/>
      <w:r w:rsidR="004F5463">
        <w:t>Zoho</w:t>
      </w:r>
      <w:proofErr w:type="spellEnd"/>
      <w:r w:rsidR="004F5463">
        <w:t xml:space="preserve"> </w:t>
      </w:r>
      <w:proofErr w:type="spellStart"/>
      <w:r w:rsidR="004F5463">
        <w:t>Calendar</w:t>
      </w:r>
      <w:proofErr w:type="spellEnd"/>
      <w:r>
        <w:t xml:space="preserve"> lett</w:t>
      </w:r>
      <w:r w:rsidR="00DE1EF1">
        <w:t>ek</w:t>
      </w:r>
      <w:r>
        <w:t>, mivel egyrészt</w:t>
      </w:r>
      <w:r w:rsidR="00CC4AC5">
        <w:t xml:space="preserve"> a Google </w:t>
      </w:r>
      <w:proofErr w:type="spellStart"/>
      <w:r w:rsidR="00CC4AC5">
        <w:t>Calendar</w:t>
      </w:r>
      <w:proofErr w:type="spellEnd"/>
      <w:r>
        <w:t xml:space="preserve"> jelenleg az egyik, ha nem a legnépszerűbb online naptárszolgáltató, másrészt </w:t>
      </w:r>
      <w:r w:rsidR="00DE1EF1">
        <w:t>a többi vizsgált szolgáltatónál különféle kötöttségek voltak. Ilyen például, hogy</w:t>
      </w:r>
      <w:r w:rsidR="00CC4AC5">
        <w:t xml:space="preserve"> </w:t>
      </w:r>
      <w:r>
        <w:t xml:space="preserve">az Outlook </w:t>
      </w:r>
      <w:proofErr w:type="spellStart"/>
      <w:r>
        <w:t>Calendar</w:t>
      </w:r>
      <w:proofErr w:type="spellEnd"/>
      <w:r>
        <w:t xml:space="preserve"> API hozzáféréséhez </w:t>
      </w:r>
      <w:proofErr w:type="spellStart"/>
      <w:r>
        <w:t>Azure</w:t>
      </w:r>
      <w:proofErr w:type="spellEnd"/>
      <w:r>
        <w:t xml:space="preserve"> </w:t>
      </w:r>
      <w:proofErr w:type="spellStart"/>
      <w:r>
        <w:t>Developer</w:t>
      </w:r>
      <w:proofErr w:type="spellEnd"/>
      <w:r>
        <w:t xml:space="preserve"> fiók kell, amely alapvetően nem ingyenes, csak egy 12 hónapos ingyen próbaidőt biztosít</w:t>
      </w:r>
      <w:r w:rsidR="00B43289">
        <w:t>.</w:t>
      </w:r>
      <w:r>
        <w:t xml:space="preserve"> </w:t>
      </w:r>
      <w:r w:rsidR="00B43289">
        <w:t>A</w:t>
      </w:r>
      <w:r>
        <w:t xml:space="preserve"> </w:t>
      </w:r>
      <w:proofErr w:type="spellStart"/>
      <w:r>
        <w:t>Calendly</w:t>
      </w:r>
      <w:proofErr w:type="spellEnd"/>
      <w:r>
        <w:t xml:space="preserve"> általam fontosnak talált funkciónak használatához pedig </w:t>
      </w:r>
      <w:proofErr w:type="spellStart"/>
      <w:r>
        <w:t>autentikáció</w:t>
      </w:r>
      <w:proofErr w:type="spellEnd"/>
      <w:r>
        <w:t xml:space="preserve"> szükséges, tehát az események lekéréséhez is, szóval nem lehet publikussá tenni </w:t>
      </w:r>
      <w:proofErr w:type="spellStart"/>
      <w:r>
        <w:t>naptárat</w:t>
      </w:r>
      <w:proofErr w:type="spellEnd"/>
      <w:r>
        <w:t>, hogy a megjelenítést bejelentkezés nélkül lehessen végezni.</w:t>
      </w:r>
      <w:r w:rsidR="00CC4AC5">
        <w:t xml:space="preserve"> Ez azt jelenti, hogy az időpontok megjelenítési oldalán a felhasználónak be kellene jelentkeznie saját </w:t>
      </w:r>
      <w:proofErr w:type="spellStart"/>
      <w:r w:rsidR="00CC4AC5">
        <w:t>Calendly</w:t>
      </w:r>
      <w:proofErr w:type="spellEnd"/>
      <w:r w:rsidR="00CC4AC5">
        <w:t xml:space="preserve"> fiókjába és ezek után is csak akkor láthatná az időpontokat, ha van jogosultsága az adott </w:t>
      </w:r>
      <w:proofErr w:type="spellStart"/>
      <w:r w:rsidR="00CC4AC5">
        <w:t>naptárat</w:t>
      </w:r>
      <w:proofErr w:type="spellEnd"/>
      <w:r w:rsidR="00CC4AC5">
        <w:t xml:space="preserve"> megtekinteni.</w:t>
      </w:r>
    </w:p>
    <w:p w14:paraId="605BCFDA" w14:textId="20F658C0" w:rsidR="00B43289" w:rsidRDefault="00B43289" w:rsidP="00B43289">
      <w:pPr>
        <w:pStyle w:val="Cmsor3"/>
        <w:numPr>
          <w:ilvl w:val="2"/>
          <w:numId w:val="19"/>
        </w:numPr>
      </w:pPr>
      <w:bookmarkStart w:id="200" w:name="_Toc184894482"/>
      <w:r>
        <w:t>Lekérés</w:t>
      </w:r>
      <w:bookmarkEnd w:id="200"/>
    </w:p>
    <w:p w14:paraId="515CBCDB" w14:textId="0CFD2A7E" w:rsidR="00B43289" w:rsidRDefault="00DE7678" w:rsidP="00E7174C">
      <w:r>
        <w:rPr>
          <w:noProof/>
        </w:rPr>
        <mc:AlternateContent>
          <mc:Choice Requires="wps">
            <w:drawing>
              <wp:anchor distT="45720" distB="45720" distL="114300" distR="114300" simplePos="0" relativeHeight="251844608" behindDoc="0" locked="0" layoutInCell="1" allowOverlap="1" wp14:anchorId="4D702D54" wp14:editId="08526767">
                <wp:simplePos x="0" y="0"/>
                <wp:positionH relativeFrom="margin">
                  <wp:align>left</wp:align>
                </wp:positionH>
                <wp:positionV relativeFrom="paragraph">
                  <wp:posOffset>1259840</wp:posOffset>
                </wp:positionV>
                <wp:extent cx="5554980" cy="1653540"/>
                <wp:effectExtent l="0" t="0" r="7620" b="3810"/>
                <wp:wrapSquare wrapText="bothSides"/>
                <wp:docPr id="148606005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653872"/>
                        </a:xfrm>
                        <a:prstGeom prst="rect">
                          <a:avLst/>
                        </a:prstGeom>
                        <a:solidFill>
                          <a:srgbClr val="FFFFFF"/>
                        </a:solidFill>
                        <a:ln w="9525">
                          <a:noFill/>
                          <a:miter lim="800000"/>
                          <a:headEnd/>
                          <a:tailEnd/>
                        </a:ln>
                      </wps:spPr>
                      <wps:txbx>
                        <w:txbxContent>
                          <w:p w14:paraId="6AE21B61" w14:textId="77777777" w:rsidR="00947208" w:rsidRPr="00947208" w:rsidRDefault="00947208" w:rsidP="00947208">
                            <w:pPr>
                              <w:pStyle w:val="Kd"/>
                              <w:rPr>
                                <w:lang w:eastAsia="hu-HU" w:bidi="ar-SA"/>
                              </w:rPr>
                            </w:pPr>
                            <w:proofErr w:type="spellStart"/>
                            <w:proofErr w:type="gramStart"/>
                            <w:r w:rsidRPr="00947208">
                              <w:rPr>
                                <w:color w:val="914C07"/>
                                <w:lang w:eastAsia="hu-HU" w:bidi="ar-SA"/>
                              </w:rPr>
                              <w:t>initCalendar</w:t>
                            </w:r>
                            <w:proofErr w:type="spellEnd"/>
                            <w:r w:rsidRPr="00947208">
                              <w:rPr>
                                <w:lang w:eastAsia="hu-HU" w:bidi="ar-SA"/>
                              </w:rPr>
                              <w:t>(</w:t>
                            </w:r>
                            <w:proofErr w:type="gramEnd"/>
                            <w:r w:rsidRPr="00947208">
                              <w:rPr>
                                <w:lang w:eastAsia="hu-HU" w:bidi="ar-SA"/>
                              </w:rPr>
                              <w:t>) {</w:t>
                            </w:r>
                            <w:r w:rsidRPr="00947208">
                              <w:rPr>
                                <w:lang w:eastAsia="hu-HU" w:bidi="ar-SA"/>
                              </w:rPr>
                              <w:br/>
                              <w:t xml:space="preserve">  </w:t>
                            </w:r>
                            <w:proofErr w:type="spellStart"/>
                            <w:r w:rsidRPr="00947208">
                              <w:rPr>
                                <w:color w:val="0033B3"/>
                                <w:lang w:eastAsia="hu-HU" w:bidi="ar-SA"/>
                              </w:rPr>
                              <w:t>this</w:t>
                            </w:r>
                            <w:r w:rsidRPr="00947208">
                              <w:rPr>
                                <w:lang w:eastAsia="hu-HU" w:bidi="ar-SA"/>
                              </w:rPr>
                              <w:t>.</w:t>
                            </w:r>
                            <w:r w:rsidRPr="00947208">
                              <w:rPr>
                                <w:color w:val="871094"/>
                                <w:lang w:eastAsia="hu-HU" w:bidi="ar-SA"/>
                              </w:rPr>
                              <w:t>subs</w:t>
                            </w:r>
                            <w:r w:rsidRPr="00947208">
                              <w:rPr>
                                <w:lang w:eastAsia="hu-HU" w:bidi="ar-SA"/>
                              </w:rPr>
                              <w:t>.</w:t>
                            </w:r>
                            <w:r w:rsidRPr="00947208">
                              <w:rPr>
                                <w:color w:val="914C07"/>
                                <w:lang w:eastAsia="hu-HU" w:bidi="ar-SA"/>
                              </w:rPr>
                              <w:t>push</w:t>
                            </w:r>
                            <w:proofErr w:type="spellEnd"/>
                            <w:r w:rsidRPr="00947208">
                              <w:rPr>
                                <w:lang w:eastAsia="hu-HU" w:bidi="ar-SA"/>
                              </w:rPr>
                              <w:t>(</w:t>
                            </w:r>
                            <w:proofErr w:type="spellStart"/>
                            <w:r w:rsidRPr="00947208">
                              <w:rPr>
                                <w:color w:val="0033B3"/>
                                <w:lang w:eastAsia="hu-HU" w:bidi="ar-SA"/>
                              </w:rPr>
                              <w:t>this</w:t>
                            </w:r>
                            <w:r w:rsidRPr="00947208">
                              <w:rPr>
                                <w:lang w:eastAsia="hu-HU" w:bidi="ar-SA"/>
                              </w:rPr>
                              <w:t>.</w:t>
                            </w:r>
                            <w:r w:rsidRPr="00947208">
                              <w:rPr>
                                <w:color w:val="871094"/>
                                <w:lang w:eastAsia="hu-HU" w:bidi="ar-SA"/>
                              </w:rPr>
                              <w:t>calendarService</w:t>
                            </w:r>
                            <w:r w:rsidRPr="00947208">
                              <w:rPr>
                                <w:lang w:eastAsia="hu-HU" w:bidi="ar-SA"/>
                              </w:rPr>
                              <w:t>.</w:t>
                            </w:r>
                            <w:r w:rsidRPr="00947208">
                              <w:rPr>
                                <w:color w:val="914C07"/>
                                <w:lang w:eastAsia="hu-HU" w:bidi="ar-SA"/>
                              </w:rPr>
                              <w:t>getCalendarEvents</w:t>
                            </w:r>
                            <w:proofErr w:type="spellEnd"/>
                            <w:r w:rsidRPr="00947208">
                              <w:rPr>
                                <w:lang w:eastAsia="hu-HU" w:bidi="ar-SA"/>
                              </w:rPr>
                              <w:t>()</w:t>
                            </w:r>
                            <w:r w:rsidRPr="00947208">
                              <w:rPr>
                                <w:lang w:eastAsia="hu-HU" w:bidi="ar-SA"/>
                              </w:rPr>
                              <w:br/>
                              <w:t xml:space="preserve">    .</w:t>
                            </w:r>
                            <w:proofErr w:type="spellStart"/>
                            <w:r w:rsidRPr="00947208">
                              <w:rPr>
                                <w:color w:val="914C07"/>
                                <w:lang w:eastAsia="hu-HU" w:bidi="ar-SA"/>
                              </w:rPr>
                              <w:t>subscribe</w:t>
                            </w:r>
                            <w:proofErr w:type="spellEnd"/>
                            <w:r w:rsidRPr="00947208">
                              <w:rPr>
                                <w:lang w:eastAsia="hu-HU" w:bidi="ar-SA"/>
                              </w:rPr>
                              <w:t>((</w:t>
                            </w:r>
                            <w:proofErr w:type="spellStart"/>
                            <w:r w:rsidRPr="00947208">
                              <w:rPr>
                                <w:lang w:eastAsia="hu-HU" w:bidi="ar-SA"/>
                              </w:rPr>
                              <w:t>res</w:t>
                            </w:r>
                            <w:proofErr w:type="spellEnd"/>
                            <w:r w:rsidRPr="00947208">
                              <w:rPr>
                                <w:lang w:eastAsia="hu-HU" w:bidi="ar-SA"/>
                              </w:rPr>
                              <w:t>) =&gt; {</w:t>
                            </w:r>
                            <w:r w:rsidRPr="00947208">
                              <w:rPr>
                                <w:lang w:eastAsia="hu-HU" w:bidi="ar-SA"/>
                              </w:rPr>
                              <w:br/>
                              <w:t xml:space="preserve">      </w:t>
                            </w:r>
                            <w:proofErr w:type="spellStart"/>
                            <w:r w:rsidRPr="00947208">
                              <w:rPr>
                                <w:color w:val="0033B3"/>
                                <w:lang w:eastAsia="hu-HU" w:bidi="ar-SA"/>
                              </w:rPr>
                              <w:t>this</w:t>
                            </w:r>
                            <w:r w:rsidRPr="00947208">
                              <w:rPr>
                                <w:lang w:eastAsia="hu-HU" w:bidi="ar-SA"/>
                              </w:rPr>
                              <w:t>.</w:t>
                            </w:r>
                            <w:r w:rsidRPr="00947208">
                              <w:rPr>
                                <w:color w:val="914C07"/>
                                <w:lang w:eastAsia="hu-HU" w:bidi="ar-SA"/>
                              </w:rPr>
                              <w:t>formatResults</w:t>
                            </w:r>
                            <w:proofErr w:type="spellEnd"/>
                            <w:r w:rsidRPr="00947208">
                              <w:rPr>
                                <w:lang w:eastAsia="hu-HU" w:bidi="ar-SA"/>
                              </w:rPr>
                              <w:t>(</w:t>
                            </w:r>
                            <w:proofErr w:type="spellStart"/>
                            <w:r w:rsidRPr="00947208">
                              <w:rPr>
                                <w:lang w:eastAsia="hu-HU" w:bidi="ar-SA"/>
                              </w:rPr>
                              <w:t>res</w:t>
                            </w:r>
                            <w:proofErr w:type="spellEnd"/>
                            <w:r w:rsidRPr="00947208">
                              <w:rPr>
                                <w:lang w:eastAsia="hu-HU" w:bidi="ar-SA"/>
                              </w:rPr>
                              <w:t>);</w:t>
                            </w:r>
                            <w:r w:rsidRPr="00947208">
                              <w:rPr>
                                <w:lang w:eastAsia="hu-HU" w:bidi="ar-SA"/>
                              </w:rPr>
                              <w:br/>
                              <w:t xml:space="preserve">      </w:t>
                            </w:r>
                            <w:proofErr w:type="spellStart"/>
                            <w:r w:rsidRPr="00947208">
                              <w:rPr>
                                <w:color w:val="0033B3"/>
                                <w:lang w:eastAsia="hu-HU" w:bidi="ar-SA"/>
                              </w:rPr>
                              <w:t>this</w:t>
                            </w:r>
                            <w:r w:rsidRPr="00947208">
                              <w:rPr>
                                <w:lang w:eastAsia="hu-HU" w:bidi="ar-SA"/>
                              </w:rPr>
                              <w:t>.</w:t>
                            </w:r>
                            <w:r w:rsidRPr="00947208">
                              <w:rPr>
                                <w:color w:val="914C07"/>
                                <w:lang w:eastAsia="hu-HU" w:bidi="ar-SA"/>
                              </w:rPr>
                              <w:t>displayEvents</w:t>
                            </w:r>
                            <w:proofErr w:type="spellEnd"/>
                            <w:r w:rsidRPr="00947208">
                              <w:rPr>
                                <w:lang w:eastAsia="hu-HU" w:bidi="ar-SA"/>
                              </w:rPr>
                              <w:t>(</w:t>
                            </w:r>
                            <w:proofErr w:type="spellStart"/>
                            <w:r w:rsidRPr="00947208">
                              <w:rPr>
                                <w:lang w:eastAsia="hu-HU" w:bidi="ar-SA"/>
                              </w:rPr>
                              <w:t>res</w:t>
                            </w:r>
                            <w:proofErr w:type="spellEnd"/>
                            <w:r w:rsidRPr="00947208">
                              <w:rPr>
                                <w:lang w:eastAsia="hu-HU" w:bidi="ar-SA"/>
                              </w:rPr>
                              <w:t>[</w:t>
                            </w:r>
                            <w:r w:rsidRPr="00947208">
                              <w:rPr>
                                <w:color w:val="1750EB"/>
                                <w:lang w:eastAsia="hu-HU" w:bidi="ar-SA"/>
                              </w:rPr>
                              <w:t>0</w:t>
                            </w:r>
                            <w:r w:rsidRPr="00947208">
                              <w:rPr>
                                <w:lang w:eastAsia="hu-HU" w:bidi="ar-SA"/>
                              </w:rPr>
                              <w:t>].</w:t>
                            </w:r>
                            <w:proofErr w:type="spellStart"/>
                            <w:r w:rsidRPr="00947208">
                              <w:rPr>
                                <w:color w:val="871094"/>
                                <w:lang w:eastAsia="hu-HU" w:bidi="ar-SA"/>
                              </w:rPr>
                              <w:t>items</w:t>
                            </w:r>
                            <w:proofErr w:type="spellEnd"/>
                            <w:r w:rsidRPr="00947208">
                              <w:rPr>
                                <w:lang w:eastAsia="hu-HU" w:bidi="ar-SA"/>
                              </w:rPr>
                              <w:t>);</w:t>
                            </w:r>
                            <w:r w:rsidRPr="00947208">
                              <w:rPr>
                                <w:lang w:eastAsia="hu-HU" w:bidi="ar-SA"/>
                              </w:rPr>
                              <w:br/>
                              <w:t xml:space="preserve">    }))</w:t>
                            </w:r>
                            <w:r w:rsidRPr="00947208">
                              <w:rPr>
                                <w:lang w:eastAsia="hu-HU" w:bidi="ar-SA"/>
                              </w:rPr>
                              <w:br/>
                              <w:t>}</w:t>
                            </w:r>
                          </w:p>
                          <w:p w14:paraId="4854B746" w14:textId="369F97C3" w:rsidR="00B43289" w:rsidRDefault="00B43289" w:rsidP="00B4328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02D54" id="_x0000_s1085" type="#_x0000_t202" style="position:absolute;left:0;text-align:left;margin-left:0;margin-top:99.2pt;width:437.4pt;height:130.2pt;z-index:251844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" stroked="f">
                <v:textbox>
                  <w:txbxContent>
                    <w:p w14:paraId="6AE21B61" w14:textId="77777777" w:rsidR="00947208" w:rsidRPr="00947208" w:rsidRDefault="00947208" w:rsidP="00947208">
                      <w:pPr>
                        <w:pStyle w:val="Kd"/>
                        <w:rPr>
                          <w:lang w:eastAsia="hu-HU" w:bidi="ar-SA"/>
                        </w:rPr>
                      </w:pPr>
                      <w:proofErr w:type="spellStart"/>
                      <w:proofErr w:type="gramStart"/>
                      <w:r w:rsidRPr="00947208">
                        <w:rPr>
                          <w:color w:val="914C07"/>
                          <w:lang w:eastAsia="hu-HU" w:bidi="ar-SA"/>
                        </w:rPr>
                        <w:t>initCalendar</w:t>
                      </w:r>
                      <w:proofErr w:type="spellEnd"/>
                      <w:r w:rsidRPr="00947208">
                        <w:rPr>
                          <w:lang w:eastAsia="hu-HU" w:bidi="ar-SA"/>
                        </w:rPr>
                        <w:t>(</w:t>
                      </w:r>
                      <w:proofErr w:type="gramEnd"/>
                      <w:r w:rsidRPr="00947208">
                        <w:rPr>
                          <w:lang w:eastAsia="hu-HU" w:bidi="ar-SA"/>
                        </w:rPr>
                        <w:t>) {</w:t>
                      </w:r>
                      <w:r w:rsidRPr="00947208">
                        <w:rPr>
                          <w:lang w:eastAsia="hu-HU" w:bidi="ar-SA"/>
                        </w:rPr>
                        <w:br/>
                        <w:t xml:space="preserve">  </w:t>
                      </w:r>
                      <w:proofErr w:type="spellStart"/>
                      <w:r w:rsidRPr="00947208">
                        <w:rPr>
                          <w:color w:val="0033B3"/>
                          <w:lang w:eastAsia="hu-HU" w:bidi="ar-SA"/>
                        </w:rPr>
                        <w:t>this</w:t>
                      </w:r>
                      <w:r w:rsidRPr="00947208">
                        <w:rPr>
                          <w:lang w:eastAsia="hu-HU" w:bidi="ar-SA"/>
                        </w:rPr>
                        <w:t>.</w:t>
                      </w:r>
                      <w:r w:rsidRPr="00947208">
                        <w:rPr>
                          <w:color w:val="871094"/>
                          <w:lang w:eastAsia="hu-HU" w:bidi="ar-SA"/>
                        </w:rPr>
                        <w:t>subs</w:t>
                      </w:r>
                      <w:r w:rsidRPr="00947208">
                        <w:rPr>
                          <w:lang w:eastAsia="hu-HU" w:bidi="ar-SA"/>
                        </w:rPr>
                        <w:t>.</w:t>
                      </w:r>
                      <w:r w:rsidRPr="00947208">
                        <w:rPr>
                          <w:color w:val="914C07"/>
                          <w:lang w:eastAsia="hu-HU" w:bidi="ar-SA"/>
                        </w:rPr>
                        <w:t>push</w:t>
                      </w:r>
                      <w:proofErr w:type="spellEnd"/>
                      <w:r w:rsidRPr="00947208">
                        <w:rPr>
                          <w:lang w:eastAsia="hu-HU" w:bidi="ar-SA"/>
                        </w:rPr>
                        <w:t>(</w:t>
                      </w:r>
                      <w:proofErr w:type="spellStart"/>
                      <w:r w:rsidRPr="00947208">
                        <w:rPr>
                          <w:color w:val="0033B3"/>
                          <w:lang w:eastAsia="hu-HU" w:bidi="ar-SA"/>
                        </w:rPr>
                        <w:t>this</w:t>
                      </w:r>
                      <w:r w:rsidRPr="00947208">
                        <w:rPr>
                          <w:lang w:eastAsia="hu-HU" w:bidi="ar-SA"/>
                        </w:rPr>
                        <w:t>.</w:t>
                      </w:r>
                      <w:r w:rsidRPr="00947208">
                        <w:rPr>
                          <w:color w:val="871094"/>
                          <w:lang w:eastAsia="hu-HU" w:bidi="ar-SA"/>
                        </w:rPr>
                        <w:t>calendarService</w:t>
                      </w:r>
                      <w:r w:rsidRPr="00947208">
                        <w:rPr>
                          <w:lang w:eastAsia="hu-HU" w:bidi="ar-SA"/>
                        </w:rPr>
                        <w:t>.</w:t>
                      </w:r>
                      <w:r w:rsidRPr="00947208">
                        <w:rPr>
                          <w:color w:val="914C07"/>
                          <w:lang w:eastAsia="hu-HU" w:bidi="ar-SA"/>
                        </w:rPr>
                        <w:t>getCalendarEvents</w:t>
                      </w:r>
                      <w:proofErr w:type="spellEnd"/>
                      <w:r w:rsidRPr="00947208">
                        <w:rPr>
                          <w:lang w:eastAsia="hu-HU" w:bidi="ar-SA"/>
                        </w:rPr>
                        <w:t>()</w:t>
                      </w:r>
                      <w:r w:rsidRPr="00947208">
                        <w:rPr>
                          <w:lang w:eastAsia="hu-HU" w:bidi="ar-SA"/>
                        </w:rPr>
                        <w:br/>
                        <w:t xml:space="preserve">    .</w:t>
                      </w:r>
                      <w:proofErr w:type="spellStart"/>
                      <w:r w:rsidRPr="00947208">
                        <w:rPr>
                          <w:color w:val="914C07"/>
                          <w:lang w:eastAsia="hu-HU" w:bidi="ar-SA"/>
                        </w:rPr>
                        <w:t>subscribe</w:t>
                      </w:r>
                      <w:proofErr w:type="spellEnd"/>
                      <w:r w:rsidRPr="00947208">
                        <w:rPr>
                          <w:lang w:eastAsia="hu-HU" w:bidi="ar-SA"/>
                        </w:rPr>
                        <w:t>((</w:t>
                      </w:r>
                      <w:proofErr w:type="spellStart"/>
                      <w:r w:rsidRPr="00947208">
                        <w:rPr>
                          <w:lang w:eastAsia="hu-HU" w:bidi="ar-SA"/>
                        </w:rPr>
                        <w:t>res</w:t>
                      </w:r>
                      <w:proofErr w:type="spellEnd"/>
                      <w:r w:rsidRPr="00947208">
                        <w:rPr>
                          <w:lang w:eastAsia="hu-HU" w:bidi="ar-SA"/>
                        </w:rPr>
                        <w:t>) =&gt; {</w:t>
                      </w:r>
                      <w:r w:rsidRPr="00947208">
                        <w:rPr>
                          <w:lang w:eastAsia="hu-HU" w:bidi="ar-SA"/>
                        </w:rPr>
                        <w:br/>
                        <w:t xml:space="preserve">      </w:t>
                      </w:r>
                      <w:proofErr w:type="spellStart"/>
                      <w:r w:rsidRPr="00947208">
                        <w:rPr>
                          <w:color w:val="0033B3"/>
                          <w:lang w:eastAsia="hu-HU" w:bidi="ar-SA"/>
                        </w:rPr>
                        <w:t>this</w:t>
                      </w:r>
                      <w:r w:rsidRPr="00947208">
                        <w:rPr>
                          <w:lang w:eastAsia="hu-HU" w:bidi="ar-SA"/>
                        </w:rPr>
                        <w:t>.</w:t>
                      </w:r>
                      <w:r w:rsidRPr="00947208">
                        <w:rPr>
                          <w:color w:val="914C07"/>
                          <w:lang w:eastAsia="hu-HU" w:bidi="ar-SA"/>
                        </w:rPr>
                        <w:t>formatResults</w:t>
                      </w:r>
                      <w:proofErr w:type="spellEnd"/>
                      <w:r w:rsidRPr="00947208">
                        <w:rPr>
                          <w:lang w:eastAsia="hu-HU" w:bidi="ar-SA"/>
                        </w:rPr>
                        <w:t>(</w:t>
                      </w:r>
                      <w:proofErr w:type="spellStart"/>
                      <w:r w:rsidRPr="00947208">
                        <w:rPr>
                          <w:lang w:eastAsia="hu-HU" w:bidi="ar-SA"/>
                        </w:rPr>
                        <w:t>res</w:t>
                      </w:r>
                      <w:proofErr w:type="spellEnd"/>
                      <w:r w:rsidRPr="00947208">
                        <w:rPr>
                          <w:lang w:eastAsia="hu-HU" w:bidi="ar-SA"/>
                        </w:rPr>
                        <w:t>);</w:t>
                      </w:r>
                      <w:r w:rsidRPr="00947208">
                        <w:rPr>
                          <w:lang w:eastAsia="hu-HU" w:bidi="ar-SA"/>
                        </w:rPr>
                        <w:br/>
                        <w:t xml:space="preserve">      </w:t>
                      </w:r>
                      <w:proofErr w:type="spellStart"/>
                      <w:r w:rsidRPr="00947208">
                        <w:rPr>
                          <w:color w:val="0033B3"/>
                          <w:lang w:eastAsia="hu-HU" w:bidi="ar-SA"/>
                        </w:rPr>
                        <w:t>this</w:t>
                      </w:r>
                      <w:r w:rsidRPr="00947208">
                        <w:rPr>
                          <w:lang w:eastAsia="hu-HU" w:bidi="ar-SA"/>
                        </w:rPr>
                        <w:t>.</w:t>
                      </w:r>
                      <w:r w:rsidRPr="00947208">
                        <w:rPr>
                          <w:color w:val="914C07"/>
                          <w:lang w:eastAsia="hu-HU" w:bidi="ar-SA"/>
                        </w:rPr>
                        <w:t>displayEvents</w:t>
                      </w:r>
                      <w:proofErr w:type="spellEnd"/>
                      <w:r w:rsidRPr="00947208">
                        <w:rPr>
                          <w:lang w:eastAsia="hu-HU" w:bidi="ar-SA"/>
                        </w:rPr>
                        <w:t>(</w:t>
                      </w:r>
                      <w:proofErr w:type="spellStart"/>
                      <w:r w:rsidRPr="00947208">
                        <w:rPr>
                          <w:lang w:eastAsia="hu-HU" w:bidi="ar-SA"/>
                        </w:rPr>
                        <w:t>res</w:t>
                      </w:r>
                      <w:proofErr w:type="spellEnd"/>
                      <w:r w:rsidRPr="00947208">
                        <w:rPr>
                          <w:lang w:eastAsia="hu-HU" w:bidi="ar-SA"/>
                        </w:rPr>
                        <w:t>[</w:t>
                      </w:r>
                      <w:r w:rsidRPr="00947208">
                        <w:rPr>
                          <w:color w:val="1750EB"/>
                          <w:lang w:eastAsia="hu-HU" w:bidi="ar-SA"/>
                        </w:rPr>
                        <w:t>0</w:t>
                      </w:r>
                      <w:r w:rsidRPr="00947208">
                        <w:rPr>
                          <w:lang w:eastAsia="hu-HU" w:bidi="ar-SA"/>
                        </w:rPr>
                        <w:t>].</w:t>
                      </w:r>
                      <w:proofErr w:type="spellStart"/>
                      <w:r w:rsidRPr="00947208">
                        <w:rPr>
                          <w:color w:val="871094"/>
                          <w:lang w:eastAsia="hu-HU" w:bidi="ar-SA"/>
                        </w:rPr>
                        <w:t>items</w:t>
                      </w:r>
                      <w:proofErr w:type="spellEnd"/>
                      <w:r w:rsidRPr="00947208">
                        <w:rPr>
                          <w:lang w:eastAsia="hu-HU" w:bidi="ar-SA"/>
                        </w:rPr>
                        <w:t>);</w:t>
                      </w:r>
                      <w:r w:rsidRPr="00947208">
                        <w:rPr>
                          <w:lang w:eastAsia="hu-HU" w:bidi="ar-SA"/>
                        </w:rPr>
                        <w:br/>
                        <w:t xml:space="preserve">    }))</w:t>
                      </w:r>
                      <w:r w:rsidRPr="00947208">
                        <w:rPr>
                          <w:lang w:eastAsia="hu-HU" w:bidi="ar-SA"/>
                        </w:rPr>
                        <w:br/>
                        <w:t>}</w:t>
                      </w:r>
                    </w:p>
                    <w:p w14:paraId="4854B746" w14:textId="369F97C3" w:rsidR="00B43289" w:rsidRDefault="00B43289" w:rsidP="00B43289">
                      <w:pPr>
                        <w:pStyle w:val="Kd"/>
                      </w:pPr>
                    </w:p>
                  </w:txbxContent>
                </v:textbox>
                <w10:wrap type="square" anchorx="margin"/>
              </v:shape>
            </w:pict>
          </mc:Fallback>
        </mc:AlternateContent>
      </w:r>
      <w:r w:rsidR="00B43289">
        <w:rPr>
          <w:noProof/>
        </w:rPr>
        <mc:AlternateContent>
          <mc:Choice Requires="wps">
            <w:drawing>
              <wp:anchor distT="0" distB="0" distL="114300" distR="114300" simplePos="0" relativeHeight="251846656" behindDoc="0" locked="0" layoutInCell="1" allowOverlap="1" wp14:anchorId="610FF2D7" wp14:editId="7C1B3681">
                <wp:simplePos x="0" y="0"/>
                <wp:positionH relativeFrom="column">
                  <wp:posOffset>-1905</wp:posOffset>
                </wp:positionH>
                <wp:positionV relativeFrom="paragraph">
                  <wp:posOffset>802640</wp:posOffset>
                </wp:positionV>
                <wp:extent cx="5554980" cy="457200"/>
                <wp:effectExtent l="0" t="0" r="7620" b="0"/>
                <wp:wrapSquare wrapText="bothSides"/>
                <wp:docPr id="22491627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8387A9B" w14:textId="05B29085" w:rsidR="00B43289" w:rsidRPr="006039BB" w:rsidRDefault="00015CB5" w:rsidP="00B4328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1" w:name="_Toc184894407"/>
                            <w:r w:rsidR="006B6047">
                              <w:rPr>
                                <w:noProof/>
                              </w:rPr>
                              <w:t>43</w:t>
                            </w:r>
                            <w:r>
                              <w:rPr>
                                <w:noProof/>
                              </w:rPr>
                              <w:fldChar w:fldCharType="end"/>
                            </w:r>
                            <w:r w:rsidR="00B43289">
                              <w:t xml:space="preserve">. ábra: Az események lekérése az </w:t>
                            </w:r>
                            <w:proofErr w:type="spellStart"/>
                            <w:r w:rsidR="00B43289">
                              <w:t>initCalendar</w:t>
                            </w:r>
                            <w:proofErr w:type="spellEnd"/>
                            <w:r w:rsidR="00B43289">
                              <w:t>-ban</w:t>
                            </w:r>
                            <w:r w:rsidR="00E6018B">
                              <w:t xml:space="preserve"> (saját)</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10FF2D7" id="_x0000_s1086" type="#_x0000_t202" style="position:absolute;left:0;text-align:left;margin-left:-.15pt;margin-top:63.2pt;width:437.4pt;height:36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" stroked="f">
                <v:textbox inset="0,0,0,0">
                  <w:txbxContent>
                    <w:p w14:paraId="38387A9B" w14:textId="05B29085" w:rsidR="00B43289" w:rsidRPr="006039BB" w:rsidRDefault="00015CB5" w:rsidP="00B4328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2" w:name="_Toc184894407"/>
                      <w:r w:rsidR="006B6047">
                        <w:rPr>
                          <w:noProof/>
                        </w:rPr>
                        <w:t>43</w:t>
                      </w:r>
                      <w:r>
                        <w:rPr>
                          <w:noProof/>
                        </w:rPr>
                        <w:fldChar w:fldCharType="end"/>
                      </w:r>
                      <w:r w:rsidR="00B43289">
                        <w:t xml:space="preserve">. ábra: Az események lekérése az </w:t>
                      </w:r>
                      <w:proofErr w:type="spellStart"/>
                      <w:r w:rsidR="00B43289">
                        <w:t>initCalendar</w:t>
                      </w:r>
                      <w:proofErr w:type="spellEnd"/>
                      <w:r w:rsidR="00B43289">
                        <w:t>-ban</w:t>
                      </w:r>
                      <w:r w:rsidR="00E6018B">
                        <w:t xml:space="preserve"> (saját)</w:t>
                      </w:r>
                      <w:bookmarkEnd w:id="202"/>
                    </w:p>
                  </w:txbxContent>
                </v:textbox>
                <w10:wrap type="square"/>
              </v:shape>
            </w:pict>
          </mc:Fallback>
        </mc:AlternateContent>
      </w:r>
      <w:r w:rsidR="00B43289">
        <w:t xml:space="preserve">Az események témakörében a fejlesztés során első lépésként a már meglévő események lekérését és megjelenítését valósítottam meg, amelyet a naptár korábban tárgyalt struktúrájának betöltése után kezdem meg az </w:t>
      </w:r>
      <w:proofErr w:type="spellStart"/>
      <w:r w:rsidR="00B43289" w:rsidRPr="00B43289">
        <w:rPr>
          <w:rStyle w:val="KdChar"/>
        </w:rPr>
        <w:t>initCalenar</w:t>
      </w:r>
      <w:proofErr w:type="spellEnd"/>
      <w:r w:rsidR="00B43289">
        <w:t xml:space="preserve"> metódus segítségével.</w:t>
      </w:r>
    </w:p>
    <w:p w14:paraId="54DD04E7" w14:textId="11F917C6" w:rsidR="00B43289" w:rsidRPr="00E7174C" w:rsidRDefault="00B43289" w:rsidP="00E7174C">
      <w:r>
        <w:t xml:space="preserve">Itt az </w:t>
      </w:r>
      <w:proofErr w:type="spellStart"/>
      <w:r>
        <w:t>RxJs</w:t>
      </w:r>
      <w:proofErr w:type="spellEnd"/>
      <w:r>
        <w:fldChar w:fldCharType="begin"/>
      </w:r>
      <w:r w:rsidR="00BB00BF">
        <w:instrText xml:space="preserve"> ADDIN ZOTERO_ITEM CSL_CITATION {"citationID":"5HNN7MGg","properties":{"formattedCitation":"[38]","plainCitation":"[38]","noteIndex":0},"citationItems":[{"id":124,"uris":["http://zotero.org/users/14064510/items/4CTC6YIB"],"itemData":{"id":124,"type":"webpage","language":"en","title":"RxJS","URL":"https://rxjs.dev/","accessed":{"date-parts":[["2024",11,25]]}}}],"schema":"https://github.com/citation-style-language/schema/raw/master/csl-citation.json"} </w:instrText>
      </w:r>
      <w:r>
        <w:fldChar w:fldCharType="separate"/>
      </w:r>
      <w:r w:rsidR="00BB00BF" w:rsidRPr="00BB00BF">
        <w:rPr>
          <w:rFonts w:cs="Times New Roman"/>
        </w:rPr>
        <w:t>[38]</w:t>
      </w:r>
      <w:r>
        <w:fldChar w:fldCharType="end"/>
      </w:r>
      <w:r>
        <w:t xml:space="preserve"> </w:t>
      </w:r>
      <w:proofErr w:type="spellStart"/>
      <w:r>
        <w:t>Observable</w:t>
      </w:r>
      <w:proofErr w:type="spellEnd"/>
      <w:r w:rsidR="00DE7678">
        <w:fldChar w:fldCharType="begin"/>
      </w:r>
      <w:r w:rsidR="00BB00BF">
        <w:instrText xml:space="preserve"> ADDIN ZOTERO_ITEM CSL_CITATION {"citationID":"vakaAo21","properties":{"formattedCitation":"[39]","plainCitation":"[39]","noteIndex":0},"citationItems":[{"id":126,"uris":["http://zotero.org/users/14064510/items/97EMUHPE"],"itemData":{"id":126,"type":"webpage","language":"en","title":"RxJS - Observable","URL":"https://rxjs.dev/guide/observable","accessed":{"date-parts":[["2024",11,25]]}}}],"schema":"https://github.com/citation-style-language/schema/raw/master/csl-citation.json"} </w:instrText>
      </w:r>
      <w:r w:rsidR="00DE7678">
        <w:fldChar w:fldCharType="separate"/>
      </w:r>
      <w:r w:rsidR="00BB00BF" w:rsidRPr="00BB00BF">
        <w:rPr>
          <w:rFonts w:cs="Times New Roman"/>
        </w:rPr>
        <w:t>[39]</w:t>
      </w:r>
      <w:r w:rsidR="00DE7678">
        <w:fldChar w:fldCharType="end"/>
      </w:r>
      <w:r w:rsidR="00DE7678">
        <w:t xml:space="preserve"> kollekcióját használom, melyet a </w:t>
      </w:r>
      <w:proofErr w:type="spellStart"/>
      <w:r w:rsidR="00DE7678" w:rsidRPr="00DE7678">
        <w:rPr>
          <w:rStyle w:val="KdChar"/>
        </w:rPr>
        <w:t>getCalendarEvents</w:t>
      </w:r>
      <w:proofErr w:type="spellEnd"/>
      <w:r w:rsidR="00DE7678" w:rsidRPr="00DE7678">
        <w:rPr>
          <w:rStyle w:val="KdChar"/>
        </w:rPr>
        <w:t>()</w:t>
      </w:r>
    </w:p>
    <w:p w14:paraId="10B696F4" w14:textId="77777777" w:rsidR="00947208" w:rsidRDefault="00DE7678" w:rsidP="00AB60E7">
      <w:pPr>
        <w:rPr>
          <w:noProof/>
        </w:rPr>
      </w:pPr>
      <w:r>
        <w:rPr>
          <w:noProof/>
        </w:rPr>
        <w:t xml:space="preserve">ad vissza. Ez egy olyan kollekció, amely a </w:t>
      </w:r>
      <w:proofErr w:type="spellStart"/>
      <w:r w:rsidRPr="00DE7678">
        <w:rPr>
          <w:rStyle w:val="KdChar"/>
        </w:rPr>
        <w:t>Promise</w:t>
      </w:r>
      <w:r>
        <w:rPr>
          <w:noProof/>
        </w:rPr>
        <w:t>-hez</w:t>
      </w:r>
      <w:proofErr w:type="spellEnd"/>
      <w:r>
        <w:rPr>
          <w:noProof/>
        </w:rPr>
        <w:t xml:space="preserve"> hasonlítható, annyi különbséggel, hogy több adatot is képes emittálni, míg a </w:t>
      </w:r>
      <w:proofErr w:type="spellStart"/>
      <w:r w:rsidRPr="00DE7678">
        <w:rPr>
          <w:rStyle w:val="KdChar"/>
        </w:rPr>
        <w:t>Promise</w:t>
      </w:r>
      <w:proofErr w:type="spellEnd"/>
      <w:r>
        <w:rPr>
          <w:noProof/>
        </w:rPr>
        <w:t xml:space="preserve"> csak egyet (szigorúan véve a </w:t>
      </w:r>
      <w:proofErr w:type="spellStart"/>
      <w:r w:rsidRPr="00DE7678">
        <w:rPr>
          <w:rStyle w:val="KdChar"/>
        </w:rPr>
        <w:t>Promise</w:t>
      </w:r>
      <w:proofErr w:type="spellEnd"/>
      <w:r>
        <w:rPr>
          <w:noProof/>
        </w:rPr>
        <w:t xml:space="preserve"> is tud több adatot visszaadni, ha azok objektumba, vagy tömbbe vannak foglalva, de az </w:t>
      </w:r>
      <w:proofErr w:type="spellStart"/>
      <w:r w:rsidRPr="00DE7678">
        <w:rPr>
          <w:rStyle w:val="KdChar"/>
        </w:rPr>
        <w:t>Observable</w:t>
      </w:r>
      <w:proofErr w:type="spellEnd"/>
      <w:r>
        <w:rPr>
          <w:noProof/>
        </w:rPr>
        <w:t xml:space="preserve"> több tömböt és objektumot is vissza tud adni).</w:t>
      </w:r>
    </w:p>
    <w:p w14:paraId="625EB84A" w14:textId="1202CE72" w:rsidR="00883A73" w:rsidRDefault="00DE7678" w:rsidP="00AB60E7">
      <w:r>
        <w:rPr>
          <w:noProof/>
        </w:rPr>
        <w:lastRenderedPageBreak/>
        <w:t xml:space="preserve">Leggyakrabban aszinkron folyamatok esetén hasznos, </w:t>
      </w:r>
      <w:r w:rsidR="00B638AE">
        <w:rPr>
          <w:noProof/>
        </w:rPr>
        <w:t>a</w:t>
      </w:r>
      <w:r>
        <w:rPr>
          <w:noProof/>
        </w:rPr>
        <w:t>mikor nem tudjuk</w:t>
      </w:r>
      <w:r w:rsidR="006550E2">
        <w:rPr>
          <w:noProof/>
        </w:rPr>
        <w:t>, hogy</w:t>
      </w:r>
      <w:r>
        <w:rPr>
          <w:noProof/>
        </w:rPr>
        <w:t xml:space="preserve"> mikor fogunk kapni adatot, és esetleg azt sem, hogy mennyit. A </w:t>
      </w:r>
      <w:proofErr w:type="spellStart"/>
      <w:proofErr w:type="gramStart"/>
      <w:r w:rsidRPr="00DE7678">
        <w:rPr>
          <w:rStyle w:val="KdChar"/>
        </w:rPr>
        <w:t>subscribe</w:t>
      </w:r>
      <w:proofErr w:type="spellEnd"/>
      <w:r w:rsidRPr="00DE7678">
        <w:rPr>
          <w:rStyle w:val="KdChar"/>
        </w:rPr>
        <w:t>(</w:t>
      </w:r>
      <w:proofErr w:type="gramEnd"/>
      <w:r w:rsidRPr="00DE7678">
        <w:rPr>
          <w:rStyle w:val="KdChar"/>
        </w:rPr>
        <w:t>)</w:t>
      </w:r>
      <w:r>
        <w:rPr>
          <w:noProof/>
        </w:rPr>
        <w:t xml:space="preserve"> metódussal egy </w:t>
      </w:r>
      <w:proofErr w:type="spellStart"/>
      <w:r w:rsidRPr="00DE7678">
        <w:rPr>
          <w:rStyle w:val="KdChar"/>
        </w:rPr>
        <w:t>Subscription</w:t>
      </w:r>
      <w:proofErr w:type="spellEnd"/>
      <w:r>
        <w:rPr>
          <w:noProof/>
        </w:rPr>
        <w:t xml:space="preserve"> objektum jön létre, amelyről ha nem iratkozunk le tovább foglalja a memóriát úgy is, ha nincs használatban többé az a feliratkozás. Emiatt van belerakva egy </w:t>
      </w:r>
      <w:proofErr w:type="spellStart"/>
      <w:r w:rsidRPr="00DE7678">
        <w:rPr>
          <w:rStyle w:val="KdChar"/>
        </w:rPr>
        <w:t>subs</w:t>
      </w:r>
      <w:proofErr w:type="spellEnd"/>
      <w:r>
        <w:rPr>
          <w:rStyle w:val="KdChar"/>
        </w:rPr>
        <w:t xml:space="preserve"> </w:t>
      </w:r>
      <w:r w:rsidRPr="00DE7678">
        <w:t>tömbbe</w:t>
      </w:r>
      <w:r>
        <w:t>, amely a komponens életciklusának végén törlődik.</w:t>
      </w:r>
    </w:p>
    <w:p w14:paraId="51C54A9B" w14:textId="396159F1" w:rsidR="001D7004" w:rsidRDefault="00E6018B" w:rsidP="00AB60E7">
      <w:r>
        <w:rPr>
          <w:noProof/>
        </w:rPr>
        <mc:AlternateContent>
          <mc:Choice Requires="wps">
            <w:drawing>
              <wp:anchor distT="45720" distB="45720" distL="114300" distR="114300" simplePos="0" relativeHeight="251848704" behindDoc="0" locked="0" layoutInCell="1" allowOverlap="1" wp14:anchorId="74A76F5B" wp14:editId="2116BD2B">
                <wp:simplePos x="0" y="0"/>
                <wp:positionH relativeFrom="margin">
                  <wp:posOffset>0</wp:posOffset>
                </wp:positionH>
                <wp:positionV relativeFrom="paragraph">
                  <wp:posOffset>1160476</wp:posOffset>
                </wp:positionV>
                <wp:extent cx="5554980" cy="6066790"/>
                <wp:effectExtent l="0" t="0" r="7620" b="0"/>
                <wp:wrapSquare wrapText="bothSides"/>
                <wp:docPr id="6341527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6066790"/>
                        </a:xfrm>
                        <a:prstGeom prst="rect">
                          <a:avLst/>
                        </a:prstGeom>
                        <a:solidFill>
                          <a:srgbClr val="FFFFFF"/>
                        </a:solidFill>
                        <a:ln w="9525">
                          <a:noFill/>
                          <a:miter lim="800000"/>
                          <a:headEnd/>
                          <a:tailEnd/>
                        </a:ln>
                      </wps:spPr>
                      <wps:txbx>
                        <w:txbxContent>
                          <w:p w14:paraId="41055EC9" w14:textId="77777777" w:rsidR="001D7004" w:rsidRDefault="001D7004" w:rsidP="001D7004">
                            <w:pPr>
                              <w:pStyle w:val="Kd"/>
                              <w:rPr>
                                <w:color w:val="080808"/>
                                <w:lang w:eastAsia="hu-HU" w:bidi="ar-SA"/>
                              </w:rPr>
                            </w:pPr>
                            <w:proofErr w:type="spellStart"/>
                            <w:proofErr w:type="gramStart"/>
                            <w:r w:rsidRPr="001D7004">
                              <w:rPr>
                                <w:color w:val="914C07"/>
                                <w:lang w:eastAsia="hu-HU" w:bidi="ar-SA"/>
                              </w:rPr>
                              <w:t>getCalendarEvents</w:t>
                            </w:r>
                            <w:proofErr w:type="spellEnd"/>
                            <w:r w:rsidRPr="001D7004">
                              <w:rPr>
                                <w:color w:val="080808"/>
                                <w:lang w:eastAsia="hu-HU" w:bidi="ar-SA"/>
                              </w:rPr>
                              <w:t>(</w:t>
                            </w:r>
                            <w:proofErr w:type="spellStart"/>
                            <w:proofErr w:type="gramEnd"/>
                            <w:r w:rsidRPr="001D7004">
                              <w:rPr>
                                <w:color w:val="080808"/>
                                <w:lang w:eastAsia="hu-HU" w:bidi="ar-SA"/>
                              </w:rPr>
                              <w:t>date</w:t>
                            </w:r>
                            <w:proofErr w:type="spellEnd"/>
                            <w:r w:rsidRPr="001D7004">
                              <w:rPr>
                                <w:color w:val="080808"/>
                                <w:lang w:eastAsia="hu-HU" w:bidi="ar-SA"/>
                              </w:rPr>
                              <w:t xml:space="preserve">: </w:t>
                            </w:r>
                            <w:proofErr w:type="spellStart"/>
                            <w:r w:rsidRPr="001D7004">
                              <w:rPr>
                                <w:color w:val="000000"/>
                                <w:lang w:eastAsia="hu-HU" w:bidi="ar-SA"/>
                              </w:rPr>
                              <w:t>Date</w:t>
                            </w:r>
                            <w:proofErr w:type="spellEnd"/>
                            <w:r w:rsidRPr="001D7004">
                              <w:rPr>
                                <w:color w:val="000000"/>
                                <w:lang w:eastAsia="hu-HU" w:bidi="ar-SA"/>
                              </w:rPr>
                              <w:t xml:space="preserve"> </w:t>
                            </w:r>
                            <w:r w:rsidRPr="001D7004">
                              <w:rPr>
                                <w:color w:val="080808"/>
                                <w:lang w:eastAsia="hu-HU" w:bidi="ar-SA"/>
                              </w:rPr>
                              <w:t xml:space="preserve">= </w:t>
                            </w:r>
                            <w:proofErr w:type="spellStart"/>
                            <w:r w:rsidRPr="001D7004">
                              <w:rPr>
                                <w:color w:val="0033B3"/>
                                <w:lang w:eastAsia="hu-HU" w:bidi="ar-SA"/>
                              </w:rPr>
                              <w:t>new</w:t>
                            </w:r>
                            <w:proofErr w:type="spellEnd"/>
                            <w:r w:rsidRPr="001D7004">
                              <w:rPr>
                                <w:color w:val="0033B3"/>
                                <w:lang w:eastAsia="hu-HU" w:bidi="ar-SA"/>
                              </w:rPr>
                              <w:t xml:space="preserve"> </w:t>
                            </w:r>
                            <w:proofErr w:type="spellStart"/>
                            <w:r w:rsidRPr="001D7004">
                              <w:rPr>
                                <w:color w:val="830091"/>
                                <w:lang w:eastAsia="hu-HU" w:bidi="ar-SA"/>
                              </w:rPr>
                              <w:t>Date</w:t>
                            </w:r>
                            <w:proofErr w:type="spellEnd"/>
                            <w:r w:rsidRPr="001D7004">
                              <w:rPr>
                                <w:color w:val="080808"/>
                                <w:lang w:eastAsia="hu-HU" w:bidi="ar-SA"/>
                              </w:rPr>
                              <w:t xml:space="preserve">()): </w:t>
                            </w:r>
                            <w:proofErr w:type="spellStart"/>
                            <w:r w:rsidRPr="001D7004">
                              <w:rPr>
                                <w:color w:val="000000"/>
                                <w:lang w:eastAsia="hu-HU" w:bidi="ar-SA"/>
                              </w:rPr>
                              <w:t>Observable</w:t>
                            </w:r>
                            <w:proofErr w:type="spellEnd"/>
                            <w:r w:rsidRPr="001D7004">
                              <w:rPr>
                                <w:color w:val="080808"/>
                                <w:lang w:eastAsia="hu-HU" w:bidi="ar-SA"/>
                              </w:rPr>
                              <w:t>&lt;</w:t>
                            </w:r>
                            <w:proofErr w:type="spellStart"/>
                            <w:r w:rsidRPr="001D7004">
                              <w:rPr>
                                <w:color w:val="0033B3"/>
                                <w:lang w:eastAsia="hu-HU" w:bidi="ar-SA"/>
                              </w:rPr>
                              <w:t>any</w:t>
                            </w:r>
                            <w:proofErr w:type="spellEnd"/>
                            <w:r w:rsidRPr="001D7004">
                              <w:rPr>
                                <w:color w:val="080808"/>
                                <w:lang w:eastAsia="hu-HU" w:bidi="ar-SA"/>
                              </w:rPr>
                              <w:t>[]&gt; {</w:t>
                            </w:r>
                            <w:r w:rsidRPr="001D7004">
                              <w:rPr>
                                <w:color w:val="080808"/>
                                <w:lang w:eastAsia="hu-HU" w:bidi="ar-SA"/>
                              </w:rPr>
                              <w:br/>
                              <w:t xml:space="preserve">  </w:t>
                            </w:r>
                            <w:r w:rsidRPr="001D7004">
                              <w:rPr>
                                <w:color w:val="0033B3"/>
                                <w:lang w:eastAsia="hu-HU" w:bidi="ar-SA"/>
                              </w:rPr>
                              <w:t xml:space="preserve">const </w:t>
                            </w:r>
                            <w:proofErr w:type="spellStart"/>
                            <w:r w:rsidRPr="001D7004">
                              <w:rPr>
                                <w:color w:val="2A8C7C"/>
                                <w:lang w:eastAsia="hu-HU" w:bidi="ar-SA"/>
                              </w:rPr>
                              <w:t>startOfWeek</w:t>
                            </w:r>
                            <w:proofErr w:type="spellEnd"/>
                            <w:r w:rsidRPr="001D7004">
                              <w:rPr>
                                <w:color w:val="2A8C7C"/>
                                <w:lang w:eastAsia="hu-HU" w:bidi="ar-SA"/>
                              </w:rPr>
                              <w:t xml:space="preserve"> </w:t>
                            </w:r>
                            <w:r w:rsidRPr="001D7004">
                              <w:rPr>
                                <w:color w:val="080808"/>
                                <w:lang w:eastAsia="hu-HU" w:bidi="ar-SA"/>
                              </w:rPr>
                              <w:t xml:space="preserve">= </w:t>
                            </w:r>
                            <w:proofErr w:type="spellStart"/>
                            <w:r w:rsidRPr="001D7004">
                              <w:rPr>
                                <w:color w:val="0033B3"/>
                                <w:lang w:eastAsia="hu-HU" w:bidi="ar-SA"/>
                              </w:rPr>
                              <w:t>this</w:t>
                            </w:r>
                            <w:r w:rsidRPr="001D7004">
                              <w:rPr>
                                <w:color w:val="080808"/>
                                <w:lang w:eastAsia="hu-HU" w:bidi="ar-SA"/>
                              </w:rPr>
                              <w:t>.</w:t>
                            </w:r>
                            <w:r w:rsidRPr="001D7004">
                              <w:rPr>
                                <w:color w:val="914C07"/>
                                <w:lang w:eastAsia="hu-HU" w:bidi="ar-SA"/>
                              </w:rPr>
                              <w:t>getStartOfWeek</w:t>
                            </w:r>
                            <w:proofErr w:type="spellEnd"/>
                            <w:r w:rsidRPr="001D7004">
                              <w:rPr>
                                <w:color w:val="080808"/>
                                <w:lang w:eastAsia="hu-HU" w:bidi="ar-SA"/>
                              </w:rPr>
                              <w:t>(</w:t>
                            </w:r>
                            <w:proofErr w:type="spellStart"/>
                            <w:r w:rsidRPr="001D7004">
                              <w:rPr>
                                <w:color w:val="080808"/>
                                <w:lang w:eastAsia="hu-HU" w:bidi="ar-SA"/>
                              </w:rPr>
                              <w:t>date</w:t>
                            </w:r>
                            <w:proofErr w:type="spellEnd"/>
                            <w:r w:rsidRPr="001D7004">
                              <w:rPr>
                                <w:color w:val="080808"/>
                                <w:lang w:eastAsia="hu-HU" w:bidi="ar-SA"/>
                              </w:rPr>
                              <w:t>);</w:t>
                            </w:r>
                            <w:r w:rsidRPr="001D7004">
                              <w:rPr>
                                <w:color w:val="080808"/>
                                <w:lang w:eastAsia="hu-HU" w:bidi="ar-SA"/>
                              </w:rPr>
                              <w:br/>
                            </w:r>
                            <w:r>
                              <w:rPr>
                                <w:color w:val="2A8C7C"/>
                                <w:lang w:eastAsia="hu-HU" w:bidi="ar-SA"/>
                              </w:rPr>
                              <w:t xml:space="preserve">  …</w:t>
                            </w:r>
                            <w:r w:rsidRPr="001D7004">
                              <w:rPr>
                                <w:color w:val="080808"/>
                                <w:lang w:eastAsia="hu-HU" w:bidi="ar-SA"/>
                              </w:rPr>
                              <w:br/>
                              <w:t xml:space="preserve">  </w:t>
                            </w:r>
                            <w:r w:rsidRPr="001D7004">
                              <w:rPr>
                                <w:color w:val="0033B3"/>
                                <w:lang w:eastAsia="hu-HU" w:bidi="ar-SA"/>
                              </w:rPr>
                              <w:t xml:space="preserve">const </w:t>
                            </w:r>
                            <w:proofErr w:type="spellStart"/>
                            <w:r w:rsidRPr="001D7004">
                              <w:rPr>
                                <w:color w:val="2A8C7C"/>
                                <w:lang w:eastAsia="hu-HU" w:bidi="ar-SA"/>
                              </w:rPr>
                              <w:t>endOfWeek</w:t>
                            </w:r>
                            <w:proofErr w:type="spellEnd"/>
                            <w:r w:rsidRPr="001D7004">
                              <w:rPr>
                                <w:color w:val="2A8C7C"/>
                                <w:lang w:eastAsia="hu-HU" w:bidi="ar-SA"/>
                              </w:rPr>
                              <w:t xml:space="preserve"> </w:t>
                            </w:r>
                            <w:r w:rsidRPr="001D7004">
                              <w:rPr>
                                <w:color w:val="080808"/>
                                <w:lang w:eastAsia="hu-HU" w:bidi="ar-SA"/>
                              </w:rPr>
                              <w:t xml:space="preserve">= </w:t>
                            </w:r>
                            <w:proofErr w:type="spellStart"/>
                            <w:r w:rsidRPr="001D7004">
                              <w:rPr>
                                <w:color w:val="0033B3"/>
                                <w:lang w:eastAsia="hu-HU" w:bidi="ar-SA"/>
                              </w:rPr>
                              <w:t>this</w:t>
                            </w:r>
                            <w:r w:rsidRPr="001D7004">
                              <w:rPr>
                                <w:color w:val="080808"/>
                                <w:lang w:eastAsia="hu-HU" w:bidi="ar-SA"/>
                              </w:rPr>
                              <w:t>.</w:t>
                            </w:r>
                            <w:r w:rsidRPr="001D7004">
                              <w:rPr>
                                <w:color w:val="914C07"/>
                                <w:lang w:eastAsia="hu-HU" w:bidi="ar-SA"/>
                              </w:rPr>
                              <w:t>getEndOfWeek</w:t>
                            </w:r>
                            <w:proofErr w:type="spellEnd"/>
                            <w:r w:rsidRPr="001D7004">
                              <w:rPr>
                                <w:color w:val="080808"/>
                                <w:lang w:eastAsia="hu-HU" w:bidi="ar-SA"/>
                              </w:rPr>
                              <w:t>(</w:t>
                            </w:r>
                            <w:proofErr w:type="spellStart"/>
                            <w:r w:rsidRPr="001D7004">
                              <w:rPr>
                                <w:color w:val="080808"/>
                                <w:lang w:eastAsia="hu-HU" w:bidi="ar-SA"/>
                              </w:rPr>
                              <w:t>date</w:t>
                            </w:r>
                            <w:proofErr w:type="spellEnd"/>
                            <w:r w:rsidRPr="001D7004">
                              <w:rPr>
                                <w:color w:val="080808"/>
                                <w:lang w:eastAsia="hu-HU" w:bidi="ar-SA"/>
                              </w:rPr>
                              <w:t>);</w:t>
                            </w:r>
                          </w:p>
                          <w:p w14:paraId="7D34985A" w14:textId="0A3E2588" w:rsidR="001D7004" w:rsidRPr="001D7004" w:rsidRDefault="001D7004" w:rsidP="001D7004">
                            <w:pPr>
                              <w:pStyle w:val="Kd"/>
                              <w:rPr>
                                <w:color w:val="080808"/>
                                <w:lang w:eastAsia="hu-HU" w:bidi="ar-SA"/>
                              </w:rPr>
                            </w:pPr>
                            <w:r>
                              <w:rPr>
                                <w:color w:val="080808"/>
                                <w:lang w:eastAsia="hu-HU" w:bidi="ar-SA"/>
                              </w:rPr>
                              <w:t xml:space="preserve">  …</w:t>
                            </w:r>
                            <w:r w:rsidRPr="001D7004">
                              <w:rPr>
                                <w:color w:val="080808"/>
                                <w:lang w:eastAsia="hu-HU" w:bidi="ar-SA"/>
                              </w:rPr>
                              <w:br/>
                              <w:t xml:space="preserve">  </w:t>
                            </w:r>
                            <w:r w:rsidRPr="001D7004">
                              <w:rPr>
                                <w:color w:val="0033B3"/>
                                <w:lang w:eastAsia="hu-HU" w:bidi="ar-SA"/>
                              </w:rPr>
                              <w:t xml:space="preserve">const </w:t>
                            </w:r>
                            <w:proofErr w:type="spellStart"/>
                            <w:r w:rsidRPr="001D7004">
                              <w:rPr>
                                <w:color w:val="2A8C7C"/>
                                <w:lang w:eastAsia="hu-HU" w:bidi="ar-SA"/>
                              </w:rPr>
                              <w:t>startDateTime</w:t>
                            </w:r>
                            <w:proofErr w:type="spellEnd"/>
                            <w:r w:rsidRPr="001D7004">
                              <w:rPr>
                                <w:color w:val="2A8C7C"/>
                                <w:lang w:eastAsia="hu-HU" w:bidi="ar-SA"/>
                              </w:rPr>
                              <w:t xml:space="preserve"> </w:t>
                            </w:r>
                            <w:r w:rsidRPr="001D7004">
                              <w:rPr>
                                <w:color w:val="080808"/>
                                <w:lang w:eastAsia="hu-HU" w:bidi="ar-SA"/>
                              </w:rPr>
                              <w:t xml:space="preserve">= </w:t>
                            </w:r>
                            <w:proofErr w:type="spellStart"/>
                            <w:r w:rsidRPr="001D7004">
                              <w:rPr>
                                <w:color w:val="2A8C7C"/>
                                <w:lang w:eastAsia="hu-HU" w:bidi="ar-SA"/>
                              </w:rPr>
                              <w:t>startOfWeek</w:t>
                            </w:r>
                            <w:r w:rsidRPr="001D7004">
                              <w:rPr>
                                <w:color w:val="080808"/>
                                <w:lang w:eastAsia="hu-HU" w:bidi="ar-SA"/>
                              </w:rPr>
                              <w:t>.</w:t>
                            </w:r>
                            <w:r w:rsidRPr="001D7004">
                              <w:rPr>
                                <w:color w:val="914C07"/>
                                <w:lang w:eastAsia="hu-HU" w:bidi="ar-SA"/>
                              </w:rPr>
                              <w:t>toISOString</w:t>
                            </w:r>
                            <w:proofErr w:type="spellEnd"/>
                            <w:r w:rsidRPr="001D7004">
                              <w:rPr>
                                <w:color w:val="080808"/>
                                <w:lang w:eastAsia="hu-HU" w:bidi="ar-SA"/>
                              </w:rPr>
                              <w:t>();</w:t>
                            </w:r>
                            <w:r w:rsidRPr="001D7004">
                              <w:rPr>
                                <w:color w:val="080808"/>
                                <w:lang w:eastAsia="hu-HU" w:bidi="ar-SA"/>
                              </w:rPr>
                              <w:br/>
                              <w:t xml:space="preserve">  </w:t>
                            </w:r>
                            <w:r w:rsidRPr="001D7004">
                              <w:rPr>
                                <w:color w:val="0033B3"/>
                                <w:lang w:eastAsia="hu-HU" w:bidi="ar-SA"/>
                              </w:rPr>
                              <w:t xml:space="preserve">const </w:t>
                            </w:r>
                            <w:proofErr w:type="spellStart"/>
                            <w:r w:rsidRPr="001D7004">
                              <w:rPr>
                                <w:color w:val="2A8C7C"/>
                                <w:lang w:eastAsia="hu-HU" w:bidi="ar-SA"/>
                              </w:rPr>
                              <w:t>endDateTime</w:t>
                            </w:r>
                            <w:proofErr w:type="spellEnd"/>
                            <w:r w:rsidRPr="001D7004">
                              <w:rPr>
                                <w:color w:val="2A8C7C"/>
                                <w:lang w:eastAsia="hu-HU" w:bidi="ar-SA"/>
                              </w:rPr>
                              <w:t xml:space="preserve"> </w:t>
                            </w:r>
                            <w:r w:rsidRPr="001D7004">
                              <w:rPr>
                                <w:color w:val="080808"/>
                                <w:lang w:eastAsia="hu-HU" w:bidi="ar-SA"/>
                              </w:rPr>
                              <w:t xml:space="preserve">= </w:t>
                            </w:r>
                            <w:proofErr w:type="spellStart"/>
                            <w:r w:rsidRPr="001D7004">
                              <w:rPr>
                                <w:color w:val="2A8C7C"/>
                                <w:lang w:eastAsia="hu-HU" w:bidi="ar-SA"/>
                              </w:rPr>
                              <w:t>endOfWeek</w:t>
                            </w:r>
                            <w:r w:rsidRPr="001D7004">
                              <w:rPr>
                                <w:color w:val="080808"/>
                                <w:lang w:eastAsia="hu-HU" w:bidi="ar-SA"/>
                              </w:rPr>
                              <w:t>.</w:t>
                            </w:r>
                            <w:r w:rsidRPr="001D7004">
                              <w:rPr>
                                <w:color w:val="914C07"/>
                                <w:lang w:eastAsia="hu-HU" w:bidi="ar-SA"/>
                              </w:rPr>
                              <w:t>toISOString</w:t>
                            </w:r>
                            <w:proofErr w:type="spellEnd"/>
                            <w:r w:rsidRPr="001D7004">
                              <w:rPr>
                                <w:color w:val="080808"/>
                                <w:lang w:eastAsia="hu-HU" w:bidi="ar-SA"/>
                              </w:rPr>
                              <w:t>();</w:t>
                            </w:r>
                            <w:r w:rsidRPr="001D7004">
                              <w:rPr>
                                <w:color w:val="080808"/>
                                <w:lang w:eastAsia="hu-HU" w:bidi="ar-SA"/>
                              </w:rPr>
                              <w:br/>
                            </w:r>
                            <w:r w:rsidRPr="001D7004">
                              <w:rPr>
                                <w:color w:val="080808"/>
                                <w:lang w:eastAsia="hu-HU" w:bidi="ar-SA"/>
                              </w:rPr>
                              <w:br/>
                              <w:t xml:space="preserve">  </w:t>
                            </w:r>
                            <w:r w:rsidRPr="001D7004">
                              <w:rPr>
                                <w:color w:val="0033B3"/>
                                <w:lang w:eastAsia="hu-HU" w:bidi="ar-SA"/>
                              </w:rPr>
                              <w:t xml:space="preserve">const </w:t>
                            </w:r>
                            <w:proofErr w:type="spellStart"/>
                            <w:r w:rsidRPr="001D7004">
                              <w:rPr>
                                <w:color w:val="2A8C7C"/>
                                <w:lang w:eastAsia="hu-HU" w:bidi="ar-SA"/>
                              </w:rPr>
                              <w:t>requests</w:t>
                            </w:r>
                            <w:proofErr w:type="spellEnd"/>
                            <w:r w:rsidRPr="001D7004">
                              <w:rPr>
                                <w:color w:val="080808"/>
                                <w:lang w:eastAsia="hu-HU" w:bidi="ar-SA"/>
                              </w:rPr>
                              <w:t xml:space="preserve">: </w:t>
                            </w:r>
                            <w:proofErr w:type="spellStart"/>
                            <w:r w:rsidRPr="001D7004">
                              <w:rPr>
                                <w:color w:val="000000"/>
                                <w:lang w:eastAsia="hu-HU" w:bidi="ar-SA"/>
                              </w:rPr>
                              <w:t>Observable</w:t>
                            </w:r>
                            <w:proofErr w:type="spellEnd"/>
                            <w:r w:rsidRPr="001D7004">
                              <w:rPr>
                                <w:color w:val="080808"/>
                                <w:lang w:eastAsia="hu-HU" w:bidi="ar-SA"/>
                              </w:rPr>
                              <w:t>&lt;</w:t>
                            </w:r>
                            <w:proofErr w:type="spellStart"/>
                            <w:r w:rsidRPr="001D7004">
                              <w:rPr>
                                <w:color w:val="0033B3"/>
                                <w:lang w:eastAsia="hu-HU" w:bidi="ar-SA"/>
                              </w:rPr>
                              <w:t>any</w:t>
                            </w:r>
                            <w:proofErr w:type="spellEnd"/>
                            <w:r w:rsidRPr="001D7004">
                              <w:rPr>
                                <w:color w:val="080808"/>
                                <w:lang w:eastAsia="hu-HU" w:bidi="ar-SA"/>
                              </w:rPr>
                              <w:t>&gt;[] = [];</w:t>
                            </w:r>
                            <w:r w:rsidRPr="001D7004">
                              <w:rPr>
                                <w:color w:val="080808"/>
                                <w:lang w:eastAsia="hu-HU" w:bidi="ar-SA"/>
                              </w:rPr>
                              <w:br/>
                            </w:r>
                            <w:r w:rsidRPr="001D7004">
                              <w:rPr>
                                <w:color w:val="080808"/>
                                <w:lang w:eastAsia="hu-HU" w:bidi="ar-SA"/>
                              </w:rPr>
                              <w:br/>
                              <w:t xml:space="preserve">  </w:t>
                            </w:r>
                            <w:proofErr w:type="spellStart"/>
                            <w:r w:rsidRPr="001D7004">
                              <w:rPr>
                                <w:color w:val="0033B3"/>
                                <w:lang w:eastAsia="hu-HU" w:bidi="ar-SA"/>
                              </w:rPr>
                              <w:t>for</w:t>
                            </w:r>
                            <w:proofErr w:type="spellEnd"/>
                            <w:r w:rsidRPr="001D7004">
                              <w:rPr>
                                <w:color w:val="0033B3"/>
                                <w:lang w:eastAsia="hu-HU" w:bidi="ar-SA"/>
                              </w:rPr>
                              <w:t xml:space="preserve"> </w:t>
                            </w:r>
                            <w:r w:rsidRPr="001D7004">
                              <w:rPr>
                                <w:color w:val="080808"/>
                                <w:lang w:eastAsia="hu-HU" w:bidi="ar-SA"/>
                              </w:rPr>
                              <w:t>(</w:t>
                            </w:r>
                            <w:proofErr w:type="spellStart"/>
                            <w:r w:rsidRPr="001D7004">
                              <w:rPr>
                                <w:color w:val="0033B3"/>
                                <w:lang w:eastAsia="hu-HU" w:bidi="ar-SA"/>
                              </w:rPr>
                              <w:t>let</w:t>
                            </w:r>
                            <w:proofErr w:type="spellEnd"/>
                            <w:r w:rsidRPr="001D7004">
                              <w:rPr>
                                <w:color w:val="0033B3"/>
                                <w:lang w:eastAsia="hu-HU" w:bidi="ar-SA"/>
                              </w:rPr>
                              <w:t xml:space="preserve"> </w:t>
                            </w:r>
                            <w:r w:rsidRPr="001D7004">
                              <w:rPr>
                                <w:color w:val="2A8C7C"/>
                                <w:lang w:eastAsia="hu-HU" w:bidi="ar-SA"/>
                              </w:rPr>
                              <w:t xml:space="preserve">i </w:t>
                            </w:r>
                            <w:r w:rsidRPr="001D7004">
                              <w:rPr>
                                <w:color w:val="080808"/>
                                <w:lang w:eastAsia="hu-HU" w:bidi="ar-SA"/>
                              </w:rPr>
                              <w:t xml:space="preserve">= </w:t>
                            </w:r>
                            <w:r w:rsidRPr="001D7004">
                              <w:rPr>
                                <w:color w:val="1750EB"/>
                                <w:lang w:eastAsia="hu-HU" w:bidi="ar-SA"/>
                              </w:rPr>
                              <w:t>0</w:t>
                            </w:r>
                            <w:r w:rsidRPr="001D7004">
                              <w:rPr>
                                <w:color w:val="080808"/>
                                <w:lang w:eastAsia="hu-HU" w:bidi="ar-SA"/>
                              </w:rPr>
                              <w:t xml:space="preserve">; </w:t>
                            </w:r>
                            <w:r w:rsidRPr="001D7004">
                              <w:rPr>
                                <w:color w:val="2A8C7C"/>
                                <w:lang w:eastAsia="hu-HU" w:bidi="ar-SA"/>
                              </w:rPr>
                              <w:t xml:space="preserve">i </w:t>
                            </w:r>
                            <w:r w:rsidRPr="001D7004">
                              <w:rPr>
                                <w:color w:val="080808"/>
                                <w:lang w:eastAsia="hu-HU" w:bidi="ar-SA"/>
                              </w:rPr>
                              <w:t xml:space="preserve">&lt; </w:t>
                            </w:r>
                            <w:proofErr w:type="spellStart"/>
                            <w:r w:rsidRPr="001D7004">
                              <w:rPr>
                                <w:color w:val="0033B3"/>
                                <w:lang w:eastAsia="hu-HU" w:bidi="ar-SA"/>
                              </w:rPr>
                              <w:t>this</w:t>
                            </w:r>
                            <w:r w:rsidRPr="001D7004">
                              <w:rPr>
                                <w:color w:val="080808"/>
                                <w:lang w:eastAsia="hu-HU" w:bidi="ar-SA"/>
                              </w:rPr>
                              <w:t>.</w:t>
                            </w:r>
                            <w:r w:rsidRPr="001D7004">
                              <w:rPr>
                                <w:color w:val="871094"/>
                                <w:lang w:eastAsia="hu-HU" w:bidi="ar-SA"/>
                              </w:rPr>
                              <w:t>constService</w:t>
                            </w:r>
                            <w:r w:rsidRPr="001D7004">
                              <w:rPr>
                                <w:color w:val="080808"/>
                                <w:lang w:eastAsia="hu-HU" w:bidi="ar-SA"/>
                              </w:rPr>
                              <w:t>.</w:t>
                            </w:r>
                            <w:r w:rsidRPr="001D7004">
                              <w:rPr>
                                <w:lang w:eastAsia="hu-HU" w:bidi="ar-SA"/>
                              </w:rPr>
                              <w:t>CALENDAR_IDS</w:t>
                            </w:r>
                            <w:r w:rsidRPr="001D7004">
                              <w:rPr>
                                <w:color w:val="080808"/>
                                <w:lang w:eastAsia="hu-HU" w:bidi="ar-SA"/>
                              </w:rPr>
                              <w:t>.</w:t>
                            </w:r>
                            <w:r w:rsidRPr="001D7004">
                              <w:rPr>
                                <w:color w:val="871094"/>
                                <w:lang w:eastAsia="hu-HU" w:bidi="ar-SA"/>
                              </w:rPr>
                              <w:t>length</w:t>
                            </w:r>
                            <w:proofErr w:type="spellEnd"/>
                            <w:r w:rsidRPr="001D7004">
                              <w:rPr>
                                <w:color w:val="080808"/>
                                <w:lang w:eastAsia="hu-HU" w:bidi="ar-SA"/>
                              </w:rPr>
                              <w:t xml:space="preserve">; </w:t>
                            </w:r>
                            <w:r w:rsidRPr="001D7004">
                              <w:rPr>
                                <w:color w:val="2A8C7C"/>
                                <w:lang w:eastAsia="hu-HU" w:bidi="ar-SA"/>
                              </w:rPr>
                              <w:t>i</w:t>
                            </w:r>
                            <w:r w:rsidRPr="001D7004">
                              <w:rPr>
                                <w:color w:val="080808"/>
                                <w:lang w:eastAsia="hu-HU" w:bidi="ar-SA"/>
                              </w:rPr>
                              <w:t>++) {</w:t>
                            </w:r>
                            <w:r w:rsidRPr="001D7004">
                              <w:rPr>
                                <w:color w:val="080808"/>
                                <w:lang w:eastAsia="hu-HU" w:bidi="ar-SA"/>
                              </w:rPr>
                              <w:br/>
                              <w:t xml:space="preserve">    </w:t>
                            </w:r>
                            <w:proofErr w:type="spellStart"/>
                            <w:r w:rsidRPr="001D7004">
                              <w:rPr>
                                <w:color w:val="0033B3"/>
                                <w:lang w:eastAsia="hu-HU" w:bidi="ar-SA"/>
                              </w:rPr>
                              <w:t>let</w:t>
                            </w:r>
                            <w:proofErr w:type="spellEnd"/>
                            <w:r w:rsidRPr="001D7004">
                              <w:rPr>
                                <w:color w:val="0033B3"/>
                                <w:lang w:eastAsia="hu-HU" w:bidi="ar-SA"/>
                              </w:rPr>
                              <w:t xml:space="preserve"> </w:t>
                            </w:r>
                            <w:proofErr w:type="spellStart"/>
                            <w:r w:rsidRPr="001D7004">
                              <w:rPr>
                                <w:color w:val="2A8C7C"/>
                                <w:lang w:eastAsia="hu-HU" w:bidi="ar-SA"/>
                              </w:rPr>
                              <w:t>url</w:t>
                            </w:r>
                            <w:proofErr w:type="spellEnd"/>
                            <w:r w:rsidRPr="001D7004">
                              <w:rPr>
                                <w:color w:val="2A8C7C"/>
                                <w:lang w:eastAsia="hu-HU" w:bidi="ar-SA"/>
                              </w:rPr>
                              <w:t xml:space="preserve"> </w:t>
                            </w:r>
                            <w:r w:rsidRPr="001D7004">
                              <w:rPr>
                                <w:color w:val="080808"/>
                                <w:lang w:eastAsia="hu-HU" w:bidi="ar-SA"/>
                              </w:rPr>
                              <w:t xml:space="preserve">= </w:t>
                            </w:r>
                            <w:proofErr w:type="spellStart"/>
                            <w:r w:rsidRPr="001D7004">
                              <w:rPr>
                                <w:color w:val="0033B3"/>
                                <w:lang w:eastAsia="hu-HU" w:bidi="ar-SA"/>
                              </w:rPr>
                              <w:t>this</w:t>
                            </w:r>
                            <w:r w:rsidRPr="001D7004">
                              <w:rPr>
                                <w:color w:val="080808"/>
                                <w:lang w:eastAsia="hu-HU" w:bidi="ar-SA"/>
                              </w:rPr>
                              <w:t>.</w:t>
                            </w:r>
                            <w:r w:rsidRPr="001D7004">
                              <w:rPr>
                                <w:color w:val="871094"/>
                                <w:lang w:eastAsia="hu-HU" w:bidi="ar-SA"/>
                              </w:rPr>
                              <w:t>constService</w:t>
                            </w:r>
                            <w:r w:rsidRPr="001D7004">
                              <w:rPr>
                                <w:color w:val="080808"/>
                                <w:lang w:eastAsia="hu-HU" w:bidi="ar-SA"/>
                              </w:rPr>
                              <w:t>.</w:t>
                            </w:r>
                            <w:r w:rsidRPr="001D7004">
                              <w:rPr>
                                <w:lang w:eastAsia="hu-HU" w:bidi="ar-SA"/>
                              </w:rPr>
                              <w:t>CALENDAR_IDS</w:t>
                            </w:r>
                            <w:proofErr w:type="spellEnd"/>
                            <w:r w:rsidRPr="001D7004">
                              <w:rPr>
                                <w:color w:val="080808"/>
                                <w:lang w:eastAsia="hu-HU" w:bidi="ar-SA"/>
                              </w:rPr>
                              <w:t>[</w:t>
                            </w:r>
                            <w:r w:rsidRPr="001D7004">
                              <w:rPr>
                                <w:color w:val="2A8C7C"/>
                                <w:lang w:eastAsia="hu-HU" w:bidi="ar-SA"/>
                              </w:rPr>
                              <w:t>i</w:t>
                            </w:r>
                            <w:r w:rsidRPr="001D7004">
                              <w:rPr>
                                <w:color w:val="080808"/>
                                <w:lang w:eastAsia="hu-HU" w:bidi="ar-SA"/>
                              </w:rPr>
                              <w:t>];</w:t>
                            </w:r>
                            <w:r w:rsidRPr="001D7004">
                              <w:rPr>
                                <w:color w:val="080808"/>
                                <w:lang w:eastAsia="hu-HU" w:bidi="ar-SA"/>
                              </w:rPr>
                              <w:br/>
                              <w:t xml:space="preserve">    </w:t>
                            </w:r>
                            <w:proofErr w:type="spellStart"/>
                            <w:r w:rsidRPr="001D7004">
                              <w:rPr>
                                <w:color w:val="0033B3"/>
                                <w:lang w:eastAsia="hu-HU" w:bidi="ar-SA"/>
                              </w:rPr>
                              <w:t>if</w:t>
                            </w:r>
                            <w:proofErr w:type="spellEnd"/>
                            <w:r w:rsidRPr="001D7004">
                              <w:rPr>
                                <w:color w:val="0033B3"/>
                                <w:lang w:eastAsia="hu-HU" w:bidi="ar-SA"/>
                              </w:rPr>
                              <w:t xml:space="preserve"> </w:t>
                            </w:r>
                            <w:r w:rsidRPr="001D7004">
                              <w:rPr>
                                <w:color w:val="080808"/>
                                <w:lang w:eastAsia="hu-HU" w:bidi="ar-SA"/>
                              </w:rPr>
                              <w:t>(</w:t>
                            </w:r>
                            <w:proofErr w:type="spellStart"/>
                            <w:r w:rsidRPr="001D7004">
                              <w:rPr>
                                <w:color w:val="0033B3"/>
                                <w:lang w:eastAsia="hu-HU" w:bidi="ar-SA"/>
                              </w:rPr>
                              <w:t>this</w:t>
                            </w:r>
                            <w:r w:rsidRPr="001D7004">
                              <w:rPr>
                                <w:color w:val="080808"/>
                                <w:lang w:eastAsia="hu-HU" w:bidi="ar-SA"/>
                              </w:rPr>
                              <w:t>.</w:t>
                            </w:r>
                            <w:r w:rsidRPr="001D7004">
                              <w:rPr>
                                <w:color w:val="871094"/>
                                <w:lang w:eastAsia="hu-HU" w:bidi="ar-SA"/>
                              </w:rPr>
                              <w:t>constService</w:t>
                            </w:r>
                            <w:r w:rsidRPr="001D7004">
                              <w:rPr>
                                <w:color w:val="080808"/>
                                <w:lang w:eastAsia="hu-HU" w:bidi="ar-SA"/>
                              </w:rPr>
                              <w:t>.</w:t>
                            </w:r>
                            <w:r w:rsidRPr="001D7004">
                              <w:rPr>
                                <w:lang w:eastAsia="hu-HU" w:bidi="ar-SA"/>
                              </w:rPr>
                              <w:t>CALENDAR_IDS</w:t>
                            </w:r>
                            <w:proofErr w:type="spellEnd"/>
                            <w:r w:rsidRPr="001D7004">
                              <w:rPr>
                                <w:color w:val="080808"/>
                                <w:lang w:eastAsia="hu-HU" w:bidi="ar-SA"/>
                              </w:rPr>
                              <w:t>[</w:t>
                            </w:r>
                            <w:r w:rsidRPr="001D7004">
                              <w:rPr>
                                <w:color w:val="2A8C7C"/>
                                <w:lang w:eastAsia="hu-HU" w:bidi="ar-SA"/>
                              </w:rPr>
                              <w:t>i</w:t>
                            </w:r>
                            <w:r w:rsidRPr="001D7004">
                              <w:rPr>
                                <w:color w:val="080808"/>
                                <w:lang w:eastAsia="hu-HU" w:bidi="ar-SA"/>
                              </w:rPr>
                              <w:t>].</w:t>
                            </w:r>
                            <w:proofErr w:type="spellStart"/>
                            <w:r w:rsidRPr="001D7004">
                              <w:rPr>
                                <w:color w:val="914C07"/>
                                <w:lang w:eastAsia="hu-HU" w:bidi="ar-SA"/>
                              </w:rPr>
                              <w:t>includes</w:t>
                            </w:r>
                            <w:proofErr w:type="spellEnd"/>
                            <w:r w:rsidRPr="001D7004">
                              <w:rPr>
                                <w:color w:val="080808"/>
                                <w:lang w:eastAsia="hu-HU" w:bidi="ar-SA"/>
                              </w:rPr>
                              <w:t>(</w:t>
                            </w:r>
                            <w:r w:rsidRPr="001D7004">
                              <w:rPr>
                                <w:color w:val="067D17"/>
                                <w:lang w:eastAsia="hu-HU" w:bidi="ar-SA"/>
                              </w:rPr>
                              <w:t>"</w:t>
                            </w:r>
                            <w:proofErr w:type="spellStart"/>
                            <w:r w:rsidRPr="001D7004">
                              <w:rPr>
                                <w:color w:val="067D17"/>
                                <w:lang w:eastAsia="hu-HU" w:bidi="ar-SA"/>
                              </w:rPr>
                              <w:t>google</w:t>
                            </w:r>
                            <w:proofErr w:type="spellEnd"/>
                            <w:r w:rsidRPr="001D7004">
                              <w:rPr>
                                <w:color w:val="067D17"/>
                                <w:lang w:eastAsia="hu-HU" w:bidi="ar-SA"/>
                              </w:rPr>
                              <w:t>"</w:t>
                            </w:r>
                            <w:r w:rsidRPr="001D7004">
                              <w:rPr>
                                <w:color w:val="080808"/>
                                <w:lang w:eastAsia="hu-HU" w:bidi="ar-SA"/>
                              </w:rPr>
                              <w:t>)) {</w:t>
                            </w:r>
                            <w:r w:rsidRPr="001D7004">
                              <w:rPr>
                                <w:color w:val="080808"/>
                                <w:lang w:eastAsia="hu-HU" w:bidi="ar-SA"/>
                              </w:rPr>
                              <w:br/>
                              <w:t xml:space="preserve">      </w:t>
                            </w:r>
                            <w:proofErr w:type="spellStart"/>
                            <w:r w:rsidRPr="001D7004">
                              <w:rPr>
                                <w:color w:val="2A8C7C"/>
                                <w:lang w:eastAsia="hu-HU" w:bidi="ar-SA"/>
                              </w:rPr>
                              <w:t>url</w:t>
                            </w:r>
                            <w:proofErr w:type="spellEnd"/>
                            <w:r w:rsidRPr="001D7004">
                              <w:rPr>
                                <w:color w:val="2A8C7C"/>
                                <w:lang w:eastAsia="hu-HU" w:bidi="ar-SA"/>
                              </w:rPr>
                              <w:t xml:space="preserve"> </w:t>
                            </w:r>
                            <w:r w:rsidRPr="001D7004">
                              <w:rPr>
                                <w:color w:val="080808"/>
                                <w:lang w:eastAsia="hu-HU" w:bidi="ar-SA"/>
                              </w:rPr>
                              <w:t xml:space="preserve">= </w:t>
                            </w:r>
                            <w:r w:rsidRPr="001D7004">
                              <w:rPr>
                                <w:color w:val="067D17"/>
                                <w:lang w:eastAsia="hu-HU" w:bidi="ar-SA"/>
                              </w:rPr>
                              <w:t>`https://www.googleapis.com/calendar/v3/calendars/</w:t>
                            </w:r>
                            <w:r w:rsidRPr="001D7004">
                              <w:rPr>
                                <w:color w:val="080808"/>
                                <w:lang w:eastAsia="hu-HU" w:bidi="ar-SA"/>
                              </w:rPr>
                              <w:t>${</w:t>
                            </w:r>
                            <w:r w:rsidRPr="001D7004">
                              <w:rPr>
                                <w:color w:val="0033B3"/>
                                <w:lang w:eastAsia="hu-HU" w:bidi="ar-SA"/>
                              </w:rPr>
                              <w:t>this</w:t>
                            </w:r>
                            <w:r w:rsidRPr="001D7004">
                              <w:rPr>
                                <w:color w:val="080808"/>
                                <w:lang w:eastAsia="hu-HU" w:bidi="ar-SA"/>
                              </w:rPr>
                              <w:t>.</w:t>
                            </w:r>
                            <w:r w:rsidRPr="001D7004">
                              <w:rPr>
                                <w:color w:val="871094"/>
                                <w:lang w:eastAsia="hu-HU" w:bidi="ar-SA"/>
                              </w:rPr>
                              <w:t>constService</w:t>
                            </w:r>
                            <w:r w:rsidRPr="001D7004">
                              <w:rPr>
                                <w:color w:val="080808"/>
                                <w:lang w:eastAsia="hu-HU" w:bidi="ar-SA"/>
                              </w:rPr>
                              <w:t>.</w:t>
                            </w:r>
                            <w:r w:rsidRPr="001D7004">
                              <w:rPr>
                                <w:lang w:eastAsia="hu-HU" w:bidi="ar-SA"/>
                              </w:rPr>
                              <w:t>CALENDAR_IDS</w:t>
                            </w:r>
                            <w:r w:rsidRPr="001D7004">
                              <w:rPr>
                                <w:color w:val="080808"/>
                                <w:lang w:eastAsia="hu-HU" w:bidi="ar-SA"/>
                              </w:rPr>
                              <w:t>[</w:t>
                            </w:r>
                            <w:r w:rsidRPr="001D7004">
                              <w:rPr>
                                <w:color w:val="2A8C7C"/>
                                <w:lang w:eastAsia="hu-HU" w:bidi="ar-SA"/>
                              </w:rPr>
                              <w:t>i</w:t>
                            </w:r>
                            <w:r w:rsidRPr="001D7004">
                              <w:rPr>
                                <w:color w:val="080808"/>
                                <w:lang w:eastAsia="hu-HU" w:bidi="ar-SA"/>
                              </w:rPr>
                              <w:t>]}</w:t>
                            </w:r>
                            <w:r w:rsidRPr="001D7004">
                              <w:rPr>
                                <w:color w:val="067D17"/>
                                <w:lang w:eastAsia="hu-HU" w:bidi="ar-SA"/>
                              </w:rPr>
                              <w:t>/events?timeMin=</w:t>
                            </w:r>
                            <w:r w:rsidRPr="001D7004">
                              <w:rPr>
                                <w:color w:val="080808"/>
                                <w:lang w:eastAsia="hu-HU" w:bidi="ar-SA"/>
                              </w:rPr>
                              <w:t>${</w:t>
                            </w:r>
                            <w:r w:rsidRPr="001D7004">
                              <w:rPr>
                                <w:color w:val="2A8C7C"/>
                                <w:lang w:eastAsia="hu-HU" w:bidi="ar-SA"/>
                              </w:rPr>
                              <w:t>startDateTime</w:t>
                            </w:r>
                            <w:r w:rsidRPr="001D7004">
                              <w:rPr>
                                <w:color w:val="080808"/>
                                <w:lang w:eastAsia="hu-HU" w:bidi="ar-SA"/>
                              </w:rPr>
                              <w:t>}</w:t>
                            </w:r>
                            <w:r w:rsidRPr="001D7004">
                              <w:rPr>
                                <w:color w:val="067D17"/>
                                <w:lang w:eastAsia="hu-HU" w:bidi="ar-SA"/>
                              </w:rPr>
                              <w:t>&amp;timeMax=</w:t>
                            </w:r>
                            <w:r w:rsidRPr="001D7004">
                              <w:rPr>
                                <w:color w:val="080808"/>
                                <w:lang w:eastAsia="hu-HU" w:bidi="ar-SA"/>
                              </w:rPr>
                              <w:t>${</w:t>
                            </w:r>
                            <w:r w:rsidRPr="001D7004">
                              <w:rPr>
                                <w:color w:val="2A8C7C"/>
                                <w:lang w:eastAsia="hu-HU" w:bidi="ar-SA"/>
                              </w:rPr>
                              <w:t>endDateTime</w:t>
                            </w:r>
                            <w:r w:rsidRPr="001D7004">
                              <w:rPr>
                                <w:color w:val="080808"/>
                                <w:lang w:eastAsia="hu-HU" w:bidi="ar-SA"/>
                              </w:rPr>
                              <w:t>}</w:t>
                            </w:r>
                            <w:r w:rsidRPr="001D7004">
                              <w:rPr>
                                <w:color w:val="067D17"/>
                                <w:lang w:eastAsia="hu-HU" w:bidi="ar-SA"/>
                              </w:rPr>
                              <w:t>&amp;key=</w:t>
                            </w:r>
                            <w:r w:rsidRPr="001D7004">
                              <w:rPr>
                                <w:color w:val="080808"/>
                                <w:lang w:eastAsia="hu-HU" w:bidi="ar-SA"/>
                              </w:rPr>
                              <w:t>${</w:t>
                            </w:r>
                            <w:r w:rsidRPr="001D7004">
                              <w:rPr>
                                <w:color w:val="0033B3"/>
                                <w:lang w:eastAsia="hu-HU" w:bidi="ar-SA"/>
                              </w:rPr>
                              <w:t>this</w:t>
                            </w:r>
                            <w:r w:rsidRPr="001D7004">
                              <w:rPr>
                                <w:color w:val="080808"/>
                                <w:lang w:eastAsia="hu-HU" w:bidi="ar-SA"/>
                              </w:rPr>
                              <w:t>.</w:t>
                            </w:r>
                            <w:r w:rsidRPr="001D7004">
                              <w:rPr>
                                <w:color w:val="871094"/>
                                <w:lang w:eastAsia="hu-HU" w:bidi="ar-SA"/>
                              </w:rPr>
                              <w:t>constService</w:t>
                            </w:r>
                            <w:r w:rsidRPr="001D7004">
                              <w:rPr>
                                <w:color w:val="080808"/>
                                <w:lang w:eastAsia="hu-HU" w:bidi="ar-SA"/>
                              </w:rPr>
                              <w:t>.</w:t>
                            </w:r>
                            <w:r w:rsidRPr="001D7004">
                              <w:rPr>
                                <w:lang w:eastAsia="hu-HU" w:bidi="ar-SA"/>
                              </w:rPr>
                              <w:t>API_KEY</w:t>
                            </w:r>
                            <w:r w:rsidRPr="001D7004">
                              <w:rPr>
                                <w:color w:val="080808"/>
                                <w:lang w:eastAsia="hu-HU" w:bidi="ar-SA"/>
                              </w:rPr>
                              <w:t>}</w:t>
                            </w:r>
                            <w:r w:rsidRPr="001D7004">
                              <w:rPr>
                                <w:color w:val="067D17"/>
                                <w:lang w:eastAsia="hu-HU" w:bidi="ar-SA"/>
                              </w:rPr>
                              <w:t>`</w:t>
                            </w:r>
                            <w:r w:rsidRPr="001D7004">
                              <w:rPr>
                                <w:color w:val="080808"/>
                                <w:lang w:eastAsia="hu-HU" w:bidi="ar-SA"/>
                              </w:rPr>
                              <w:t>;</w:t>
                            </w:r>
                            <w:r w:rsidRPr="001D7004">
                              <w:rPr>
                                <w:color w:val="080808"/>
                                <w:lang w:eastAsia="hu-HU" w:bidi="ar-SA"/>
                              </w:rPr>
                              <w:br/>
                              <w:t xml:space="preserve">      </w:t>
                            </w:r>
                            <w:proofErr w:type="spellStart"/>
                            <w:r w:rsidRPr="001D7004">
                              <w:rPr>
                                <w:color w:val="2A8C7C"/>
                                <w:lang w:eastAsia="hu-HU" w:bidi="ar-SA"/>
                              </w:rPr>
                              <w:t>requests</w:t>
                            </w:r>
                            <w:r w:rsidRPr="001D7004">
                              <w:rPr>
                                <w:color w:val="080808"/>
                                <w:lang w:eastAsia="hu-HU" w:bidi="ar-SA"/>
                              </w:rPr>
                              <w:t>.</w:t>
                            </w:r>
                            <w:r w:rsidRPr="001D7004">
                              <w:rPr>
                                <w:color w:val="914C07"/>
                                <w:lang w:eastAsia="hu-HU" w:bidi="ar-SA"/>
                              </w:rPr>
                              <w:t>push</w:t>
                            </w:r>
                            <w:proofErr w:type="spellEnd"/>
                            <w:r w:rsidRPr="001D7004">
                              <w:rPr>
                                <w:color w:val="080808"/>
                                <w:lang w:eastAsia="hu-HU" w:bidi="ar-SA"/>
                              </w:rPr>
                              <w:t>(</w:t>
                            </w:r>
                            <w:proofErr w:type="spellStart"/>
                            <w:r w:rsidRPr="001D7004">
                              <w:rPr>
                                <w:color w:val="0033B3"/>
                                <w:lang w:eastAsia="hu-HU" w:bidi="ar-SA"/>
                              </w:rPr>
                              <w:t>this</w:t>
                            </w:r>
                            <w:r w:rsidRPr="001D7004">
                              <w:rPr>
                                <w:color w:val="080808"/>
                                <w:lang w:eastAsia="hu-HU" w:bidi="ar-SA"/>
                              </w:rPr>
                              <w:t>.</w:t>
                            </w:r>
                            <w:r w:rsidRPr="001D7004">
                              <w:rPr>
                                <w:color w:val="871094"/>
                                <w:lang w:eastAsia="hu-HU" w:bidi="ar-SA"/>
                              </w:rPr>
                              <w:t>http</w:t>
                            </w:r>
                            <w:r w:rsidRPr="001D7004">
                              <w:rPr>
                                <w:color w:val="080808"/>
                                <w:lang w:eastAsia="hu-HU" w:bidi="ar-SA"/>
                              </w:rPr>
                              <w:t>.</w:t>
                            </w:r>
                            <w:r w:rsidRPr="001D7004">
                              <w:rPr>
                                <w:color w:val="914C07"/>
                                <w:lang w:eastAsia="hu-HU" w:bidi="ar-SA"/>
                              </w:rPr>
                              <w:t>get</w:t>
                            </w:r>
                            <w:proofErr w:type="spellEnd"/>
                            <w:r w:rsidRPr="001D7004">
                              <w:rPr>
                                <w:color w:val="080808"/>
                                <w:lang w:eastAsia="hu-HU" w:bidi="ar-SA"/>
                              </w:rPr>
                              <w:t>(</w:t>
                            </w:r>
                            <w:proofErr w:type="spellStart"/>
                            <w:r w:rsidRPr="001D7004">
                              <w:rPr>
                                <w:color w:val="2A8C7C"/>
                                <w:lang w:eastAsia="hu-HU" w:bidi="ar-SA"/>
                              </w:rPr>
                              <w:t>url</w:t>
                            </w:r>
                            <w:proofErr w:type="spellEnd"/>
                            <w:r w:rsidRPr="001D7004">
                              <w:rPr>
                                <w:color w:val="080808"/>
                                <w:lang w:eastAsia="hu-HU" w:bidi="ar-SA"/>
                              </w:rPr>
                              <w:t>));</w:t>
                            </w:r>
                            <w:r w:rsidRPr="001D7004">
                              <w:rPr>
                                <w:color w:val="080808"/>
                                <w:lang w:eastAsia="hu-HU" w:bidi="ar-SA"/>
                              </w:rPr>
                              <w:br/>
                              <w:t xml:space="preserve">    } </w:t>
                            </w:r>
                            <w:proofErr w:type="spellStart"/>
                            <w:r w:rsidRPr="001D7004">
                              <w:rPr>
                                <w:color w:val="0033B3"/>
                                <w:lang w:eastAsia="hu-HU" w:bidi="ar-SA"/>
                              </w:rPr>
                              <w:t>else</w:t>
                            </w:r>
                            <w:proofErr w:type="spellEnd"/>
                            <w:r w:rsidRPr="001D7004">
                              <w:rPr>
                                <w:color w:val="0033B3"/>
                                <w:lang w:eastAsia="hu-HU" w:bidi="ar-SA"/>
                              </w:rPr>
                              <w:t xml:space="preserve"> </w:t>
                            </w:r>
                            <w:r w:rsidRPr="001D7004">
                              <w:rPr>
                                <w:color w:val="080808"/>
                                <w:lang w:eastAsia="hu-HU" w:bidi="ar-SA"/>
                              </w:rPr>
                              <w:t>{</w:t>
                            </w:r>
                            <w:r w:rsidRPr="001D7004">
                              <w:rPr>
                                <w:color w:val="080808"/>
                                <w:lang w:eastAsia="hu-HU" w:bidi="ar-SA"/>
                              </w:rPr>
                              <w:br/>
                              <w:t xml:space="preserve">      </w:t>
                            </w:r>
                            <w:proofErr w:type="spellStart"/>
                            <w:r w:rsidRPr="001D7004">
                              <w:rPr>
                                <w:color w:val="2A8C7C"/>
                                <w:lang w:eastAsia="hu-HU" w:bidi="ar-SA"/>
                              </w:rPr>
                              <w:t>requests</w:t>
                            </w:r>
                            <w:r w:rsidRPr="001D7004">
                              <w:rPr>
                                <w:color w:val="080808"/>
                                <w:lang w:eastAsia="hu-HU" w:bidi="ar-SA"/>
                              </w:rPr>
                              <w:t>.</w:t>
                            </w:r>
                            <w:r w:rsidRPr="001D7004">
                              <w:rPr>
                                <w:color w:val="914C07"/>
                                <w:lang w:eastAsia="hu-HU" w:bidi="ar-SA"/>
                              </w:rPr>
                              <w:t>push</w:t>
                            </w:r>
                            <w:proofErr w:type="spellEnd"/>
                            <w:r w:rsidRPr="001D7004">
                              <w:rPr>
                                <w:color w:val="080808"/>
                                <w:lang w:eastAsia="hu-HU" w:bidi="ar-SA"/>
                              </w:rPr>
                              <w:t>(</w:t>
                            </w:r>
                            <w:proofErr w:type="spellStart"/>
                            <w:r w:rsidRPr="001D7004">
                              <w:rPr>
                                <w:color w:val="0033B3"/>
                                <w:lang w:eastAsia="hu-HU" w:bidi="ar-SA"/>
                              </w:rPr>
                              <w:t>this</w:t>
                            </w:r>
                            <w:r w:rsidRPr="001D7004">
                              <w:rPr>
                                <w:color w:val="080808"/>
                                <w:lang w:eastAsia="hu-HU" w:bidi="ar-SA"/>
                              </w:rPr>
                              <w:t>.</w:t>
                            </w:r>
                            <w:r w:rsidRPr="001D7004">
                              <w:rPr>
                                <w:color w:val="871094"/>
                                <w:lang w:eastAsia="hu-HU" w:bidi="ar-SA"/>
                              </w:rPr>
                              <w:t>http</w:t>
                            </w:r>
                            <w:r w:rsidRPr="001D7004">
                              <w:rPr>
                                <w:color w:val="080808"/>
                                <w:lang w:eastAsia="hu-HU" w:bidi="ar-SA"/>
                              </w:rPr>
                              <w:t>.</w:t>
                            </w:r>
                            <w:r w:rsidRPr="001D7004">
                              <w:rPr>
                                <w:color w:val="914C07"/>
                                <w:lang w:eastAsia="hu-HU" w:bidi="ar-SA"/>
                              </w:rPr>
                              <w:t>get</w:t>
                            </w:r>
                            <w:proofErr w:type="spellEnd"/>
                            <w:r w:rsidRPr="001D7004">
                              <w:rPr>
                                <w:color w:val="080808"/>
                                <w:lang w:eastAsia="hu-HU" w:bidi="ar-SA"/>
                              </w:rPr>
                              <w:t>(</w:t>
                            </w:r>
                            <w:proofErr w:type="spellStart"/>
                            <w:r w:rsidRPr="001D7004">
                              <w:rPr>
                                <w:color w:val="0033B3"/>
                                <w:lang w:eastAsia="hu-HU" w:bidi="ar-SA"/>
                              </w:rPr>
                              <w:t>this</w:t>
                            </w:r>
                            <w:r w:rsidRPr="001D7004">
                              <w:rPr>
                                <w:color w:val="080808"/>
                                <w:lang w:eastAsia="hu-HU" w:bidi="ar-SA"/>
                              </w:rPr>
                              <w:t>.</w:t>
                            </w:r>
                            <w:r w:rsidRPr="001D7004">
                              <w:rPr>
                                <w:color w:val="871094"/>
                                <w:lang w:eastAsia="hu-HU" w:bidi="ar-SA"/>
                              </w:rPr>
                              <w:t>corsProxy</w:t>
                            </w:r>
                            <w:proofErr w:type="spellEnd"/>
                            <w:r w:rsidRPr="001D7004">
                              <w:rPr>
                                <w:color w:val="871094"/>
                                <w:lang w:eastAsia="hu-HU" w:bidi="ar-SA"/>
                              </w:rPr>
                              <w:t xml:space="preserve"> </w:t>
                            </w:r>
                            <w:r w:rsidRPr="001D7004">
                              <w:rPr>
                                <w:color w:val="080808"/>
                                <w:lang w:eastAsia="hu-HU" w:bidi="ar-SA"/>
                              </w:rPr>
                              <w:t xml:space="preserve">+ </w:t>
                            </w:r>
                            <w:proofErr w:type="spellStart"/>
                            <w:r w:rsidRPr="001D7004">
                              <w:rPr>
                                <w:color w:val="2A8C7C"/>
                                <w:lang w:eastAsia="hu-HU" w:bidi="ar-SA"/>
                              </w:rPr>
                              <w:t>url</w:t>
                            </w:r>
                            <w:proofErr w:type="spellEnd"/>
                            <w:r w:rsidRPr="001D7004">
                              <w:rPr>
                                <w:color w:val="080808"/>
                                <w:lang w:eastAsia="hu-HU" w:bidi="ar-SA"/>
                              </w:rPr>
                              <w:t>, {</w:t>
                            </w:r>
                            <w:proofErr w:type="spellStart"/>
                            <w:r w:rsidRPr="001D7004">
                              <w:rPr>
                                <w:color w:val="871094"/>
                                <w:lang w:eastAsia="hu-HU" w:bidi="ar-SA"/>
                              </w:rPr>
                              <w:t>responseType</w:t>
                            </w:r>
                            <w:proofErr w:type="spellEnd"/>
                            <w:r w:rsidRPr="001D7004">
                              <w:rPr>
                                <w:color w:val="080808"/>
                                <w:lang w:eastAsia="hu-HU" w:bidi="ar-SA"/>
                              </w:rPr>
                              <w:t xml:space="preserve">: </w:t>
                            </w:r>
                            <w:r w:rsidRPr="001D7004">
                              <w:rPr>
                                <w:color w:val="067D17"/>
                                <w:lang w:eastAsia="hu-HU" w:bidi="ar-SA"/>
                              </w:rPr>
                              <w:t>'text'</w:t>
                            </w:r>
                            <w:r w:rsidRPr="001D7004">
                              <w:rPr>
                                <w:color w:val="080808"/>
                                <w:lang w:eastAsia="hu-HU" w:bidi="ar-SA"/>
                              </w:rPr>
                              <w:t>}));</w:t>
                            </w:r>
                            <w:r w:rsidRPr="001D7004">
                              <w:rPr>
                                <w:color w:val="080808"/>
                                <w:lang w:eastAsia="hu-HU" w:bidi="ar-SA"/>
                              </w:rPr>
                              <w:br/>
                              <w:t xml:space="preserve">    }</w:t>
                            </w:r>
                            <w:r w:rsidRPr="001D7004">
                              <w:rPr>
                                <w:color w:val="080808"/>
                                <w:lang w:eastAsia="hu-HU" w:bidi="ar-SA"/>
                              </w:rPr>
                              <w:br/>
                              <w:t xml:space="preserve">  }</w:t>
                            </w:r>
                            <w:r w:rsidRPr="001D7004">
                              <w:rPr>
                                <w:color w:val="080808"/>
                                <w:lang w:eastAsia="hu-HU" w:bidi="ar-SA"/>
                              </w:rPr>
                              <w:br/>
                              <w:t xml:space="preserve">  </w:t>
                            </w:r>
                            <w:proofErr w:type="spellStart"/>
                            <w:r w:rsidRPr="001D7004">
                              <w:rPr>
                                <w:color w:val="0033B3"/>
                                <w:lang w:eastAsia="hu-HU" w:bidi="ar-SA"/>
                              </w:rPr>
                              <w:t>return</w:t>
                            </w:r>
                            <w:proofErr w:type="spellEnd"/>
                            <w:r w:rsidRPr="001D7004">
                              <w:rPr>
                                <w:color w:val="0033B3"/>
                                <w:lang w:eastAsia="hu-HU" w:bidi="ar-SA"/>
                              </w:rPr>
                              <w:t xml:space="preserve"> </w:t>
                            </w:r>
                            <w:proofErr w:type="spellStart"/>
                            <w:r w:rsidRPr="001D7004">
                              <w:rPr>
                                <w:i/>
                                <w:iCs/>
                                <w:color w:val="080808"/>
                                <w:lang w:eastAsia="hu-HU" w:bidi="ar-SA"/>
                              </w:rPr>
                              <w:t>forkJoin</w:t>
                            </w:r>
                            <w:proofErr w:type="spellEnd"/>
                            <w:r w:rsidRPr="001D7004">
                              <w:rPr>
                                <w:color w:val="080808"/>
                                <w:lang w:eastAsia="hu-HU" w:bidi="ar-SA"/>
                              </w:rPr>
                              <w:t>(</w:t>
                            </w:r>
                            <w:proofErr w:type="spellStart"/>
                            <w:r w:rsidRPr="001D7004">
                              <w:rPr>
                                <w:color w:val="2A8C7C"/>
                                <w:lang w:eastAsia="hu-HU" w:bidi="ar-SA"/>
                              </w:rPr>
                              <w:t>requests</w:t>
                            </w:r>
                            <w:proofErr w:type="spellEnd"/>
                            <w:r w:rsidRPr="001D7004">
                              <w:rPr>
                                <w:color w:val="080808"/>
                                <w:lang w:eastAsia="hu-HU" w:bidi="ar-SA"/>
                              </w:rPr>
                              <w:t>).</w:t>
                            </w:r>
                            <w:proofErr w:type="spellStart"/>
                            <w:r w:rsidRPr="001D7004">
                              <w:rPr>
                                <w:lang w:eastAsia="hu-HU" w:bidi="ar-SA"/>
                              </w:rPr>
                              <w:t>pipe</w:t>
                            </w:r>
                            <w:proofErr w:type="spellEnd"/>
                            <w:r w:rsidRPr="001D7004">
                              <w:rPr>
                                <w:color w:val="080808"/>
                                <w:lang w:eastAsia="hu-HU" w:bidi="ar-SA"/>
                              </w:rPr>
                              <w:t>(</w:t>
                            </w:r>
                            <w:r w:rsidRPr="001D7004">
                              <w:rPr>
                                <w:color w:val="080808"/>
                                <w:lang w:eastAsia="hu-HU" w:bidi="ar-SA"/>
                              </w:rPr>
                              <w:br/>
                              <w:t xml:space="preserve">    </w:t>
                            </w:r>
                            <w:r w:rsidRPr="001D7004">
                              <w:rPr>
                                <w:i/>
                                <w:iCs/>
                                <w:color w:val="080808"/>
                                <w:lang w:eastAsia="hu-HU" w:bidi="ar-SA"/>
                              </w:rPr>
                              <w:t>map</w:t>
                            </w:r>
                            <w:r w:rsidRPr="001D7004">
                              <w:rPr>
                                <w:color w:val="080808"/>
                                <w:lang w:eastAsia="hu-HU" w:bidi="ar-SA"/>
                              </w:rPr>
                              <w:t>(</w:t>
                            </w:r>
                            <w:proofErr w:type="spellStart"/>
                            <w:r w:rsidRPr="001D7004">
                              <w:rPr>
                                <w:color w:val="080808"/>
                                <w:lang w:eastAsia="hu-HU" w:bidi="ar-SA"/>
                              </w:rPr>
                              <w:t>res</w:t>
                            </w:r>
                            <w:proofErr w:type="spellEnd"/>
                            <w:r w:rsidRPr="001D7004">
                              <w:rPr>
                                <w:color w:val="080808"/>
                                <w:lang w:eastAsia="hu-HU" w:bidi="ar-SA"/>
                              </w:rPr>
                              <w:t xml:space="preserve"> =&gt; </w:t>
                            </w:r>
                            <w:proofErr w:type="spellStart"/>
                            <w:r w:rsidRPr="001D7004">
                              <w:rPr>
                                <w:color w:val="080808"/>
                                <w:lang w:eastAsia="hu-HU" w:bidi="ar-SA"/>
                              </w:rPr>
                              <w:t>res.</w:t>
                            </w:r>
                            <w:r w:rsidRPr="001D7004">
                              <w:rPr>
                                <w:lang w:eastAsia="hu-HU" w:bidi="ar-SA"/>
                              </w:rPr>
                              <w:t>flat</w:t>
                            </w:r>
                            <w:proofErr w:type="spellEnd"/>
                            <w:r w:rsidRPr="001D7004">
                              <w:rPr>
                                <w:color w:val="080808"/>
                                <w:lang w:eastAsia="hu-HU" w:bidi="ar-SA"/>
                              </w:rPr>
                              <w:t>())</w:t>
                            </w:r>
                            <w:r w:rsidRPr="001D7004">
                              <w:rPr>
                                <w:color w:val="080808"/>
                                <w:lang w:eastAsia="hu-HU" w:bidi="ar-SA"/>
                              </w:rPr>
                              <w:br/>
                              <w:t xml:space="preserve">  );</w:t>
                            </w:r>
                            <w:r w:rsidRPr="001D7004">
                              <w:rPr>
                                <w:color w:val="080808"/>
                                <w:lang w:eastAsia="hu-HU" w:bidi="ar-SA"/>
                              </w:rPr>
                              <w:br/>
                              <w:t>}</w:t>
                            </w:r>
                          </w:p>
                          <w:p w14:paraId="675AEDE5" w14:textId="43FF2566" w:rsidR="00DE7678" w:rsidRDefault="00DE7678" w:rsidP="001D7004">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76F5B" id="_x0000_s1087" type="#_x0000_t202" style="position:absolute;left:0;text-align:left;margin-left:0;margin-top:91.4pt;width:437.4pt;height:477.7pt;z-index:251848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" stroked="f">
                <v:textbox>
                  <w:txbxContent>
                    <w:p w14:paraId="41055EC9" w14:textId="77777777" w:rsidR="001D7004" w:rsidRDefault="001D7004" w:rsidP="001D7004">
                      <w:pPr>
                        <w:pStyle w:val="Kd"/>
                        <w:rPr>
                          <w:color w:val="080808"/>
                          <w:lang w:eastAsia="hu-HU" w:bidi="ar-SA"/>
                        </w:rPr>
                      </w:pPr>
                      <w:proofErr w:type="spellStart"/>
                      <w:proofErr w:type="gramStart"/>
                      <w:r w:rsidRPr="001D7004">
                        <w:rPr>
                          <w:color w:val="914C07"/>
                          <w:lang w:eastAsia="hu-HU" w:bidi="ar-SA"/>
                        </w:rPr>
                        <w:t>getCalendarEvents</w:t>
                      </w:r>
                      <w:proofErr w:type="spellEnd"/>
                      <w:r w:rsidRPr="001D7004">
                        <w:rPr>
                          <w:color w:val="080808"/>
                          <w:lang w:eastAsia="hu-HU" w:bidi="ar-SA"/>
                        </w:rPr>
                        <w:t>(</w:t>
                      </w:r>
                      <w:proofErr w:type="spellStart"/>
                      <w:proofErr w:type="gramEnd"/>
                      <w:r w:rsidRPr="001D7004">
                        <w:rPr>
                          <w:color w:val="080808"/>
                          <w:lang w:eastAsia="hu-HU" w:bidi="ar-SA"/>
                        </w:rPr>
                        <w:t>date</w:t>
                      </w:r>
                      <w:proofErr w:type="spellEnd"/>
                      <w:r w:rsidRPr="001D7004">
                        <w:rPr>
                          <w:color w:val="080808"/>
                          <w:lang w:eastAsia="hu-HU" w:bidi="ar-SA"/>
                        </w:rPr>
                        <w:t xml:space="preserve">: </w:t>
                      </w:r>
                      <w:proofErr w:type="spellStart"/>
                      <w:r w:rsidRPr="001D7004">
                        <w:rPr>
                          <w:color w:val="000000"/>
                          <w:lang w:eastAsia="hu-HU" w:bidi="ar-SA"/>
                        </w:rPr>
                        <w:t>Date</w:t>
                      </w:r>
                      <w:proofErr w:type="spellEnd"/>
                      <w:r w:rsidRPr="001D7004">
                        <w:rPr>
                          <w:color w:val="000000"/>
                          <w:lang w:eastAsia="hu-HU" w:bidi="ar-SA"/>
                        </w:rPr>
                        <w:t xml:space="preserve"> </w:t>
                      </w:r>
                      <w:r w:rsidRPr="001D7004">
                        <w:rPr>
                          <w:color w:val="080808"/>
                          <w:lang w:eastAsia="hu-HU" w:bidi="ar-SA"/>
                        </w:rPr>
                        <w:t xml:space="preserve">= </w:t>
                      </w:r>
                      <w:proofErr w:type="spellStart"/>
                      <w:r w:rsidRPr="001D7004">
                        <w:rPr>
                          <w:color w:val="0033B3"/>
                          <w:lang w:eastAsia="hu-HU" w:bidi="ar-SA"/>
                        </w:rPr>
                        <w:t>new</w:t>
                      </w:r>
                      <w:proofErr w:type="spellEnd"/>
                      <w:r w:rsidRPr="001D7004">
                        <w:rPr>
                          <w:color w:val="0033B3"/>
                          <w:lang w:eastAsia="hu-HU" w:bidi="ar-SA"/>
                        </w:rPr>
                        <w:t xml:space="preserve"> </w:t>
                      </w:r>
                      <w:proofErr w:type="spellStart"/>
                      <w:r w:rsidRPr="001D7004">
                        <w:rPr>
                          <w:color w:val="830091"/>
                          <w:lang w:eastAsia="hu-HU" w:bidi="ar-SA"/>
                        </w:rPr>
                        <w:t>Date</w:t>
                      </w:r>
                      <w:proofErr w:type="spellEnd"/>
                      <w:r w:rsidRPr="001D7004">
                        <w:rPr>
                          <w:color w:val="080808"/>
                          <w:lang w:eastAsia="hu-HU" w:bidi="ar-SA"/>
                        </w:rPr>
                        <w:t xml:space="preserve">()): </w:t>
                      </w:r>
                      <w:proofErr w:type="spellStart"/>
                      <w:r w:rsidRPr="001D7004">
                        <w:rPr>
                          <w:color w:val="000000"/>
                          <w:lang w:eastAsia="hu-HU" w:bidi="ar-SA"/>
                        </w:rPr>
                        <w:t>Observable</w:t>
                      </w:r>
                      <w:proofErr w:type="spellEnd"/>
                      <w:r w:rsidRPr="001D7004">
                        <w:rPr>
                          <w:color w:val="080808"/>
                          <w:lang w:eastAsia="hu-HU" w:bidi="ar-SA"/>
                        </w:rPr>
                        <w:t>&lt;</w:t>
                      </w:r>
                      <w:proofErr w:type="spellStart"/>
                      <w:r w:rsidRPr="001D7004">
                        <w:rPr>
                          <w:color w:val="0033B3"/>
                          <w:lang w:eastAsia="hu-HU" w:bidi="ar-SA"/>
                        </w:rPr>
                        <w:t>any</w:t>
                      </w:r>
                      <w:proofErr w:type="spellEnd"/>
                      <w:r w:rsidRPr="001D7004">
                        <w:rPr>
                          <w:color w:val="080808"/>
                          <w:lang w:eastAsia="hu-HU" w:bidi="ar-SA"/>
                        </w:rPr>
                        <w:t>[]&gt; {</w:t>
                      </w:r>
                      <w:r w:rsidRPr="001D7004">
                        <w:rPr>
                          <w:color w:val="080808"/>
                          <w:lang w:eastAsia="hu-HU" w:bidi="ar-SA"/>
                        </w:rPr>
                        <w:br/>
                        <w:t xml:space="preserve">  </w:t>
                      </w:r>
                      <w:r w:rsidRPr="001D7004">
                        <w:rPr>
                          <w:color w:val="0033B3"/>
                          <w:lang w:eastAsia="hu-HU" w:bidi="ar-SA"/>
                        </w:rPr>
                        <w:t xml:space="preserve">const </w:t>
                      </w:r>
                      <w:proofErr w:type="spellStart"/>
                      <w:r w:rsidRPr="001D7004">
                        <w:rPr>
                          <w:color w:val="2A8C7C"/>
                          <w:lang w:eastAsia="hu-HU" w:bidi="ar-SA"/>
                        </w:rPr>
                        <w:t>startOfWeek</w:t>
                      </w:r>
                      <w:proofErr w:type="spellEnd"/>
                      <w:r w:rsidRPr="001D7004">
                        <w:rPr>
                          <w:color w:val="2A8C7C"/>
                          <w:lang w:eastAsia="hu-HU" w:bidi="ar-SA"/>
                        </w:rPr>
                        <w:t xml:space="preserve"> </w:t>
                      </w:r>
                      <w:r w:rsidRPr="001D7004">
                        <w:rPr>
                          <w:color w:val="080808"/>
                          <w:lang w:eastAsia="hu-HU" w:bidi="ar-SA"/>
                        </w:rPr>
                        <w:t xml:space="preserve">= </w:t>
                      </w:r>
                      <w:proofErr w:type="spellStart"/>
                      <w:r w:rsidRPr="001D7004">
                        <w:rPr>
                          <w:color w:val="0033B3"/>
                          <w:lang w:eastAsia="hu-HU" w:bidi="ar-SA"/>
                        </w:rPr>
                        <w:t>this</w:t>
                      </w:r>
                      <w:r w:rsidRPr="001D7004">
                        <w:rPr>
                          <w:color w:val="080808"/>
                          <w:lang w:eastAsia="hu-HU" w:bidi="ar-SA"/>
                        </w:rPr>
                        <w:t>.</w:t>
                      </w:r>
                      <w:r w:rsidRPr="001D7004">
                        <w:rPr>
                          <w:color w:val="914C07"/>
                          <w:lang w:eastAsia="hu-HU" w:bidi="ar-SA"/>
                        </w:rPr>
                        <w:t>getStartOfWeek</w:t>
                      </w:r>
                      <w:proofErr w:type="spellEnd"/>
                      <w:r w:rsidRPr="001D7004">
                        <w:rPr>
                          <w:color w:val="080808"/>
                          <w:lang w:eastAsia="hu-HU" w:bidi="ar-SA"/>
                        </w:rPr>
                        <w:t>(</w:t>
                      </w:r>
                      <w:proofErr w:type="spellStart"/>
                      <w:r w:rsidRPr="001D7004">
                        <w:rPr>
                          <w:color w:val="080808"/>
                          <w:lang w:eastAsia="hu-HU" w:bidi="ar-SA"/>
                        </w:rPr>
                        <w:t>date</w:t>
                      </w:r>
                      <w:proofErr w:type="spellEnd"/>
                      <w:r w:rsidRPr="001D7004">
                        <w:rPr>
                          <w:color w:val="080808"/>
                          <w:lang w:eastAsia="hu-HU" w:bidi="ar-SA"/>
                        </w:rPr>
                        <w:t>);</w:t>
                      </w:r>
                      <w:r w:rsidRPr="001D7004">
                        <w:rPr>
                          <w:color w:val="080808"/>
                          <w:lang w:eastAsia="hu-HU" w:bidi="ar-SA"/>
                        </w:rPr>
                        <w:br/>
                      </w:r>
                      <w:r>
                        <w:rPr>
                          <w:color w:val="2A8C7C"/>
                          <w:lang w:eastAsia="hu-HU" w:bidi="ar-SA"/>
                        </w:rPr>
                        <w:t xml:space="preserve">  …</w:t>
                      </w:r>
                      <w:r w:rsidRPr="001D7004">
                        <w:rPr>
                          <w:color w:val="080808"/>
                          <w:lang w:eastAsia="hu-HU" w:bidi="ar-SA"/>
                        </w:rPr>
                        <w:br/>
                        <w:t xml:space="preserve">  </w:t>
                      </w:r>
                      <w:r w:rsidRPr="001D7004">
                        <w:rPr>
                          <w:color w:val="0033B3"/>
                          <w:lang w:eastAsia="hu-HU" w:bidi="ar-SA"/>
                        </w:rPr>
                        <w:t xml:space="preserve">const </w:t>
                      </w:r>
                      <w:proofErr w:type="spellStart"/>
                      <w:r w:rsidRPr="001D7004">
                        <w:rPr>
                          <w:color w:val="2A8C7C"/>
                          <w:lang w:eastAsia="hu-HU" w:bidi="ar-SA"/>
                        </w:rPr>
                        <w:t>endOfWeek</w:t>
                      </w:r>
                      <w:proofErr w:type="spellEnd"/>
                      <w:r w:rsidRPr="001D7004">
                        <w:rPr>
                          <w:color w:val="2A8C7C"/>
                          <w:lang w:eastAsia="hu-HU" w:bidi="ar-SA"/>
                        </w:rPr>
                        <w:t xml:space="preserve"> </w:t>
                      </w:r>
                      <w:r w:rsidRPr="001D7004">
                        <w:rPr>
                          <w:color w:val="080808"/>
                          <w:lang w:eastAsia="hu-HU" w:bidi="ar-SA"/>
                        </w:rPr>
                        <w:t xml:space="preserve">= </w:t>
                      </w:r>
                      <w:proofErr w:type="spellStart"/>
                      <w:r w:rsidRPr="001D7004">
                        <w:rPr>
                          <w:color w:val="0033B3"/>
                          <w:lang w:eastAsia="hu-HU" w:bidi="ar-SA"/>
                        </w:rPr>
                        <w:t>this</w:t>
                      </w:r>
                      <w:r w:rsidRPr="001D7004">
                        <w:rPr>
                          <w:color w:val="080808"/>
                          <w:lang w:eastAsia="hu-HU" w:bidi="ar-SA"/>
                        </w:rPr>
                        <w:t>.</w:t>
                      </w:r>
                      <w:r w:rsidRPr="001D7004">
                        <w:rPr>
                          <w:color w:val="914C07"/>
                          <w:lang w:eastAsia="hu-HU" w:bidi="ar-SA"/>
                        </w:rPr>
                        <w:t>getEndOfWeek</w:t>
                      </w:r>
                      <w:proofErr w:type="spellEnd"/>
                      <w:r w:rsidRPr="001D7004">
                        <w:rPr>
                          <w:color w:val="080808"/>
                          <w:lang w:eastAsia="hu-HU" w:bidi="ar-SA"/>
                        </w:rPr>
                        <w:t>(</w:t>
                      </w:r>
                      <w:proofErr w:type="spellStart"/>
                      <w:r w:rsidRPr="001D7004">
                        <w:rPr>
                          <w:color w:val="080808"/>
                          <w:lang w:eastAsia="hu-HU" w:bidi="ar-SA"/>
                        </w:rPr>
                        <w:t>date</w:t>
                      </w:r>
                      <w:proofErr w:type="spellEnd"/>
                      <w:r w:rsidRPr="001D7004">
                        <w:rPr>
                          <w:color w:val="080808"/>
                          <w:lang w:eastAsia="hu-HU" w:bidi="ar-SA"/>
                        </w:rPr>
                        <w:t>);</w:t>
                      </w:r>
                    </w:p>
                    <w:p w14:paraId="7D34985A" w14:textId="0A3E2588" w:rsidR="001D7004" w:rsidRPr="001D7004" w:rsidRDefault="001D7004" w:rsidP="001D7004">
                      <w:pPr>
                        <w:pStyle w:val="Kd"/>
                        <w:rPr>
                          <w:color w:val="080808"/>
                          <w:lang w:eastAsia="hu-HU" w:bidi="ar-SA"/>
                        </w:rPr>
                      </w:pPr>
                      <w:r>
                        <w:rPr>
                          <w:color w:val="080808"/>
                          <w:lang w:eastAsia="hu-HU" w:bidi="ar-SA"/>
                        </w:rPr>
                        <w:t xml:space="preserve">  …</w:t>
                      </w:r>
                      <w:r w:rsidRPr="001D7004">
                        <w:rPr>
                          <w:color w:val="080808"/>
                          <w:lang w:eastAsia="hu-HU" w:bidi="ar-SA"/>
                        </w:rPr>
                        <w:br/>
                        <w:t xml:space="preserve">  </w:t>
                      </w:r>
                      <w:r w:rsidRPr="001D7004">
                        <w:rPr>
                          <w:color w:val="0033B3"/>
                          <w:lang w:eastAsia="hu-HU" w:bidi="ar-SA"/>
                        </w:rPr>
                        <w:t xml:space="preserve">const </w:t>
                      </w:r>
                      <w:proofErr w:type="spellStart"/>
                      <w:r w:rsidRPr="001D7004">
                        <w:rPr>
                          <w:color w:val="2A8C7C"/>
                          <w:lang w:eastAsia="hu-HU" w:bidi="ar-SA"/>
                        </w:rPr>
                        <w:t>startDateTime</w:t>
                      </w:r>
                      <w:proofErr w:type="spellEnd"/>
                      <w:r w:rsidRPr="001D7004">
                        <w:rPr>
                          <w:color w:val="2A8C7C"/>
                          <w:lang w:eastAsia="hu-HU" w:bidi="ar-SA"/>
                        </w:rPr>
                        <w:t xml:space="preserve"> </w:t>
                      </w:r>
                      <w:r w:rsidRPr="001D7004">
                        <w:rPr>
                          <w:color w:val="080808"/>
                          <w:lang w:eastAsia="hu-HU" w:bidi="ar-SA"/>
                        </w:rPr>
                        <w:t xml:space="preserve">= </w:t>
                      </w:r>
                      <w:proofErr w:type="spellStart"/>
                      <w:r w:rsidRPr="001D7004">
                        <w:rPr>
                          <w:color w:val="2A8C7C"/>
                          <w:lang w:eastAsia="hu-HU" w:bidi="ar-SA"/>
                        </w:rPr>
                        <w:t>startOfWeek</w:t>
                      </w:r>
                      <w:r w:rsidRPr="001D7004">
                        <w:rPr>
                          <w:color w:val="080808"/>
                          <w:lang w:eastAsia="hu-HU" w:bidi="ar-SA"/>
                        </w:rPr>
                        <w:t>.</w:t>
                      </w:r>
                      <w:r w:rsidRPr="001D7004">
                        <w:rPr>
                          <w:color w:val="914C07"/>
                          <w:lang w:eastAsia="hu-HU" w:bidi="ar-SA"/>
                        </w:rPr>
                        <w:t>toISOString</w:t>
                      </w:r>
                      <w:proofErr w:type="spellEnd"/>
                      <w:r w:rsidRPr="001D7004">
                        <w:rPr>
                          <w:color w:val="080808"/>
                          <w:lang w:eastAsia="hu-HU" w:bidi="ar-SA"/>
                        </w:rPr>
                        <w:t>();</w:t>
                      </w:r>
                      <w:r w:rsidRPr="001D7004">
                        <w:rPr>
                          <w:color w:val="080808"/>
                          <w:lang w:eastAsia="hu-HU" w:bidi="ar-SA"/>
                        </w:rPr>
                        <w:br/>
                        <w:t xml:space="preserve">  </w:t>
                      </w:r>
                      <w:r w:rsidRPr="001D7004">
                        <w:rPr>
                          <w:color w:val="0033B3"/>
                          <w:lang w:eastAsia="hu-HU" w:bidi="ar-SA"/>
                        </w:rPr>
                        <w:t xml:space="preserve">const </w:t>
                      </w:r>
                      <w:proofErr w:type="spellStart"/>
                      <w:r w:rsidRPr="001D7004">
                        <w:rPr>
                          <w:color w:val="2A8C7C"/>
                          <w:lang w:eastAsia="hu-HU" w:bidi="ar-SA"/>
                        </w:rPr>
                        <w:t>endDateTime</w:t>
                      </w:r>
                      <w:proofErr w:type="spellEnd"/>
                      <w:r w:rsidRPr="001D7004">
                        <w:rPr>
                          <w:color w:val="2A8C7C"/>
                          <w:lang w:eastAsia="hu-HU" w:bidi="ar-SA"/>
                        </w:rPr>
                        <w:t xml:space="preserve"> </w:t>
                      </w:r>
                      <w:r w:rsidRPr="001D7004">
                        <w:rPr>
                          <w:color w:val="080808"/>
                          <w:lang w:eastAsia="hu-HU" w:bidi="ar-SA"/>
                        </w:rPr>
                        <w:t xml:space="preserve">= </w:t>
                      </w:r>
                      <w:proofErr w:type="spellStart"/>
                      <w:r w:rsidRPr="001D7004">
                        <w:rPr>
                          <w:color w:val="2A8C7C"/>
                          <w:lang w:eastAsia="hu-HU" w:bidi="ar-SA"/>
                        </w:rPr>
                        <w:t>endOfWeek</w:t>
                      </w:r>
                      <w:r w:rsidRPr="001D7004">
                        <w:rPr>
                          <w:color w:val="080808"/>
                          <w:lang w:eastAsia="hu-HU" w:bidi="ar-SA"/>
                        </w:rPr>
                        <w:t>.</w:t>
                      </w:r>
                      <w:r w:rsidRPr="001D7004">
                        <w:rPr>
                          <w:color w:val="914C07"/>
                          <w:lang w:eastAsia="hu-HU" w:bidi="ar-SA"/>
                        </w:rPr>
                        <w:t>toISOString</w:t>
                      </w:r>
                      <w:proofErr w:type="spellEnd"/>
                      <w:r w:rsidRPr="001D7004">
                        <w:rPr>
                          <w:color w:val="080808"/>
                          <w:lang w:eastAsia="hu-HU" w:bidi="ar-SA"/>
                        </w:rPr>
                        <w:t>();</w:t>
                      </w:r>
                      <w:r w:rsidRPr="001D7004">
                        <w:rPr>
                          <w:color w:val="080808"/>
                          <w:lang w:eastAsia="hu-HU" w:bidi="ar-SA"/>
                        </w:rPr>
                        <w:br/>
                      </w:r>
                      <w:r w:rsidRPr="001D7004">
                        <w:rPr>
                          <w:color w:val="080808"/>
                          <w:lang w:eastAsia="hu-HU" w:bidi="ar-SA"/>
                        </w:rPr>
                        <w:br/>
                        <w:t xml:space="preserve">  </w:t>
                      </w:r>
                      <w:r w:rsidRPr="001D7004">
                        <w:rPr>
                          <w:color w:val="0033B3"/>
                          <w:lang w:eastAsia="hu-HU" w:bidi="ar-SA"/>
                        </w:rPr>
                        <w:t xml:space="preserve">const </w:t>
                      </w:r>
                      <w:proofErr w:type="spellStart"/>
                      <w:r w:rsidRPr="001D7004">
                        <w:rPr>
                          <w:color w:val="2A8C7C"/>
                          <w:lang w:eastAsia="hu-HU" w:bidi="ar-SA"/>
                        </w:rPr>
                        <w:t>requests</w:t>
                      </w:r>
                      <w:proofErr w:type="spellEnd"/>
                      <w:r w:rsidRPr="001D7004">
                        <w:rPr>
                          <w:color w:val="080808"/>
                          <w:lang w:eastAsia="hu-HU" w:bidi="ar-SA"/>
                        </w:rPr>
                        <w:t xml:space="preserve">: </w:t>
                      </w:r>
                      <w:proofErr w:type="spellStart"/>
                      <w:r w:rsidRPr="001D7004">
                        <w:rPr>
                          <w:color w:val="000000"/>
                          <w:lang w:eastAsia="hu-HU" w:bidi="ar-SA"/>
                        </w:rPr>
                        <w:t>Observable</w:t>
                      </w:r>
                      <w:proofErr w:type="spellEnd"/>
                      <w:r w:rsidRPr="001D7004">
                        <w:rPr>
                          <w:color w:val="080808"/>
                          <w:lang w:eastAsia="hu-HU" w:bidi="ar-SA"/>
                        </w:rPr>
                        <w:t>&lt;</w:t>
                      </w:r>
                      <w:proofErr w:type="spellStart"/>
                      <w:r w:rsidRPr="001D7004">
                        <w:rPr>
                          <w:color w:val="0033B3"/>
                          <w:lang w:eastAsia="hu-HU" w:bidi="ar-SA"/>
                        </w:rPr>
                        <w:t>any</w:t>
                      </w:r>
                      <w:proofErr w:type="spellEnd"/>
                      <w:r w:rsidRPr="001D7004">
                        <w:rPr>
                          <w:color w:val="080808"/>
                          <w:lang w:eastAsia="hu-HU" w:bidi="ar-SA"/>
                        </w:rPr>
                        <w:t>&gt;[] = [];</w:t>
                      </w:r>
                      <w:r w:rsidRPr="001D7004">
                        <w:rPr>
                          <w:color w:val="080808"/>
                          <w:lang w:eastAsia="hu-HU" w:bidi="ar-SA"/>
                        </w:rPr>
                        <w:br/>
                      </w:r>
                      <w:r w:rsidRPr="001D7004">
                        <w:rPr>
                          <w:color w:val="080808"/>
                          <w:lang w:eastAsia="hu-HU" w:bidi="ar-SA"/>
                        </w:rPr>
                        <w:br/>
                        <w:t xml:space="preserve">  </w:t>
                      </w:r>
                      <w:proofErr w:type="spellStart"/>
                      <w:r w:rsidRPr="001D7004">
                        <w:rPr>
                          <w:color w:val="0033B3"/>
                          <w:lang w:eastAsia="hu-HU" w:bidi="ar-SA"/>
                        </w:rPr>
                        <w:t>for</w:t>
                      </w:r>
                      <w:proofErr w:type="spellEnd"/>
                      <w:r w:rsidRPr="001D7004">
                        <w:rPr>
                          <w:color w:val="0033B3"/>
                          <w:lang w:eastAsia="hu-HU" w:bidi="ar-SA"/>
                        </w:rPr>
                        <w:t xml:space="preserve"> </w:t>
                      </w:r>
                      <w:r w:rsidRPr="001D7004">
                        <w:rPr>
                          <w:color w:val="080808"/>
                          <w:lang w:eastAsia="hu-HU" w:bidi="ar-SA"/>
                        </w:rPr>
                        <w:t>(</w:t>
                      </w:r>
                      <w:proofErr w:type="spellStart"/>
                      <w:r w:rsidRPr="001D7004">
                        <w:rPr>
                          <w:color w:val="0033B3"/>
                          <w:lang w:eastAsia="hu-HU" w:bidi="ar-SA"/>
                        </w:rPr>
                        <w:t>let</w:t>
                      </w:r>
                      <w:proofErr w:type="spellEnd"/>
                      <w:r w:rsidRPr="001D7004">
                        <w:rPr>
                          <w:color w:val="0033B3"/>
                          <w:lang w:eastAsia="hu-HU" w:bidi="ar-SA"/>
                        </w:rPr>
                        <w:t xml:space="preserve"> </w:t>
                      </w:r>
                      <w:r w:rsidRPr="001D7004">
                        <w:rPr>
                          <w:color w:val="2A8C7C"/>
                          <w:lang w:eastAsia="hu-HU" w:bidi="ar-SA"/>
                        </w:rPr>
                        <w:t xml:space="preserve">i </w:t>
                      </w:r>
                      <w:r w:rsidRPr="001D7004">
                        <w:rPr>
                          <w:color w:val="080808"/>
                          <w:lang w:eastAsia="hu-HU" w:bidi="ar-SA"/>
                        </w:rPr>
                        <w:t xml:space="preserve">= </w:t>
                      </w:r>
                      <w:r w:rsidRPr="001D7004">
                        <w:rPr>
                          <w:color w:val="1750EB"/>
                          <w:lang w:eastAsia="hu-HU" w:bidi="ar-SA"/>
                        </w:rPr>
                        <w:t>0</w:t>
                      </w:r>
                      <w:r w:rsidRPr="001D7004">
                        <w:rPr>
                          <w:color w:val="080808"/>
                          <w:lang w:eastAsia="hu-HU" w:bidi="ar-SA"/>
                        </w:rPr>
                        <w:t xml:space="preserve">; </w:t>
                      </w:r>
                      <w:r w:rsidRPr="001D7004">
                        <w:rPr>
                          <w:color w:val="2A8C7C"/>
                          <w:lang w:eastAsia="hu-HU" w:bidi="ar-SA"/>
                        </w:rPr>
                        <w:t xml:space="preserve">i </w:t>
                      </w:r>
                      <w:r w:rsidRPr="001D7004">
                        <w:rPr>
                          <w:color w:val="080808"/>
                          <w:lang w:eastAsia="hu-HU" w:bidi="ar-SA"/>
                        </w:rPr>
                        <w:t xml:space="preserve">&lt; </w:t>
                      </w:r>
                      <w:proofErr w:type="spellStart"/>
                      <w:r w:rsidRPr="001D7004">
                        <w:rPr>
                          <w:color w:val="0033B3"/>
                          <w:lang w:eastAsia="hu-HU" w:bidi="ar-SA"/>
                        </w:rPr>
                        <w:t>this</w:t>
                      </w:r>
                      <w:r w:rsidRPr="001D7004">
                        <w:rPr>
                          <w:color w:val="080808"/>
                          <w:lang w:eastAsia="hu-HU" w:bidi="ar-SA"/>
                        </w:rPr>
                        <w:t>.</w:t>
                      </w:r>
                      <w:r w:rsidRPr="001D7004">
                        <w:rPr>
                          <w:color w:val="871094"/>
                          <w:lang w:eastAsia="hu-HU" w:bidi="ar-SA"/>
                        </w:rPr>
                        <w:t>constService</w:t>
                      </w:r>
                      <w:r w:rsidRPr="001D7004">
                        <w:rPr>
                          <w:color w:val="080808"/>
                          <w:lang w:eastAsia="hu-HU" w:bidi="ar-SA"/>
                        </w:rPr>
                        <w:t>.</w:t>
                      </w:r>
                      <w:r w:rsidRPr="001D7004">
                        <w:rPr>
                          <w:lang w:eastAsia="hu-HU" w:bidi="ar-SA"/>
                        </w:rPr>
                        <w:t>CALENDAR_IDS</w:t>
                      </w:r>
                      <w:r w:rsidRPr="001D7004">
                        <w:rPr>
                          <w:color w:val="080808"/>
                          <w:lang w:eastAsia="hu-HU" w:bidi="ar-SA"/>
                        </w:rPr>
                        <w:t>.</w:t>
                      </w:r>
                      <w:r w:rsidRPr="001D7004">
                        <w:rPr>
                          <w:color w:val="871094"/>
                          <w:lang w:eastAsia="hu-HU" w:bidi="ar-SA"/>
                        </w:rPr>
                        <w:t>length</w:t>
                      </w:r>
                      <w:proofErr w:type="spellEnd"/>
                      <w:r w:rsidRPr="001D7004">
                        <w:rPr>
                          <w:color w:val="080808"/>
                          <w:lang w:eastAsia="hu-HU" w:bidi="ar-SA"/>
                        </w:rPr>
                        <w:t xml:space="preserve">; </w:t>
                      </w:r>
                      <w:r w:rsidRPr="001D7004">
                        <w:rPr>
                          <w:color w:val="2A8C7C"/>
                          <w:lang w:eastAsia="hu-HU" w:bidi="ar-SA"/>
                        </w:rPr>
                        <w:t>i</w:t>
                      </w:r>
                      <w:r w:rsidRPr="001D7004">
                        <w:rPr>
                          <w:color w:val="080808"/>
                          <w:lang w:eastAsia="hu-HU" w:bidi="ar-SA"/>
                        </w:rPr>
                        <w:t>++) {</w:t>
                      </w:r>
                      <w:r w:rsidRPr="001D7004">
                        <w:rPr>
                          <w:color w:val="080808"/>
                          <w:lang w:eastAsia="hu-HU" w:bidi="ar-SA"/>
                        </w:rPr>
                        <w:br/>
                        <w:t xml:space="preserve">    </w:t>
                      </w:r>
                      <w:proofErr w:type="spellStart"/>
                      <w:r w:rsidRPr="001D7004">
                        <w:rPr>
                          <w:color w:val="0033B3"/>
                          <w:lang w:eastAsia="hu-HU" w:bidi="ar-SA"/>
                        </w:rPr>
                        <w:t>let</w:t>
                      </w:r>
                      <w:proofErr w:type="spellEnd"/>
                      <w:r w:rsidRPr="001D7004">
                        <w:rPr>
                          <w:color w:val="0033B3"/>
                          <w:lang w:eastAsia="hu-HU" w:bidi="ar-SA"/>
                        </w:rPr>
                        <w:t xml:space="preserve"> </w:t>
                      </w:r>
                      <w:proofErr w:type="spellStart"/>
                      <w:r w:rsidRPr="001D7004">
                        <w:rPr>
                          <w:color w:val="2A8C7C"/>
                          <w:lang w:eastAsia="hu-HU" w:bidi="ar-SA"/>
                        </w:rPr>
                        <w:t>url</w:t>
                      </w:r>
                      <w:proofErr w:type="spellEnd"/>
                      <w:r w:rsidRPr="001D7004">
                        <w:rPr>
                          <w:color w:val="2A8C7C"/>
                          <w:lang w:eastAsia="hu-HU" w:bidi="ar-SA"/>
                        </w:rPr>
                        <w:t xml:space="preserve"> </w:t>
                      </w:r>
                      <w:r w:rsidRPr="001D7004">
                        <w:rPr>
                          <w:color w:val="080808"/>
                          <w:lang w:eastAsia="hu-HU" w:bidi="ar-SA"/>
                        </w:rPr>
                        <w:t xml:space="preserve">= </w:t>
                      </w:r>
                      <w:proofErr w:type="spellStart"/>
                      <w:r w:rsidRPr="001D7004">
                        <w:rPr>
                          <w:color w:val="0033B3"/>
                          <w:lang w:eastAsia="hu-HU" w:bidi="ar-SA"/>
                        </w:rPr>
                        <w:t>this</w:t>
                      </w:r>
                      <w:r w:rsidRPr="001D7004">
                        <w:rPr>
                          <w:color w:val="080808"/>
                          <w:lang w:eastAsia="hu-HU" w:bidi="ar-SA"/>
                        </w:rPr>
                        <w:t>.</w:t>
                      </w:r>
                      <w:r w:rsidRPr="001D7004">
                        <w:rPr>
                          <w:color w:val="871094"/>
                          <w:lang w:eastAsia="hu-HU" w:bidi="ar-SA"/>
                        </w:rPr>
                        <w:t>constService</w:t>
                      </w:r>
                      <w:r w:rsidRPr="001D7004">
                        <w:rPr>
                          <w:color w:val="080808"/>
                          <w:lang w:eastAsia="hu-HU" w:bidi="ar-SA"/>
                        </w:rPr>
                        <w:t>.</w:t>
                      </w:r>
                      <w:r w:rsidRPr="001D7004">
                        <w:rPr>
                          <w:lang w:eastAsia="hu-HU" w:bidi="ar-SA"/>
                        </w:rPr>
                        <w:t>CALENDAR_IDS</w:t>
                      </w:r>
                      <w:proofErr w:type="spellEnd"/>
                      <w:r w:rsidRPr="001D7004">
                        <w:rPr>
                          <w:color w:val="080808"/>
                          <w:lang w:eastAsia="hu-HU" w:bidi="ar-SA"/>
                        </w:rPr>
                        <w:t>[</w:t>
                      </w:r>
                      <w:r w:rsidRPr="001D7004">
                        <w:rPr>
                          <w:color w:val="2A8C7C"/>
                          <w:lang w:eastAsia="hu-HU" w:bidi="ar-SA"/>
                        </w:rPr>
                        <w:t>i</w:t>
                      </w:r>
                      <w:r w:rsidRPr="001D7004">
                        <w:rPr>
                          <w:color w:val="080808"/>
                          <w:lang w:eastAsia="hu-HU" w:bidi="ar-SA"/>
                        </w:rPr>
                        <w:t>];</w:t>
                      </w:r>
                      <w:r w:rsidRPr="001D7004">
                        <w:rPr>
                          <w:color w:val="080808"/>
                          <w:lang w:eastAsia="hu-HU" w:bidi="ar-SA"/>
                        </w:rPr>
                        <w:br/>
                        <w:t xml:space="preserve">    </w:t>
                      </w:r>
                      <w:proofErr w:type="spellStart"/>
                      <w:r w:rsidRPr="001D7004">
                        <w:rPr>
                          <w:color w:val="0033B3"/>
                          <w:lang w:eastAsia="hu-HU" w:bidi="ar-SA"/>
                        </w:rPr>
                        <w:t>if</w:t>
                      </w:r>
                      <w:proofErr w:type="spellEnd"/>
                      <w:r w:rsidRPr="001D7004">
                        <w:rPr>
                          <w:color w:val="0033B3"/>
                          <w:lang w:eastAsia="hu-HU" w:bidi="ar-SA"/>
                        </w:rPr>
                        <w:t xml:space="preserve"> </w:t>
                      </w:r>
                      <w:r w:rsidRPr="001D7004">
                        <w:rPr>
                          <w:color w:val="080808"/>
                          <w:lang w:eastAsia="hu-HU" w:bidi="ar-SA"/>
                        </w:rPr>
                        <w:t>(</w:t>
                      </w:r>
                      <w:proofErr w:type="spellStart"/>
                      <w:r w:rsidRPr="001D7004">
                        <w:rPr>
                          <w:color w:val="0033B3"/>
                          <w:lang w:eastAsia="hu-HU" w:bidi="ar-SA"/>
                        </w:rPr>
                        <w:t>this</w:t>
                      </w:r>
                      <w:r w:rsidRPr="001D7004">
                        <w:rPr>
                          <w:color w:val="080808"/>
                          <w:lang w:eastAsia="hu-HU" w:bidi="ar-SA"/>
                        </w:rPr>
                        <w:t>.</w:t>
                      </w:r>
                      <w:r w:rsidRPr="001D7004">
                        <w:rPr>
                          <w:color w:val="871094"/>
                          <w:lang w:eastAsia="hu-HU" w:bidi="ar-SA"/>
                        </w:rPr>
                        <w:t>constService</w:t>
                      </w:r>
                      <w:r w:rsidRPr="001D7004">
                        <w:rPr>
                          <w:color w:val="080808"/>
                          <w:lang w:eastAsia="hu-HU" w:bidi="ar-SA"/>
                        </w:rPr>
                        <w:t>.</w:t>
                      </w:r>
                      <w:r w:rsidRPr="001D7004">
                        <w:rPr>
                          <w:lang w:eastAsia="hu-HU" w:bidi="ar-SA"/>
                        </w:rPr>
                        <w:t>CALENDAR_IDS</w:t>
                      </w:r>
                      <w:proofErr w:type="spellEnd"/>
                      <w:r w:rsidRPr="001D7004">
                        <w:rPr>
                          <w:color w:val="080808"/>
                          <w:lang w:eastAsia="hu-HU" w:bidi="ar-SA"/>
                        </w:rPr>
                        <w:t>[</w:t>
                      </w:r>
                      <w:r w:rsidRPr="001D7004">
                        <w:rPr>
                          <w:color w:val="2A8C7C"/>
                          <w:lang w:eastAsia="hu-HU" w:bidi="ar-SA"/>
                        </w:rPr>
                        <w:t>i</w:t>
                      </w:r>
                      <w:r w:rsidRPr="001D7004">
                        <w:rPr>
                          <w:color w:val="080808"/>
                          <w:lang w:eastAsia="hu-HU" w:bidi="ar-SA"/>
                        </w:rPr>
                        <w:t>].</w:t>
                      </w:r>
                      <w:proofErr w:type="spellStart"/>
                      <w:r w:rsidRPr="001D7004">
                        <w:rPr>
                          <w:color w:val="914C07"/>
                          <w:lang w:eastAsia="hu-HU" w:bidi="ar-SA"/>
                        </w:rPr>
                        <w:t>includes</w:t>
                      </w:r>
                      <w:proofErr w:type="spellEnd"/>
                      <w:r w:rsidRPr="001D7004">
                        <w:rPr>
                          <w:color w:val="080808"/>
                          <w:lang w:eastAsia="hu-HU" w:bidi="ar-SA"/>
                        </w:rPr>
                        <w:t>(</w:t>
                      </w:r>
                      <w:r w:rsidRPr="001D7004">
                        <w:rPr>
                          <w:color w:val="067D17"/>
                          <w:lang w:eastAsia="hu-HU" w:bidi="ar-SA"/>
                        </w:rPr>
                        <w:t>"</w:t>
                      </w:r>
                      <w:proofErr w:type="spellStart"/>
                      <w:r w:rsidRPr="001D7004">
                        <w:rPr>
                          <w:color w:val="067D17"/>
                          <w:lang w:eastAsia="hu-HU" w:bidi="ar-SA"/>
                        </w:rPr>
                        <w:t>google</w:t>
                      </w:r>
                      <w:proofErr w:type="spellEnd"/>
                      <w:r w:rsidRPr="001D7004">
                        <w:rPr>
                          <w:color w:val="067D17"/>
                          <w:lang w:eastAsia="hu-HU" w:bidi="ar-SA"/>
                        </w:rPr>
                        <w:t>"</w:t>
                      </w:r>
                      <w:r w:rsidRPr="001D7004">
                        <w:rPr>
                          <w:color w:val="080808"/>
                          <w:lang w:eastAsia="hu-HU" w:bidi="ar-SA"/>
                        </w:rPr>
                        <w:t>)) {</w:t>
                      </w:r>
                      <w:r w:rsidRPr="001D7004">
                        <w:rPr>
                          <w:color w:val="080808"/>
                          <w:lang w:eastAsia="hu-HU" w:bidi="ar-SA"/>
                        </w:rPr>
                        <w:br/>
                        <w:t xml:space="preserve">      </w:t>
                      </w:r>
                      <w:proofErr w:type="spellStart"/>
                      <w:r w:rsidRPr="001D7004">
                        <w:rPr>
                          <w:color w:val="2A8C7C"/>
                          <w:lang w:eastAsia="hu-HU" w:bidi="ar-SA"/>
                        </w:rPr>
                        <w:t>url</w:t>
                      </w:r>
                      <w:proofErr w:type="spellEnd"/>
                      <w:r w:rsidRPr="001D7004">
                        <w:rPr>
                          <w:color w:val="2A8C7C"/>
                          <w:lang w:eastAsia="hu-HU" w:bidi="ar-SA"/>
                        </w:rPr>
                        <w:t xml:space="preserve"> </w:t>
                      </w:r>
                      <w:r w:rsidRPr="001D7004">
                        <w:rPr>
                          <w:color w:val="080808"/>
                          <w:lang w:eastAsia="hu-HU" w:bidi="ar-SA"/>
                        </w:rPr>
                        <w:t xml:space="preserve">= </w:t>
                      </w:r>
                      <w:r w:rsidRPr="001D7004">
                        <w:rPr>
                          <w:color w:val="067D17"/>
                          <w:lang w:eastAsia="hu-HU" w:bidi="ar-SA"/>
                        </w:rPr>
                        <w:t>`https://www.googleapis.com/calendar/v3/calendars/</w:t>
                      </w:r>
                      <w:r w:rsidRPr="001D7004">
                        <w:rPr>
                          <w:color w:val="080808"/>
                          <w:lang w:eastAsia="hu-HU" w:bidi="ar-SA"/>
                        </w:rPr>
                        <w:t>${</w:t>
                      </w:r>
                      <w:r w:rsidRPr="001D7004">
                        <w:rPr>
                          <w:color w:val="0033B3"/>
                          <w:lang w:eastAsia="hu-HU" w:bidi="ar-SA"/>
                        </w:rPr>
                        <w:t>this</w:t>
                      </w:r>
                      <w:r w:rsidRPr="001D7004">
                        <w:rPr>
                          <w:color w:val="080808"/>
                          <w:lang w:eastAsia="hu-HU" w:bidi="ar-SA"/>
                        </w:rPr>
                        <w:t>.</w:t>
                      </w:r>
                      <w:r w:rsidRPr="001D7004">
                        <w:rPr>
                          <w:color w:val="871094"/>
                          <w:lang w:eastAsia="hu-HU" w:bidi="ar-SA"/>
                        </w:rPr>
                        <w:t>constService</w:t>
                      </w:r>
                      <w:r w:rsidRPr="001D7004">
                        <w:rPr>
                          <w:color w:val="080808"/>
                          <w:lang w:eastAsia="hu-HU" w:bidi="ar-SA"/>
                        </w:rPr>
                        <w:t>.</w:t>
                      </w:r>
                      <w:r w:rsidRPr="001D7004">
                        <w:rPr>
                          <w:lang w:eastAsia="hu-HU" w:bidi="ar-SA"/>
                        </w:rPr>
                        <w:t>CALENDAR_IDS</w:t>
                      </w:r>
                      <w:r w:rsidRPr="001D7004">
                        <w:rPr>
                          <w:color w:val="080808"/>
                          <w:lang w:eastAsia="hu-HU" w:bidi="ar-SA"/>
                        </w:rPr>
                        <w:t>[</w:t>
                      </w:r>
                      <w:r w:rsidRPr="001D7004">
                        <w:rPr>
                          <w:color w:val="2A8C7C"/>
                          <w:lang w:eastAsia="hu-HU" w:bidi="ar-SA"/>
                        </w:rPr>
                        <w:t>i</w:t>
                      </w:r>
                      <w:r w:rsidRPr="001D7004">
                        <w:rPr>
                          <w:color w:val="080808"/>
                          <w:lang w:eastAsia="hu-HU" w:bidi="ar-SA"/>
                        </w:rPr>
                        <w:t>]}</w:t>
                      </w:r>
                      <w:r w:rsidRPr="001D7004">
                        <w:rPr>
                          <w:color w:val="067D17"/>
                          <w:lang w:eastAsia="hu-HU" w:bidi="ar-SA"/>
                        </w:rPr>
                        <w:t>/events?timeMin=</w:t>
                      </w:r>
                      <w:r w:rsidRPr="001D7004">
                        <w:rPr>
                          <w:color w:val="080808"/>
                          <w:lang w:eastAsia="hu-HU" w:bidi="ar-SA"/>
                        </w:rPr>
                        <w:t>${</w:t>
                      </w:r>
                      <w:r w:rsidRPr="001D7004">
                        <w:rPr>
                          <w:color w:val="2A8C7C"/>
                          <w:lang w:eastAsia="hu-HU" w:bidi="ar-SA"/>
                        </w:rPr>
                        <w:t>startDateTime</w:t>
                      </w:r>
                      <w:r w:rsidRPr="001D7004">
                        <w:rPr>
                          <w:color w:val="080808"/>
                          <w:lang w:eastAsia="hu-HU" w:bidi="ar-SA"/>
                        </w:rPr>
                        <w:t>}</w:t>
                      </w:r>
                      <w:r w:rsidRPr="001D7004">
                        <w:rPr>
                          <w:color w:val="067D17"/>
                          <w:lang w:eastAsia="hu-HU" w:bidi="ar-SA"/>
                        </w:rPr>
                        <w:t>&amp;timeMax=</w:t>
                      </w:r>
                      <w:r w:rsidRPr="001D7004">
                        <w:rPr>
                          <w:color w:val="080808"/>
                          <w:lang w:eastAsia="hu-HU" w:bidi="ar-SA"/>
                        </w:rPr>
                        <w:t>${</w:t>
                      </w:r>
                      <w:r w:rsidRPr="001D7004">
                        <w:rPr>
                          <w:color w:val="2A8C7C"/>
                          <w:lang w:eastAsia="hu-HU" w:bidi="ar-SA"/>
                        </w:rPr>
                        <w:t>endDateTime</w:t>
                      </w:r>
                      <w:r w:rsidRPr="001D7004">
                        <w:rPr>
                          <w:color w:val="080808"/>
                          <w:lang w:eastAsia="hu-HU" w:bidi="ar-SA"/>
                        </w:rPr>
                        <w:t>}</w:t>
                      </w:r>
                      <w:r w:rsidRPr="001D7004">
                        <w:rPr>
                          <w:color w:val="067D17"/>
                          <w:lang w:eastAsia="hu-HU" w:bidi="ar-SA"/>
                        </w:rPr>
                        <w:t>&amp;key=</w:t>
                      </w:r>
                      <w:r w:rsidRPr="001D7004">
                        <w:rPr>
                          <w:color w:val="080808"/>
                          <w:lang w:eastAsia="hu-HU" w:bidi="ar-SA"/>
                        </w:rPr>
                        <w:t>${</w:t>
                      </w:r>
                      <w:r w:rsidRPr="001D7004">
                        <w:rPr>
                          <w:color w:val="0033B3"/>
                          <w:lang w:eastAsia="hu-HU" w:bidi="ar-SA"/>
                        </w:rPr>
                        <w:t>this</w:t>
                      </w:r>
                      <w:r w:rsidRPr="001D7004">
                        <w:rPr>
                          <w:color w:val="080808"/>
                          <w:lang w:eastAsia="hu-HU" w:bidi="ar-SA"/>
                        </w:rPr>
                        <w:t>.</w:t>
                      </w:r>
                      <w:r w:rsidRPr="001D7004">
                        <w:rPr>
                          <w:color w:val="871094"/>
                          <w:lang w:eastAsia="hu-HU" w:bidi="ar-SA"/>
                        </w:rPr>
                        <w:t>constService</w:t>
                      </w:r>
                      <w:r w:rsidRPr="001D7004">
                        <w:rPr>
                          <w:color w:val="080808"/>
                          <w:lang w:eastAsia="hu-HU" w:bidi="ar-SA"/>
                        </w:rPr>
                        <w:t>.</w:t>
                      </w:r>
                      <w:r w:rsidRPr="001D7004">
                        <w:rPr>
                          <w:lang w:eastAsia="hu-HU" w:bidi="ar-SA"/>
                        </w:rPr>
                        <w:t>API_KEY</w:t>
                      </w:r>
                      <w:r w:rsidRPr="001D7004">
                        <w:rPr>
                          <w:color w:val="080808"/>
                          <w:lang w:eastAsia="hu-HU" w:bidi="ar-SA"/>
                        </w:rPr>
                        <w:t>}</w:t>
                      </w:r>
                      <w:r w:rsidRPr="001D7004">
                        <w:rPr>
                          <w:color w:val="067D17"/>
                          <w:lang w:eastAsia="hu-HU" w:bidi="ar-SA"/>
                        </w:rPr>
                        <w:t>`</w:t>
                      </w:r>
                      <w:r w:rsidRPr="001D7004">
                        <w:rPr>
                          <w:color w:val="080808"/>
                          <w:lang w:eastAsia="hu-HU" w:bidi="ar-SA"/>
                        </w:rPr>
                        <w:t>;</w:t>
                      </w:r>
                      <w:r w:rsidRPr="001D7004">
                        <w:rPr>
                          <w:color w:val="080808"/>
                          <w:lang w:eastAsia="hu-HU" w:bidi="ar-SA"/>
                        </w:rPr>
                        <w:br/>
                        <w:t xml:space="preserve">      </w:t>
                      </w:r>
                      <w:proofErr w:type="spellStart"/>
                      <w:r w:rsidRPr="001D7004">
                        <w:rPr>
                          <w:color w:val="2A8C7C"/>
                          <w:lang w:eastAsia="hu-HU" w:bidi="ar-SA"/>
                        </w:rPr>
                        <w:t>requests</w:t>
                      </w:r>
                      <w:r w:rsidRPr="001D7004">
                        <w:rPr>
                          <w:color w:val="080808"/>
                          <w:lang w:eastAsia="hu-HU" w:bidi="ar-SA"/>
                        </w:rPr>
                        <w:t>.</w:t>
                      </w:r>
                      <w:r w:rsidRPr="001D7004">
                        <w:rPr>
                          <w:color w:val="914C07"/>
                          <w:lang w:eastAsia="hu-HU" w:bidi="ar-SA"/>
                        </w:rPr>
                        <w:t>push</w:t>
                      </w:r>
                      <w:proofErr w:type="spellEnd"/>
                      <w:r w:rsidRPr="001D7004">
                        <w:rPr>
                          <w:color w:val="080808"/>
                          <w:lang w:eastAsia="hu-HU" w:bidi="ar-SA"/>
                        </w:rPr>
                        <w:t>(</w:t>
                      </w:r>
                      <w:proofErr w:type="spellStart"/>
                      <w:r w:rsidRPr="001D7004">
                        <w:rPr>
                          <w:color w:val="0033B3"/>
                          <w:lang w:eastAsia="hu-HU" w:bidi="ar-SA"/>
                        </w:rPr>
                        <w:t>this</w:t>
                      </w:r>
                      <w:r w:rsidRPr="001D7004">
                        <w:rPr>
                          <w:color w:val="080808"/>
                          <w:lang w:eastAsia="hu-HU" w:bidi="ar-SA"/>
                        </w:rPr>
                        <w:t>.</w:t>
                      </w:r>
                      <w:r w:rsidRPr="001D7004">
                        <w:rPr>
                          <w:color w:val="871094"/>
                          <w:lang w:eastAsia="hu-HU" w:bidi="ar-SA"/>
                        </w:rPr>
                        <w:t>http</w:t>
                      </w:r>
                      <w:r w:rsidRPr="001D7004">
                        <w:rPr>
                          <w:color w:val="080808"/>
                          <w:lang w:eastAsia="hu-HU" w:bidi="ar-SA"/>
                        </w:rPr>
                        <w:t>.</w:t>
                      </w:r>
                      <w:r w:rsidRPr="001D7004">
                        <w:rPr>
                          <w:color w:val="914C07"/>
                          <w:lang w:eastAsia="hu-HU" w:bidi="ar-SA"/>
                        </w:rPr>
                        <w:t>get</w:t>
                      </w:r>
                      <w:proofErr w:type="spellEnd"/>
                      <w:r w:rsidRPr="001D7004">
                        <w:rPr>
                          <w:color w:val="080808"/>
                          <w:lang w:eastAsia="hu-HU" w:bidi="ar-SA"/>
                        </w:rPr>
                        <w:t>(</w:t>
                      </w:r>
                      <w:proofErr w:type="spellStart"/>
                      <w:r w:rsidRPr="001D7004">
                        <w:rPr>
                          <w:color w:val="2A8C7C"/>
                          <w:lang w:eastAsia="hu-HU" w:bidi="ar-SA"/>
                        </w:rPr>
                        <w:t>url</w:t>
                      </w:r>
                      <w:proofErr w:type="spellEnd"/>
                      <w:r w:rsidRPr="001D7004">
                        <w:rPr>
                          <w:color w:val="080808"/>
                          <w:lang w:eastAsia="hu-HU" w:bidi="ar-SA"/>
                        </w:rPr>
                        <w:t>));</w:t>
                      </w:r>
                      <w:r w:rsidRPr="001D7004">
                        <w:rPr>
                          <w:color w:val="080808"/>
                          <w:lang w:eastAsia="hu-HU" w:bidi="ar-SA"/>
                        </w:rPr>
                        <w:br/>
                        <w:t xml:space="preserve">    } </w:t>
                      </w:r>
                      <w:proofErr w:type="spellStart"/>
                      <w:r w:rsidRPr="001D7004">
                        <w:rPr>
                          <w:color w:val="0033B3"/>
                          <w:lang w:eastAsia="hu-HU" w:bidi="ar-SA"/>
                        </w:rPr>
                        <w:t>else</w:t>
                      </w:r>
                      <w:proofErr w:type="spellEnd"/>
                      <w:r w:rsidRPr="001D7004">
                        <w:rPr>
                          <w:color w:val="0033B3"/>
                          <w:lang w:eastAsia="hu-HU" w:bidi="ar-SA"/>
                        </w:rPr>
                        <w:t xml:space="preserve"> </w:t>
                      </w:r>
                      <w:r w:rsidRPr="001D7004">
                        <w:rPr>
                          <w:color w:val="080808"/>
                          <w:lang w:eastAsia="hu-HU" w:bidi="ar-SA"/>
                        </w:rPr>
                        <w:t>{</w:t>
                      </w:r>
                      <w:r w:rsidRPr="001D7004">
                        <w:rPr>
                          <w:color w:val="080808"/>
                          <w:lang w:eastAsia="hu-HU" w:bidi="ar-SA"/>
                        </w:rPr>
                        <w:br/>
                        <w:t xml:space="preserve">      </w:t>
                      </w:r>
                      <w:proofErr w:type="spellStart"/>
                      <w:r w:rsidRPr="001D7004">
                        <w:rPr>
                          <w:color w:val="2A8C7C"/>
                          <w:lang w:eastAsia="hu-HU" w:bidi="ar-SA"/>
                        </w:rPr>
                        <w:t>requests</w:t>
                      </w:r>
                      <w:r w:rsidRPr="001D7004">
                        <w:rPr>
                          <w:color w:val="080808"/>
                          <w:lang w:eastAsia="hu-HU" w:bidi="ar-SA"/>
                        </w:rPr>
                        <w:t>.</w:t>
                      </w:r>
                      <w:r w:rsidRPr="001D7004">
                        <w:rPr>
                          <w:color w:val="914C07"/>
                          <w:lang w:eastAsia="hu-HU" w:bidi="ar-SA"/>
                        </w:rPr>
                        <w:t>push</w:t>
                      </w:r>
                      <w:proofErr w:type="spellEnd"/>
                      <w:r w:rsidRPr="001D7004">
                        <w:rPr>
                          <w:color w:val="080808"/>
                          <w:lang w:eastAsia="hu-HU" w:bidi="ar-SA"/>
                        </w:rPr>
                        <w:t>(</w:t>
                      </w:r>
                      <w:proofErr w:type="spellStart"/>
                      <w:r w:rsidRPr="001D7004">
                        <w:rPr>
                          <w:color w:val="0033B3"/>
                          <w:lang w:eastAsia="hu-HU" w:bidi="ar-SA"/>
                        </w:rPr>
                        <w:t>this</w:t>
                      </w:r>
                      <w:r w:rsidRPr="001D7004">
                        <w:rPr>
                          <w:color w:val="080808"/>
                          <w:lang w:eastAsia="hu-HU" w:bidi="ar-SA"/>
                        </w:rPr>
                        <w:t>.</w:t>
                      </w:r>
                      <w:r w:rsidRPr="001D7004">
                        <w:rPr>
                          <w:color w:val="871094"/>
                          <w:lang w:eastAsia="hu-HU" w:bidi="ar-SA"/>
                        </w:rPr>
                        <w:t>http</w:t>
                      </w:r>
                      <w:r w:rsidRPr="001D7004">
                        <w:rPr>
                          <w:color w:val="080808"/>
                          <w:lang w:eastAsia="hu-HU" w:bidi="ar-SA"/>
                        </w:rPr>
                        <w:t>.</w:t>
                      </w:r>
                      <w:r w:rsidRPr="001D7004">
                        <w:rPr>
                          <w:color w:val="914C07"/>
                          <w:lang w:eastAsia="hu-HU" w:bidi="ar-SA"/>
                        </w:rPr>
                        <w:t>get</w:t>
                      </w:r>
                      <w:proofErr w:type="spellEnd"/>
                      <w:r w:rsidRPr="001D7004">
                        <w:rPr>
                          <w:color w:val="080808"/>
                          <w:lang w:eastAsia="hu-HU" w:bidi="ar-SA"/>
                        </w:rPr>
                        <w:t>(</w:t>
                      </w:r>
                      <w:proofErr w:type="spellStart"/>
                      <w:r w:rsidRPr="001D7004">
                        <w:rPr>
                          <w:color w:val="0033B3"/>
                          <w:lang w:eastAsia="hu-HU" w:bidi="ar-SA"/>
                        </w:rPr>
                        <w:t>this</w:t>
                      </w:r>
                      <w:r w:rsidRPr="001D7004">
                        <w:rPr>
                          <w:color w:val="080808"/>
                          <w:lang w:eastAsia="hu-HU" w:bidi="ar-SA"/>
                        </w:rPr>
                        <w:t>.</w:t>
                      </w:r>
                      <w:r w:rsidRPr="001D7004">
                        <w:rPr>
                          <w:color w:val="871094"/>
                          <w:lang w:eastAsia="hu-HU" w:bidi="ar-SA"/>
                        </w:rPr>
                        <w:t>corsProxy</w:t>
                      </w:r>
                      <w:proofErr w:type="spellEnd"/>
                      <w:r w:rsidRPr="001D7004">
                        <w:rPr>
                          <w:color w:val="871094"/>
                          <w:lang w:eastAsia="hu-HU" w:bidi="ar-SA"/>
                        </w:rPr>
                        <w:t xml:space="preserve"> </w:t>
                      </w:r>
                      <w:r w:rsidRPr="001D7004">
                        <w:rPr>
                          <w:color w:val="080808"/>
                          <w:lang w:eastAsia="hu-HU" w:bidi="ar-SA"/>
                        </w:rPr>
                        <w:t xml:space="preserve">+ </w:t>
                      </w:r>
                      <w:proofErr w:type="spellStart"/>
                      <w:r w:rsidRPr="001D7004">
                        <w:rPr>
                          <w:color w:val="2A8C7C"/>
                          <w:lang w:eastAsia="hu-HU" w:bidi="ar-SA"/>
                        </w:rPr>
                        <w:t>url</w:t>
                      </w:r>
                      <w:proofErr w:type="spellEnd"/>
                      <w:r w:rsidRPr="001D7004">
                        <w:rPr>
                          <w:color w:val="080808"/>
                          <w:lang w:eastAsia="hu-HU" w:bidi="ar-SA"/>
                        </w:rPr>
                        <w:t>, {</w:t>
                      </w:r>
                      <w:proofErr w:type="spellStart"/>
                      <w:r w:rsidRPr="001D7004">
                        <w:rPr>
                          <w:color w:val="871094"/>
                          <w:lang w:eastAsia="hu-HU" w:bidi="ar-SA"/>
                        </w:rPr>
                        <w:t>responseType</w:t>
                      </w:r>
                      <w:proofErr w:type="spellEnd"/>
                      <w:r w:rsidRPr="001D7004">
                        <w:rPr>
                          <w:color w:val="080808"/>
                          <w:lang w:eastAsia="hu-HU" w:bidi="ar-SA"/>
                        </w:rPr>
                        <w:t xml:space="preserve">: </w:t>
                      </w:r>
                      <w:r w:rsidRPr="001D7004">
                        <w:rPr>
                          <w:color w:val="067D17"/>
                          <w:lang w:eastAsia="hu-HU" w:bidi="ar-SA"/>
                        </w:rPr>
                        <w:t>'text'</w:t>
                      </w:r>
                      <w:r w:rsidRPr="001D7004">
                        <w:rPr>
                          <w:color w:val="080808"/>
                          <w:lang w:eastAsia="hu-HU" w:bidi="ar-SA"/>
                        </w:rPr>
                        <w:t>}));</w:t>
                      </w:r>
                      <w:r w:rsidRPr="001D7004">
                        <w:rPr>
                          <w:color w:val="080808"/>
                          <w:lang w:eastAsia="hu-HU" w:bidi="ar-SA"/>
                        </w:rPr>
                        <w:br/>
                        <w:t xml:space="preserve">    }</w:t>
                      </w:r>
                      <w:r w:rsidRPr="001D7004">
                        <w:rPr>
                          <w:color w:val="080808"/>
                          <w:lang w:eastAsia="hu-HU" w:bidi="ar-SA"/>
                        </w:rPr>
                        <w:br/>
                        <w:t xml:space="preserve">  }</w:t>
                      </w:r>
                      <w:r w:rsidRPr="001D7004">
                        <w:rPr>
                          <w:color w:val="080808"/>
                          <w:lang w:eastAsia="hu-HU" w:bidi="ar-SA"/>
                        </w:rPr>
                        <w:br/>
                        <w:t xml:space="preserve">  </w:t>
                      </w:r>
                      <w:proofErr w:type="spellStart"/>
                      <w:r w:rsidRPr="001D7004">
                        <w:rPr>
                          <w:color w:val="0033B3"/>
                          <w:lang w:eastAsia="hu-HU" w:bidi="ar-SA"/>
                        </w:rPr>
                        <w:t>return</w:t>
                      </w:r>
                      <w:proofErr w:type="spellEnd"/>
                      <w:r w:rsidRPr="001D7004">
                        <w:rPr>
                          <w:color w:val="0033B3"/>
                          <w:lang w:eastAsia="hu-HU" w:bidi="ar-SA"/>
                        </w:rPr>
                        <w:t xml:space="preserve"> </w:t>
                      </w:r>
                      <w:proofErr w:type="spellStart"/>
                      <w:r w:rsidRPr="001D7004">
                        <w:rPr>
                          <w:i/>
                          <w:iCs/>
                          <w:color w:val="080808"/>
                          <w:lang w:eastAsia="hu-HU" w:bidi="ar-SA"/>
                        </w:rPr>
                        <w:t>forkJoin</w:t>
                      </w:r>
                      <w:proofErr w:type="spellEnd"/>
                      <w:r w:rsidRPr="001D7004">
                        <w:rPr>
                          <w:color w:val="080808"/>
                          <w:lang w:eastAsia="hu-HU" w:bidi="ar-SA"/>
                        </w:rPr>
                        <w:t>(</w:t>
                      </w:r>
                      <w:proofErr w:type="spellStart"/>
                      <w:r w:rsidRPr="001D7004">
                        <w:rPr>
                          <w:color w:val="2A8C7C"/>
                          <w:lang w:eastAsia="hu-HU" w:bidi="ar-SA"/>
                        </w:rPr>
                        <w:t>requests</w:t>
                      </w:r>
                      <w:proofErr w:type="spellEnd"/>
                      <w:r w:rsidRPr="001D7004">
                        <w:rPr>
                          <w:color w:val="080808"/>
                          <w:lang w:eastAsia="hu-HU" w:bidi="ar-SA"/>
                        </w:rPr>
                        <w:t>).</w:t>
                      </w:r>
                      <w:proofErr w:type="spellStart"/>
                      <w:r w:rsidRPr="001D7004">
                        <w:rPr>
                          <w:lang w:eastAsia="hu-HU" w:bidi="ar-SA"/>
                        </w:rPr>
                        <w:t>pipe</w:t>
                      </w:r>
                      <w:proofErr w:type="spellEnd"/>
                      <w:r w:rsidRPr="001D7004">
                        <w:rPr>
                          <w:color w:val="080808"/>
                          <w:lang w:eastAsia="hu-HU" w:bidi="ar-SA"/>
                        </w:rPr>
                        <w:t>(</w:t>
                      </w:r>
                      <w:r w:rsidRPr="001D7004">
                        <w:rPr>
                          <w:color w:val="080808"/>
                          <w:lang w:eastAsia="hu-HU" w:bidi="ar-SA"/>
                        </w:rPr>
                        <w:br/>
                        <w:t xml:space="preserve">    </w:t>
                      </w:r>
                      <w:r w:rsidRPr="001D7004">
                        <w:rPr>
                          <w:i/>
                          <w:iCs/>
                          <w:color w:val="080808"/>
                          <w:lang w:eastAsia="hu-HU" w:bidi="ar-SA"/>
                        </w:rPr>
                        <w:t>map</w:t>
                      </w:r>
                      <w:r w:rsidRPr="001D7004">
                        <w:rPr>
                          <w:color w:val="080808"/>
                          <w:lang w:eastAsia="hu-HU" w:bidi="ar-SA"/>
                        </w:rPr>
                        <w:t>(</w:t>
                      </w:r>
                      <w:proofErr w:type="spellStart"/>
                      <w:r w:rsidRPr="001D7004">
                        <w:rPr>
                          <w:color w:val="080808"/>
                          <w:lang w:eastAsia="hu-HU" w:bidi="ar-SA"/>
                        </w:rPr>
                        <w:t>res</w:t>
                      </w:r>
                      <w:proofErr w:type="spellEnd"/>
                      <w:r w:rsidRPr="001D7004">
                        <w:rPr>
                          <w:color w:val="080808"/>
                          <w:lang w:eastAsia="hu-HU" w:bidi="ar-SA"/>
                        </w:rPr>
                        <w:t xml:space="preserve"> =&gt; </w:t>
                      </w:r>
                      <w:proofErr w:type="spellStart"/>
                      <w:r w:rsidRPr="001D7004">
                        <w:rPr>
                          <w:color w:val="080808"/>
                          <w:lang w:eastAsia="hu-HU" w:bidi="ar-SA"/>
                        </w:rPr>
                        <w:t>res.</w:t>
                      </w:r>
                      <w:r w:rsidRPr="001D7004">
                        <w:rPr>
                          <w:lang w:eastAsia="hu-HU" w:bidi="ar-SA"/>
                        </w:rPr>
                        <w:t>flat</w:t>
                      </w:r>
                      <w:proofErr w:type="spellEnd"/>
                      <w:r w:rsidRPr="001D7004">
                        <w:rPr>
                          <w:color w:val="080808"/>
                          <w:lang w:eastAsia="hu-HU" w:bidi="ar-SA"/>
                        </w:rPr>
                        <w:t>())</w:t>
                      </w:r>
                      <w:r w:rsidRPr="001D7004">
                        <w:rPr>
                          <w:color w:val="080808"/>
                          <w:lang w:eastAsia="hu-HU" w:bidi="ar-SA"/>
                        </w:rPr>
                        <w:br/>
                        <w:t xml:space="preserve">  );</w:t>
                      </w:r>
                      <w:r w:rsidRPr="001D7004">
                        <w:rPr>
                          <w:color w:val="080808"/>
                          <w:lang w:eastAsia="hu-HU" w:bidi="ar-SA"/>
                        </w:rPr>
                        <w:br/>
                        <w:t>}</w:t>
                      </w:r>
                    </w:p>
                    <w:p w14:paraId="675AEDE5" w14:textId="43FF2566" w:rsidR="00DE7678" w:rsidRDefault="00DE7678" w:rsidP="001D7004">
                      <w:pPr>
                        <w:pStyle w:val="Kd"/>
                      </w:pPr>
                    </w:p>
                  </w:txbxContent>
                </v:textbox>
                <w10:wrap type="square" anchorx="margin"/>
              </v:shape>
            </w:pict>
          </mc:Fallback>
        </mc:AlternateContent>
      </w:r>
      <w:r>
        <w:rPr>
          <w:noProof/>
        </w:rPr>
        <mc:AlternateContent>
          <mc:Choice Requires="wps">
            <w:drawing>
              <wp:anchor distT="0" distB="0" distL="114300" distR="114300" simplePos="0" relativeHeight="251850752" behindDoc="0" locked="0" layoutInCell="1" allowOverlap="1" wp14:anchorId="203829C6" wp14:editId="1BC29323">
                <wp:simplePos x="0" y="0"/>
                <wp:positionH relativeFrom="column">
                  <wp:posOffset>-1905</wp:posOffset>
                </wp:positionH>
                <wp:positionV relativeFrom="paragraph">
                  <wp:posOffset>760730</wp:posOffset>
                </wp:positionV>
                <wp:extent cx="5554980" cy="457200"/>
                <wp:effectExtent l="0" t="0" r="7620" b="0"/>
                <wp:wrapSquare wrapText="bothSides"/>
                <wp:docPr id="50331598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203" w:name="_Ref183419114"/>
                          <w:p w14:paraId="76E2EF6B" w14:textId="3B20344A" w:rsidR="00E6018B" w:rsidRPr="00D91CB3" w:rsidRDefault="00015CB5" w:rsidP="00E6018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4" w:name="_Toc184894408"/>
                            <w:r w:rsidR="006B6047">
                              <w:rPr>
                                <w:noProof/>
                              </w:rPr>
                              <w:t>44</w:t>
                            </w:r>
                            <w:r>
                              <w:rPr>
                                <w:noProof/>
                              </w:rPr>
                              <w:fldChar w:fldCharType="end"/>
                            </w:r>
                            <w:r w:rsidR="00E6018B">
                              <w:t>. ábra</w:t>
                            </w:r>
                            <w:bookmarkEnd w:id="203"/>
                            <w:r w:rsidR="00E6018B">
                              <w:t>: Egy hét eseményeinek lekérése</w:t>
                            </w:r>
                            <w:r w:rsidR="00E6018B">
                              <w:rPr>
                                <w:noProof/>
                              </w:rPr>
                              <w:t xml:space="preserve"> (saját)</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03829C6" id="_x0000_s1088" type="#_x0000_t202" style="position:absolute;left:0;text-align:left;margin-left:-.15pt;margin-top:59.9pt;width:437.4pt;height:36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" stroked="f">
                <v:textbox inset="0,0,0,0">
                  <w:txbxContent>
                    <w:bookmarkStart w:id="205" w:name="_Ref183419114"/>
                    <w:p w14:paraId="76E2EF6B" w14:textId="3B20344A" w:rsidR="00E6018B" w:rsidRPr="00D91CB3" w:rsidRDefault="00015CB5" w:rsidP="00E6018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6" w:name="_Toc184894408"/>
                      <w:r w:rsidR="006B6047">
                        <w:rPr>
                          <w:noProof/>
                        </w:rPr>
                        <w:t>44</w:t>
                      </w:r>
                      <w:r>
                        <w:rPr>
                          <w:noProof/>
                        </w:rPr>
                        <w:fldChar w:fldCharType="end"/>
                      </w:r>
                      <w:r w:rsidR="00E6018B">
                        <w:t>. ábra</w:t>
                      </w:r>
                      <w:bookmarkEnd w:id="205"/>
                      <w:r w:rsidR="00E6018B">
                        <w:t>: Egy hét eseményeinek lekérése</w:t>
                      </w:r>
                      <w:r w:rsidR="00E6018B">
                        <w:rPr>
                          <w:noProof/>
                        </w:rPr>
                        <w:t xml:space="preserve"> (saját)</w:t>
                      </w:r>
                      <w:bookmarkEnd w:id="206"/>
                    </w:p>
                  </w:txbxContent>
                </v:textbox>
                <w10:wrap type="square"/>
              </v:shape>
            </w:pict>
          </mc:Fallback>
        </mc:AlternateContent>
      </w:r>
      <w:r w:rsidR="00DE7678">
        <w:t xml:space="preserve">A </w:t>
      </w:r>
      <w:proofErr w:type="spellStart"/>
      <w:r w:rsidR="00DE7678" w:rsidRPr="00DE7678">
        <w:rPr>
          <w:rStyle w:val="KdChar"/>
        </w:rPr>
        <w:t>subscribe</w:t>
      </w:r>
      <w:r w:rsidR="00DE7678">
        <w:t>-on</w:t>
      </w:r>
      <w:proofErr w:type="spellEnd"/>
      <w:r w:rsidR="00DE7678">
        <w:t xml:space="preserve"> belül a visszakapott eredmény egybe fűzését láthatjuk</w:t>
      </w:r>
      <w:r w:rsidR="00947208">
        <w:t xml:space="preserve"> a </w:t>
      </w:r>
      <w:proofErr w:type="spellStart"/>
      <w:r w:rsidR="00947208" w:rsidRPr="00947208">
        <w:rPr>
          <w:rStyle w:val="KdChar"/>
        </w:rPr>
        <w:t>formatResults</w:t>
      </w:r>
      <w:proofErr w:type="spellEnd"/>
      <w:r w:rsidR="00947208">
        <w:rPr>
          <w:rStyle w:val="KdChar"/>
        </w:rPr>
        <w:t xml:space="preserve"> </w:t>
      </w:r>
      <w:r w:rsidR="00947208" w:rsidRPr="00947208">
        <w:t>függvény</w:t>
      </w:r>
      <w:r w:rsidR="00947208">
        <w:t xml:space="preserve"> használatával</w:t>
      </w:r>
      <w:r w:rsidR="00DE7678">
        <w:t>, mivel több naptár használata esetén ezek elemei külön kerülnek visszaadásra</w:t>
      </w:r>
      <w:r w:rsidR="004A3B52">
        <w:t>.</w:t>
      </w:r>
      <w:r w:rsidR="00DE7678">
        <w:t xml:space="preserve"> Ezután a lapítás után történik a megjelenítés a </w:t>
      </w:r>
      <w:proofErr w:type="spellStart"/>
      <w:r w:rsidR="00DE7678" w:rsidRPr="00DE7678">
        <w:rPr>
          <w:rStyle w:val="KdChar"/>
        </w:rPr>
        <w:t>displayEvents</w:t>
      </w:r>
      <w:proofErr w:type="spellEnd"/>
      <w:r w:rsidR="00DE7678">
        <w:rPr>
          <w:rStyle w:val="KdChar"/>
        </w:rPr>
        <w:t xml:space="preserve"> </w:t>
      </w:r>
      <w:r w:rsidR="00DE7678" w:rsidRPr="00DE7678">
        <w:t>függvénnyel</w:t>
      </w:r>
      <w:r w:rsidR="00DE7678">
        <w:t>.</w:t>
      </w:r>
    </w:p>
    <w:p w14:paraId="217419BD" w14:textId="54C7F748" w:rsidR="00DE7678" w:rsidRDefault="00E6018B" w:rsidP="00AB60E7">
      <w:r>
        <w:lastRenderedPageBreak/>
        <w:t xml:space="preserve">A </w:t>
      </w:r>
      <w:r>
        <w:fldChar w:fldCharType="begin"/>
      </w:r>
      <w:r>
        <w:instrText xml:space="preserve"> REF _Ref183419114 \h </w:instrText>
      </w:r>
      <w:r>
        <w:fldChar w:fldCharType="separate"/>
      </w:r>
      <w:r w:rsidR="002B0ADE">
        <w:rPr>
          <w:noProof/>
        </w:rPr>
        <w:t>44</w:t>
      </w:r>
      <w:r w:rsidR="002B0ADE">
        <w:t>. ábr</w:t>
      </w:r>
      <w:r>
        <w:fldChar w:fldCharType="end"/>
      </w:r>
      <w:r w:rsidR="00947208">
        <w:t>á</w:t>
      </w:r>
      <w:r>
        <w:t xml:space="preserve">n az események egy hétre való lekérése látható. A </w:t>
      </w:r>
      <w:proofErr w:type="spellStart"/>
      <w:r w:rsidRPr="00E6018B">
        <w:rPr>
          <w:rStyle w:val="KdChar"/>
        </w:rPr>
        <w:t>for</w:t>
      </w:r>
      <w:proofErr w:type="spellEnd"/>
      <w:r>
        <w:t xml:space="preserve"> ciklus előtti részben csak az időintervallum beállítása kap helyet, a cikluson belül a naptárakhoz tartozó </w:t>
      </w:r>
      <w:r w:rsidR="00A0420F">
        <w:t>URL</w:t>
      </w:r>
      <w:r>
        <w:t xml:space="preserve">-ek vannak összeállítva. A </w:t>
      </w:r>
      <w:r w:rsidRPr="00E6018B">
        <w:rPr>
          <w:rStyle w:val="KdChar"/>
        </w:rPr>
        <w:t>CALENDAR_IDS</w:t>
      </w:r>
      <w:r>
        <w:rPr>
          <w:rStyle w:val="KdChar"/>
        </w:rPr>
        <w:t xml:space="preserve"> </w:t>
      </w:r>
      <w:r>
        <w:t>tömbben a naptárak ID-i találhatóa</w:t>
      </w:r>
      <w:r w:rsidR="00416CBE">
        <w:t>k</w:t>
      </w:r>
      <w:r>
        <w:t xml:space="preserve">, amellyel egyértelműen azonosítható egy-egy naptár. Ezt átadva </w:t>
      </w:r>
      <w:r w:rsidR="00416CBE">
        <w:t>URL</w:t>
      </w:r>
      <w:r>
        <w:t xml:space="preserve"> paraméterként egyértelműen </w:t>
      </w:r>
      <w:proofErr w:type="spellStart"/>
      <w:proofErr w:type="gramStart"/>
      <w:r>
        <w:t>megadhatjuk</w:t>
      </w:r>
      <w:r w:rsidR="004B48B3">
        <w:t>,hogy</w:t>
      </w:r>
      <w:proofErr w:type="spellEnd"/>
      <w:proofErr w:type="gramEnd"/>
      <w:r>
        <w:t xml:space="preserve"> melyik naptár érdekel minket, ekkor már csak a lekérendő idő intervallumot kell megadni, és az API kulcsot. Ez az összeállított </w:t>
      </w:r>
      <w:r w:rsidR="00A7239C">
        <w:t>URL</w:t>
      </w:r>
      <w:r>
        <w:t xml:space="preserve"> bekerült a </w:t>
      </w:r>
      <w:proofErr w:type="spellStart"/>
      <w:r w:rsidRPr="00E6018B">
        <w:rPr>
          <w:rStyle w:val="KdChar"/>
        </w:rPr>
        <w:t>requests</w:t>
      </w:r>
      <w:proofErr w:type="spellEnd"/>
      <w:r>
        <w:rPr>
          <w:rStyle w:val="KdChar"/>
        </w:rPr>
        <w:t xml:space="preserve"> </w:t>
      </w:r>
      <w:r w:rsidRPr="00E6018B">
        <w:t>tömbbe</w:t>
      </w:r>
      <w:r>
        <w:t xml:space="preserve">, amelyben található </w:t>
      </w:r>
      <w:r w:rsidR="00155D7B">
        <w:t>URL</w:t>
      </w:r>
      <w:r>
        <w:t>-</w:t>
      </w:r>
      <w:proofErr w:type="spellStart"/>
      <w:r>
        <w:t>ekre</w:t>
      </w:r>
      <w:proofErr w:type="spellEnd"/>
      <w:r>
        <w:t xml:space="preserve"> a függvény végén a </w:t>
      </w:r>
      <w:proofErr w:type="spellStart"/>
      <w:r w:rsidRPr="00E6018B">
        <w:rPr>
          <w:rStyle w:val="KdChar"/>
        </w:rPr>
        <w:t>forkJoin</w:t>
      </w:r>
      <w:proofErr w:type="spellEnd"/>
      <w:r>
        <w:t xml:space="preserve"> használatával egyszerre kérést küldünk, és összevárjuk az eredményeket, majd ezt visszaadjuk a függvényt hívó kódnak.</w:t>
      </w:r>
    </w:p>
    <w:p w14:paraId="63183717" w14:textId="4A10F81D" w:rsidR="007C3187" w:rsidRDefault="007C3187" w:rsidP="007C3187">
      <w:pPr>
        <w:pStyle w:val="Cmsor3"/>
        <w:numPr>
          <w:ilvl w:val="2"/>
          <w:numId w:val="19"/>
        </w:numPr>
      </w:pPr>
      <w:bookmarkStart w:id="207" w:name="_Toc184894483"/>
      <w:r>
        <w:t>Megjelenítés</w:t>
      </w:r>
      <w:bookmarkEnd w:id="207"/>
    </w:p>
    <w:p w14:paraId="2BA9BA2C" w14:textId="33061847" w:rsidR="007C3187" w:rsidRDefault="00EA7577" w:rsidP="007C3187">
      <w:r>
        <w:rPr>
          <w:noProof/>
        </w:rPr>
        <mc:AlternateContent>
          <mc:Choice Requires="wps">
            <w:drawing>
              <wp:anchor distT="45720" distB="45720" distL="114300" distR="114300" simplePos="0" relativeHeight="251853824" behindDoc="0" locked="0" layoutInCell="1" allowOverlap="1" wp14:anchorId="4803B19B" wp14:editId="26C1F182">
                <wp:simplePos x="0" y="0"/>
                <wp:positionH relativeFrom="margin">
                  <wp:align>left</wp:align>
                </wp:positionH>
                <wp:positionV relativeFrom="paragraph">
                  <wp:posOffset>929005</wp:posOffset>
                </wp:positionV>
                <wp:extent cx="5554980" cy="4523740"/>
                <wp:effectExtent l="0" t="0" r="7620" b="0"/>
                <wp:wrapSquare wrapText="bothSides"/>
                <wp:docPr id="1084555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4523740"/>
                        </a:xfrm>
                        <a:prstGeom prst="rect">
                          <a:avLst/>
                        </a:prstGeom>
                        <a:solidFill>
                          <a:srgbClr val="FFFFFF"/>
                        </a:solidFill>
                        <a:ln w="9525">
                          <a:noFill/>
                          <a:miter lim="800000"/>
                          <a:headEnd/>
                          <a:tailEnd/>
                        </a:ln>
                      </wps:spPr>
                      <wps:txbx>
                        <w:txbxContent>
                          <w:p w14:paraId="5F3C1DAA" w14:textId="77777777" w:rsidR="001D7004" w:rsidRPr="001D7004" w:rsidRDefault="00B51538" w:rsidP="001D7004">
                            <w:pPr>
                              <w:pStyle w:val="Kd"/>
                              <w:rPr>
                                <w:lang w:eastAsia="hu-HU" w:bidi="ar-SA"/>
                              </w:rPr>
                            </w:pPr>
                            <w:proofErr w:type="spellStart"/>
                            <w:proofErr w:type="gramStart"/>
                            <w:r w:rsidRPr="00B51538">
                              <w:rPr>
                                <w:color w:val="914C07"/>
                                <w:lang w:eastAsia="hu-HU" w:bidi="ar-SA"/>
                              </w:rPr>
                              <w:t>displayEvents</w:t>
                            </w:r>
                            <w:proofErr w:type="spellEnd"/>
                            <w:r w:rsidRPr="00B51538">
                              <w:rPr>
                                <w:lang w:eastAsia="hu-HU" w:bidi="ar-SA"/>
                              </w:rPr>
                              <w:t>(</w:t>
                            </w:r>
                            <w:proofErr w:type="spellStart"/>
                            <w:proofErr w:type="gramEnd"/>
                            <w:r w:rsidRPr="00B51538">
                              <w:rPr>
                                <w:lang w:eastAsia="hu-HU" w:bidi="ar-SA"/>
                              </w:rPr>
                              <w:t>results</w:t>
                            </w:r>
                            <w:proofErr w:type="spellEnd"/>
                            <w:r w:rsidRPr="00B51538">
                              <w:rPr>
                                <w:lang w:eastAsia="hu-HU" w:bidi="ar-SA"/>
                              </w:rPr>
                              <w:t xml:space="preserve">: </w:t>
                            </w:r>
                            <w:proofErr w:type="spellStart"/>
                            <w:r w:rsidRPr="00B51538">
                              <w:rPr>
                                <w:color w:val="000000"/>
                                <w:lang w:eastAsia="hu-HU" w:bidi="ar-SA"/>
                              </w:rPr>
                              <w:t>CalendarEvent</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color w:val="871094"/>
                                <w:lang w:eastAsia="hu-HU" w:bidi="ar-SA"/>
                              </w:rPr>
                              <w:t xml:space="preserve"> </w:t>
                            </w:r>
                            <w:r w:rsidRPr="00B51538">
                              <w:rPr>
                                <w:lang w:eastAsia="hu-HU" w:bidi="ar-SA"/>
                              </w:rPr>
                              <w:t>= [];</w:t>
                            </w:r>
                            <w:r w:rsidRPr="00B51538">
                              <w:rPr>
                                <w:i/>
                                <w:iCs/>
                                <w:color w:val="8C8C8C"/>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r w:rsidRPr="00B51538">
                              <w:rPr>
                                <w:color w:val="0033B3"/>
                                <w:lang w:eastAsia="hu-HU" w:bidi="ar-SA"/>
                              </w:rPr>
                              <w:t xml:space="preserve">const </w:t>
                            </w:r>
                            <w:proofErr w:type="spellStart"/>
                            <w:r w:rsidRPr="00B51538">
                              <w:rPr>
                                <w:color w:val="2A8C7C"/>
                                <w:lang w:eastAsia="hu-HU" w:bidi="ar-SA"/>
                              </w:rPr>
                              <w:t>res</w:t>
                            </w:r>
                            <w:proofErr w:type="spellEnd"/>
                            <w:r w:rsidRPr="00B51538">
                              <w:rPr>
                                <w:color w:val="2A8C7C"/>
                                <w:lang w:eastAsia="hu-HU" w:bidi="ar-SA"/>
                              </w:rPr>
                              <w:t xml:space="preserve"> </w:t>
                            </w:r>
                            <w:r w:rsidRPr="00B51538">
                              <w:rPr>
                                <w:color w:val="0033B3"/>
                                <w:lang w:eastAsia="hu-HU" w:bidi="ar-SA"/>
                              </w:rPr>
                              <w:t xml:space="preserve">of </w:t>
                            </w:r>
                            <w:proofErr w:type="spellStart"/>
                            <w:r w:rsidRPr="00B51538">
                              <w:rPr>
                                <w:lang w:eastAsia="hu-HU" w:bidi="ar-SA"/>
                              </w:rPr>
                              <w:t>results</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914C07"/>
                                <w:lang w:eastAsia="hu-HU" w:bidi="ar-SA"/>
                              </w:rPr>
                              <w:t>push</w:t>
                            </w:r>
                            <w:proofErr w:type="spellEnd"/>
                            <w:r w:rsidRPr="00B51538">
                              <w:rPr>
                                <w:lang w:eastAsia="hu-HU" w:bidi="ar-SA"/>
                              </w:rPr>
                              <w:t>(</w:t>
                            </w:r>
                            <w:proofErr w:type="spellStart"/>
                            <w:r w:rsidRPr="00B51538">
                              <w:rPr>
                                <w:color w:val="0033B3"/>
                                <w:lang w:eastAsia="hu-HU" w:bidi="ar-SA"/>
                              </w:rPr>
                              <w:t>new</w:t>
                            </w:r>
                            <w:proofErr w:type="spellEnd"/>
                            <w:r w:rsidRPr="00B51538">
                              <w:rPr>
                                <w:color w:val="0033B3"/>
                                <w:lang w:eastAsia="hu-HU" w:bidi="ar-SA"/>
                              </w:rPr>
                              <w:t xml:space="preserve"> </w:t>
                            </w:r>
                            <w:proofErr w:type="spellStart"/>
                            <w:r w:rsidRPr="00B51538">
                              <w:rPr>
                                <w:color w:val="000000"/>
                                <w:lang w:eastAsia="hu-HU" w:bidi="ar-SA"/>
                              </w:rPr>
                              <w:t>CalendarEvent</w:t>
                            </w:r>
                            <w:proofErr w:type="spellEnd"/>
                            <w:r w:rsidRPr="00B51538">
                              <w:rPr>
                                <w:lang w:eastAsia="hu-HU" w:bidi="ar-SA"/>
                              </w:rPr>
                              <w:t>(</w:t>
                            </w:r>
                            <w:proofErr w:type="spellStart"/>
                            <w:r w:rsidRPr="00B51538">
                              <w:rPr>
                                <w:color w:val="2A8C7C"/>
                                <w:lang w:eastAsia="hu-HU" w:bidi="ar-SA"/>
                              </w:rPr>
                              <w:t>res</w:t>
                            </w:r>
                            <w:r w:rsidRPr="00B51538">
                              <w:rPr>
                                <w:lang w:eastAsia="hu-HU" w:bidi="ar-SA"/>
                              </w:rPr>
                              <w:t>.</w:t>
                            </w:r>
                            <w:r w:rsidRPr="00B51538">
                              <w:rPr>
                                <w:color w:val="871094"/>
                                <w:lang w:eastAsia="hu-HU" w:bidi="ar-SA"/>
                              </w:rPr>
                              <w:t>summary</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start</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end</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description</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location</w:t>
                            </w:r>
                            <w:proofErr w:type="spellEnd"/>
                            <w:r w:rsidRPr="00B51538">
                              <w:rPr>
                                <w:lang w:eastAsia="hu-HU" w:bidi="ar-SA"/>
                              </w:rPr>
                              <w:t>));</w:t>
                            </w:r>
                            <w:r w:rsidRPr="00B51538">
                              <w:rPr>
                                <w:lang w:eastAsia="hu-HU" w:bidi="ar-SA"/>
                              </w:rPr>
                              <w:br/>
                              <w:t xml:space="preserve">  }</w:t>
                            </w:r>
                            <w:r w:rsidRPr="00B51538">
                              <w:rPr>
                                <w:lang w:eastAsia="hu-HU" w:bidi="ar-SA"/>
                              </w:rPr>
                              <w:br/>
                            </w:r>
                            <w:r w:rsidRPr="00B51538">
                              <w:rPr>
                                <w:lang w:eastAsia="hu-HU" w:bidi="ar-SA"/>
                              </w:rPr>
                              <w:br/>
                              <w:t xml:space="preserve">  </w:t>
                            </w:r>
                            <w:proofErr w:type="spellStart"/>
                            <w:r w:rsidRPr="00B51538">
                              <w:rPr>
                                <w:color w:val="0033B3"/>
                                <w:lang w:eastAsia="hu-HU" w:bidi="ar-SA"/>
                              </w:rPr>
                              <w:t>let</w:t>
                            </w:r>
                            <w:proofErr w:type="spellEnd"/>
                            <w:r w:rsidRPr="00B51538">
                              <w:rPr>
                                <w:color w:val="0033B3"/>
                                <w:lang w:eastAsia="hu-HU" w:bidi="ar-SA"/>
                              </w:rPr>
                              <w:t xml:space="preserve"> </w:t>
                            </w:r>
                            <w:proofErr w:type="spellStart"/>
                            <w:r w:rsidRPr="00B51538">
                              <w:rPr>
                                <w:color w:val="2A8C7C"/>
                                <w:lang w:eastAsia="hu-HU" w:bidi="ar-SA"/>
                              </w:rPr>
                              <w:t>startElement</w:t>
                            </w:r>
                            <w:proofErr w:type="spellEnd"/>
                            <w:r w:rsidRPr="00B51538">
                              <w:rPr>
                                <w:lang w:eastAsia="hu-HU" w:bidi="ar-SA"/>
                              </w:rPr>
                              <w:t xml:space="preserve">: </w:t>
                            </w:r>
                            <w:proofErr w:type="spellStart"/>
                            <w:r w:rsidRPr="00B51538">
                              <w:rPr>
                                <w:color w:val="000000"/>
                                <w:lang w:eastAsia="hu-HU" w:bidi="ar-SA"/>
                              </w:rPr>
                              <w:t>HTMLElement</w:t>
                            </w:r>
                            <w:proofErr w:type="spellEnd"/>
                            <w:r w:rsidRPr="00B51538">
                              <w:rPr>
                                <w:color w:val="000000"/>
                                <w:lang w:eastAsia="hu-HU" w:bidi="ar-SA"/>
                              </w:rPr>
                              <w:t xml:space="preserve"> </w:t>
                            </w:r>
                            <w:r w:rsidRPr="00B51538">
                              <w:rPr>
                                <w:lang w:eastAsia="hu-HU" w:bidi="ar-SA"/>
                              </w:rPr>
                              <w:t xml:space="preserve">| </w:t>
                            </w:r>
                            <w:r w:rsidRPr="00B51538">
                              <w:rPr>
                                <w:color w:val="0033B3"/>
                                <w:lang w:eastAsia="hu-HU" w:bidi="ar-SA"/>
                              </w:rPr>
                              <w:t>null</w:t>
                            </w:r>
                            <w:r w:rsidRPr="00B51538">
                              <w:rPr>
                                <w:lang w:eastAsia="hu-HU" w:bidi="ar-SA"/>
                              </w:rPr>
                              <w:t>;</w:t>
                            </w:r>
                            <w:r w:rsidRPr="00B51538">
                              <w:rPr>
                                <w:lang w:eastAsia="hu-HU" w:bidi="ar-SA"/>
                              </w:rPr>
                              <w:br/>
                            </w:r>
                            <w:r w:rsidRPr="00B51538">
                              <w:rPr>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proofErr w:type="spellStart"/>
                            <w:r w:rsidRPr="00B51538">
                              <w:rPr>
                                <w:color w:val="0033B3"/>
                                <w:lang w:eastAsia="hu-HU" w:bidi="ar-SA"/>
                              </w:rPr>
                              <w:t>let</w:t>
                            </w:r>
                            <w:proofErr w:type="spellEnd"/>
                            <w:r w:rsidRPr="00B51538">
                              <w:rPr>
                                <w:color w:val="0033B3"/>
                                <w:lang w:eastAsia="hu-HU" w:bidi="ar-SA"/>
                              </w:rPr>
                              <w:t xml:space="preserve"> </w:t>
                            </w:r>
                            <w:r w:rsidRPr="00B51538">
                              <w:rPr>
                                <w:color w:val="2A8C7C"/>
                                <w:lang w:eastAsia="hu-HU" w:bidi="ar-SA"/>
                              </w:rPr>
                              <w:t xml:space="preserve">i </w:t>
                            </w:r>
                            <w:r w:rsidRPr="00B51538">
                              <w:rPr>
                                <w:lang w:eastAsia="hu-HU" w:bidi="ar-SA"/>
                              </w:rPr>
                              <w:t xml:space="preserve">= </w:t>
                            </w:r>
                            <w:r w:rsidRPr="00B51538">
                              <w:rPr>
                                <w:color w:val="1750EB"/>
                                <w:lang w:eastAsia="hu-HU" w:bidi="ar-SA"/>
                              </w:rPr>
                              <w:t>0</w:t>
                            </w:r>
                            <w:r w:rsidRPr="00B51538">
                              <w:rPr>
                                <w:lang w:eastAsia="hu-HU" w:bidi="ar-SA"/>
                              </w:rPr>
                              <w:t xml:space="preserve">; </w:t>
                            </w:r>
                            <w:r w:rsidRPr="00B51538">
                              <w:rPr>
                                <w:color w:val="2A8C7C"/>
                                <w:lang w:eastAsia="hu-HU" w:bidi="ar-SA"/>
                              </w:rPr>
                              <w:t xml:space="preserve">i </w:t>
                            </w:r>
                            <w:r w:rsidRPr="00B51538">
                              <w:rPr>
                                <w:lang w:eastAsia="hu-HU" w:bidi="ar-SA"/>
                              </w:rPr>
                              <w:t xml:space="preserve">&lt;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871094"/>
                                <w:lang w:eastAsia="hu-HU" w:bidi="ar-SA"/>
                              </w:rPr>
                              <w:t>length</w:t>
                            </w:r>
                            <w:proofErr w:type="spellEnd"/>
                            <w:r w:rsidRPr="00B51538">
                              <w:rPr>
                                <w:lang w:eastAsia="hu-HU" w:bidi="ar-SA"/>
                              </w:rPr>
                              <w:t xml:space="preserve">; </w:t>
                            </w:r>
                            <w:r w:rsidRPr="00B51538">
                              <w:rPr>
                                <w:color w:val="2A8C7C"/>
                                <w:lang w:eastAsia="hu-HU" w:bidi="ar-SA"/>
                              </w:rPr>
                              <w:t>i</w:t>
                            </w:r>
                            <w:r w:rsidRPr="00B51538">
                              <w:rPr>
                                <w:lang w:eastAsia="hu-HU" w:bidi="ar-SA"/>
                              </w:rPr>
                              <w:t>++) {</w:t>
                            </w:r>
                            <w:r w:rsidRPr="00B51538">
                              <w:rPr>
                                <w:i/>
                                <w:iCs/>
                                <w:color w:val="8C8C8C"/>
                                <w:lang w:eastAsia="hu-HU" w:bidi="ar-SA"/>
                              </w:rPr>
                              <w:br/>
                              <w:t xml:space="preserve">    </w:t>
                            </w:r>
                            <w:proofErr w:type="spellStart"/>
                            <w:r w:rsidRPr="00B51538">
                              <w:rPr>
                                <w:color w:val="2A8C7C"/>
                                <w:lang w:eastAsia="hu-HU" w:bidi="ar-SA"/>
                              </w:rPr>
                              <w:t>startElement</w:t>
                            </w:r>
                            <w:proofErr w:type="spellEnd"/>
                            <w:r w:rsidRPr="00B51538">
                              <w:rPr>
                                <w:color w:val="2A8C7C"/>
                                <w:lang w:eastAsia="hu-HU" w:bidi="ar-SA"/>
                              </w:rPr>
                              <w:t xml:space="preserve"> </w:t>
                            </w:r>
                            <w:r w:rsidRPr="00B51538">
                              <w:rPr>
                                <w:lang w:eastAsia="hu-HU" w:bidi="ar-SA"/>
                              </w:rPr>
                              <w:t xml:space="preserve">= </w:t>
                            </w:r>
                            <w:proofErr w:type="spellStart"/>
                            <w:r w:rsidRPr="00B51538">
                              <w:rPr>
                                <w:color w:val="830091"/>
                                <w:lang w:eastAsia="hu-HU" w:bidi="ar-SA"/>
                              </w:rPr>
                              <w:t>document</w:t>
                            </w:r>
                            <w:r w:rsidRPr="00B51538">
                              <w:rPr>
                                <w:lang w:eastAsia="hu-HU" w:bidi="ar-SA"/>
                              </w:rPr>
                              <w:t>.</w:t>
                            </w:r>
                            <w:r w:rsidRPr="00B51538">
                              <w:rPr>
                                <w:color w:val="914C07"/>
                                <w:lang w:eastAsia="hu-HU" w:bidi="ar-SA"/>
                              </w:rPr>
                              <w:t>getElementById</w:t>
                            </w:r>
                            <w:proofErr w:type="spellEnd"/>
                            <w:r w:rsidRPr="00B51538">
                              <w:rPr>
                                <w:lang w:eastAsia="hu-HU" w:bidi="ar-SA"/>
                              </w:rPr>
                              <w:t>(</w:t>
                            </w:r>
                            <w:r w:rsidR="001D7004" w:rsidRPr="001D7004">
                              <w:rPr>
                                <w:color w:val="067D17"/>
                                <w:lang w:eastAsia="hu-HU" w:bidi="ar-SA"/>
                              </w:rPr>
                              <w:t>'i'</w:t>
                            </w:r>
                            <w:r w:rsidR="001D7004" w:rsidRPr="001D7004">
                              <w:rPr>
                                <w:lang w:eastAsia="hu-HU" w:bidi="ar-SA"/>
                              </w:rPr>
                              <w:t xml:space="preserve"> + </w:t>
                            </w:r>
                          </w:p>
                          <w:p w14:paraId="47F26696" w14:textId="204AF866" w:rsidR="00B51538" w:rsidRDefault="00B51538" w:rsidP="00B51538">
                            <w:pPr>
                              <w:pStyle w:val="Kd"/>
                              <w:rPr>
                                <w:lang w:eastAsia="hu-HU" w:bidi="ar-SA"/>
                              </w:rPr>
                            </w:pP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getFullYear</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getMonth</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getDate</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getHours</w:t>
                            </w:r>
                            <w:proofErr w:type="spellEnd"/>
                            <w:r w:rsidRPr="00B51538">
                              <w:rPr>
                                <w:lang w:eastAsia="hu-HU" w:bidi="ar-SA"/>
                              </w:rPr>
                              <w:t>());</w:t>
                            </w:r>
                          </w:p>
                          <w:p w14:paraId="303D5D23" w14:textId="77777777" w:rsidR="00EA7577" w:rsidRDefault="00EA7577" w:rsidP="00B51538">
                            <w:pPr>
                              <w:pStyle w:val="Kd"/>
                              <w:rPr>
                                <w:lang w:eastAsia="hu-HU" w:bidi="ar-SA"/>
                              </w:rPr>
                            </w:pPr>
                            <w:r>
                              <w:rPr>
                                <w:lang w:eastAsia="hu-HU" w:bidi="ar-SA"/>
                              </w:rPr>
                              <w:t xml:space="preserve">    </w:t>
                            </w:r>
                            <w:r w:rsidR="00B51538">
                              <w:rPr>
                                <w:lang w:eastAsia="hu-HU" w:bidi="ar-SA"/>
                              </w:rPr>
                              <w:t>…</w:t>
                            </w:r>
                          </w:p>
                          <w:p w14:paraId="14E529FE" w14:textId="77777777" w:rsidR="00EA7577" w:rsidRDefault="00EA7577" w:rsidP="00B51538">
                            <w:pPr>
                              <w:pStyle w:val="Kd"/>
                              <w:rPr>
                                <w:lang w:eastAsia="hu-HU" w:bidi="ar-SA"/>
                              </w:rPr>
                            </w:pPr>
                            <w:r>
                              <w:rPr>
                                <w:lang w:eastAsia="hu-HU" w:bidi="ar-SA"/>
                              </w:rPr>
                              <w:t xml:space="preserve">  }</w:t>
                            </w:r>
                          </w:p>
                          <w:p w14:paraId="3EEC0911" w14:textId="170DA382" w:rsidR="00B51538" w:rsidRPr="00B51538" w:rsidRDefault="00EA7577" w:rsidP="00B51538">
                            <w:pPr>
                              <w:pStyle w:val="Kd"/>
                              <w:rPr>
                                <w:lang w:eastAsia="hu-HU" w:bidi="ar-SA"/>
                              </w:rPr>
                            </w:pPr>
                            <w:r>
                              <w:rPr>
                                <w:lang w:eastAsia="hu-HU" w:bidi="ar-SA"/>
                              </w:rPr>
                              <w:t xml:space="preserve">  …</w:t>
                            </w:r>
                            <w:r w:rsidR="00B51538" w:rsidRPr="00B51538">
                              <w:rPr>
                                <w:lang w:eastAsia="hu-HU" w:bidi="ar-SA"/>
                              </w:rPr>
                              <w:br/>
                              <w:t>}</w:t>
                            </w:r>
                          </w:p>
                          <w:p w14:paraId="5CF14E75" w14:textId="7ECDF990" w:rsidR="00B51538" w:rsidRDefault="00B51538" w:rsidP="00B51538">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3B19B" id="_x0000_s1089" type="#_x0000_t202" style="position:absolute;left:0;text-align:left;margin-left:0;margin-top:73.15pt;width:437.4pt;height:356.2pt;z-index:251853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" stroked="f">
                <v:textbox>
                  <w:txbxContent>
                    <w:p w14:paraId="5F3C1DAA" w14:textId="77777777" w:rsidR="001D7004" w:rsidRPr="001D7004" w:rsidRDefault="00B51538" w:rsidP="001D7004">
                      <w:pPr>
                        <w:pStyle w:val="Kd"/>
                        <w:rPr>
                          <w:lang w:eastAsia="hu-HU" w:bidi="ar-SA"/>
                        </w:rPr>
                      </w:pPr>
                      <w:proofErr w:type="spellStart"/>
                      <w:proofErr w:type="gramStart"/>
                      <w:r w:rsidRPr="00B51538">
                        <w:rPr>
                          <w:color w:val="914C07"/>
                          <w:lang w:eastAsia="hu-HU" w:bidi="ar-SA"/>
                        </w:rPr>
                        <w:t>displayEvents</w:t>
                      </w:r>
                      <w:proofErr w:type="spellEnd"/>
                      <w:r w:rsidRPr="00B51538">
                        <w:rPr>
                          <w:lang w:eastAsia="hu-HU" w:bidi="ar-SA"/>
                        </w:rPr>
                        <w:t>(</w:t>
                      </w:r>
                      <w:proofErr w:type="spellStart"/>
                      <w:proofErr w:type="gramEnd"/>
                      <w:r w:rsidRPr="00B51538">
                        <w:rPr>
                          <w:lang w:eastAsia="hu-HU" w:bidi="ar-SA"/>
                        </w:rPr>
                        <w:t>results</w:t>
                      </w:r>
                      <w:proofErr w:type="spellEnd"/>
                      <w:r w:rsidRPr="00B51538">
                        <w:rPr>
                          <w:lang w:eastAsia="hu-HU" w:bidi="ar-SA"/>
                        </w:rPr>
                        <w:t xml:space="preserve">: </w:t>
                      </w:r>
                      <w:proofErr w:type="spellStart"/>
                      <w:r w:rsidRPr="00B51538">
                        <w:rPr>
                          <w:color w:val="000000"/>
                          <w:lang w:eastAsia="hu-HU" w:bidi="ar-SA"/>
                        </w:rPr>
                        <w:t>CalendarEvent</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color w:val="871094"/>
                          <w:lang w:eastAsia="hu-HU" w:bidi="ar-SA"/>
                        </w:rPr>
                        <w:t xml:space="preserve"> </w:t>
                      </w:r>
                      <w:r w:rsidRPr="00B51538">
                        <w:rPr>
                          <w:lang w:eastAsia="hu-HU" w:bidi="ar-SA"/>
                        </w:rPr>
                        <w:t>= [];</w:t>
                      </w:r>
                      <w:r w:rsidRPr="00B51538">
                        <w:rPr>
                          <w:i/>
                          <w:iCs/>
                          <w:color w:val="8C8C8C"/>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r w:rsidRPr="00B51538">
                        <w:rPr>
                          <w:color w:val="0033B3"/>
                          <w:lang w:eastAsia="hu-HU" w:bidi="ar-SA"/>
                        </w:rPr>
                        <w:t xml:space="preserve">const </w:t>
                      </w:r>
                      <w:proofErr w:type="spellStart"/>
                      <w:r w:rsidRPr="00B51538">
                        <w:rPr>
                          <w:color w:val="2A8C7C"/>
                          <w:lang w:eastAsia="hu-HU" w:bidi="ar-SA"/>
                        </w:rPr>
                        <w:t>res</w:t>
                      </w:r>
                      <w:proofErr w:type="spellEnd"/>
                      <w:r w:rsidRPr="00B51538">
                        <w:rPr>
                          <w:color w:val="2A8C7C"/>
                          <w:lang w:eastAsia="hu-HU" w:bidi="ar-SA"/>
                        </w:rPr>
                        <w:t xml:space="preserve"> </w:t>
                      </w:r>
                      <w:r w:rsidRPr="00B51538">
                        <w:rPr>
                          <w:color w:val="0033B3"/>
                          <w:lang w:eastAsia="hu-HU" w:bidi="ar-SA"/>
                        </w:rPr>
                        <w:t xml:space="preserve">of </w:t>
                      </w:r>
                      <w:proofErr w:type="spellStart"/>
                      <w:r w:rsidRPr="00B51538">
                        <w:rPr>
                          <w:lang w:eastAsia="hu-HU" w:bidi="ar-SA"/>
                        </w:rPr>
                        <w:t>results</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914C07"/>
                          <w:lang w:eastAsia="hu-HU" w:bidi="ar-SA"/>
                        </w:rPr>
                        <w:t>push</w:t>
                      </w:r>
                      <w:proofErr w:type="spellEnd"/>
                      <w:r w:rsidRPr="00B51538">
                        <w:rPr>
                          <w:lang w:eastAsia="hu-HU" w:bidi="ar-SA"/>
                        </w:rPr>
                        <w:t>(</w:t>
                      </w:r>
                      <w:proofErr w:type="spellStart"/>
                      <w:r w:rsidRPr="00B51538">
                        <w:rPr>
                          <w:color w:val="0033B3"/>
                          <w:lang w:eastAsia="hu-HU" w:bidi="ar-SA"/>
                        </w:rPr>
                        <w:t>new</w:t>
                      </w:r>
                      <w:proofErr w:type="spellEnd"/>
                      <w:r w:rsidRPr="00B51538">
                        <w:rPr>
                          <w:color w:val="0033B3"/>
                          <w:lang w:eastAsia="hu-HU" w:bidi="ar-SA"/>
                        </w:rPr>
                        <w:t xml:space="preserve"> </w:t>
                      </w:r>
                      <w:proofErr w:type="spellStart"/>
                      <w:r w:rsidRPr="00B51538">
                        <w:rPr>
                          <w:color w:val="000000"/>
                          <w:lang w:eastAsia="hu-HU" w:bidi="ar-SA"/>
                        </w:rPr>
                        <w:t>CalendarEvent</w:t>
                      </w:r>
                      <w:proofErr w:type="spellEnd"/>
                      <w:r w:rsidRPr="00B51538">
                        <w:rPr>
                          <w:lang w:eastAsia="hu-HU" w:bidi="ar-SA"/>
                        </w:rPr>
                        <w:t>(</w:t>
                      </w:r>
                      <w:proofErr w:type="spellStart"/>
                      <w:r w:rsidRPr="00B51538">
                        <w:rPr>
                          <w:color w:val="2A8C7C"/>
                          <w:lang w:eastAsia="hu-HU" w:bidi="ar-SA"/>
                        </w:rPr>
                        <w:t>res</w:t>
                      </w:r>
                      <w:r w:rsidRPr="00B51538">
                        <w:rPr>
                          <w:lang w:eastAsia="hu-HU" w:bidi="ar-SA"/>
                        </w:rPr>
                        <w:t>.</w:t>
                      </w:r>
                      <w:r w:rsidRPr="00B51538">
                        <w:rPr>
                          <w:color w:val="871094"/>
                          <w:lang w:eastAsia="hu-HU" w:bidi="ar-SA"/>
                        </w:rPr>
                        <w:t>summary</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start</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end</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description</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location</w:t>
                      </w:r>
                      <w:proofErr w:type="spellEnd"/>
                      <w:r w:rsidRPr="00B51538">
                        <w:rPr>
                          <w:lang w:eastAsia="hu-HU" w:bidi="ar-SA"/>
                        </w:rPr>
                        <w:t>));</w:t>
                      </w:r>
                      <w:r w:rsidRPr="00B51538">
                        <w:rPr>
                          <w:lang w:eastAsia="hu-HU" w:bidi="ar-SA"/>
                        </w:rPr>
                        <w:br/>
                        <w:t xml:space="preserve">  }</w:t>
                      </w:r>
                      <w:r w:rsidRPr="00B51538">
                        <w:rPr>
                          <w:lang w:eastAsia="hu-HU" w:bidi="ar-SA"/>
                        </w:rPr>
                        <w:br/>
                      </w:r>
                      <w:r w:rsidRPr="00B51538">
                        <w:rPr>
                          <w:lang w:eastAsia="hu-HU" w:bidi="ar-SA"/>
                        </w:rPr>
                        <w:br/>
                        <w:t xml:space="preserve">  </w:t>
                      </w:r>
                      <w:proofErr w:type="spellStart"/>
                      <w:r w:rsidRPr="00B51538">
                        <w:rPr>
                          <w:color w:val="0033B3"/>
                          <w:lang w:eastAsia="hu-HU" w:bidi="ar-SA"/>
                        </w:rPr>
                        <w:t>let</w:t>
                      </w:r>
                      <w:proofErr w:type="spellEnd"/>
                      <w:r w:rsidRPr="00B51538">
                        <w:rPr>
                          <w:color w:val="0033B3"/>
                          <w:lang w:eastAsia="hu-HU" w:bidi="ar-SA"/>
                        </w:rPr>
                        <w:t xml:space="preserve"> </w:t>
                      </w:r>
                      <w:proofErr w:type="spellStart"/>
                      <w:r w:rsidRPr="00B51538">
                        <w:rPr>
                          <w:color w:val="2A8C7C"/>
                          <w:lang w:eastAsia="hu-HU" w:bidi="ar-SA"/>
                        </w:rPr>
                        <w:t>startElement</w:t>
                      </w:r>
                      <w:proofErr w:type="spellEnd"/>
                      <w:r w:rsidRPr="00B51538">
                        <w:rPr>
                          <w:lang w:eastAsia="hu-HU" w:bidi="ar-SA"/>
                        </w:rPr>
                        <w:t xml:space="preserve">: </w:t>
                      </w:r>
                      <w:proofErr w:type="spellStart"/>
                      <w:r w:rsidRPr="00B51538">
                        <w:rPr>
                          <w:color w:val="000000"/>
                          <w:lang w:eastAsia="hu-HU" w:bidi="ar-SA"/>
                        </w:rPr>
                        <w:t>HTMLElement</w:t>
                      </w:r>
                      <w:proofErr w:type="spellEnd"/>
                      <w:r w:rsidRPr="00B51538">
                        <w:rPr>
                          <w:color w:val="000000"/>
                          <w:lang w:eastAsia="hu-HU" w:bidi="ar-SA"/>
                        </w:rPr>
                        <w:t xml:space="preserve"> </w:t>
                      </w:r>
                      <w:r w:rsidRPr="00B51538">
                        <w:rPr>
                          <w:lang w:eastAsia="hu-HU" w:bidi="ar-SA"/>
                        </w:rPr>
                        <w:t xml:space="preserve">| </w:t>
                      </w:r>
                      <w:r w:rsidRPr="00B51538">
                        <w:rPr>
                          <w:color w:val="0033B3"/>
                          <w:lang w:eastAsia="hu-HU" w:bidi="ar-SA"/>
                        </w:rPr>
                        <w:t>null</w:t>
                      </w:r>
                      <w:r w:rsidRPr="00B51538">
                        <w:rPr>
                          <w:lang w:eastAsia="hu-HU" w:bidi="ar-SA"/>
                        </w:rPr>
                        <w:t>;</w:t>
                      </w:r>
                      <w:r w:rsidRPr="00B51538">
                        <w:rPr>
                          <w:lang w:eastAsia="hu-HU" w:bidi="ar-SA"/>
                        </w:rPr>
                        <w:br/>
                      </w:r>
                      <w:r w:rsidRPr="00B51538">
                        <w:rPr>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proofErr w:type="spellStart"/>
                      <w:r w:rsidRPr="00B51538">
                        <w:rPr>
                          <w:color w:val="0033B3"/>
                          <w:lang w:eastAsia="hu-HU" w:bidi="ar-SA"/>
                        </w:rPr>
                        <w:t>let</w:t>
                      </w:r>
                      <w:proofErr w:type="spellEnd"/>
                      <w:r w:rsidRPr="00B51538">
                        <w:rPr>
                          <w:color w:val="0033B3"/>
                          <w:lang w:eastAsia="hu-HU" w:bidi="ar-SA"/>
                        </w:rPr>
                        <w:t xml:space="preserve"> </w:t>
                      </w:r>
                      <w:r w:rsidRPr="00B51538">
                        <w:rPr>
                          <w:color w:val="2A8C7C"/>
                          <w:lang w:eastAsia="hu-HU" w:bidi="ar-SA"/>
                        </w:rPr>
                        <w:t xml:space="preserve">i </w:t>
                      </w:r>
                      <w:r w:rsidRPr="00B51538">
                        <w:rPr>
                          <w:lang w:eastAsia="hu-HU" w:bidi="ar-SA"/>
                        </w:rPr>
                        <w:t xml:space="preserve">= </w:t>
                      </w:r>
                      <w:r w:rsidRPr="00B51538">
                        <w:rPr>
                          <w:color w:val="1750EB"/>
                          <w:lang w:eastAsia="hu-HU" w:bidi="ar-SA"/>
                        </w:rPr>
                        <w:t>0</w:t>
                      </w:r>
                      <w:r w:rsidRPr="00B51538">
                        <w:rPr>
                          <w:lang w:eastAsia="hu-HU" w:bidi="ar-SA"/>
                        </w:rPr>
                        <w:t xml:space="preserve">; </w:t>
                      </w:r>
                      <w:r w:rsidRPr="00B51538">
                        <w:rPr>
                          <w:color w:val="2A8C7C"/>
                          <w:lang w:eastAsia="hu-HU" w:bidi="ar-SA"/>
                        </w:rPr>
                        <w:t xml:space="preserve">i </w:t>
                      </w:r>
                      <w:r w:rsidRPr="00B51538">
                        <w:rPr>
                          <w:lang w:eastAsia="hu-HU" w:bidi="ar-SA"/>
                        </w:rPr>
                        <w:t xml:space="preserve">&lt;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871094"/>
                          <w:lang w:eastAsia="hu-HU" w:bidi="ar-SA"/>
                        </w:rPr>
                        <w:t>length</w:t>
                      </w:r>
                      <w:proofErr w:type="spellEnd"/>
                      <w:r w:rsidRPr="00B51538">
                        <w:rPr>
                          <w:lang w:eastAsia="hu-HU" w:bidi="ar-SA"/>
                        </w:rPr>
                        <w:t xml:space="preserve">; </w:t>
                      </w:r>
                      <w:r w:rsidRPr="00B51538">
                        <w:rPr>
                          <w:color w:val="2A8C7C"/>
                          <w:lang w:eastAsia="hu-HU" w:bidi="ar-SA"/>
                        </w:rPr>
                        <w:t>i</w:t>
                      </w:r>
                      <w:r w:rsidRPr="00B51538">
                        <w:rPr>
                          <w:lang w:eastAsia="hu-HU" w:bidi="ar-SA"/>
                        </w:rPr>
                        <w:t>++) {</w:t>
                      </w:r>
                      <w:r w:rsidRPr="00B51538">
                        <w:rPr>
                          <w:i/>
                          <w:iCs/>
                          <w:color w:val="8C8C8C"/>
                          <w:lang w:eastAsia="hu-HU" w:bidi="ar-SA"/>
                        </w:rPr>
                        <w:br/>
                        <w:t xml:space="preserve">    </w:t>
                      </w:r>
                      <w:proofErr w:type="spellStart"/>
                      <w:r w:rsidRPr="00B51538">
                        <w:rPr>
                          <w:color w:val="2A8C7C"/>
                          <w:lang w:eastAsia="hu-HU" w:bidi="ar-SA"/>
                        </w:rPr>
                        <w:t>startElement</w:t>
                      </w:r>
                      <w:proofErr w:type="spellEnd"/>
                      <w:r w:rsidRPr="00B51538">
                        <w:rPr>
                          <w:color w:val="2A8C7C"/>
                          <w:lang w:eastAsia="hu-HU" w:bidi="ar-SA"/>
                        </w:rPr>
                        <w:t xml:space="preserve"> </w:t>
                      </w:r>
                      <w:r w:rsidRPr="00B51538">
                        <w:rPr>
                          <w:lang w:eastAsia="hu-HU" w:bidi="ar-SA"/>
                        </w:rPr>
                        <w:t xml:space="preserve">= </w:t>
                      </w:r>
                      <w:proofErr w:type="spellStart"/>
                      <w:r w:rsidRPr="00B51538">
                        <w:rPr>
                          <w:color w:val="830091"/>
                          <w:lang w:eastAsia="hu-HU" w:bidi="ar-SA"/>
                        </w:rPr>
                        <w:t>document</w:t>
                      </w:r>
                      <w:r w:rsidRPr="00B51538">
                        <w:rPr>
                          <w:lang w:eastAsia="hu-HU" w:bidi="ar-SA"/>
                        </w:rPr>
                        <w:t>.</w:t>
                      </w:r>
                      <w:r w:rsidRPr="00B51538">
                        <w:rPr>
                          <w:color w:val="914C07"/>
                          <w:lang w:eastAsia="hu-HU" w:bidi="ar-SA"/>
                        </w:rPr>
                        <w:t>getElementById</w:t>
                      </w:r>
                      <w:proofErr w:type="spellEnd"/>
                      <w:r w:rsidRPr="00B51538">
                        <w:rPr>
                          <w:lang w:eastAsia="hu-HU" w:bidi="ar-SA"/>
                        </w:rPr>
                        <w:t>(</w:t>
                      </w:r>
                      <w:r w:rsidR="001D7004" w:rsidRPr="001D7004">
                        <w:rPr>
                          <w:color w:val="067D17"/>
                          <w:lang w:eastAsia="hu-HU" w:bidi="ar-SA"/>
                        </w:rPr>
                        <w:t>'i'</w:t>
                      </w:r>
                      <w:r w:rsidR="001D7004" w:rsidRPr="001D7004">
                        <w:rPr>
                          <w:lang w:eastAsia="hu-HU" w:bidi="ar-SA"/>
                        </w:rPr>
                        <w:t xml:space="preserve"> + </w:t>
                      </w:r>
                    </w:p>
                    <w:p w14:paraId="47F26696" w14:textId="204AF866" w:rsidR="00B51538" w:rsidRDefault="00B51538" w:rsidP="00B51538">
                      <w:pPr>
                        <w:pStyle w:val="Kd"/>
                        <w:rPr>
                          <w:lang w:eastAsia="hu-HU" w:bidi="ar-SA"/>
                        </w:rPr>
                      </w:pP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getFullYear</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getMonth</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getDate</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getHours</w:t>
                      </w:r>
                      <w:proofErr w:type="spellEnd"/>
                      <w:r w:rsidRPr="00B51538">
                        <w:rPr>
                          <w:lang w:eastAsia="hu-HU" w:bidi="ar-SA"/>
                        </w:rPr>
                        <w:t>());</w:t>
                      </w:r>
                    </w:p>
                    <w:p w14:paraId="303D5D23" w14:textId="77777777" w:rsidR="00EA7577" w:rsidRDefault="00EA7577" w:rsidP="00B51538">
                      <w:pPr>
                        <w:pStyle w:val="Kd"/>
                        <w:rPr>
                          <w:lang w:eastAsia="hu-HU" w:bidi="ar-SA"/>
                        </w:rPr>
                      </w:pPr>
                      <w:r>
                        <w:rPr>
                          <w:lang w:eastAsia="hu-HU" w:bidi="ar-SA"/>
                        </w:rPr>
                        <w:t xml:space="preserve">    </w:t>
                      </w:r>
                      <w:r w:rsidR="00B51538">
                        <w:rPr>
                          <w:lang w:eastAsia="hu-HU" w:bidi="ar-SA"/>
                        </w:rPr>
                        <w:t>…</w:t>
                      </w:r>
                    </w:p>
                    <w:p w14:paraId="14E529FE" w14:textId="77777777" w:rsidR="00EA7577" w:rsidRDefault="00EA7577" w:rsidP="00B51538">
                      <w:pPr>
                        <w:pStyle w:val="Kd"/>
                        <w:rPr>
                          <w:lang w:eastAsia="hu-HU" w:bidi="ar-SA"/>
                        </w:rPr>
                      </w:pPr>
                      <w:r>
                        <w:rPr>
                          <w:lang w:eastAsia="hu-HU" w:bidi="ar-SA"/>
                        </w:rPr>
                        <w:t xml:space="preserve">  }</w:t>
                      </w:r>
                    </w:p>
                    <w:p w14:paraId="3EEC0911" w14:textId="170DA382" w:rsidR="00B51538" w:rsidRPr="00B51538" w:rsidRDefault="00EA7577" w:rsidP="00B51538">
                      <w:pPr>
                        <w:pStyle w:val="Kd"/>
                        <w:rPr>
                          <w:lang w:eastAsia="hu-HU" w:bidi="ar-SA"/>
                        </w:rPr>
                      </w:pPr>
                      <w:r>
                        <w:rPr>
                          <w:lang w:eastAsia="hu-HU" w:bidi="ar-SA"/>
                        </w:rPr>
                        <w:t xml:space="preserve">  …</w:t>
                      </w:r>
                      <w:r w:rsidR="00B51538" w:rsidRPr="00B51538">
                        <w:rPr>
                          <w:lang w:eastAsia="hu-HU" w:bidi="ar-SA"/>
                        </w:rPr>
                        <w:br/>
                        <w:t>}</w:t>
                      </w:r>
                    </w:p>
                    <w:p w14:paraId="5CF14E75" w14:textId="7ECDF990" w:rsidR="00B51538" w:rsidRDefault="00B51538" w:rsidP="00B51538">
                      <w:pPr>
                        <w:pStyle w:val="Kd"/>
                      </w:pPr>
                    </w:p>
                  </w:txbxContent>
                </v:textbox>
                <w10:wrap type="square" anchorx="margin"/>
              </v:shape>
            </w:pict>
          </mc:Fallback>
        </mc:AlternateContent>
      </w:r>
      <w:r w:rsidR="00B51538">
        <w:rPr>
          <w:noProof/>
        </w:rPr>
        <mc:AlternateContent>
          <mc:Choice Requires="wps">
            <w:drawing>
              <wp:anchor distT="0" distB="0" distL="114300" distR="114300" simplePos="0" relativeHeight="251855872" behindDoc="0" locked="0" layoutInCell="1" allowOverlap="1" wp14:anchorId="78461E2F" wp14:editId="7F785DCE">
                <wp:simplePos x="0" y="0"/>
                <wp:positionH relativeFrom="margin">
                  <wp:align>left</wp:align>
                </wp:positionH>
                <wp:positionV relativeFrom="paragraph">
                  <wp:posOffset>515620</wp:posOffset>
                </wp:positionV>
                <wp:extent cx="5554980" cy="457200"/>
                <wp:effectExtent l="0" t="0" r="7620" b="0"/>
                <wp:wrapSquare wrapText="bothSides"/>
                <wp:docPr id="1908370434"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F42F409" w14:textId="2B01B036" w:rsidR="00B51538" w:rsidRPr="002454E5" w:rsidRDefault="00015CB5" w:rsidP="00B5153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8" w:name="_Toc184894409"/>
                            <w:r w:rsidR="006B6047">
                              <w:rPr>
                                <w:noProof/>
                              </w:rPr>
                              <w:t>45</w:t>
                            </w:r>
                            <w:r>
                              <w:rPr>
                                <w:noProof/>
                              </w:rPr>
                              <w:fldChar w:fldCharType="end"/>
                            </w:r>
                            <w:r w:rsidR="00B51538">
                              <w:t>. ábra: Események rendszerezése (saját)</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8461E2F" id="_x0000_s1090" type="#_x0000_t202" style="position:absolute;left:0;text-align:left;margin-left:0;margin-top:40.6pt;width:437.4pt;height:36pt;z-index:2518558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" stroked="f">
                <v:textbox inset="0,0,0,0">
                  <w:txbxContent>
                    <w:p w14:paraId="7F42F409" w14:textId="2B01B036" w:rsidR="00B51538" w:rsidRPr="002454E5" w:rsidRDefault="00015CB5" w:rsidP="00B5153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9" w:name="_Toc184894409"/>
                      <w:r w:rsidR="006B6047">
                        <w:rPr>
                          <w:noProof/>
                        </w:rPr>
                        <w:t>45</w:t>
                      </w:r>
                      <w:r>
                        <w:rPr>
                          <w:noProof/>
                        </w:rPr>
                        <w:fldChar w:fldCharType="end"/>
                      </w:r>
                      <w:r w:rsidR="00B51538">
                        <w:t>. ábra: Események rendszerezése (saját)</w:t>
                      </w:r>
                      <w:bookmarkEnd w:id="209"/>
                    </w:p>
                  </w:txbxContent>
                </v:textbox>
                <w10:wrap type="square" anchorx="margin"/>
              </v:shape>
            </w:pict>
          </mc:Fallback>
        </mc:AlternateContent>
      </w:r>
      <w:r w:rsidR="007C3187">
        <w:t>Az események lekérésének áttekintésével rátérhetünk a megjelenítésre</w:t>
      </w:r>
      <w:r w:rsidR="00B51538">
        <w:t xml:space="preserve">. Ezt az előző pontban látható </w:t>
      </w:r>
      <w:proofErr w:type="spellStart"/>
      <w:proofErr w:type="gramStart"/>
      <w:r w:rsidR="00B51538" w:rsidRPr="00B51538">
        <w:rPr>
          <w:rStyle w:val="KdChar"/>
        </w:rPr>
        <w:t>displayEvents</w:t>
      </w:r>
      <w:proofErr w:type="spellEnd"/>
      <w:r>
        <w:rPr>
          <w:rStyle w:val="KdChar"/>
        </w:rPr>
        <w:t>(</w:t>
      </w:r>
      <w:proofErr w:type="gramEnd"/>
      <w:r>
        <w:rPr>
          <w:rStyle w:val="KdChar"/>
        </w:rPr>
        <w:t>)</w:t>
      </w:r>
      <w:r w:rsidR="00B51538">
        <w:t xml:space="preserve"> függvény oldja meg</w:t>
      </w:r>
      <w:r w:rsidR="001D7004">
        <w:t>.</w:t>
      </w:r>
    </w:p>
    <w:p w14:paraId="6B68380E" w14:textId="77777777" w:rsidR="00B51538" w:rsidRDefault="00B51538" w:rsidP="007C3187">
      <w:r>
        <w:lastRenderedPageBreak/>
        <w:t xml:space="preserve">Bemenetként megkapja a lekérésből visszakapott eseményeket, amiket rendszerez a </w:t>
      </w:r>
      <w:proofErr w:type="spellStart"/>
      <w:r w:rsidRPr="00B51538">
        <w:rPr>
          <w:rStyle w:val="KdChar"/>
        </w:rPr>
        <w:t>calendarEvents</w:t>
      </w:r>
      <w:proofErr w:type="spellEnd"/>
      <w:r>
        <w:rPr>
          <w:rStyle w:val="KdChar"/>
        </w:rPr>
        <w:t xml:space="preserve"> </w:t>
      </w:r>
      <w:r w:rsidRPr="00B51538">
        <w:t>tömbbe</w:t>
      </w:r>
      <w:r>
        <w:t>, így egységesen elérhetőek lesznek a fontos információk. Következő lépésként meg kell keresni, hogy hol kell megjeleníteni az eseményt.</w:t>
      </w:r>
    </w:p>
    <w:p w14:paraId="445D8E11" w14:textId="2B70B05A" w:rsidR="00B51538" w:rsidRDefault="00EA7577" w:rsidP="007C3187">
      <w:r>
        <w:rPr>
          <w:noProof/>
        </w:rPr>
        <mc:AlternateContent>
          <mc:Choice Requires="wps">
            <w:drawing>
              <wp:anchor distT="45720" distB="45720" distL="114300" distR="114300" simplePos="0" relativeHeight="251857920" behindDoc="0" locked="0" layoutInCell="1" allowOverlap="1" wp14:anchorId="7B0CDBDB" wp14:editId="50B003A1">
                <wp:simplePos x="0" y="0"/>
                <wp:positionH relativeFrom="margin">
                  <wp:align>left</wp:align>
                </wp:positionH>
                <wp:positionV relativeFrom="paragraph">
                  <wp:posOffset>1243965</wp:posOffset>
                </wp:positionV>
                <wp:extent cx="5608320" cy="4853940"/>
                <wp:effectExtent l="0" t="0" r="0" b="3810"/>
                <wp:wrapSquare wrapText="bothSides"/>
                <wp:docPr id="148137399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4853940"/>
                        </a:xfrm>
                        <a:prstGeom prst="rect">
                          <a:avLst/>
                        </a:prstGeom>
                        <a:solidFill>
                          <a:srgbClr val="FFFFFF"/>
                        </a:solidFill>
                        <a:ln w="9525">
                          <a:noFill/>
                          <a:miter lim="800000"/>
                          <a:headEnd/>
                          <a:tailEnd/>
                        </a:ln>
                      </wps:spPr>
                      <wps:txbx>
                        <w:txbxContent>
                          <w:p w14:paraId="065EC785" w14:textId="58678959" w:rsidR="00EA7577" w:rsidRPr="00EA7577" w:rsidRDefault="00EA7577" w:rsidP="00EA7577">
                            <w:pPr>
                              <w:pStyle w:val="Kd"/>
                              <w:rPr>
                                <w:lang w:eastAsia="hu-HU" w:bidi="ar-SA"/>
                              </w:rPr>
                            </w:pPr>
                            <w:proofErr w:type="spellStart"/>
                            <w:r w:rsidRPr="00EA7577">
                              <w:rPr>
                                <w:color w:val="914C07"/>
                                <w:lang w:eastAsia="hu-HU" w:bidi="ar-SA"/>
                              </w:rPr>
                              <w:t>displayEvents</w:t>
                            </w:r>
                            <w:proofErr w:type="spellEnd"/>
                            <w:r w:rsidRPr="00EA7577">
                              <w:rPr>
                                <w:lang w:eastAsia="hu-HU" w:bidi="ar-SA"/>
                              </w:rPr>
                              <w:t>(</w:t>
                            </w:r>
                            <w:proofErr w:type="spellStart"/>
                            <w:r w:rsidRPr="00EA7577">
                              <w:rPr>
                                <w:lang w:eastAsia="hu-HU" w:bidi="ar-SA"/>
                              </w:rPr>
                              <w:t>results</w:t>
                            </w:r>
                            <w:proofErr w:type="spellEnd"/>
                            <w:r w:rsidRPr="00EA7577">
                              <w:rPr>
                                <w:lang w:eastAsia="hu-HU" w:bidi="ar-SA"/>
                              </w:rPr>
                              <w:t xml:space="preserve">: </w:t>
                            </w:r>
                            <w:proofErr w:type="spellStart"/>
                            <w:r w:rsidRPr="00EA7577">
                              <w:rPr>
                                <w:color w:val="000000"/>
                                <w:lang w:eastAsia="hu-HU" w:bidi="ar-SA"/>
                              </w:rPr>
                              <w:t>CalendarEvent</w:t>
                            </w:r>
                            <w:proofErr w:type="spellEnd"/>
                            <w:r w:rsidRPr="00EA7577">
                              <w:rPr>
                                <w:lang w:eastAsia="hu-HU" w:bidi="ar-SA"/>
                              </w:rPr>
                              <w:t>[]) {</w:t>
                            </w:r>
                            <w:r w:rsidRPr="00EA7577">
                              <w:rPr>
                                <w:lang w:eastAsia="hu-HU" w:bidi="ar-SA"/>
                              </w:rPr>
                              <w:br/>
                            </w:r>
                            <w:r>
                              <w:rPr>
                                <w:color w:val="0033B3"/>
                                <w:lang w:eastAsia="hu-HU" w:bidi="ar-SA"/>
                              </w:rPr>
                              <w:t xml:space="preserve">  …</w:t>
                            </w:r>
                            <w:r w:rsidRPr="00EA7577">
                              <w:rPr>
                                <w:lang w:eastAsia="hu-HU" w:bidi="ar-SA"/>
                              </w:rPr>
                              <w:br/>
                              <w:t xml:space="preserve">  </w:t>
                            </w:r>
                            <w:proofErr w:type="spellStart"/>
                            <w:r w:rsidRPr="00EA7577">
                              <w:rPr>
                                <w:color w:val="0033B3"/>
                                <w:lang w:eastAsia="hu-HU" w:bidi="ar-SA"/>
                              </w:rPr>
                              <w:t>for</w:t>
                            </w:r>
                            <w:proofErr w:type="spellEnd"/>
                            <w:r w:rsidRPr="00EA7577">
                              <w:rPr>
                                <w:color w:val="0033B3"/>
                                <w:lang w:eastAsia="hu-HU" w:bidi="ar-SA"/>
                              </w:rPr>
                              <w:t xml:space="preserve"> </w:t>
                            </w:r>
                            <w:r w:rsidRPr="00EA7577">
                              <w:rPr>
                                <w:lang w:eastAsia="hu-HU" w:bidi="ar-SA"/>
                              </w:rPr>
                              <w:t>(</w:t>
                            </w:r>
                            <w:proofErr w:type="spellStart"/>
                            <w:r w:rsidRPr="00EA7577">
                              <w:rPr>
                                <w:color w:val="0033B3"/>
                                <w:lang w:eastAsia="hu-HU" w:bidi="ar-SA"/>
                              </w:rPr>
                              <w:t>let</w:t>
                            </w:r>
                            <w:proofErr w:type="spellEnd"/>
                            <w:r w:rsidRPr="00EA7577">
                              <w:rPr>
                                <w:color w:val="0033B3"/>
                                <w:lang w:eastAsia="hu-HU" w:bidi="ar-SA"/>
                              </w:rPr>
                              <w:t xml:space="preserve"> </w:t>
                            </w:r>
                            <w:r w:rsidRPr="00EA7577">
                              <w:rPr>
                                <w:color w:val="2A8C7C"/>
                                <w:lang w:eastAsia="hu-HU" w:bidi="ar-SA"/>
                              </w:rPr>
                              <w:t xml:space="preserve">i </w:t>
                            </w:r>
                            <w:r w:rsidRPr="00EA7577">
                              <w:rPr>
                                <w:lang w:eastAsia="hu-HU" w:bidi="ar-SA"/>
                              </w:rPr>
                              <w:t xml:space="preserve">= </w:t>
                            </w:r>
                            <w:r w:rsidRPr="00EA7577">
                              <w:rPr>
                                <w:color w:val="1750EB"/>
                                <w:lang w:eastAsia="hu-HU" w:bidi="ar-SA"/>
                              </w:rPr>
                              <w:t>0</w:t>
                            </w:r>
                            <w:r w:rsidRPr="00EA7577">
                              <w:rPr>
                                <w:lang w:eastAsia="hu-HU" w:bidi="ar-SA"/>
                              </w:rPr>
                              <w:t xml:space="preserve">; </w:t>
                            </w:r>
                            <w:r w:rsidRPr="00EA7577">
                              <w:rPr>
                                <w:color w:val="2A8C7C"/>
                                <w:lang w:eastAsia="hu-HU" w:bidi="ar-SA"/>
                              </w:rPr>
                              <w:t xml:space="preserve">i </w:t>
                            </w:r>
                            <w:r w:rsidRPr="00EA7577">
                              <w:rPr>
                                <w:lang w:eastAsia="hu-HU" w:bidi="ar-SA"/>
                              </w:rPr>
                              <w:t xml:space="preserve">&lt;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871094"/>
                                <w:lang w:eastAsia="hu-HU" w:bidi="ar-SA"/>
                              </w:rPr>
                              <w:t>length</w:t>
                            </w:r>
                            <w:proofErr w:type="spellEnd"/>
                            <w:r w:rsidRPr="00EA7577">
                              <w:rPr>
                                <w:lang w:eastAsia="hu-HU" w:bidi="ar-SA"/>
                              </w:rPr>
                              <w:t xml:space="preserve">; </w:t>
                            </w:r>
                            <w:r w:rsidRPr="00EA7577">
                              <w:rPr>
                                <w:color w:val="2A8C7C"/>
                                <w:lang w:eastAsia="hu-HU" w:bidi="ar-SA"/>
                              </w:rPr>
                              <w:t>i</w:t>
                            </w:r>
                            <w:r w:rsidRPr="00EA7577">
                              <w:rPr>
                                <w:lang w:eastAsia="hu-HU" w:bidi="ar-SA"/>
                              </w:rPr>
                              <w:t>++) {</w:t>
                            </w:r>
                            <w:r w:rsidRPr="00EA7577">
                              <w:rPr>
                                <w:lang w:eastAsia="hu-HU" w:bidi="ar-SA"/>
                              </w:rPr>
                              <w:br/>
                            </w:r>
                            <w:r>
                              <w:rPr>
                                <w:lang w:eastAsia="hu-HU" w:bidi="ar-SA"/>
                              </w:rPr>
                              <w:t xml:space="preserve">    …</w:t>
                            </w:r>
                            <w:r w:rsidRPr="00EA7577">
                              <w:rPr>
                                <w:lang w:eastAsia="hu-HU" w:bidi="ar-SA"/>
                              </w:rPr>
                              <w:br/>
                              <w:t xml:space="preserve">    </w:t>
                            </w:r>
                            <w:proofErr w:type="spellStart"/>
                            <w:r w:rsidRPr="00EA7577">
                              <w:rPr>
                                <w:color w:val="0033B3"/>
                                <w:lang w:eastAsia="hu-HU" w:bidi="ar-SA"/>
                              </w:rPr>
                              <w:t>if</w:t>
                            </w:r>
                            <w:proofErr w:type="spellEnd"/>
                            <w:r w:rsidRPr="00EA7577">
                              <w:rPr>
                                <w:color w:val="0033B3"/>
                                <w:lang w:eastAsia="hu-HU" w:bidi="ar-SA"/>
                              </w:rPr>
                              <w:t xml:space="preserve"> </w:t>
                            </w:r>
                            <w:r w:rsidRPr="00EA7577">
                              <w:rPr>
                                <w:lang w:eastAsia="hu-HU" w:bidi="ar-SA"/>
                              </w:rPr>
                              <w:t>(</w:t>
                            </w:r>
                            <w:proofErr w:type="spellStart"/>
                            <w:r w:rsidRPr="00EA7577">
                              <w:rPr>
                                <w:color w:val="2A8C7C"/>
                                <w:lang w:eastAsia="hu-HU" w:bidi="ar-SA"/>
                              </w:rPr>
                              <w:t>startElement</w:t>
                            </w:r>
                            <w:proofErr w:type="spellEnd"/>
                            <w:r w:rsidRPr="00EA7577">
                              <w:rPr>
                                <w:lang w:eastAsia="hu-HU" w:bidi="ar-SA"/>
                              </w:rPr>
                              <w:t>) {</w:t>
                            </w:r>
                            <w:r w:rsidRPr="00EA7577">
                              <w:rPr>
                                <w:i/>
                                <w:iCs/>
                                <w:color w:val="8C8C8C"/>
                                <w:lang w:eastAsia="hu-HU" w:bidi="ar-SA"/>
                              </w:rPr>
                              <w:br/>
                              <w:t xml:space="preserve">      </w:t>
                            </w:r>
                            <w:r w:rsidRPr="00EA7577">
                              <w:rPr>
                                <w:color w:val="0033B3"/>
                                <w:lang w:eastAsia="hu-HU" w:bidi="ar-SA"/>
                              </w:rPr>
                              <w:t xml:space="preserve">const </w:t>
                            </w:r>
                            <w:proofErr w:type="spellStart"/>
                            <w:r w:rsidRPr="00EA7577">
                              <w:rPr>
                                <w:color w:val="2A8C7C"/>
                                <w:lang w:eastAsia="hu-HU" w:bidi="ar-SA"/>
                              </w:rPr>
                              <w:t>eventContainer</w:t>
                            </w:r>
                            <w:proofErr w:type="spellEnd"/>
                            <w:r w:rsidRPr="00EA7577">
                              <w:rPr>
                                <w:color w:val="2A8C7C"/>
                                <w:lang w:eastAsia="hu-HU" w:bidi="ar-SA"/>
                              </w:rPr>
                              <w:t xml:space="preserve"> </w:t>
                            </w:r>
                            <w:r w:rsidRPr="00EA7577">
                              <w:rPr>
                                <w:lang w:eastAsia="hu-HU" w:bidi="ar-SA"/>
                              </w:rPr>
                              <w:t xml:space="preserve">= </w:t>
                            </w:r>
                            <w:proofErr w:type="spellStart"/>
                            <w:r w:rsidRPr="00EA7577">
                              <w:rPr>
                                <w:color w:val="830091"/>
                                <w:lang w:eastAsia="hu-HU" w:bidi="ar-SA"/>
                              </w:rPr>
                              <w:t>document</w:t>
                            </w:r>
                            <w:r w:rsidRPr="00EA7577">
                              <w:rPr>
                                <w:lang w:eastAsia="hu-HU" w:bidi="ar-SA"/>
                              </w:rPr>
                              <w:t>.</w:t>
                            </w:r>
                            <w:r w:rsidRPr="00EA7577">
                              <w:rPr>
                                <w:color w:val="914C07"/>
                                <w:lang w:eastAsia="hu-HU" w:bidi="ar-SA"/>
                              </w:rPr>
                              <w:t>createElement</w:t>
                            </w:r>
                            <w:proofErr w:type="spellEnd"/>
                            <w:r w:rsidRPr="00EA7577">
                              <w:rPr>
                                <w:lang w:eastAsia="hu-HU" w:bidi="ar-SA"/>
                              </w:rPr>
                              <w:t>(</w:t>
                            </w:r>
                            <w:r w:rsidRPr="00EA7577">
                              <w:rPr>
                                <w:color w:val="067D17"/>
                                <w:lang w:eastAsia="hu-HU" w:bidi="ar-SA"/>
                              </w:rPr>
                              <w:t>'div'</w:t>
                            </w:r>
                            <w:r w:rsidRPr="00EA7577">
                              <w:rPr>
                                <w:lang w:eastAsia="hu-HU" w:bidi="ar-SA"/>
                              </w:rPr>
                              <w:t>);</w:t>
                            </w:r>
                            <w:r w:rsidRPr="00EA7577">
                              <w:rPr>
                                <w:lang w:eastAsia="hu-HU" w:bidi="ar-SA"/>
                              </w:rPr>
                              <w:br/>
                              <w:t xml:space="preserve">      </w:t>
                            </w:r>
                            <w:proofErr w:type="spellStart"/>
                            <w:r w:rsidRPr="00EA7577">
                              <w:rPr>
                                <w:color w:val="2A8C7C"/>
                                <w:lang w:eastAsia="hu-HU" w:bidi="ar-SA"/>
                              </w:rPr>
                              <w:t>eventContainer</w:t>
                            </w:r>
                            <w:r w:rsidRPr="00EA7577">
                              <w:rPr>
                                <w:lang w:eastAsia="hu-HU" w:bidi="ar-SA"/>
                              </w:rPr>
                              <w:t>.</w:t>
                            </w:r>
                            <w:r w:rsidRPr="00EA7577">
                              <w:rPr>
                                <w:color w:val="871094"/>
                                <w:lang w:eastAsia="hu-HU" w:bidi="ar-SA"/>
                              </w:rPr>
                              <w:t>classList</w:t>
                            </w:r>
                            <w:r w:rsidRPr="00EA7577">
                              <w:rPr>
                                <w:lang w:eastAsia="hu-HU" w:bidi="ar-SA"/>
                              </w:rPr>
                              <w:t>.</w:t>
                            </w:r>
                            <w:r w:rsidRPr="00EA7577">
                              <w:rPr>
                                <w:color w:val="914C07"/>
                                <w:lang w:eastAsia="hu-HU" w:bidi="ar-SA"/>
                              </w:rPr>
                              <w:t>add</w:t>
                            </w:r>
                            <w:proofErr w:type="spellEnd"/>
                            <w:r w:rsidRPr="00EA7577">
                              <w:rPr>
                                <w:lang w:eastAsia="hu-HU" w:bidi="ar-SA"/>
                              </w:rPr>
                              <w:t>(</w:t>
                            </w:r>
                            <w:r w:rsidRPr="00EA7577">
                              <w:rPr>
                                <w:color w:val="067D17"/>
                                <w:lang w:eastAsia="hu-HU" w:bidi="ar-SA"/>
                              </w:rPr>
                              <w:t>"</w:t>
                            </w:r>
                            <w:proofErr w:type="spellStart"/>
                            <w:r w:rsidRPr="00EA7577">
                              <w:rPr>
                                <w:color w:val="067D17"/>
                                <w:lang w:eastAsia="hu-HU" w:bidi="ar-SA"/>
                              </w:rPr>
                              <w:t>event_container</w:t>
                            </w:r>
                            <w:proofErr w:type="spellEnd"/>
                            <w:r w:rsidRPr="00EA7577">
                              <w:rPr>
                                <w:color w:val="067D17"/>
                                <w:lang w:eastAsia="hu-HU" w:bidi="ar-SA"/>
                              </w:rPr>
                              <w:t>"</w:t>
                            </w:r>
                            <w:r w:rsidRPr="00EA7577">
                              <w:rPr>
                                <w:lang w:eastAsia="hu-HU" w:bidi="ar-SA"/>
                              </w:rPr>
                              <w:t>);</w:t>
                            </w:r>
                            <w:r w:rsidRPr="00EA7577">
                              <w:rPr>
                                <w:lang w:eastAsia="hu-HU" w:bidi="ar-SA"/>
                              </w:rPr>
                              <w:br/>
                              <w:t xml:space="preserve">      </w:t>
                            </w:r>
                            <w:proofErr w:type="spellStart"/>
                            <w:r w:rsidRPr="00EA7577">
                              <w:rPr>
                                <w:color w:val="2A8C7C"/>
                                <w:lang w:eastAsia="hu-HU" w:bidi="ar-SA"/>
                              </w:rPr>
                              <w:t>startElement</w:t>
                            </w:r>
                            <w:r w:rsidRPr="00EA7577">
                              <w:rPr>
                                <w:lang w:eastAsia="hu-HU" w:bidi="ar-SA"/>
                              </w:rPr>
                              <w:t>.</w:t>
                            </w:r>
                            <w:r w:rsidRPr="00EA7577">
                              <w:rPr>
                                <w:color w:val="914C07"/>
                                <w:lang w:eastAsia="hu-HU" w:bidi="ar-SA"/>
                              </w:rPr>
                              <w:t>appendChild</w:t>
                            </w:r>
                            <w:proofErr w:type="spellEnd"/>
                            <w:r w:rsidRPr="00EA7577">
                              <w:rPr>
                                <w:lang w:eastAsia="hu-HU" w:bidi="ar-SA"/>
                              </w:rPr>
                              <w:t>(</w:t>
                            </w:r>
                            <w:proofErr w:type="spellStart"/>
                            <w:r w:rsidRPr="00EA7577">
                              <w:rPr>
                                <w:color w:val="2A8C7C"/>
                                <w:lang w:eastAsia="hu-HU" w:bidi="ar-SA"/>
                              </w:rPr>
                              <w:t>eventContainer</w:t>
                            </w:r>
                            <w:proofErr w:type="spellEnd"/>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 xml:space="preserve">] = </w:t>
                            </w:r>
                            <w:proofErr w:type="spellStart"/>
                            <w:r w:rsidRPr="00EA7577">
                              <w:rPr>
                                <w:color w:val="0033B3"/>
                                <w:lang w:eastAsia="hu-HU" w:bidi="ar-SA"/>
                              </w:rPr>
                              <w:t>this</w:t>
                            </w:r>
                            <w:r w:rsidRPr="00EA7577">
                              <w:rPr>
                                <w:lang w:eastAsia="hu-HU" w:bidi="ar-SA"/>
                              </w:rPr>
                              <w:t>.</w:t>
                            </w:r>
                            <w:r w:rsidRPr="00EA7577">
                              <w:rPr>
                                <w:color w:val="871094"/>
                                <w:lang w:eastAsia="hu-HU" w:bidi="ar-SA"/>
                              </w:rPr>
                              <w:t>appRef</w:t>
                            </w:r>
                            <w:r w:rsidRPr="00EA7577">
                              <w:rPr>
                                <w:lang w:eastAsia="hu-HU" w:bidi="ar-SA"/>
                              </w:rPr>
                              <w:t>.</w:t>
                            </w:r>
                            <w:r w:rsidRPr="00EA7577">
                              <w:rPr>
                                <w:color w:val="914C07"/>
                                <w:lang w:eastAsia="hu-HU" w:bidi="ar-SA"/>
                              </w:rPr>
                              <w:t>bootstrap</w:t>
                            </w:r>
                            <w:proofErr w:type="spellEnd"/>
                            <w:r w:rsidRPr="00EA7577">
                              <w:rPr>
                                <w:lang w:eastAsia="hu-HU" w:bidi="ar-SA"/>
                              </w:rPr>
                              <w:t>(</w:t>
                            </w:r>
                            <w:proofErr w:type="spellStart"/>
                            <w:r w:rsidRPr="00EA7577">
                              <w:rPr>
                                <w:color w:val="000000"/>
                                <w:lang w:eastAsia="hu-HU" w:bidi="ar-SA"/>
                              </w:rPr>
                              <w:t>EventComponent</w:t>
                            </w:r>
                            <w:proofErr w:type="spellEnd"/>
                            <w:r w:rsidRPr="00EA7577">
                              <w:rPr>
                                <w:lang w:eastAsia="hu-HU" w:bidi="ar-SA"/>
                              </w:rPr>
                              <w:t xml:space="preserve">, </w:t>
                            </w:r>
                            <w:proofErr w:type="spellStart"/>
                            <w:r w:rsidRPr="00EA7577">
                              <w:rPr>
                                <w:color w:val="2A8C7C"/>
                                <w:lang w:eastAsia="hu-HU" w:bidi="ar-SA"/>
                              </w:rPr>
                              <w:t>eventContainer</w:t>
                            </w:r>
                            <w:proofErr w:type="spellEnd"/>
                            <w:r w:rsidRPr="00EA7577">
                              <w:rPr>
                                <w:lang w:eastAsia="hu-HU" w:bidi="ar-SA"/>
                              </w:rPr>
                              <w:t>);</w:t>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871094"/>
                                <w:lang w:eastAsia="hu-HU" w:bidi="ar-SA"/>
                              </w:rPr>
                              <w:t>calendarEvent</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id </w:t>
                            </w:r>
                            <w:r w:rsidRPr="00EA7577">
                              <w:rPr>
                                <w:lang w:eastAsia="hu-HU" w:bidi="ar-SA"/>
                              </w:rPr>
                              <w:t xml:space="preserve">= </w:t>
                            </w:r>
                            <w:r w:rsidRPr="00EA7577">
                              <w:rPr>
                                <w:color w:val="067D17"/>
                                <w:lang w:eastAsia="hu-HU" w:bidi="ar-SA"/>
                              </w:rPr>
                              <w:t>`</w:t>
                            </w:r>
                            <w:proofErr w:type="spellStart"/>
                            <w:r w:rsidRPr="00EA7577">
                              <w:rPr>
                                <w:color w:val="067D17"/>
                                <w:lang w:eastAsia="hu-HU" w:bidi="ar-SA"/>
                              </w:rPr>
                              <w:t>card</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067D17"/>
                                <w:lang w:eastAsia="hu-HU" w:bidi="ar-SA"/>
                              </w:rPr>
                              <w:t>`</w:t>
                            </w:r>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914C07"/>
                                <w:lang w:eastAsia="hu-HU" w:bidi="ar-SA"/>
                              </w:rPr>
                              <w:t>updateVariables</w:t>
                            </w:r>
                            <w:proofErr w:type="spellEnd"/>
                            <w:r w:rsidRPr="00EA7577">
                              <w:rPr>
                                <w:lang w:eastAsia="hu-HU" w:bidi="ar-SA"/>
                              </w:rPr>
                              <w:t>();</w:t>
                            </w:r>
                            <w:r w:rsidRPr="00EA7577">
                              <w:rPr>
                                <w:lang w:eastAsia="hu-HU" w:bidi="ar-SA"/>
                              </w:rPr>
                              <w:br/>
                              <w:t xml:space="preserve">    }</w:t>
                            </w:r>
                            <w:r w:rsidRPr="00EA7577">
                              <w:rPr>
                                <w:lang w:eastAsia="hu-HU" w:bidi="ar-SA"/>
                              </w:rPr>
                              <w:br/>
                              <w:t xml:space="preserve">  }</w:t>
                            </w:r>
                            <w:r w:rsidRPr="00EA7577">
                              <w:rPr>
                                <w:lang w:eastAsia="hu-HU" w:bidi="ar-SA"/>
                              </w:rPr>
                              <w:br/>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now</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new</w:t>
                            </w:r>
                            <w:proofErr w:type="spellEnd"/>
                            <w:r w:rsidRPr="00EA7577">
                              <w:rPr>
                                <w:color w:val="0033B3"/>
                                <w:lang w:eastAsia="hu-HU" w:bidi="ar-SA"/>
                              </w:rPr>
                              <w:t xml:space="preserve"> </w:t>
                            </w:r>
                            <w:proofErr w:type="spellStart"/>
                            <w:r w:rsidRPr="00EA7577">
                              <w:rPr>
                                <w:color w:val="830091"/>
                                <w:lang w:eastAsia="hu-HU" w:bidi="ar-SA"/>
                              </w:rPr>
                              <w:t>Date</w:t>
                            </w:r>
                            <w:proofErr w:type="spellEnd"/>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914C07"/>
                                <w:lang w:eastAsia="hu-HU" w:bidi="ar-SA"/>
                              </w:rPr>
                              <w:t>setNowMarker</w:t>
                            </w:r>
                            <w:proofErr w:type="spellEnd"/>
                            <w:r w:rsidRPr="00EA7577">
                              <w:rPr>
                                <w:lang w:eastAsia="hu-HU" w:bidi="ar-SA"/>
                              </w:rPr>
                              <w:t>();</w:t>
                            </w:r>
                            <w:r w:rsidRPr="00EA7577">
                              <w:rPr>
                                <w:lang w:eastAsia="hu-HU" w:bidi="ar-SA"/>
                              </w:rPr>
                              <w:br/>
                              <w:t>}</w:t>
                            </w:r>
                          </w:p>
                          <w:p w14:paraId="48CE51B7" w14:textId="666AB295" w:rsidR="00B51538" w:rsidRDefault="00B51538" w:rsidP="00EA757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CDBDB" id="_x0000_s1091" type="#_x0000_t202" style="position:absolute;left:0;text-align:left;margin-left:0;margin-top:97.95pt;width:441.6pt;height:382.2pt;z-index:251857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" stroked="f">
                <v:textbox>
                  <w:txbxContent>
                    <w:p w14:paraId="065EC785" w14:textId="58678959" w:rsidR="00EA7577" w:rsidRPr="00EA7577" w:rsidRDefault="00EA7577" w:rsidP="00EA7577">
                      <w:pPr>
                        <w:pStyle w:val="Kd"/>
                        <w:rPr>
                          <w:lang w:eastAsia="hu-HU" w:bidi="ar-SA"/>
                        </w:rPr>
                      </w:pPr>
                      <w:proofErr w:type="spellStart"/>
                      <w:r w:rsidRPr="00EA7577">
                        <w:rPr>
                          <w:color w:val="914C07"/>
                          <w:lang w:eastAsia="hu-HU" w:bidi="ar-SA"/>
                        </w:rPr>
                        <w:t>displayEvents</w:t>
                      </w:r>
                      <w:proofErr w:type="spellEnd"/>
                      <w:r w:rsidRPr="00EA7577">
                        <w:rPr>
                          <w:lang w:eastAsia="hu-HU" w:bidi="ar-SA"/>
                        </w:rPr>
                        <w:t>(</w:t>
                      </w:r>
                      <w:proofErr w:type="spellStart"/>
                      <w:r w:rsidRPr="00EA7577">
                        <w:rPr>
                          <w:lang w:eastAsia="hu-HU" w:bidi="ar-SA"/>
                        </w:rPr>
                        <w:t>results</w:t>
                      </w:r>
                      <w:proofErr w:type="spellEnd"/>
                      <w:r w:rsidRPr="00EA7577">
                        <w:rPr>
                          <w:lang w:eastAsia="hu-HU" w:bidi="ar-SA"/>
                        </w:rPr>
                        <w:t xml:space="preserve">: </w:t>
                      </w:r>
                      <w:proofErr w:type="spellStart"/>
                      <w:r w:rsidRPr="00EA7577">
                        <w:rPr>
                          <w:color w:val="000000"/>
                          <w:lang w:eastAsia="hu-HU" w:bidi="ar-SA"/>
                        </w:rPr>
                        <w:t>CalendarEvent</w:t>
                      </w:r>
                      <w:proofErr w:type="spellEnd"/>
                      <w:r w:rsidRPr="00EA7577">
                        <w:rPr>
                          <w:lang w:eastAsia="hu-HU" w:bidi="ar-SA"/>
                        </w:rPr>
                        <w:t>[]) {</w:t>
                      </w:r>
                      <w:r w:rsidRPr="00EA7577">
                        <w:rPr>
                          <w:lang w:eastAsia="hu-HU" w:bidi="ar-SA"/>
                        </w:rPr>
                        <w:br/>
                      </w:r>
                      <w:r>
                        <w:rPr>
                          <w:color w:val="0033B3"/>
                          <w:lang w:eastAsia="hu-HU" w:bidi="ar-SA"/>
                        </w:rPr>
                        <w:t xml:space="preserve">  …</w:t>
                      </w:r>
                      <w:r w:rsidRPr="00EA7577">
                        <w:rPr>
                          <w:lang w:eastAsia="hu-HU" w:bidi="ar-SA"/>
                        </w:rPr>
                        <w:br/>
                        <w:t xml:space="preserve">  </w:t>
                      </w:r>
                      <w:proofErr w:type="spellStart"/>
                      <w:r w:rsidRPr="00EA7577">
                        <w:rPr>
                          <w:color w:val="0033B3"/>
                          <w:lang w:eastAsia="hu-HU" w:bidi="ar-SA"/>
                        </w:rPr>
                        <w:t>for</w:t>
                      </w:r>
                      <w:proofErr w:type="spellEnd"/>
                      <w:r w:rsidRPr="00EA7577">
                        <w:rPr>
                          <w:color w:val="0033B3"/>
                          <w:lang w:eastAsia="hu-HU" w:bidi="ar-SA"/>
                        </w:rPr>
                        <w:t xml:space="preserve"> </w:t>
                      </w:r>
                      <w:r w:rsidRPr="00EA7577">
                        <w:rPr>
                          <w:lang w:eastAsia="hu-HU" w:bidi="ar-SA"/>
                        </w:rPr>
                        <w:t>(</w:t>
                      </w:r>
                      <w:proofErr w:type="spellStart"/>
                      <w:r w:rsidRPr="00EA7577">
                        <w:rPr>
                          <w:color w:val="0033B3"/>
                          <w:lang w:eastAsia="hu-HU" w:bidi="ar-SA"/>
                        </w:rPr>
                        <w:t>let</w:t>
                      </w:r>
                      <w:proofErr w:type="spellEnd"/>
                      <w:r w:rsidRPr="00EA7577">
                        <w:rPr>
                          <w:color w:val="0033B3"/>
                          <w:lang w:eastAsia="hu-HU" w:bidi="ar-SA"/>
                        </w:rPr>
                        <w:t xml:space="preserve"> </w:t>
                      </w:r>
                      <w:r w:rsidRPr="00EA7577">
                        <w:rPr>
                          <w:color w:val="2A8C7C"/>
                          <w:lang w:eastAsia="hu-HU" w:bidi="ar-SA"/>
                        </w:rPr>
                        <w:t xml:space="preserve">i </w:t>
                      </w:r>
                      <w:r w:rsidRPr="00EA7577">
                        <w:rPr>
                          <w:lang w:eastAsia="hu-HU" w:bidi="ar-SA"/>
                        </w:rPr>
                        <w:t xml:space="preserve">= </w:t>
                      </w:r>
                      <w:r w:rsidRPr="00EA7577">
                        <w:rPr>
                          <w:color w:val="1750EB"/>
                          <w:lang w:eastAsia="hu-HU" w:bidi="ar-SA"/>
                        </w:rPr>
                        <w:t>0</w:t>
                      </w:r>
                      <w:r w:rsidRPr="00EA7577">
                        <w:rPr>
                          <w:lang w:eastAsia="hu-HU" w:bidi="ar-SA"/>
                        </w:rPr>
                        <w:t xml:space="preserve">; </w:t>
                      </w:r>
                      <w:r w:rsidRPr="00EA7577">
                        <w:rPr>
                          <w:color w:val="2A8C7C"/>
                          <w:lang w:eastAsia="hu-HU" w:bidi="ar-SA"/>
                        </w:rPr>
                        <w:t xml:space="preserve">i </w:t>
                      </w:r>
                      <w:r w:rsidRPr="00EA7577">
                        <w:rPr>
                          <w:lang w:eastAsia="hu-HU" w:bidi="ar-SA"/>
                        </w:rPr>
                        <w:t xml:space="preserve">&lt;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871094"/>
                          <w:lang w:eastAsia="hu-HU" w:bidi="ar-SA"/>
                        </w:rPr>
                        <w:t>length</w:t>
                      </w:r>
                      <w:proofErr w:type="spellEnd"/>
                      <w:r w:rsidRPr="00EA7577">
                        <w:rPr>
                          <w:lang w:eastAsia="hu-HU" w:bidi="ar-SA"/>
                        </w:rPr>
                        <w:t xml:space="preserve">; </w:t>
                      </w:r>
                      <w:r w:rsidRPr="00EA7577">
                        <w:rPr>
                          <w:color w:val="2A8C7C"/>
                          <w:lang w:eastAsia="hu-HU" w:bidi="ar-SA"/>
                        </w:rPr>
                        <w:t>i</w:t>
                      </w:r>
                      <w:r w:rsidRPr="00EA7577">
                        <w:rPr>
                          <w:lang w:eastAsia="hu-HU" w:bidi="ar-SA"/>
                        </w:rPr>
                        <w:t>++) {</w:t>
                      </w:r>
                      <w:r w:rsidRPr="00EA7577">
                        <w:rPr>
                          <w:lang w:eastAsia="hu-HU" w:bidi="ar-SA"/>
                        </w:rPr>
                        <w:br/>
                      </w:r>
                      <w:r>
                        <w:rPr>
                          <w:lang w:eastAsia="hu-HU" w:bidi="ar-SA"/>
                        </w:rPr>
                        <w:t xml:space="preserve">    …</w:t>
                      </w:r>
                      <w:r w:rsidRPr="00EA7577">
                        <w:rPr>
                          <w:lang w:eastAsia="hu-HU" w:bidi="ar-SA"/>
                        </w:rPr>
                        <w:br/>
                        <w:t xml:space="preserve">    </w:t>
                      </w:r>
                      <w:proofErr w:type="spellStart"/>
                      <w:r w:rsidRPr="00EA7577">
                        <w:rPr>
                          <w:color w:val="0033B3"/>
                          <w:lang w:eastAsia="hu-HU" w:bidi="ar-SA"/>
                        </w:rPr>
                        <w:t>if</w:t>
                      </w:r>
                      <w:proofErr w:type="spellEnd"/>
                      <w:r w:rsidRPr="00EA7577">
                        <w:rPr>
                          <w:color w:val="0033B3"/>
                          <w:lang w:eastAsia="hu-HU" w:bidi="ar-SA"/>
                        </w:rPr>
                        <w:t xml:space="preserve"> </w:t>
                      </w:r>
                      <w:r w:rsidRPr="00EA7577">
                        <w:rPr>
                          <w:lang w:eastAsia="hu-HU" w:bidi="ar-SA"/>
                        </w:rPr>
                        <w:t>(</w:t>
                      </w:r>
                      <w:proofErr w:type="spellStart"/>
                      <w:r w:rsidRPr="00EA7577">
                        <w:rPr>
                          <w:color w:val="2A8C7C"/>
                          <w:lang w:eastAsia="hu-HU" w:bidi="ar-SA"/>
                        </w:rPr>
                        <w:t>startElement</w:t>
                      </w:r>
                      <w:proofErr w:type="spellEnd"/>
                      <w:r w:rsidRPr="00EA7577">
                        <w:rPr>
                          <w:lang w:eastAsia="hu-HU" w:bidi="ar-SA"/>
                        </w:rPr>
                        <w:t>) {</w:t>
                      </w:r>
                      <w:r w:rsidRPr="00EA7577">
                        <w:rPr>
                          <w:i/>
                          <w:iCs/>
                          <w:color w:val="8C8C8C"/>
                          <w:lang w:eastAsia="hu-HU" w:bidi="ar-SA"/>
                        </w:rPr>
                        <w:br/>
                        <w:t xml:space="preserve">      </w:t>
                      </w:r>
                      <w:r w:rsidRPr="00EA7577">
                        <w:rPr>
                          <w:color w:val="0033B3"/>
                          <w:lang w:eastAsia="hu-HU" w:bidi="ar-SA"/>
                        </w:rPr>
                        <w:t xml:space="preserve">const </w:t>
                      </w:r>
                      <w:proofErr w:type="spellStart"/>
                      <w:r w:rsidRPr="00EA7577">
                        <w:rPr>
                          <w:color w:val="2A8C7C"/>
                          <w:lang w:eastAsia="hu-HU" w:bidi="ar-SA"/>
                        </w:rPr>
                        <w:t>eventContainer</w:t>
                      </w:r>
                      <w:proofErr w:type="spellEnd"/>
                      <w:r w:rsidRPr="00EA7577">
                        <w:rPr>
                          <w:color w:val="2A8C7C"/>
                          <w:lang w:eastAsia="hu-HU" w:bidi="ar-SA"/>
                        </w:rPr>
                        <w:t xml:space="preserve"> </w:t>
                      </w:r>
                      <w:r w:rsidRPr="00EA7577">
                        <w:rPr>
                          <w:lang w:eastAsia="hu-HU" w:bidi="ar-SA"/>
                        </w:rPr>
                        <w:t xml:space="preserve">= </w:t>
                      </w:r>
                      <w:proofErr w:type="spellStart"/>
                      <w:r w:rsidRPr="00EA7577">
                        <w:rPr>
                          <w:color w:val="830091"/>
                          <w:lang w:eastAsia="hu-HU" w:bidi="ar-SA"/>
                        </w:rPr>
                        <w:t>document</w:t>
                      </w:r>
                      <w:r w:rsidRPr="00EA7577">
                        <w:rPr>
                          <w:lang w:eastAsia="hu-HU" w:bidi="ar-SA"/>
                        </w:rPr>
                        <w:t>.</w:t>
                      </w:r>
                      <w:r w:rsidRPr="00EA7577">
                        <w:rPr>
                          <w:color w:val="914C07"/>
                          <w:lang w:eastAsia="hu-HU" w:bidi="ar-SA"/>
                        </w:rPr>
                        <w:t>createElement</w:t>
                      </w:r>
                      <w:proofErr w:type="spellEnd"/>
                      <w:r w:rsidRPr="00EA7577">
                        <w:rPr>
                          <w:lang w:eastAsia="hu-HU" w:bidi="ar-SA"/>
                        </w:rPr>
                        <w:t>(</w:t>
                      </w:r>
                      <w:r w:rsidRPr="00EA7577">
                        <w:rPr>
                          <w:color w:val="067D17"/>
                          <w:lang w:eastAsia="hu-HU" w:bidi="ar-SA"/>
                        </w:rPr>
                        <w:t>'div'</w:t>
                      </w:r>
                      <w:r w:rsidRPr="00EA7577">
                        <w:rPr>
                          <w:lang w:eastAsia="hu-HU" w:bidi="ar-SA"/>
                        </w:rPr>
                        <w:t>);</w:t>
                      </w:r>
                      <w:r w:rsidRPr="00EA7577">
                        <w:rPr>
                          <w:lang w:eastAsia="hu-HU" w:bidi="ar-SA"/>
                        </w:rPr>
                        <w:br/>
                        <w:t xml:space="preserve">      </w:t>
                      </w:r>
                      <w:proofErr w:type="spellStart"/>
                      <w:r w:rsidRPr="00EA7577">
                        <w:rPr>
                          <w:color w:val="2A8C7C"/>
                          <w:lang w:eastAsia="hu-HU" w:bidi="ar-SA"/>
                        </w:rPr>
                        <w:t>eventContainer</w:t>
                      </w:r>
                      <w:r w:rsidRPr="00EA7577">
                        <w:rPr>
                          <w:lang w:eastAsia="hu-HU" w:bidi="ar-SA"/>
                        </w:rPr>
                        <w:t>.</w:t>
                      </w:r>
                      <w:r w:rsidRPr="00EA7577">
                        <w:rPr>
                          <w:color w:val="871094"/>
                          <w:lang w:eastAsia="hu-HU" w:bidi="ar-SA"/>
                        </w:rPr>
                        <w:t>classList</w:t>
                      </w:r>
                      <w:r w:rsidRPr="00EA7577">
                        <w:rPr>
                          <w:lang w:eastAsia="hu-HU" w:bidi="ar-SA"/>
                        </w:rPr>
                        <w:t>.</w:t>
                      </w:r>
                      <w:r w:rsidRPr="00EA7577">
                        <w:rPr>
                          <w:color w:val="914C07"/>
                          <w:lang w:eastAsia="hu-HU" w:bidi="ar-SA"/>
                        </w:rPr>
                        <w:t>add</w:t>
                      </w:r>
                      <w:proofErr w:type="spellEnd"/>
                      <w:r w:rsidRPr="00EA7577">
                        <w:rPr>
                          <w:lang w:eastAsia="hu-HU" w:bidi="ar-SA"/>
                        </w:rPr>
                        <w:t>(</w:t>
                      </w:r>
                      <w:r w:rsidRPr="00EA7577">
                        <w:rPr>
                          <w:color w:val="067D17"/>
                          <w:lang w:eastAsia="hu-HU" w:bidi="ar-SA"/>
                        </w:rPr>
                        <w:t>"</w:t>
                      </w:r>
                      <w:proofErr w:type="spellStart"/>
                      <w:r w:rsidRPr="00EA7577">
                        <w:rPr>
                          <w:color w:val="067D17"/>
                          <w:lang w:eastAsia="hu-HU" w:bidi="ar-SA"/>
                        </w:rPr>
                        <w:t>event_container</w:t>
                      </w:r>
                      <w:proofErr w:type="spellEnd"/>
                      <w:r w:rsidRPr="00EA7577">
                        <w:rPr>
                          <w:color w:val="067D17"/>
                          <w:lang w:eastAsia="hu-HU" w:bidi="ar-SA"/>
                        </w:rPr>
                        <w:t>"</w:t>
                      </w:r>
                      <w:r w:rsidRPr="00EA7577">
                        <w:rPr>
                          <w:lang w:eastAsia="hu-HU" w:bidi="ar-SA"/>
                        </w:rPr>
                        <w:t>);</w:t>
                      </w:r>
                      <w:r w:rsidRPr="00EA7577">
                        <w:rPr>
                          <w:lang w:eastAsia="hu-HU" w:bidi="ar-SA"/>
                        </w:rPr>
                        <w:br/>
                        <w:t xml:space="preserve">      </w:t>
                      </w:r>
                      <w:proofErr w:type="spellStart"/>
                      <w:r w:rsidRPr="00EA7577">
                        <w:rPr>
                          <w:color w:val="2A8C7C"/>
                          <w:lang w:eastAsia="hu-HU" w:bidi="ar-SA"/>
                        </w:rPr>
                        <w:t>startElement</w:t>
                      </w:r>
                      <w:r w:rsidRPr="00EA7577">
                        <w:rPr>
                          <w:lang w:eastAsia="hu-HU" w:bidi="ar-SA"/>
                        </w:rPr>
                        <w:t>.</w:t>
                      </w:r>
                      <w:r w:rsidRPr="00EA7577">
                        <w:rPr>
                          <w:color w:val="914C07"/>
                          <w:lang w:eastAsia="hu-HU" w:bidi="ar-SA"/>
                        </w:rPr>
                        <w:t>appendChild</w:t>
                      </w:r>
                      <w:proofErr w:type="spellEnd"/>
                      <w:r w:rsidRPr="00EA7577">
                        <w:rPr>
                          <w:lang w:eastAsia="hu-HU" w:bidi="ar-SA"/>
                        </w:rPr>
                        <w:t>(</w:t>
                      </w:r>
                      <w:proofErr w:type="spellStart"/>
                      <w:r w:rsidRPr="00EA7577">
                        <w:rPr>
                          <w:color w:val="2A8C7C"/>
                          <w:lang w:eastAsia="hu-HU" w:bidi="ar-SA"/>
                        </w:rPr>
                        <w:t>eventContainer</w:t>
                      </w:r>
                      <w:proofErr w:type="spellEnd"/>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 xml:space="preserve">] = </w:t>
                      </w:r>
                      <w:proofErr w:type="spellStart"/>
                      <w:r w:rsidRPr="00EA7577">
                        <w:rPr>
                          <w:color w:val="0033B3"/>
                          <w:lang w:eastAsia="hu-HU" w:bidi="ar-SA"/>
                        </w:rPr>
                        <w:t>this</w:t>
                      </w:r>
                      <w:r w:rsidRPr="00EA7577">
                        <w:rPr>
                          <w:lang w:eastAsia="hu-HU" w:bidi="ar-SA"/>
                        </w:rPr>
                        <w:t>.</w:t>
                      </w:r>
                      <w:r w:rsidRPr="00EA7577">
                        <w:rPr>
                          <w:color w:val="871094"/>
                          <w:lang w:eastAsia="hu-HU" w:bidi="ar-SA"/>
                        </w:rPr>
                        <w:t>appRef</w:t>
                      </w:r>
                      <w:r w:rsidRPr="00EA7577">
                        <w:rPr>
                          <w:lang w:eastAsia="hu-HU" w:bidi="ar-SA"/>
                        </w:rPr>
                        <w:t>.</w:t>
                      </w:r>
                      <w:r w:rsidRPr="00EA7577">
                        <w:rPr>
                          <w:color w:val="914C07"/>
                          <w:lang w:eastAsia="hu-HU" w:bidi="ar-SA"/>
                        </w:rPr>
                        <w:t>bootstrap</w:t>
                      </w:r>
                      <w:proofErr w:type="spellEnd"/>
                      <w:r w:rsidRPr="00EA7577">
                        <w:rPr>
                          <w:lang w:eastAsia="hu-HU" w:bidi="ar-SA"/>
                        </w:rPr>
                        <w:t>(</w:t>
                      </w:r>
                      <w:proofErr w:type="spellStart"/>
                      <w:r w:rsidRPr="00EA7577">
                        <w:rPr>
                          <w:color w:val="000000"/>
                          <w:lang w:eastAsia="hu-HU" w:bidi="ar-SA"/>
                        </w:rPr>
                        <w:t>EventComponent</w:t>
                      </w:r>
                      <w:proofErr w:type="spellEnd"/>
                      <w:r w:rsidRPr="00EA7577">
                        <w:rPr>
                          <w:lang w:eastAsia="hu-HU" w:bidi="ar-SA"/>
                        </w:rPr>
                        <w:t xml:space="preserve">, </w:t>
                      </w:r>
                      <w:proofErr w:type="spellStart"/>
                      <w:r w:rsidRPr="00EA7577">
                        <w:rPr>
                          <w:color w:val="2A8C7C"/>
                          <w:lang w:eastAsia="hu-HU" w:bidi="ar-SA"/>
                        </w:rPr>
                        <w:t>eventContainer</w:t>
                      </w:r>
                      <w:proofErr w:type="spellEnd"/>
                      <w:r w:rsidRPr="00EA7577">
                        <w:rPr>
                          <w:lang w:eastAsia="hu-HU" w:bidi="ar-SA"/>
                        </w:rPr>
                        <w:t>);</w:t>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871094"/>
                          <w:lang w:eastAsia="hu-HU" w:bidi="ar-SA"/>
                        </w:rPr>
                        <w:t>calendarEvent</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id </w:t>
                      </w:r>
                      <w:r w:rsidRPr="00EA7577">
                        <w:rPr>
                          <w:lang w:eastAsia="hu-HU" w:bidi="ar-SA"/>
                        </w:rPr>
                        <w:t xml:space="preserve">= </w:t>
                      </w:r>
                      <w:r w:rsidRPr="00EA7577">
                        <w:rPr>
                          <w:color w:val="067D17"/>
                          <w:lang w:eastAsia="hu-HU" w:bidi="ar-SA"/>
                        </w:rPr>
                        <w:t>`</w:t>
                      </w:r>
                      <w:proofErr w:type="spellStart"/>
                      <w:r w:rsidRPr="00EA7577">
                        <w:rPr>
                          <w:color w:val="067D17"/>
                          <w:lang w:eastAsia="hu-HU" w:bidi="ar-SA"/>
                        </w:rPr>
                        <w:t>card</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067D17"/>
                          <w:lang w:eastAsia="hu-HU" w:bidi="ar-SA"/>
                        </w:rPr>
                        <w:t>`</w:t>
                      </w:r>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914C07"/>
                          <w:lang w:eastAsia="hu-HU" w:bidi="ar-SA"/>
                        </w:rPr>
                        <w:t>updateVariables</w:t>
                      </w:r>
                      <w:proofErr w:type="spellEnd"/>
                      <w:r w:rsidRPr="00EA7577">
                        <w:rPr>
                          <w:lang w:eastAsia="hu-HU" w:bidi="ar-SA"/>
                        </w:rPr>
                        <w:t>();</w:t>
                      </w:r>
                      <w:r w:rsidRPr="00EA7577">
                        <w:rPr>
                          <w:lang w:eastAsia="hu-HU" w:bidi="ar-SA"/>
                        </w:rPr>
                        <w:br/>
                        <w:t xml:space="preserve">    }</w:t>
                      </w:r>
                      <w:r w:rsidRPr="00EA7577">
                        <w:rPr>
                          <w:lang w:eastAsia="hu-HU" w:bidi="ar-SA"/>
                        </w:rPr>
                        <w:br/>
                        <w:t xml:space="preserve">  }</w:t>
                      </w:r>
                      <w:r w:rsidRPr="00EA7577">
                        <w:rPr>
                          <w:lang w:eastAsia="hu-HU" w:bidi="ar-SA"/>
                        </w:rPr>
                        <w:br/>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now</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new</w:t>
                      </w:r>
                      <w:proofErr w:type="spellEnd"/>
                      <w:r w:rsidRPr="00EA7577">
                        <w:rPr>
                          <w:color w:val="0033B3"/>
                          <w:lang w:eastAsia="hu-HU" w:bidi="ar-SA"/>
                        </w:rPr>
                        <w:t xml:space="preserve"> </w:t>
                      </w:r>
                      <w:proofErr w:type="spellStart"/>
                      <w:r w:rsidRPr="00EA7577">
                        <w:rPr>
                          <w:color w:val="830091"/>
                          <w:lang w:eastAsia="hu-HU" w:bidi="ar-SA"/>
                        </w:rPr>
                        <w:t>Date</w:t>
                      </w:r>
                      <w:proofErr w:type="spellEnd"/>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914C07"/>
                          <w:lang w:eastAsia="hu-HU" w:bidi="ar-SA"/>
                        </w:rPr>
                        <w:t>setNowMarker</w:t>
                      </w:r>
                      <w:proofErr w:type="spellEnd"/>
                      <w:r w:rsidRPr="00EA7577">
                        <w:rPr>
                          <w:lang w:eastAsia="hu-HU" w:bidi="ar-SA"/>
                        </w:rPr>
                        <w:t>();</w:t>
                      </w:r>
                      <w:r w:rsidRPr="00EA7577">
                        <w:rPr>
                          <w:lang w:eastAsia="hu-HU" w:bidi="ar-SA"/>
                        </w:rPr>
                        <w:br/>
                        <w:t>}</w:t>
                      </w:r>
                    </w:p>
                    <w:p w14:paraId="48CE51B7" w14:textId="666AB295" w:rsidR="00B51538" w:rsidRDefault="00B51538" w:rsidP="00EA7577">
                      <w:pPr>
                        <w:pStyle w:val="Kd"/>
                      </w:pPr>
                    </w:p>
                  </w:txbxContent>
                </v:textbox>
                <w10:wrap type="square" anchorx="margin"/>
              </v:shape>
            </w:pict>
          </mc:Fallback>
        </mc:AlternateContent>
      </w:r>
      <w:r>
        <w:rPr>
          <w:noProof/>
        </w:rPr>
        <mc:AlternateContent>
          <mc:Choice Requires="wps">
            <w:drawing>
              <wp:anchor distT="0" distB="0" distL="114300" distR="114300" simplePos="0" relativeHeight="251859968" behindDoc="0" locked="0" layoutInCell="1" allowOverlap="1" wp14:anchorId="499B05F3" wp14:editId="7E06D85E">
                <wp:simplePos x="0" y="0"/>
                <wp:positionH relativeFrom="margin">
                  <wp:posOffset>0</wp:posOffset>
                </wp:positionH>
                <wp:positionV relativeFrom="paragraph">
                  <wp:posOffset>817245</wp:posOffset>
                </wp:positionV>
                <wp:extent cx="5608320" cy="457200"/>
                <wp:effectExtent l="0" t="0" r="0" b="0"/>
                <wp:wrapSquare wrapText="bothSides"/>
                <wp:docPr id="1431078789" name="Szövegdoboz 1"/>
                <wp:cNvGraphicFramePr/>
                <a:graphic xmlns:a="http://schemas.openxmlformats.org/drawingml/2006/main">
                  <a:graphicData uri="http://schemas.microsoft.com/office/word/2010/wordprocessingShape">
                    <wps:wsp>
                      <wps:cNvSpPr txBox="1"/>
                      <wps:spPr>
                        <a:xfrm>
                          <a:off x="0" y="0"/>
                          <a:ext cx="5608320" cy="457200"/>
                        </a:xfrm>
                        <a:prstGeom prst="rect">
                          <a:avLst/>
                        </a:prstGeom>
                        <a:solidFill>
                          <a:prstClr val="white"/>
                        </a:solidFill>
                        <a:ln>
                          <a:noFill/>
                        </a:ln>
                      </wps:spPr>
                      <wps:txbx>
                        <w:txbxContent>
                          <w:bookmarkStart w:id="210" w:name="_Ref183515288"/>
                          <w:p w14:paraId="51EE4FBE" w14:textId="53064F7E" w:rsidR="00EA7577" w:rsidRPr="003714CC" w:rsidRDefault="00015CB5" w:rsidP="00EA757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1" w:name="_Toc184894410"/>
                            <w:r w:rsidR="006B6047">
                              <w:rPr>
                                <w:noProof/>
                              </w:rPr>
                              <w:t>46</w:t>
                            </w:r>
                            <w:r>
                              <w:rPr>
                                <w:noProof/>
                              </w:rPr>
                              <w:fldChar w:fldCharType="end"/>
                            </w:r>
                            <w:r w:rsidR="00EA7577">
                              <w:t>. ábra</w:t>
                            </w:r>
                            <w:bookmarkEnd w:id="210"/>
                            <w:r w:rsidR="00EA7577">
                              <w:t>: Esemény elhelyezése a felületen (saját)</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99B05F3" id="_x0000_s1092" type="#_x0000_t202" style="position:absolute;left:0;text-align:left;margin-left:0;margin-top:64.35pt;width:441.6pt;height:36pt;z-index:251859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" stroked="f">
                <v:textbox inset="0,0,0,0">
                  <w:txbxContent>
                    <w:bookmarkStart w:id="212" w:name="_Ref183515288"/>
                    <w:p w14:paraId="51EE4FBE" w14:textId="53064F7E" w:rsidR="00EA7577" w:rsidRPr="003714CC" w:rsidRDefault="00015CB5" w:rsidP="00EA757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3" w:name="_Toc184894410"/>
                      <w:r w:rsidR="006B6047">
                        <w:rPr>
                          <w:noProof/>
                        </w:rPr>
                        <w:t>46</w:t>
                      </w:r>
                      <w:r>
                        <w:rPr>
                          <w:noProof/>
                        </w:rPr>
                        <w:fldChar w:fldCharType="end"/>
                      </w:r>
                      <w:r w:rsidR="00EA7577">
                        <w:t>. ábra</w:t>
                      </w:r>
                      <w:bookmarkEnd w:id="212"/>
                      <w:r w:rsidR="00EA7577">
                        <w:t>: Esemény elhelyezése a felületen (saját)</w:t>
                      </w:r>
                      <w:bookmarkEnd w:id="213"/>
                    </w:p>
                  </w:txbxContent>
                </v:textbox>
                <w10:wrap type="square" anchorx="margin"/>
              </v:shape>
            </w:pict>
          </mc:Fallback>
        </mc:AlternateContent>
      </w:r>
      <w:r w:rsidR="00B51538">
        <w:t xml:space="preserve">Itt jön a képbe a téglalapok </w:t>
      </w:r>
      <w:proofErr w:type="spellStart"/>
      <w:r w:rsidR="00B51538">
        <w:t>id-val</w:t>
      </w:r>
      <w:proofErr w:type="spellEnd"/>
      <w:r w:rsidR="00B51538">
        <w:t xml:space="preserve"> való ellátása, amiről korábban szó volt Ez alapján az azonosító alapjá</w:t>
      </w:r>
      <w:r w:rsidR="0071228F">
        <w:t>n</w:t>
      </w:r>
      <w:r w:rsidR="00B51538">
        <w:t xml:space="preserve"> minden jelenleg legenerált celláról megmondható, hogy milyen év milyen hónapjának melyik napját, és hányadik óráját reprezentálja.</w:t>
      </w:r>
    </w:p>
    <w:p w14:paraId="635E445C" w14:textId="007D5E24" w:rsidR="00B51538" w:rsidRPr="007C3187" w:rsidRDefault="00EA7577" w:rsidP="007C3187">
      <w:r>
        <w:t>Ha ezt az elemet megtaláltuk</w:t>
      </w:r>
      <w:r w:rsidR="009E7763">
        <w:t>,</w:t>
      </w:r>
      <w:r>
        <w:t xml:space="preserve"> belehelyezzük az eseményt reprezentáló </w:t>
      </w:r>
      <w:proofErr w:type="spellStart"/>
      <w:r w:rsidRPr="00EA7577">
        <w:rPr>
          <w:rStyle w:val="KdChar"/>
        </w:rPr>
        <w:t>EventComponent</w:t>
      </w:r>
      <w:r>
        <w:t>-et</w:t>
      </w:r>
      <w:proofErr w:type="spellEnd"/>
      <w:r>
        <w:t xml:space="preserve">, amelynek bementi adatként megadjuk a hozzá tartozó esemény adatait, majd az </w:t>
      </w:r>
      <w:proofErr w:type="spellStart"/>
      <w:proofErr w:type="gramStart"/>
      <w:r w:rsidRPr="00EA7577">
        <w:rPr>
          <w:rStyle w:val="KdChar"/>
        </w:rPr>
        <w:t>updateVariables</w:t>
      </w:r>
      <w:proofErr w:type="spellEnd"/>
      <w:r w:rsidRPr="00EA7577">
        <w:rPr>
          <w:rStyle w:val="KdChar"/>
        </w:rPr>
        <w:t>(</w:t>
      </w:r>
      <w:proofErr w:type="gramEnd"/>
      <w:r w:rsidRPr="00EA7577">
        <w:rPr>
          <w:rStyle w:val="KdChar"/>
        </w:rPr>
        <w:t>)</w:t>
      </w:r>
      <w:r>
        <w:rPr>
          <w:rStyle w:val="KdChar"/>
        </w:rPr>
        <w:t xml:space="preserve"> </w:t>
      </w:r>
      <w:r w:rsidRPr="00EA7577">
        <w:t>függvénnyel</w:t>
      </w:r>
      <w:r>
        <w:t xml:space="preserve"> küldünk neki egy jelet, hogy frissítse a bemeneti adatait, ezzel </w:t>
      </w:r>
      <w:proofErr w:type="spellStart"/>
      <w:r>
        <w:t>észre</w:t>
      </w:r>
      <w:proofErr w:type="spellEnd"/>
      <w:r>
        <w:t xml:space="preserve"> véve a változást (tehát, hogy adatot adtunk neki). Ez megtörténik minden lekért esemény esetében, majd ez után csak a </w:t>
      </w:r>
      <w:proofErr w:type="spellStart"/>
      <w:r>
        <w:t>now</w:t>
      </w:r>
      <w:proofErr w:type="spellEnd"/>
      <w:r>
        <w:t xml:space="preserve"> marker kerül elhelyezésre, amely a jelenle</w:t>
      </w:r>
      <w:r w:rsidR="00D62437">
        <w:t>g</w:t>
      </w:r>
      <w:r>
        <w:t>i időt jelzi, hogy könnyebben lehessen látni hol tartunk az eseményeinkkel.</w:t>
      </w:r>
    </w:p>
    <w:p w14:paraId="642E116D" w14:textId="77777777" w:rsidR="00DF5B69" w:rsidRDefault="00DF5B69" w:rsidP="00AB60E7">
      <w:pPr>
        <w:rPr>
          <w:noProof/>
        </w:rPr>
      </w:pPr>
    </w:p>
    <w:p w14:paraId="25A8EC7F" w14:textId="2DDD7E3B" w:rsidR="00DF5B69" w:rsidRDefault="00DF5B69" w:rsidP="00AB60E7">
      <w:pPr>
        <w:rPr>
          <w:noProof/>
        </w:rPr>
      </w:pPr>
      <w:r w:rsidRPr="00B51538">
        <w:rPr>
          <w:noProof/>
        </w:rPr>
        <w:drawing>
          <wp:anchor distT="0" distB="0" distL="114300" distR="114300" simplePos="0" relativeHeight="251851776" behindDoc="0" locked="0" layoutInCell="1" allowOverlap="1" wp14:anchorId="6961A4C2" wp14:editId="12265AF3">
            <wp:simplePos x="0" y="0"/>
            <wp:positionH relativeFrom="margin">
              <wp:posOffset>732155</wp:posOffset>
            </wp:positionH>
            <wp:positionV relativeFrom="paragraph">
              <wp:posOffset>184150</wp:posOffset>
            </wp:positionV>
            <wp:extent cx="4107180" cy="3124200"/>
            <wp:effectExtent l="0" t="0" r="7620" b="0"/>
            <wp:wrapTopAndBottom/>
            <wp:docPr id="2089284527"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84527" name="Kép 1" descr="A képen szöveg, képernyőkép, szám, Betűtípus látható&#10;&#10;Automatikusan generált leírás"/>
                    <pic:cNvPicPr/>
                  </pic:nvPicPr>
                  <pic:blipFill rotWithShape="1">
                    <a:blip r:embed="rId36" cstate="print">
                      <a:extLst>
                        <a:ext uri="{28A0092B-C50C-407E-A947-70E740481C1C}">
                          <a14:useLocalDpi xmlns:a14="http://schemas.microsoft.com/office/drawing/2010/main" val="0"/>
                        </a:ext>
                      </a:extLst>
                    </a:blip>
                    <a:srcRect b="21890"/>
                    <a:stretch/>
                  </pic:blipFill>
                  <pic:spPr bwMode="auto">
                    <a:xfrm>
                      <a:off x="0" y="0"/>
                      <a:ext cx="4107180"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5088" behindDoc="0" locked="0" layoutInCell="1" allowOverlap="1" wp14:anchorId="4E8E9F9B" wp14:editId="31676BA8">
                <wp:simplePos x="0" y="0"/>
                <wp:positionH relativeFrom="column">
                  <wp:posOffset>732155</wp:posOffset>
                </wp:positionH>
                <wp:positionV relativeFrom="paragraph">
                  <wp:posOffset>3365500</wp:posOffset>
                </wp:positionV>
                <wp:extent cx="4107180" cy="635"/>
                <wp:effectExtent l="0" t="0" r="7620" b="3810"/>
                <wp:wrapTopAndBottom/>
                <wp:docPr id="656342159" name="Szövegdoboz 1"/>
                <wp:cNvGraphicFramePr/>
                <a:graphic xmlns:a="http://schemas.openxmlformats.org/drawingml/2006/main">
                  <a:graphicData uri="http://schemas.microsoft.com/office/word/2010/wordprocessingShape">
                    <wps:wsp>
                      <wps:cNvSpPr txBox="1"/>
                      <wps:spPr>
                        <a:xfrm>
                          <a:off x="0" y="0"/>
                          <a:ext cx="4107180" cy="635"/>
                        </a:xfrm>
                        <a:prstGeom prst="rect">
                          <a:avLst/>
                        </a:prstGeom>
                        <a:solidFill>
                          <a:prstClr val="white"/>
                        </a:solidFill>
                        <a:ln>
                          <a:noFill/>
                        </a:ln>
                      </wps:spPr>
                      <wps:txbx>
                        <w:txbxContent>
                          <w:bookmarkStart w:id="214" w:name="_Ref183421111"/>
                          <w:p w14:paraId="5E8A13FA" w14:textId="437F830C" w:rsidR="002622C4" w:rsidRPr="003834DB" w:rsidRDefault="00015CB5" w:rsidP="002622C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5" w:name="_Toc184894411"/>
                            <w:r w:rsidR="006B6047">
                              <w:rPr>
                                <w:noProof/>
                              </w:rPr>
                              <w:t>47</w:t>
                            </w:r>
                            <w:r>
                              <w:rPr>
                                <w:noProof/>
                              </w:rPr>
                              <w:fldChar w:fldCharType="end"/>
                            </w:r>
                            <w:r w:rsidR="002622C4">
                              <w:t>. ábra</w:t>
                            </w:r>
                            <w:bookmarkEnd w:id="214"/>
                            <w:r w:rsidR="002622C4">
                              <w:t>: Megjelenített események (saját)</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E9F9B" id="_x0000_s1093" type="#_x0000_t202" style="position:absolute;left:0;text-align:left;margin-left:57.65pt;margin-top:265pt;width:323.4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" stroked="f">
                <v:textbox style="mso-fit-shape-to-text:t" inset="0,0,0,0">
                  <w:txbxContent>
                    <w:bookmarkStart w:id="216" w:name="_Ref183421111"/>
                    <w:p w14:paraId="5E8A13FA" w14:textId="437F830C" w:rsidR="002622C4" w:rsidRPr="003834DB" w:rsidRDefault="00015CB5" w:rsidP="002622C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7" w:name="_Toc184894411"/>
                      <w:r w:rsidR="006B6047">
                        <w:rPr>
                          <w:noProof/>
                        </w:rPr>
                        <w:t>47</w:t>
                      </w:r>
                      <w:r>
                        <w:rPr>
                          <w:noProof/>
                        </w:rPr>
                        <w:fldChar w:fldCharType="end"/>
                      </w:r>
                      <w:r w:rsidR="002622C4">
                        <w:t>. ábra</w:t>
                      </w:r>
                      <w:bookmarkEnd w:id="216"/>
                      <w:r w:rsidR="002622C4">
                        <w:t>: Megjelenített események (saját)</w:t>
                      </w:r>
                      <w:bookmarkEnd w:id="217"/>
                    </w:p>
                  </w:txbxContent>
                </v:textbox>
                <w10:wrap type="topAndBottom"/>
              </v:shape>
            </w:pict>
          </mc:Fallback>
        </mc:AlternateContent>
      </w:r>
    </w:p>
    <w:p w14:paraId="0A303258" w14:textId="350D50D1" w:rsidR="00DF5B69" w:rsidRDefault="00DF5B69" w:rsidP="00AB60E7">
      <w:pPr>
        <w:rPr>
          <w:noProof/>
        </w:rPr>
      </w:pPr>
      <w:r>
        <w:rPr>
          <w:noProof/>
        </w:rPr>
        <mc:AlternateContent>
          <mc:Choice Requires="wps">
            <w:drawing>
              <wp:anchor distT="0" distB="0" distL="114300" distR="114300" simplePos="0" relativeHeight="251867136" behindDoc="0" locked="0" layoutInCell="1" allowOverlap="1" wp14:anchorId="48755C66" wp14:editId="4E1BD49B">
                <wp:simplePos x="0" y="0"/>
                <wp:positionH relativeFrom="column">
                  <wp:posOffset>1364615</wp:posOffset>
                </wp:positionH>
                <wp:positionV relativeFrom="paragraph">
                  <wp:posOffset>5150485</wp:posOffset>
                </wp:positionV>
                <wp:extent cx="2683510" cy="635"/>
                <wp:effectExtent l="0" t="0" r="2540" b="3810"/>
                <wp:wrapTopAndBottom/>
                <wp:docPr id="991302160" name="Szövegdoboz 1"/>
                <wp:cNvGraphicFramePr/>
                <a:graphic xmlns:a="http://schemas.openxmlformats.org/drawingml/2006/main">
                  <a:graphicData uri="http://schemas.microsoft.com/office/word/2010/wordprocessingShape">
                    <wps:wsp>
                      <wps:cNvSpPr txBox="1"/>
                      <wps:spPr>
                        <a:xfrm>
                          <a:off x="0" y="0"/>
                          <a:ext cx="2683510" cy="635"/>
                        </a:xfrm>
                        <a:prstGeom prst="rect">
                          <a:avLst/>
                        </a:prstGeom>
                        <a:solidFill>
                          <a:prstClr val="white"/>
                        </a:solidFill>
                        <a:ln>
                          <a:noFill/>
                        </a:ln>
                      </wps:spPr>
                      <wps:txbx>
                        <w:txbxContent>
                          <w:bookmarkStart w:id="218" w:name="_Ref183421117"/>
                          <w:p w14:paraId="0388D616" w14:textId="19ECD833" w:rsidR="002622C4" w:rsidRPr="004A2770" w:rsidRDefault="00015CB5" w:rsidP="002622C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9" w:name="_Toc184894412"/>
                            <w:r w:rsidR="006B6047">
                              <w:rPr>
                                <w:noProof/>
                              </w:rPr>
                              <w:t>48</w:t>
                            </w:r>
                            <w:r>
                              <w:rPr>
                                <w:noProof/>
                              </w:rPr>
                              <w:fldChar w:fldCharType="end"/>
                            </w:r>
                            <w:r w:rsidR="002622C4">
                              <w:t>. ábra</w:t>
                            </w:r>
                            <w:bookmarkEnd w:id="218"/>
                            <w:r w:rsidR="002622C4">
                              <w:t xml:space="preserve">: </w:t>
                            </w:r>
                            <w:proofErr w:type="spellStart"/>
                            <w:r w:rsidR="002622C4">
                              <w:t>Now</w:t>
                            </w:r>
                            <w:proofErr w:type="spellEnd"/>
                            <w:r w:rsidR="002622C4">
                              <w:t xml:space="preserve"> marker (saját)</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55C66" id="_x0000_s1094" type="#_x0000_t202" style="position:absolute;left:0;text-align:left;margin-left:107.45pt;margin-top:405.55pt;width:211.3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" stroked="f">
                <v:textbox style="mso-fit-shape-to-text:t" inset="0,0,0,0">
                  <w:txbxContent>
                    <w:bookmarkStart w:id="220" w:name="_Ref183421117"/>
                    <w:p w14:paraId="0388D616" w14:textId="19ECD833" w:rsidR="002622C4" w:rsidRPr="004A2770" w:rsidRDefault="00015CB5" w:rsidP="002622C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1" w:name="_Toc184894412"/>
                      <w:r w:rsidR="006B6047">
                        <w:rPr>
                          <w:noProof/>
                        </w:rPr>
                        <w:t>48</w:t>
                      </w:r>
                      <w:r>
                        <w:rPr>
                          <w:noProof/>
                        </w:rPr>
                        <w:fldChar w:fldCharType="end"/>
                      </w:r>
                      <w:r w:rsidR="002622C4">
                        <w:t>. ábra</w:t>
                      </w:r>
                      <w:bookmarkEnd w:id="220"/>
                      <w:r w:rsidR="002622C4">
                        <w:t xml:space="preserve">: </w:t>
                      </w:r>
                      <w:proofErr w:type="spellStart"/>
                      <w:r w:rsidR="002622C4">
                        <w:t>Now</w:t>
                      </w:r>
                      <w:proofErr w:type="spellEnd"/>
                      <w:r w:rsidR="002622C4">
                        <w:t xml:space="preserve"> marker (saját)</w:t>
                      </w:r>
                      <w:bookmarkEnd w:id="221"/>
                    </w:p>
                  </w:txbxContent>
                </v:textbox>
                <w10:wrap type="topAndBottom"/>
              </v:shape>
            </w:pict>
          </mc:Fallback>
        </mc:AlternateContent>
      </w:r>
      <w:r w:rsidRPr="002622C4">
        <w:rPr>
          <w:noProof/>
        </w:rPr>
        <w:drawing>
          <wp:anchor distT="0" distB="0" distL="114300" distR="114300" simplePos="0" relativeHeight="251863040" behindDoc="0" locked="0" layoutInCell="1" allowOverlap="1" wp14:anchorId="4CDED9A7" wp14:editId="203FE408">
            <wp:simplePos x="0" y="0"/>
            <wp:positionH relativeFrom="page">
              <wp:posOffset>2444750</wp:posOffset>
            </wp:positionH>
            <wp:positionV relativeFrom="paragraph">
              <wp:posOffset>3824605</wp:posOffset>
            </wp:positionV>
            <wp:extent cx="2683510" cy="1188720"/>
            <wp:effectExtent l="0" t="0" r="2540" b="0"/>
            <wp:wrapTopAndBottom/>
            <wp:docPr id="25389960"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9960" name="Kép 1" descr="A képen szöveg, képernyőkép, Betűtípus, sor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2683510" cy="1188720"/>
                    </a:xfrm>
                    <a:prstGeom prst="rect">
                      <a:avLst/>
                    </a:prstGeom>
                  </pic:spPr>
                </pic:pic>
              </a:graphicData>
            </a:graphic>
            <wp14:sizeRelH relativeFrom="page">
              <wp14:pctWidth>0</wp14:pctWidth>
            </wp14:sizeRelH>
            <wp14:sizeRelV relativeFrom="page">
              <wp14:pctHeight>0</wp14:pctHeight>
            </wp14:sizeRelV>
          </wp:anchor>
        </w:drawing>
      </w:r>
    </w:p>
    <w:p w14:paraId="464B41D6" w14:textId="6865F970" w:rsidR="002622C4" w:rsidRDefault="002622C4" w:rsidP="00AB60E7">
      <w:pPr>
        <w:rPr>
          <w:noProof/>
        </w:rPr>
      </w:pPr>
      <w:r>
        <w:rPr>
          <w:noProof/>
        </w:rPr>
        <w:t xml:space="preserve">A megjelenített események az </w:t>
      </w:r>
      <w:r>
        <w:rPr>
          <w:noProof/>
        </w:rPr>
        <w:fldChar w:fldCharType="begin"/>
      </w:r>
      <w:r>
        <w:rPr>
          <w:noProof/>
        </w:rPr>
        <w:instrText xml:space="preserve"> REF _Ref183421111 \h </w:instrText>
      </w:r>
      <w:r>
        <w:rPr>
          <w:noProof/>
        </w:rPr>
      </w:r>
      <w:r>
        <w:rPr>
          <w:noProof/>
        </w:rPr>
        <w:fldChar w:fldCharType="separate"/>
      </w:r>
      <w:r w:rsidR="001D7004">
        <w:rPr>
          <w:noProof/>
        </w:rPr>
        <w:t>47</w:t>
      </w:r>
      <w:r w:rsidR="001D7004">
        <w:t xml:space="preserve">. </w:t>
      </w:r>
      <w:r>
        <w:rPr>
          <w:noProof/>
        </w:rPr>
        <w:fldChar w:fldCharType="end"/>
      </w:r>
      <w:r>
        <w:rPr>
          <w:noProof/>
        </w:rPr>
        <w:t xml:space="preserve">és </w:t>
      </w:r>
      <w:r>
        <w:rPr>
          <w:noProof/>
        </w:rPr>
        <w:fldChar w:fldCharType="begin"/>
      </w:r>
      <w:r>
        <w:rPr>
          <w:noProof/>
        </w:rPr>
        <w:instrText xml:space="preserve"> REF _Ref183421117 \h </w:instrText>
      </w:r>
      <w:r>
        <w:rPr>
          <w:noProof/>
        </w:rPr>
      </w:r>
      <w:r>
        <w:rPr>
          <w:noProof/>
        </w:rPr>
        <w:fldChar w:fldCharType="separate"/>
      </w:r>
      <w:r w:rsidR="001D7004">
        <w:rPr>
          <w:noProof/>
        </w:rPr>
        <w:t>48</w:t>
      </w:r>
      <w:r w:rsidR="001D7004">
        <w:t>.ábr</w:t>
      </w:r>
      <w:r>
        <w:rPr>
          <w:noProof/>
        </w:rPr>
        <w:fldChar w:fldCharType="end"/>
      </w:r>
      <w:r>
        <w:rPr>
          <w:noProof/>
        </w:rPr>
        <w:t xml:space="preserve">án láthatóak, előbbi a már múltban megtörtént (past event), a másodikon pedig a még meg nem történt, vagy aktuális (future / current event) látható, színekkel is jelölve ezt a érthetőbb megjelenítésért. Az </w:t>
      </w:r>
      <w:r>
        <w:rPr>
          <w:noProof/>
        </w:rPr>
        <w:fldChar w:fldCharType="begin"/>
      </w:r>
      <w:r>
        <w:rPr>
          <w:noProof/>
        </w:rPr>
        <w:instrText xml:space="preserve"> REF _Ref183421117 \h </w:instrText>
      </w:r>
      <w:r>
        <w:rPr>
          <w:noProof/>
        </w:rPr>
      </w:r>
      <w:r>
        <w:rPr>
          <w:noProof/>
        </w:rPr>
        <w:fldChar w:fldCharType="separate"/>
      </w:r>
      <w:r w:rsidR="001D7004">
        <w:rPr>
          <w:noProof/>
        </w:rPr>
        <w:t>48</w:t>
      </w:r>
      <w:r w:rsidR="001D7004">
        <w:t>. ábr</w:t>
      </w:r>
      <w:r>
        <w:rPr>
          <w:noProof/>
        </w:rPr>
        <w:fldChar w:fldCharType="end"/>
      </w:r>
      <w:r w:rsidR="007B43E0">
        <w:rPr>
          <w:noProof/>
        </w:rPr>
        <w:t>á</w:t>
      </w:r>
      <w:r>
        <w:rPr>
          <w:noProof/>
        </w:rPr>
        <w:t>n látható piros vonal maga a now marker, amelynek pozíciója fél percenként frissül, így aktuális marad.</w:t>
      </w:r>
    </w:p>
    <w:p w14:paraId="407094F8" w14:textId="2E33DAFE" w:rsidR="00AD2BBF" w:rsidRDefault="00AD2BBF" w:rsidP="00AB60E7">
      <w:pPr>
        <w:rPr>
          <w:noProof/>
        </w:rPr>
      </w:pPr>
    </w:p>
    <w:p w14:paraId="0A0E7228" w14:textId="3B3BE6E7" w:rsidR="00AD2BBF" w:rsidRDefault="00AD2BBF" w:rsidP="00AB60E7">
      <w:pPr>
        <w:rPr>
          <w:noProof/>
        </w:rPr>
      </w:pPr>
    </w:p>
    <w:p w14:paraId="53F093F8" w14:textId="58D0CEB6" w:rsidR="00AD2BBF" w:rsidRDefault="00AD2BBF" w:rsidP="00AB60E7">
      <w:pPr>
        <w:rPr>
          <w:noProof/>
        </w:rPr>
      </w:pPr>
    </w:p>
    <w:p w14:paraId="19DC28A3" w14:textId="38F37A9D" w:rsidR="00AD2BBF" w:rsidRDefault="00AD2BBF" w:rsidP="00AB60E7">
      <w:pPr>
        <w:rPr>
          <w:noProof/>
        </w:rPr>
      </w:pPr>
    </w:p>
    <w:p w14:paraId="62CDF386" w14:textId="60F07D61" w:rsidR="00AA3C67" w:rsidRDefault="00F6081B" w:rsidP="00AB60E7">
      <w:r>
        <w:rPr>
          <w:noProof/>
        </w:rPr>
        <w:lastRenderedPageBreak/>
        <mc:AlternateContent>
          <mc:Choice Requires="wps">
            <w:drawing>
              <wp:anchor distT="45720" distB="45720" distL="114300" distR="114300" simplePos="0" relativeHeight="251891712" behindDoc="0" locked="0" layoutInCell="1" allowOverlap="1" wp14:anchorId="0130EC78" wp14:editId="49771D14">
                <wp:simplePos x="0" y="0"/>
                <wp:positionH relativeFrom="margin">
                  <wp:align>left</wp:align>
                </wp:positionH>
                <wp:positionV relativeFrom="paragraph">
                  <wp:posOffset>4405934</wp:posOffset>
                </wp:positionV>
                <wp:extent cx="5562600" cy="2297430"/>
                <wp:effectExtent l="0" t="0" r="0" b="7620"/>
                <wp:wrapSquare wrapText="bothSides"/>
                <wp:docPr id="140948270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297927"/>
                        </a:xfrm>
                        <a:prstGeom prst="rect">
                          <a:avLst/>
                        </a:prstGeom>
                        <a:solidFill>
                          <a:srgbClr val="FFFFFF"/>
                        </a:solidFill>
                        <a:ln w="9525">
                          <a:noFill/>
                          <a:miter lim="800000"/>
                          <a:headEnd/>
                          <a:tailEnd/>
                        </a:ln>
                      </wps:spPr>
                      <wps:txbx>
                        <w:txbxContent>
                          <w:p w14:paraId="30839023" w14:textId="77777777" w:rsidR="00544E22" w:rsidRPr="00544E22" w:rsidRDefault="00544E22" w:rsidP="00F6081B">
                            <w:pPr>
                              <w:pStyle w:val="Kd"/>
                              <w:rPr>
                                <w:lang w:eastAsia="hu-HU" w:bidi="ar-SA"/>
                              </w:rPr>
                            </w:pPr>
                            <w:proofErr w:type="spellStart"/>
                            <w:proofErr w:type="gramStart"/>
                            <w:r w:rsidRPr="00544E22">
                              <w:rPr>
                                <w:color w:val="914C07"/>
                                <w:lang w:eastAsia="hu-HU" w:bidi="ar-SA"/>
                              </w:rPr>
                              <w:t>updatePosition</w:t>
                            </w:r>
                            <w:proofErr w:type="spellEnd"/>
                            <w:r w:rsidRPr="00544E22">
                              <w:rPr>
                                <w:lang w:eastAsia="hu-HU" w:bidi="ar-SA"/>
                              </w:rPr>
                              <w:t>(</w:t>
                            </w:r>
                            <w:proofErr w:type="gramEnd"/>
                            <w:r w:rsidRPr="00544E22">
                              <w:rPr>
                                <w:lang w:eastAsia="hu-HU" w:bidi="ar-SA"/>
                              </w:rPr>
                              <w:t>) {</w:t>
                            </w:r>
                            <w:r w:rsidRPr="00544E22">
                              <w:rPr>
                                <w:lang w:eastAsia="hu-HU" w:bidi="ar-SA"/>
                              </w:rPr>
                              <w:br/>
                              <w:t xml:space="preserve">  </w:t>
                            </w:r>
                            <w:r w:rsidRPr="00544E22">
                              <w:rPr>
                                <w:color w:val="0033B3"/>
                                <w:lang w:eastAsia="hu-HU" w:bidi="ar-SA"/>
                              </w:rPr>
                              <w:t xml:space="preserve">const </w:t>
                            </w:r>
                            <w:proofErr w:type="spellStart"/>
                            <w:r w:rsidRPr="00544E22">
                              <w:rPr>
                                <w:color w:val="2A8C7C"/>
                                <w:lang w:eastAsia="hu-HU" w:bidi="ar-SA"/>
                              </w:rPr>
                              <w:t>card</w:t>
                            </w:r>
                            <w:proofErr w:type="spellEnd"/>
                            <w:r w:rsidRPr="00544E22">
                              <w:rPr>
                                <w:color w:val="2A8C7C"/>
                                <w:lang w:eastAsia="hu-HU" w:bidi="ar-SA"/>
                              </w:rPr>
                              <w:t xml:space="preserve"> </w:t>
                            </w:r>
                            <w:r w:rsidRPr="00544E22">
                              <w:rPr>
                                <w:lang w:eastAsia="hu-HU" w:bidi="ar-SA"/>
                              </w:rPr>
                              <w:t xml:space="preserve">= </w:t>
                            </w:r>
                            <w:proofErr w:type="spellStart"/>
                            <w:r w:rsidRPr="00544E22">
                              <w:rPr>
                                <w:color w:val="830091"/>
                                <w:lang w:eastAsia="hu-HU" w:bidi="ar-SA"/>
                              </w:rPr>
                              <w:t>document</w:t>
                            </w:r>
                            <w:r w:rsidRPr="00544E22">
                              <w:rPr>
                                <w:lang w:eastAsia="hu-HU" w:bidi="ar-SA"/>
                              </w:rPr>
                              <w:t>.</w:t>
                            </w:r>
                            <w:r w:rsidRPr="00544E22">
                              <w:rPr>
                                <w:color w:val="914C07"/>
                                <w:lang w:eastAsia="hu-HU" w:bidi="ar-SA"/>
                              </w:rPr>
                              <w:t>getElementById</w:t>
                            </w:r>
                            <w:proofErr w:type="spellEnd"/>
                            <w:r w:rsidRPr="00544E22">
                              <w:rPr>
                                <w:lang w:eastAsia="hu-HU" w:bidi="ar-SA"/>
                              </w:rPr>
                              <w:t>(</w:t>
                            </w:r>
                            <w:r w:rsidRPr="00544E22">
                              <w:rPr>
                                <w:color w:val="0033B3"/>
                                <w:lang w:eastAsia="hu-HU" w:bidi="ar-SA"/>
                              </w:rPr>
                              <w:t>this</w:t>
                            </w:r>
                            <w:r w:rsidRPr="00544E22">
                              <w:rPr>
                                <w:lang w:eastAsia="hu-HU" w:bidi="ar-SA"/>
                              </w:rPr>
                              <w:t>.</w:t>
                            </w:r>
                            <w:r w:rsidRPr="00544E22">
                              <w:rPr>
                                <w:color w:val="871094"/>
                                <w:lang w:eastAsia="hu-HU" w:bidi="ar-SA"/>
                              </w:rPr>
                              <w:t>id</w:t>
                            </w:r>
                            <w:r w:rsidRPr="00544E22">
                              <w:rPr>
                                <w:lang w:eastAsia="hu-HU" w:bidi="ar-SA"/>
                              </w:rPr>
                              <w:t>)!;</w:t>
                            </w:r>
                            <w:r w:rsidRPr="00544E22">
                              <w:rPr>
                                <w:lang w:eastAsia="hu-HU" w:bidi="ar-SA"/>
                              </w:rPr>
                              <w:br/>
                              <w:t xml:space="preserve">  </w:t>
                            </w:r>
                            <w:r w:rsidRPr="00544E22">
                              <w:rPr>
                                <w:color w:val="0033B3"/>
                                <w:lang w:eastAsia="hu-HU" w:bidi="ar-SA"/>
                              </w:rPr>
                              <w:t xml:space="preserve">const </w:t>
                            </w:r>
                            <w:proofErr w:type="spellStart"/>
                            <w:r w:rsidRPr="00544E22">
                              <w:rPr>
                                <w:color w:val="2A8C7C"/>
                                <w:lang w:eastAsia="hu-HU" w:bidi="ar-SA"/>
                              </w:rPr>
                              <w:t>parent</w:t>
                            </w:r>
                            <w:proofErr w:type="spellEnd"/>
                            <w:r w:rsidRPr="00544E22">
                              <w:rPr>
                                <w:color w:val="2A8C7C"/>
                                <w:lang w:eastAsia="hu-HU" w:bidi="ar-SA"/>
                              </w:rPr>
                              <w:t xml:space="preserve"> </w:t>
                            </w:r>
                            <w:r w:rsidRPr="00544E22">
                              <w:rPr>
                                <w:lang w:eastAsia="hu-HU" w:bidi="ar-SA"/>
                              </w:rPr>
                              <w:t xml:space="preserve">= </w:t>
                            </w:r>
                            <w:proofErr w:type="spellStart"/>
                            <w:r w:rsidRPr="00544E22">
                              <w:rPr>
                                <w:color w:val="2A8C7C"/>
                                <w:lang w:eastAsia="hu-HU" w:bidi="ar-SA"/>
                              </w:rPr>
                              <w:t>card</w:t>
                            </w:r>
                            <w:r w:rsidRPr="00544E22">
                              <w:rPr>
                                <w:lang w:eastAsia="hu-HU" w:bidi="ar-SA"/>
                              </w:rPr>
                              <w:t>.</w:t>
                            </w:r>
                            <w:r w:rsidRPr="00544E22">
                              <w:rPr>
                                <w:color w:val="871094"/>
                                <w:lang w:eastAsia="hu-HU" w:bidi="ar-SA"/>
                              </w:rPr>
                              <w:t>parentElement</w:t>
                            </w:r>
                            <w:proofErr w:type="spellEnd"/>
                            <w:r w:rsidRPr="00544E22">
                              <w:rPr>
                                <w:lang w:eastAsia="hu-HU" w:bidi="ar-SA"/>
                              </w:rPr>
                              <w:t>!;</w:t>
                            </w:r>
                            <w:r w:rsidRPr="00544E22">
                              <w:rPr>
                                <w:lang w:eastAsia="hu-HU" w:bidi="ar-SA"/>
                              </w:rPr>
                              <w:br/>
                              <w:t xml:space="preserve">  </w:t>
                            </w:r>
                            <w:r w:rsidRPr="00544E22">
                              <w:rPr>
                                <w:color w:val="0033B3"/>
                                <w:lang w:eastAsia="hu-HU" w:bidi="ar-SA"/>
                              </w:rPr>
                              <w:t xml:space="preserve">const </w:t>
                            </w:r>
                            <w:proofErr w:type="spellStart"/>
                            <w:r w:rsidRPr="00544E22">
                              <w:rPr>
                                <w:color w:val="2A8C7C"/>
                                <w:lang w:eastAsia="hu-HU" w:bidi="ar-SA"/>
                              </w:rPr>
                              <w:t>cellHeight</w:t>
                            </w:r>
                            <w:proofErr w:type="spellEnd"/>
                            <w:r w:rsidRPr="00544E22">
                              <w:rPr>
                                <w:lang w:eastAsia="hu-HU" w:bidi="ar-SA"/>
                              </w:rPr>
                              <w:t xml:space="preserve">: </w:t>
                            </w:r>
                            <w:proofErr w:type="spellStart"/>
                            <w:r w:rsidRPr="00544E22">
                              <w:rPr>
                                <w:color w:val="0033B3"/>
                                <w:lang w:eastAsia="hu-HU" w:bidi="ar-SA"/>
                              </w:rPr>
                              <w:t>number</w:t>
                            </w:r>
                            <w:proofErr w:type="spellEnd"/>
                            <w:r w:rsidRPr="00544E22">
                              <w:rPr>
                                <w:color w:val="0033B3"/>
                                <w:lang w:eastAsia="hu-HU" w:bidi="ar-SA"/>
                              </w:rPr>
                              <w:t xml:space="preserve"> </w:t>
                            </w:r>
                            <w:r w:rsidRPr="00544E22">
                              <w:rPr>
                                <w:lang w:eastAsia="hu-HU" w:bidi="ar-SA"/>
                              </w:rPr>
                              <w:t xml:space="preserve">= </w:t>
                            </w:r>
                            <w:r w:rsidRPr="00544E22">
                              <w:rPr>
                                <w:i/>
                                <w:iCs/>
                                <w:lang w:eastAsia="hu-HU" w:bidi="ar-SA"/>
                              </w:rPr>
                              <w:t>parseFloat</w:t>
                            </w:r>
                            <w:r w:rsidRPr="00544E22">
                              <w:rPr>
                                <w:lang w:eastAsia="hu-HU" w:bidi="ar-SA"/>
                              </w:rPr>
                              <w:t>(</w:t>
                            </w:r>
                            <w:r w:rsidRPr="00544E22">
                              <w:rPr>
                                <w:i/>
                                <w:iCs/>
                                <w:lang w:eastAsia="hu-HU" w:bidi="ar-SA"/>
                              </w:rPr>
                              <w:t>getComputedStyle</w:t>
                            </w:r>
                            <w:r w:rsidRPr="00544E22">
                              <w:rPr>
                                <w:lang w:eastAsia="hu-HU" w:bidi="ar-SA"/>
                              </w:rPr>
                              <w:t>(</w:t>
                            </w:r>
                            <w:r w:rsidRPr="00544E22">
                              <w:rPr>
                                <w:color w:val="830091"/>
                                <w:lang w:eastAsia="hu-HU" w:bidi="ar-SA"/>
                              </w:rPr>
                              <w:t>document</w:t>
                            </w:r>
                            <w:r w:rsidRPr="00544E22">
                              <w:rPr>
                                <w:lang w:eastAsia="hu-HU" w:bidi="ar-SA"/>
                              </w:rPr>
                              <w:t>.</w:t>
                            </w:r>
                            <w:r w:rsidRPr="00544E22">
                              <w:rPr>
                                <w:color w:val="871094"/>
                                <w:lang w:eastAsia="hu-HU" w:bidi="ar-SA"/>
                              </w:rPr>
                              <w:t>documentElement</w:t>
                            </w:r>
                            <w:r w:rsidRPr="00544E22">
                              <w:rPr>
                                <w:lang w:eastAsia="hu-HU" w:bidi="ar-SA"/>
                              </w:rPr>
                              <w:t>).</w:t>
                            </w:r>
                            <w:r w:rsidRPr="00544E22">
                              <w:rPr>
                                <w:color w:val="914C07"/>
                                <w:lang w:eastAsia="hu-HU" w:bidi="ar-SA"/>
                              </w:rPr>
                              <w:t>getPropertyValue</w:t>
                            </w:r>
                            <w:r w:rsidRPr="00544E22">
                              <w:rPr>
                                <w:lang w:eastAsia="hu-HU" w:bidi="ar-SA"/>
                              </w:rPr>
                              <w:t>(</w:t>
                            </w:r>
                            <w:r w:rsidRPr="00544E22">
                              <w:rPr>
                                <w:color w:val="067D17"/>
                                <w:lang w:eastAsia="hu-HU" w:bidi="ar-SA"/>
                              </w:rPr>
                              <w:t>'--hour-cell-height'</w:t>
                            </w:r>
                            <w:r w:rsidRPr="00544E22">
                              <w:rPr>
                                <w:lang w:eastAsia="hu-HU" w:bidi="ar-SA"/>
                              </w:rPr>
                              <w:t>));</w:t>
                            </w:r>
                            <w:r w:rsidRPr="00544E22">
                              <w:rPr>
                                <w:lang w:eastAsia="hu-HU" w:bidi="ar-SA"/>
                              </w:rPr>
                              <w:br/>
                              <w:t xml:space="preserve">  </w:t>
                            </w:r>
                            <w:proofErr w:type="spellStart"/>
                            <w:r w:rsidRPr="00544E22">
                              <w:rPr>
                                <w:color w:val="0033B3"/>
                                <w:lang w:eastAsia="hu-HU" w:bidi="ar-SA"/>
                              </w:rPr>
                              <w:t>this</w:t>
                            </w:r>
                            <w:r w:rsidRPr="00544E22">
                              <w:rPr>
                                <w:lang w:eastAsia="hu-HU" w:bidi="ar-SA"/>
                              </w:rPr>
                              <w:t>.</w:t>
                            </w:r>
                            <w:r w:rsidRPr="00544E22">
                              <w:rPr>
                                <w:color w:val="914C07"/>
                                <w:lang w:eastAsia="hu-HU" w:bidi="ar-SA"/>
                              </w:rPr>
                              <w:t>setMarginTop</w:t>
                            </w:r>
                            <w:proofErr w:type="spellEnd"/>
                            <w:r w:rsidRPr="00544E22">
                              <w:rPr>
                                <w:lang w:eastAsia="hu-HU" w:bidi="ar-SA"/>
                              </w:rPr>
                              <w:t>(</w:t>
                            </w:r>
                            <w:proofErr w:type="spellStart"/>
                            <w:r w:rsidRPr="00544E22">
                              <w:rPr>
                                <w:color w:val="2A8C7C"/>
                                <w:lang w:eastAsia="hu-HU" w:bidi="ar-SA"/>
                              </w:rPr>
                              <w:t>parent</w:t>
                            </w:r>
                            <w:proofErr w:type="spellEnd"/>
                            <w:r w:rsidRPr="00544E22">
                              <w:rPr>
                                <w:lang w:eastAsia="hu-HU" w:bidi="ar-SA"/>
                              </w:rPr>
                              <w:t xml:space="preserve">, </w:t>
                            </w:r>
                            <w:proofErr w:type="spellStart"/>
                            <w:r w:rsidRPr="00544E22">
                              <w:rPr>
                                <w:color w:val="2A8C7C"/>
                                <w:lang w:eastAsia="hu-HU" w:bidi="ar-SA"/>
                              </w:rPr>
                              <w:t>cellHeight</w:t>
                            </w:r>
                            <w:proofErr w:type="spellEnd"/>
                            <w:r w:rsidRPr="00544E22">
                              <w:rPr>
                                <w:lang w:eastAsia="hu-HU" w:bidi="ar-SA"/>
                              </w:rPr>
                              <w:t>);</w:t>
                            </w:r>
                            <w:r w:rsidRPr="00544E22">
                              <w:rPr>
                                <w:lang w:eastAsia="hu-HU" w:bidi="ar-SA"/>
                              </w:rPr>
                              <w:br/>
                              <w:t xml:space="preserve">  </w:t>
                            </w:r>
                            <w:proofErr w:type="spellStart"/>
                            <w:r w:rsidRPr="00544E22">
                              <w:rPr>
                                <w:color w:val="0033B3"/>
                                <w:lang w:eastAsia="hu-HU" w:bidi="ar-SA"/>
                              </w:rPr>
                              <w:t>this</w:t>
                            </w:r>
                            <w:r w:rsidRPr="00544E22">
                              <w:rPr>
                                <w:lang w:eastAsia="hu-HU" w:bidi="ar-SA"/>
                              </w:rPr>
                              <w:t>.</w:t>
                            </w:r>
                            <w:r w:rsidRPr="00544E22">
                              <w:rPr>
                                <w:color w:val="914C07"/>
                                <w:lang w:eastAsia="hu-HU" w:bidi="ar-SA"/>
                              </w:rPr>
                              <w:t>setHeight</w:t>
                            </w:r>
                            <w:proofErr w:type="spellEnd"/>
                            <w:r w:rsidRPr="00544E22">
                              <w:rPr>
                                <w:lang w:eastAsia="hu-HU" w:bidi="ar-SA"/>
                              </w:rPr>
                              <w:t>(</w:t>
                            </w:r>
                            <w:proofErr w:type="spellStart"/>
                            <w:r w:rsidRPr="00544E22">
                              <w:rPr>
                                <w:color w:val="2A8C7C"/>
                                <w:lang w:eastAsia="hu-HU" w:bidi="ar-SA"/>
                              </w:rPr>
                              <w:t>card</w:t>
                            </w:r>
                            <w:proofErr w:type="spellEnd"/>
                            <w:r w:rsidRPr="00544E22">
                              <w:rPr>
                                <w:lang w:eastAsia="hu-HU" w:bidi="ar-SA"/>
                              </w:rPr>
                              <w:t xml:space="preserve">, </w:t>
                            </w:r>
                            <w:proofErr w:type="spellStart"/>
                            <w:r w:rsidRPr="00544E22">
                              <w:rPr>
                                <w:color w:val="2A8C7C"/>
                                <w:lang w:eastAsia="hu-HU" w:bidi="ar-SA"/>
                              </w:rPr>
                              <w:t>cellHeight</w:t>
                            </w:r>
                            <w:proofErr w:type="spellEnd"/>
                            <w:r w:rsidRPr="00544E22">
                              <w:rPr>
                                <w:lang w:eastAsia="hu-HU" w:bidi="ar-SA"/>
                              </w:rPr>
                              <w:t>);</w:t>
                            </w:r>
                            <w:r w:rsidRPr="00544E22">
                              <w:rPr>
                                <w:lang w:eastAsia="hu-HU" w:bidi="ar-SA"/>
                              </w:rPr>
                              <w:br/>
                              <w:t xml:space="preserve">  </w:t>
                            </w:r>
                            <w:proofErr w:type="spellStart"/>
                            <w:r w:rsidRPr="00544E22">
                              <w:rPr>
                                <w:color w:val="0033B3"/>
                                <w:lang w:eastAsia="hu-HU" w:bidi="ar-SA"/>
                              </w:rPr>
                              <w:t>this</w:t>
                            </w:r>
                            <w:r w:rsidRPr="00544E22">
                              <w:rPr>
                                <w:lang w:eastAsia="hu-HU" w:bidi="ar-SA"/>
                              </w:rPr>
                              <w:t>.</w:t>
                            </w:r>
                            <w:r w:rsidRPr="00544E22">
                              <w:rPr>
                                <w:color w:val="914C07"/>
                                <w:lang w:eastAsia="hu-HU" w:bidi="ar-SA"/>
                              </w:rPr>
                              <w:t>setColor</w:t>
                            </w:r>
                            <w:proofErr w:type="spellEnd"/>
                            <w:r w:rsidRPr="00544E22">
                              <w:rPr>
                                <w:lang w:eastAsia="hu-HU" w:bidi="ar-SA"/>
                              </w:rPr>
                              <w:t>(</w:t>
                            </w:r>
                            <w:proofErr w:type="spellStart"/>
                            <w:r w:rsidRPr="00544E22">
                              <w:rPr>
                                <w:color w:val="2A8C7C"/>
                                <w:lang w:eastAsia="hu-HU" w:bidi="ar-SA"/>
                              </w:rPr>
                              <w:t>card</w:t>
                            </w:r>
                            <w:proofErr w:type="spellEnd"/>
                            <w:r w:rsidRPr="00544E22">
                              <w:rPr>
                                <w:lang w:eastAsia="hu-HU" w:bidi="ar-SA"/>
                              </w:rPr>
                              <w:t>);</w:t>
                            </w:r>
                            <w:r w:rsidRPr="00544E22">
                              <w:rPr>
                                <w:lang w:eastAsia="hu-HU" w:bidi="ar-SA"/>
                              </w:rPr>
                              <w:br/>
                              <w:t>}</w:t>
                            </w:r>
                          </w:p>
                          <w:p w14:paraId="43F606E5" w14:textId="7F9B3036" w:rsidR="00AA3C67" w:rsidRDefault="00AA3C67" w:rsidP="00F6081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0EC78" id="_x0000_s1095" type="#_x0000_t202" style="position:absolute;left:0;text-align:left;margin-left:0;margin-top:346.9pt;width:438pt;height:180.9pt;z-index:251891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" stroked="f">
                <v:textbox>
                  <w:txbxContent>
                    <w:p w14:paraId="30839023" w14:textId="77777777" w:rsidR="00544E22" w:rsidRPr="00544E22" w:rsidRDefault="00544E22" w:rsidP="00F6081B">
                      <w:pPr>
                        <w:pStyle w:val="Kd"/>
                        <w:rPr>
                          <w:lang w:eastAsia="hu-HU" w:bidi="ar-SA"/>
                        </w:rPr>
                      </w:pPr>
                      <w:proofErr w:type="spellStart"/>
                      <w:proofErr w:type="gramStart"/>
                      <w:r w:rsidRPr="00544E22">
                        <w:rPr>
                          <w:color w:val="914C07"/>
                          <w:lang w:eastAsia="hu-HU" w:bidi="ar-SA"/>
                        </w:rPr>
                        <w:t>updatePosition</w:t>
                      </w:r>
                      <w:proofErr w:type="spellEnd"/>
                      <w:r w:rsidRPr="00544E22">
                        <w:rPr>
                          <w:lang w:eastAsia="hu-HU" w:bidi="ar-SA"/>
                        </w:rPr>
                        <w:t>(</w:t>
                      </w:r>
                      <w:proofErr w:type="gramEnd"/>
                      <w:r w:rsidRPr="00544E22">
                        <w:rPr>
                          <w:lang w:eastAsia="hu-HU" w:bidi="ar-SA"/>
                        </w:rPr>
                        <w:t>) {</w:t>
                      </w:r>
                      <w:r w:rsidRPr="00544E22">
                        <w:rPr>
                          <w:lang w:eastAsia="hu-HU" w:bidi="ar-SA"/>
                        </w:rPr>
                        <w:br/>
                        <w:t xml:space="preserve">  </w:t>
                      </w:r>
                      <w:r w:rsidRPr="00544E22">
                        <w:rPr>
                          <w:color w:val="0033B3"/>
                          <w:lang w:eastAsia="hu-HU" w:bidi="ar-SA"/>
                        </w:rPr>
                        <w:t xml:space="preserve">const </w:t>
                      </w:r>
                      <w:proofErr w:type="spellStart"/>
                      <w:r w:rsidRPr="00544E22">
                        <w:rPr>
                          <w:color w:val="2A8C7C"/>
                          <w:lang w:eastAsia="hu-HU" w:bidi="ar-SA"/>
                        </w:rPr>
                        <w:t>card</w:t>
                      </w:r>
                      <w:proofErr w:type="spellEnd"/>
                      <w:r w:rsidRPr="00544E22">
                        <w:rPr>
                          <w:color w:val="2A8C7C"/>
                          <w:lang w:eastAsia="hu-HU" w:bidi="ar-SA"/>
                        </w:rPr>
                        <w:t xml:space="preserve"> </w:t>
                      </w:r>
                      <w:r w:rsidRPr="00544E22">
                        <w:rPr>
                          <w:lang w:eastAsia="hu-HU" w:bidi="ar-SA"/>
                        </w:rPr>
                        <w:t xml:space="preserve">= </w:t>
                      </w:r>
                      <w:proofErr w:type="spellStart"/>
                      <w:r w:rsidRPr="00544E22">
                        <w:rPr>
                          <w:color w:val="830091"/>
                          <w:lang w:eastAsia="hu-HU" w:bidi="ar-SA"/>
                        </w:rPr>
                        <w:t>document</w:t>
                      </w:r>
                      <w:r w:rsidRPr="00544E22">
                        <w:rPr>
                          <w:lang w:eastAsia="hu-HU" w:bidi="ar-SA"/>
                        </w:rPr>
                        <w:t>.</w:t>
                      </w:r>
                      <w:r w:rsidRPr="00544E22">
                        <w:rPr>
                          <w:color w:val="914C07"/>
                          <w:lang w:eastAsia="hu-HU" w:bidi="ar-SA"/>
                        </w:rPr>
                        <w:t>getElementById</w:t>
                      </w:r>
                      <w:proofErr w:type="spellEnd"/>
                      <w:r w:rsidRPr="00544E22">
                        <w:rPr>
                          <w:lang w:eastAsia="hu-HU" w:bidi="ar-SA"/>
                        </w:rPr>
                        <w:t>(</w:t>
                      </w:r>
                      <w:r w:rsidRPr="00544E22">
                        <w:rPr>
                          <w:color w:val="0033B3"/>
                          <w:lang w:eastAsia="hu-HU" w:bidi="ar-SA"/>
                        </w:rPr>
                        <w:t>this</w:t>
                      </w:r>
                      <w:r w:rsidRPr="00544E22">
                        <w:rPr>
                          <w:lang w:eastAsia="hu-HU" w:bidi="ar-SA"/>
                        </w:rPr>
                        <w:t>.</w:t>
                      </w:r>
                      <w:r w:rsidRPr="00544E22">
                        <w:rPr>
                          <w:color w:val="871094"/>
                          <w:lang w:eastAsia="hu-HU" w:bidi="ar-SA"/>
                        </w:rPr>
                        <w:t>id</w:t>
                      </w:r>
                      <w:r w:rsidRPr="00544E22">
                        <w:rPr>
                          <w:lang w:eastAsia="hu-HU" w:bidi="ar-SA"/>
                        </w:rPr>
                        <w:t>)!;</w:t>
                      </w:r>
                      <w:r w:rsidRPr="00544E22">
                        <w:rPr>
                          <w:lang w:eastAsia="hu-HU" w:bidi="ar-SA"/>
                        </w:rPr>
                        <w:br/>
                        <w:t xml:space="preserve">  </w:t>
                      </w:r>
                      <w:r w:rsidRPr="00544E22">
                        <w:rPr>
                          <w:color w:val="0033B3"/>
                          <w:lang w:eastAsia="hu-HU" w:bidi="ar-SA"/>
                        </w:rPr>
                        <w:t xml:space="preserve">const </w:t>
                      </w:r>
                      <w:proofErr w:type="spellStart"/>
                      <w:r w:rsidRPr="00544E22">
                        <w:rPr>
                          <w:color w:val="2A8C7C"/>
                          <w:lang w:eastAsia="hu-HU" w:bidi="ar-SA"/>
                        </w:rPr>
                        <w:t>parent</w:t>
                      </w:r>
                      <w:proofErr w:type="spellEnd"/>
                      <w:r w:rsidRPr="00544E22">
                        <w:rPr>
                          <w:color w:val="2A8C7C"/>
                          <w:lang w:eastAsia="hu-HU" w:bidi="ar-SA"/>
                        </w:rPr>
                        <w:t xml:space="preserve"> </w:t>
                      </w:r>
                      <w:r w:rsidRPr="00544E22">
                        <w:rPr>
                          <w:lang w:eastAsia="hu-HU" w:bidi="ar-SA"/>
                        </w:rPr>
                        <w:t xml:space="preserve">= </w:t>
                      </w:r>
                      <w:proofErr w:type="spellStart"/>
                      <w:r w:rsidRPr="00544E22">
                        <w:rPr>
                          <w:color w:val="2A8C7C"/>
                          <w:lang w:eastAsia="hu-HU" w:bidi="ar-SA"/>
                        </w:rPr>
                        <w:t>card</w:t>
                      </w:r>
                      <w:r w:rsidRPr="00544E22">
                        <w:rPr>
                          <w:lang w:eastAsia="hu-HU" w:bidi="ar-SA"/>
                        </w:rPr>
                        <w:t>.</w:t>
                      </w:r>
                      <w:r w:rsidRPr="00544E22">
                        <w:rPr>
                          <w:color w:val="871094"/>
                          <w:lang w:eastAsia="hu-HU" w:bidi="ar-SA"/>
                        </w:rPr>
                        <w:t>parentElement</w:t>
                      </w:r>
                      <w:proofErr w:type="spellEnd"/>
                      <w:r w:rsidRPr="00544E22">
                        <w:rPr>
                          <w:lang w:eastAsia="hu-HU" w:bidi="ar-SA"/>
                        </w:rPr>
                        <w:t>!;</w:t>
                      </w:r>
                      <w:r w:rsidRPr="00544E22">
                        <w:rPr>
                          <w:lang w:eastAsia="hu-HU" w:bidi="ar-SA"/>
                        </w:rPr>
                        <w:br/>
                        <w:t xml:space="preserve">  </w:t>
                      </w:r>
                      <w:r w:rsidRPr="00544E22">
                        <w:rPr>
                          <w:color w:val="0033B3"/>
                          <w:lang w:eastAsia="hu-HU" w:bidi="ar-SA"/>
                        </w:rPr>
                        <w:t xml:space="preserve">const </w:t>
                      </w:r>
                      <w:proofErr w:type="spellStart"/>
                      <w:r w:rsidRPr="00544E22">
                        <w:rPr>
                          <w:color w:val="2A8C7C"/>
                          <w:lang w:eastAsia="hu-HU" w:bidi="ar-SA"/>
                        </w:rPr>
                        <w:t>cellHeight</w:t>
                      </w:r>
                      <w:proofErr w:type="spellEnd"/>
                      <w:r w:rsidRPr="00544E22">
                        <w:rPr>
                          <w:lang w:eastAsia="hu-HU" w:bidi="ar-SA"/>
                        </w:rPr>
                        <w:t xml:space="preserve">: </w:t>
                      </w:r>
                      <w:proofErr w:type="spellStart"/>
                      <w:r w:rsidRPr="00544E22">
                        <w:rPr>
                          <w:color w:val="0033B3"/>
                          <w:lang w:eastAsia="hu-HU" w:bidi="ar-SA"/>
                        </w:rPr>
                        <w:t>number</w:t>
                      </w:r>
                      <w:proofErr w:type="spellEnd"/>
                      <w:r w:rsidRPr="00544E22">
                        <w:rPr>
                          <w:color w:val="0033B3"/>
                          <w:lang w:eastAsia="hu-HU" w:bidi="ar-SA"/>
                        </w:rPr>
                        <w:t xml:space="preserve"> </w:t>
                      </w:r>
                      <w:r w:rsidRPr="00544E22">
                        <w:rPr>
                          <w:lang w:eastAsia="hu-HU" w:bidi="ar-SA"/>
                        </w:rPr>
                        <w:t xml:space="preserve">= </w:t>
                      </w:r>
                      <w:r w:rsidRPr="00544E22">
                        <w:rPr>
                          <w:i/>
                          <w:iCs/>
                          <w:lang w:eastAsia="hu-HU" w:bidi="ar-SA"/>
                        </w:rPr>
                        <w:t>parseFloat</w:t>
                      </w:r>
                      <w:r w:rsidRPr="00544E22">
                        <w:rPr>
                          <w:lang w:eastAsia="hu-HU" w:bidi="ar-SA"/>
                        </w:rPr>
                        <w:t>(</w:t>
                      </w:r>
                      <w:r w:rsidRPr="00544E22">
                        <w:rPr>
                          <w:i/>
                          <w:iCs/>
                          <w:lang w:eastAsia="hu-HU" w:bidi="ar-SA"/>
                        </w:rPr>
                        <w:t>getComputedStyle</w:t>
                      </w:r>
                      <w:r w:rsidRPr="00544E22">
                        <w:rPr>
                          <w:lang w:eastAsia="hu-HU" w:bidi="ar-SA"/>
                        </w:rPr>
                        <w:t>(</w:t>
                      </w:r>
                      <w:r w:rsidRPr="00544E22">
                        <w:rPr>
                          <w:color w:val="830091"/>
                          <w:lang w:eastAsia="hu-HU" w:bidi="ar-SA"/>
                        </w:rPr>
                        <w:t>document</w:t>
                      </w:r>
                      <w:r w:rsidRPr="00544E22">
                        <w:rPr>
                          <w:lang w:eastAsia="hu-HU" w:bidi="ar-SA"/>
                        </w:rPr>
                        <w:t>.</w:t>
                      </w:r>
                      <w:r w:rsidRPr="00544E22">
                        <w:rPr>
                          <w:color w:val="871094"/>
                          <w:lang w:eastAsia="hu-HU" w:bidi="ar-SA"/>
                        </w:rPr>
                        <w:t>documentElement</w:t>
                      </w:r>
                      <w:r w:rsidRPr="00544E22">
                        <w:rPr>
                          <w:lang w:eastAsia="hu-HU" w:bidi="ar-SA"/>
                        </w:rPr>
                        <w:t>).</w:t>
                      </w:r>
                      <w:r w:rsidRPr="00544E22">
                        <w:rPr>
                          <w:color w:val="914C07"/>
                          <w:lang w:eastAsia="hu-HU" w:bidi="ar-SA"/>
                        </w:rPr>
                        <w:t>getPropertyValue</w:t>
                      </w:r>
                      <w:r w:rsidRPr="00544E22">
                        <w:rPr>
                          <w:lang w:eastAsia="hu-HU" w:bidi="ar-SA"/>
                        </w:rPr>
                        <w:t>(</w:t>
                      </w:r>
                      <w:r w:rsidRPr="00544E22">
                        <w:rPr>
                          <w:color w:val="067D17"/>
                          <w:lang w:eastAsia="hu-HU" w:bidi="ar-SA"/>
                        </w:rPr>
                        <w:t>'--hour-cell-height'</w:t>
                      </w:r>
                      <w:r w:rsidRPr="00544E22">
                        <w:rPr>
                          <w:lang w:eastAsia="hu-HU" w:bidi="ar-SA"/>
                        </w:rPr>
                        <w:t>));</w:t>
                      </w:r>
                      <w:r w:rsidRPr="00544E22">
                        <w:rPr>
                          <w:lang w:eastAsia="hu-HU" w:bidi="ar-SA"/>
                        </w:rPr>
                        <w:br/>
                        <w:t xml:space="preserve">  </w:t>
                      </w:r>
                      <w:proofErr w:type="spellStart"/>
                      <w:r w:rsidRPr="00544E22">
                        <w:rPr>
                          <w:color w:val="0033B3"/>
                          <w:lang w:eastAsia="hu-HU" w:bidi="ar-SA"/>
                        </w:rPr>
                        <w:t>this</w:t>
                      </w:r>
                      <w:r w:rsidRPr="00544E22">
                        <w:rPr>
                          <w:lang w:eastAsia="hu-HU" w:bidi="ar-SA"/>
                        </w:rPr>
                        <w:t>.</w:t>
                      </w:r>
                      <w:r w:rsidRPr="00544E22">
                        <w:rPr>
                          <w:color w:val="914C07"/>
                          <w:lang w:eastAsia="hu-HU" w:bidi="ar-SA"/>
                        </w:rPr>
                        <w:t>setMarginTop</w:t>
                      </w:r>
                      <w:proofErr w:type="spellEnd"/>
                      <w:r w:rsidRPr="00544E22">
                        <w:rPr>
                          <w:lang w:eastAsia="hu-HU" w:bidi="ar-SA"/>
                        </w:rPr>
                        <w:t>(</w:t>
                      </w:r>
                      <w:proofErr w:type="spellStart"/>
                      <w:r w:rsidRPr="00544E22">
                        <w:rPr>
                          <w:color w:val="2A8C7C"/>
                          <w:lang w:eastAsia="hu-HU" w:bidi="ar-SA"/>
                        </w:rPr>
                        <w:t>parent</w:t>
                      </w:r>
                      <w:proofErr w:type="spellEnd"/>
                      <w:r w:rsidRPr="00544E22">
                        <w:rPr>
                          <w:lang w:eastAsia="hu-HU" w:bidi="ar-SA"/>
                        </w:rPr>
                        <w:t xml:space="preserve">, </w:t>
                      </w:r>
                      <w:proofErr w:type="spellStart"/>
                      <w:r w:rsidRPr="00544E22">
                        <w:rPr>
                          <w:color w:val="2A8C7C"/>
                          <w:lang w:eastAsia="hu-HU" w:bidi="ar-SA"/>
                        </w:rPr>
                        <w:t>cellHeight</w:t>
                      </w:r>
                      <w:proofErr w:type="spellEnd"/>
                      <w:r w:rsidRPr="00544E22">
                        <w:rPr>
                          <w:lang w:eastAsia="hu-HU" w:bidi="ar-SA"/>
                        </w:rPr>
                        <w:t>);</w:t>
                      </w:r>
                      <w:r w:rsidRPr="00544E22">
                        <w:rPr>
                          <w:lang w:eastAsia="hu-HU" w:bidi="ar-SA"/>
                        </w:rPr>
                        <w:br/>
                        <w:t xml:space="preserve">  </w:t>
                      </w:r>
                      <w:proofErr w:type="spellStart"/>
                      <w:r w:rsidRPr="00544E22">
                        <w:rPr>
                          <w:color w:val="0033B3"/>
                          <w:lang w:eastAsia="hu-HU" w:bidi="ar-SA"/>
                        </w:rPr>
                        <w:t>this</w:t>
                      </w:r>
                      <w:r w:rsidRPr="00544E22">
                        <w:rPr>
                          <w:lang w:eastAsia="hu-HU" w:bidi="ar-SA"/>
                        </w:rPr>
                        <w:t>.</w:t>
                      </w:r>
                      <w:r w:rsidRPr="00544E22">
                        <w:rPr>
                          <w:color w:val="914C07"/>
                          <w:lang w:eastAsia="hu-HU" w:bidi="ar-SA"/>
                        </w:rPr>
                        <w:t>setHeight</w:t>
                      </w:r>
                      <w:proofErr w:type="spellEnd"/>
                      <w:r w:rsidRPr="00544E22">
                        <w:rPr>
                          <w:lang w:eastAsia="hu-HU" w:bidi="ar-SA"/>
                        </w:rPr>
                        <w:t>(</w:t>
                      </w:r>
                      <w:proofErr w:type="spellStart"/>
                      <w:r w:rsidRPr="00544E22">
                        <w:rPr>
                          <w:color w:val="2A8C7C"/>
                          <w:lang w:eastAsia="hu-HU" w:bidi="ar-SA"/>
                        </w:rPr>
                        <w:t>card</w:t>
                      </w:r>
                      <w:proofErr w:type="spellEnd"/>
                      <w:r w:rsidRPr="00544E22">
                        <w:rPr>
                          <w:lang w:eastAsia="hu-HU" w:bidi="ar-SA"/>
                        </w:rPr>
                        <w:t xml:space="preserve">, </w:t>
                      </w:r>
                      <w:proofErr w:type="spellStart"/>
                      <w:r w:rsidRPr="00544E22">
                        <w:rPr>
                          <w:color w:val="2A8C7C"/>
                          <w:lang w:eastAsia="hu-HU" w:bidi="ar-SA"/>
                        </w:rPr>
                        <w:t>cellHeight</w:t>
                      </w:r>
                      <w:proofErr w:type="spellEnd"/>
                      <w:r w:rsidRPr="00544E22">
                        <w:rPr>
                          <w:lang w:eastAsia="hu-HU" w:bidi="ar-SA"/>
                        </w:rPr>
                        <w:t>);</w:t>
                      </w:r>
                      <w:r w:rsidRPr="00544E22">
                        <w:rPr>
                          <w:lang w:eastAsia="hu-HU" w:bidi="ar-SA"/>
                        </w:rPr>
                        <w:br/>
                        <w:t xml:space="preserve">  </w:t>
                      </w:r>
                      <w:proofErr w:type="spellStart"/>
                      <w:r w:rsidRPr="00544E22">
                        <w:rPr>
                          <w:color w:val="0033B3"/>
                          <w:lang w:eastAsia="hu-HU" w:bidi="ar-SA"/>
                        </w:rPr>
                        <w:t>this</w:t>
                      </w:r>
                      <w:r w:rsidRPr="00544E22">
                        <w:rPr>
                          <w:lang w:eastAsia="hu-HU" w:bidi="ar-SA"/>
                        </w:rPr>
                        <w:t>.</w:t>
                      </w:r>
                      <w:r w:rsidRPr="00544E22">
                        <w:rPr>
                          <w:color w:val="914C07"/>
                          <w:lang w:eastAsia="hu-HU" w:bidi="ar-SA"/>
                        </w:rPr>
                        <w:t>setColor</w:t>
                      </w:r>
                      <w:proofErr w:type="spellEnd"/>
                      <w:r w:rsidRPr="00544E22">
                        <w:rPr>
                          <w:lang w:eastAsia="hu-HU" w:bidi="ar-SA"/>
                        </w:rPr>
                        <w:t>(</w:t>
                      </w:r>
                      <w:proofErr w:type="spellStart"/>
                      <w:r w:rsidRPr="00544E22">
                        <w:rPr>
                          <w:color w:val="2A8C7C"/>
                          <w:lang w:eastAsia="hu-HU" w:bidi="ar-SA"/>
                        </w:rPr>
                        <w:t>card</w:t>
                      </w:r>
                      <w:proofErr w:type="spellEnd"/>
                      <w:r w:rsidRPr="00544E22">
                        <w:rPr>
                          <w:lang w:eastAsia="hu-HU" w:bidi="ar-SA"/>
                        </w:rPr>
                        <w:t>);</w:t>
                      </w:r>
                      <w:r w:rsidRPr="00544E22">
                        <w:rPr>
                          <w:lang w:eastAsia="hu-HU" w:bidi="ar-SA"/>
                        </w:rPr>
                        <w:br/>
                        <w:t>}</w:t>
                      </w:r>
                    </w:p>
                    <w:p w14:paraId="43F606E5" w14:textId="7F9B3036" w:rsidR="00AA3C67" w:rsidRDefault="00AA3C67" w:rsidP="00F6081B">
                      <w:pPr>
                        <w:pStyle w:val="Kd"/>
                      </w:pPr>
                    </w:p>
                  </w:txbxContent>
                </v:textbox>
                <w10:wrap type="square" anchorx="margin"/>
              </v:shape>
            </w:pict>
          </mc:Fallback>
        </mc:AlternateContent>
      </w:r>
      <w:r>
        <w:rPr>
          <w:noProof/>
        </w:rPr>
        <mc:AlternateContent>
          <mc:Choice Requires="wps">
            <w:drawing>
              <wp:anchor distT="0" distB="0" distL="114300" distR="114300" simplePos="0" relativeHeight="251893760" behindDoc="0" locked="0" layoutInCell="1" allowOverlap="1" wp14:anchorId="773A8718" wp14:editId="3C204591">
                <wp:simplePos x="0" y="0"/>
                <wp:positionH relativeFrom="margin">
                  <wp:align>right</wp:align>
                </wp:positionH>
                <wp:positionV relativeFrom="paragraph">
                  <wp:posOffset>4057650</wp:posOffset>
                </wp:positionV>
                <wp:extent cx="5562600" cy="341630"/>
                <wp:effectExtent l="0" t="0" r="0" b="1270"/>
                <wp:wrapSquare wrapText="bothSides"/>
                <wp:docPr id="1975501942" name="Szövegdoboz 1"/>
                <wp:cNvGraphicFramePr/>
                <a:graphic xmlns:a="http://schemas.openxmlformats.org/drawingml/2006/main">
                  <a:graphicData uri="http://schemas.microsoft.com/office/word/2010/wordprocessingShape">
                    <wps:wsp>
                      <wps:cNvSpPr txBox="1"/>
                      <wps:spPr>
                        <a:xfrm>
                          <a:off x="0" y="0"/>
                          <a:ext cx="5562600" cy="341630"/>
                        </a:xfrm>
                        <a:prstGeom prst="rect">
                          <a:avLst/>
                        </a:prstGeom>
                        <a:solidFill>
                          <a:prstClr val="white"/>
                        </a:solidFill>
                        <a:ln>
                          <a:noFill/>
                        </a:ln>
                      </wps:spPr>
                      <wps:txbx>
                        <w:txbxContent>
                          <w:p w14:paraId="2FA58FE4" w14:textId="6CC5FDBD" w:rsidR="00AA3C67" w:rsidRPr="005271E1" w:rsidRDefault="00015CB5" w:rsidP="00AA3C6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2" w:name="_Toc184894413"/>
                            <w:r w:rsidR="006B6047">
                              <w:rPr>
                                <w:noProof/>
                              </w:rPr>
                              <w:t>49</w:t>
                            </w:r>
                            <w:r>
                              <w:rPr>
                                <w:noProof/>
                              </w:rPr>
                              <w:fldChar w:fldCharType="end"/>
                            </w:r>
                            <w:r w:rsidR="00AA3C67">
                              <w:t>. ábra: Esemény kártya pozíciójának beállítása (saját)</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3A8718" id="_x0000_s1096" type="#_x0000_t202" style="position:absolute;left:0;text-align:left;margin-left:386.8pt;margin-top:319.5pt;width:438pt;height:26.9pt;z-index:251893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" stroked="f">
                <v:textbox inset="0,0,0,0">
                  <w:txbxContent>
                    <w:p w14:paraId="2FA58FE4" w14:textId="6CC5FDBD" w:rsidR="00AA3C67" w:rsidRPr="005271E1" w:rsidRDefault="00015CB5" w:rsidP="00AA3C6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3" w:name="_Toc184894413"/>
                      <w:r w:rsidR="006B6047">
                        <w:rPr>
                          <w:noProof/>
                        </w:rPr>
                        <w:t>49</w:t>
                      </w:r>
                      <w:r>
                        <w:rPr>
                          <w:noProof/>
                        </w:rPr>
                        <w:fldChar w:fldCharType="end"/>
                      </w:r>
                      <w:r w:rsidR="00AA3C67">
                        <w:t>. ábra: Esemény kártya pozíciójának beállítása (saját)</w:t>
                      </w:r>
                      <w:bookmarkEnd w:id="223"/>
                    </w:p>
                  </w:txbxContent>
                </v:textbox>
                <w10:wrap type="square" anchorx="margin"/>
              </v:shape>
            </w:pict>
          </mc:Fallback>
        </mc:AlternateContent>
      </w:r>
      <w:r w:rsidR="007B43E0">
        <w:rPr>
          <w:noProof/>
        </w:rPr>
        <mc:AlternateContent>
          <mc:Choice Requires="wps">
            <w:drawing>
              <wp:anchor distT="0" distB="0" distL="114300" distR="114300" simplePos="0" relativeHeight="251889664" behindDoc="0" locked="0" layoutInCell="1" allowOverlap="1" wp14:anchorId="2EB56346" wp14:editId="17A97824">
                <wp:simplePos x="0" y="0"/>
                <wp:positionH relativeFrom="margin">
                  <wp:align>left</wp:align>
                </wp:positionH>
                <wp:positionV relativeFrom="paragraph">
                  <wp:posOffset>0</wp:posOffset>
                </wp:positionV>
                <wp:extent cx="5554980" cy="358140"/>
                <wp:effectExtent l="0" t="0" r="7620" b="3810"/>
                <wp:wrapSquare wrapText="bothSides"/>
                <wp:docPr id="1476538329" name="Szövegdoboz 1"/>
                <wp:cNvGraphicFramePr/>
                <a:graphic xmlns:a="http://schemas.openxmlformats.org/drawingml/2006/main">
                  <a:graphicData uri="http://schemas.microsoft.com/office/word/2010/wordprocessingShape">
                    <wps:wsp>
                      <wps:cNvSpPr txBox="1"/>
                      <wps:spPr>
                        <a:xfrm>
                          <a:off x="0" y="0"/>
                          <a:ext cx="5554980" cy="358140"/>
                        </a:xfrm>
                        <a:prstGeom prst="rect">
                          <a:avLst/>
                        </a:prstGeom>
                        <a:solidFill>
                          <a:prstClr val="white"/>
                        </a:solidFill>
                        <a:ln>
                          <a:noFill/>
                        </a:ln>
                      </wps:spPr>
                      <wps:txbx>
                        <w:txbxContent>
                          <w:p w14:paraId="0ADF454E" w14:textId="1B3DE094" w:rsidR="00AD2BBF" w:rsidRPr="00FF67E1" w:rsidRDefault="00015CB5" w:rsidP="00AD2BB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4" w:name="_Toc184894414"/>
                            <w:r w:rsidR="006B6047">
                              <w:rPr>
                                <w:noProof/>
                              </w:rPr>
                              <w:t>50</w:t>
                            </w:r>
                            <w:r>
                              <w:rPr>
                                <w:noProof/>
                              </w:rPr>
                              <w:fldChar w:fldCharType="end"/>
                            </w:r>
                            <w:r w:rsidR="00AD2BBF">
                              <w:t>. ábra: Esemény kártya változóinak frissítése (saját)</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B56346" id="_x0000_s1097" type="#_x0000_t202" style="position:absolute;left:0;text-align:left;margin-left:0;margin-top:0;width:437.4pt;height:28.2pt;z-index:2518896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" stroked="f">
                <v:textbox inset="0,0,0,0">
                  <w:txbxContent>
                    <w:p w14:paraId="0ADF454E" w14:textId="1B3DE094" w:rsidR="00AD2BBF" w:rsidRPr="00FF67E1" w:rsidRDefault="00015CB5" w:rsidP="00AD2BB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5" w:name="_Toc184894414"/>
                      <w:r w:rsidR="006B6047">
                        <w:rPr>
                          <w:noProof/>
                        </w:rPr>
                        <w:t>50</w:t>
                      </w:r>
                      <w:r>
                        <w:rPr>
                          <w:noProof/>
                        </w:rPr>
                        <w:fldChar w:fldCharType="end"/>
                      </w:r>
                      <w:r w:rsidR="00AD2BBF">
                        <w:t>. ábra: Esemény kártya változóinak frissítése (saját)</w:t>
                      </w:r>
                      <w:bookmarkEnd w:id="225"/>
                    </w:p>
                  </w:txbxContent>
                </v:textbox>
                <w10:wrap type="square" anchorx="margin"/>
              </v:shape>
            </w:pict>
          </mc:Fallback>
        </mc:AlternateContent>
      </w:r>
      <w:r w:rsidR="00AA3C67">
        <w:rPr>
          <w:noProof/>
        </w:rPr>
        <mc:AlternateContent>
          <mc:Choice Requires="wps">
            <w:drawing>
              <wp:anchor distT="45720" distB="45720" distL="114300" distR="114300" simplePos="0" relativeHeight="251887616" behindDoc="0" locked="0" layoutInCell="1" allowOverlap="1" wp14:anchorId="66CFDA4F" wp14:editId="5033C1D5">
                <wp:simplePos x="0" y="0"/>
                <wp:positionH relativeFrom="margin">
                  <wp:posOffset>-1905</wp:posOffset>
                </wp:positionH>
                <wp:positionV relativeFrom="paragraph">
                  <wp:posOffset>397510</wp:posOffset>
                </wp:positionV>
                <wp:extent cx="5554980" cy="2346960"/>
                <wp:effectExtent l="0" t="0" r="7620" b="0"/>
                <wp:wrapSquare wrapText="bothSides"/>
                <wp:docPr id="133258963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346960"/>
                        </a:xfrm>
                        <a:prstGeom prst="rect">
                          <a:avLst/>
                        </a:prstGeom>
                        <a:solidFill>
                          <a:srgbClr val="FFFFFF"/>
                        </a:solidFill>
                        <a:ln w="9525">
                          <a:noFill/>
                          <a:miter lim="800000"/>
                          <a:headEnd/>
                          <a:tailEnd/>
                        </a:ln>
                      </wps:spPr>
                      <wps:txbx>
                        <w:txbxContent>
                          <w:p w14:paraId="260266F9" w14:textId="45E357D1" w:rsidR="00AD2BBF" w:rsidRPr="00AD2BBF" w:rsidRDefault="00AD2BBF" w:rsidP="00AD2BBF">
                            <w:pPr>
                              <w:pStyle w:val="Kd"/>
                              <w:rPr>
                                <w:color w:val="080808"/>
                                <w:lang w:eastAsia="hu-HU" w:bidi="ar-SA"/>
                              </w:rPr>
                            </w:pPr>
                            <w:proofErr w:type="spellStart"/>
                            <w:proofErr w:type="gramStart"/>
                            <w:r w:rsidRPr="00AD2BBF">
                              <w:rPr>
                                <w:color w:val="914C07"/>
                                <w:lang w:eastAsia="hu-HU" w:bidi="ar-SA"/>
                              </w:rPr>
                              <w:t>updateVariables</w:t>
                            </w:r>
                            <w:proofErr w:type="spellEnd"/>
                            <w:r w:rsidRPr="00AD2BBF">
                              <w:rPr>
                                <w:color w:val="080808"/>
                                <w:lang w:eastAsia="hu-HU" w:bidi="ar-SA"/>
                              </w:rPr>
                              <w:t>(</w:t>
                            </w:r>
                            <w:proofErr w:type="gramEnd"/>
                            <w:r w:rsidRPr="00AD2BBF">
                              <w:rPr>
                                <w:color w:val="080808"/>
                                <w:lang w:eastAsia="hu-HU" w:bidi="ar-SA"/>
                              </w:rPr>
                              <w:t>) {</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cdr</w:t>
                            </w:r>
                            <w:r w:rsidRPr="00AD2BBF">
                              <w:rPr>
                                <w:color w:val="080808"/>
                                <w:lang w:eastAsia="hu-HU" w:bidi="ar-SA"/>
                              </w:rPr>
                              <w:t>.</w:t>
                            </w:r>
                            <w:r w:rsidRPr="00AD2BBF">
                              <w:rPr>
                                <w:color w:val="914C07"/>
                                <w:lang w:eastAsia="hu-HU" w:bidi="ar-SA"/>
                              </w:rPr>
                              <w:t>detectChanges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color w:val="914C07"/>
                                <w:lang w:eastAsia="hu-HU" w:bidi="ar-SA"/>
                              </w:rPr>
                              <w:t>update</w:t>
                            </w:r>
                            <w:r w:rsidR="00AA3C67">
                              <w:rPr>
                                <w:color w:val="914C07"/>
                                <w:lang w:eastAsia="hu-HU" w:bidi="ar-SA"/>
                              </w:rPr>
                              <w:t>Position</w:t>
                            </w:r>
                            <w:proofErr w:type="spellEnd"/>
                            <w:r w:rsidRPr="00AD2BBF">
                              <w:rPr>
                                <w:color w:val="080808"/>
                                <w:lang w:eastAsia="hu-HU" w:bidi="ar-SA"/>
                              </w:rPr>
                              <w:t>();</w:t>
                            </w:r>
                            <w:r w:rsidRPr="00AD2BBF">
                              <w:rPr>
                                <w:color w:val="080808"/>
                                <w:lang w:eastAsia="hu-HU" w:bidi="ar-SA"/>
                              </w:rPr>
                              <w:br/>
                              <w:t>}</w:t>
                            </w:r>
                          </w:p>
                          <w:p w14:paraId="45351BAC" w14:textId="77777777" w:rsidR="00AD2BBF" w:rsidRDefault="00AD2BBF" w:rsidP="00AD2BB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FDA4F" id="_x0000_s1098" type="#_x0000_t202" style="position:absolute;left:0;text-align:left;margin-left:-.15pt;margin-top:31.3pt;width:437.4pt;height:184.8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" stroked="f">
                <v:textbox>
                  <w:txbxContent>
                    <w:p w14:paraId="260266F9" w14:textId="45E357D1" w:rsidR="00AD2BBF" w:rsidRPr="00AD2BBF" w:rsidRDefault="00AD2BBF" w:rsidP="00AD2BBF">
                      <w:pPr>
                        <w:pStyle w:val="Kd"/>
                        <w:rPr>
                          <w:color w:val="080808"/>
                          <w:lang w:eastAsia="hu-HU" w:bidi="ar-SA"/>
                        </w:rPr>
                      </w:pPr>
                      <w:proofErr w:type="spellStart"/>
                      <w:proofErr w:type="gramStart"/>
                      <w:r w:rsidRPr="00AD2BBF">
                        <w:rPr>
                          <w:color w:val="914C07"/>
                          <w:lang w:eastAsia="hu-HU" w:bidi="ar-SA"/>
                        </w:rPr>
                        <w:t>updateVariables</w:t>
                      </w:r>
                      <w:proofErr w:type="spellEnd"/>
                      <w:r w:rsidRPr="00AD2BBF">
                        <w:rPr>
                          <w:color w:val="080808"/>
                          <w:lang w:eastAsia="hu-HU" w:bidi="ar-SA"/>
                        </w:rPr>
                        <w:t>(</w:t>
                      </w:r>
                      <w:proofErr w:type="gramEnd"/>
                      <w:r w:rsidRPr="00AD2BBF">
                        <w:rPr>
                          <w:color w:val="080808"/>
                          <w:lang w:eastAsia="hu-HU" w:bidi="ar-SA"/>
                        </w:rPr>
                        <w:t>) {</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cdr</w:t>
                      </w:r>
                      <w:r w:rsidRPr="00AD2BBF">
                        <w:rPr>
                          <w:color w:val="080808"/>
                          <w:lang w:eastAsia="hu-HU" w:bidi="ar-SA"/>
                        </w:rPr>
                        <w:t>.</w:t>
                      </w:r>
                      <w:r w:rsidRPr="00AD2BBF">
                        <w:rPr>
                          <w:color w:val="914C07"/>
                          <w:lang w:eastAsia="hu-HU" w:bidi="ar-SA"/>
                        </w:rPr>
                        <w:t>detectChanges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color w:val="914C07"/>
                          <w:lang w:eastAsia="hu-HU" w:bidi="ar-SA"/>
                        </w:rPr>
                        <w:t>update</w:t>
                      </w:r>
                      <w:r w:rsidR="00AA3C67">
                        <w:rPr>
                          <w:color w:val="914C07"/>
                          <w:lang w:eastAsia="hu-HU" w:bidi="ar-SA"/>
                        </w:rPr>
                        <w:t>Position</w:t>
                      </w:r>
                      <w:proofErr w:type="spellEnd"/>
                      <w:r w:rsidRPr="00AD2BBF">
                        <w:rPr>
                          <w:color w:val="080808"/>
                          <w:lang w:eastAsia="hu-HU" w:bidi="ar-SA"/>
                        </w:rPr>
                        <w:t>();</w:t>
                      </w:r>
                      <w:r w:rsidRPr="00AD2BBF">
                        <w:rPr>
                          <w:color w:val="080808"/>
                          <w:lang w:eastAsia="hu-HU" w:bidi="ar-SA"/>
                        </w:rPr>
                        <w:br/>
                        <w:t>}</w:t>
                      </w:r>
                    </w:p>
                    <w:p w14:paraId="45351BAC" w14:textId="77777777" w:rsidR="00AD2BBF" w:rsidRDefault="00AD2BBF" w:rsidP="00AD2BBF">
                      <w:pPr>
                        <w:pStyle w:val="Kd"/>
                      </w:pPr>
                    </w:p>
                  </w:txbxContent>
                </v:textbox>
                <w10:wrap type="square" anchorx="margin"/>
              </v:shape>
            </w:pict>
          </mc:Fallback>
        </mc:AlternateContent>
      </w:r>
      <w:r w:rsidR="00AD2BBF">
        <w:rPr>
          <w:noProof/>
        </w:rPr>
        <w:t xml:space="preserve">Mindenek előtt a </w:t>
      </w:r>
      <w:r w:rsidR="00AD2BBF">
        <w:rPr>
          <w:noProof/>
        </w:rPr>
        <w:fldChar w:fldCharType="begin"/>
      </w:r>
      <w:r w:rsidR="00AD2BBF">
        <w:rPr>
          <w:noProof/>
        </w:rPr>
        <w:instrText xml:space="preserve"> REF _Ref183515288 \h </w:instrText>
      </w:r>
      <w:r w:rsidR="00AD2BBF">
        <w:rPr>
          <w:noProof/>
        </w:rPr>
      </w:r>
      <w:r w:rsidR="00AD2BBF">
        <w:rPr>
          <w:noProof/>
        </w:rPr>
        <w:fldChar w:fldCharType="separate"/>
      </w:r>
      <w:r w:rsidR="002B0ADE">
        <w:rPr>
          <w:noProof/>
        </w:rPr>
        <w:t>46</w:t>
      </w:r>
      <w:r w:rsidR="002B0ADE">
        <w:t>. ábr</w:t>
      </w:r>
      <w:r w:rsidR="00AD2BBF">
        <w:rPr>
          <w:noProof/>
        </w:rPr>
        <w:fldChar w:fldCharType="end"/>
      </w:r>
      <w:r w:rsidR="00AD2BBF">
        <w:rPr>
          <w:noProof/>
        </w:rPr>
        <w:t xml:space="preserve">án meghívott </w:t>
      </w:r>
      <w:proofErr w:type="spellStart"/>
      <w:r w:rsidR="00AD2BBF" w:rsidRPr="00AD2BBF">
        <w:rPr>
          <w:rStyle w:val="KdChar"/>
        </w:rPr>
        <w:t>updateVariables</w:t>
      </w:r>
      <w:proofErr w:type="spellEnd"/>
      <w:r w:rsidR="00AD2BBF" w:rsidRPr="00AD2BBF">
        <w:rPr>
          <w:rStyle w:val="KdChar"/>
        </w:rPr>
        <w:t>()</w:t>
      </w:r>
      <w:r w:rsidR="00AD2BBF">
        <w:rPr>
          <w:rStyle w:val="KdChar"/>
        </w:rPr>
        <w:t xml:space="preserve"> </w:t>
      </w:r>
      <w:r w:rsidR="00AD2BBF">
        <w:t>metódus elnevezéséhez híven frissíti a</w:t>
      </w:r>
      <w:r w:rsidR="00AA3C67">
        <w:t xml:space="preserve"> komponens esemény méretezéséhez fontos változóit, majd az </w:t>
      </w:r>
      <w:proofErr w:type="spellStart"/>
      <w:r w:rsidR="00AA3C67">
        <w:t>Angularba</w:t>
      </w:r>
      <w:proofErr w:type="spellEnd"/>
      <w:r w:rsidR="00AA3C67">
        <w:t xml:space="preserve"> beépített </w:t>
      </w:r>
      <w:proofErr w:type="spellStart"/>
      <w:r w:rsidR="00AA3C67" w:rsidRPr="00AA3C67">
        <w:rPr>
          <w:rStyle w:val="KdChar"/>
        </w:rPr>
        <w:t>ChangeDetectorRef</w:t>
      </w:r>
      <w:proofErr w:type="spellEnd"/>
      <w:r w:rsidR="0072006E" w:rsidRPr="0072006E">
        <w:fldChar w:fldCharType="begin"/>
      </w:r>
      <w:r w:rsidR="00BB00BF">
        <w:instrText xml:space="preserve"> ADDIN ZOTERO_ITEM CSL_CITATION {"citationID":"BG15c2Rp","properties":{"formattedCitation":"[40]","plainCitation":"[40]","noteIndex":0},"citationItems":[{"id":130,"uris":["http://zotero.org/users/14064510/items/C438YHQK"],"itemData":{"id":130,"type":"webpage","abstract":"The web development framework for building modern apps.","language":"en","title":"ChangeDetectorRef","URL":"https://angular.dev/api/core/ChangeDetectorRef","accessed":{"date-parts":[["2024",11,26]]}}}],"schema":"https://github.com/citation-style-language/schema/raw/master/csl-citation.json"} </w:instrText>
      </w:r>
      <w:r w:rsidR="0072006E" w:rsidRPr="0072006E">
        <w:fldChar w:fldCharType="separate"/>
      </w:r>
      <w:r w:rsidR="00BB00BF" w:rsidRPr="00BB00BF">
        <w:rPr>
          <w:rFonts w:cs="Times New Roman"/>
        </w:rPr>
        <w:t>[40]</w:t>
      </w:r>
      <w:r w:rsidR="0072006E" w:rsidRPr="0072006E">
        <w:fldChar w:fldCharType="end"/>
      </w:r>
      <w:r w:rsidR="00AA3C67">
        <w:t xml:space="preserve"> osztály segítségével manuálisan frissítem a </w:t>
      </w:r>
      <w:proofErr w:type="spellStart"/>
      <w:r w:rsidR="00AA3C67">
        <w:t>view</w:t>
      </w:r>
      <w:proofErr w:type="spellEnd"/>
      <w:r w:rsidR="00AA3C67">
        <w:t xml:space="preserve">-ban megjelenített adatokat. Ezután következik az </w:t>
      </w:r>
      <w:proofErr w:type="spellStart"/>
      <w:proofErr w:type="gramStart"/>
      <w:r w:rsidR="00AA3C67" w:rsidRPr="00AA3C67">
        <w:rPr>
          <w:rStyle w:val="KdChar"/>
        </w:rPr>
        <w:t>updatePosition</w:t>
      </w:r>
      <w:proofErr w:type="spellEnd"/>
      <w:r w:rsidR="00AA3C67">
        <w:rPr>
          <w:rStyle w:val="KdChar"/>
        </w:rPr>
        <w:t>(</w:t>
      </w:r>
      <w:proofErr w:type="gramEnd"/>
      <w:r w:rsidR="00AA3C67">
        <w:rPr>
          <w:rStyle w:val="KdChar"/>
        </w:rPr>
        <w:t>)</w:t>
      </w:r>
      <w:r w:rsidR="00AA3C67">
        <w:t>, ami a kártyák pozicionálását és méretezését végzi.</w:t>
      </w:r>
    </w:p>
    <w:p w14:paraId="7371CD13" w14:textId="22118C80" w:rsidR="00AA3C67" w:rsidRDefault="00AA3C67" w:rsidP="00AA3C67">
      <w:pPr>
        <w:rPr>
          <w:noProof/>
        </w:rPr>
      </w:pPr>
      <w:r>
        <w:rPr>
          <w:noProof/>
        </w:rPr>
        <w:t xml:space="preserve">Az események helyes pozícióban való megjelenítéséhez nem elég a megfelelő cella megtalálása, hiszen nem biztos, hogy az adott időpont például pontban 11 órakor kezdődik, és 12 órakor ér véget. Ezért pontosabban meg kell határozni a kártyák elhelyezkedését, amelyhez mindenek előtt lekérjük az adott kártyára vonatkozó referenciát a DOM-ból. Ezután a már korábban látott </w:t>
      </w:r>
      <w:r w:rsidRPr="00AA3C67">
        <w:rPr>
          <w:rStyle w:val="KdChar"/>
        </w:rPr>
        <w:t>–</w:t>
      </w:r>
      <w:proofErr w:type="spellStart"/>
      <w:r w:rsidRPr="00AA3C67">
        <w:rPr>
          <w:rStyle w:val="KdChar"/>
        </w:rPr>
        <w:t>hour-cell-height</w:t>
      </w:r>
      <w:proofErr w:type="spellEnd"/>
      <w:r>
        <w:rPr>
          <w:noProof/>
        </w:rPr>
        <w:t xml:space="preserve"> css változó lekérése következik, ebből megtudjuk mekkora helyet kell elfoglalnia 1 órának. Ha ez megtörtént a vezérlés átkerül a </w:t>
      </w:r>
      <w:proofErr w:type="spellStart"/>
      <w:r w:rsidRPr="00AA3C67">
        <w:rPr>
          <w:rStyle w:val="KdChar"/>
        </w:rPr>
        <w:t>setMarginTop</w:t>
      </w:r>
      <w:proofErr w:type="spellEnd"/>
      <w:r>
        <w:rPr>
          <w:noProof/>
        </w:rPr>
        <w:t xml:space="preserve">, a </w:t>
      </w:r>
      <w:proofErr w:type="spellStart"/>
      <w:r w:rsidRPr="00AA3C67">
        <w:rPr>
          <w:rStyle w:val="KdChar"/>
        </w:rPr>
        <w:t>setHeight</w:t>
      </w:r>
      <w:proofErr w:type="spellEnd"/>
      <w:r>
        <w:rPr>
          <w:noProof/>
        </w:rPr>
        <w:t xml:space="preserve"> és a </w:t>
      </w:r>
      <w:proofErr w:type="spellStart"/>
      <w:r w:rsidRPr="00AA3C67">
        <w:rPr>
          <w:rStyle w:val="KdChar"/>
        </w:rPr>
        <w:t>setColor</w:t>
      </w:r>
      <w:proofErr w:type="spellEnd"/>
      <w:r>
        <w:rPr>
          <w:noProof/>
        </w:rPr>
        <w:t xml:space="preserve"> metódusok</w:t>
      </w:r>
      <w:r w:rsidR="00281C16">
        <w:rPr>
          <w:noProof/>
        </w:rPr>
        <w:t>hoz</w:t>
      </w:r>
      <w:r>
        <w:rPr>
          <w:noProof/>
        </w:rPr>
        <w:t>.</w:t>
      </w:r>
    </w:p>
    <w:p w14:paraId="1335626F" w14:textId="462FE4EC" w:rsidR="00DF5B69" w:rsidRDefault="007B43E0" w:rsidP="00AB60E7">
      <w:pPr>
        <w:rPr>
          <w:noProof/>
        </w:rPr>
      </w:pPr>
      <w:r>
        <w:rPr>
          <w:noProof/>
        </w:rPr>
        <w:lastRenderedPageBreak/>
        <mc:AlternateContent>
          <mc:Choice Requires="wps">
            <w:drawing>
              <wp:anchor distT="45720" distB="45720" distL="114300" distR="114300" simplePos="0" relativeHeight="251904000" behindDoc="0" locked="0" layoutInCell="1" allowOverlap="1" wp14:anchorId="6C295085" wp14:editId="5C48165D">
                <wp:simplePos x="0" y="0"/>
                <wp:positionH relativeFrom="margin">
                  <wp:posOffset>1905</wp:posOffset>
                </wp:positionH>
                <wp:positionV relativeFrom="paragraph">
                  <wp:posOffset>5292090</wp:posOffset>
                </wp:positionV>
                <wp:extent cx="5562600" cy="2080260"/>
                <wp:effectExtent l="0" t="0" r="0" b="0"/>
                <wp:wrapSquare wrapText="bothSides"/>
                <wp:docPr id="167601377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080260"/>
                        </a:xfrm>
                        <a:prstGeom prst="rect">
                          <a:avLst/>
                        </a:prstGeom>
                        <a:solidFill>
                          <a:srgbClr val="FFFFFF"/>
                        </a:solidFill>
                        <a:ln w="9525">
                          <a:noFill/>
                          <a:miter lim="800000"/>
                          <a:headEnd/>
                          <a:tailEnd/>
                        </a:ln>
                      </wps:spPr>
                      <wps:txbx>
                        <w:txbxContent>
                          <w:p w14:paraId="293C1BD7" w14:textId="6AA14DD8" w:rsidR="00DF5B69" w:rsidRPr="00DF5B69" w:rsidRDefault="00DF5B69" w:rsidP="00DF5B69">
                            <w:pPr>
                              <w:pStyle w:val="Kd"/>
                              <w:rPr>
                                <w:lang w:eastAsia="hu-HU" w:bidi="ar-SA"/>
                              </w:rPr>
                            </w:pPr>
                            <w:proofErr w:type="spellStart"/>
                            <w:proofErr w:type="gramStart"/>
                            <w:r w:rsidRPr="00DF5B69">
                              <w:rPr>
                                <w:color w:val="914C07"/>
                                <w:lang w:eastAsia="hu-HU" w:bidi="ar-SA"/>
                              </w:rPr>
                              <w:t>setColor</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now</w:t>
                            </w:r>
                            <w:proofErr w:type="spellEnd"/>
                            <w:r w:rsidRPr="00DF5B69">
                              <w:rPr>
                                <w:lang w:eastAsia="hu-HU" w:bidi="ar-SA"/>
                              </w:rPr>
                              <w:t xml:space="preserve">: </w:t>
                            </w:r>
                            <w:proofErr w:type="spellStart"/>
                            <w:r w:rsidRPr="00DF5B69">
                              <w:rPr>
                                <w:color w:val="000000"/>
                                <w:lang w:eastAsia="hu-HU" w:bidi="ar-SA"/>
                              </w:rPr>
                              <w:t>Date</w:t>
                            </w:r>
                            <w:proofErr w:type="spellEnd"/>
                            <w:r w:rsidRPr="00DF5B69">
                              <w:rPr>
                                <w:color w:val="000000"/>
                                <w:lang w:eastAsia="hu-HU" w:bidi="ar-SA"/>
                              </w:rPr>
                              <w:t xml:space="preserve"> </w:t>
                            </w:r>
                            <w:r w:rsidRPr="00DF5B69">
                              <w:rPr>
                                <w:lang w:eastAsia="hu-HU" w:bidi="ar-SA"/>
                              </w:rPr>
                              <w:t xml:space="preserve">= </w:t>
                            </w:r>
                            <w:proofErr w:type="spellStart"/>
                            <w:r w:rsidRPr="00DF5B69">
                              <w:rPr>
                                <w:color w:val="0033B3"/>
                                <w:lang w:eastAsia="hu-HU" w:bidi="ar-SA"/>
                              </w:rPr>
                              <w:t>new</w:t>
                            </w:r>
                            <w:proofErr w:type="spellEnd"/>
                            <w:r w:rsidRPr="00DF5B69">
                              <w:rPr>
                                <w:color w:val="0033B3"/>
                                <w:lang w:eastAsia="hu-HU" w:bidi="ar-SA"/>
                              </w:rPr>
                              <w:t xml:space="preserve"> </w:t>
                            </w:r>
                            <w:proofErr w:type="spellStart"/>
                            <w:r w:rsidRPr="00DF5B69">
                              <w:rPr>
                                <w:color w:val="830091"/>
                                <w:lang w:eastAsia="hu-HU" w:bidi="ar-SA"/>
                              </w:rPr>
                              <w:t>Date</w:t>
                            </w:r>
                            <w:proofErr w:type="spellEnd"/>
                            <w:r w:rsidRPr="00DF5B69">
                              <w:rPr>
                                <w:lang w:eastAsia="hu-HU" w:bidi="ar-SA"/>
                              </w:rPr>
                              <w:t>();</w:t>
                            </w:r>
                            <w:r w:rsidRPr="00DF5B69">
                              <w:rPr>
                                <w:lang w:eastAsia="hu-HU" w:bidi="ar-SA"/>
                              </w:rPr>
                              <w:br/>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color w:val="0033B3"/>
                                <w:lang w:eastAsia="hu-HU" w:bidi="ar-SA"/>
                              </w:rPr>
                              <w:t>this</w:t>
                            </w:r>
                            <w:r w:rsidRPr="00DF5B69">
                              <w:rPr>
                                <w:lang w:eastAsia="hu-HU" w:bidi="ar-SA"/>
                              </w:rPr>
                              <w:t>.</w:t>
                            </w:r>
                            <w:r w:rsidRPr="00DF5B69">
                              <w:rPr>
                                <w:color w:val="871094"/>
                                <w:lang w:eastAsia="hu-HU" w:bidi="ar-SA"/>
                              </w:rPr>
                              <w:t>calendarEvent</w:t>
                            </w:r>
                            <w:r w:rsidRPr="00DF5B69">
                              <w:rPr>
                                <w:lang w:eastAsia="hu-HU" w:bidi="ar-SA"/>
                              </w:rPr>
                              <w:t>.</w:t>
                            </w:r>
                            <w:r w:rsidRPr="00DF5B69">
                              <w:rPr>
                                <w:color w:val="871094"/>
                                <w:lang w:eastAsia="hu-HU" w:bidi="ar-SA"/>
                              </w:rPr>
                              <w:t>endDate</w:t>
                            </w:r>
                            <w:proofErr w:type="spellEnd"/>
                            <w:r w:rsidRPr="00DF5B69">
                              <w:rPr>
                                <w:color w:val="871094"/>
                                <w:lang w:eastAsia="hu-HU" w:bidi="ar-SA"/>
                              </w:rPr>
                              <w:t xml:space="preserve"> </w:t>
                            </w:r>
                            <w:r w:rsidRPr="00DF5B69">
                              <w:rPr>
                                <w:lang w:eastAsia="hu-HU" w:bidi="ar-SA"/>
                              </w:rPr>
                              <w:t xml:space="preserve">&lt; </w:t>
                            </w:r>
                            <w:proofErr w:type="spellStart"/>
                            <w:r w:rsidRPr="00DF5B69">
                              <w:rPr>
                                <w:color w:val="2A8C7C"/>
                                <w:lang w:eastAsia="hu-HU" w:bidi="ar-SA"/>
                              </w:rPr>
                              <w:t>now</w:t>
                            </w:r>
                            <w:proofErr w:type="spellEnd"/>
                            <w:r w:rsidRPr="00DF5B69">
                              <w:rPr>
                                <w:lang w:eastAsia="hu-HU" w:bidi="ar-SA"/>
                              </w:rPr>
                              <w:t>) {</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past_event</w:t>
                            </w:r>
                            <w:proofErr w:type="spellEnd"/>
                            <w:r w:rsidRPr="00DF5B69">
                              <w:rPr>
                                <w:color w:val="067D17"/>
                                <w:lang w:eastAsia="hu-HU" w:bidi="ar-SA"/>
                              </w:rPr>
                              <w:t>"</w:t>
                            </w:r>
                            <w:r w:rsidRPr="00DF5B69">
                              <w:rPr>
                                <w:lang w:eastAsia="hu-HU" w:bidi="ar-SA"/>
                              </w:rPr>
                              <w:t>);</w:t>
                            </w:r>
                            <w:r w:rsidRPr="00DF5B69">
                              <w:rPr>
                                <w:lang w:eastAsia="hu-HU" w:bidi="ar-SA"/>
                              </w:rPr>
                              <w:br/>
                              <w:t xml:space="preserve">  } </w:t>
                            </w:r>
                            <w:proofErr w:type="spellStart"/>
                            <w:r w:rsidRPr="00DF5B69">
                              <w:rPr>
                                <w:color w:val="0033B3"/>
                                <w:lang w:eastAsia="hu-HU" w:bidi="ar-SA"/>
                              </w:rPr>
                              <w:t>else</w:t>
                            </w:r>
                            <w:proofErr w:type="spellEnd"/>
                            <w:r w:rsidRPr="00DF5B69">
                              <w:rPr>
                                <w:color w:val="0033B3"/>
                                <w:lang w:eastAsia="hu-HU" w:bidi="ar-SA"/>
                              </w:rPr>
                              <w:t xml:space="preserve"> </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future_event</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0D444471" w14:textId="75C03AEB" w:rsidR="00DF5B69" w:rsidRDefault="00DF5B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95085" id="_x0000_s1099" type="#_x0000_t202" style="position:absolute;left:0;text-align:left;margin-left:.15pt;margin-top:416.7pt;width:438pt;height:163.8pt;z-index:251904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" stroked="f">
                <v:textbox>
                  <w:txbxContent>
                    <w:p w14:paraId="293C1BD7" w14:textId="6AA14DD8" w:rsidR="00DF5B69" w:rsidRPr="00DF5B69" w:rsidRDefault="00DF5B69" w:rsidP="00DF5B69">
                      <w:pPr>
                        <w:pStyle w:val="Kd"/>
                        <w:rPr>
                          <w:lang w:eastAsia="hu-HU" w:bidi="ar-SA"/>
                        </w:rPr>
                      </w:pPr>
                      <w:proofErr w:type="spellStart"/>
                      <w:proofErr w:type="gramStart"/>
                      <w:r w:rsidRPr="00DF5B69">
                        <w:rPr>
                          <w:color w:val="914C07"/>
                          <w:lang w:eastAsia="hu-HU" w:bidi="ar-SA"/>
                        </w:rPr>
                        <w:t>setColor</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now</w:t>
                      </w:r>
                      <w:proofErr w:type="spellEnd"/>
                      <w:r w:rsidRPr="00DF5B69">
                        <w:rPr>
                          <w:lang w:eastAsia="hu-HU" w:bidi="ar-SA"/>
                        </w:rPr>
                        <w:t xml:space="preserve">: </w:t>
                      </w:r>
                      <w:proofErr w:type="spellStart"/>
                      <w:r w:rsidRPr="00DF5B69">
                        <w:rPr>
                          <w:color w:val="000000"/>
                          <w:lang w:eastAsia="hu-HU" w:bidi="ar-SA"/>
                        </w:rPr>
                        <w:t>Date</w:t>
                      </w:r>
                      <w:proofErr w:type="spellEnd"/>
                      <w:r w:rsidRPr="00DF5B69">
                        <w:rPr>
                          <w:color w:val="000000"/>
                          <w:lang w:eastAsia="hu-HU" w:bidi="ar-SA"/>
                        </w:rPr>
                        <w:t xml:space="preserve"> </w:t>
                      </w:r>
                      <w:r w:rsidRPr="00DF5B69">
                        <w:rPr>
                          <w:lang w:eastAsia="hu-HU" w:bidi="ar-SA"/>
                        </w:rPr>
                        <w:t xml:space="preserve">= </w:t>
                      </w:r>
                      <w:proofErr w:type="spellStart"/>
                      <w:r w:rsidRPr="00DF5B69">
                        <w:rPr>
                          <w:color w:val="0033B3"/>
                          <w:lang w:eastAsia="hu-HU" w:bidi="ar-SA"/>
                        </w:rPr>
                        <w:t>new</w:t>
                      </w:r>
                      <w:proofErr w:type="spellEnd"/>
                      <w:r w:rsidRPr="00DF5B69">
                        <w:rPr>
                          <w:color w:val="0033B3"/>
                          <w:lang w:eastAsia="hu-HU" w:bidi="ar-SA"/>
                        </w:rPr>
                        <w:t xml:space="preserve"> </w:t>
                      </w:r>
                      <w:proofErr w:type="spellStart"/>
                      <w:r w:rsidRPr="00DF5B69">
                        <w:rPr>
                          <w:color w:val="830091"/>
                          <w:lang w:eastAsia="hu-HU" w:bidi="ar-SA"/>
                        </w:rPr>
                        <w:t>Date</w:t>
                      </w:r>
                      <w:proofErr w:type="spellEnd"/>
                      <w:r w:rsidRPr="00DF5B69">
                        <w:rPr>
                          <w:lang w:eastAsia="hu-HU" w:bidi="ar-SA"/>
                        </w:rPr>
                        <w:t>();</w:t>
                      </w:r>
                      <w:r w:rsidRPr="00DF5B69">
                        <w:rPr>
                          <w:lang w:eastAsia="hu-HU" w:bidi="ar-SA"/>
                        </w:rPr>
                        <w:br/>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color w:val="0033B3"/>
                          <w:lang w:eastAsia="hu-HU" w:bidi="ar-SA"/>
                        </w:rPr>
                        <w:t>this</w:t>
                      </w:r>
                      <w:r w:rsidRPr="00DF5B69">
                        <w:rPr>
                          <w:lang w:eastAsia="hu-HU" w:bidi="ar-SA"/>
                        </w:rPr>
                        <w:t>.</w:t>
                      </w:r>
                      <w:r w:rsidRPr="00DF5B69">
                        <w:rPr>
                          <w:color w:val="871094"/>
                          <w:lang w:eastAsia="hu-HU" w:bidi="ar-SA"/>
                        </w:rPr>
                        <w:t>calendarEvent</w:t>
                      </w:r>
                      <w:r w:rsidRPr="00DF5B69">
                        <w:rPr>
                          <w:lang w:eastAsia="hu-HU" w:bidi="ar-SA"/>
                        </w:rPr>
                        <w:t>.</w:t>
                      </w:r>
                      <w:r w:rsidRPr="00DF5B69">
                        <w:rPr>
                          <w:color w:val="871094"/>
                          <w:lang w:eastAsia="hu-HU" w:bidi="ar-SA"/>
                        </w:rPr>
                        <w:t>endDate</w:t>
                      </w:r>
                      <w:proofErr w:type="spellEnd"/>
                      <w:r w:rsidRPr="00DF5B69">
                        <w:rPr>
                          <w:color w:val="871094"/>
                          <w:lang w:eastAsia="hu-HU" w:bidi="ar-SA"/>
                        </w:rPr>
                        <w:t xml:space="preserve"> </w:t>
                      </w:r>
                      <w:r w:rsidRPr="00DF5B69">
                        <w:rPr>
                          <w:lang w:eastAsia="hu-HU" w:bidi="ar-SA"/>
                        </w:rPr>
                        <w:t xml:space="preserve">&lt; </w:t>
                      </w:r>
                      <w:proofErr w:type="spellStart"/>
                      <w:r w:rsidRPr="00DF5B69">
                        <w:rPr>
                          <w:color w:val="2A8C7C"/>
                          <w:lang w:eastAsia="hu-HU" w:bidi="ar-SA"/>
                        </w:rPr>
                        <w:t>now</w:t>
                      </w:r>
                      <w:proofErr w:type="spellEnd"/>
                      <w:r w:rsidRPr="00DF5B69">
                        <w:rPr>
                          <w:lang w:eastAsia="hu-HU" w:bidi="ar-SA"/>
                        </w:rPr>
                        <w:t>) {</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past_event</w:t>
                      </w:r>
                      <w:proofErr w:type="spellEnd"/>
                      <w:r w:rsidRPr="00DF5B69">
                        <w:rPr>
                          <w:color w:val="067D17"/>
                          <w:lang w:eastAsia="hu-HU" w:bidi="ar-SA"/>
                        </w:rPr>
                        <w:t>"</w:t>
                      </w:r>
                      <w:r w:rsidRPr="00DF5B69">
                        <w:rPr>
                          <w:lang w:eastAsia="hu-HU" w:bidi="ar-SA"/>
                        </w:rPr>
                        <w:t>);</w:t>
                      </w:r>
                      <w:r w:rsidRPr="00DF5B69">
                        <w:rPr>
                          <w:lang w:eastAsia="hu-HU" w:bidi="ar-SA"/>
                        </w:rPr>
                        <w:br/>
                        <w:t xml:space="preserve">  } </w:t>
                      </w:r>
                      <w:proofErr w:type="spellStart"/>
                      <w:r w:rsidRPr="00DF5B69">
                        <w:rPr>
                          <w:color w:val="0033B3"/>
                          <w:lang w:eastAsia="hu-HU" w:bidi="ar-SA"/>
                        </w:rPr>
                        <w:t>else</w:t>
                      </w:r>
                      <w:proofErr w:type="spellEnd"/>
                      <w:r w:rsidRPr="00DF5B69">
                        <w:rPr>
                          <w:color w:val="0033B3"/>
                          <w:lang w:eastAsia="hu-HU" w:bidi="ar-SA"/>
                        </w:rPr>
                        <w:t xml:space="preserve"> </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future_event</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0D444471" w14:textId="75C03AEB" w:rsidR="00DF5B69" w:rsidRDefault="00DF5B69"/>
                  </w:txbxContent>
                </v:textbox>
                <w10:wrap type="square" anchorx="margin"/>
              </v:shape>
            </w:pict>
          </mc:Fallback>
        </mc:AlternateContent>
      </w:r>
      <w:r>
        <w:rPr>
          <w:noProof/>
        </w:rPr>
        <mc:AlternateContent>
          <mc:Choice Requires="wps">
            <w:drawing>
              <wp:anchor distT="0" distB="0" distL="114300" distR="114300" simplePos="0" relativeHeight="251906048" behindDoc="0" locked="0" layoutInCell="1" allowOverlap="1" wp14:anchorId="42291EA2" wp14:editId="507EA26D">
                <wp:simplePos x="0" y="0"/>
                <wp:positionH relativeFrom="margin">
                  <wp:posOffset>17145</wp:posOffset>
                </wp:positionH>
                <wp:positionV relativeFrom="paragraph">
                  <wp:posOffset>4756785</wp:posOffset>
                </wp:positionV>
                <wp:extent cx="5562600" cy="457200"/>
                <wp:effectExtent l="0" t="0" r="0" b="0"/>
                <wp:wrapSquare wrapText="bothSides"/>
                <wp:docPr id="1699055997"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93BD82F" w14:textId="29F40E41" w:rsidR="00DF5B69" w:rsidRPr="00371111"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6" w:name="_Toc184894415"/>
                            <w:r w:rsidR="006B6047">
                              <w:rPr>
                                <w:noProof/>
                              </w:rPr>
                              <w:t>51</w:t>
                            </w:r>
                            <w:r>
                              <w:rPr>
                                <w:noProof/>
                              </w:rPr>
                              <w:fldChar w:fldCharType="end"/>
                            </w:r>
                            <w:r w:rsidR="00DF5B69">
                              <w:t>. ábra: Kártya színének beállítása (saját)</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291EA2" id="_x0000_s1100" type="#_x0000_t202" style="position:absolute;left:0;text-align:left;margin-left:1.35pt;margin-top:374.55pt;width:438pt;height:36pt;z-index:251906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" stroked="f">
                <v:textbox inset="0,0,0,0">
                  <w:txbxContent>
                    <w:p w14:paraId="093BD82F" w14:textId="29F40E41" w:rsidR="00DF5B69" w:rsidRPr="00371111"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7" w:name="_Toc184894415"/>
                      <w:r w:rsidR="006B6047">
                        <w:rPr>
                          <w:noProof/>
                        </w:rPr>
                        <w:t>51</w:t>
                      </w:r>
                      <w:r>
                        <w:rPr>
                          <w:noProof/>
                        </w:rPr>
                        <w:fldChar w:fldCharType="end"/>
                      </w:r>
                      <w:r w:rsidR="00DF5B69">
                        <w:t>. ábra: Kártya színének beállítása (saját)</w:t>
                      </w:r>
                      <w:bookmarkEnd w:id="227"/>
                    </w:p>
                  </w:txbxContent>
                </v:textbox>
                <w10:wrap type="square" anchorx="margin"/>
              </v:shape>
            </w:pict>
          </mc:Fallback>
        </mc:AlternateContent>
      </w:r>
      <w:r>
        <w:rPr>
          <w:noProof/>
        </w:rPr>
        <mc:AlternateContent>
          <mc:Choice Requires="wps">
            <w:drawing>
              <wp:anchor distT="0" distB="0" distL="114300" distR="114300" simplePos="0" relativeHeight="251901952" behindDoc="0" locked="0" layoutInCell="1" allowOverlap="1" wp14:anchorId="7BBB004B" wp14:editId="4AD89A09">
                <wp:simplePos x="0" y="0"/>
                <wp:positionH relativeFrom="margin">
                  <wp:posOffset>17145</wp:posOffset>
                </wp:positionH>
                <wp:positionV relativeFrom="paragraph">
                  <wp:posOffset>2215515</wp:posOffset>
                </wp:positionV>
                <wp:extent cx="5562600" cy="457200"/>
                <wp:effectExtent l="0" t="0" r="0" b="0"/>
                <wp:wrapSquare wrapText="bothSides"/>
                <wp:docPr id="895192152"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44BCF92D" w14:textId="254E5181" w:rsidR="00DF5B69" w:rsidRPr="00C07B81"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8" w:name="_Toc184894416"/>
                            <w:r w:rsidR="006B6047">
                              <w:rPr>
                                <w:noProof/>
                              </w:rPr>
                              <w:t>52</w:t>
                            </w:r>
                            <w:r>
                              <w:rPr>
                                <w:noProof/>
                              </w:rPr>
                              <w:fldChar w:fldCharType="end"/>
                            </w:r>
                            <w:r w:rsidR="00DF5B69">
                              <w:t>. ábra: Kártya magasságának beállítása (saját)</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BBB004B" id="_x0000_s1101" type="#_x0000_t202" style="position:absolute;left:0;text-align:left;margin-left:1.35pt;margin-top:174.45pt;width:438pt;height:36pt;z-index:251901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" stroked="f">
                <v:textbox inset="0,0,0,0">
                  <w:txbxContent>
                    <w:p w14:paraId="44BCF92D" w14:textId="254E5181" w:rsidR="00DF5B69" w:rsidRPr="00C07B81"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9" w:name="_Toc184894416"/>
                      <w:r w:rsidR="006B6047">
                        <w:rPr>
                          <w:noProof/>
                        </w:rPr>
                        <w:t>52</w:t>
                      </w:r>
                      <w:r>
                        <w:rPr>
                          <w:noProof/>
                        </w:rPr>
                        <w:fldChar w:fldCharType="end"/>
                      </w:r>
                      <w:r w:rsidR="00DF5B69">
                        <w:t>. ábra: Kártya magasságának beállítása (saját)</w:t>
                      </w:r>
                      <w:bookmarkEnd w:id="229"/>
                    </w:p>
                  </w:txbxContent>
                </v:textbox>
                <w10:wrap type="square" anchorx="margin"/>
              </v:shape>
            </w:pict>
          </mc:Fallback>
        </mc:AlternateContent>
      </w:r>
      <w:r>
        <w:rPr>
          <w:noProof/>
        </w:rPr>
        <mc:AlternateContent>
          <mc:Choice Requires="wps">
            <w:drawing>
              <wp:anchor distT="0" distB="0" distL="114300" distR="114300" simplePos="0" relativeHeight="251897856" behindDoc="0" locked="0" layoutInCell="1" allowOverlap="1" wp14:anchorId="2750F484" wp14:editId="729A3045">
                <wp:simplePos x="0" y="0"/>
                <wp:positionH relativeFrom="margin">
                  <wp:posOffset>22860</wp:posOffset>
                </wp:positionH>
                <wp:positionV relativeFrom="paragraph">
                  <wp:posOffset>47625</wp:posOffset>
                </wp:positionV>
                <wp:extent cx="5554980" cy="457200"/>
                <wp:effectExtent l="0" t="0" r="7620" b="0"/>
                <wp:wrapSquare wrapText="bothSides"/>
                <wp:docPr id="84372119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0BB05AC" w14:textId="559FFBEC" w:rsidR="00DF5B69" w:rsidRPr="000C402C"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0" w:name="_Toc184894417"/>
                            <w:r w:rsidR="006B6047">
                              <w:rPr>
                                <w:noProof/>
                              </w:rPr>
                              <w:t>53</w:t>
                            </w:r>
                            <w:r>
                              <w:rPr>
                                <w:noProof/>
                              </w:rPr>
                              <w:fldChar w:fldCharType="end"/>
                            </w:r>
                            <w:r w:rsidR="00DF5B69">
                              <w:t>. ábra: Kártya felső margójának beállítása (saját)</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50F484" id="_x0000_s1102" type="#_x0000_t202" style="position:absolute;left:0;text-align:left;margin-left:1.8pt;margin-top:3.75pt;width:437.4pt;height:36pt;z-index:251897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" stroked="f">
                <v:textbox inset="0,0,0,0">
                  <w:txbxContent>
                    <w:p w14:paraId="30BB05AC" w14:textId="559FFBEC" w:rsidR="00DF5B69" w:rsidRPr="000C402C"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1" w:name="_Toc184894417"/>
                      <w:r w:rsidR="006B6047">
                        <w:rPr>
                          <w:noProof/>
                        </w:rPr>
                        <w:t>53</w:t>
                      </w:r>
                      <w:r>
                        <w:rPr>
                          <w:noProof/>
                        </w:rPr>
                        <w:fldChar w:fldCharType="end"/>
                      </w:r>
                      <w:r w:rsidR="00DF5B69">
                        <w:t>. ábra: Kártya felső margójának beállítása (saját)</w:t>
                      </w:r>
                      <w:bookmarkEnd w:id="231"/>
                    </w:p>
                  </w:txbxContent>
                </v:textbox>
                <w10:wrap type="square" anchorx="margin"/>
              </v:shape>
            </w:pict>
          </mc:Fallback>
        </mc:AlternateContent>
      </w:r>
      <w:r w:rsidR="00DF5B69">
        <w:rPr>
          <w:noProof/>
        </w:rPr>
        <mc:AlternateContent>
          <mc:Choice Requires="wps">
            <w:drawing>
              <wp:anchor distT="45720" distB="45720" distL="114300" distR="114300" simplePos="0" relativeHeight="251899904" behindDoc="0" locked="0" layoutInCell="1" allowOverlap="1" wp14:anchorId="5C969227" wp14:editId="203AC194">
                <wp:simplePos x="0" y="0"/>
                <wp:positionH relativeFrom="margin">
                  <wp:posOffset>-1905</wp:posOffset>
                </wp:positionH>
                <wp:positionV relativeFrom="paragraph">
                  <wp:posOffset>2800350</wp:posOffset>
                </wp:positionV>
                <wp:extent cx="5562600" cy="1699260"/>
                <wp:effectExtent l="0" t="0" r="0" b="0"/>
                <wp:wrapSquare wrapText="bothSides"/>
                <wp:docPr id="46966618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699260"/>
                        </a:xfrm>
                        <a:prstGeom prst="rect">
                          <a:avLst/>
                        </a:prstGeom>
                        <a:solidFill>
                          <a:srgbClr val="FFFFFF"/>
                        </a:solidFill>
                        <a:ln w="9525">
                          <a:noFill/>
                          <a:miter lim="800000"/>
                          <a:headEnd/>
                          <a:tailEnd/>
                        </a:ln>
                      </wps:spPr>
                      <wps:txbx>
                        <w:txbxContent>
                          <w:p w14:paraId="48EA7658" w14:textId="26DC92E9" w:rsidR="00DF5B69" w:rsidRPr="00DF5B69" w:rsidRDefault="00DF5B69" w:rsidP="00DF5B69">
                            <w:pPr>
                              <w:pStyle w:val="Kd"/>
                              <w:rPr>
                                <w:lang w:eastAsia="hu-HU" w:bidi="ar-SA"/>
                              </w:rPr>
                            </w:pPr>
                            <w:proofErr w:type="spellStart"/>
                            <w:proofErr w:type="gramStart"/>
                            <w:r w:rsidRPr="00DF5B69">
                              <w:rPr>
                                <w:color w:val="914C07"/>
                                <w:lang w:eastAsia="hu-HU" w:bidi="ar-SA"/>
                              </w:rPr>
                              <w:t>setHeight</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endHour</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startHour</w:t>
                            </w:r>
                            <w:proofErr w:type="spellEnd"/>
                            <w:r w:rsidRPr="00DF5B69">
                              <w:rPr>
                                <w:lang w:eastAsia="hu-HU" w:bidi="ar-SA"/>
                              </w:rPr>
                              <w:t>) +</w:t>
                            </w:r>
                            <w:r>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endMinute</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lang w:eastAsia="hu-HU" w:bidi="ar-SA"/>
                              </w:rPr>
                              <w:t xml:space="preserve">) /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height</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height</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657BB41C" w14:textId="7FE5006A" w:rsidR="00DF5B69" w:rsidRDefault="00DF5B69" w:rsidP="00DF5B6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69227" id="_x0000_s1103" type="#_x0000_t202" style="position:absolute;left:0;text-align:left;margin-left:-.15pt;margin-top:220.5pt;width:438pt;height:133.8pt;z-index:251899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" stroked="f">
                <v:textbox>
                  <w:txbxContent>
                    <w:p w14:paraId="48EA7658" w14:textId="26DC92E9" w:rsidR="00DF5B69" w:rsidRPr="00DF5B69" w:rsidRDefault="00DF5B69" w:rsidP="00DF5B69">
                      <w:pPr>
                        <w:pStyle w:val="Kd"/>
                        <w:rPr>
                          <w:lang w:eastAsia="hu-HU" w:bidi="ar-SA"/>
                        </w:rPr>
                      </w:pPr>
                      <w:proofErr w:type="spellStart"/>
                      <w:proofErr w:type="gramStart"/>
                      <w:r w:rsidRPr="00DF5B69">
                        <w:rPr>
                          <w:color w:val="914C07"/>
                          <w:lang w:eastAsia="hu-HU" w:bidi="ar-SA"/>
                        </w:rPr>
                        <w:t>setHeight</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endHour</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startHour</w:t>
                      </w:r>
                      <w:proofErr w:type="spellEnd"/>
                      <w:r w:rsidRPr="00DF5B69">
                        <w:rPr>
                          <w:lang w:eastAsia="hu-HU" w:bidi="ar-SA"/>
                        </w:rPr>
                        <w:t>) +</w:t>
                      </w:r>
                      <w:r>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endMinute</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lang w:eastAsia="hu-HU" w:bidi="ar-SA"/>
                        </w:rPr>
                        <w:t xml:space="preserve">) /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height</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height</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657BB41C" w14:textId="7FE5006A" w:rsidR="00DF5B69" w:rsidRDefault="00DF5B69" w:rsidP="00DF5B69">
                      <w:pPr>
                        <w:pStyle w:val="Kd"/>
                      </w:pPr>
                    </w:p>
                  </w:txbxContent>
                </v:textbox>
                <w10:wrap type="square" anchorx="margin"/>
              </v:shape>
            </w:pict>
          </mc:Fallback>
        </mc:AlternateContent>
      </w:r>
      <w:r w:rsidR="00DF5B69">
        <w:rPr>
          <w:noProof/>
        </w:rPr>
        <mc:AlternateContent>
          <mc:Choice Requires="wps">
            <w:drawing>
              <wp:anchor distT="45720" distB="45720" distL="114300" distR="114300" simplePos="0" relativeHeight="251895808" behindDoc="0" locked="0" layoutInCell="1" allowOverlap="1" wp14:anchorId="7342352C" wp14:editId="0920FDA5">
                <wp:simplePos x="0" y="0"/>
                <wp:positionH relativeFrom="margin">
                  <wp:posOffset>-1905</wp:posOffset>
                </wp:positionH>
                <wp:positionV relativeFrom="paragraph">
                  <wp:posOffset>531495</wp:posOffset>
                </wp:positionV>
                <wp:extent cx="5562600" cy="1470660"/>
                <wp:effectExtent l="0" t="0" r="0" b="0"/>
                <wp:wrapSquare wrapText="bothSides"/>
                <wp:docPr id="85851108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70660"/>
                        </a:xfrm>
                        <a:prstGeom prst="rect">
                          <a:avLst/>
                        </a:prstGeom>
                        <a:solidFill>
                          <a:srgbClr val="FFFFFF"/>
                        </a:solidFill>
                        <a:ln w="9525">
                          <a:noFill/>
                          <a:miter lim="800000"/>
                          <a:headEnd/>
                          <a:tailEnd/>
                        </a:ln>
                      </wps:spPr>
                      <wps:txbx>
                        <w:txbxContent>
                          <w:p w14:paraId="0DB78822" w14:textId="1EA5B048" w:rsidR="00DF5B69" w:rsidRPr="00DF5B69" w:rsidRDefault="00DF5B69" w:rsidP="00DF5B69">
                            <w:pPr>
                              <w:pStyle w:val="Kd"/>
                              <w:rPr>
                                <w:lang w:eastAsia="hu-HU" w:bidi="ar-SA"/>
                              </w:rPr>
                            </w:pPr>
                            <w:proofErr w:type="spellStart"/>
                            <w:proofErr w:type="gramStart"/>
                            <w:r w:rsidRPr="00DF5B69">
                              <w:rPr>
                                <w:color w:val="914C07"/>
                                <w:lang w:eastAsia="hu-HU" w:bidi="ar-SA"/>
                              </w:rPr>
                              <w:t>setMarginTop</w:t>
                            </w:r>
                            <w:proofErr w:type="spellEnd"/>
                            <w:r w:rsidRPr="00DF5B69">
                              <w:rPr>
                                <w:lang w:eastAsia="hu-HU" w:bidi="ar-SA"/>
                              </w:rPr>
                              <w:t>(</w:t>
                            </w:r>
                            <w:proofErr w:type="spellStart"/>
                            <w:proofErr w:type="gramEnd"/>
                            <w:r w:rsidR="00F6081B">
                              <w:rPr>
                                <w:lang w:eastAsia="hu-HU" w:bidi="ar-SA"/>
                              </w:rPr>
                              <w:t>parent</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00F6081B">
                              <w:rPr>
                                <w:lang w:eastAsia="hu-HU" w:bidi="ar-SA"/>
                              </w:rPr>
                              <w:t>parent</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marginTop</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color w:val="871094"/>
                                <w:lang w:eastAsia="hu-HU" w:bidi="ar-SA"/>
                              </w:rPr>
                              <w:t xml:space="preserve"> </w:t>
                            </w:r>
                            <w:r w:rsidRPr="00DF5B69">
                              <w:rPr>
                                <w:lang w:eastAsia="hu-HU" w:bidi="ar-SA"/>
                              </w:rPr>
                              <w:t xml:space="preserve">/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00F6081B">
                              <w:rPr>
                                <w:lang w:eastAsia="hu-HU" w:bidi="ar-SA"/>
                              </w:rPr>
                              <w:t>parent</w:t>
                            </w:r>
                            <w:r w:rsidRPr="00DF5B69">
                              <w:rPr>
                                <w:lang w:eastAsia="hu-HU" w:bidi="ar-SA"/>
                              </w:rPr>
                              <w:t>.</w:t>
                            </w:r>
                            <w:r w:rsidRPr="00DF5B69">
                              <w:rPr>
                                <w:color w:val="871094"/>
                                <w:lang w:eastAsia="hu-HU" w:bidi="ar-SA"/>
                              </w:rPr>
                              <w:t>style</w:t>
                            </w:r>
                            <w:r w:rsidRPr="00DF5B69">
                              <w:rPr>
                                <w:lang w:eastAsia="hu-HU" w:bidi="ar-SA"/>
                              </w:rPr>
                              <w:t>.</w:t>
                            </w:r>
                            <w:r w:rsidRPr="00DF5B69">
                              <w:rPr>
                                <w:color w:val="871094"/>
                                <w:lang w:eastAsia="hu-HU" w:bidi="ar-SA"/>
                              </w:rPr>
                              <w:t>marginTop</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marginTop</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195C775B" w14:textId="29D2933D" w:rsidR="00DF5B69" w:rsidRDefault="00DF5B69" w:rsidP="00DF5B6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2352C" id="_x0000_s1104" type="#_x0000_t202" style="position:absolute;left:0;text-align:left;margin-left:-.15pt;margin-top:41.85pt;width:438pt;height:115.8pt;z-index:251895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" stroked="f">
                <v:textbox>
                  <w:txbxContent>
                    <w:p w14:paraId="0DB78822" w14:textId="1EA5B048" w:rsidR="00DF5B69" w:rsidRPr="00DF5B69" w:rsidRDefault="00DF5B69" w:rsidP="00DF5B69">
                      <w:pPr>
                        <w:pStyle w:val="Kd"/>
                        <w:rPr>
                          <w:lang w:eastAsia="hu-HU" w:bidi="ar-SA"/>
                        </w:rPr>
                      </w:pPr>
                      <w:proofErr w:type="spellStart"/>
                      <w:proofErr w:type="gramStart"/>
                      <w:r w:rsidRPr="00DF5B69">
                        <w:rPr>
                          <w:color w:val="914C07"/>
                          <w:lang w:eastAsia="hu-HU" w:bidi="ar-SA"/>
                        </w:rPr>
                        <w:t>setMarginTop</w:t>
                      </w:r>
                      <w:proofErr w:type="spellEnd"/>
                      <w:r w:rsidRPr="00DF5B69">
                        <w:rPr>
                          <w:lang w:eastAsia="hu-HU" w:bidi="ar-SA"/>
                        </w:rPr>
                        <w:t>(</w:t>
                      </w:r>
                      <w:proofErr w:type="spellStart"/>
                      <w:proofErr w:type="gramEnd"/>
                      <w:r w:rsidR="00F6081B">
                        <w:rPr>
                          <w:lang w:eastAsia="hu-HU" w:bidi="ar-SA"/>
                        </w:rPr>
                        <w:t>parent</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00F6081B">
                        <w:rPr>
                          <w:lang w:eastAsia="hu-HU" w:bidi="ar-SA"/>
                        </w:rPr>
                        <w:t>parent</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marginTop</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color w:val="871094"/>
                          <w:lang w:eastAsia="hu-HU" w:bidi="ar-SA"/>
                        </w:rPr>
                        <w:t xml:space="preserve"> </w:t>
                      </w:r>
                      <w:r w:rsidRPr="00DF5B69">
                        <w:rPr>
                          <w:lang w:eastAsia="hu-HU" w:bidi="ar-SA"/>
                        </w:rPr>
                        <w:t xml:space="preserve">/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00F6081B">
                        <w:rPr>
                          <w:lang w:eastAsia="hu-HU" w:bidi="ar-SA"/>
                        </w:rPr>
                        <w:t>parent</w:t>
                      </w:r>
                      <w:r w:rsidRPr="00DF5B69">
                        <w:rPr>
                          <w:lang w:eastAsia="hu-HU" w:bidi="ar-SA"/>
                        </w:rPr>
                        <w:t>.</w:t>
                      </w:r>
                      <w:r w:rsidRPr="00DF5B69">
                        <w:rPr>
                          <w:color w:val="871094"/>
                          <w:lang w:eastAsia="hu-HU" w:bidi="ar-SA"/>
                        </w:rPr>
                        <w:t>style</w:t>
                      </w:r>
                      <w:r w:rsidRPr="00DF5B69">
                        <w:rPr>
                          <w:lang w:eastAsia="hu-HU" w:bidi="ar-SA"/>
                        </w:rPr>
                        <w:t>.</w:t>
                      </w:r>
                      <w:r w:rsidRPr="00DF5B69">
                        <w:rPr>
                          <w:color w:val="871094"/>
                          <w:lang w:eastAsia="hu-HU" w:bidi="ar-SA"/>
                        </w:rPr>
                        <w:t>marginTop</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marginTop</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195C775B" w14:textId="29D2933D" w:rsidR="00DF5B69" w:rsidRDefault="00DF5B69" w:rsidP="00DF5B69">
                      <w:pPr>
                        <w:pStyle w:val="Kd"/>
                      </w:pPr>
                    </w:p>
                  </w:txbxContent>
                </v:textbox>
                <w10:wrap type="square" anchorx="margin"/>
              </v:shape>
            </w:pict>
          </mc:Fallback>
        </mc:AlternateContent>
      </w:r>
    </w:p>
    <w:p w14:paraId="6DA3C6E6" w14:textId="405DEDFD" w:rsidR="00DF5B69" w:rsidRDefault="00DF5B69" w:rsidP="00AB60E7">
      <w:pPr>
        <w:rPr>
          <w:noProof/>
        </w:rPr>
      </w:pPr>
    </w:p>
    <w:p w14:paraId="70B2D571" w14:textId="07796950" w:rsidR="00DF5B69" w:rsidRDefault="00DF5B69" w:rsidP="00AB60E7">
      <w:pPr>
        <w:rPr>
          <w:noProof/>
        </w:rPr>
      </w:pPr>
    </w:p>
    <w:p w14:paraId="29F75AEE" w14:textId="0651E618" w:rsidR="00AD2BBF" w:rsidRDefault="00DF5B69" w:rsidP="00AB60E7">
      <w:pPr>
        <w:rPr>
          <w:noProof/>
        </w:rPr>
      </w:pPr>
      <w:r>
        <w:rPr>
          <w:noProof/>
        </w:rPr>
        <w:t>Ezek az eljárások könnyen érthető logika mentén számítják ki az adott kártyának megfelelő felső margót, magasságot és dönti el a színét az esemény kezdő- és végidőpontjait használva.</w:t>
      </w:r>
    </w:p>
    <w:p w14:paraId="38215D76" w14:textId="3CAA85C9" w:rsidR="009A1AB2" w:rsidRDefault="00AC7328" w:rsidP="00AB60E7">
      <w:pPr>
        <w:rPr>
          <w:noProof/>
        </w:rPr>
      </w:pPr>
      <w:r>
        <w:rPr>
          <w:noProof/>
        </w:rPr>
        <w:lastRenderedPageBreak/>
        <mc:AlternateContent>
          <mc:Choice Requires="wps">
            <w:drawing>
              <wp:anchor distT="45720" distB="45720" distL="114300" distR="114300" simplePos="0" relativeHeight="251870208" behindDoc="0" locked="0" layoutInCell="1" allowOverlap="1" wp14:anchorId="24D4CAC6" wp14:editId="30D0FC3A">
                <wp:simplePos x="0" y="0"/>
                <wp:positionH relativeFrom="margin">
                  <wp:align>left</wp:align>
                </wp:positionH>
                <wp:positionV relativeFrom="paragraph">
                  <wp:posOffset>1403985</wp:posOffset>
                </wp:positionV>
                <wp:extent cx="5554980" cy="518160"/>
                <wp:effectExtent l="0" t="0" r="7620" b="0"/>
                <wp:wrapTopAndBottom/>
                <wp:docPr id="29069975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518160"/>
                        </a:xfrm>
                        <a:prstGeom prst="rect">
                          <a:avLst/>
                        </a:prstGeom>
                        <a:solidFill>
                          <a:srgbClr val="FFFFFF"/>
                        </a:solidFill>
                        <a:ln w="9525">
                          <a:noFill/>
                          <a:miter lim="800000"/>
                          <a:headEnd/>
                          <a:tailEnd/>
                        </a:ln>
                      </wps:spPr>
                      <wps:txbx>
                        <w:txbxContent>
                          <w:p w14:paraId="566C343C" w14:textId="7BFA6D60" w:rsidR="009A1AB2" w:rsidRPr="009A1AB2" w:rsidRDefault="009A1AB2" w:rsidP="009A1AB2">
                            <w:pPr>
                              <w:pStyle w:val="Kd"/>
                              <w:rPr>
                                <w:color w:val="080808"/>
                                <w:lang w:eastAsia="hu-HU" w:bidi="ar-SA"/>
                              </w:rPr>
                            </w:pPr>
                            <w:bookmarkStart w:id="232" w:name="_Hlk183422012"/>
                            <w:r w:rsidRPr="009A1AB2">
                              <w:rPr>
                                <w:color w:val="080808"/>
                                <w:lang w:eastAsia="hu-HU" w:bidi="ar-SA"/>
                              </w:rPr>
                              <w:t>&lt;</w:t>
                            </w:r>
                            <w:proofErr w:type="spellStart"/>
                            <w:r w:rsidRPr="009A1AB2">
                              <w:rPr>
                                <w:color w:val="0033B3"/>
                                <w:lang w:eastAsia="hu-HU" w:bidi="ar-SA"/>
                              </w:rPr>
                              <w:t>Appointy-event-details-modal</w:t>
                            </w:r>
                            <w:proofErr w:type="spellEnd"/>
                            <w:r w:rsidRPr="009A1AB2">
                              <w:rPr>
                                <w:color w:val="0033B3"/>
                                <w:lang w:eastAsia="hu-HU" w:bidi="ar-SA"/>
                              </w:rPr>
                              <w:t xml:space="preserve"> </w:t>
                            </w:r>
                            <w:r w:rsidRPr="009A1AB2">
                              <w:rPr>
                                <w:i/>
                                <w:iCs/>
                                <w:lang w:eastAsia="hu-HU" w:bidi="ar-SA"/>
                              </w:rPr>
                              <w:t>*</w:t>
                            </w:r>
                            <w:proofErr w:type="spellStart"/>
                            <w:r w:rsidRPr="009A1AB2">
                              <w:rPr>
                                <w:i/>
                                <w:iCs/>
                                <w:lang w:eastAsia="hu-HU" w:bidi="ar-SA"/>
                              </w:rPr>
                              <w:t>ngIf</w:t>
                            </w:r>
                            <w:proofErr w:type="spellEnd"/>
                            <w:r w:rsidRPr="009A1AB2">
                              <w:rPr>
                                <w:color w:val="067D17"/>
                                <w:lang w:eastAsia="hu-HU" w:bidi="ar-SA"/>
                              </w:rPr>
                              <w:t>="</w:t>
                            </w:r>
                            <w:proofErr w:type="spellStart"/>
                            <w:r w:rsidRPr="009A1AB2">
                              <w:rPr>
                                <w:shd w:val="clear" w:color="auto" w:fill="F7FAFF"/>
                                <w:lang w:eastAsia="hu-HU" w:bidi="ar-SA"/>
                              </w:rPr>
                              <w:t>eventDetailsVisible</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eventDetails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eventDetails</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calendarEvents</w:t>
                            </w:r>
                            <w:proofErr w:type="spellEnd"/>
                            <w:r w:rsidRPr="009A1AB2">
                              <w:rPr>
                                <w:color w:val="067D17"/>
                                <w:lang w:eastAsia="hu-HU" w:bidi="ar-SA"/>
                              </w:rPr>
                              <w:t>"</w:t>
                            </w:r>
                            <w:r w:rsidRPr="009A1AB2">
                              <w:rPr>
                                <w:color w:val="080808"/>
                                <w:lang w:eastAsia="hu-HU" w:bidi="ar-SA"/>
                              </w:rPr>
                              <w:t>/&gt;</w:t>
                            </w:r>
                          </w:p>
                          <w:p w14:paraId="08D02BE0" w14:textId="1E9CAF36" w:rsidR="009A1AB2" w:rsidRDefault="009A1AB2" w:rsidP="009A1AB2">
                            <w:pPr>
                              <w:pStyle w:val="Kd"/>
                            </w:pPr>
                          </w:p>
                          <w:bookmarkEnd w:id="232"/>
                          <w:p w14:paraId="519355D6" w14:textId="2C3BBE99" w:rsidR="009A1AB2" w:rsidRDefault="009A1AB2" w:rsidP="009A1AB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4CAC6" id="_x0000_s1105" type="#_x0000_t202" style="position:absolute;left:0;text-align:left;margin-left:0;margin-top:110.55pt;width:437.4pt;height:40.8pt;z-index:251870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" stroked="f">
                <v:textbox>
                  <w:txbxContent>
                    <w:p w14:paraId="566C343C" w14:textId="7BFA6D60" w:rsidR="009A1AB2" w:rsidRPr="009A1AB2" w:rsidRDefault="009A1AB2" w:rsidP="009A1AB2">
                      <w:pPr>
                        <w:pStyle w:val="Kd"/>
                        <w:rPr>
                          <w:color w:val="080808"/>
                          <w:lang w:eastAsia="hu-HU" w:bidi="ar-SA"/>
                        </w:rPr>
                      </w:pPr>
                      <w:bookmarkStart w:id="233" w:name="_Hlk183422012"/>
                      <w:r w:rsidRPr="009A1AB2">
                        <w:rPr>
                          <w:color w:val="080808"/>
                          <w:lang w:eastAsia="hu-HU" w:bidi="ar-SA"/>
                        </w:rPr>
                        <w:t>&lt;</w:t>
                      </w:r>
                      <w:proofErr w:type="spellStart"/>
                      <w:r w:rsidRPr="009A1AB2">
                        <w:rPr>
                          <w:color w:val="0033B3"/>
                          <w:lang w:eastAsia="hu-HU" w:bidi="ar-SA"/>
                        </w:rPr>
                        <w:t>Appointy-event-details-modal</w:t>
                      </w:r>
                      <w:proofErr w:type="spellEnd"/>
                      <w:r w:rsidRPr="009A1AB2">
                        <w:rPr>
                          <w:color w:val="0033B3"/>
                          <w:lang w:eastAsia="hu-HU" w:bidi="ar-SA"/>
                        </w:rPr>
                        <w:t xml:space="preserve"> </w:t>
                      </w:r>
                      <w:r w:rsidRPr="009A1AB2">
                        <w:rPr>
                          <w:i/>
                          <w:iCs/>
                          <w:lang w:eastAsia="hu-HU" w:bidi="ar-SA"/>
                        </w:rPr>
                        <w:t>*</w:t>
                      </w:r>
                      <w:proofErr w:type="spellStart"/>
                      <w:r w:rsidRPr="009A1AB2">
                        <w:rPr>
                          <w:i/>
                          <w:iCs/>
                          <w:lang w:eastAsia="hu-HU" w:bidi="ar-SA"/>
                        </w:rPr>
                        <w:t>ngIf</w:t>
                      </w:r>
                      <w:proofErr w:type="spellEnd"/>
                      <w:r w:rsidRPr="009A1AB2">
                        <w:rPr>
                          <w:color w:val="067D17"/>
                          <w:lang w:eastAsia="hu-HU" w:bidi="ar-SA"/>
                        </w:rPr>
                        <w:t>="</w:t>
                      </w:r>
                      <w:proofErr w:type="spellStart"/>
                      <w:r w:rsidRPr="009A1AB2">
                        <w:rPr>
                          <w:shd w:val="clear" w:color="auto" w:fill="F7FAFF"/>
                          <w:lang w:eastAsia="hu-HU" w:bidi="ar-SA"/>
                        </w:rPr>
                        <w:t>eventDetailsVisible</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eventDetails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eventDetails</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calendarEvents</w:t>
                      </w:r>
                      <w:proofErr w:type="spellEnd"/>
                      <w:r w:rsidRPr="009A1AB2">
                        <w:rPr>
                          <w:color w:val="067D17"/>
                          <w:lang w:eastAsia="hu-HU" w:bidi="ar-SA"/>
                        </w:rPr>
                        <w:t>"</w:t>
                      </w:r>
                      <w:r w:rsidRPr="009A1AB2">
                        <w:rPr>
                          <w:color w:val="080808"/>
                          <w:lang w:eastAsia="hu-HU" w:bidi="ar-SA"/>
                        </w:rPr>
                        <w:t>/&gt;</w:t>
                      </w:r>
                    </w:p>
                    <w:p w14:paraId="08D02BE0" w14:textId="1E9CAF36" w:rsidR="009A1AB2" w:rsidRDefault="009A1AB2" w:rsidP="009A1AB2">
                      <w:pPr>
                        <w:pStyle w:val="Kd"/>
                      </w:pPr>
                    </w:p>
                    <w:bookmarkEnd w:id="233"/>
                    <w:p w14:paraId="519355D6" w14:textId="2C3BBE99" w:rsidR="009A1AB2" w:rsidRDefault="009A1AB2" w:rsidP="009A1AB2">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72256" behindDoc="0" locked="0" layoutInCell="1" allowOverlap="1" wp14:anchorId="67CCAE38" wp14:editId="71A1DF0C">
                <wp:simplePos x="0" y="0"/>
                <wp:positionH relativeFrom="margin">
                  <wp:align>right</wp:align>
                </wp:positionH>
                <wp:positionV relativeFrom="paragraph">
                  <wp:posOffset>832485</wp:posOffset>
                </wp:positionV>
                <wp:extent cx="5577840" cy="457200"/>
                <wp:effectExtent l="0" t="0" r="3810" b="0"/>
                <wp:wrapTopAndBottom/>
                <wp:docPr id="1208223844" name="Szövegdoboz 1"/>
                <wp:cNvGraphicFramePr/>
                <a:graphic xmlns:a="http://schemas.openxmlformats.org/drawingml/2006/main">
                  <a:graphicData uri="http://schemas.microsoft.com/office/word/2010/wordprocessingShape">
                    <wps:wsp>
                      <wps:cNvSpPr txBox="1"/>
                      <wps:spPr>
                        <a:xfrm>
                          <a:off x="0" y="0"/>
                          <a:ext cx="5577840" cy="457200"/>
                        </a:xfrm>
                        <a:prstGeom prst="rect">
                          <a:avLst/>
                        </a:prstGeom>
                        <a:solidFill>
                          <a:prstClr val="white"/>
                        </a:solidFill>
                        <a:ln>
                          <a:noFill/>
                        </a:ln>
                      </wps:spPr>
                      <wps:txbx>
                        <w:txbxContent>
                          <w:p w14:paraId="5957A2C2" w14:textId="3D06821D" w:rsidR="009A1AB2" w:rsidRPr="000B382E" w:rsidRDefault="00015CB5" w:rsidP="009A1A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4" w:name="_Toc184894418"/>
                            <w:r w:rsidR="006B6047">
                              <w:rPr>
                                <w:noProof/>
                              </w:rPr>
                              <w:t>54</w:t>
                            </w:r>
                            <w:r>
                              <w:rPr>
                                <w:noProof/>
                              </w:rPr>
                              <w:fldChar w:fldCharType="end"/>
                            </w:r>
                            <w:r w:rsidR="009A1AB2">
                              <w:t xml:space="preserve">. ábra: Esemény részletei </w:t>
                            </w:r>
                            <w:proofErr w:type="spellStart"/>
                            <w:r w:rsidR="009A1AB2">
                              <w:t>modal</w:t>
                            </w:r>
                            <w:proofErr w:type="spellEnd"/>
                            <w:r w:rsidR="009A1AB2">
                              <w:t xml:space="preserve"> (saját)</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CCAE38" id="_x0000_s1106" type="#_x0000_t202" style="position:absolute;left:0;text-align:left;margin-left:388pt;margin-top:65.55pt;width:439.2pt;height:36pt;z-index:2518722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" stroked="f">
                <v:textbox inset="0,0,0,0">
                  <w:txbxContent>
                    <w:p w14:paraId="5957A2C2" w14:textId="3D06821D" w:rsidR="009A1AB2" w:rsidRPr="000B382E" w:rsidRDefault="00015CB5" w:rsidP="009A1A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5" w:name="_Toc184894418"/>
                      <w:r w:rsidR="006B6047">
                        <w:rPr>
                          <w:noProof/>
                        </w:rPr>
                        <w:t>54</w:t>
                      </w:r>
                      <w:r>
                        <w:rPr>
                          <w:noProof/>
                        </w:rPr>
                        <w:fldChar w:fldCharType="end"/>
                      </w:r>
                      <w:r w:rsidR="009A1AB2">
                        <w:t xml:space="preserve">. ábra: Esemény részletei </w:t>
                      </w:r>
                      <w:proofErr w:type="spellStart"/>
                      <w:r w:rsidR="009A1AB2">
                        <w:t>modal</w:t>
                      </w:r>
                      <w:proofErr w:type="spellEnd"/>
                      <w:r w:rsidR="009A1AB2">
                        <w:t xml:space="preserve"> (saját)</w:t>
                      </w:r>
                      <w:bookmarkEnd w:id="235"/>
                    </w:p>
                  </w:txbxContent>
                </v:textbox>
                <w10:wrap type="topAndBottom" anchorx="margin"/>
              </v:shape>
            </w:pict>
          </mc:Fallback>
        </mc:AlternateContent>
      </w:r>
      <w:r w:rsidR="009A1AB2">
        <w:rPr>
          <w:noProof/>
        </w:rPr>
        <w:t>Egy eseményre kattintva megtekinthetjük részleteit jobban kibontv</w:t>
      </w:r>
      <w:r w:rsidR="00AA10F3">
        <w:rPr>
          <w:noProof/>
        </w:rPr>
        <w:t>a</w:t>
      </w:r>
      <w:r w:rsidR="009A1AB2">
        <w:rPr>
          <w:noProof/>
        </w:rPr>
        <w:t xml:space="preserve">. Ekkor felugrik egy </w:t>
      </w:r>
      <w:r w:rsidR="00256E5B">
        <w:rPr>
          <w:noProof/>
        </w:rPr>
        <w:t>párbeszédablak</w:t>
      </w:r>
      <w:r w:rsidR="009A1AB2">
        <w:rPr>
          <w:noProof/>
        </w:rPr>
        <w:t>, amely bemeneti adatként megkapja a</w:t>
      </w:r>
      <w:r w:rsidR="00AA10F3">
        <w:rPr>
          <w:noProof/>
        </w:rPr>
        <w:t>z</w:t>
      </w:r>
      <w:r w:rsidR="009A1AB2">
        <w:rPr>
          <w:noProof/>
        </w:rPr>
        <w:t xml:space="preserve"> adott esemény részleteit</w:t>
      </w:r>
      <w:r w:rsidR="00AA10F3">
        <w:rPr>
          <w:noProof/>
        </w:rPr>
        <w:t xml:space="preserve">, amely ezeket megjeleníti az </w:t>
      </w:r>
      <w:r>
        <w:rPr>
          <w:noProof/>
        </w:rPr>
        <w:fldChar w:fldCharType="begin"/>
      </w:r>
      <w:r>
        <w:rPr>
          <w:noProof/>
        </w:rPr>
        <w:instrText xml:space="preserve"> REF _Ref183422210 \h </w:instrText>
      </w:r>
      <w:r>
        <w:rPr>
          <w:noProof/>
        </w:rPr>
      </w:r>
      <w:r>
        <w:rPr>
          <w:noProof/>
        </w:rPr>
        <w:fldChar w:fldCharType="separate"/>
      </w:r>
      <w:r w:rsidR="002B0ADE">
        <w:rPr>
          <w:noProof/>
        </w:rPr>
        <w:t>55</w:t>
      </w:r>
      <w:r w:rsidR="002B0ADE">
        <w:t>. ábr</w:t>
      </w:r>
      <w:r>
        <w:rPr>
          <w:noProof/>
        </w:rPr>
        <w:fldChar w:fldCharType="end"/>
      </w:r>
      <w:r w:rsidR="007B43E0">
        <w:rPr>
          <w:noProof/>
        </w:rPr>
        <w:t>á</w:t>
      </w:r>
      <w:r w:rsidR="00AA10F3">
        <w:rPr>
          <w:noProof/>
        </w:rPr>
        <w:t>n látottak alapján.</w:t>
      </w:r>
    </w:p>
    <w:p w14:paraId="4959EE28" w14:textId="4EC9ED45" w:rsidR="009A1AB2" w:rsidRDefault="009A1AB2" w:rsidP="00AB60E7">
      <w:pPr>
        <w:rPr>
          <w:noProof/>
        </w:rPr>
      </w:pPr>
    </w:p>
    <w:p w14:paraId="37955D62" w14:textId="581176BD" w:rsidR="007C660C" w:rsidRDefault="00AA10F3" w:rsidP="00AB60E7">
      <w:pPr>
        <w:rPr>
          <w:noProof/>
        </w:rPr>
      </w:pPr>
      <w:r>
        <w:rPr>
          <w:noProof/>
        </w:rPr>
        <w:t>Az első sorban az esemény címe (summary-ja) található, alatta a leírás, amelyben részletezhető az esemény, ezért sok esetben hosszú is lehet, tehát szükség van egy ilyen bővített nézetre is. Ezek után a helyszín következik (ha van ilyen beállítva), majd a dátum, és az időintervallum, amikor az esemény történik.</w:t>
      </w:r>
      <w:r w:rsidR="00B32170">
        <w:rPr>
          <w:noProof/>
        </w:rPr>
        <w:t xml:space="preserve"> A meghívottak listája adatvédelmi okok miatt nincs itt felsorolva, hiszent ezt a modalt bárki láthatja aki használja a weboldalt, és rákattint erre az eseményre.</w:t>
      </w:r>
    </w:p>
    <w:p w14:paraId="1D145AA8" w14:textId="28CF0BBE" w:rsidR="007C660C" w:rsidRDefault="00AC7328">
      <w:pPr>
        <w:widowControl/>
        <w:suppressAutoHyphens w:val="0"/>
        <w:spacing w:line="240" w:lineRule="auto"/>
        <w:jc w:val="left"/>
        <w:rPr>
          <w:noProof/>
        </w:rPr>
      </w:pPr>
      <w:r w:rsidRPr="009A1AB2">
        <w:rPr>
          <w:noProof/>
        </w:rPr>
        <w:drawing>
          <wp:anchor distT="0" distB="0" distL="114300" distR="114300" simplePos="0" relativeHeight="251868160" behindDoc="0" locked="0" layoutInCell="1" allowOverlap="1" wp14:anchorId="50256CA7" wp14:editId="75747466">
            <wp:simplePos x="0" y="0"/>
            <wp:positionH relativeFrom="margin">
              <wp:posOffset>-1905</wp:posOffset>
            </wp:positionH>
            <wp:positionV relativeFrom="paragraph">
              <wp:posOffset>257175</wp:posOffset>
            </wp:positionV>
            <wp:extent cx="5579745" cy="2245360"/>
            <wp:effectExtent l="0" t="0" r="1905" b="2540"/>
            <wp:wrapTopAndBottom/>
            <wp:docPr id="1003763540"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63540" name="Kép 1" descr="A képen szöveg, képernyőkép, képernyő, szoftver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5579745" cy="22453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4304" behindDoc="0" locked="0" layoutInCell="1" allowOverlap="1" wp14:anchorId="61BABA8E" wp14:editId="18E5EB00">
                <wp:simplePos x="0" y="0"/>
                <wp:positionH relativeFrom="column">
                  <wp:posOffset>-1905</wp:posOffset>
                </wp:positionH>
                <wp:positionV relativeFrom="paragraph">
                  <wp:posOffset>2559685</wp:posOffset>
                </wp:positionV>
                <wp:extent cx="5579745" cy="635"/>
                <wp:effectExtent l="0" t="0" r="1905" b="3810"/>
                <wp:wrapTopAndBottom/>
                <wp:docPr id="1116230090"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236" w:name="_Ref183422210"/>
                          <w:p w14:paraId="6AEF4A02" w14:textId="71A9C937" w:rsidR="00AA10F3" w:rsidRPr="00B43017" w:rsidRDefault="00015CB5" w:rsidP="00AA10F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7" w:name="_Toc184894419"/>
                            <w:r w:rsidR="006B6047">
                              <w:rPr>
                                <w:noProof/>
                              </w:rPr>
                              <w:t>55</w:t>
                            </w:r>
                            <w:r>
                              <w:rPr>
                                <w:noProof/>
                              </w:rPr>
                              <w:fldChar w:fldCharType="end"/>
                            </w:r>
                            <w:r w:rsidR="00AA10F3">
                              <w:t>. ábra</w:t>
                            </w:r>
                            <w:bookmarkEnd w:id="236"/>
                            <w:r w:rsidR="00AA10F3">
                              <w:t>: Egy esemény részletei</w:t>
                            </w:r>
                            <w:r w:rsidR="00AA10F3">
                              <w:rPr>
                                <w:noProof/>
                              </w:rPr>
                              <w:t xml:space="preserve"> (saját)</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ABA8E" id="_x0000_s1107" type="#_x0000_t202" style="position:absolute;margin-left:-.15pt;margin-top:201.55pt;width:439.35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" stroked="f">
                <v:textbox style="mso-fit-shape-to-text:t" inset="0,0,0,0">
                  <w:txbxContent>
                    <w:bookmarkStart w:id="238" w:name="_Ref183422210"/>
                    <w:p w14:paraId="6AEF4A02" w14:textId="71A9C937" w:rsidR="00AA10F3" w:rsidRPr="00B43017" w:rsidRDefault="00015CB5" w:rsidP="00AA10F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9" w:name="_Toc184894419"/>
                      <w:r w:rsidR="006B6047">
                        <w:rPr>
                          <w:noProof/>
                        </w:rPr>
                        <w:t>55</w:t>
                      </w:r>
                      <w:r>
                        <w:rPr>
                          <w:noProof/>
                        </w:rPr>
                        <w:fldChar w:fldCharType="end"/>
                      </w:r>
                      <w:r w:rsidR="00AA10F3">
                        <w:t>. ábra</w:t>
                      </w:r>
                      <w:bookmarkEnd w:id="238"/>
                      <w:r w:rsidR="00AA10F3">
                        <w:t>: Egy esemény részletei</w:t>
                      </w:r>
                      <w:r w:rsidR="00AA10F3">
                        <w:rPr>
                          <w:noProof/>
                        </w:rPr>
                        <w:t xml:space="preserve"> (saját)</w:t>
                      </w:r>
                      <w:bookmarkEnd w:id="239"/>
                    </w:p>
                  </w:txbxContent>
                </v:textbox>
                <w10:wrap type="topAndBottom"/>
              </v:shape>
            </w:pict>
          </mc:Fallback>
        </mc:AlternateContent>
      </w:r>
      <w:r w:rsidR="007C660C">
        <w:rPr>
          <w:noProof/>
        </w:rPr>
        <w:br w:type="page"/>
      </w:r>
    </w:p>
    <w:p w14:paraId="16F20E28" w14:textId="594AB74E" w:rsidR="00B51538" w:rsidRDefault="0072006E" w:rsidP="007C660C">
      <w:pPr>
        <w:pStyle w:val="Cmsor3"/>
        <w:numPr>
          <w:ilvl w:val="2"/>
          <w:numId w:val="19"/>
        </w:numPr>
        <w:rPr>
          <w:noProof/>
        </w:rPr>
      </w:pPr>
      <w:bookmarkStart w:id="240" w:name="_Toc184894484"/>
      <w:r>
        <w:rPr>
          <w:noProof/>
        </w:rPr>
        <w:lastRenderedPageBreak/>
        <w:t>Esemény létrehozás űrlap</w:t>
      </w:r>
      <w:bookmarkEnd w:id="240"/>
    </w:p>
    <w:p w14:paraId="279D61AC" w14:textId="17F23C5B" w:rsidR="00C6279B" w:rsidRDefault="00193D06" w:rsidP="007C660C">
      <w:r w:rsidRPr="00193D06">
        <w:drawing>
          <wp:anchor distT="0" distB="0" distL="114300" distR="114300" simplePos="0" relativeHeight="251997184" behindDoc="0" locked="0" layoutInCell="1" allowOverlap="1" wp14:anchorId="62CA8870" wp14:editId="4DA82964">
            <wp:simplePos x="0" y="0"/>
            <wp:positionH relativeFrom="margin">
              <wp:align>center</wp:align>
            </wp:positionH>
            <wp:positionV relativeFrom="paragraph">
              <wp:posOffset>1658317</wp:posOffset>
            </wp:positionV>
            <wp:extent cx="3135630" cy="3800475"/>
            <wp:effectExtent l="0" t="0" r="7620" b="9525"/>
            <wp:wrapTopAndBottom/>
            <wp:docPr id="1880304996" name="Kép 1" descr="A képen szöveg, elektronika,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04996" name="Kép 1" descr="A képen szöveg, elektronika, képernyőkép, képernyő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3135630" cy="3800475"/>
                    </a:xfrm>
                    <a:prstGeom prst="rect">
                      <a:avLst/>
                    </a:prstGeom>
                  </pic:spPr>
                </pic:pic>
              </a:graphicData>
            </a:graphic>
            <wp14:sizeRelH relativeFrom="page">
              <wp14:pctWidth>0</wp14:pctWidth>
            </wp14:sizeRelH>
            <wp14:sizeRelV relativeFrom="page">
              <wp14:pctHeight>0</wp14:pctHeight>
            </wp14:sizeRelV>
          </wp:anchor>
        </w:drawing>
      </w:r>
      <w:r w:rsidR="003959F6">
        <w:rPr>
          <w:noProof/>
        </w:rPr>
        <mc:AlternateContent>
          <mc:Choice Requires="wps">
            <w:drawing>
              <wp:anchor distT="0" distB="0" distL="114300" distR="114300" simplePos="0" relativeHeight="251877376" behindDoc="0" locked="0" layoutInCell="1" allowOverlap="1" wp14:anchorId="055DE359" wp14:editId="18F36C3A">
                <wp:simplePos x="0" y="0"/>
                <wp:positionH relativeFrom="margin">
                  <wp:align>center</wp:align>
                </wp:positionH>
                <wp:positionV relativeFrom="paragraph">
                  <wp:posOffset>5570220</wp:posOffset>
                </wp:positionV>
                <wp:extent cx="3316605" cy="350520"/>
                <wp:effectExtent l="0" t="0" r="0" b="0"/>
                <wp:wrapTopAndBottom/>
                <wp:docPr id="498974810" name="Szövegdoboz 1"/>
                <wp:cNvGraphicFramePr/>
                <a:graphic xmlns:a="http://schemas.openxmlformats.org/drawingml/2006/main">
                  <a:graphicData uri="http://schemas.microsoft.com/office/word/2010/wordprocessingShape">
                    <wps:wsp>
                      <wps:cNvSpPr txBox="1"/>
                      <wps:spPr>
                        <a:xfrm>
                          <a:off x="0" y="0"/>
                          <a:ext cx="3316605" cy="350520"/>
                        </a:xfrm>
                        <a:prstGeom prst="rect">
                          <a:avLst/>
                        </a:prstGeom>
                        <a:solidFill>
                          <a:prstClr val="white"/>
                        </a:solidFill>
                        <a:ln>
                          <a:noFill/>
                        </a:ln>
                      </wps:spPr>
                      <wps:txbx>
                        <w:txbxContent>
                          <w:p w14:paraId="2BF756F4" w14:textId="2760577A" w:rsidR="00C6279B" w:rsidRPr="00403D34" w:rsidRDefault="007B43E0" w:rsidP="00C6279B">
                            <w:pPr>
                              <w:pStyle w:val="Kpalrs"/>
                              <w:rPr>
                                <w:rFonts w:cs="Lohit Hindi"/>
                              </w:rPr>
                            </w:pPr>
                            <w:r>
                              <w:fldChar w:fldCharType="begin"/>
                            </w:r>
                            <w:r>
                              <w:instrText xml:space="preserve"> SEQ ábra \* ARABIC </w:instrText>
                            </w:r>
                            <w:r>
                              <w:fldChar w:fldCharType="separate"/>
                            </w:r>
                            <w:bookmarkStart w:id="241" w:name="_Toc184894420"/>
                            <w:r w:rsidR="006B6047">
                              <w:rPr>
                                <w:noProof/>
                              </w:rPr>
                              <w:t>56</w:t>
                            </w:r>
                            <w:r>
                              <w:rPr>
                                <w:noProof/>
                              </w:rPr>
                              <w:fldChar w:fldCharType="end"/>
                            </w:r>
                            <w:r w:rsidR="00C6279B">
                              <w:t xml:space="preserve">. ábra: Esemény létrehozása </w:t>
                            </w:r>
                            <w:proofErr w:type="spellStart"/>
                            <w:r w:rsidR="00C6279B">
                              <w:t>modal</w:t>
                            </w:r>
                            <w:proofErr w:type="spellEnd"/>
                            <w:r w:rsidR="00C6279B">
                              <w:t xml:space="preserve"> (saját)</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DE359" id="_x0000_s1108" type="#_x0000_t202" style="position:absolute;left:0;text-align:left;margin-left:0;margin-top:438.6pt;width:261.15pt;height:27.6pt;z-index:251877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" stroked="f">
                <v:textbox inset="0,0,0,0">
                  <w:txbxContent>
                    <w:p w14:paraId="2BF756F4" w14:textId="2760577A" w:rsidR="00C6279B" w:rsidRPr="00403D34" w:rsidRDefault="007B43E0" w:rsidP="00C6279B">
                      <w:pPr>
                        <w:pStyle w:val="Kpalrs"/>
                        <w:rPr>
                          <w:rFonts w:cs="Lohit Hindi"/>
                        </w:rPr>
                      </w:pPr>
                      <w:r>
                        <w:fldChar w:fldCharType="begin"/>
                      </w:r>
                      <w:r>
                        <w:instrText xml:space="preserve"> SEQ ábra \* ARABIC </w:instrText>
                      </w:r>
                      <w:r>
                        <w:fldChar w:fldCharType="separate"/>
                      </w:r>
                      <w:bookmarkStart w:id="242" w:name="_Toc184894420"/>
                      <w:r w:rsidR="006B6047">
                        <w:rPr>
                          <w:noProof/>
                        </w:rPr>
                        <w:t>56</w:t>
                      </w:r>
                      <w:r>
                        <w:rPr>
                          <w:noProof/>
                        </w:rPr>
                        <w:fldChar w:fldCharType="end"/>
                      </w:r>
                      <w:r w:rsidR="00C6279B">
                        <w:t xml:space="preserve">. ábra: Esemény létrehozása </w:t>
                      </w:r>
                      <w:proofErr w:type="spellStart"/>
                      <w:r w:rsidR="00C6279B">
                        <w:t>modal</w:t>
                      </w:r>
                      <w:proofErr w:type="spellEnd"/>
                      <w:r w:rsidR="00C6279B">
                        <w:t xml:space="preserve"> (saját)</w:t>
                      </w:r>
                      <w:bookmarkEnd w:id="242"/>
                    </w:p>
                  </w:txbxContent>
                </v:textbox>
                <w10:wrap type="topAndBottom" anchorx="margin"/>
              </v:shape>
            </w:pict>
          </mc:Fallback>
        </mc:AlternateContent>
      </w:r>
      <w:r w:rsidR="007C660C">
        <w:t xml:space="preserve">Esemény létrehozásához a naptár bármely szabad felületére kell kattintani, aminek hatására megnyílik egy </w:t>
      </w:r>
      <w:proofErr w:type="spellStart"/>
      <w:r w:rsidR="007C660C">
        <w:t>modal</w:t>
      </w:r>
      <w:proofErr w:type="spellEnd"/>
      <w:r w:rsidR="007C660C">
        <w:t xml:space="preserve">, amelyben megadhatjuk </w:t>
      </w:r>
      <w:r w:rsidR="00C6279B">
        <w:t>a létrehozandó eseményünk adatait. Megnyíláskor a komponens előre kitölti a dátum és a kezdő- és végidőpontot az alapján, hogy hova kattintunk a naptáron. Például, ha 2024 novemberének végét vizsgálja a felhasználó, majd a 26.-i napon a 11-12 órás cellára kattint, akkor ezzel lesz kitöltve a</w:t>
      </w:r>
      <w:r w:rsidR="006C305D">
        <w:t>z</w:t>
      </w:r>
      <w:r w:rsidR="00C6279B">
        <w:t xml:space="preserve"> időintervallum és a dátum is.</w:t>
      </w:r>
    </w:p>
    <w:p w14:paraId="1CB77F07" w14:textId="6B16B363" w:rsidR="00E878B8" w:rsidRDefault="00E878B8" w:rsidP="007C660C"/>
    <w:p w14:paraId="6B180B71" w14:textId="0A707983" w:rsidR="00C6279B" w:rsidRDefault="00C6279B" w:rsidP="007C660C">
      <w:r>
        <w:t>Vannak kötelezően kitöltendő, és opcionálisan kitöltendő mezők az adatok közt. Kötelezően kitöltendő a cím, a kezdő- és végidőpontok, valamint az E-mail cím, amely a felhasználó saját E-mail címe. Ez utóbbi azért kötelező, mert ez alapján lehet hozzárendelni őt az eseményhez, és ez az alapja az esemény elfogadásáról, törléséről és szerkesztéséről való értesítéseknek és műveleteknek is.</w:t>
      </w:r>
      <w:r w:rsidR="00751F30">
        <w:t xml:space="preserve"> </w:t>
      </w:r>
      <w:r>
        <w:t>Az opcionális mezők a</w:t>
      </w:r>
      <w:r w:rsidR="00E878B8">
        <w:t xml:space="preserve"> helyszín, a</w:t>
      </w:r>
      <w:r>
        <w:t xml:space="preserve"> leírás</w:t>
      </w:r>
      <w:r w:rsidR="00DB5010">
        <w:t xml:space="preserve"> és a </w:t>
      </w:r>
      <w:r w:rsidR="00751F30">
        <w:t>további</w:t>
      </w:r>
      <w:r w:rsidR="00DB5010">
        <w:t xml:space="preserve"> résztvev</w:t>
      </w:r>
      <w:r w:rsidR="00751F30">
        <w:t>ők</w:t>
      </w:r>
      <w:r w:rsidR="00DB5010">
        <w:t xml:space="preserve"> E-mail címe</w:t>
      </w:r>
      <w:r w:rsidR="00751F30">
        <w:t>i</w:t>
      </w:r>
      <w:r w:rsidR="00DB5010">
        <w:t>.</w:t>
      </w:r>
      <w:r w:rsidR="00193D06" w:rsidRPr="00193D06">
        <w:rPr>
          <w:noProof/>
        </w:rPr>
        <w:t xml:space="preserve"> </w:t>
      </w:r>
    </w:p>
    <w:p w14:paraId="51E98BE7" w14:textId="269BE616" w:rsidR="007C660C" w:rsidRDefault="007C660C" w:rsidP="007C660C"/>
    <w:p w14:paraId="1930A72C" w14:textId="0E224DBD" w:rsidR="00193D06" w:rsidRDefault="00193D06" w:rsidP="007C660C">
      <w:r>
        <w:rPr>
          <w:noProof/>
        </w:rPr>
        <w:lastRenderedPageBreak/>
        <mc:AlternateContent>
          <mc:Choice Requires="wps">
            <w:drawing>
              <wp:anchor distT="0" distB="0" distL="114300" distR="114300" simplePos="0" relativeHeight="251880448" behindDoc="0" locked="0" layoutInCell="1" allowOverlap="1" wp14:anchorId="65953132" wp14:editId="550D1324">
                <wp:simplePos x="0" y="0"/>
                <wp:positionH relativeFrom="page">
                  <wp:align>center</wp:align>
                </wp:positionH>
                <wp:positionV relativeFrom="paragraph">
                  <wp:posOffset>4025927</wp:posOffset>
                </wp:positionV>
                <wp:extent cx="3314700" cy="403860"/>
                <wp:effectExtent l="0" t="0" r="0" b="0"/>
                <wp:wrapTopAndBottom/>
                <wp:docPr id="1283735461" name="Szövegdoboz 1"/>
                <wp:cNvGraphicFramePr/>
                <a:graphic xmlns:a="http://schemas.openxmlformats.org/drawingml/2006/main">
                  <a:graphicData uri="http://schemas.microsoft.com/office/word/2010/wordprocessingShape">
                    <wps:wsp>
                      <wps:cNvSpPr txBox="1"/>
                      <wps:spPr>
                        <a:xfrm>
                          <a:off x="0" y="0"/>
                          <a:ext cx="3314700" cy="403860"/>
                        </a:xfrm>
                        <a:prstGeom prst="rect">
                          <a:avLst/>
                        </a:prstGeom>
                        <a:solidFill>
                          <a:prstClr val="white"/>
                        </a:solidFill>
                        <a:ln>
                          <a:noFill/>
                        </a:ln>
                      </wps:spPr>
                      <wps:txbx>
                        <w:txbxContent>
                          <w:p w14:paraId="69A5A9A7" w14:textId="5A8943DF" w:rsidR="003959F6" w:rsidRPr="00240210" w:rsidRDefault="00015CB5" w:rsidP="003959F6">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3" w:name="_Toc184894421"/>
                            <w:r w:rsidR="006B6047">
                              <w:rPr>
                                <w:noProof/>
                              </w:rPr>
                              <w:t>57</w:t>
                            </w:r>
                            <w:r>
                              <w:rPr>
                                <w:noProof/>
                              </w:rPr>
                              <w:fldChar w:fldCharType="end"/>
                            </w:r>
                            <w:r w:rsidR="003959F6">
                              <w:t>. ábra: Példa kitöltött eseményűrlapra (saját)</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53132" id="_x0000_s1109" type="#_x0000_t202" style="position:absolute;left:0;text-align:left;margin-left:0;margin-top:317pt;width:261pt;height:31.8pt;z-index:2518804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" stroked="f">
                <v:textbox inset="0,0,0,0">
                  <w:txbxContent>
                    <w:p w14:paraId="69A5A9A7" w14:textId="5A8943DF" w:rsidR="003959F6" w:rsidRPr="00240210" w:rsidRDefault="00015CB5" w:rsidP="003959F6">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4" w:name="_Toc184894421"/>
                      <w:r w:rsidR="006B6047">
                        <w:rPr>
                          <w:noProof/>
                        </w:rPr>
                        <w:t>57</w:t>
                      </w:r>
                      <w:r>
                        <w:rPr>
                          <w:noProof/>
                        </w:rPr>
                        <w:fldChar w:fldCharType="end"/>
                      </w:r>
                      <w:r w:rsidR="003959F6">
                        <w:t>. ábra: Példa kitöltött eseményűrlapra (saját)</w:t>
                      </w:r>
                      <w:bookmarkEnd w:id="244"/>
                    </w:p>
                  </w:txbxContent>
                </v:textbox>
                <w10:wrap type="topAndBottom" anchorx="page"/>
              </v:shape>
            </w:pict>
          </mc:Fallback>
        </mc:AlternateContent>
      </w:r>
      <w:r>
        <w:rPr>
          <w:noProof/>
        </w:rPr>
        <w:drawing>
          <wp:anchor distT="0" distB="0" distL="114300" distR="114300" simplePos="0" relativeHeight="251998208" behindDoc="0" locked="0" layoutInCell="1" allowOverlap="1" wp14:anchorId="3794A99E" wp14:editId="60700A13">
            <wp:simplePos x="0" y="0"/>
            <wp:positionH relativeFrom="page">
              <wp:align>center</wp:align>
            </wp:positionH>
            <wp:positionV relativeFrom="paragraph">
              <wp:posOffset>71562</wp:posOffset>
            </wp:positionV>
            <wp:extent cx="3211830" cy="3592195"/>
            <wp:effectExtent l="0" t="0" r="7620" b="8255"/>
            <wp:wrapTopAndBottom/>
            <wp:docPr id="1362475946" name="Kép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1830" cy="3592195"/>
                    </a:xfrm>
                    <a:prstGeom prst="rect">
                      <a:avLst/>
                    </a:prstGeom>
                    <a:noFill/>
                  </pic:spPr>
                </pic:pic>
              </a:graphicData>
            </a:graphic>
            <wp14:sizeRelH relativeFrom="page">
              <wp14:pctWidth>0</wp14:pctWidth>
            </wp14:sizeRelH>
            <wp14:sizeRelV relativeFrom="page">
              <wp14:pctHeight>0</wp14:pctHeight>
            </wp14:sizeRelV>
          </wp:anchor>
        </w:drawing>
      </w:r>
    </w:p>
    <w:p w14:paraId="08A754B9" w14:textId="69737A28" w:rsidR="0072006E" w:rsidRDefault="0072006E" w:rsidP="007C660C"/>
    <w:p w14:paraId="7C34595C" w14:textId="1E94C18D" w:rsidR="0072006E" w:rsidRDefault="0072006E" w:rsidP="0072006E">
      <w:pPr>
        <w:pStyle w:val="Cmsor3"/>
        <w:numPr>
          <w:ilvl w:val="2"/>
          <w:numId w:val="19"/>
        </w:numPr>
      </w:pPr>
      <w:bookmarkStart w:id="245" w:name="_Toc184894485"/>
      <w:proofErr w:type="spellStart"/>
      <w:r>
        <w:t>Validátorok</w:t>
      </w:r>
      <w:bookmarkEnd w:id="245"/>
      <w:proofErr w:type="spellEnd"/>
    </w:p>
    <w:p w14:paraId="2FEA3FEA" w14:textId="7F7961B6" w:rsidR="00AC7328" w:rsidRDefault="00AC7328" w:rsidP="007C660C">
      <w:r>
        <w:t xml:space="preserve">Az űrlap mezőinek </w:t>
      </w:r>
      <w:proofErr w:type="spellStart"/>
      <w:r>
        <w:t>validálásához</w:t>
      </w:r>
      <w:proofErr w:type="spellEnd"/>
      <w:r>
        <w:t xml:space="preserve"> az </w:t>
      </w:r>
      <w:proofErr w:type="spellStart"/>
      <w:r>
        <w:t>Angular</w:t>
      </w:r>
      <w:proofErr w:type="spellEnd"/>
      <w:r>
        <w:t xml:space="preserve"> által is támogatott </w:t>
      </w:r>
      <w:proofErr w:type="spellStart"/>
      <w:r>
        <w:t>Validátorokat</w:t>
      </w:r>
      <w:proofErr w:type="spellEnd"/>
      <w:r w:rsidR="00BB205D">
        <w:t xml:space="preserve"> </w:t>
      </w:r>
      <w:r w:rsidR="0072006E">
        <w:fldChar w:fldCharType="begin"/>
      </w:r>
      <w:r w:rsidR="00BB00BF">
        <w:instrText xml:space="preserve"> ADDIN ZOTERO_ITEM CSL_CITATION {"citationID":"EN4hnBnK","properties":{"formattedCitation":"[41]","plainCitation":"[41]","noteIndex":0},"citationItems":[{"id":134,"uris":["http://zotero.org/users/14064510/items/2E6JJKRQ"],"itemData":{"id":134,"type":"webpage","abstract":"The web development framework for building modern apps.","language":"en","title":"Validators","URL":"https://angular.dev/api/forms/Validators","accessed":{"date-parts":[["2024",11,26]]}}}],"schema":"https://github.com/citation-style-language/schema/raw/master/csl-citation.json"} </w:instrText>
      </w:r>
      <w:r w:rsidR="0072006E">
        <w:fldChar w:fldCharType="separate"/>
      </w:r>
      <w:r w:rsidR="00BB00BF" w:rsidRPr="00BB00BF">
        <w:rPr>
          <w:rFonts w:cs="Times New Roman"/>
        </w:rPr>
        <w:t>[41]</w:t>
      </w:r>
      <w:r w:rsidR="0072006E">
        <w:fldChar w:fldCharType="end"/>
      </w:r>
      <w:r w:rsidR="0072006E">
        <w:t xml:space="preserve"> </w:t>
      </w:r>
      <w:r>
        <w:t xml:space="preserve">használtam, amelyekből van néhány eleve a keretrendszerbe épített, például a </w:t>
      </w:r>
      <w:proofErr w:type="spellStart"/>
      <w:r w:rsidRPr="00AC7328">
        <w:rPr>
          <w:rStyle w:val="KdChar"/>
        </w:rPr>
        <w:t>Validators.required</w:t>
      </w:r>
      <w:proofErr w:type="spellEnd"/>
      <w:r>
        <w:t xml:space="preserve"> és a </w:t>
      </w:r>
      <w:proofErr w:type="spellStart"/>
      <w:r w:rsidRPr="00AC7328">
        <w:rPr>
          <w:rStyle w:val="KdChar"/>
        </w:rPr>
        <w:t>Validators.email</w:t>
      </w:r>
      <w:proofErr w:type="spellEnd"/>
      <w:r w:rsidRPr="00AC7328">
        <w:t>.</w:t>
      </w:r>
      <w:r>
        <w:t xml:space="preserve"> </w:t>
      </w:r>
    </w:p>
    <w:p w14:paraId="07276F17" w14:textId="1BEC9129" w:rsidR="0072006E" w:rsidRDefault="0072006E" w:rsidP="007C660C">
      <w:r>
        <w:rPr>
          <w:noProof/>
        </w:rPr>
        <mc:AlternateContent>
          <mc:Choice Requires="wps">
            <w:drawing>
              <wp:anchor distT="45720" distB="45720" distL="114300" distR="114300" simplePos="0" relativeHeight="251908096" behindDoc="0" locked="0" layoutInCell="1" allowOverlap="1" wp14:anchorId="78554E81" wp14:editId="4B5E5603">
                <wp:simplePos x="0" y="0"/>
                <wp:positionH relativeFrom="margin">
                  <wp:posOffset>-1905</wp:posOffset>
                </wp:positionH>
                <wp:positionV relativeFrom="paragraph">
                  <wp:posOffset>876300</wp:posOffset>
                </wp:positionV>
                <wp:extent cx="5554980" cy="929640"/>
                <wp:effectExtent l="0" t="0" r="7620" b="3810"/>
                <wp:wrapSquare wrapText="bothSides"/>
                <wp:docPr id="195358658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929640"/>
                        </a:xfrm>
                        <a:prstGeom prst="rect">
                          <a:avLst/>
                        </a:prstGeom>
                        <a:solidFill>
                          <a:srgbClr val="FFFFFF"/>
                        </a:solidFill>
                        <a:ln w="9525">
                          <a:noFill/>
                          <a:miter lim="800000"/>
                          <a:headEnd/>
                          <a:tailEnd/>
                        </a:ln>
                      </wps:spPr>
                      <wps:txbx>
                        <w:txbxContent>
                          <w:p w14:paraId="1021AEEF" w14:textId="53F9D59E" w:rsidR="00AC7328" w:rsidRDefault="00AC7328" w:rsidP="00AC7328">
                            <w:pPr>
                              <w:pStyle w:val="Kd"/>
                              <w:rPr>
                                <w:color w:val="871094"/>
                                <w:lang w:eastAsia="hu-HU" w:bidi="ar-SA"/>
                              </w:rPr>
                            </w:pPr>
                            <w:r>
                              <w:rPr>
                                <w:color w:val="871094"/>
                                <w:lang w:eastAsia="hu-HU" w:bidi="ar-SA"/>
                              </w:rPr>
                              <w:t>…</w:t>
                            </w:r>
                          </w:p>
                          <w:p w14:paraId="573B2235" w14:textId="7F0F7C54" w:rsidR="00AC7328" w:rsidRPr="00AC7328" w:rsidRDefault="00AC7328" w:rsidP="00AC7328">
                            <w:pPr>
                              <w:pStyle w:val="Kd"/>
                              <w:rPr>
                                <w:color w:val="080808"/>
                                <w:lang w:eastAsia="hu-HU" w:bidi="ar-SA"/>
                              </w:rPr>
                            </w:pPr>
                            <w:proofErr w:type="spellStart"/>
                            <w:r w:rsidRPr="00AC7328">
                              <w:rPr>
                                <w:color w:val="871094"/>
                                <w:lang w:eastAsia="hu-HU" w:bidi="ar-SA"/>
                              </w:rPr>
                              <w:t>location</w:t>
                            </w:r>
                            <w:proofErr w:type="spellEnd"/>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proofErr w:type="gramStart"/>
                            <w:r w:rsidRPr="00AC7328">
                              <w:rPr>
                                <w:color w:val="830091"/>
                                <w:lang w:eastAsia="hu-HU" w:bidi="ar-SA"/>
                              </w:rPr>
                              <w:t>FormControl</w:t>
                            </w:r>
                            <w:proofErr w:type="spellEnd"/>
                            <w:r w:rsidRPr="00AC7328">
                              <w:rPr>
                                <w:color w:val="080808"/>
                                <w:lang w:eastAsia="hu-HU" w:bidi="ar-SA"/>
                              </w:rPr>
                              <w:t>(</w:t>
                            </w:r>
                            <w:proofErr w:type="gramEnd"/>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w:t>
                            </w:r>
                            <w:r w:rsidRPr="00AC7328">
                              <w:rPr>
                                <w:color w:val="080808"/>
                                <w:lang w:eastAsia="hu-HU" w:bidi="ar-SA"/>
                              </w:rPr>
                              <w:br/>
                            </w:r>
                            <w:r w:rsidRPr="00AC7328">
                              <w:rPr>
                                <w:color w:val="871094"/>
                                <w:lang w:eastAsia="hu-HU" w:bidi="ar-SA"/>
                              </w:rPr>
                              <w:t>email</w:t>
                            </w:r>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r w:rsidRPr="00AC7328">
                              <w:rPr>
                                <w:color w:val="830091"/>
                                <w:lang w:eastAsia="hu-HU" w:bidi="ar-SA"/>
                              </w:rPr>
                              <w:t>FormControl</w:t>
                            </w:r>
                            <w:proofErr w:type="spellEnd"/>
                            <w:r w:rsidRPr="00AC7328">
                              <w:rPr>
                                <w:color w:val="080808"/>
                                <w:lang w:eastAsia="hu-HU" w:bidi="ar-SA"/>
                              </w:rPr>
                              <w:t>(</w:t>
                            </w:r>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 xml:space="preserve">,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email</w:t>
                            </w:r>
                            <w:proofErr w:type="spellEnd"/>
                            <w:r w:rsidRPr="00AC7328">
                              <w:rPr>
                                <w:color w:val="080808"/>
                                <w:lang w:eastAsia="hu-HU" w:bidi="ar-SA"/>
                              </w:rPr>
                              <w:t>]),</w:t>
                            </w:r>
                          </w:p>
                          <w:p w14:paraId="486DA4FD" w14:textId="60AC4F2D" w:rsidR="00AC7328" w:rsidRDefault="00AC7328" w:rsidP="00AC7328">
                            <w:pPr>
                              <w:pStyle w:val="Kd"/>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54E81" id="_x0000_s1110" type="#_x0000_t202" style="position:absolute;left:0;text-align:left;margin-left:-.15pt;margin-top:69pt;width:437.4pt;height:73.2pt;z-index:25190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" stroked="f">
                <v:textbox>
                  <w:txbxContent>
                    <w:p w14:paraId="1021AEEF" w14:textId="53F9D59E" w:rsidR="00AC7328" w:rsidRDefault="00AC7328" w:rsidP="00AC7328">
                      <w:pPr>
                        <w:pStyle w:val="Kd"/>
                        <w:rPr>
                          <w:color w:val="871094"/>
                          <w:lang w:eastAsia="hu-HU" w:bidi="ar-SA"/>
                        </w:rPr>
                      </w:pPr>
                      <w:r>
                        <w:rPr>
                          <w:color w:val="871094"/>
                          <w:lang w:eastAsia="hu-HU" w:bidi="ar-SA"/>
                        </w:rPr>
                        <w:t>…</w:t>
                      </w:r>
                    </w:p>
                    <w:p w14:paraId="573B2235" w14:textId="7F0F7C54" w:rsidR="00AC7328" w:rsidRPr="00AC7328" w:rsidRDefault="00AC7328" w:rsidP="00AC7328">
                      <w:pPr>
                        <w:pStyle w:val="Kd"/>
                        <w:rPr>
                          <w:color w:val="080808"/>
                          <w:lang w:eastAsia="hu-HU" w:bidi="ar-SA"/>
                        </w:rPr>
                      </w:pPr>
                      <w:proofErr w:type="spellStart"/>
                      <w:r w:rsidRPr="00AC7328">
                        <w:rPr>
                          <w:color w:val="871094"/>
                          <w:lang w:eastAsia="hu-HU" w:bidi="ar-SA"/>
                        </w:rPr>
                        <w:t>location</w:t>
                      </w:r>
                      <w:proofErr w:type="spellEnd"/>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proofErr w:type="gramStart"/>
                      <w:r w:rsidRPr="00AC7328">
                        <w:rPr>
                          <w:color w:val="830091"/>
                          <w:lang w:eastAsia="hu-HU" w:bidi="ar-SA"/>
                        </w:rPr>
                        <w:t>FormControl</w:t>
                      </w:r>
                      <w:proofErr w:type="spellEnd"/>
                      <w:r w:rsidRPr="00AC7328">
                        <w:rPr>
                          <w:color w:val="080808"/>
                          <w:lang w:eastAsia="hu-HU" w:bidi="ar-SA"/>
                        </w:rPr>
                        <w:t>(</w:t>
                      </w:r>
                      <w:proofErr w:type="gramEnd"/>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w:t>
                      </w:r>
                      <w:r w:rsidRPr="00AC7328">
                        <w:rPr>
                          <w:color w:val="080808"/>
                          <w:lang w:eastAsia="hu-HU" w:bidi="ar-SA"/>
                        </w:rPr>
                        <w:br/>
                      </w:r>
                      <w:r w:rsidRPr="00AC7328">
                        <w:rPr>
                          <w:color w:val="871094"/>
                          <w:lang w:eastAsia="hu-HU" w:bidi="ar-SA"/>
                        </w:rPr>
                        <w:t>email</w:t>
                      </w:r>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r w:rsidRPr="00AC7328">
                        <w:rPr>
                          <w:color w:val="830091"/>
                          <w:lang w:eastAsia="hu-HU" w:bidi="ar-SA"/>
                        </w:rPr>
                        <w:t>FormControl</w:t>
                      </w:r>
                      <w:proofErr w:type="spellEnd"/>
                      <w:r w:rsidRPr="00AC7328">
                        <w:rPr>
                          <w:color w:val="080808"/>
                          <w:lang w:eastAsia="hu-HU" w:bidi="ar-SA"/>
                        </w:rPr>
                        <w:t>(</w:t>
                      </w:r>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 xml:space="preserve">,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email</w:t>
                      </w:r>
                      <w:proofErr w:type="spellEnd"/>
                      <w:r w:rsidRPr="00AC7328">
                        <w:rPr>
                          <w:color w:val="080808"/>
                          <w:lang w:eastAsia="hu-HU" w:bidi="ar-SA"/>
                        </w:rPr>
                        <w:t>]),</w:t>
                      </w:r>
                    </w:p>
                    <w:p w14:paraId="486DA4FD" w14:textId="60AC4F2D" w:rsidR="00AC7328" w:rsidRDefault="00AC7328" w:rsidP="00AC7328">
                      <w:pPr>
                        <w:pStyle w:val="Kd"/>
                      </w:pPr>
                      <w:r>
                        <w:t>…</w:t>
                      </w:r>
                    </w:p>
                  </w:txbxContent>
                </v:textbox>
                <w10:wrap type="square" anchorx="margin"/>
              </v:shape>
            </w:pict>
          </mc:Fallback>
        </mc:AlternateContent>
      </w:r>
      <w:r>
        <w:rPr>
          <w:noProof/>
        </w:rPr>
        <mc:AlternateContent>
          <mc:Choice Requires="wps">
            <w:drawing>
              <wp:anchor distT="0" distB="0" distL="114300" distR="114300" simplePos="0" relativeHeight="251910144" behindDoc="0" locked="0" layoutInCell="1" allowOverlap="1" wp14:anchorId="35ECA73F" wp14:editId="6DC4B2A6">
                <wp:simplePos x="0" y="0"/>
                <wp:positionH relativeFrom="margin">
                  <wp:posOffset>17145</wp:posOffset>
                </wp:positionH>
                <wp:positionV relativeFrom="paragraph">
                  <wp:posOffset>342900</wp:posOffset>
                </wp:positionV>
                <wp:extent cx="5554980" cy="457200"/>
                <wp:effectExtent l="0" t="0" r="7620" b="0"/>
                <wp:wrapSquare wrapText="bothSides"/>
                <wp:docPr id="125339955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18B067B" w14:textId="0C979F02" w:rsidR="00AC7328" w:rsidRPr="009D6417" w:rsidRDefault="00015CB5" w:rsidP="00AC732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6" w:name="_Toc184894422"/>
                            <w:r w:rsidR="006B6047">
                              <w:rPr>
                                <w:noProof/>
                              </w:rPr>
                              <w:t>58</w:t>
                            </w:r>
                            <w:r>
                              <w:rPr>
                                <w:noProof/>
                              </w:rPr>
                              <w:fldChar w:fldCharType="end"/>
                            </w:r>
                            <w:r w:rsidR="00AC7328">
                              <w:t xml:space="preserve">. ábra: Beépített </w:t>
                            </w:r>
                            <w:proofErr w:type="spellStart"/>
                            <w:r w:rsidR="00AC7328">
                              <w:t>validátorok</w:t>
                            </w:r>
                            <w:proofErr w:type="spellEnd"/>
                            <w:r w:rsidR="00AC7328">
                              <w:rPr>
                                <w:noProof/>
                              </w:rPr>
                              <w:t xml:space="preserve"> ( saját)</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5ECA73F" id="_x0000_s1111" type="#_x0000_t202" style="position:absolute;left:0;text-align:left;margin-left:1.35pt;margin-top:27pt;width:437.4pt;height:36pt;z-index:251910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" stroked="f">
                <v:textbox inset="0,0,0,0">
                  <w:txbxContent>
                    <w:p w14:paraId="318B067B" w14:textId="0C979F02" w:rsidR="00AC7328" w:rsidRPr="009D6417" w:rsidRDefault="00015CB5" w:rsidP="00AC732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7" w:name="_Toc184894422"/>
                      <w:r w:rsidR="006B6047">
                        <w:rPr>
                          <w:noProof/>
                        </w:rPr>
                        <w:t>58</w:t>
                      </w:r>
                      <w:r>
                        <w:rPr>
                          <w:noProof/>
                        </w:rPr>
                        <w:fldChar w:fldCharType="end"/>
                      </w:r>
                      <w:r w:rsidR="00AC7328">
                        <w:t xml:space="preserve">. ábra: Beépített </w:t>
                      </w:r>
                      <w:proofErr w:type="spellStart"/>
                      <w:r w:rsidR="00AC7328">
                        <w:t>validátorok</w:t>
                      </w:r>
                      <w:proofErr w:type="spellEnd"/>
                      <w:r w:rsidR="00AC7328">
                        <w:rPr>
                          <w:noProof/>
                        </w:rPr>
                        <w:t xml:space="preserve"> ( saját)</w:t>
                      </w:r>
                      <w:bookmarkEnd w:id="247"/>
                    </w:p>
                  </w:txbxContent>
                </v:textbox>
                <w10:wrap type="square" anchorx="margin"/>
              </v:shape>
            </w:pict>
          </mc:Fallback>
        </mc:AlternateContent>
      </w:r>
    </w:p>
    <w:p w14:paraId="5EE1F289" w14:textId="47DB93A9" w:rsidR="0072006E" w:rsidRDefault="0072006E" w:rsidP="007C660C"/>
    <w:p w14:paraId="4A7E9187" w14:textId="77777777" w:rsidR="0072006E" w:rsidRDefault="0072006E" w:rsidP="007C660C"/>
    <w:p w14:paraId="7FD3A786" w14:textId="77777777" w:rsidR="0072006E" w:rsidRDefault="0072006E" w:rsidP="007C660C"/>
    <w:p w14:paraId="202BF55B" w14:textId="6ABCECC8" w:rsidR="00AC7328" w:rsidRDefault="005737EF" w:rsidP="007C660C">
      <w:r>
        <w:rPr>
          <w:noProof/>
        </w:rPr>
        <mc:AlternateContent>
          <mc:Choice Requires="wps">
            <w:drawing>
              <wp:anchor distT="45720" distB="45720" distL="114300" distR="114300" simplePos="0" relativeHeight="251912192" behindDoc="0" locked="0" layoutInCell="1" allowOverlap="1" wp14:anchorId="60416D52" wp14:editId="45478263">
                <wp:simplePos x="0" y="0"/>
                <wp:positionH relativeFrom="margin">
                  <wp:align>left</wp:align>
                </wp:positionH>
                <wp:positionV relativeFrom="paragraph">
                  <wp:posOffset>1624965</wp:posOffset>
                </wp:positionV>
                <wp:extent cx="5554980" cy="4465320"/>
                <wp:effectExtent l="0" t="0" r="7620" b="0"/>
                <wp:wrapSquare wrapText="bothSides"/>
                <wp:docPr id="7484667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4465320"/>
                        </a:xfrm>
                        <a:prstGeom prst="rect">
                          <a:avLst/>
                        </a:prstGeom>
                        <a:solidFill>
                          <a:srgbClr val="FFFFFF"/>
                        </a:solidFill>
                        <a:ln w="9525">
                          <a:noFill/>
                          <a:miter lim="800000"/>
                          <a:headEnd/>
                          <a:tailEnd/>
                        </a:ln>
                      </wps:spPr>
                      <wps:txbx>
                        <w:txbxContent>
                          <w:p w14:paraId="1BB07088" w14:textId="77777777" w:rsidR="0072006E"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eventForm</w:t>
                            </w:r>
                            <w:proofErr w:type="spellEnd"/>
                            <w:proofErr w:type="gramEnd"/>
                            <w:r w:rsidRPr="0072006E">
                              <w:rPr>
                                <w:lang w:eastAsia="hu-HU" w:bidi="ar-SA"/>
                              </w:rPr>
                              <w:t xml:space="preserve"> </w:t>
                            </w:r>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000000"/>
                                <w:lang w:eastAsia="hu-HU" w:bidi="ar-SA"/>
                              </w:rPr>
                              <w:t>FormGroup</w:t>
                            </w:r>
                            <w:proofErr w:type="spellEnd"/>
                            <w:r w:rsidRPr="0072006E">
                              <w:rPr>
                                <w:color w:val="080808"/>
                                <w:lang w:eastAsia="hu-HU" w:bidi="ar-SA"/>
                              </w:rPr>
                              <w:t>({</w:t>
                            </w:r>
                            <w:r w:rsidRPr="0072006E">
                              <w:rPr>
                                <w:color w:val="080808"/>
                                <w:lang w:eastAsia="hu-HU" w:bidi="ar-SA"/>
                              </w:rPr>
                              <w:br/>
                              <w:t xml:space="preserve">  </w:t>
                            </w:r>
                            <w:proofErr w:type="spellStart"/>
                            <w:r w:rsidRPr="0072006E">
                              <w:rPr>
                                <w:lang w:eastAsia="hu-HU" w:bidi="ar-SA"/>
                              </w:rPr>
                              <w:t>summary</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830091"/>
                                <w:lang w:eastAsia="hu-HU" w:bidi="ar-SA"/>
                              </w:rPr>
                              <w:t>FormControl</w:t>
                            </w:r>
                            <w:proofErr w:type="spellEnd"/>
                            <w:r w:rsidRPr="0072006E">
                              <w:rPr>
                                <w:color w:val="080808"/>
                                <w:lang w:eastAsia="hu-HU" w:bidi="ar-SA"/>
                              </w:rPr>
                              <w:t>(</w:t>
                            </w:r>
                            <w:r w:rsidRPr="0072006E">
                              <w:rPr>
                                <w:color w:val="067D17"/>
                                <w:lang w:eastAsia="hu-HU" w:bidi="ar-SA"/>
                              </w:rPr>
                              <w:t>''</w:t>
                            </w:r>
                            <w:r w:rsidRPr="0072006E">
                              <w:rPr>
                                <w:color w:val="080808"/>
                                <w:lang w:eastAsia="hu-HU" w:bidi="ar-SA"/>
                              </w:rPr>
                              <w:t>, [</w:t>
                            </w:r>
                            <w:proofErr w:type="spellStart"/>
                            <w:r w:rsidRPr="0072006E">
                              <w:rPr>
                                <w:color w:val="000000"/>
                                <w:lang w:eastAsia="hu-HU" w:bidi="ar-SA"/>
                              </w:rPr>
                              <w:t>Validators</w:t>
                            </w:r>
                            <w:r w:rsidRPr="0072006E">
                              <w:rPr>
                                <w:color w:val="080808"/>
                                <w:lang w:eastAsia="hu-HU" w:bidi="ar-SA"/>
                              </w:rPr>
                              <w:t>.</w:t>
                            </w:r>
                            <w:r w:rsidRPr="0072006E">
                              <w:rPr>
                                <w:i/>
                                <w:iCs/>
                                <w:color w:val="00627A"/>
                                <w:lang w:eastAsia="hu-HU" w:bidi="ar-SA"/>
                              </w:rPr>
                              <w:t>required</w:t>
                            </w:r>
                            <w:proofErr w:type="spellEnd"/>
                            <w:r w:rsidRPr="0072006E">
                              <w:rPr>
                                <w:color w:val="080808"/>
                                <w:lang w:eastAsia="hu-HU" w:bidi="ar-SA"/>
                              </w:rPr>
                              <w:t>]),</w:t>
                            </w:r>
                          </w:p>
                          <w:p w14:paraId="0AF3D367" w14:textId="77777777" w:rsidR="00885F1B" w:rsidRDefault="0072006E" w:rsidP="0072006E">
                            <w:pPr>
                              <w:pStyle w:val="Kd"/>
                              <w:rPr>
                                <w:color w:val="080808"/>
                                <w:lang w:eastAsia="hu-HU" w:bidi="ar-SA"/>
                              </w:rPr>
                            </w:pPr>
                            <w:r>
                              <w:rPr>
                                <w:color w:val="080808"/>
                                <w:lang w:eastAsia="hu-HU" w:bidi="ar-SA"/>
                              </w:rPr>
                              <w:t xml:space="preserve">  …</w:t>
                            </w:r>
                            <w:r w:rsidRPr="0072006E">
                              <w:rPr>
                                <w:color w:val="080808"/>
                                <w:lang w:eastAsia="hu-HU" w:bidi="ar-SA"/>
                              </w:rPr>
                              <w:br/>
                              <w:t xml:space="preserve">  </w:t>
                            </w:r>
                            <w:proofErr w:type="spellStart"/>
                            <w:r w:rsidRPr="0072006E">
                              <w:rPr>
                                <w:lang w:eastAsia="hu-HU" w:bidi="ar-SA"/>
                              </w:rPr>
                              <w:t>attendees</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proofErr w:type="gramStart"/>
                            <w:r w:rsidRPr="0072006E">
                              <w:rPr>
                                <w:color w:val="830091"/>
                                <w:lang w:eastAsia="hu-HU" w:bidi="ar-SA"/>
                              </w:rPr>
                              <w:t>FormControl</w:t>
                            </w:r>
                            <w:proofErr w:type="spellEnd"/>
                            <w:r w:rsidRPr="0072006E">
                              <w:rPr>
                                <w:color w:val="080808"/>
                                <w:lang w:eastAsia="hu-HU" w:bidi="ar-SA"/>
                              </w:rPr>
                              <w:t>(</w:t>
                            </w:r>
                            <w:proofErr w:type="gramEnd"/>
                            <w:r w:rsidRPr="0072006E">
                              <w:rPr>
                                <w:color w:val="067D17"/>
                                <w:lang w:eastAsia="hu-HU" w:bidi="ar-SA"/>
                              </w:rPr>
                              <w:t>''</w:t>
                            </w:r>
                            <w:r w:rsidRPr="0072006E">
                              <w:rPr>
                                <w:color w:val="080808"/>
                                <w:lang w:eastAsia="hu-HU" w:bidi="ar-SA"/>
                              </w:rPr>
                              <w:t>),</w:t>
                            </w:r>
                            <w:r w:rsidRPr="0072006E">
                              <w:rPr>
                                <w:color w:val="080808"/>
                                <w:lang w:eastAsia="hu-HU" w:bidi="ar-SA"/>
                              </w:rPr>
                              <w:br/>
                              <w:t xml:space="preserve">}, { </w:t>
                            </w:r>
                            <w:proofErr w:type="spellStart"/>
                            <w:r w:rsidRPr="0072006E">
                              <w:rPr>
                                <w:lang w:eastAsia="hu-HU" w:bidi="ar-SA"/>
                              </w:rPr>
                              <w:t>validators</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 xml:space="preserve">      </w:t>
                            </w:r>
                            <w:proofErr w:type="spellStart"/>
                            <w:r w:rsidRPr="0072006E">
                              <w:rPr>
                                <w:i/>
                                <w:iCs/>
                                <w:color w:val="080808"/>
                                <w:lang w:eastAsia="hu-HU" w:bidi="ar-SA"/>
                              </w:rPr>
                              <w:t>startBeforeEndValidator</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disallowedTimeValidator</w:t>
                            </w:r>
                            <w:proofErr w:type="spellEnd"/>
                            <w:r w:rsidRPr="0072006E">
                              <w:rPr>
                                <w:color w:val="080808"/>
                                <w:lang w:eastAsia="hu-HU" w:bidi="ar-SA"/>
                              </w:rPr>
                              <w:t>(</w:t>
                            </w:r>
                          </w:p>
                          <w:p w14:paraId="2AA847FF"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DISALLOWED</w:t>
                            </w:r>
                            <w:proofErr w:type="gramEnd"/>
                            <w:r w:rsidRPr="0072006E">
                              <w:rPr>
                                <w:color w:val="914C07"/>
                                <w:lang w:eastAsia="hu-HU" w:bidi="ar-SA"/>
                              </w:rPr>
                              <w:t>_DATES</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startDate</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overlapValidator</w:t>
                            </w:r>
                            <w:proofErr w:type="spellEnd"/>
                            <w:r w:rsidRPr="0072006E">
                              <w:rPr>
                                <w:color w:val="080808"/>
                                <w:lang w:eastAsia="hu-HU" w:bidi="ar-SA"/>
                              </w:rPr>
                              <w:t>(</w:t>
                            </w:r>
                          </w:p>
                          <w:p w14:paraId="71846E48"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ALLOW</w:t>
                            </w:r>
                            <w:proofErr w:type="gramEnd"/>
                            <w:r w:rsidRPr="0072006E">
                              <w:rPr>
                                <w:color w:val="914C07"/>
                                <w:lang w:eastAsia="hu-HU" w:bidi="ar-SA"/>
                              </w:rPr>
                              <w:t>_OVERLAPS</w:t>
                            </w:r>
                            <w:proofErr w:type="spellEnd"/>
                            <w:r w:rsidRPr="0072006E">
                              <w:rPr>
                                <w:color w:val="080808"/>
                                <w:lang w:eastAsia="hu-HU" w:bidi="ar-SA"/>
                              </w:rPr>
                              <w:t>,</w:t>
                            </w:r>
                          </w:p>
                          <w:p w14:paraId="0ED69B25"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LOCATIONS</w:t>
                            </w:r>
                            <w:proofErr w:type="spellEnd"/>
                            <w:proofErr w:type="gramEnd"/>
                            <w:r w:rsidRPr="0072006E">
                              <w:rPr>
                                <w:color w:val="080808"/>
                                <w:lang w:eastAsia="hu-HU" w:bidi="ar-SA"/>
                              </w:rPr>
                              <w:t>,</w:t>
                            </w:r>
                          </w:p>
                          <w:p w14:paraId="77C4AA49"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events</w:t>
                            </w:r>
                            <w:proofErr w:type="spellEnd"/>
                            <w:proofErr w:type="gramEnd"/>
                            <w:r w:rsidRPr="0072006E">
                              <w:rPr>
                                <w:color w:val="080808"/>
                                <w:lang w:eastAsia="hu-HU" w:bidi="ar-SA"/>
                              </w:rPr>
                              <w:t>,</w:t>
                            </w:r>
                          </w:p>
                          <w:p w14:paraId="3AF6D458" w14:textId="77777777" w:rsidR="00885F1B"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proofErr w:type="gramEnd"/>
                            <w:r w:rsidRPr="0072006E">
                              <w:rPr>
                                <w:lang w:eastAsia="hu-HU" w:bidi="ar-SA"/>
                              </w:rPr>
                              <w:t>startDate</w:t>
                            </w:r>
                            <w:proofErr w:type="spellEnd"/>
                            <w:r w:rsidRPr="0072006E">
                              <w:rPr>
                                <w:color w:val="080808"/>
                                <w:lang w:eastAsia="hu-HU" w:bidi="ar-SA"/>
                              </w:rPr>
                              <w:t>!,</w:t>
                            </w:r>
                          </w:p>
                          <w:p w14:paraId="1DAD08FA" w14:textId="0EC8732A" w:rsidR="0072006E" w:rsidRPr="0072006E"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proofErr w:type="gramEnd"/>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w:t>
                            </w:r>
                          </w:p>
                          <w:p w14:paraId="33AFAA76" w14:textId="35EB446E" w:rsidR="0072006E" w:rsidRDefault="0072006E" w:rsidP="0072006E">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16D52" id="_x0000_s1112" type="#_x0000_t202" style="position:absolute;left:0;text-align:left;margin-left:0;margin-top:127.95pt;width:437.4pt;height:351.6pt;z-index:251912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" stroked="f">
                <v:textbox>
                  <w:txbxContent>
                    <w:p w14:paraId="1BB07088" w14:textId="77777777" w:rsidR="0072006E"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eventForm</w:t>
                      </w:r>
                      <w:proofErr w:type="spellEnd"/>
                      <w:proofErr w:type="gramEnd"/>
                      <w:r w:rsidRPr="0072006E">
                        <w:rPr>
                          <w:lang w:eastAsia="hu-HU" w:bidi="ar-SA"/>
                        </w:rPr>
                        <w:t xml:space="preserve"> </w:t>
                      </w:r>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000000"/>
                          <w:lang w:eastAsia="hu-HU" w:bidi="ar-SA"/>
                        </w:rPr>
                        <w:t>FormGroup</w:t>
                      </w:r>
                      <w:proofErr w:type="spellEnd"/>
                      <w:r w:rsidRPr="0072006E">
                        <w:rPr>
                          <w:color w:val="080808"/>
                          <w:lang w:eastAsia="hu-HU" w:bidi="ar-SA"/>
                        </w:rPr>
                        <w:t>({</w:t>
                      </w:r>
                      <w:r w:rsidRPr="0072006E">
                        <w:rPr>
                          <w:color w:val="080808"/>
                          <w:lang w:eastAsia="hu-HU" w:bidi="ar-SA"/>
                        </w:rPr>
                        <w:br/>
                        <w:t xml:space="preserve">  </w:t>
                      </w:r>
                      <w:proofErr w:type="spellStart"/>
                      <w:r w:rsidRPr="0072006E">
                        <w:rPr>
                          <w:lang w:eastAsia="hu-HU" w:bidi="ar-SA"/>
                        </w:rPr>
                        <w:t>summary</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830091"/>
                          <w:lang w:eastAsia="hu-HU" w:bidi="ar-SA"/>
                        </w:rPr>
                        <w:t>FormControl</w:t>
                      </w:r>
                      <w:proofErr w:type="spellEnd"/>
                      <w:r w:rsidRPr="0072006E">
                        <w:rPr>
                          <w:color w:val="080808"/>
                          <w:lang w:eastAsia="hu-HU" w:bidi="ar-SA"/>
                        </w:rPr>
                        <w:t>(</w:t>
                      </w:r>
                      <w:r w:rsidRPr="0072006E">
                        <w:rPr>
                          <w:color w:val="067D17"/>
                          <w:lang w:eastAsia="hu-HU" w:bidi="ar-SA"/>
                        </w:rPr>
                        <w:t>''</w:t>
                      </w:r>
                      <w:r w:rsidRPr="0072006E">
                        <w:rPr>
                          <w:color w:val="080808"/>
                          <w:lang w:eastAsia="hu-HU" w:bidi="ar-SA"/>
                        </w:rPr>
                        <w:t>, [</w:t>
                      </w:r>
                      <w:proofErr w:type="spellStart"/>
                      <w:r w:rsidRPr="0072006E">
                        <w:rPr>
                          <w:color w:val="000000"/>
                          <w:lang w:eastAsia="hu-HU" w:bidi="ar-SA"/>
                        </w:rPr>
                        <w:t>Validators</w:t>
                      </w:r>
                      <w:r w:rsidRPr="0072006E">
                        <w:rPr>
                          <w:color w:val="080808"/>
                          <w:lang w:eastAsia="hu-HU" w:bidi="ar-SA"/>
                        </w:rPr>
                        <w:t>.</w:t>
                      </w:r>
                      <w:r w:rsidRPr="0072006E">
                        <w:rPr>
                          <w:i/>
                          <w:iCs/>
                          <w:color w:val="00627A"/>
                          <w:lang w:eastAsia="hu-HU" w:bidi="ar-SA"/>
                        </w:rPr>
                        <w:t>required</w:t>
                      </w:r>
                      <w:proofErr w:type="spellEnd"/>
                      <w:r w:rsidRPr="0072006E">
                        <w:rPr>
                          <w:color w:val="080808"/>
                          <w:lang w:eastAsia="hu-HU" w:bidi="ar-SA"/>
                        </w:rPr>
                        <w:t>]),</w:t>
                      </w:r>
                    </w:p>
                    <w:p w14:paraId="0AF3D367" w14:textId="77777777" w:rsidR="00885F1B" w:rsidRDefault="0072006E" w:rsidP="0072006E">
                      <w:pPr>
                        <w:pStyle w:val="Kd"/>
                        <w:rPr>
                          <w:color w:val="080808"/>
                          <w:lang w:eastAsia="hu-HU" w:bidi="ar-SA"/>
                        </w:rPr>
                      </w:pPr>
                      <w:r>
                        <w:rPr>
                          <w:color w:val="080808"/>
                          <w:lang w:eastAsia="hu-HU" w:bidi="ar-SA"/>
                        </w:rPr>
                        <w:t xml:space="preserve">  …</w:t>
                      </w:r>
                      <w:r w:rsidRPr="0072006E">
                        <w:rPr>
                          <w:color w:val="080808"/>
                          <w:lang w:eastAsia="hu-HU" w:bidi="ar-SA"/>
                        </w:rPr>
                        <w:br/>
                        <w:t xml:space="preserve">  </w:t>
                      </w:r>
                      <w:proofErr w:type="spellStart"/>
                      <w:r w:rsidRPr="0072006E">
                        <w:rPr>
                          <w:lang w:eastAsia="hu-HU" w:bidi="ar-SA"/>
                        </w:rPr>
                        <w:t>attendees</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proofErr w:type="gramStart"/>
                      <w:r w:rsidRPr="0072006E">
                        <w:rPr>
                          <w:color w:val="830091"/>
                          <w:lang w:eastAsia="hu-HU" w:bidi="ar-SA"/>
                        </w:rPr>
                        <w:t>FormControl</w:t>
                      </w:r>
                      <w:proofErr w:type="spellEnd"/>
                      <w:r w:rsidRPr="0072006E">
                        <w:rPr>
                          <w:color w:val="080808"/>
                          <w:lang w:eastAsia="hu-HU" w:bidi="ar-SA"/>
                        </w:rPr>
                        <w:t>(</w:t>
                      </w:r>
                      <w:proofErr w:type="gramEnd"/>
                      <w:r w:rsidRPr="0072006E">
                        <w:rPr>
                          <w:color w:val="067D17"/>
                          <w:lang w:eastAsia="hu-HU" w:bidi="ar-SA"/>
                        </w:rPr>
                        <w:t>''</w:t>
                      </w:r>
                      <w:r w:rsidRPr="0072006E">
                        <w:rPr>
                          <w:color w:val="080808"/>
                          <w:lang w:eastAsia="hu-HU" w:bidi="ar-SA"/>
                        </w:rPr>
                        <w:t>),</w:t>
                      </w:r>
                      <w:r w:rsidRPr="0072006E">
                        <w:rPr>
                          <w:color w:val="080808"/>
                          <w:lang w:eastAsia="hu-HU" w:bidi="ar-SA"/>
                        </w:rPr>
                        <w:br/>
                        <w:t xml:space="preserve">}, { </w:t>
                      </w:r>
                      <w:proofErr w:type="spellStart"/>
                      <w:r w:rsidRPr="0072006E">
                        <w:rPr>
                          <w:lang w:eastAsia="hu-HU" w:bidi="ar-SA"/>
                        </w:rPr>
                        <w:t>validators</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 xml:space="preserve">      </w:t>
                      </w:r>
                      <w:proofErr w:type="spellStart"/>
                      <w:r w:rsidRPr="0072006E">
                        <w:rPr>
                          <w:i/>
                          <w:iCs/>
                          <w:color w:val="080808"/>
                          <w:lang w:eastAsia="hu-HU" w:bidi="ar-SA"/>
                        </w:rPr>
                        <w:t>startBeforeEndValidator</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disallowedTimeValidator</w:t>
                      </w:r>
                      <w:proofErr w:type="spellEnd"/>
                      <w:r w:rsidRPr="0072006E">
                        <w:rPr>
                          <w:color w:val="080808"/>
                          <w:lang w:eastAsia="hu-HU" w:bidi="ar-SA"/>
                        </w:rPr>
                        <w:t>(</w:t>
                      </w:r>
                    </w:p>
                    <w:p w14:paraId="2AA847FF"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DISALLOWED</w:t>
                      </w:r>
                      <w:proofErr w:type="gramEnd"/>
                      <w:r w:rsidRPr="0072006E">
                        <w:rPr>
                          <w:color w:val="914C07"/>
                          <w:lang w:eastAsia="hu-HU" w:bidi="ar-SA"/>
                        </w:rPr>
                        <w:t>_DATES</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startDate</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overlapValidator</w:t>
                      </w:r>
                      <w:proofErr w:type="spellEnd"/>
                      <w:r w:rsidRPr="0072006E">
                        <w:rPr>
                          <w:color w:val="080808"/>
                          <w:lang w:eastAsia="hu-HU" w:bidi="ar-SA"/>
                        </w:rPr>
                        <w:t>(</w:t>
                      </w:r>
                    </w:p>
                    <w:p w14:paraId="71846E48"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ALLOW</w:t>
                      </w:r>
                      <w:proofErr w:type="gramEnd"/>
                      <w:r w:rsidRPr="0072006E">
                        <w:rPr>
                          <w:color w:val="914C07"/>
                          <w:lang w:eastAsia="hu-HU" w:bidi="ar-SA"/>
                        </w:rPr>
                        <w:t>_OVERLAPS</w:t>
                      </w:r>
                      <w:proofErr w:type="spellEnd"/>
                      <w:r w:rsidRPr="0072006E">
                        <w:rPr>
                          <w:color w:val="080808"/>
                          <w:lang w:eastAsia="hu-HU" w:bidi="ar-SA"/>
                        </w:rPr>
                        <w:t>,</w:t>
                      </w:r>
                    </w:p>
                    <w:p w14:paraId="0ED69B25"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LOCATIONS</w:t>
                      </w:r>
                      <w:proofErr w:type="spellEnd"/>
                      <w:proofErr w:type="gramEnd"/>
                      <w:r w:rsidRPr="0072006E">
                        <w:rPr>
                          <w:color w:val="080808"/>
                          <w:lang w:eastAsia="hu-HU" w:bidi="ar-SA"/>
                        </w:rPr>
                        <w:t>,</w:t>
                      </w:r>
                    </w:p>
                    <w:p w14:paraId="77C4AA49"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events</w:t>
                      </w:r>
                      <w:proofErr w:type="spellEnd"/>
                      <w:proofErr w:type="gramEnd"/>
                      <w:r w:rsidRPr="0072006E">
                        <w:rPr>
                          <w:color w:val="080808"/>
                          <w:lang w:eastAsia="hu-HU" w:bidi="ar-SA"/>
                        </w:rPr>
                        <w:t>,</w:t>
                      </w:r>
                    </w:p>
                    <w:p w14:paraId="3AF6D458" w14:textId="77777777" w:rsidR="00885F1B"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proofErr w:type="gramEnd"/>
                      <w:r w:rsidRPr="0072006E">
                        <w:rPr>
                          <w:lang w:eastAsia="hu-HU" w:bidi="ar-SA"/>
                        </w:rPr>
                        <w:t>startDate</w:t>
                      </w:r>
                      <w:proofErr w:type="spellEnd"/>
                      <w:r w:rsidRPr="0072006E">
                        <w:rPr>
                          <w:color w:val="080808"/>
                          <w:lang w:eastAsia="hu-HU" w:bidi="ar-SA"/>
                        </w:rPr>
                        <w:t>!,</w:t>
                      </w:r>
                    </w:p>
                    <w:p w14:paraId="1DAD08FA" w14:textId="0EC8732A" w:rsidR="0072006E" w:rsidRPr="0072006E"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proofErr w:type="gramEnd"/>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w:t>
                      </w:r>
                    </w:p>
                    <w:p w14:paraId="33AFAA76" w14:textId="35EB446E" w:rsidR="0072006E" w:rsidRDefault="0072006E" w:rsidP="0072006E">
                      <w:pPr>
                        <w:pStyle w:val="Kd"/>
                      </w:pPr>
                    </w:p>
                  </w:txbxContent>
                </v:textbox>
                <w10:wrap type="square" anchorx="margin"/>
              </v:shape>
            </w:pict>
          </mc:Fallback>
        </mc:AlternateContent>
      </w:r>
      <w:r w:rsidR="00885F1B">
        <w:rPr>
          <w:noProof/>
        </w:rPr>
        <mc:AlternateContent>
          <mc:Choice Requires="wps">
            <w:drawing>
              <wp:anchor distT="0" distB="0" distL="114300" distR="114300" simplePos="0" relativeHeight="251914240" behindDoc="0" locked="0" layoutInCell="1" allowOverlap="1" wp14:anchorId="498B2649" wp14:editId="409AEE51">
                <wp:simplePos x="0" y="0"/>
                <wp:positionH relativeFrom="margin">
                  <wp:posOffset>0</wp:posOffset>
                </wp:positionH>
                <wp:positionV relativeFrom="paragraph">
                  <wp:posOffset>1106805</wp:posOffset>
                </wp:positionV>
                <wp:extent cx="5554980" cy="457200"/>
                <wp:effectExtent l="0" t="0" r="7620" b="0"/>
                <wp:wrapSquare wrapText="bothSides"/>
                <wp:docPr id="1039031680"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248" w:name="_Ref183518753"/>
                          <w:p w14:paraId="6A5554A8" w14:textId="538E9B78" w:rsidR="00885F1B" w:rsidRPr="00765457" w:rsidRDefault="00015CB5" w:rsidP="00885F1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9" w:name="_Toc184894423"/>
                            <w:r w:rsidR="006B6047">
                              <w:rPr>
                                <w:noProof/>
                              </w:rPr>
                              <w:t>59</w:t>
                            </w:r>
                            <w:r>
                              <w:rPr>
                                <w:noProof/>
                              </w:rPr>
                              <w:fldChar w:fldCharType="end"/>
                            </w:r>
                            <w:r w:rsidR="00885F1B">
                              <w:t>. ábra</w:t>
                            </w:r>
                            <w:bookmarkEnd w:id="248"/>
                            <w:r w:rsidR="00885F1B">
                              <w:t xml:space="preserve">: </w:t>
                            </w:r>
                            <w:proofErr w:type="spellStart"/>
                            <w:r w:rsidR="00885F1B">
                              <w:t>Custom</w:t>
                            </w:r>
                            <w:proofErr w:type="spellEnd"/>
                            <w:r w:rsidR="00885F1B">
                              <w:t xml:space="preserve"> </w:t>
                            </w:r>
                            <w:proofErr w:type="spellStart"/>
                            <w:r w:rsidR="00885F1B">
                              <w:t>validátorok</w:t>
                            </w:r>
                            <w:proofErr w:type="spellEnd"/>
                            <w:r w:rsidR="00885F1B">
                              <w:t xml:space="preserve"> alkalmazása (saját)</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98B2649" id="_x0000_s1113" type="#_x0000_t202" style="position:absolute;left:0;text-align:left;margin-left:0;margin-top:87.15pt;width:437.4pt;height:36pt;z-index:251914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" stroked="f">
                <v:textbox inset="0,0,0,0">
                  <w:txbxContent>
                    <w:bookmarkStart w:id="250" w:name="_Ref183518753"/>
                    <w:p w14:paraId="6A5554A8" w14:textId="538E9B78" w:rsidR="00885F1B" w:rsidRPr="00765457" w:rsidRDefault="00015CB5" w:rsidP="00885F1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1" w:name="_Toc184894423"/>
                      <w:r w:rsidR="006B6047">
                        <w:rPr>
                          <w:noProof/>
                        </w:rPr>
                        <w:t>59</w:t>
                      </w:r>
                      <w:r>
                        <w:rPr>
                          <w:noProof/>
                        </w:rPr>
                        <w:fldChar w:fldCharType="end"/>
                      </w:r>
                      <w:r w:rsidR="00885F1B">
                        <w:t>. ábra</w:t>
                      </w:r>
                      <w:bookmarkEnd w:id="250"/>
                      <w:r w:rsidR="00885F1B">
                        <w:t xml:space="preserve">: </w:t>
                      </w:r>
                      <w:proofErr w:type="spellStart"/>
                      <w:r w:rsidR="00885F1B">
                        <w:t>Custom</w:t>
                      </w:r>
                      <w:proofErr w:type="spellEnd"/>
                      <w:r w:rsidR="00885F1B">
                        <w:t xml:space="preserve"> </w:t>
                      </w:r>
                      <w:proofErr w:type="spellStart"/>
                      <w:r w:rsidR="00885F1B">
                        <w:t>validátorok</w:t>
                      </w:r>
                      <w:proofErr w:type="spellEnd"/>
                      <w:r w:rsidR="00885F1B">
                        <w:t xml:space="preserve"> alkalmazása (saját)</w:t>
                      </w:r>
                      <w:bookmarkEnd w:id="251"/>
                    </w:p>
                  </w:txbxContent>
                </v:textbox>
                <w10:wrap type="square" anchorx="margin"/>
              </v:shape>
            </w:pict>
          </mc:Fallback>
        </mc:AlternateContent>
      </w:r>
      <w:r w:rsidR="0072006E">
        <w:t xml:space="preserve">Ha specifikusabb módon szeretnénk űrlap bemenetet </w:t>
      </w:r>
      <w:proofErr w:type="spellStart"/>
      <w:r w:rsidR="0072006E">
        <w:t>validálni</w:t>
      </w:r>
      <w:proofErr w:type="spellEnd"/>
      <w:r w:rsidR="0072006E">
        <w:t xml:space="preserve">, akkor magunk is írhatunk </w:t>
      </w:r>
      <w:proofErr w:type="spellStart"/>
      <w:r w:rsidR="0072006E">
        <w:t>validátorokat</w:t>
      </w:r>
      <w:proofErr w:type="spellEnd"/>
      <w:r w:rsidR="0072006E">
        <w:t xml:space="preserve">, amelyeket használhatunk az űrlapajainkon. Ezeket </w:t>
      </w:r>
      <w:proofErr w:type="spellStart"/>
      <w:r w:rsidR="0072006E">
        <w:t>Reactive</w:t>
      </w:r>
      <w:proofErr w:type="spellEnd"/>
      <w:r w:rsidR="0072006E">
        <w:t xml:space="preserve"> </w:t>
      </w:r>
      <w:proofErr w:type="spellStart"/>
      <w:r w:rsidR="0072006E">
        <w:t>Formok</w:t>
      </w:r>
      <w:proofErr w:type="spellEnd"/>
      <w:r w:rsidR="00914077">
        <w:t xml:space="preserve"> </w:t>
      </w:r>
      <w:r w:rsidR="0072006E">
        <w:fldChar w:fldCharType="begin"/>
      </w:r>
      <w:r w:rsidR="00BB00BF">
        <w:instrText xml:space="preserve"> ADDIN ZOTERO_ITEM CSL_CITATION {"citationID":"VnW5Ln9L","properties":{"formattedCitation":"[42]","plainCitation":"[42]","noteIndex":0},"citationItems":[{"id":140,"uris":["http://zotero.org/users/14064510/items/6HVF7ZRQ"],"itemData":{"id":140,"type":"webpage","abstract":"The web development framework for building modern apps.","language":"en","title":"Reactive Forms","URL":"https://angular.dev/guide/forms/reactive-forms","accessed":{"date-parts":[["2024",11,26]]}}}],"schema":"https://github.com/citation-style-language/schema/raw/master/csl-citation.json"} </w:instrText>
      </w:r>
      <w:r w:rsidR="0072006E">
        <w:fldChar w:fldCharType="separate"/>
      </w:r>
      <w:r w:rsidR="00BB00BF" w:rsidRPr="00BB00BF">
        <w:rPr>
          <w:rFonts w:cs="Times New Roman"/>
        </w:rPr>
        <w:t>[42]</w:t>
      </w:r>
      <w:r w:rsidR="0072006E">
        <w:fldChar w:fldCharType="end"/>
      </w:r>
      <w:r w:rsidR="0072006E">
        <w:t xml:space="preserve"> esetén</w:t>
      </w:r>
      <w:r w:rsidR="00885F1B">
        <w:t xml:space="preserve"> a </w:t>
      </w:r>
      <w:proofErr w:type="spellStart"/>
      <w:r w:rsidR="00885F1B" w:rsidRPr="00885F1B">
        <w:rPr>
          <w:rStyle w:val="KdChar"/>
        </w:rPr>
        <w:t>FormGroup</w:t>
      </w:r>
      <w:proofErr w:type="spellEnd"/>
      <w:r w:rsidR="00885F1B">
        <w:t xml:space="preserve"> konstruktorában második paraméterként kell megadni egy objektumba, eze</w:t>
      </w:r>
      <w:r w:rsidR="00A65FA5">
        <w:t>n</w:t>
      </w:r>
      <w:r w:rsidR="00885F1B">
        <w:t xml:space="preserve"> belül pedig egy tömbbe foglalva.</w:t>
      </w:r>
    </w:p>
    <w:p w14:paraId="68202107" w14:textId="2CFC993C" w:rsidR="0072006E" w:rsidRDefault="00A65FA5" w:rsidP="007C660C">
      <w:r>
        <w:t xml:space="preserve">Ugyanitt adhatók meg a bemeneti paramétereik függvényhíváshoz hasonlóan, ha az általunk írt </w:t>
      </w:r>
      <w:proofErr w:type="spellStart"/>
      <w:r>
        <w:t>validátornak</w:t>
      </w:r>
      <w:proofErr w:type="spellEnd"/>
      <w:r>
        <w:t xml:space="preserve"> szüksége van ilyenekre.</w:t>
      </w:r>
    </w:p>
    <w:p w14:paraId="7AD01E83" w14:textId="26B7C5C7" w:rsidR="00A65FA5" w:rsidRDefault="00A65FA5" w:rsidP="007C660C"/>
    <w:p w14:paraId="292FEA76" w14:textId="390F194F" w:rsidR="00A65FA5" w:rsidRDefault="00A65FA5">
      <w:pPr>
        <w:widowControl/>
        <w:suppressAutoHyphens w:val="0"/>
        <w:spacing w:line="240" w:lineRule="auto"/>
        <w:jc w:val="left"/>
      </w:pPr>
      <w:r>
        <w:br w:type="page"/>
      </w:r>
    </w:p>
    <w:p w14:paraId="3D0D06EC" w14:textId="522C5F87" w:rsidR="0072006E" w:rsidRDefault="00A65FA5" w:rsidP="007C660C">
      <w:r>
        <w:lastRenderedPageBreak/>
        <w:t xml:space="preserve">A </w:t>
      </w:r>
      <w:proofErr w:type="spellStart"/>
      <w:r>
        <w:t>validátorok</w:t>
      </w:r>
      <w:proofErr w:type="spellEnd"/>
      <w:r>
        <w:t xml:space="preserve"> felépítése a</w:t>
      </w:r>
      <w:r w:rsidR="009422A4">
        <w:t>z</w:t>
      </w:r>
      <w:r>
        <w:t xml:space="preserve"> </w:t>
      </w:r>
      <w:r>
        <w:fldChar w:fldCharType="begin"/>
      </w:r>
      <w:r>
        <w:instrText xml:space="preserve"> REF _Ref183518973 \h </w:instrText>
      </w:r>
      <w:r>
        <w:fldChar w:fldCharType="separate"/>
      </w:r>
      <w:r w:rsidR="002B0ADE">
        <w:rPr>
          <w:noProof/>
        </w:rPr>
        <w:t>60</w:t>
      </w:r>
      <w:r w:rsidR="002B0ADE">
        <w:t>. ábr</w:t>
      </w:r>
      <w:r>
        <w:fldChar w:fldCharType="end"/>
      </w:r>
      <w:r>
        <w:t>án látható</w:t>
      </w:r>
      <w:r w:rsidR="003B0EB1">
        <w:t>.</w:t>
      </w:r>
      <w:r>
        <w:t xml:space="preserve"> </w:t>
      </w:r>
      <w:r w:rsidR="003B0EB1">
        <w:t>A</w:t>
      </w:r>
      <w:r>
        <w:t xml:space="preserve">z első sorban a függvényt deklaráljuk, és megadjuk a visszatérési értékét, ami </w:t>
      </w:r>
      <w:proofErr w:type="spellStart"/>
      <w:r w:rsidRPr="00A65FA5">
        <w:rPr>
          <w:rStyle w:val="KdChar"/>
        </w:rPr>
        <w:t>ValidatorFn</w:t>
      </w:r>
      <w:proofErr w:type="spellEnd"/>
      <w:r>
        <w:t xml:space="preserve"> lesz. Ez után a visszaadandó függvény megírása következik, amely bemenetként megkapja az űrlap mezőit, majd a függvény testében ezeket vizsgálva vagy </w:t>
      </w:r>
      <w:r w:rsidRPr="00A65FA5">
        <w:rPr>
          <w:rStyle w:val="KdChar"/>
        </w:rPr>
        <w:t>null</w:t>
      </w:r>
      <w:r>
        <w:t xml:space="preserve">-t ad vissza, amely esetben a validáció sikeres volt, vagy pedig visszaadhatunk valamilyen </w:t>
      </w:r>
      <w:proofErr w:type="spellStart"/>
      <w:r>
        <w:t>flaget</w:t>
      </w:r>
      <w:proofErr w:type="spellEnd"/>
      <w:r>
        <w:t xml:space="preserve">, hogy ezzel azonosítsuk a hiba okát. Az első példán annyi került vizsgálatra, hogy a kezdő dátum a végdátum előtt található-e, és ha nem, akkor visszadobja a </w:t>
      </w:r>
      <w:proofErr w:type="spellStart"/>
      <w:r w:rsidRPr="00A65FA5">
        <w:rPr>
          <w:rStyle w:val="KdChar"/>
        </w:rPr>
        <w:t>startBeforeEnd</w:t>
      </w:r>
      <w:proofErr w:type="spellEnd"/>
      <w:r>
        <w:t xml:space="preserve"> </w:t>
      </w:r>
      <w:proofErr w:type="spellStart"/>
      <w:r>
        <w:t>flaggel</w:t>
      </w:r>
      <w:proofErr w:type="spellEnd"/>
      <w:r>
        <w:t xml:space="preserve"> a hibát.</w:t>
      </w:r>
    </w:p>
    <w:p w14:paraId="3460279A" w14:textId="2FFDA63D" w:rsidR="00A65FA5" w:rsidRDefault="00A65FA5" w:rsidP="007C660C">
      <w:r>
        <w:rPr>
          <w:noProof/>
        </w:rPr>
        <mc:AlternateContent>
          <mc:Choice Requires="wps">
            <w:drawing>
              <wp:anchor distT="0" distB="0" distL="114300" distR="114300" simplePos="0" relativeHeight="251918336" behindDoc="0" locked="0" layoutInCell="1" allowOverlap="1" wp14:anchorId="1DB44E18" wp14:editId="270591C5">
                <wp:simplePos x="0" y="0"/>
                <wp:positionH relativeFrom="column">
                  <wp:posOffset>0</wp:posOffset>
                </wp:positionH>
                <wp:positionV relativeFrom="paragraph">
                  <wp:posOffset>272415</wp:posOffset>
                </wp:positionV>
                <wp:extent cx="5608320" cy="457200"/>
                <wp:effectExtent l="0" t="0" r="0" b="0"/>
                <wp:wrapSquare wrapText="bothSides"/>
                <wp:docPr id="533956379" name="Szövegdoboz 1"/>
                <wp:cNvGraphicFramePr/>
                <a:graphic xmlns:a="http://schemas.openxmlformats.org/drawingml/2006/main">
                  <a:graphicData uri="http://schemas.microsoft.com/office/word/2010/wordprocessingShape">
                    <wps:wsp>
                      <wps:cNvSpPr txBox="1"/>
                      <wps:spPr>
                        <a:xfrm>
                          <a:off x="0" y="0"/>
                          <a:ext cx="5608320" cy="457200"/>
                        </a:xfrm>
                        <a:prstGeom prst="rect">
                          <a:avLst/>
                        </a:prstGeom>
                        <a:solidFill>
                          <a:prstClr val="white"/>
                        </a:solidFill>
                        <a:ln>
                          <a:noFill/>
                        </a:ln>
                      </wps:spPr>
                      <wps:txbx>
                        <w:txbxContent>
                          <w:bookmarkStart w:id="252" w:name="_Ref183518973"/>
                          <w:p w14:paraId="586BC22B" w14:textId="5607A686" w:rsidR="00A65FA5" w:rsidRPr="003F5061" w:rsidRDefault="00015CB5" w:rsidP="00A65FA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3" w:name="_Toc184894424"/>
                            <w:r w:rsidR="006B6047">
                              <w:rPr>
                                <w:noProof/>
                              </w:rPr>
                              <w:t>60</w:t>
                            </w:r>
                            <w:r>
                              <w:rPr>
                                <w:noProof/>
                              </w:rPr>
                              <w:fldChar w:fldCharType="end"/>
                            </w:r>
                            <w:r w:rsidR="00A65FA5">
                              <w:t>. ábra</w:t>
                            </w:r>
                            <w:bookmarkEnd w:id="252"/>
                            <w:r w:rsidR="00A65FA5">
                              <w:t xml:space="preserve">: </w:t>
                            </w:r>
                            <w:proofErr w:type="spellStart"/>
                            <w:r w:rsidR="00A65FA5">
                              <w:t>startBeforeEndValidator</w:t>
                            </w:r>
                            <w:proofErr w:type="spellEnd"/>
                            <w:r w:rsidR="00A65FA5">
                              <w:t xml:space="preserve"> (saját)</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DB44E18" id="_x0000_s1114" type="#_x0000_t202" style="position:absolute;left:0;text-align:left;margin-left:0;margin-top:21.45pt;width:441.6pt;height:36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" stroked="f">
                <v:textbox inset="0,0,0,0">
                  <w:txbxContent>
                    <w:bookmarkStart w:id="254" w:name="_Ref183518973"/>
                    <w:p w14:paraId="586BC22B" w14:textId="5607A686" w:rsidR="00A65FA5" w:rsidRPr="003F5061" w:rsidRDefault="00015CB5" w:rsidP="00A65FA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5" w:name="_Toc184894424"/>
                      <w:r w:rsidR="006B6047">
                        <w:rPr>
                          <w:noProof/>
                        </w:rPr>
                        <w:t>60</w:t>
                      </w:r>
                      <w:r>
                        <w:rPr>
                          <w:noProof/>
                        </w:rPr>
                        <w:fldChar w:fldCharType="end"/>
                      </w:r>
                      <w:r w:rsidR="00A65FA5">
                        <w:t>. ábra</w:t>
                      </w:r>
                      <w:bookmarkEnd w:id="254"/>
                      <w:r w:rsidR="00A65FA5">
                        <w:t xml:space="preserve">: </w:t>
                      </w:r>
                      <w:proofErr w:type="spellStart"/>
                      <w:r w:rsidR="00A65FA5">
                        <w:t>startBeforeEndValidator</w:t>
                      </w:r>
                      <w:proofErr w:type="spellEnd"/>
                      <w:r w:rsidR="00A65FA5">
                        <w:t xml:space="preserve"> (saját)</w:t>
                      </w:r>
                      <w:bookmarkEnd w:id="255"/>
                    </w:p>
                  </w:txbxContent>
                </v:textbox>
                <w10:wrap type="square"/>
              </v:shape>
            </w:pict>
          </mc:Fallback>
        </mc:AlternateContent>
      </w:r>
      <w:r>
        <w:rPr>
          <w:noProof/>
        </w:rPr>
        <mc:AlternateContent>
          <mc:Choice Requires="wps">
            <w:drawing>
              <wp:anchor distT="45720" distB="45720" distL="114300" distR="114300" simplePos="0" relativeHeight="251916288" behindDoc="0" locked="0" layoutInCell="1" allowOverlap="1" wp14:anchorId="002C1C1E" wp14:editId="0C87197B">
                <wp:simplePos x="0" y="0"/>
                <wp:positionH relativeFrom="margin">
                  <wp:posOffset>0</wp:posOffset>
                </wp:positionH>
                <wp:positionV relativeFrom="paragraph">
                  <wp:posOffset>777240</wp:posOffset>
                </wp:positionV>
                <wp:extent cx="5608320" cy="2827020"/>
                <wp:effectExtent l="0" t="0" r="0" b="0"/>
                <wp:wrapSquare wrapText="bothSides"/>
                <wp:docPr id="187377691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2827020"/>
                        </a:xfrm>
                        <a:prstGeom prst="rect">
                          <a:avLst/>
                        </a:prstGeom>
                        <a:solidFill>
                          <a:srgbClr val="FFFFFF"/>
                        </a:solidFill>
                        <a:ln w="9525">
                          <a:noFill/>
                          <a:miter lim="800000"/>
                          <a:headEnd/>
                          <a:tailEnd/>
                        </a:ln>
                      </wps:spPr>
                      <wps:txbx>
                        <w:txbxContent>
                          <w:p w14:paraId="382895F4" w14:textId="58163489" w:rsidR="00A65FA5" w:rsidRPr="00A65FA5" w:rsidRDefault="00A65FA5" w:rsidP="00A65FA5">
                            <w:pPr>
                              <w:pStyle w:val="Kd"/>
                              <w:rPr>
                                <w:lang w:eastAsia="hu-HU" w:bidi="ar-SA"/>
                              </w:rPr>
                            </w:pPr>
                            <w:r w:rsidRPr="00A65FA5">
                              <w:rPr>
                                <w:color w:val="0033B3"/>
                                <w:lang w:eastAsia="hu-HU" w:bidi="ar-SA"/>
                              </w:rPr>
                              <w:t xml:space="preserve">export </w:t>
                            </w:r>
                            <w:proofErr w:type="spellStart"/>
                            <w:r w:rsidRPr="00A65FA5">
                              <w:rPr>
                                <w:color w:val="0033B3"/>
                                <w:lang w:eastAsia="hu-HU" w:bidi="ar-SA"/>
                              </w:rPr>
                              <w:t>function</w:t>
                            </w:r>
                            <w:proofErr w:type="spellEnd"/>
                            <w:r w:rsidRPr="00A65FA5">
                              <w:rPr>
                                <w:color w:val="0033B3"/>
                                <w:lang w:eastAsia="hu-HU" w:bidi="ar-SA"/>
                              </w:rPr>
                              <w:t xml:space="preserve"> </w:t>
                            </w:r>
                            <w:proofErr w:type="spellStart"/>
                            <w:proofErr w:type="gramStart"/>
                            <w:r w:rsidRPr="00A65FA5">
                              <w:rPr>
                                <w:i/>
                                <w:iCs/>
                                <w:lang w:eastAsia="hu-HU" w:bidi="ar-SA"/>
                              </w:rPr>
                              <w:t>startBeforeEndValidator</w:t>
                            </w:r>
                            <w:proofErr w:type="spellEnd"/>
                            <w:r w:rsidRPr="00A65FA5">
                              <w:rPr>
                                <w:lang w:eastAsia="hu-HU" w:bidi="ar-SA"/>
                              </w:rPr>
                              <w:t>(</w:t>
                            </w:r>
                            <w:proofErr w:type="gramEnd"/>
                            <w:r w:rsidRPr="00A65FA5">
                              <w:rPr>
                                <w:lang w:eastAsia="hu-HU" w:bidi="ar-SA"/>
                              </w:rPr>
                              <w:t xml:space="preserve">): </w:t>
                            </w:r>
                            <w:proofErr w:type="spellStart"/>
                            <w:r w:rsidRPr="00A65FA5">
                              <w:rPr>
                                <w:color w:val="000000"/>
                                <w:lang w:eastAsia="hu-HU" w:bidi="ar-SA"/>
                              </w:rPr>
                              <w:t>ValidatorFn</w:t>
                            </w:r>
                            <w:proofErr w:type="spellEnd"/>
                            <w:r w:rsidRPr="00A65FA5">
                              <w:rPr>
                                <w:color w:val="000000"/>
                                <w:lang w:eastAsia="hu-HU" w:bidi="ar-SA"/>
                              </w:rPr>
                              <w:t xml:space="preserve"> </w:t>
                            </w:r>
                            <w:r w:rsidRPr="00A65FA5">
                              <w:rPr>
                                <w:lang w:eastAsia="hu-HU" w:bidi="ar-SA"/>
                              </w:rPr>
                              <w:t>{</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lang w:eastAsia="hu-HU" w:bidi="ar-SA"/>
                              </w:rPr>
                              <w:t>control</w:t>
                            </w:r>
                            <w:proofErr w:type="spellEnd"/>
                            <w:r w:rsidRPr="00A65FA5">
                              <w:rPr>
                                <w:lang w:eastAsia="hu-HU" w:bidi="ar-SA"/>
                              </w:rPr>
                              <w:t xml:space="preserve">: </w:t>
                            </w:r>
                            <w:proofErr w:type="spellStart"/>
                            <w:r w:rsidRPr="00A65FA5">
                              <w:rPr>
                                <w:color w:val="000000"/>
                                <w:lang w:eastAsia="hu-HU" w:bidi="ar-SA"/>
                              </w:rPr>
                              <w:t>AbstractControl</w:t>
                            </w:r>
                            <w:proofErr w:type="spellEnd"/>
                            <w:r w:rsidRPr="00A65FA5">
                              <w:rPr>
                                <w:lang w:eastAsia="hu-HU" w:bidi="ar-SA"/>
                              </w:rPr>
                              <w:t xml:space="preserve">): </w:t>
                            </w:r>
                            <w:proofErr w:type="spellStart"/>
                            <w:r w:rsidRPr="00A65FA5">
                              <w:rPr>
                                <w:color w:val="000000"/>
                                <w:lang w:eastAsia="hu-HU" w:bidi="ar-SA"/>
                              </w:rPr>
                              <w:t>ValidationErrors</w:t>
                            </w:r>
                            <w:proofErr w:type="spellEnd"/>
                            <w:r w:rsidRPr="00A65FA5">
                              <w:rPr>
                                <w:color w:val="000000"/>
                                <w:lang w:eastAsia="hu-HU" w:bidi="ar-SA"/>
                              </w:rPr>
                              <w:t xml:space="preserve"> </w:t>
                            </w:r>
                            <w:r w:rsidRPr="00A65FA5">
                              <w:rPr>
                                <w:lang w:eastAsia="hu-HU" w:bidi="ar-SA"/>
                              </w:rPr>
                              <w:t xml:space="preserve">| </w:t>
                            </w:r>
                            <w:r w:rsidRPr="00A65FA5">
                              <w:rPr>
                                <w:color w:val="0033B3"/>
                                <w:lang w:eastAsia="hu-HU" w:bidi="ar-SA"/>
                              </w:rPr>
                              <w:t xml:space="preserve">null </w:t>
                            </w:r>
                            <w:r w:rsidRPr="00A65FA5">
                              <w:rPr>
                                <w:lang w:eastAsia="hu-HU" w:bidi="ar-SA"/>
                              </w:rPr>
                              <w:t>=&gt; {</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start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'start'</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end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'end'</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r>
                            <w:r w:rsidRPr="00A65FA5">
                              <w:rPr>
                                <w:lang w:eastAsia="hu-HU" w:bidi="ar-SA"/>
                              </w:rPr>
                              <w:br/>
                              <w:t xml:space="preserve">    </w:t>
                            </w:r>
                            <w:proofErr w:type="spellStart"/>
                            <w:r w:rsidRPr="00A65FA5">
                              <w:rPr>
                                <w:color w:val="0033B3"/>
                                <w:lang w:eastAsia="hu-HU" w:bidi="ar-SA"/>
                              </w:rPr>
                              <w:t>if</w:t>
                            </w:r>
                            <w:proofErr w:type="spellEnd"/>
                            <w:r w:rsidRPr="00A65FA5">
                              <w:rPr>
                                <w:color w:val="0033B3"/>
                                <w:lang w:eastAsia="hu-HU" w:bidi="ar-SA"/>
                              </w:rPr>
                              <w:t xml:space="preserve"> </w:t>
                            </w:r>
                            <w:r w:rsidRPr="00A65FA5">
                              <w:rPr>
                                <w:lang w:eastAsia="hu-HU" w:bidi="ar-SA"/>
                              </w:rPr>
                              <w:t>(</w:t>
                            </w:r>
                            <w:r w:rsidRPr="00A65FA5">
                              <w:rPr>
                                <w:color w:val="2A8C7C"/>
                                <w:lang w:eastAsia="hu-HU" w:bidi="ar-SA"/>
                              </w:rPr>
                              <w:t xml:space="preserve">start </w:t>
                            </w:r>
                            <w:r w:rsidRPr="00A65FA5">
                              <w:rPr>
                                <w:lang w:eastAsia="hu-HU" w:bidi="ar-SA"/>
                              </w:rPr>
                              <w:t xml:space="preserve">&amp;&amp; </w:t>
                            </w:r>
                            <w:r w:rsidRPr="00A65FA5">
                              <w:rPr>
                                <w:color w:val="2A8C7C"/>
                                <w:lang w:eastAsia="hu-HU" w:bidi="ar-SA"/>
                              </w:rPr>
                              <w:t xml:space="preserve">end </w:t>
                            </w:r>
                            <w:r w:rsidRPr="00A65FA5">
                              <w:rPr>
                                <w:lang w:eastAsia="hu-HU" w:bidi="ar-SA"/>
                              </w:rPr>
                              <w:t xml:space="preserve">&amp;&amp; </w:t>
                            </w:r>
                            <w:r w:rsidRPr="00A65FA5">
                              <w:rPr>
                                <w:color w:val="2A8C7C"/>
                                <w:lang w:eastAsia="hu-HU" w:bidi="ar-SA"/>
                              </w:rPr>
                              <w:t xml:space="preserve">start </w:t>
                            </w:r>
                            <w:r w:rsidRPr="00A65FA5">
                              <w:rPr>
                                <w:lang w:eastAsia="hu-HU" w:bidi="ar-SA"/>
                              </w:rPr>
                              <w:t xml:space="preserve">&gt;= </w:t>
                            </w:r>
                            <w:r w:rsidRPr="00A65FA5">
                              <w:rPr>
                                <w:color w:val="2A8C7C"/>
                                <w:lang w:eastAsia="hu-HU" w:bidi="ar-SA"/>
                              </w:rPr>
                              <w:t>end</w:t>
                            </w:r>
                            <w:r w:rsidRPr="00A65FA5">
                              <w:rPr>
                                <w:lang w:eastAsia="hu-HU" w:bidi="ar-SA"/>
                              </w:rPr>
                              <w:t>) {</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color w:val="871094"/>
                                <w:lang w:eastAsia="hu-HU" w:bidi="ar-SA"/>
                              </w:rPr>
                              <w:t>startBeforeEnd</w:t>
                            </w:r>
                            <w:proofErr w:type="spellEnd"/>
                            <w:r w:rsidRPr="00A65FA5">
                              <w:rPr>
                                <w:lang w:eastAsia="hu-HU" w:bidi="ar-SA"/>
                              </w:rPr>
                              <w:t xml:space="preserve">: </w:t>
                            </w:r>
                            <w:proofErr w:type="spellStart"/>
                            <w:r w:rsidRPr="00A65FA5">
                              <w:rPr>
                                <w:color w:val="0033B3"/>
                                <w:lang w:eastAsia="hu-HU" w:bidi="ar-SA"/>
                              </w:rPr>
                              <w:t>true</w:t>
                            </w:r>
                            <w:proofErr w:type="spellEnd"/>
                            <w:r w:rsidRPr="00A65FA5">
                              <w:rPr>
                                <w:lang w:eastAsia="hu-HU" w:bidi="ar-SA"/>
                              </w:rPr>
                              <w:t>};</w:t>
                            </w:r>
                            <w:r w:rsidRPr="00A65FA5">
                              <w:rPr>
                                <w:lang w:eastAsia="hu-HU" w:bidi="ar-SA"/>
                              </w:rPr>
                              <w:br/>
                              <w:t xml:space="preserve">    }</w:t>
                            </w:r>
                            <w:r w:rsidRPr="00A65FA5">
                              <w:rPr>
                                <w:lang w:eastAsia="hu-HU" w:bidi="ar-SA"/>
                              </w:rPr>
                              <w:br/>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null</w:t>
                            </w:r>
                            <w:r w:rsidRPr="00A65FA5">
                              <w:rPr>
                                <w:lang w:eastAsia="hu-HU" w:bidi="ar-SA"/>
                              </w:rPr>
                              <w:t>;</w:t>
                            </w:r>
                            <w:r w:rsidRPr="00A65FA5">
                              <w:rPr>
                                <w:lang w:eastAsia="hu-HU" w:bidi="ar-SA"/>
                              </w:rPr>
                              <w:br/>
                              <w:t xml:space="preserve">  };</w:t>
                            </w:r>
                            <w:r w:rsidRPr="00A65FA5">
                              <w:rPr>
                                <w:lang w:eastAsia="hu-HU" w:bidi="ar-SA"/>
                              </w:rPr>
                              <w:br/>
                              <w:t>}</w:t>
                            </w:r>
                          </w:p>
                          <w:p w14:paraId="01263D14" w14:textId="17B36429" w:rsidR="00A65FA5" w:rsidRDefault="00A65FA5" w:rsidP="00A65FA5">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1C1E" id="_x0000_s1115" type="#_x0000_t202" style="position:absolute;left:0;text-align:left;margin-left:0;margin-top:61.2pt;width:441.6pt;height:222.6pt;z-index:251916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" stroked="f">
                <v:textbox>
                  <w:txbxContent>
                    <w:p w14:paraId="382895F4" w14:textId="58163489" w:rsidR="00A65FA5" w:rsidRPr="00A65FA5" w:rsidRDefault="00A65FA5" w:rsidP="00A65FA5">
                      <w:pPr>
                        <w:pStyle w:val="Kd"/>
                        <w:rPr>
                          <w:lang w:eastAsia="hu-HU" w:bidi="ar-SA"/>
                        </w:rPr>
                      </w:pPr>
                      <w:r w:rsidRPr="00A65FA5">
                        <w:rPr>
                          <w:color w:val="0033B3"/>
                          <w:lang w:eastAsia="hu-HU" w:bidi="ar-SA"/>
                        </w:rPr>
                        <w:t xml:space="preserve">export </w:t>
                      </w:r>
                      <w:proofErr w:type="spellStart"/>
                      <w:r w:rsidRPr="00A65FA5">
                        <w:rPr>
                          <w:color w:val="0033B3"/>
                          <w:lang w:eastAsia="hu-HU" w:bidi="ar-SA"/>
                        </w:rPr>
                        <w:t>function</w:t>
                      </w:r>
                      <w:proofErr w:type="spellEnd"/>
                      <w:r w:rsidRPr="00A65FA5">
                        <w:rPr>
                          <w:color w:val="0033B3"/>
                          <w:lang w:eastAsia="hu-HU" w:bidi="ar-SA"/>
                        </w:rPr>
                        <w:t xml:space="preserve"> </w:t>
                      </w:r>
                      <w:proofErr w:type="spellStart"/>
                      <w:proofErr w:type="gramStart"/>
                      <w:r w:rsidRPr="00A65FA5">
                        <w:rPr>
                          <w:i/>
                          <w:iCs/>
                          <w:lang w:eastAsia="hu-HU" w:bidi="ar-SA"/>
                        </w:rPr>
                        <w:t>startBeforeEndValidator</w:t>
                      </w:r>
                      <w:proofErr w:type="spellEnd"/>
                      <w:r w:rsidRPr="00A65FA5">
                        <w:rPr>
                          <w:lang w:eastAsia="hu-HU" w:bidi="ar-SA"/>
                        </w:rPr>
                        <w:t>(</w:t>
                      </w:r>
                      <w:proofErr w:type="gramEnd"/>
                      <w:r w:rsidRPr="00A65FA5">
                        <w:rPr>
                          <w:lang w:eastAsia="hu-HU" w:bidi="ar-SA"/>
                        </w:rPr>
                        <w:t xml:space="preserve">): </w:t>
                      </w:r>
                      <w:proofErr w:type="spellStart"/>
                      <w:r w:rsidRPr="00A65FA5">
                        <w:rPr>
                          <w:color w:val="000000"/>
                          <w:lang w:eastAsia="hu-HU" w:bidi="ar-SA"/>
                        </w:rPr>
                        <w:t>ValidatorFn</w:t>
                      </w:r>
                      <w:proofErr w:type="spellEnd"/>
                      <w:r w:rsidRPr="00A65FA5">
                        <w:rPr>
                          <w:color w:val="000000"/>
                          <w:lang w:eastAsia="hu-HU" w:bidi="ar-SA"/>
                        </w:rPr>
                        <w:t xml:space="preserve"> </w:t>
                      </w:r>
                      <w:r w:rsidRPr="00A65FA5">
                        <w:rPr>
                          <w:lang w:eastAsia="hu-HU" w:bidi="ar-SA"/>
                        </w:rPr>
                        <w:t>{</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lang w:eastAsia="hu-HU" w:bidi="ar-SA"/>
                        </w:rPr>
                        <w:t>control</w:t>
                      </w:r>
                      <w:proofErr w:type="spellEnd"/>
                      <w:r w:rsidRPr="00A65FA5">
                        <w:rPr>
                          <w:lang w:eastAsia="hu-HU" w:bidi="ar-SA"/>
                        </w:rPr>
                        <w:t xml:space="preserve">: </w:t>
                      </w:r>
                      <w:proofErr w:type="spellStart"/>
                      <w:r w:rsidRPr="00A65FA5">
                        <w:rPr>
                          <w:color w:val="000000"/>
                          <w:lang w:eastAsia="hu-HU" w:bidi="ar-SA"/>
                        </w:rPr>
                        <w:t>AbstractControl</w:t>
                      </w:r>
                      <w:proofErr w:type="spellEnd"/>
                      <w:r w:rsidRPr="00A65FA5">
                        <w:rPr>
                          <w:lang w:eastAsia="hu-HU" w:bidi="ar-SA"/>
                        </w:rPr>
                        <w:t xml:space="preserve">): </w:t>
                      </w:r>
                      <w:proofErr w:type="spellStart"/>
                      <w:r w:rsidRPr="00A65FA5">
                        <w:rPr>
                          <w:color w:val="000000"/>
                          <w:lang w:eastAsia="hu-HU" w:bidi="ar-SA"/>
                        </w:rPr>
                        <w:t>ValidationErrors</w:t>
                      </w:r>
                      <w:proofErr w:type="spellEnd"/>
                      <w:r w:rsidRPr="00A65FA5">
                        <w:rPr>
                          <w:color w:val="000000"/>
                          <w:lang w:eastAsia="hu-HU" w:bidi="ar-SA"/>
                        </w:rPr>
                        <w:t xml:space="preserve"> </w:t>
                      </w:r>
                      <w:r w:rsidRPr="00A65FA5">
                        <w:rPr>
                          <w:lang w:eastAsia="hu-HU" w:bidi="ar-SA"/>
                        </w:rPr>
                        <w:t xml:space="preserve">| </w:t>
                      </w:r>
                      <w:r w:rsidRPr="00A65FA5">
                        <w:rPr>
                          <w:color w:val="0033B3"/>
                          <w:lang w:eastAsia="hu-HU" w:bidi="ar-SA"/>
                        </w:rPr>
                        <w:t xml:space="preserve">null </w:t>
                      </w:r>
                      <w:r w:rsidRPr="00A65FA5">
                        <w:rPr>
                          <w:lang w:eastAsia="hu-HU" w:bidi="ar-SA"/>
                        </w:rPr>
                        <w:t>=&gt; {</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start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'start'</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end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'end'</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r>
                      <w:r w:rsidRPr="00A65FA5">
                        <w:rPr>
                          <w:lang w:eastAsia="hu-HU" w:bidi="ar-SA"/>
                        </w:rPr>
                        <w:br/>
                        <w:t xml:space="preserve">    </w:t>
                      </w:r>
                      <w:proofErr w:type="spellStart"/>
                      <w:r w:rsidRPr="00A65FA5">
                        <w:rPr>
                          <w:color w:val="0033B3"/>
                          <w:lang w:eastAsia="hu-HU" w:bidi="ar-SA"/>
                        </w:rPr>
                        <w:t>if</w:t>
                      </w:r>
                      <w:proofErr w:type="spellEnd"/>
                      <w:r w:rsidRPr="00A65FA5">
                        <w:rPr>
                          <w:color w:val="0033B3"/>
                          <w:lang w:eastAsia="hu-HU" w:bidi="ar-SA"/>
                        </w:rPr>
                        <w:t xml:space="preserve"> </w:t>
                      </w:r>
                      <w:r w:rsidRPr="00A65FA5">
                        <w:rPr>
                          <w:lang w:eastAsia="hu-HU" w:bidi="ar-SA"/>
                        </w:rPr>
                        <w:t>(</w:t>
                      </w:r>
                      <w:r w:rsidRPr="00A65FA5">
                        <w:rPr>
                          <w:color w:val="2A8C7C"/>
                          <w:lang w:eastAsia="hu-HU" w:bidi="ar-SA"/>
                        </w:rPr>
                        <w:t xml:space="preserve">start </w:t>
                      </w:r>
                      <w:r w:rsidRPr="00A65FA5">
                        <w:rPr>
                          <w:lang w:eastAsia="hu-HU" w:bidi="ar-SA"/>
                        </w:rPr>
                        <w:t xml:space="preserve">&amp;&amp; </w:t>
                      </w:r>
                      <w:r w:rsidRPr="00A65FA5">
                        <w:rPr>
                          <w:color w:val="2A8C7C"/>
                          <w:lang w:eastAsia="hu-HU" w:bidi="ar-SA"/>
                        </w:rPr>
                        <w:t xml:space="preserve">end </w:t>
                      </w:r>
                      <w:r w:rsidRPr="00A65FA5">
                        <w:rPr>
                          <w:lang w:eastAsia="hu-HU" w:bidi="ar-SA"/>
                        </w:rPr>
                        <w:t xml:space="preserve">&amp;&amp; </w:t>
                      </w:r>
                      <w:r w:rsidRPr="00A65FA5">
                        <w:rPr>
                          <w:color w:val="2A8C7C"/>
                          <w:lang w:eastAsia="hu-HU" w:bidi="ar-SA"/>
                        </w:rPr>
                        <w:t xml:space="preserve">start </w:t>
                      </w:r>
                      <w:r w:rsidRPr="00A65FA5">
                        <w:rPr>
                          <w:lang w:eastAsia="hu-HU" w:bidi="ar-SA"/>
                        </w:rPr>
                        <w:t xml:space="preserve">&gt;= </w:t>
                      </w:r>
                      <w:r w:rsidRPr="00A65FA5">
                        <w:rPr>
                          <w:color w:val="2A8C7C"/>
                          <w:lang w:eastAsia="hu-HU" w:bidi="ar-SA"/>
                        </w:rPr>
                        <w:t>end</w:t>
                      </w:r>
                      <w:r w:rsidRPr="00A65FA5">
                        <w:rPr>
                          <w:lang w:eastAsia="hu-HU" w:bidi="ar-SA"/>
                        </w:rPr>
                        <w:t>) {</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color w:val="871094"/>
                          <w:lang w:eastAsia="hu-HU" w:bidi="ar-SA"/>
                        </w:rPr>
                        <w:t>startBeforeEnd</w:t>
                      </w:r>
                      <w:proofErr w:type="spellEnd"/>
                      <w:r w:rsidRPr="00A65FA5">
                        <w:rPr>
                          <w:lang w:eastAsia="hu-HU" w:bidi="ar-SA"/>
                        </w:rPr>
                        <w:t xml:space="preserve">: </w:t>
                      </w:r>
                      <w:proofErr w:type="spellStart"/>
                      <w:r w:rsidRPr="00A65FA5">
                        <w:rPr>
                          <w:color w:val="0033B3"/>
                          <w:lang w:eastAsia="hu-HU" w:bidi="ar-SA"/>
                        </w:rPr>
                        <w:t>true</w:t>
                      </w:r>
                      <w:proofErr w:type="spellEnd"/>
                      <w:r w:rsidRPr="00A65FA5">
                        <w:rPr>
                          <w:lang w:eastAsia="hu-HU" w:bidi="ar-SA"/>
                        </w:rPr>
                        <w:t>};</w:t>
                      </w:r>
                      <w:r w:rsidRPr="00A65FA5">
                        <w:rPr>
                          <w:lang w:eastAsia="hu-HU" w:bidi="ar-SA"/>
                        </w:rPr>
                        <w:br/>
                        <w:t xml:space="preserve">    }</w:t>
                      </w:r>
                      <w:r w:rsidRPr="00A65FA5">
                        <w:rPr>
                          <w:lang w:eastAsia="hu-HU" w:bidi="ar-SA"/>
                        </w:rPr>
                        <w:br/>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null</w:t>
                      </w:r>
                      <w:r w:rsidRPr="00A65FA5">
                        <w:rPr>
                          <w:lang w:eastAsia="hu-HU" w:bidi="ar-SA"/>
                        </w:rPr>
                        <w:t>;</w:t>
                      </w:r>
                      <w:r w:rsidRPr="00A65FA5">
                        <w:rPr>
                          <w:lang w:eastAsia="hu-HU" w:bidi="ar-SA"/>
                        </w:rPr>
                        <w:br/>
                        <w:t xml:space="preserve">  };</w:t>
                      </w:r>
                      <w:r w:rsidRPr="00A65FA5">
                        <w:rPr>
                          <w:lang w:eastAsia="hu-HU" w:bidi="ar-SA"/>
                        </w:rPr>
                        <w:br/>
                        <w:t>}</w:t>
                      </w:r>
                    </w:p>
                    <w:p w14:paraId="01263D14" w14:textId="17B36429" w:rsidR="00A65FA5" w:rsidRDefault="00A65FA5" w:rsidP="00A65FA5">
                      <w:pPr>
                        <w:pStyle w:val="Kd"/>
                      </w:pPr>
                    </w:p>
                  </w:txbxContent>
                </v:textbox>
                <w10:wrap type="square" anchorx="margin"/>
              </v:shape>
            </w:pict>
          </mc:Fallback>
        </mc:AlternateContent>
      </w:r>
    </w:p>
    <w:p w14:paraId="624D1C86" w14:textId="305075BB" w:rsidR="00A65FA5" w:rsidRDefault="00DD58FF" w:rsidP="007C660C">
      <w:r>
        <w:t xml:space="preserve">A másik két általam készített </w:t>
      </w:r>
      <w:proofErr w:type="spellStart"/>
      <w:r>
        <w:t>validátor</w:t>
      </w:r>
      <w:proofErr w:type="spellEnd"/>
      <w:r>
        <w:t xml:space="preserve"> az </w:t>
      </w:r>
      <w:proofErr w:type="spellStart"/>
      <w:r w:rsidRPr="00DD58FF">
        <w:rPr>
          <w:rStyle w:val="KdChar"/>
        </w:rPr>
        <w:t>overlapValidator</w:t>
      </w:r>
      <w:proofErr w:type="spellEnd"/>
      <w:r>
        <w:t xml:space="preserve"> és a </w:t>
      </w:r>
      <w:proofErr w:type="spellStart"/>
      <w:r w:rsidRPr="00DD58FF">
        <w:rPr>
          <w:rStyle w:val="KdChar"/>
        </w:rPr>
        <w:t>disallowedTimeValidator</w:t>
      </w:r>
      <w:proofErr w:type="spellEnd"/>
      <w:r>
        <w:t xml:space="preserve">. Ezek közül az előbbi az esemény más eseményekkel való átfedését vizsgálja a beállított konfigurációtól függően, a második pedig az időpontfoglalásra nem engedélyezett intervallumokkal való metszetet </w:t>
      </w:r>
      <w:proofErr w:type="spellStart"/>
      <w:r>
        <w:t>validálja</w:t>
      </w:r>
      <w:proofErr w:type="spellEnd"/>
      <w:r>
        <w:t>.</w:t>
      </w:r>
    </w:p>
    <w:p w14:paraId="596014F6" w14:textId="619892AC" w:rsidR="00A65FA5" w:rsidRDefault="00AF35A1" w:rsidP="007C660C">
      <w:r>
        <w:rPr>
          <w:noProof/>
        </w:rPr>
        <w:lastRenderedPageBreak/>
        <mc:AlternateContent>
          <mc:Choice Requires="wps">
            <w:drawing>
              <wp:anchor distT="0" distB="0" distL="114300" distR="114300" simplePos="0" relativeHeight="251922432" behindDoc="0" locked="0" layoutInCell="1" allowOverlap="1" wp14:anchorId="0767CB09" wp14:editId="3FBDCBAF">
                <wp:simplePos x="0" y="0"/>
                <wp:positionH relativeFrom="margin">
                  <wp:align>left</wp:align>
                </wp:positionH>
                <wp:positionV relativeFrom="paragraph">
                  <wp:posOffset>47625</wp:posOffset>
                </wp:positionV>
                <wp:extent cx="5562600" cy="464820"/>
                <wp:effectExtent l="0" t="0" r="0" b="0"/>
                <wp:wrapSquare wrapText="bothSides"/>
                <wp:docPr id="20977261" name="Szövegdoboz 1"/>
                <wp:cNvGraphicFramePr/>
                <a:graphic xmlns:a="http://schemas.openxmlformats.org/drawingml/2006/main">
                  <a:graphicData uri="http://schemas.microsoft.com/office/word/2010/wordprocessingShape">
                    <wps:wsp>
                      <wps:cNvSpPr txBox="1"/>
                      <wps:spPr>
                        <a:xfrm>
                          <a:off x="0" y="0"/>
                          <a:ext cx="5562600" cy="464820"/>
                        </a:xfrm>
                        <a:prstGeom prst="rect">
                          <a:avLst/>
                        </a:prstGeom>
                        <a:solidFill>
                          <a:prstClr val="white"/>
                        </a:solidFill>
                        <a:ln>
                          <a:noFill/>
                        </a:ln>
                      </wps:spPr>
                      <wps:txbx>
                        <w:txbxContent>
                          <w:p w14:paraId="25FD4EF3" w14:textId="27575C7C" w:rsidR="00DD58FF" w:rsidRPr="00330664" w:rsidRDefault="00015CB5" w:rsidP="00DD58F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6" w:name="_Toc184894425"/>
                            <w:r w:rsidR="006B6047">
                              <w:rPr>
                                <w:noProof/>
                              </w:rPr>
                              <w:t>61</w:t>
                            </w:r>
                            <w:r>
                              <w:rPr>
                                <w:noProof/>
                              </w:rPr>
                              <w:fldChar w:fldCharType="end"/>
                            </w:r>
                            <w:r w:rsidR="00DD58FF">
                              <w:t xml:space="preserve">. ábra: </w:t>
                            </w:r>
                            <w:proofErr w:type="spellStart"/>
                            <w:r w:rsidR="00DD58FF">
                              <w:t>overlapValidator</w:t>
                            </w:r>
                            <w:proofErr w:type="spellEnd"/>
                            <w:r w:rsidR="003F4E70">
                              <w:t xml:space="preserve"> tömb szekciója</w:t>
                            </w:r>
                            <w:r w:rsidR="00DD58FF">
                              <w:t xml:space="preserve"> (saját)</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67CB09" id="_x0000_s1116" type="#_x0000_t202" style="position:absolute;left:0;text-align:left;margin-left:0;margin-top:3.75pt;width:438pt;height:36.6pt;z-index:251922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" stroked="f">
                <v:textbox inset="0,0,0,0">
                  <w:txbxContent>
                    <w:p w14:paraId="25FD4EF3" w14:textId="27575C7C" w:rsidR="00DD58FF" w:rsidRPr="00330664" w:rsidRDefault="00015CB5" w:rsidP="00DD58F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7" w:name="_Toc184894425"/>
                      <w:r w:rsidR="006B6047">
                        <w:rPr>
                          <w:noProof/>
                        </w:rPr>
                        <w:t>61</w:t>
                      </w:r>
                      <w:r>
                        <w:rPr>
                          <w:noProof/>
                        </w:rPr>
                        <w:fldChar w:fldCharType="end"/>
                      </w:r>
                      <w:r w:rsidR="00DD58FF">
                        <w:t xml:space="preserve">. ábra: </w:t>
                      </w:r>
                      <w:proofErr w:type="spellStart"/>
                      <w:r w:rsidR="00DD58FF">
                        <w:t>overlapValidator</w:t>
                      </w:r>
                      <w:proofErr w:type="spellEnd"/>
                      <w:r w:rsidR="003F4E70">
                        <w:t xml:space="preserve"> tömb szekciója</w:t>
                      </w:r>
                      <w:r w:rsidR="00DD58FF">
                        <w:t xml:space="preserve"> (saját)</w:t>
                      </w:r>
                      <w:bookmarkEnd w:id="257"/>
                    </w:p>
                  </w:txbxContent>
                </v:textbox>
                <w10:wrap type="square" anchorx="margin"/>
              </v:shape>
            </w:pict>
          </mc:Fallback>
        </mc:AlternateContent>
      </w:r>
      <w:r w:rsidR="003F4E70">
        <w:rPr>
          <w:noProof/>
        </w:rPr>
        <mc:AlternateContent>
          <mc:Choice Requires="wps">
            <w:drawing>
              <wp:anchor distT="45720" distB="45720" distL="114300" distR="114300" simplePos="0" relativeHeight="251920384" behindDoc="0" locked="0" layoutInCell="1" allowOverlap="1" wp14:anchorId="5C7D60F3" wp14:editId="353FCD9E">
                <wp:simplePos x="0" y="0"/>
                <wp:positionH relativeFrom="margin">
                  <wp:posOffset>17145</wp:posOffset>
                </wp:positionH>
                <wp:positionV relativeFrom="paragraph">
                  <wp:posOffset>634365</wp:posOffset>
                </wp:positionV>
                <wp:extent cx="5562600" cy="5006340"/>
                <wp:effectExtent l="0" t="0" r="0" b="3810"/>
                <wp:wrapSquare wrapText="bothSides"/>
                <wp:docPr id="133073959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006340"/>
                        </a:xfrm>
                        <a:prstGeom prst="rect">
                          <a:avLst/>
                        </a:prstGeom>
                        <a:solidFill>
                          <a:srgbClr val="FFFFFF"/>
                        </a:solidFill>
                        <a:ln w="9525">
                          <a:noFill/>
                          <a:miter lim="800000"/>
                          <a:headEnd/>
                          <a:tailEnd/>
                        </a:ln>
                      </wps:spPr>
                      <wps:txbx>
                        <w:txbxContent>
                          <w:p w14:paraId="5FF8F790" w14:textId="604D7E6D" w:rsidR="003F4E70" w:rsidRDefault="003F4E70" w:rsidP="00AF35A1">
                            <w:pPr>
                              <w:pStyle w:val="Kd"/>
                              <w:rPr>
                                <w:lang w:eastAsia="hu-HU" w:bidi="ar-SA"/>
                              </w:rPr>
                            </w:pPr>
                            <w:r w:rsidRPr="003F4E70">
                              <w:rPr>
                                <w:color w:val="0033B3"/>
                                <w:lang w:eastAsia="hu-HU" w:bidi="ar-SA"/>
                              </w:rPr>
                              <w:t xml:space="preserve">export </w:t>
                            </w:r>
                            <w:proofErr w:type="spellStart"/>
                            <w:r w:rsidRPr="003F4E70">
                              <w:rPr>
                                <w:color w:val="0033B3"/>
                                <w:lang w:eastAsia="hu-HU" w:bidi="ar-SA"/>
                              </w:rPr>
                              <w:t>function</w:t>
                            </w:r>
                            <w:proofErr w:type="spellEnd"/>
                            <w:r w:rsidRPr="003F4E70">
                              <w:rPr>
                                <w:color w:val="0033B3"/>
                                <w:lang w:eastAsia="hu-HU" w:bidi="ar-SA"/>
                              </w:rPr>
                              <w:t xml:space="preserve"> </w:t>
                            </w:r>
                            <w:proofErr w:type="spellStart"/>
                            <w:proofErr w:type="gramStart"/>
                            <w:r w:rsidRPr="003F4E70">
                              <w:rPr>
                                <w:i/>
                                <w:iCs/>
                                <w:lang w:eastAsia="hu-HU" w:bidi="ar-SA"/>
                              </w:rPr>
                              <w:t>overlapValidator</w:t>
                            </w:r>
                            <w:proofErr w:type="spellEnd"/>
                            <w:r w:rsidRPr="003F4E70">
                              <w:rPr>
                                <w:lang w:eastAsia="hu-HU" w:bidi="ar-SA"/>
                              </w:rPr>
                              <w:t>(</w:t>
                            </w:r>
                            <w:proofErr w:type="spellStart"/>
                            <w:proofErr w:type="gramEnd"/>
                            <w:r w:rsidRPr="003F4E70">
                              <w:rPr>
                                <w:lang w:eastAsia="hu-HU" w:bidi="ar-SA"/>
                              </w:rPr>
                              <w:t>overlaps</w:t>
                            </w:r>
                            <w:proofErr w:type="spellEnd"/>
                            <w:r w:rsidRPr="003F4E70">
                              <w:rPr>
                                <w:lang w:eastAsia="hu-HU" w:bidi="ar-SA"/>
                              </w:rPr>
                              <w:t xml:space="preserve">: </w:t>
                            </w:r>
                            <w:proofErr w:type="spellStart"/>
                            <w:r w:rsidRPr="003F4E70">
                              <w:rPr>
                                <w:color w:val="0033B3"/>
                                <w:lang w:eastAsia="hu-HU" w:bidi="ar-SA"/>
                              </w:rPr>
                              <w:t>boolean</w:t>
                            </w:r>
                            <w:proofErr w:type="spellEnd"/>
                            <w:r w:rsidRPr="003F4E70">
                              <w:rPr>
                                <w:color w:val="0033B3"/>
                                <w:lang w:eastAsia="hu-HU" w:bidi="ar-SA"/>
                              </w:rPr>
                              <w:t xml:space="preserve"> </w:t>
                            </w:r>
                            <w:r w:rsidRPr="003F4E70">
                              <w:rPr>
                                <w:lang w:eastAsia="hu-HU" w:bidi="ar-SA"/>
                              </w:rPr>
                              <w:t xml:space="preserve">| </w:t>
                            </w:r>
                            <w:proofErr w:type="spellStart"/>
                            <w:r w:rsidRPr="003F4E70">
                              <w:rPr>
                                <w:color w:val="0033B3"/>
                                <w:lang w:eastAsia="hu-HU" w:bidi="ar-SA"/>
                              </w:rPr>
                              <w:t>boolean</w:t>
                            </w:r>
                            <w:proofErr w:type="spellEnd"/>
                            <w:r w:rsidRPr="003F4E70">
                              <w:rPr>
                                <w:lang w:eastAsia="hu-HU" w:bidi="ar-SA"/>
                              </w:rPr>
                              <w:t xml:space="preserve">[], </w:t>
                            </w:r>
                            <w:proofErr w:type="spellStart"/>
                            <w:r w:rsidRPr="003F4E70">
                              <w:rPr>
                                <w:lang w:eastAsia="hu-HU" w:bidi="ar-SA"/>
                              </w:rPr>
                              <w:t>locations</w:t>
                            </w:r>
                            <w:proofErr w:type="spellEnd"/>
                            <w:r w:rsidRPr="003F4E70">
                              <w:rPr>
                                <w:lang w:eastAsia="hu-HU" w:bidi="ar-SA"/>
                              </w:rPr>
                              <w:t xml:space="preserve">: </w:t>
                            </w:r>
                            <w:proofErr w:type="spellStart"/>
                            <w:r w:rsidRPr="003F4E70">
                              <w:rPr>
                                <w:color w:val="0033B3"/>
                                <w:lang w:eastAsia="hu-HU" w:bidi="ar-SA"/>
                              </w:rPr>
                              <w:t>string</w:t>
                            </w:r>
                            <w:proofErr w:type="spellEnd"/>
                            <w:r w:rsidRPr="003F4E70">
                              <w:rPr>
                                <w:lang w:eastAsia="hu-HU" w:bidi="ar-SA"/>
                              </w:rPr>
                              <w:t xml:space="preserve">[], </w:t>
                            </w:r>
                            <w:proofErr w:type="spellStart"/>
                            <w:r w:rsidRPr="003F4E70">
                              <w:rPr>
                                <w:lang w:eastAsia="hu-HU" w:bidi="ar-SA"/>
                              </w:rPr>
                              <w:t>events</w:t>
                            </w:r>
                            <w:proofErr w:type="spellEnd"/>
                            <w:r w:rsidRPr="003F4E70">
                              <w:rPr>
                                <w:lang w:eastAsia="hu-HU" w:bidi="ar-SA"/>
                              </w:rPr>
                              <w:t xml:space="preserve">: </w:t>
                            </w:r>
                            <w:proofErr w:type="spellStart"/>
                            <w:r w:rsidRPr="003F4E70">
                              <w:rPr>
                                <w:color w:val="000000"/>
                                <w:lang w:eastAsia="hu-HU" w:bidi="ar-SA"/>
                              </w:rPr>
                              <w:t>CalendarEvent</w:t>
                            </w:r>
                            <w:proofErr w:type="spellEnd"/>
                            <w:r w:rsidRPr="003F4E70">
                              <w:rPr>
                                <w:lang w:eastAsia="hu-HU" w:bidi="ar-SA"/>
                              </w:rPr>
                              <w:t xml:space="preserve">[], </w:t>
                            </w:r>
                            <w:proofErr w:type="spellStart"/>
                            <w:r w:rsidRPr="003F4E70">
                              <w:rPr>
                                <w:lang w:eastAsia="hu-HU" w:bidi="ar-SA"/>
                              </w:rPr>
                              <w:t>startDate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lang w:eastAsia="hu-HU" w:bidi="ar-SA"/>
                              </w:rPr>
                              <w:t>endDate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color w:val="000000"/>
                                <w:lang w:eastAsia="hu-HU" w:bidi="ar-SA"/>
                              </w:rPr>
                              <w:t>ValidatorFn</w:t>
                            </w:r>
                            <w:proofErr w:type="spellEnd"/>
                            <w:r w:rsidRPr="003F4E70">
                              <w:rPr>
                                <w:color w:val="000000"/>
                                <w:lang w:eastAsia="hu-HU" w:bidi="ar-SA"/>
                              </w:rPr>
                              <w:t xml:space="preserve"> </w:t>
                            </w:r>
                            <w:r w:rsidRPr="003F4E70">
                              <w:rPr>
                                <w:lang w:eastAsia="hu-HU" w:bidi="ar-SA"/>
                              </w:rPr>
                              <w:t>{</w:t>
                            </w:r>
                          </w:p>
                          <w:p w14:paraId="5963D646" w14:textId="7CE66EE6" w:rsidR="003F4E70" w:rsidRPr="003F4E70" w:rsidRDefault="003F4E70" w:rsidP="00AF35A1">
                            <w:pPr>
                              <w:pStyle w:val="Kd"/>
                              <w:rPr>
                                <w:lang w:eastAsia="hu-HU" w:bidi="ar-SA"/>
                              </w:rPr>
                            </w:pPr>
                            <w:r>
                              <w:rPr>
                                <w:lang w:eastAsia="hu-HU" w:bidi="ar-SA"/>
                              </w:rPr>
                              <w:t>…</w:t>
                            </w:r>
                          </w:p>
                          <w:p w14:paraId="162D3392" w14:textId="48E668B6" w:rsidR="002E027C" w:rsidRPr="00AF35A1" w:rsidRDefault="00AF35A1" w:rsidP="00AF35A1">
                            <w:pPr>
                              <w:pStyle w:val="Kd"/>
                              <w:rPr>
                                <w:rFonts w:ascii="Courier New" w:eastAsia="Times New Roman" w:hAnsi="Courier New" w:cs="Courier New"/>
                                <w:color w:val="080808"/>
                                <w:kern w:val="0"/>
                                <w:szCs w:val="20"/>
                                <w:lang w:eastAsia="hu-HU" w:bidi="ar-SA"/>
                              </w:rPr>
                            </w:pP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30091"/>
                                <w:kern w:val="0"/>
                                <w:szCs w:val="20"/>
                                <w:lang w:eastAsia="hu-HU" w:bidi="ar-SA"/>
                              </w:rPr>
                              <w:t>Array</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914C07"/>
                                <w:kern w:val="0"/>
                                <w:szCs w:val="20"/>
                                <w:lang w:eastAsia="hu-HU" w:bidi="ar-SA"/>
                              </w:rPr>
                              <w:t>isArray</w:t>
                            </w:r>
                            <w:proofErr w:type="spellEnd"/>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lang w:eastAsia="hu-HU" w:bidi="ar-SA"/>
                              </w:rPr>
                              <w:t>overlaps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1750EB"/>
                                <w:kern w:val="0"/>
                                <w:szCs w:val="20"/>
                                <w:lang w:eastAsia="hu-HU" w:bidi="ar-SA"/>
                              </w:rPr>
                              <w:t>0</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proofErr w:type="gramStart"/>
                            <w:r w:rsidRPr="00AF35A1">
                              <w:rPr>
                                <w:rFonts w:ascii="Courier New" w:eastAsia="Times New Roman" w:hAnsi="Courier New" w:cs="Courier New"/>
                                <w:color w:val="080808"/>
                                <w:kern w:val="0"/>
                                <w:szCs w:val="20"/>
                                <w:lang w:eastAsia="hu-HU" w:bidi="ar-SA"/>
                              </w:rPr>
                              <w:t xml:space="preserve">&lt; </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gram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length</w:t>
                            </w:r>
                            <w:proofErr w:type="spellEnd"/>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t xml:space="preserve"> </w:t>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&amp;&amp; </w:t>
                            </w:r>
                            <w:proofErr w:type="spellStart"/>
                            <w:r w:rsidRPr="00AF35A1">
                              <w:rPr>
                                <w:rFonts w:ascii="Courier New" w:eastAsia="Times New Roman" w:hAnsi="Courier New" w:cs="Courier New"/>
                                <w:color w:val="080808"/>
                                <w:kern w:val="0"/>
                                <w:szCs w:val="20"/>
                                <w:lang w:eastAsia="hu-HU" w:bidi="ar-SA"/>
                              </w:rPr>
                              <w:t>control.</w:t>
                            </w:r>
                            <w:r w:rsidRPr="00AF35A1">
                              <w:rPr>
                                <w:rFonts w:ascii="Courier New" w:eastAsia="Times New Roman" w:hAnsi="Courier New" w:cs="Courier New"/>
                                <w:color w:val="914C07"/>
                                <w:kern w:val="0"/>
                                <w:szCs w:val="20"/>
                                <w:lang w:eastAsia="hu-HU" w:bidi="ar-SA"/>
                              </w:rPr>
                              <w:t>get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67D17"/>
                                <w:kern w:val="0"/>
                                <w:szCs w:val="20"/>
                                <w:lang w:eastAsia="hu-HU" w:bidi="ar-SA"/>
                              </w:rPr>
                              <w:t>'</w:t>
                            </w:r>
                            <w:proofErr w:type="spellStart"/>
                            <w:r w:rsidRPr="00AF35A1">
                              <w:rPr>
                                <w:rFonts w:ascii="Courier New" w:eastAsia="Times New Roman" w:hAnsi="Courier New" w:cs="Courier New"/>
                                <w:color w:val="067D17"/>
                                <w:kern w:val="0"/>
                                <w:szCs w:val="20"/>
                                <w:lang w:eastAsia="hu-HU" w:bidi="ar-SA"/>
                              </w:rPr>
                              <w:t>location</w:t>
                            </w:r>
                            <w:proofErr w:type="spellEnd"/>
                            <w:r w:rsidRPr="00AF35A1">
                              <w:rPr>
                                <w:rFonts w:ascii="Courier New" w:eastAsia="Times New Roman" w:hAnsi="Courier New" w:cs="Courier New"/>
                                <w:color w:val="067D17"/>
                                <w:kern w:val="0"/>
                                <w:szCs w:val="20"/>
                                <w:lang w:eastAsia="hu-HU" w:bidi="ar-SA"/>
                              </w:rPr>
                              <w:t>'</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71094"/>
                                <w:kern w:val="0"/>
                                <w:szCs w:val="20"/>
                                <w:lang w:eastAsia="hu-HU" w:bidi="ar-SA"/>
                              </w:rPr>
                              <w:t>value</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br/>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033B3"/>
                                <w:kern w:val="0"/>
                                <w:szCs w:val="20"/>
                                <w:lang w:eastAsia="hu-HU" w:bidi="ar-SA"/>
                              </w:rPr>
                              <w:t xml:space="preserve">const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2A8C7C"/>
                                <w:kern w:val="0"/>
                                <w:szCs w:val="20"/>
                                <w:lang w:eastAsia="hu-HU" w:bidi="ar-SA"/>
                              </w:rPr>
                              <w:t xml:space="preserve"> </w:t>
                            </w:r>
                            <w:r w:rsidRPr="00AF35A1">
                              <w:rPr>
                                <w:rFonts w:ascii="Courier New" w:eastAsia="Times New Roman" w:hAnsi="Courier New" w:cs="Courier New"/>
                                <w:color w:val="0033B3"/>
                                <w:kern w:val="0"/>
                                <w:szCs w:val="20"/>
                                <w:lang w:eastAsia="hu-HU" w:bidi="ar-SA"/>
                              </w:rPr>
                              <w:t xml:space="preserve">of </w:t>
                            </w:r>
                            <w:proofErr w:type="spellStart"/>
                            <w:r w:rsidRPr="00AF35A1">
                              <w:rPr>
                                <w:rFonts w:ascii="Courier New" w:eastAsia="Times New Roman" w:hAnsi="Courier New" w:cs="Courier New"/>
                                <w:color w:val="080808"/>
                                <w:kern w:val="0"/>
                                <w:szCs w:val="20"/>
                                <w:lang w:eastAsia="hu-HU" w:bidi="ar-SA"/>
                              </w:rPr>
                              <w:t>events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2A8C7C"/>
                                <w:kern w:val="0"/>
                                <w:szCs w:val="20"/>
                                <w:lang w:eastAsia="hu-HU" w:bidi="ar-SA"/>
                              </w:rPr>
                              <w:t>event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location</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 </w:t>
                            </w:r>
                            <w:r w:rsidRPr="00AF35A1">
                              <w:rPr>
                                <w:rFonts w:ascii="Courier New" w:eastAsia="Times New Roman" w:hAnsi="Courier New" w:cs="Courier New"/>
                                <w:i/>
                                <w:iCs/>
                                <w:color w:val="8C8C8C"/>
                                <w:kern w:val="0"/>
                                <w:szCs w:val="20"/>
                                <w:lang w:eastAsia="hu-HU" w:bidi="ar-SA"/>
                              </w:rPr>
                              <w:t>//</w:t>
                            </w:r>
                            <w:proofErr w:type="spellStart"/>
                            <w:r w:rsidRPr="00AF35A1">
                              <w:rPr>
                                <w:rFonts w:ascii="Courier New" w:eastAsia="Times New Roman" w:hAnsi="Courier New" w:cs="Courier New"/>
                                <w:i/>
                                <w:iCs/>
                                <w:color w:val="8C8C8C"/>
                                <w:kern w:val="0"/>
                                <w:szCs w:val="20"/>
                                <w:lang w:eastAsia="hu-HU" w:bidi="ar-SA"/>
                              </w:rPr>
                              <w:t>locationok</w:t>
                            </w:r>
                            <w:proofErr w:type="spellEnd"/>
                            <w:r w:rsidRPr="00AF35A1">
                              <w:rPr>
                                <w:rFonts w:ascii="Courier New" w:eastAsia="Times New Roman" w:hAnsi="Courier New" w:cs="Courier New"/>
                                <w:i/>
                                <w:iCs/>
                                <w:color w:val="8C8C8C"/>
                                <w:kern w:val="0"/>
                                <w:szCs w:val="20"/>
                                <w:lang w:eastAsia="hu-HU" w:bidi="ar-SA"/>
                              </w:rPr>
                              <w:t xml:space="preserve"> egyeznek</w:t>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627A"/>
                                <w:kern w:val="0"/>
                                <w:szCs w:val="20"/>
                                <w:lang w:eastAsia="hu-HU" w:bidi="ar-SA"/>
                              </w:rPr>
                              <w:t>decideOverlap</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start</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end</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w:t>
                            </w:r>
                            <w:r w:rsidR="002E027C" w:rsidRPr="002E027C">
                              <w:rPr>
                                <w:lang w:eastAsia="hu-HU" w:bidi="ar-SA"/>
                              </w:rPr>
                              <w:br/>
                            </w:r>
                            <w:r w:rsidR="003F4E70">
                              <w:rPr>
                                <w:lang w:eastAsia="hu-HU" w:bidi="ar-SA"/>
                              </w:rPr>
                              <w:t xml:space="preserve">  …</w:t>
                            </w:r>
                          </w:p>
                          <w:p w14:paraId="72371364" w14:textId="45EFE614" w:rsidR="003F4E70" w:rsidRPr="002E027C" w:rsidRDefault="003F4E70" w:rsidP="00AF35A1">
                            <w:pPr>
                              <w:pStyle w:val="Kd"/>
                              <w:rPr>
                                <w:lang w:eastAsia="hu-HU" w:bidi="ar-SA"/>
                              </w:rPr>
                            </w:pPr>
                            <w:r>
                              <w:rPr>
                                <w:lang w:eastAsia="hu-HU" w:bidi="ar-SA"/>
                              </w:rPr>
                              <w:t>}</w:t>
                            </w:r>
                          </w:p>
                          <w:p w14:paraId="4694445D" w14:textId="3FEACE38" w:rsidR="002E027C" w:rsidRDefault="002E027C" w:rsidP="00AF35A1">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D60F3" id="_x0000_s1117" type="#_x0000_t202" style="position:absolute;left:0;text-align:left;margin-left:1.35pt;margin-top:49.95pt;width:438pt;height:394.2pt;z-index:25192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" stroked="f">
                <v:textbox>
                  <w:txbxContent>
                    <w:p w14:paraId="5FF8F790" w14:textId="604D7E6D" w:rsidR="003F4E70" w:rsidRDefault="003F4E70" w:rsidP="00AF35A1">
                      <w:pPr>
                        <w:pStyle w:val="Kd"/>
                        <w:rPr>
                          <w:lang w:eastAsia="hu-HU" w:bidi="ar-SA"/>
                        </w:rPr>
                      </w:pPr>
                      <w:r w:rsidRPr="003F4E70">
                        <w:rPr>
                          <w:color w:val="0033B3"/>
                          <w:lang w:eastAsia="hu-HU" w:bidi="ar-SA"/>
                        </w:rPr>
                        <w:t xml:space="preserve">export </w:t>
                      </w:r>
                      <w:proofErr w:type="spellStart"/>
                      <w:r w:rsidRPr="003F4E70">
                        <w:rPr>
                          <w:color w:val="0033B3"/>
                          <w:lang w:eastAsia="hu-HU" w:bidi="ar-SA"/>
                        </w:rPr>
                        <w:t>function</w:t>
                      </w:r>
                      <w:proofErr w:type="spellEnd"/>
                      <w:r w:rsidRPr="003F4E70">
                        <w:rPr>
                          <w:color w:val="0033B3"/>
                          <w:lang w:eastAsia="hu-HU" w:bidi="ar-SA"/>
                        </w:rPr>
                        <w:t xml:space="preserve"> </w:t>
                      </w:r>
                      <w:proofErr w:type="spellStart"/>
                      <w:proofErr w:type="gramStart"/>
                      <w:r w:rsidRPr="003F4E70">
                        <w:rPr>
                          <w:i/>
                          <w:iCs/>
                          <w:lang w:eastAsia="hu-HU" w:bidi="ar-SA"/>
                        </w:rPr>
                        <w:t>overlapValidator</w:t>
                      </w:r>
                      <w:proofErr w:type="spellEnd"/>
                      <w:r w:rsidRPr="003F4E70">
                        <w:rPr>
                          <w:lang w:eastAsia="hu-HU" w:bidi="ar-SA"/>
                        </w:rPr>
                        <w:t>(</w:t>
                      </w:r>
                      <w:proofErr w:type="spellStart"/>
                      <w:proofErr w:type="gramEnd"/>
                      <w:r w:rsidRPr="003F4E70">
                        <w:rPr>
                          <w:lang w:eastAsia="hu-HU" w:bidi="ar-SA"/>
                        </w:rPr>
                        <w:t>overlaps</w:t>
                      </w:r>
                      <w:proofErr w:type="spellEnd"/>
                      <w:r w:rsidRPr="003F4E70">
                        <w:rPr>
                          <w:lang w:eastAsia="hu-HU" w:bidi="ar-SA"/>
                        </w:rPr>
                        <w:t xml:space="preserve">: </w:t>
                      </w:r>
                      <w:proofErr w:type="spellStart"/>
                      <w:r w:rsidRPr="003F4E70">
                        <w:rPr>
                          <w:color w:val="0033B3"/>
                          <w:lang w:eastAsia="hu-HU" w:bidi="ar-SA"/>
                        </w:rPr>
                        <w:t>boolean</w:t>
                      </w:r>
                      <w:proofErr w:type="spellEnd"/>
                      <w:r w:rsidRPr="003F4E70">
                        <w:rPr>
                          <w:color w:val="0033B3"/>
                          <w:lang w:eastAsia="hu-HU" w:bidi="ar-SA"/>
                        </w:rPr>
                        <w:t xml:space="preserve"> </w:t>
                      </w:r>
                      <w:r w:rsidRPr="003F4E70">
                        <w:rPr>
                          <w:lang w:eastAsia="hu-HU" w:bidi="ar-SA"/>
                        </w:rPr>
                        <w:t xml:space="preserve">| </w:t>
                      </w:r>
                      <w:proofErr w:type="spellStart"/>
                      <w:r w:rsidRPr="003F4E70">
                        <w:rPr>
                          <w:color w:val="0033B3"/>
                          <w:lang w:eastAsia="hu-HU" w:bidi="ar-SA"/>
                        </w:rPr>
                        <w:t>boolean</w:t>
                      </w:r>
                      <w:proofErr w:type="spellEnd"/>
                      <w:r w:rsidRPr="003F4E70">
                        <w:rPr>
                          <w:lang w:eastAsia="hu-HU" w:bidi="ar-SA"/>
                        </w:rPr>
                        <w:t xml:space="preserve">[], </w:t>
                      </w:r>
                      <w:proofErr w:type="spellStart"/>
                      <w:r w:rsidRPr="003F4E70">
                        <w:rPr>
                          <w:lang w:eastAsia="hu-HU" w:bidi="ar-SA"/>
                        </w:rPr>
                        <w:t>locations</w:t>
                      </w:r>
                      <w:proofErr w:type="spellEnd"/>
                      <w:r w:rsidRPr="003F4E70">
                        <w:rPr>
                          <w:lang w:eastAsia="hu-HU" w:bidi="ar-SA"/>
                        </w:rPr>
                        <w:t xml:space="preserve">: </w:t>
                      </w:r>
                      <w:proofErr w:type="spellStart"/>
                      <w:r w:rsidRPr="003F4E70">
                        <w:rPr>
                          <w:color w:val="0033B3"/>
                          <w:lang w:eastAsia="hu-HU" w:bidi="ar-SA"/>
                        </w:rPr>
                        <w:t>string</w:t>
                      </w:r>
                      <w:proofErr w:type="spellEnd"/>
                      <w:r w:rsidRPr="003F4E70">
                        <w:rPr>
                          <w:lang w:eastAsia="hu-HU" w:bidi="ar-SA"/>
                        </w:rPr>
                        <w:t xml:space="preserve">[], </w:t>
                      </w:r>
                      <w:proofErr w:type="spellStart"/>
                      <w:r w:rsidRPr="003F4E70">
                        <w:rPr>
                          <w:lang w:eastAsia="hu-HU" w:bidi="ar-SA"/>
                        </w:rPr>
                        <w:t>events</w:t>
                      </w:r>
                      <w:proofErr w:type="spellEnd"/>
                      <w:r w:rsidRPr="003F4E70">
                        <w:rPr>
                          <w:lang w:eastAsia="hu-HU" w:bidi="ar-SA"/>
                        </w:rPr>
                        <w:t xml:space="preserve">: </w:t>
                      </w:r>
                      <w:proofErr w:type="spellStart"/>
                      <w:r w:rsidRPr="003F4E70">
                        <w:rPr>
                          <w:color w:val="000000"/>
                          <w:lang w:eastAsia="hu-HU" w:bidi="ar-SA"/>
                        </w:rPr>
                        <w:t>CalendarEvent</w:t>
                      </w:r>
                      <w:proofErr w:type="spellEnd"/>
                      <w:r w:rsidRPr="003F4E70">
                        <w:rPr>
                          <w:lang w:eastAsia="hu-HU" w:bidi="ar-SA"/>
                        </w:rPr>
                        <w:t xml:space="preserve">[], </w:t>
                      </w:r>
                      <w:proofErr w:type="spellStart"/>
                      <w:r w:rsidRPr="003F4E70">
                        <w:rPr>
                          <w:lang w:eastAsia="hu-HU" w:bidi="ar-SA"/>
                        </w:rPr>
                        <w:t>startDate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lang w:eastAsia="hu-HU" w:bidi="ar-SA"/>
                        </w:rPr>
                        <w:t>endDate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color w:val="000000"/>
                          <w:lang w:eastAsia="hu-HU" w:bidi="ar-SA"/>
                        </w:rPr>
                        <w:t>ValidatorFn</w:t>
                      </w:r>
                      <w:proofErr w:type="spellEnd"/>
                      <w:r w:rsidRPr="003F4E70">
                        <w:rPr>
                          <w:color w:val="000000"/>
                          <w:lang w:eastAsia="hu-HU" w:bidi="ar-SA"/>
                        </w:rPr>
                        <w:t xml:space="preserve"> </w:t>
                      </w:r>
                      <w:r w:rsidRPr="003F4E70">
                        <w:rPr>
                          <w:lang w:eastAsia="hu-HU" w:bidi="ar-SA"/>
                        </w:rPr>
                        <w:t>{</w:t>
                      </w:r>
                    </w:p>
                    <w:p w14:paraId="5963D646" w14:textId="7CE66EE6" w:rsidR="003F4E70" w:rsidRPr="003F4E70" w:rsidRDefault="003F4E70" w:rsidP="00AF35A1">
                      <w:pPr>
                        <w:pStyle w:val="Kd"/>
                        <w:rPr>
                          <w:lang w:eastAsia="hu-HU" w:bidi="ar-SA"/>
                        </w:rPr>
                      </w:pPr>
                      <w:r>
                        <w:rPr>
                          <w:lang w:eastAsia="hu-HU" w:bidi="ar-SA"/>
                        </w:rPr>
                        <w:t>…</w:t>
                      </w:r>
                    </w:p>
                    <w:p w14:paraId="162D3392" w14:textId="48E668B6" w:rsidR="002E027C" w:rsidRPr="00AF35A1" w:rsidRDefault="00AF35A1" w:rsidP="00AF35A1">
                      <w:pPr>
                        <w:pStyle w:val="Kd"/>
                        <w:rPr>
                          <w:rFonts w:ascii="Courier New" w:eastAsia="Times New Roman" w:hAnsi="Courier New" w:cs="Courier New"/>
                          <w:color w:val="080808"/>
                          <w:kern w:val="0"/>
                          <w:szCs w:val="20"/>
                          <w:lang w:eastAsia="hu-HU" w:bidi="ar-SA"/>
                        </w:rPr>
                      </w:pP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30091"/>
                          <w:kern w:val="0"/>
                          <w:szCs w:val="20"/>
                          <w:lang w:eastAsia="hu-HU" w:bidi="ar-SA"/>
                        </w:rPr>
                        <w:t>Array</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914C07"/>
                          <w:kern w:val="0"/>
                          <w:szCs w:val="20"/>
                          <w:lang w:eastAsia="hu-HU" w:bidi="ar-SA"/>
                        </w:rPr>
                        <w:t>isArray</w:t>
                      </w:r>
                      <w:proofErr w:type="spellEnd"/>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lang w:eastAsia="hu-HU" w:bidi="ar-SA"/>
                        </w:rPr>
                        <w:t>overlaps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1750EB"/>
                          <w:kern w:val="0"/>
                          <w:szCs w:val="20"/>
                          <w:lang w:eastAsia="hu-HU" w:bidi="ar-SA"/>
                        </w:rPr>
                        <w:t>0</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proofErr w:type="gramStart"/>
                      <w:r w:rsidRPr="00AF35A1">
                        <w:rPr>
                          <w:rFonts w:ascii="Courier New" w:eastAsia="Times New Roman" w:hAnsi="Courier New" w:cs="Courier New"/>
                          <w:color w:val="080808"/>
                          <w:kern w:val="0"/>
                          <w:szCs w:val="20"/>
                          <w:lang w:eastAsia="hu-HU" w:bidi="ar-SA"/>
                        </w:rPr>
                        <w:t xml:space="preserve">&lt; </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gram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length</w:t>
                      </w:r>
                      <w:proofErr w:type="spellEnd"/>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t xml:space="preserve"> </w:t>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&amp;&amp; </w:t>
                      </w:r>
                      <w:proofErr w:type="spellStart"/>
                      <w:r w:rsidRPr="00AF35A1">
                        <w:rPr>
                          <w:rFonts w:ascii="Courier New" w:eastAsia="Times New Roman" w:hAnsi="Courier New" w:cs="Courier New"/>
                          <w:color w:val="080808"/>
                          <w:kern w:val="0"/>
                          <w:szCs w:val="20"/>
                          <w:lang w:eastAsia="hu-HU" w:bidi="ar-SA"/>
                        </w:rPr>
                        <w:t>control.</w:t>
                      </w:r>
                      <w:r w:rsidRPr="00AF35A1">
                        <w:rPr>
                          <w:rFonts w:ascii="Courier New" w:eastAsia="Times New Roman" w:hAnsi="Courier New" w:cs="Courier New"/>
                          <w:color w:val="914C07"/>
                          <w:kern w:val="0"/>
                          <w:szCs w:val="20"/>
                          <w:lang w:eastAsia="hu-HU" w:bidi="ar-SA"/>
                        </w:rPr>
                        <w:t>get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67D17"/>
                          <w:kern w:val="0"/>
                          <w:szCs w:val="20"/>
                          <w:lang w:eastAsia="hu-HU" w:bidi="ar-SA"/>
                        </w:rPr>
                        <w:t>'</w:t>
                      </w:r>
                      <w:proofErr w:type="spellStart"/>
                      <w:r w:rsidRPr="00AF35A1">
                        <w:rPr>
                          <w:rFonts w:ascii="Courier New" w:eastAsia="Times New Roman" w:hAnsi="Courier New" w:cs="Courier New"/>
                          <w:color w:val="067D17"/>
                          <w:kern w:val="0"/>
                          <w:szCs w:val="20"/>
                          <w:lang w:eastAsia="hu-HU" w:bidi="ar-SA"/>
                        </w:rPr>
                        <w:t>location</w:t>
                      </w:r>
                      <w:proofErr w:type="spellEnd"/>
                      <w:r w:rsidRPr="00AF35A1">
                        <w:rPr>
                          <w:rFonts w:ascii="Courier New" w:eastAsia="Times New Roman" w:hAnsi="Courier New" w:cs="Courier New"/>
                          <w:color w:val="067D17"/>
                          <w:kern w:val="0"/>
                          <w:szCs w:val="20"/>
                          <w:lang w:eastAsia="hu-HU" w:bidi="ar-SA"/>
                        </w:rPr>
                        <w:t>'</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71094"/>
                          <w:kern w:val="0"/>
                          <w:szCs w:val="20"/>
                          <w:lang w:eastAsia="hu-HU" w:bidi="ar-SA"/>
                        </w:rPr>
                        <w:t>value</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br/>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033B3"/>
                          <w:kern w:val="0"/>
                          <w:szCs w:val="20"/>
                          <w:lang w:eastAsia="hu-HU" w:bidi="ar-SA"/>
                        </w:rPr>
                        <w:t xml:space="preserve">const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2A8C7C"/>
                          <w:kern w:val="0"/>
                          <w:szCs w:val="20"/>
                          <w:lang w:eastAsia="hu-HU" w:bidi="ar-SA"/>
                        </w:rPr>
                        <w:t xml:space="preserve"> </w:t>
                      </w:r>
                      <w:r w:rsidRPr="00AF35A1">
                        <w:rPr>
                          <w:rFonts w:ascii="Courier New" w:eastAsia="Times New Roman" w:hAnsi="Courier New" w:cs="Courier New"/>
                          <w:color w:val="0033B3"/>
                          <w:kern w:val="0"/>
                          <w:szCs w:val="20"/>
                          <w:lang w:eastAsia="hu-HU" w:bidi="ar-SA"/>
                        </w:rPr>
                        <w:t xml:space="preserve">of </w:t>
                      </w:r>
                      <w:proofErr w:type="spellStart"/>
                      <w:r w:rsidRPr="00AF35A1">
                        <w:rPr>
                          <w:rFonts w:ascii="Courier New" w:eastAsia="Times New Roman" w:hAnsi="Courier New" w:cs="Courier New"/>
                          <w:color w:val="080808"/>
                          <w:kern w:val="0"/>
                          <w:szCs w:val="20"/>
                          <w:lang w:eastAsia="hu-HU" w:bidi="ar-SA"/>
                        </w:rPr>
                        <w:t>events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2A8C7C"/>
                          <w:kern w:val="0"/>
                          <w:szCs w:val="20"/>
                          <w:lang w:eastAsia="hu-HU" w:bidi="ar-SA"/>
                        </w:rPr>
                        <w:t>event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location</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 </w:t>
                      </w:r>
                      <w:r w:rsidRPr="00AF35A1">
                        <w:rPr>
                          <w:rFonts w:ascii="Courier New" w:eastAsia="Times New Roman" w:hAnsi="Courier New" w:cs="Courier New"/>
                          <w:i/>
                          <w:iCs/>
                          <w:color w:val="8C8C8C"/>
                          <w:kern w:val="0"/>
                          <w:szCs w:val="20"/>
                          <w:lang w:eastAsia="hu-HU" w:bidi="ar-SA"/>
                        </w:rPr>
                        <w:t>//</w:t>
                      </w:r>
                      <w:proofErr w:type="spellStart"/>
                      <w:r w:rsidRPr="00AF35A1">
                        <w:rPr>
                          <w:rFonts w:ascii="Courier New" w:eastAsia="Times New Roman" w:hAnsi="Courier New" w:cs="Courier New"/>
                          <w:i/>
                          <w:iCs/>
                          <w:color w:val="8C8C8C"/>
                          <w:kern w:val="0"/>
                          <w:szCs w:val="20"/>
                          <w:lang w:eastAsia="hu-HU" w:bidi="ar-SA"/>
                        </w:rPr>
                        <w:t>locationok</w:t>
                      </w:r>
                      <w:proofErr w:type="spellEnd"/>
                      <w:r w:rsidRPr="00AF35A1">
                        <w:rPr>
                          <w:rFonts w:ascii="Courier New" w:eastAsia="Times New Roman" w:hAnsi="Courier New" w:cs="Courier New"/>
                          <w:i/>
                          <w:iCs/>
                          <w:color w:val="8C8C8C"/>
                          <w:kern w:val="0"/>
                          <w:szCs w:val="20"/>
                          <w:lang w:eastAsia="hu-HU" w:bidi="ar-SA"/>
                        </w:rPr>
                        <w:t xml:space="preserve"> egyeznek</w:t>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627A"/>
                          <w:kern w:val="0"/>
                          <w:szCs w:val="20"/>
                          <w:lang w:eastAsia="hu-HU" w:bidi="ar-SA"/>
                        </w:rPr>
                        <w:t>decideOverlap</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start</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end</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w:t>
                      </w:r>
                      <w:r w:rsidR="002E027C" w:rsidRPr="002E027C">
                        <w:rPr>
                          <w:lang w:eastAsia="hu-HU" w:bidi="ar-SA"/>
                        </w:rPr>
                        <w:br/>
                      </w:r>
                      <w:r w:rsidR="003F4E70">
                        <w:rPr>
                          <w:lang w:eastAsia="hu-HU" w:bidi="ar-SA"/>
                        </w:rPr>
                        <w:t xml:space="preserve">  …</w:t>
                      </w:r>
                    </w:p>
                    <w:p w14:paraId="72371364" w14:textId="45EFE614" w:rsidR="003F4E70" w:rsidRPr="002E027C" w:rsidRDefault="003F4E70" w:rsidP="00AF35A1">
                      <w:pPr>
                        <w:pStyle w:val="Kd"/>
                        <w:rPr>
                          <w:lang w:eastAsia="hu-HU" w:bidi="ar-SA"/>
                        </w:rPr>
                      </w:pPr>
                      <w:r>
                        <w:rPr>
                          <w:lang w:eastAsia="hu-HU" w:bidi="ar-SA"/>
                        </w:rPr>
                        <w:t>}</w:t>
                      </w:r>
                    </w:p>
                    <w:p w14:paraId="4694445D" w14:textId="3FEACE38" w:rsidR="002E027C" w:rsidRDefault="002E027C" w:rsidP="00AF35A1">
                      <w:pPr>
                        <w:pStyle w:val="Kd"/>
                      </w:pPr>
                    </w:p>
                  </w:txbxContent>
                </v:textbox>
                <w10:wrap type="square" anchorx="margin"/>
              </v:shape>
            </w:pict>
          </mc:Fallback>
        </mc:AlternateContent>
      </w:r>
    </w:p>
    <w:p w14:paraId="739B88FD" w14:textId="77777777" w:rsidR="00E04D28" w:rsidRDefault="00DD58FF" w:rsidP="007C660C">
      <w:r>
        <w:t xml:space="preserve">Az </w:t>
      </w:r>
      <w:proofErr w:type="spellStart"/>
      <w:r>
        <w:t>overlapValidator</w:t>
      </w:r>
      <w:proofErr w:type="spellEnd"/>
      <w:r>
        <w:t xml:space="preserve"> működése a fejlesztő beállításaitól függ. Az </w:t>
      </w:r>
      <w:proofErr w:type="spellStart"/>
      <w:r w:rsidRPr="00DD58FF">
        <w:rPr>
          <w:rStyle w:val="KdChar"/>
        </w:rPr>
        <w:t>overlaps</w:t>
      </w:r>
      <w:proofErr w:type="spellEnd"/>
      <w:r>
        <w:t xml:space="preserve"> változó lehet </w:t>
      </w:r>
      <w:proofErr w:type="spellStart"/>
      <w:r w:rsidRPr="00DD58FF">
        <w:rPr>
          <w:rStyle w:val="KdChar"/>
        </w:rPr>
        <w:t>boolean</w:t>
      </w:r>
      <w:proofErr w:type="spellEnd"/>
      <w:r>
        <w:t xml:space="preserve"> tömb, vagy egy </w:t>
      </w:r>
      <w:proofErr w:type="spellStart"/>
      <w:r w:rsidRPr="00DD58FF">
        <w:rPr>
          <w:rStyle w:val="KdChar"/>
        </w:rPr>
        <w:t>boolean</w:t>
      </w:r>
      <w:proofErr w:type="spellEnd"/>
      <w:r>
        <w:t xml:space="preserve"> a konfigurációtól függően, a </w:t>
      </w:r>
      <w:proofErr w:type="spellStart"/>
      <w:r>
        <w:t>validátor</w:t>
      </w:r>
      <w:proofErr w:type="spellEnd"/>
      <w:r>
        <w:t xml:space="preserve"> első sora pedig erre tesztel rá. Ha</w:t>
      </w:r>
      <w:r w:rsidR="003F4E70">
        <w:t xml:space="preserve"> ez tömb, akkor az elemei az adott helyszínekre vonatkoznak, tehát ha azt szeretnénk, hogy az első beállított helyszínen ne lehessen átfedésben foglalni, de a másodikon igen, akkor</w:t>
      </w:r>
      <w:r w:rsidR="003F4E70" w:rsidRPr="003F4E70">
        <w:rPr>
          <w:rStyle w:val="KdChar"/>
        </w:rPr>
        <w:t xml:space="preserve"> [</w:t>
      </w:r>
      <w:proofErr w:type="spellStart"/>
      <w:r w:rsidR="003F4E70" w:rsidRPr="003F4E70">
        <w:rPr>
          <w:rStyle w:val="KdChar"/>
        </w:rPr>
        <w:t>false</w:t>
      </w:r>
      <w:proofErr w:type="spellEnd"/>
      <w:r w:rsidR="003F4E70" w:rsidRPr="003F4E70">
        <w:rPr>
          <w:rStyle w:val="KdChar"/>
        </w:rPr>
        <w:t xml:space="preserve">, </w:t>
      </w:r>
      <w:proofErr w:type="spellStart"/>
      <w:r w:rsidR="003F4E70" w:rsidRPr="003F4E70">
        <w:rPr>
          <w:rStyle w:val="KdChar"/>
        </w:rPr>
        <w:t>true</w:t>
      </w:r>
      <w:proofErr w:type="spellEnd"/>
      <w:r w:rsidR="003F4E70" w:rsidRPr="003F4E70">
        <w:rPr>
          <w:rStyle w:val="KdChar"/>
        </w:rPr>
        <w:t xml:space="preserve">] </w:t>
      </w:r>
      <w:r w:rsidR="003F4E70">
        <w:t>értékre kell állítanunk ezt a tömböt.</w:t>
      </w:r>
    </w:p>
    <w:p w14:paraId="00B72709" w14:textId="7AF00CE1" w:rsidR="00E04D28" w:rsidRDefault="003F4E70" w:rsidP="007C660C">
      <w:r>
        <w:t xml:space="preserve">Ezen a tömbön addig iterál a </w:t>
      </w:r>
      <w:proofErr w:type="spellStart"/>
      <w:r>
        <w:t>validátor</w:t>
      </w:r>
      <w:proofErr w:type="spellEnd"/>
      <w:r>
        <w:t>, míg meg nem találja a kiválasztott helyszínhez kapcsolódó értéket, majd</w:t>
      </w:r>
      <w:r w:rsidR="00E04D28">
        <w:t>,</w:t>
      </w:r>
      <w:r>
        <w:t xml:space="preserve"> ha nem engedélyeztük az átfedést</w:t>
      </w:r>
      <w:r w:rsidR="00A8636F">
        <w:t>,</w:t>
      </w:r>
      <w:r>
        <w:t xml:space="preserve"> </w:t>
      </w:r>
      <w:proofErr w:type="spellStart"/>
      <w:r>
        <w:t>végignézi</w:t>
      </w:r>
      <w:proofErr w:type="spellEnd"/>
      <w:r w:rsidR="00294B85">
        <w:t xml:space="preserve"> a </w:t>
      </w:r>
      <w:proofErr w:type="spellStart"/>
      <w:proofErr w:type="gramStart"/>
      <w:r w:rsidR="00294B85" w:rsidRPr="00AF35A1">
        <w:rPr>
          <w:rStyle w:val="KdChar"/>
        </w:rPr>
        <w:t>decideOverlap</w:t>
      </w:r>
      <w:proofErr w:type="spellEnd"/>
      <w:r w:rsidR="00294B85" w:rsidRPr="00AF35A1">
        <w:rPr>
          <w:rStyle w:val="KdChar"/>
        </w:rPr>
        <w:t>(</w:t>
      </w:r>
      <w:proofErr w:type="gramEnd"/>
      <w:r w:rsidR="00294B85" w:rsidRPr="00AF35A1">
        <w:rPr>
          <w:rStyle w:val="KdChar"/>
        </w:rPr>
        <w:t>)</w:t>
      </w:r>
      <w:r w:rsidR="00294B85">
        <w:t xml:space="preserve"> függvény segítségével</w:t>
      </w:r>
      <w:r>
        <w:t xml:space="preserve"> az adott napra és helyszínre vonatkozó eseményeket is, ho</w:t>
      </w:r>
      <w:r w:rsidR="00B07E44">
        <w:t>gy</w:t>
      </w:r>
      <w:r>
        <w:t xml:space="preserve"> található-e köztük</w:t>
      </w:r>
      <w:r w:rsidR="00C06FA7">
        <w:t xml:space="preserve"> átfedés</w:t>
      </w:r>
      <w:r>
        <w:t>.</w:t>
      </w:r>
    </w:p>
    <w:p w14:paraId="3D3B6644" w14:textId="3FE8849D" w:rsidR="00731A08" w:rsidRDefault="00731A08" w:rsidP="007C660C"/>
    <w:p w14:paraId="40B6BF82" w14:textId="77777777" w:rsidR="00731A08" w:rsidRDefault="00731A08" w:rsidP="007C660C"/>
    <w:p w14:paraId="7C198ACC" w14:textId="75ED9BE2" w:rsidR="00731A08" w:rsidRDefault="00BC166D" w:rsidP="007C660C">
      <w:r>
        <w:rPr>
          <w:noProof/>
        </w:rPr>
        <mc:AlternateContent>
          <mc:Choice Requires="wps">
            <w:drawing>
              <wp:anchor distT="0" distB="0" distL="114300" distR="114300" simplePos="0" relativeHeight="251930624" behindDoc="0" locked="0" layoutInCell="1" allowOverlap="1" wp14:anchorId="37B2B6EF" wp14:editId="37821866">
                <wp:simplePos x="0" y="0"/>
                <wp:positionH relativeFrom="margin">
                  <wp:align>left</wp:align>
                </wp:positionH>
                <wp:positionV relativeFrom="paragraph">
                  <wp:posOffset>333375</wp:posOffset>
                </wp:positionV>
                <wp:extent cx="5173980" cy="457200"/>
                <wp:effectExtent l="0" t="0" r="7620" b="0"/>
                <wp:wrapSquare wrapText="bothSides"/>
                <wp:docPr id="1497428087" name="Szövegdoboz 1"/>
                <wp:cNvGraphicFramePr/>
                <a:graphic xmlns:a="http://schemas.openxmlformats.org/drawingml/2006/main">
                  <a:graphicData uri="http://schemas.microsoft.com/office/word/2010/wordprocessingShape">
                    <wps:wsp>
                      <wps:cNvSpPr txBox="1"/>
                      <wps:spPr>
                        <a:xfrm>
                          <a:off x="0" y="0"/>
                          <a:ext cx="5173980" cy="457200"/>
                        </a:xfrm>
                        <a:prstGeom prst="rect">
                          <a:avLst/>
                        </a:prstGeom>
                        <a:solidFill>
                          <a:prstClr val="white"/>
                        </a:solidFill>
                        <a:ln>
                          <a:noFill/>
                        </a:ln>
                      </wps:spPr>
                      <wps:txbx>
                        <w:txbxContent>
                          <w:p w14:paraId="77A4B49B" w14:textId="6199D521" w:rsidR="00731A08" w:rsidRPr="008A1289" w:rsidRDefault="00015CB5" w:rsidP="00731A0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8" w:name="_Toc184894426"/>
                            <w:r w:rsidR="006B6047">
                              <w:rPr>
                                <w:noProof/>
                              </w:rPr>
                              <w:t>62</w:t>
                            </w:r>
                            <w:r>
                              <w:rPr>
                                <w:noProof/>
                              </w:rPr>
                              <w:fldChar w:fldCharType="end"/>
                            </w:r>
                            <w:r w:rsidR="00731A08">
                              <w:t xml:space="preserve">. ábra: </w:t>
                            </w:r>
                            <w:proofErr w:type="spellStart"/>
                            <w:r w:rsidR="00731A08">
                              <w:t>decideOverlap</w:t>
                            </w:r>
                            <w:proofErr w:type="spellEnd"/>
                            <w:r w:rsidR="00731A08">
                              <w:t xml:space="preserve"> függvény (saját)</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B2B6EF" id="_x0000_s1118" type="#_x0000_t202" style="position:absolute;left:0;text-align:left;margin-left:0;margin-top:26.25pt;width:407.4pt;height:36pt;z-index:2519306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" stroked="f">
                <v:textbox inset="0,0,0,0">
                  <w:txbxContent>
                    <w:p w14:paraId="77A4B49B" w14:textId="6199D521" w:rsidR="00731A08" w:rsidRPr="008A1289" w:rsidRDefault="00015CB5" w:rsidP="00731A0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9" w:name="_Toc184894426"/>
                      <w:r w:rsidR="006B6047">
                        <w:rPr>
                          <w:noProof/>
                        </w:rPr>
                        <w:t>62</w:t>
                      </w:r>
                      <w:r>
                        <w:rPr>
                          <w:noProof/>
                        </w:rPr>
                        <w:fldChar w:fldCharType="end"/>
                      </w:r>
                      <w:r w:rsidR="00731A08">
                        <w:t xml:space="preserve">. ábra: </w:t>
                      </w:r>
                      <w:proofErr w:type="spellStart"/>
                      <w:r w:rsidR="00731A08">
                        <w:t>decideOverlap</w:t>
                      </w:r>
                      <w:proofErr w:type="spellEnd"/>
                      <w:r w:rsidR="00731A08">
                        <w:t xml:space="preserve"> függvény (saját)</w:t>
                      </w:r>
                      <w:bookmarkEnd w:id="259"/>
                    </w:p>
                  </w:txbxContent>
                </v:textbox>
                <w10:wrap type="square" anchorx="margin"/>
              </v:shape>
            </w:pict>
          </mc:Fallback>
        </mc:AlternateContent>
      </w:r>
      <w:r w:rsidR="00731A08">
        <w:rPr>
          <w:noProof/>
        </w:rPr>
        <mc:AlternateContent>
          <mc:Choice Requires="wps">
            <w:drawing>
              <wp:anchor distT="45720" distB="45720" distL="114300" distR="114300" simplePos="0" relativeHeight="251928576" behindDoc="0" locked="0" layoutInCell="1" allowOverlap="1" wp14:anchorId="274AC2AA" wp14:editId="19EE1628">
                <wp:simplePos x="0" y="0"/>
                <wp:positionH relativeFrom="margin">
                  <wp:posOffset>85725</wp:posOffset>
                </wp:positionH>
                <wp:positionV relativeFrom="paragraph">
                  <wp:posOffset>958215</wp:posOffset>
                </wp:positionV>
                <wp:extent cx="5494020" cy="2948940"/>
                <wp:effectExtent l="0" t="0" r="0" b="3810"/>
                <wp:wrapSquare wrapText="bothSides"/>
                <wp:docPr id="211776444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2948940"/>
                        </a:xfrm>
                        <a:prstGeom prst="rect">
                          <a:avLst/>
                        </a:prstGeom>
                        <a:solidFill>
                          <a:srgbClr val="FFFFFF"/>
                        </a:solidFill>
                        <a:ln w="9525">
                          <a:noFill/>
                          <a:miter lim="800000"/>
                          <a:headEnd/>
                          <a:tailEnd/>
                        </a:ln>
                      </wps:spPr>
                      <wps:txbx>
                        <w:txbxContent>
                          <w:p w14:paraId="588D7AF1" w14:textId="2B18500F" w:rsidR="00731A08" w:rsidRDefault="00731A08" w:rsidP="00731A08">
                            <w:pPr>
                              <w:pStyle w:val="Kd"/>
                              <w:rPr>
                                <w:lang w:eastAsia="hu-HU" w:bidi="ar-SA"/>
                              </w:rPr>
                            </w:pPr>
                            <w:proofErr w:type="spellStart"/>
                            <w:r w:rsidRPr="00731A08">
                              <w:rPr>
                                <w:color w:val="0033B3"/>
                                <w:lang w:eastAsia="hu-HU" w:bidi="ar-SA"/>
                              </w:rPr>
                              <w:t>function</w:t>
                            </w:r>
                            <w:proofErr w:type="spellEnd"/>
                            <w:r w:rsidRPr="00731A08">
                              <w:rPr>
                                <w:color w:val="0033B3"/>
                                <w:lang w:eastAsia="hu-HU" w:bidi="ar-SA"/>
                              </w:rPr>
                              <w:t xml:space="preserve"> </w:t>
                            </w:r>
                            <w:proofErr w:type="spellStart"/>
                            <w:proofErr w:type="gramStart"/>
                            <w:r w:rsidRPr="00731A08">
                              <w:rPr>
                                <w:color w:val="00627A"/>
                                <w:lang w:eastAsia="hu-HU" w:bidi="ar-SA"/>
                              </w:rPr>
                              <w:t>decideOverlap</w:t>
                            </w:r>
                            <w:proofErr w:type="spellEnd"/>
                            <w:r w:rsidRPr="00731A08">
                              <w:rPr>
                                <w:lang w:eastAsia="hu-HU" w:bidi="ar-SA"/>
                              </w:rPr>
                              <w:t>(</w:t>
                            </w:r>
                            <w:proofErr w:type="gramEnd"/>
                            <w:r w:rsidRPr="00731A08">
                              <w:rPr>
                                <w:lang w:eastAsia="hu-HU" w:bidi="ar-SA"/>
                              </w:rPr>
                              <w:t xml:space="preserve">start: </w:t>
                            </w:r>
                            <w:proofErr w:type="spellStart"/>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end:</w:t>
                            </w:r>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event:</w:t>
                            </w:r>
                            <w:r w:rsidRPr="00731A08">
                              <w:rPr>
                                <w:color w:val="000000"/>
                                <w:lang w:eastAsia="hu-HU" w:bidi="ar-SA"/>
                              </w:rPr>
                              <w:t>CalendarEvent</w:t>
                            </w:r>
                            <w:proofErr w:type="spellEnd"/>
                            <w:r w:rsidRPr="00731A08">
                              <w:rPr>
                                <w:lang w:eastAsia="hu-HU" w:bidi="ar-SA"/>
                              </w:rPr>
                              <w:t>){</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start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//start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startInOverlap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(end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//end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endInOverlap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startDate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endDate</w:t>
                            </w:r>
                            <w:proofErr w:type="spellEnd"/>
                            <w:r w:rsidRPr="00731A08">
                              <w:rPr>
                                <w:lang w:eastAsia="hu-HU" w:bidi="ar-SA"/>
                              </w:rPr>
                              <w:t>) {</w:t>
                            </w:r>
                            <w:r>
                              <w:rPr>
                                <w:lang w:eastAsia="hu-HU" w:bidi="ar-SA"/>
                              </w:rPr>
                              <w:t xml:space="preserve"> </w:t>
                            </w:r>
                            <w:r w:rsidRPr="00731A08">
                              <w:rPr>
                                <w:i/>
                                <w:iCs/>
                                <w:color w:val="8C8C8C"/>
                                <w:lang w:eastAsia="hu-HU" w:bidi="ar-SA"/>
                              </w:rPr>
                              <w:t xml:space="preserve">// start és end közrefog egy másik </w:t>
                            </w:r>
                            <w:proofErr w:type="spellStart"/>
                            <w:r w:rsidRPr="00731A08">
                              <w:rPr>
                                <w:i/>
                                <w:iCs/>
                                <w:color w:val="8C8C8C"/>
                                <w:lang w:eastAsia="hu-HU" w:bidi="ar-SA"/>
                              </w:rPr>
                              <w:t>eventet</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timesEnvelopOverlap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null</w:t>
                            </w:r>
                            <w:r w:rsidRPr="00731A08">
                              <w:rPr>
                                <w:lang w:eastAsia="hu-HU" w:bidi="ar-SA"/>
                              </w:rPr>
                              <w:t>;</w:t>
                            </w:r>
                            <w:r w:rsidRPr="00731A08">
                              <w:rPr>
                                <w:lang w:eastAsia="hu-HU"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AC2AA" id="_x0000_s1119" type="#_x0000_t202" style="position:absolute;left:0;text-align:left;margin-left:6.75pt;margin-top:75.45pt;width:432.6pt;height:232.2pt;z-index:251928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" stroked="f">
                <v:textbox>
                  <w:txbxContent>
                    <w:p w14:paraId="588D7AF1" w14:textId="2B18500F" w:rsidR="00731A08" w:rsidRDefault="00731A08" w:rsidP="00731A08">
                      <w:pPr>
                        <w:pStyle w:val="Kd"/>
                        <w:rPr>
                          <w:lang w:eastAsia="hu-HU" w:bidi="ar-SA"/>
                        </w:rPr>
                      </w:pPr>
                      <w:proofErr w:type="spellStart"/>
                      <w:r w:rsidRPr="00731A08">
                        <w:rPr>
                          <w:color w:val="0033B3"/>
                          <w:lang w:eastAsia="hu-HU" w:bidi="ar-SA"/>
                        </w:rPr>
                        <w:t>function</w:t>
                      </w:r>
                      <w:proofErr w:type="spellEnd"/>
                      <w:r w:rsidRPr="00731A08">
                        <w:rPr>
                          <w:color w:val="0033B3"/>
                          <w:lang w:eastAsia="hu-HU" w:bidi="ar-SA"/>
                        </w:rPr>
                        <w:t xml:space="preserve"> </w:t>
                      </w:r>
                      <w:proofErr w:type="spellStart"/>
                      <w:proofErr w:type="gramStart"/>
                      <w:r w:rsidRPr="00731A08">
                        <w:rPr>
                          <w:color w:val="00627A"/>
                          <w:lang w:eastAsia="hu-HU" w:bidi="ar-SA"/>
                        </w:rPr>
                        <w:t>decideOverlap</w:t>
                      </w:r>
                      <w:proofErr w:type="spellEnd"/>
                      <w:r w:rsidRPr="00731A08">
                        <w:rPr>
                          <w:lang w:eastAsia="hu-HU" w:bidi="ar-SA"/>
                        </w:rPr>
                        <w:t>(</w:t>
                      </w:r>
                      <w:proofErr w:type="gramEnd"/>
                      <w:r w:rsidRPr="00731A08">
                        <w:rPr>
                          <w:lang w:eastAsia="hu-HU" w:bidi="ar-SA"/>
                        </w:rPr>
                        <w:t xml:space="preserve">start: </w:t>
                      </w:r>
                      <w:proofErr w:type="spellStart"/>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end:</w:t>
                      </w:r>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event:</w:t>
                      </w:r>
                      <w:r w:rsidRPr="00731A08">
                        <w:rPr>
                          <w:color w:val="000000"/>
                          <w:lang w:eastAsia="hu-HU" w:bidi="ar-SA"/>
                        </w:rPr>
                        <w:t>CalendarEvent</w:t>
                      </w:r>
                      <w:proofErr w:type="spellEnd"/>
                      <w:r w:rsidRPr="00731A08">
                        <w:rPr>
                          <w:lang w:eastAsia="hu-HU" w:bidi="ar-SA"/>
                        </w:rPr>
                        <w:t>){</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start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//start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startInOverlap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(end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//end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endInOverlap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startDate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endDate</w:t>
                      </w:r>
                      <w:proofErr w:type="spellEnd"/>
                      <w:r w:rsidRPr="00731A08">
                        <w:rPr>
                          <w:lang w:eastAsia="hu-HU" w:bidi="ar-SA"/>
                        </w:rPr>
                        <w:t>) {</w:t>
                      </w:r>
                      <w:r>
                        <w:rPr>
                          <w:lang w:eastAsia="hu-HU" w:bidi="ar-SA"/>
                        </w:rPr>
                        <w:t xml:space="preserve"> </w:t>
                      </w:r>
                      <w:r w:rsidRPr="00731A08">
                        <w:rPr>
                          <w:i/>
                          <w:iCs/>
                          <w:color w:val="8C8C8C"/>
                          <w:lang w:eastAsia="hu-HU" w:bidi="ar-SA"/>
                        </w:rPr>
                        <w:t xml:space="preserve">// start és end közrefog egy másik </w:t>
                      </w:r>
                      <w:proofErr w:type="spellStart"/>
                      <w:r w:rsidRPr="00731A08">
                        <w:rPr>
                          <w:i/>
                          <w:iCs/>
                          <w:color w:val="8C8C8C"/>
                          <w:lang w:eastAsia="hu-HU" w:bidi="ar-SA"/>
                        </w:rPr>
                        <w:t>eventet</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timesEnvelopOverlap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null</w:t>
                      </w:r>
                      <w:r w:rsidRPr="00731A08">
                        <w:rPr>
                          <w:lang w:eastAsia="hu-HU" w:bidi="ar-SA"/>
                        </w:rPr>
                        <w:t>;</w:t>
                      </w:r>
                      <w:r w:rsidRPr="00731A08">
                        <w:rPr>
                          <w:lang w:eastAsia="hu-HU" w:bidi="ar-SA"/>
                        </w:rPr>
                        <w:br/>
                        <w:t>}</w:t>
                      </w:r>
                    </w:p>
                  </w:txbxContent>
                </v:textbox>
                <w10:wrap type="square" anchorx="margin"/>
              </v:shape>
            </w:pict>
          </mc:Fallback>
        </mc:AlternateContent>
      </w:r>
    </w:p>
    <w:p w14:paraId="2F075B29" w14:textId="175012CA" w:rsidR="00731A08" w:rsidRDefault="00731A08" w:rsidP="007C660C"/>
    <w:p w14:paraId="00ECCBAA" w14:textId="0B4E2B4D" w:rsidR="00731A08" w:rsidRDefault="00731A08" w:rsidP="007C660C"/>
    <w:p w14:paraId="2AF14D9F" w14:textId="77777777" w:rsidR="00BC166D" w:rsidRDefault="00BC166D" w:rsidP="007C660C"/>
    <w:p w14:paraId="394AF56E" w14:textId="77777777" w:rsidR="00BC166D" w:rsidRDefault="00BC166D" w:rsidP="007C660C"/>
    <w:p w14:paraId="67257388" w14:textId="337E13D0" w:rsidR="00A65FA5" w:rsidRDefault="003F4E70" w:rsidP="007C660C">
      <w:r>
        <w:t xml:space="preserve">Az első feltétel azt vizsgálja, hogy az </w:t>
      </w:r>
      <w:r w:rsidR="00E04D28">
        <w:t xml:space="preserve">általunk foglalni kívánt </w:t>
      </w:r>
      <w:r>
        <w:t>időpont kezdete beleesik-e</w:t>
      </w:r>
      <w:r w:rsidR="00E04D28">
        <w:t xml:space="preserve"> egy másik, már létező esemény intervallumába</w:t>
      </w:r>
      <w:r w:rsidR="00722063">
        <w:t>.</w:t>
      </w:r>
      <w:r w:rsidR="00E04D28">
        <w:t xml:space="preserve"> </w:t>
      </w:r>
      <w:r w:rsidR="00722063">
        <w:t>H</w:t>
      </w:r>
      <w:r w:rsidR="00E04D28">
        <w:t xml:space="preserve">a igen, akkor visszaküldi a </w:t>
      </w:r>
      <w:proofErr w:type="spellStart"/>
      <w:r w:rsidR="00E04D28" w:rsidRPr="00E04D28">
        <w:rPr>
          <w:rStyle w:val="KdChar"/>
        </w:rPr>
        <w:t>startInOverlap</w:t>
      </w:r>
      <w:proofErr w:type="spellEnd"/>
      <w:r w:rsidR="00E04D28">
        <w:t xml:space="preserve"> </w:t>
      </w:r>
      <w:proofErr w:type="spellStart"/>
      <w:r w:rsidR="00E04D28">
        <w:t>flaget</w:t>
      </w:r>
      <w:proofErr w:type="spellEnd"/>
      <w:r w:rsidR="00E04D28">
        <w:t xml:space="preserve">, amelyből így tudjuk, hogy az időpont kezdete miatt nem jó a bemenetünk. A második feltétel ugyanezt vizsgálja, csak az időpontunk végével, és az </w:t>
      </w:r>
      <w:proofErr w:type="spellStart"/>
      <w:r w:rsidR="00E04D28" w:rsidRPr="00E04D28">
        <w:rPr>
          <w:rStyle w:val="KdChar"/>
        </w:rPr>
        <w:t>endInOverlap</w:t>
      </w:r>
      <w:proofErr w:type="spellEnd"/>
      <w:r w:rsidR="00E04D28">
        <w:t xml:space="preserve"> </w:t>
      </w:r>
      <w:proofErr w:type="spellStart"/>
      <w:r w:rsidR="00E04D28">
        <w:t>flaget</w:t>
      </w:r>
      <w:proofErr w:type="spellEnd"/>
      <w:r w:rsidR="00E04D28">
        <w:t xml:space="preserve"> adja vissza, ha nem megfelelő a bemenet, a harmadik pedig azt vizsgálja, hogy az időpontunk körbe ölel-e más, a </w:t>
      </w:r>
      <w:proofErr w:type="spellStart"/>
      <w:r w:rsidR="00E04D28">
        <w:t>validátor</w:t>
      </w:r>
      <w:proofErr w:type="spellEnd"/>
      <w:r w:rsidR="00E04D28">
        <w:t xml:space="preserve"> szempontjából releváns időpontot (tehát az eleje a másik időpont előtt, a vége a másik időpont után van).</w:t>
      </w:r>
    </w:p>
    <w:p w14:paraId="5FC351B9" w14:textId="1D45E7B1" w:rsidR="00731A08" w:rsidRDefault="00731A08">
      <w:pPr>
        <w:widowControl/>
        <w:suppressAutoHyphens w:val="0"/>
        <w:spacing w:line="240" w:lineRule="auto"/>
        <w:jc w:val="left"/>
      </w:pPr>
      <w:r>
        <w:br w:type="page"/>
      </w:r>
    </w:p>
    <w:p w14:paraId="1DD63138" w14:textId="411A4251" w:rsidR="00731A08" w:rsidRDefault="00731A08" w:rsidP="007C660C"/>
    <w:p w14:paraId="2E556664" w14:textId="408BD708" w:rsidR="00731A08" w:rsidRDefault="00731A08" w:rsidP="007C660C"/>
    <w:p w14:paraId="053BFE2B" w14:textId="72EF52F7" w:rsidR="002B092A" w:rsidRDefault="002B092A" w:rsidP="007C660C">
      <w:r>
        <w:rPr>
          <w:noProof/>
        </w:rPr>
        <mc:AlternateContent>
          <mc:Choice Requires="wps">
            <w:drawing>
              <wp:anchor distT="0" distB="0" distL="114300" distR="114300" simplePos="0" relativeHeight="251934720" behindDoc="0" locked="0" layoutInCell="1" allowOverlap="1" wp14:anchorId="44B4A330" wp14:editId="04B364C8">
                <wp:simplePos x="0" y="0"/>
                <wp:positionH relativeFrom="margin">
                  <wp:posOffset>0</wp:posOffset>
                </wp:positionH>
                <wp:positionV relativeFrom="paragraph">
                  <wp:posOffset>209550</wp:posOffset>
                </wp:positionV>
                <wp:extent cx="5554980" cy="457200"/>
                <wp:effectExtent l="0" t="0" r="7620" b="0"/>
                <wp:wrapSquare wrapText="bothSides"/>
                <wp:docPr id="166050370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5FC66B55" w14:textId="2C40DF6E" w:rsidR="00BC166D" w:rsidRPr="00505655" w:rsidRDefault="00015CB5" w:rsidP="00BC166D">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0" w:name="_Toc184894427"/>
                            <w:r w:rsidR="006B6047">
                              <w:rPr>
                                <w:noProof/>
                              </w:rPr>
                              <w:t>63</w:t>
                            </w:r>
                            <w:r>
                              <w:rPr>
                                <w:noProof/>
                              </w:rPr>
                              <w:fldChar w:fldCharType="end"/>
                            </w:r>
                            <w:r w:rsidR="00BC166D">
                              <w:t xml:space="preserve">. ábra: Az </w:t>
                            </w:r>
                            <w:proofErr w:type="spellStart"/>
                            <w:r w:rsidR="00BC166D">
                              <w:t>overlapValidator</w:t>
                            </w:r>
                            <w:proofErr w:type="spellEnd"/>
                            <w:r w:rsidR="00BC166D">
                              <w:t xml:space="preserve"> változó szekciója (saját)</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4B4A330" id="_x0000_s1120" type="#_x0000_t202" style="position:absolute;left:0;text-align:left;margin-left:0;margin-top:16.5pt;width:437.4pt;height:36pt;z-index:251934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" stroked="f">
                <v:textbox inset="0,0,0,0">
                  <w:txbxContent>
                    <w:p w14:paraId="5FC66B55" w14:textId="2C40DF6E" w:rsidR="00BC166D" w:rsidRPr="00505655" w:rsidRDefault="00015CB5" w:rsidP="00BC166D">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1" w:name="_Toc184894427"/>
                      <w:r w:rsidR="006B6047">
                        <w:rPr>
                          <w:noProof/>
                        </w:rPr>
                        <w:t>63</w:t>
                      </w:r>
                      <w:r>
                        <w:rPr>
                          <w:noProof/>
                        </w:rPr>
                        <w:fldChar w:fldCharType="end"/>
                      </w:r>
                      <w:r w:rsidR="00BC166D">
                        <w:t xml:space="preserve">. ábra: Az </w:t>
                      </w:r>
                      <w:proofErr w:type="spellStart"/>
                      <w:r w:rsidR="00BC166D">
                        <w:t>overlapValidator</w:t>
                      </w:r>
                      <w:proofErr w:type="spellEnd"/>
                      <w:r w:rsidR="00BC166D">
                        <w:t xml:space="preserve"> változó szekciója (saját)</w:t>
                      </w:r>
                      <w:bookmarkEnd w:id="261"/>
                    </w:p>
                  </w:txbxContent>
                </v:textbox>
                <w10:wrap type="square" anchorx="margin"/>
              </v:shape>
            </w:pict>
          </mc:Fallback>
        </mc:AlternateContent>
      </w:r>
    </w:p>
    <w:p w14:paraId="33065A07" w14:textId="624EB6C7" w:rsidR="002B092A" w:rsidRDefault="002B092A" w:rsidP="007C660C">
      <w:r>
        <w:rPr>
          <w:noProof/>
        </w:rPr>
        <mc:AlternateContent>
          <mc:Choice Requires="wps">
            <w:drawing>
              <wp:anchor distT="45720" distB="45720" distL="114300" distR="114300" simplePos="0" relativeHeight="251932672" behindDoc="0" locked="0" layoutInCell="1" allowOverlap="1" wp14:anchorId="2162E91E" wp14:editId="0E2C59FE">
                <wp:simplePos x="0" y="0"/>
                <wp:positionH relativeFrom="margin">
                  <wp:posOffset>0</wp:posOffset>
                </wp:positionH>
                <wp:positionV relativeFrom="paragraph">
                  <wp:posOffset>626745</wp:posOffset>
                </wp:positionV>
                <wp:extent cx="5554980" cy="2446020"/>
                <wp:effectExtent l="0" t="0" r="7620" b="0"/>
                <wp:wrapSquare wrapText="bothSides"/>
                <wp:docPr id="2211040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446020"/>
                        </a:xfrm>
                        <a:prstGeom prst="rect">
                          <a:avLst/>
                        </a:prstGeom>
                        <a:solidFill>
                          <a:srgbClr val="FFFFFF"/>
                        </a:solidFill>
                        <a:ln w="9525">
                          <a:noFill/>
                          <a:miter lim="800000"/>
                          <a:headEnd/>
                          <a:tailEnd/>
                        </a:ln>
                      </wps:spPr>
                      <wps:txbx>
                        <w:txbxContent>
                          <w:p w14:paraId="0B4E1ECB" w14:textId="67585CD6" w:rsidR="00BC166D" w:rsidRDefault="00BC166D" w:rsidP="00BC166D">
                            <w:pPr>
                              <w:pStyle w:val="Kd"/>
                              <w:rPr>
                                <w:lang w:eastAsia="hu-HU" w:bidi="ar-SA"/>
                              </w:rPr>
                            </w:pPr>
                            <w:r>
                              <w:rPr>
                                <w:lang w:eastAsia="hu-HU" w:bidi="ar-SA"/>
                              </w:rPr>
                              <w:t>…</w:t>
                            </w:r>
                            <w:r w:rsidRPr="00BC166D">
                              <w:rPr>
                                <w:lang w:eastAsia="hu-HU" w:bidi="ar-SA"/>
                              </w:rPr>
                              <w:t xml:space="preserve">    </w:t>
                            </w:r>
                          </w:p>
                          <w:p w14:paraId="11C62EFC" w14:textId="77777777" w:rsidR="00BC166D" w:rsidRDefault="00BC166D" w:rsidP="00BC166D">
                            <w:pPr>
                              <w:pStyle w:val="Kd"/>
                              <w:rPr>
                                <w:lang w:eastAsia="hu-HU" w:bidi="ar-SA"/>
                              </w:rPr>
                            </w:pPr>
                            <w:r>
                              <w:rPr>
                                <w:lang w:eastAsia="hu-HU" w:bidi="ar-SA"/>
                              </w:rPr>
                              <w:t xml:space="preserve">   </w:t>
                            </w:r>
                            <w:r w:rsidRPr="00BC166D">
                              <w:rPr>
                                <w:lang w:eastAsia="hu-HU" w:bidi="ar-SA"/>
                              </w:rPr>
                              <w:t xml:space="preserve"> </w:t>
                            </w:r>
                            <w:proofErr w:type="spellStart"/>
                            <w:r w:rsidRPr="00BC166D">
                              <w:rPr>
                                <w:color w:val="0033B3"/>
                                <w:lang w:eastAsia="hu-HU" w:bidi="ar-SA"/>
                              </w:rPr>
                              <w:t>else</w:t>
                            </w:r>
                            <w:proofErr w:type="spellEnd"/>
                            <w:r w:rsidRPr="00BC166D">
                              <w:rPr>
                                <w:color w:val="0033B3"/>
                                <w:lang w:eastAsia="hu-HU" w:bidi="ar-SA"/>
                              </w:rPr>
                              <w:t xml:space="preserve"> </w:t>
                            </w:r>
                            <w:proofErr w:type="spellStart"/>
                            <w:r w:rsidRPr="00BC166D">
                              <w:rPr>
                                <w:color w:val="0033B3"/>
                                <w:lang w:eastAsia="hu-HU" w:bidi="ar-SA"/>
                              </w:rPr>
                              <w:t>if</w:t>
                            </w:r>
                            <w:proofErr w:type="spellEnd"/>
                            <w:proofErr w:type="gramStart"/>
                            <w:r w:rsidRPr="00BC166D">
                              <w:rPr>
                                <w:lang w:eastAsia="hu-HU" w:bidi="ar-SA"/>
                              </w:rPr>
                              <w:t>(!</w:t>
                            </w:r>
                            <w:proofErr w:type="spellStart"/>
                            <w:r w:rsidRPr="00BC166D">
                              <w:rPr>
                                <w:shd w:val="clear" w:color="auto" w:fill="F0FFE1"/>
                                <w:lang w:eastAsia="hu-HU" w:bidi="ar-SA"/>
                              </w:rPr>
                              <w:t>overlaps</w:t>
                            </w:r>
                            <w:proofErr w:type="spellEnd"/>
                            <w:proofErr w:type="gramEnd"/>
                            <w:r w:rsidRPr="00BC166D">
                              <w:rPr>
                                <w:lang w:eastAsia="hu-HU" w:bidi="ar-SA"/>
                              </w:rPr>
                              <w:t>) {</w:t>
                            </w:r>
                            <w:r w:rsidRPr="00BC166D">
                              <w:rPr>
                                <w:lang w:eastAsia="hu-HU" w:bidi="ar-SA"/>
                              </w:rPr>
                              <w:br/>
                              <w:t xml:space="preserve">      </w:t>
                            </w:r>
                            <w:proofErr w:type="spellStart"/>
                            <w:r w:rsidRPr="00BC166D">
                              <w:rPr>
                                <w:color w:val="0033B3"/>
                                <w:lang w:eastAsia="hu-HU" w:bidi="ar-SA"/>
                              </w:rPr>
                              <w:t>for</w:t>
                            </w:r>
                            <w:proofErr w:type="spellEnd"/>
                            <w:r w:rsidRPr="00BC166D">
                              <w:rPr>
                                <w:color w:val="0033B3"/>
                                <w:lang w:eastAsia="hu-HU" w:bidi="ar-SA"/>
                              </w:rPr>
                              <w:t xml:space="preserve"> </w:t>
                            </w:r>
                            <w:r w:rsidRPr="00BC166D">
                              <w:rPr>
                                <w:lang w:eastAsia="hu-HU" w:bidi="ar-SA"/>
                              </w:rPr>
                              <w:t>(</w:t>
                            </w:r>
                            <w:r w:rsidRPr="00BC166D">
                              <w:rPr>
                                <w:color w:val="0033B3"/>
                                <w:lang w:eastAsia="hu-HU" w:bidi="ar-SA"/>
                              </w:rPr>
                              <w:t xml:space="preserve">const </w:t>
                            </w:r>
                            <w:proofErr w:type="spellStart"/>
                            <w:r w:rsidRPr="00BC166D">
                              <w:rPr>
                                <w:color w:val="2A8C7C"/>
                                <w:lang w:eastAsia="hu-HU" w:bidi="ar-SA"/>
                              </w:rPr>
                              <w:t>event</w:t>
                            </w:r>
                            <w:proofErr w:type="spellEnd"/>
                            <w:r w:rsidRPr="00BC166D">
                              <w:rPr>
                                <w:color w:val="2A8C7C"/>
                                <w:lang w:eastAsia="hu-HU" w:bidi="ar-SA"/>
                              </w:rPr>
                              <w:t xml:space="preserve"> </w:t>
                            </w:r>
                            <w:r w:rsidRPr="00BC166D">
                              <w:rPr>
                                <w:color w:val="0033B3"/>
                                <w:lang w:eastAsia="hu-HU" w:bidi="ar-SA"/>
                              </w:rPr>
                              <w:t xml:space="preserve">of </w:t>
                            </w:r>
                            <w:proofErr w:type="spellStart"/>
                            <w:r w:rsidRPr="00BC166D">
                              <w:rPr>
                                <w:lang w:eastAsia="hu-HU" w:bidi="ar-SA"/>
                              </w:rPr>
                              <w:t>events</w:t>
                            </w:r>
                            <w:proofErr w:type="spellEnd"/>
                            <w:r w:rsidRPr="00BC166D">
                              <w:rPr>
                                <w:lang w:eastAsia="hu-HU" w:bidi="ar-SA"/>
                              </w:rPr>
                              <w:t>) {</w:t>
                            </w:r>
                            <w:r w:rsidRPr="00BC166D">
                              <w:rPr>
                                <w:lang w:eastAsia="hu-HU" w:bidi="ar-SA"/>
                              </w:rPr>
                              <w:br/>
                              <w:t xml:space="preserve">        </w:t>
                            </w:r>
                            <w:r>
                              <w:rPr>
                                <w:color w:val="0033B3"/>
                                <w:lang w:eastAsia="hu-HU" w:bidi="ar-SA"/>
                              </w:rPr>
                              <w:t xml:space="preserve">r = </w:t>
                            </w:r>
                            <w:proofErr w:type="spellStart"/>
                            <w:r w:rsidRPr="00BC166D">
                              <w:rPr>
                                <w:color w:val="00627A"/>
                                <w:lang w:eastAsia="hu-HU" w:bidi="ar-SA"/>
                              </w:rPr>
                              <w:t>decideOverlap</w:t>
                            </w:r>
                            <w:proofErr w:type="spellEnd"/>
                            <w:r w:rsidRPr="00BC166D">
                              <w:rPr>
                                <w:lang w:eastAsia="hu-HU" w:bidi="ar-SA"/>
                              </w:rPr>
                              <w:t>(</w:t>
                            </w:r>
                            <w:r w:rsidRPr="00BC166D">
                              <w:rPr>
                                <w:color w:val="2A8C7C"/>
                                <w:lang w:eastAsia="hu-HU" w:bidi="ar-SA"/>
                              </w:rPr>
                              <w:t>start</w:t>
                            </w:r>
                            <w:r w:rsidRPr="00BC166D">
                              <w:rPr>
                                <w:lang w:eastAsia="hu-HU" w:bidi="ar-SA"/>
                              </w:rPr>
                              <w:t xml:space="preserve">, </w:t>
                            </w:r>
                            <w:r w:rsidRPr="00BC166D">
                              <w:rPr>
                                <w:color w:val="2A8C7C"/>
                                <w:lang w:eastAsia="hu-HU" w:bidi="ar-SA"/>
                              </w:rPr>
                              <w:t>end</w:t>
                            </w:r>
                            <w:r w:rsidRPr="00BC166D">
                              <w:rPr>
                                <w:lang w:eastAsia="hu-HU" w:bidi="ar-SA"/>
                              </w:rPr>
                              <w:t xml:space="preserve">, </w:t>
                            </w:r>
                            <w:proofErr w:type="spellStart"/>
                            <w:r w:rsidRPr="00BC166D">
                              <w:rPr>
                                <w:color w:val="2A8C7C"/>
                                <w:lang w:eastAsia="hu-HU" w:bidi="ar-SA"/>
                              </w:rPr>
                              <w:t>event</w:t>
                            </w:r>
                            <w:proofErr w:type="spellEnd"/>
                            <w:r w:rsidRPr="00BC166D">
                              <w:rPr>
                                <w:lang w:eastAsia="hu-HU" w:bidi="ar-SA"/>
                              </w:rPr>
                              <w:t>);</w:t>
                            </w:r>
                            <w:r w:rsidRPr="00BC166D">
                              <w:rPr>
                                <w:lang w:eastAsia="hu-HU" w:bidi="ar-SA"/>
                              </w:rPr>
                              <w:br/>
                              <w:t xml:space="preserve">      }</w:t>
                            </w:r>
                          </w:p>
                          <w:p w14:paraId="0F264E1A" w14:textId="331D37E6" w:rsidR="00BC166D" w:rsidRPr="00BC166D" w:rsidRDefault="00BC166D" w:rsidP="00BC166D">
                            <w:pPr>
                              <w:pStyle w:val="Kd"/>
                              <w:rPr>
                                <w:lang w:eastAsia="hu-HU" w:bidi="ar-SA"/>
                              </w:rPr>
                            </w:pPr>
                            <w:r>
                              <w:rPr>
                                <w:lang w:eastAsia="hu-HU" w:bidi="ar-SA"/>
                              </w:rPr>
                              <w:t xml:space="preserve">      </w:t>
                            </w:r>
                            <w:proofErr w:type="spellStart"/>
                            <w:r w:rsidRPr="00BC166D">
                              <w:rPr>
                                <w:color w:val="0033B3"/>
                                <w:lang w:eastAsia="hu-HU" w:bidi="ar-SA"/>
                              </w:rPr>
                              <w:t>return</w:t>
                            </w:r>
                            <w:proofErr w:type="spellEnd"/>
                            <w:r>
                              <w:rPr>
                                <w:color w:val="0033B3"/>
                                <w:lang w:eastAsia="hu-HU" w:bidi="ar-SA"/>
                              </w:rPr>
                              <w:t xml:space="preserve"> r;</w:t>
                            </w:r>
                            <w:r w:rsidRPr="00BC166D">
                              <w:rPr>
                                <w:lang w:eastAsia="hu-HU" w:bidi="ar-SA"/>
                              </w:rPr>
                              <w:br/>
                              <w:t xml:space="preserve">  </w:t>
                            </w:r>
                            <w:proofErr w:type="gramStart"/>
                            <w:r w:rsidRPr="00BC166D">
                              <w:rPr>
                                <w:lang w:eastAsia="hu-HU" w:bidi="ar-SA"/>
                              </w:rPr>
                              <w:t xml:space="preserve">  }</w:t>
                            </w:r>
                            <w:proofErr w:type="gramEnd"/>
                            <w:r w:rsidRPr="00BC166D">
                              <w:rPr>
                                <w:lang w:eastAsia="hu-HU" w:bidi="ar-SA"/>
                              </w:rPr>
                              <w:br/>
                              <w:t xml:space="preserve">    </w:t>
                            </w:r>
                            <w:proofErr w:type="spellStart"/>
                            <w:r w:rsidRPr="00BC166D">
                              <w:rPr>
                                <w:color w:val="0033B3"/>
                                <w:lang w:eastAsia="hu-HU" w:bidi="ar-SA"/>
                              </w:rPr>
                              <w:t>return</w:t>
                            </w:r>
                            <w:proofErr w:type="spellEnd"/>
                            <w:r w:rsidRPr="00BC166D">
                              <w:rPr>
                                <w:color w:val="0033B3"/>
                                <w:lang w:eastAsia="hu-HU" w:bidi="ar-SA"/>
                              </w:rPr>
                              <w:t xml:space="preserve"> null</w:t>
                            </w:r>
                            <w:r w:rsidRPr="00BC166D">
                              <w:rPr>
                                <w:lang w:eastAsia="hu-HU" w:bidi="ar-SA"/>
                              </w:rPr>
                              <w:t>;</w:t>
                            </w:r>
                            <w:r w:rsidRPr="00BC166D">
                              <w:rPr>
                                <w:lang w:eastAsia="hu-HU" w:bidi="ar-SA"/>
                              </w:rPr>
                              <w:br/>
                              <w:t xml:space="preserve">  };</w:t>
                            </w:r>
                            <w:r w:rsidRPr="00BC166D">
                              <w:rPr>
                                <w:lang w:eastAsia="hu-HU" w:bidi="ar-SA"/>
                              </w:rPr>
                              <w:br/>
                              <w:t>}</w:t>
                            </w:r>
                          </w:p>
                          <w:p w14:paraId="5202A0E2" w14:textId="77777777" w:rsidR="00BC166D" w:rsidRDefault="00BC166D" w:rsidP="00BC166D">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2E91E" id="_x0000_s1121" type="#_x0000_t202" style="position:absolute;left:0;text-align:left;margin-left:0;margin-top:49.35pt;width:437.4pt;height:192.6pt;z-index:251932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" stroked="f">
                <v:textbox>
                  <w:txbxContent>
                    <w:p w14:paraId="0B4E1ECB" w14:textId="67585CD6" w:rsidR="00BC166D" w:rsidRDefault="00BC166D" w:rsidP="00BC166D">
                      <w:pPr>
                        <w:pStyle w:val="Kd"/>
                        <w:rPr>
                          <w:lang w:eastAsia="hu-HU" w:bidi="ar-SA"/>
                        </w:rPr>
                      </w:pPr>
                      <w:r>
                        <w:rPr>
                          <w:lang w:eastAsia="hu-HU" w:bidi="ar-SA"/>
                        </w:rPr>
                        <w:t>…</w:t>
                      </w:r>
                      <w:r w:rsidRPr="00BC166D">
                        <w:rPr>
                          <w:lang w:eastAsia="hu-HU" w:bidi="ar-SA"/>
                        </w:rPr>
                        <w:t xml:space="preserve">    </w:t>
                      </w:r>
                    </w:p>
                    <w:p w14:paraId="11C62EFC" w14:textId="77777777" w:rsidR="00BC166D" w:rsidRDefault="00BC166D" w:rsidP="00BC166D">
                      <w:pPr>
                        <w:pStyle w:val="Kd"/>
                        <w:rPr>
                          <w:lang w:eastAsia="hu-HU" w:bidi="ar-SA"/>
                        </w:rPr>
                      </w:pPr>
                      <w:r>
                        <w:rPr>
                          <w:lang w:eastAsia="hu-HU" w:bidi="ar-SA"/>
                        </w:rPr>
                        <w:t xml:space="preserve">   </w:t>
                      </w:r>
                      <w:r w:rsidRPr="00BC166D">
                        <w:rPr>
                          <w:lang w:eastAsia="hu-HU" w:bidi="ar-SA"/>
                        </w:rPr>
                        <w:t xml:space="preserve"> </w:t>
                      </w:r>
                      <w:proofErr w:type="spellStart"/>
                      <w:r w:rsidRPr="00BC166D">
                        <w:rPr>
                          <w:color w:val="0033B3"/>
                          <w:lang w:eastAsia="hu-HU" w:bidi="ar-SA"/>
                        </w:rPr>
                        <w:t>else</w:t>
                      </w:r>
                      <w:proofErr w:type="spellEnd"/>
                      <w:r w:rsidRPr="00BC166D">
                        <w:rPr>
                          <w:color w:val="0033B3"/>
                          <w:lang w:eastAsia="hu-HU" w:bidi="ar-SA"/>
                        </w:rPr>
                        <w:t xml:space="preserve"> </w:t>
                      </w:r>
                      <w:proofErr w:type="spellStart"/>
                      <w:r w:rsidRPr="00BC166D">
                        <w:rPr>
                          <w:color w:val="0033B3"/>
                          <w:lang w:eastAsia="hu-HU" w:bidi="ar-SA"/>
                        </w:rPr>
                        <w:t>if</w:t>
                      </w:r>
                      <w:proofErr w:type="spellEnd"/>
                      <w:proofErr w:type="gramStart"/>
                      <w:r w:rsidRPr="00BC166D">
                        <w:rPr>
                          <w:lang w:eastAsia="hu-HU" w:bidi="ar-SA"/>
                        </w:rPr>
                        <w:t>(!</w:t>
                      </w:r>
                      <w:proofErr w:type="spellStart"/>
                      <w:r w:rsidRPr="00BC166D">
                        <w:rPr>
                          <w:shd w:val="clear" w:color="auto" w:fill="F0FFE1"/>
                          <w:lang w:eastAsia="hu-HU" w:bidi="ar-SA"/>
                        </w:rPr>
                        <w:t>overlaps</w:t>
                      </w:r>
                      <w:proofErr w:type="spellEnd"/>
                      <w:proofErr w:type="gramEnd"/>
                      <w:r w:rsidRPr="00BC166D">
                        <w:rPr>
                          <w:lang w:eastAsia="hu-HU" w:bidi="ar-SA"/>
                        </w:rPr>
                        <w:t>) {</w:t>
                      </w:r>
                      <w:r w:rsidRPr="00BC166D">
                        <w:rPr>
                          <w:lang w:eastAsia="hu-HU" w:bidi="ar-SA"/>
                        </w:rPr>
                        <w:br/>
                        <w:t xml:space="preserve">      </w:t>
                      </w:r>
                      <w:proofErr w:type="spellStart"/>
                      <w:r w:rsidRPr="00BC166D">
                        <w:rPr>
                          <w:color w:val="0033B3"/>
                          <w:lang w:eastAsia="hu-HU" w:bidi="ar-SA"/>
                        </w:rPr>
                        <w:t>for</w:t>
                      </w:r>
                      <w:proofErr w:type="spellEnd"/>
                      <w:r w:rsidRPr="00BC166D">
                        <w:rPr>
                          <w:color w:val="0033B3"/>
                          <w:lang w:eastAsia="hu-HU" w:bidi="ar-SA"/>
                        </w:rPr>
                        <w:t xml:space="preserve"> </w:t>
                      </w:r>
                      <w:r w:rsidRPr="00BC166D">
                        <w:rPr>
                          <w:lang w:eastAsia="hu-HU" w:bidi="ar-SA"/>
                        </w:rPr>
                        <w:t>(</w:t>
                      </w:r>
                      <w:r w:rsidRPr="00BC166D">
                        <w:rPr>
                          <w:color w:val="0033B3"/>
                          <w:lang w:eastAsia="hu-HU" w:bidi="ar-SA"/>
                        </w:rPr>
                        <w:t xml:space="preserve">const </w:t>
                      </w:r>
                      <w:proofErr w:type="spellStart"/>
                      <w:r w:rsidRPr="00BC166D">
                        <w:rPr>
                          <w:color w:val="2A8C7C"/>
                          <w:lang w:eastAsia="hu-HU" w:bidi="ar-SA"/>
                        </w:rPr>
                        <w:t>event</w:t>
                      </w:r>
                      <w:proofErr w:type="spellEnd"/>
                      <w:r w:rsidRPr="00BC166D">
                        <w:rPr>
                          <w:color w:val="2A8C7C"/>
                          <w:lang w:eastAsia="hu-HU" w:bidi="ar-SA"/>
                        </w:rPr>
                        <w:t xml:space="preserve"> </w:t>
                      </w:r>
                      <w:r w:rsidRPr="00BC166D">
                        <w:rPr>
                          <w:color w:val="0033B3"/>
                          <w:lang w:eastAsia="hu-HU" w:bidi="ar-SA"/>
                        </w:rPr>
                        <w:t xml:space="preserve">of </w:t>
                      </w:r>
                      <w:proofErr w:type="spellStart"/>
                      <w:r w:rsidRPr="00BC166D">
                        <w:rPr>
                          <w:lang w:eastAsia="hu-HU" w:bidi="ar-SA"/>
                        </w:rPr>
                        <w:t>events</w:t>
                      </w:r>
                      <w:proofErr w:type="spellEnd"/>
                      <w:r w:rsidRPr="00BC166D">
                        <w:rPr>
                          <w:lang w:eastAsia="hu-HU" w:bidi="ar-SA"/>
                        </w:rPr>
                        <w:t>) {</w:t>
                      </w:r>
                      <w:r w:rsidRPr="00BC166D">
                        <w:rPr>
                          <w:lang w:eastAsia="hu-HU" w:bidi="ar-SA"/>
                        </w:rPr>
                        <w:br/>
                        <w:t xml:space="preserve">        </w:t>
                      </w:r>
                      <w:r>
                        <w:rPr>
                          <w:color w:val="0033B3"/>
                          <w:lang w:eastAsia="hu-HU" w:bidi="ar-SA"/>
                        </w:rPr>
                        <w:t xml:space="preserve">r = </w:t>
                      </w:r>
                      <w:proofErr w:type="spellStart"/>
                      <w:r w:rsidRPr="00BC166D">
                        <w:rPr>
                          <w:color w:val="00627A"/>
                          <w:lang w:eastAsia="hu-HU" w:bidi="ar-SA"/>
                        </w:rPr>
                        <w:t>decideOverlap</w:t>
                      </w:r>
                      <w:proofErr w:type="spellEnd"/>
                      <w:r w:rsidRPr="00BC166D">
                        <w:rPr>
                          <w:lang w:eastAsia="hu-HU" w:bidi="ar-SA"/>
                        </w:rPr>
                        <w:t>(</w:t>
                      </w:r>
                      <w:r w:rsidRPr="00BC166D">
                        <w:rPr>
                          <w:color w:val="2A8C7C"/>
                          <w:lang w:eastAsia="hu-HU" w:bidi="ar-SA"/>
                        </w:rPr>
                        <w:t>start</w:t>
                      </w:r>
                      <w:r w:rsidRPr="00BC166D">
                        <w:rPr>
                          <w:lang w:eastAsia="hu-HU" w:bidi="ar-SA"/>
                        </w:rPr>
                        <w:t xml:space="preserve">, </w:t>
                      </w:r>
                      <w:r w:rsidRPr="00BC166D">
                        <w:rPr>
                          <w:color w:val="2A8C7C"/>
                          <w:lang w:eastAsia="hu-HU" w:bidi="ar-SA"/>
                        </w:rPr>
                        <w:t>end</w:t>
                      </w:r>
                      <w:r w:rsidRPr="00BC166D">
                        <w:rPr>
                          <w:lang w:eastAsia="hu-HU" w:bidi="ar-SA"/>
                        </w:rPr>
                        <w:t xml:space="preserve">, </w:t>
                      </w:r>
                      <w:proofErr w:type="spellStart"/>
                      <w:r w:rsidRPr="00BC166D">
                        <w:rPr>
                          <w:color w:val="2A8C7C"/>
                          <w:lang w:eastAsia="hu-HU" w:bidi="ar-SA"/>
                        </w:rPr>
                        <w:t>event</w:t>
                      </w:r>
                      <w:proofErr w:type="spellEnd"/>
                      <w:r w:rsidRPr="00BC166D">
                        <w:rPr>
                          <w:lang w:eastAsia="hu-HU" w:bidi="ar-SA"/>
                        </w:rPr>
                        <w:t>);</w:t>
                      </w:r>
                      <w:r w:rsidRPr="00BC166D">
                        <w:rPr>
                          <w:lang w:eastAsia="hu-HU" w:bidi="ar-SA"/>
                        </w:rPr>
                        <w:br/>
                        <w:t xml:space="preserve">      }</w:t>
                      </w:r>
                    </w:p>
                    <w:p w14:paraId="0F264E1A" w14:textId="331D37E6" w:rsidR="00BC166D" w:rsidRPr="00BC166D" w:rsidRDefault="00BC166D" w:rsidP="00BC166D">
                      <w:pPr>
                        <w:pStyle w:val="Kd"/>
                        <w:rPr>
                          <w:lang w:eastAsia="hu-HU" w:bidi="ar-SA"/>
                        </w:rPr>
                      </w:pPr>
                      <w:r>
                        <w:rPr>
                          <w:lang w:eastAsia="hu-HU" w:bidi="ar-SA"/>
                        </w:rPr>
                        <w:t xml:space="preserve">      </w:t>
                      </w:r>
                      <w:proofErr w:type="spellStart"/>
                      <w:r w:rsidRPr="00BC166D">
                        <w:rPr>
                          <w:color w:val="0033B3"/>
                          <w:lang w:eastAsia="hu-HU" w:bidi="ar-SA"/>
                        </w:rPr>
                        <w:t>return</w:t>
                      </w:r>
                      <w:proofErr w:type="spellEnd"/>
                      <w:r>
                        <w:rPr>
                          <w:color w:val="0033B3"/>
                          <w:lang w:eastAsia="hu-HU" w:bidi="ar-SA"/>
                        </w:rPr>
                        <w:t xml:space="preserve"> r;</w:t>
                      </w:r>
                      <w:r w:rsidRPr="00BC166D">
                        <w:rPr>
                          <w:lang w:eastAsia="hu-HU" w:bidi="ar-SA"/>
                        </w:rPr>
                        <w:br/>
                        <w:t xml:space="preserve">  </w:t>
                      </w:r>
                      <w:proofErr w:type="gramStart"/>
                      <w:r w:rsidRPr="00BC166D">
                        <w:rPr>
                          <w:lang w:eastAsia="hu-HU" w:bidi="ar-SA"/>
                        </w:rPr>
                        <w:t xml:space="preserve">  }</w:t>
                      </w:r>
                      <w:proofErr w:type="gramEnd"/>
                      <w:r w:rsidRPr="00BC166D">
                        <w:rPr>
                          <w:lang w:eastAsia="hu-HU" w:bidi="ar-SA"/>
                        </w:rPr>
                        <w:br/>
                        <w:t xml:space="preserve">    </w:t>
                      </w:r>
                      <w:proofErr w:type="spellStart"/>
                      <w:r w:rsidRPr="00BC166D">
                        <w:rPr>
                          <w:color w:val="0033B3"/>
                          <w:lang w:eastAsia="hu-HU" w:bidi="ar-SA"/>
                        </w:rPr>
                        <w:t>return</w:t>
                      </w:r>
                      <w:proofErr w:type="spellEnd"/>
                      <w:r w:rsidRPr="00BC166D">
                        <w:rPr>
                          <w:color w:val="0033B3"/>
                          <w:lang w:eastAsia="hu-HU" w:bidi="ar-SA"/>
                        </w:rPr>
                        <w:t xml:space="preserve"> null</w:t>
                      </w:r>
                      <w:r w:rsidRPr="00BC166D">
                        <w:rPr>
                          <w:lang w:eastAsia="hu-HU" w:bidi="ar-SA"/>
                        </w:rPr>
                        <w:t>;</w:t>
                      </w:r>
                      <w:r w:rsidRPr="00BC166D">
                        <w:rPr>
                          <w:lang w:eastAsia="hu-HU" w:bidi="ar-SA"/>
                        </w:rPr>
                        <w:br/>
                        <w:t xml:space="preserve">  };</w:t>
                      </w:r>
                      <w:r w:rsidRPr="00BC166D">
                        <w:rPr>
                          <w:lang w:eastAsia="hu-HU" w:bidi="ar-SA"/>
                        </w:rPr>
                        <w:br/>
                        <w:t>}</w:t>
                      </w:r>
                    </w:p>
                    <w:p w14:paraId="5202A0E2" w14:textId="77777777" w:rsidR="00BC166D" w:rsidRDefault="00BC166D" w:rsidP="00BC166D">
                      <w:pPr>
                        <w:pStyle w:val="Kd"/>
                      </w:pPr>
                    </w:p>
                  </w:txbxContent>
                </v:textbox>
                <w10:wrap type="square" anchorx="margin"/>
              </v:shape>
            </w:pict>
          </mc:Fallback>
        </mc:AlternateContent>
      </w:r>
    </w:p>
    <w:p w14:paraId="01C9288B" w14:textId="6A93794B" w:rsidR="002B092A" w:rsidRDefault="002B092A" w:rsidP="007C660C"/>
    <w:p w14:paraId="5447B39A" w14:textId="617CE2EF" w:rsidR="00A509F7" w:rsidRDefault="0000298D" w:rsidP="007C660C">
      <w:r>
        <w:t xml:space="preserve">Ha az </w:t>
      </w:r>
      <w:proofErr w:type="spellStart"/>
      <w:r w:rsidRPr="0000298D">
        <w:rPr>
          <w:rStyle w:val="KdChar"/>
        </w:rPr>
        <w:t>overlaps</w:t>
      </w:r>
      <w:proofErr w:type="spellEnd"/>
      <w:r>
        <w:t xml:space="preserve"> változó nem tömb, hanem egy egyszerű </w:t>
      </w:r>
      <w:proofErr w:type="spellStart"/>
      <w:r w:rsidRPr="0000298D">
        <w:rPr>
          <w:rStyle w:val="KdChar"/>
        </w:rPr>
        <w:t>boolean</w:t>
      </w:r>
      <w:proofErr w:type="spellEnd"/>
      <w:r>
        <w:t>, akkor az értéke minden eseményre és minden helyszínre vonatkozik. Ekkor</w:t>
      </w:r>
      <w:r w:rsidR="00BC166D">
        <w:t>,</w:t>
      </w:r>
      <w:r>
        <w:t xml:space="preserve"> ha ez a változó hamis, akkor belépünk az elágazás másik ágába, amely ugyanazt vizsgálja, amit a </w:t>
      </w:r>
      <w:r w:rsidR="00A509F7">
        <w:t xml:space="preserve">tömb esetén is vizsgáltunk (start, vagy end átfedésben van-e, vagy az egész közre fog-e egy másik eseményt), csak </w:t>
      </w:r>
      <w:r w:rsidR="00A509F7" w:rsidRPr="00A509F7">
        <w:t>helyszíntől függetlenül</w:t>
      </w:r>
      <w:r w:rsidR="00A509F7">
        <w:t>.</w:t>
      </w:r>
    </w:p>
    <w:p w14:paraId="752A6AFF" w14:textId="74375CC5" w:rsidR="0000298D" w:rsidRDefault="00A509F7" w:rsidP="007C660C">
      <w:r>
        <w:t xml:space="preserve">Végül, ha nincs megadva </w:t>
      </w:r>
      <w:proofErr w:type="spellStart"/>
      <w:r w:rsidRPr="00A509F7">
        <w:rPr>
          <w:rStyle w:val="KdChar"/>
        </w:rPr>
        <w:t>overlaps</w:t>
      </w:r>
      <w:proofErr w:type="spellEnd"/>
      <w:r>
        <w:t xml:space="preserve"> változónk, vagy igaz értékre van állítva, akkor </w:t>
      </w:r>
      <w:r w:rsidRPr="00A509F7">
        <w:rPr>
          <w:rStyle w:val="KdChar"/>
        </w:rPr>
        <w:t>null</w:t>
      </w:r>
      <w:r>
        <w:t xml:space="preserve">-t adunk vissza, ami azt jelenti, hogy minden rendben van. Ebben az esetben persze nem futott </w:t>
      </w:r>
      <w:r w:rsidR="00871845">
        <w:t xml:space="preserve">érdemi </w:t>
      </w:r>
      <w:r>
        <w:t>input validáció, hiszen engedélyeztük az átfedéseket.</w:t>
      </w:r>
    </w:p>
    <w:p w14:paraId="5C344497" w14:textId="54EBE9A1" w:rsidR="00A509F7" w:rsidRDefault="00A509F7" w:rsidP="007C660C"/>
    <w:p w14:paraId="58802B49" w14:textId="2DBECF1A" w:rsidR="00A65FA5" w:rsidRDefault="00A65FA5" w:rsidP="007C660C"/>
    <w:p w14:paraId="2C74DC16" w14:textId="10E78E30" w:rsidR="00A65FA5" w:rsidRDefault="00A65FA5" w:rsidP="007C660C"/>
    <w:p w14:paraId="25BDE0AF" w14:textId="7A6E31DB" w:rsidR="00A65FA5" w:rsidRDefault="00A65FA5" w:rsidP="007C660C"/>
    <w:p w14:paraId="345C2947" w14:textId="36550DAE" w:rsidR="00A65FA5" w:rsidRDefault="00A65FA5" w:rsidP="007C660C"/>
    <w:p w14:paraId="2B1F34F5" w14:textId="77777777" w:rsidR="00A65FA5" w:rsidRPr="007C660C" w:rsidRDefault="00A65FA5" w:rsidP="007C660C"/>
    <w:p w14:paraId="5E81C656" w14:textId="56850C29" w:rsidR="002B092A" w:rsidRDefault="002B092A">
      <w:pPr>
        <w:widowControl/>
        <w:suppressAutoHyphens w:val="0"/>
        <w:spacing w:line="240" w:lineRule="auto"/>
        <w:jc w:val="left"/>
        <w:rPr>
          <w:noProof/>
        </w:rPr>
      </w:pPr>
      <w:r>
        <w:rPr>
          <w:noProof/>
        </w:rPr>
        <w:br w:type="page"/>
      </w:r>
    </w:p>
    <w:p w14:paraId="49306526" w14:textId="47F70F42" w:rsidR="003959F6" w:rsidRDefault="005A5597" w:rsidP="00AB60E7">
      <w:pPr>
        <w:rPr>
          <w:noProof/>
        </w:rPr>
      </w:pPr>
      <w:r>
        <w:rPr>
          <w:noProof/>
        </w:rPr>
        <w:lastRenderedPageBreak/>
        <w:t xml:space="preserve">A harmadik általam készített validátor a </w:t>
      </w:r>
      <w:proofErr w:type="spellStart"/>
      <w:r w:rsidRPr="005A5597">
        <w:rPr>
          <w:rStyle w:val="KdChar"/>
        </w:rPr>
        <w:t>disallowedTimeValidator</w:t>
      </w:r>
      <w:proofErr w:type="spellEnd"/>
      <w:r>
        <w:rPr>
          <w:noProof/>
        </w:rPr>
        <w:t xml:space="preserve">, ami ugyanarra a logikára épül, mint az </w:t>
      </w:r>
      <w:proofErr w:type="spellStart"/>
      <w:r w:rsidRPr="005A5597">
        <w:rPr>
          <w:rStyle w:val="KdChar"/>
        </w:rPr>
        <w:t>overlapValidator</w:t>
      </w:r>
      <w:proofErr w:type="spellEnd"/>
      <w:r>
        <w:rPr>
          <w:noProof/>
        </w:rPr>
        <w:t>, csak erre a use case-re faragva, ezért nem fejtem ki a működését külön.</w:t>
      </w:r>
    </w:p>
    <w:p w14:paraId="7B1DC515" w14:textId="2020A6D2" w:rsidR="005A5597" w:rsidRDefault="005A5597" w:rsidP="00AB60E7">
      <w:pPr>
        <w:rPr>
          <w:noProof/>
        </w:rPr>
      </w:pPr>
      <w:r>
        <w:rPr>
          <w:noProof/>
        </w:rPr>
        <mc:AlternateContent>
          <mc:Choice Requires="wps">
            <w:drawing>
              <wp:anchor distT="45720" distB="45720" distL="114300" distR="114300" simplePos="0" relativeHeight="251936768" behindDoc="0" locked="0" layoutInCell="1" allowOverlap="1" wp14:anchorId="4424F679" wp14:editId="10148CDF">
                <wp:simplePos x="0" y="0"/>
                <wp:positionH relativeFrom="margin">
                  <wp:posOffset>17145</wp:posOffset>
                </wp:positionH>
                <wp:positionV relativeFrom="paragraph">
                  <wp:posOffset>885190</wp:posOffset>
                </wp:positionV>
                <wp:extent cx="5562600" cy="6027420"/>
                <wp:effectExtent l="0" t="0" r="0" b="0"/>
                <wp:wrapSquare wrapText="bothSides"/>
                <wp:docPr id="86894866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6027420"/>
                        </a:xfrm>
                        <a:prstGeom prst="rect">
                          <a:avLst/>
                        </a:prstGeom>
                        <a:solidFill>
                          <a:srgbClr val="FFFFFF"/>
                        </a:solidFill>
                        <a:ln w="9525">
                          <a:noFill/>
                          <a:miter lim="800000"/>
                          <a:headEnd/>
                          <a:tailEnd/>
                        </a:ln>
                      </wps:spPr>
                      <wps:txbx>
                        <w:txbxContent>
                          <w:p w14:paraId="60A53DFE" w14:textId="77777777" w:rsidR="002B092A" w:rsidRPr="002B092A" w:rsidRDefault="002B092A" w:rsidP="002B092A">
                            <w:pPr>
                              <w:pStyle w:val="Kd"/>
                              <w:rPr>
                                <w:lang w:eastAsia="hu-HU" w:bidi="ar-SA"/>
                              </w:rPr>
                            </w:pPr>
                            <w:r w:rsidRPr="002B092A">
                              <w:rPr>
                                <w:color w:val="0033B3"/>
                                <w:lang w:eastAsia="hu-HU" w:bidi="ar-SA"/>
                              </w:rPr>
                              <w:t xml:space="preserve">export </w:t>
                            </w:r>
                            <w:proofErr w:type="spellStart"/>
                            <w:r w:rsidRPr="002B092A">
                              <w:rPr>
                                <w:color w:val="0033B3"/>
                                <w:lang w:eastAsia="hu-HU" w:bidi="ar-SA"/>
                              </w:rPr>
                              <w:t>function</w:t>
                            </w:r>
                            <w:proofErr w:type="spellEnd"/>
                            <w:r w:rsidRPr="002B092A">
                              <w:rPr>
                                <w:color w:val="0033B3"/>
                                <w:lang w:eastAsia="hu-HU" w:bidi="ar-SA"/>
                              </w:rPr>
                              <w:t xml:space="preserve"> </w:t>
                            </w:r>
                            <w:proofErr w:type="spellStart"/>
                            <w:r w:rsidRPr="002B092A">
                              <w:rPr>
                                <w:i/>
                                <w:iCs/>
                                <w:lang w:eastAsia="hu-HU" w:bidi="ar-SA"/>
                              </w:rPr>
                              <w:t>disallowedTimeValidator</w:t>
                            </w:r>
                            <w:proofErr w:type="spellEnd"/>
                            <w:r w:rsidRPr="002B092A">
                              <w:rPr>
                                <w:lang w:eastAsia="hu-HU" w:bidi="ar-SA"/>
                              </w:rPr>
                              <w:t>(</w:t>
                            </w:r>
                            <w:proofErr w:type="spellStart"/>
                            <w:r w:rsidRPr="002B092A">
                              <w:rPr>
                                <w:lang w:eastAsia="hu-HU" w:bidi="ar-SA"/>
                              </w:rPr>
                              <w:t>disallowedDates</w:t>
                            </w:r>
                            <w:proofErr w:type="spellEnd"/>
                            <w:r w:rsidRPr="002B092A">
                              <w:rPr>
                                <w:lang w:eastAsia="hu-HU" w:bidi="ar-SA"/>
                              </w:rPr>
                              <w:t>: (</w:t>
                            </w:r>
                            <w:proofErr w:type="spellStart"/>
                            <w:r w:rsidRPr="002B092A">
                              <w:rPr>
                                <w:color w:val="0033B3"/>
                                <w:lang w:eastAsia="hu-HU" w:bidi="ar-SA"/>
                              </w:rPr>
                              <w:t>string</w:t>
                            </w:r>
                            <w:proofErr w:type="spellEnd"/>
                            <w:r w:rsidRPr="002B092A">
                              <w:rPr>
                                <w:color w:val="0033B3"/>
                                <w:lang w:eastAsia="hu-HU" w:bidi="ar-SA"/>
                              </w:rPr>
                              <w:t xml:space="preserve"> </w:t>
                            </w:r>
                            <w:r w:rsidRPr="002B092A">
                              <w:rPr>
                                <w:lang w:eastAsia="hu-HU" w:bidi="ar-SA"/>
                              </w:rPr>
                              <w:t xml:space="preserve">| </w:t>
                            </w:r>
                            <w:proofErr w:type="spellStart"/>
                            <w:r w:rsidRPr="002B092A">
                              <w:rPr>
                                <w:color w:val="0033B3"/>
                                <w:lang w:eastAsia="hu-HU" w:bidi="ar-SA"/>
                              </w:rPr>
                              <w:t>string</w:t>
                            </w:r>
                            <w:proofErr w:type="spellEnd"/>
                            <w:r w:rsidRPr="002B092A">
                              <w:rPr>
                                <w:lang w:eastAsia="hu-HU" w:bidi="ar-SA"/>
                              </w:rPr>
                              <w:t xml:space="preserve">[])[], </w:t>
                            </w:r>
                            <w:proofErr w:type="spellStart"/>
                            <w:r w:rsidRPr="002B092A">
                              <w:rPr>
                                <w:lang w:eastAsia="hu-HU" w:bidi="ar-SA"/>
                              </w:rPr>
                              <w:t>startDate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lang w:eastAsia="hu-HU" w:bidi="ar-SA"/>
                              </w:rPr>
                              <w:t>endDate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color w:val="000000"/>
                                <w:lang w:eastAsia="hu-HU" w:bidi="ar-SA"/>
                              </w:rPr>
                              <w:t>ValidatorFn</w:t>
                            </w:r>
                            <w:proofErr w:type="spellEnd"/>
                            <w:r w:rsidRPr="002B092A">
                              <w:rPr>
                                <w:color w:val="000000"/>
                                <w:lang w:eastAsia="hu-HU" w:bidi="ar-SA"/>
                              </w:rPr>
                              <w:t xml:space="preserve"> </w:t>
                            </w:r>
                            <w:r w:rsidRPr="002B092A">
                              <w:rPr>
                                <w:lang w:eastAsia="hu-HU" w:bidi="ar-SA"/>
                              </w:rPr>
                              <w:t>{</w:t>
                            </w:r>
                            <w:r w:rsidRPr="002B092A">
                              <w:rPr>
                                <w:lang w:eastAsia="hu-HU" w:bidi="ar-SA"/>
                              </w:rPr>
                              <w:br/>
                            </w:r>
                            <w:r>
                              <w:rPr>
                                <w:lang w:eastAsia="hu-HU" w:bidi="ar-SA"/>
                              </w:rPr>
                              <w:t>…</w:t>
                            </w:r>
                            <w:r w:rsidRPr="002B092A">
                              <w:rPr>
                                <w:lang w:eastAsia="hu-HU" w:bidi="ar-SA"/>
                              </w:rPr>
                              <w:br/>
                              <w:t xml:space="preserve">    </w:t>
                            </w:r>
                            <w:proofErr w:type="spellStart"/>
                            <w:r w:rsidRPr="002B092A">
                              <w:rPr>
                                <w:color w:val="0033B3"/>
                                <w:lang w:eastAsia="hu-HU" w:bidi="ar-SA"/>
                              </w:rPr>
                              <w:t>for</w:t>
                            </w:r>
                            <w:proofErr w:type="spellEnd"/>
                            <w:r w:rsidRPr="002B092A">
                              <w:rPr>
                                <w:color w:val="0033B3"/>
                                <w:lang w:eastAsia="hu-HU" w:bidi="ar-SA"/>
                              </w:rPr>
                              <w:t xml:space="preserve"> </w:t>
                            </w:r>
                            <w:r w:rsidRPr="002B092A">
                              <w:rPr>
                                <w:lang w:eastAsia="hu-HU" w:bidi="ar-SA"/>
                              </w:rPr>
                              <w:t>(</w:t>
                            </w:r>
                            <w:r w:rsidRPr="002B092A">
                              <w:rPr>
                                <w:color w:val="0033B3"/>
                                <w:lang w:eastAsia="hu-HU" w:bidi="ar-SA"/>
                              </w:rPr>
                              <w:t xml:space="preserve">const </w:t>
                            </w:r>
                            <w:proofErr w:type="spellStart"/>
                            <w:r w:rsidRPr="002B092A">
                              <w:rPr>
                                <w:color w:val="2A8C7C"/>
                                <w:lang w:eastAsia="hu-HU" w:bidi="ar-SA"/>
                              </w:rPr>
                              <w:t>d_date</w:t>
                            </w:r>
                            <w:proofErr w:type="spellEnd"/>
                            <w:r w:rsidRPr="002B092A">
                              <w:rPr>
                                <w:color w:val="2A8C7C"/>
                                <w:lang w:eastAsia="hu-HU" w:bidi="ar-SA"/>
                              </w:rPr>
                              <w:t xml:space="preserve"> </w:t>
                            </w:r>
                            <w:r w:rsidRPr="002B092A">
                              <w:rPr>
                                <w:color w:val="0033B3"/>
                                <w:lang w:eastAsia="hu-HU" w:bidi="ar-SA"/>
                              </w:rPr>
                              <w:t xml:space="preserve">of </w:t>
                            </w:r>
                            <w:proofErr w:type="spellStart"/>
                            <w:r w:rsidRPr="002B092A">
                              <w:rPr>
                                <w:lang w:eastAsia="hu-HU" w:bidi="ar-SA"/>
                              </w:rPr>
                              <w:t>disallowedDates</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830091"/>
                                <w:lang w:eastAsia="hu-HU" w:bidi="ar-SA"/>
                              </w:rPr>
                              <w:t>Array</w:t>
                            </w:r>
                            <w:r w:rsidRPr="002B092A">
                              <w:rPr>
                                <w:lang w:eastAsia="hu-HU" w:bidi="ar-SA"/>
                              </w:rPr>
                              <w:t>.</w:t>
                            </w:r>
                            <w:r w:rsidRPr="002B092A">
                              <w:rPr>
                                <w:color w:val="914C07"/>
                                <w:lang w:eastAsia="hu-HU" w:bidi="ar-SA"/>
                              </w:rPr>
                              <w:t>isArray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d_start</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0</w:t>
                            </w:r>
                            <w:r w:rsidRPr="002B092A">
                              <w:rPr>
                                <w:lang w:eastAsia="hu-HU" w:bidi="ar-SA"/>
                              </w:rPr>
                              <w:t>]);</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d_end</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1</w:t>
                            </w:r>
                            <w:r w:rsidRPr="002B092A">
                              <w:rPr>
                                <w:lang w:eastAsia="hu-HU" w:bidi="ar-SA"/>
                              </w:rPr>
                              <w:t>]);</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start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startInDisallowed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end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endInDisallowed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d_start</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d_end</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timesEnvelopDisallowed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r>
                            <w:r w:rsidRPr="002B092A">
                              <w:rPr>
                                <w:lang w:eastAsia="hu-HU" w:bidi="ar-SA"/>
                              </w:rPr>
                              <w:br/>
                              <w:t xml:space="preserve">      } </w:t>
                            </w:r>
                            <w:proofErr w:type="spellStart"/>
                            <w:r w:rsidRPr="002B092A">
                              <w:rPr>
                                <w:color w:val="0033B3"/>
                                <w:lang w:eastAsia="hu-HU" w:bidi="ar-SA"/>
                              </w:rPr>
                              <w:t>else</w:t>
                            </w:r>
                            <w:proofErr w:type="spellEnd"/>
                            <w:r w:rsidRPr="002B092A">
                              <w:rPr>
                                <w:color w:val="0033B3"/>
                                <w:lang w:eastAsia="hu-HU" w:bidi="ar-SA"/>
                              </w:rP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i/>
                                <w:iCs/>
                                <w:lang w:eastAsia="hu-HU" w:bidi="ar-SA"/>
                              </w:rPr>
                              <w:t>isSameDay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xml:space="preserve">, </w:t>
                            </w:r>
                            <w:r w:rsidRPr="002B092A">
                              <w:rPr>
                                <w:color w:val="2A8C7C"/>
                                <w:lang w:eastAsia="hu-HU" w:bidi="ar-SA"/>
                              </w:rPr>
                              <w:t>start</w:t>
                            </w:r>
                            <w:r w:rsidRPr="002B092A">
                              <w:rPr>
                                <w:lang w:eastAsia="hu-HU" w:bidi="ar-SA"/>
                              </w:rPr>
                              <w:t>)) {</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appointmentOnDisallowedDay</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r w:rsidRPr="002B092A">
                              <w:rPr>
                                <w:lang w:eastAsia="hu-HU" w:bidi="ar-SA"/>
                              </w:rPr>
                              <w:br/>
                              <w:t xml:space="preserve">    </w:t>
                            </w:r>
                            <w:r>
                              <w:rPr>
                                <w:lang w:eastAsia="hu-HU" w:bidi="ar-SA"/>
                              </w:rPr>
                              <w:t>}</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null</w:t>
                            </w:r>
                            <w:r w:rsidRPr="002B092A">
                              <w:rPr>
                                <w:lang w:eastAsia="hu-HU" w:bidi="ar-SA"/>
                              </w:rPr>
                              <w:t>;</w:t>
                            </w:r>
                            <w:r w:rsidRPr="002B092A">
                              <w:rPr>
                                <w:lang w:eastAsia="hu-HU" w:bidi="ar-SA"/>
                              </w:rPr>
                              <w:br/>
                              <w:t xml:space="preserve">  };</w:t>
                            </w:r>
                            <w:r w:rsidRPr="002B092A">
                              <w:rPr>
                                <w:lang w:eastAsia="hu-HU" w:bidi="ar-SA"/>
                              </w:rPr>
                              <w:br/>
                              <w:t>}</w:t>
                            </w:r>
                          </w:p>
                          <w:p w14:paraId="3E481549" w14:textId="77777777" w:rsidR="002B092A" w:rsidRDefault="002B092A" w:rsidP="002B092A">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4F679" id="_x0000_s1122" type="#_x0000_t202" style="position:absolute;left:0;text-align:left;margin-left:1.35pt;margin-top:69.7pt;width:438pt;height:474.6pt;z-index:251936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myEwIAAP8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" stroked="f">
                <v:textbox>
                  <w:txbxContent>
                    <w:p w14:paraId="60A53DFE" w14:textId="77777777" w:rsidR="002B092A" w:rsidRPr="002B092A" w:rsidRDefault="002B092A" w:rsidP="002B092A">
                      <w:pPr>
                        <w:pStyle w:val="Kd"/>
                        <w:rPr>
                          <w:lang w:eastAsia="hu-HU" w:bidi="ar-SA"/>
                        </w:rPr>
                      </w:pPr>
                      <w:r w:rsidRPr="002B092A">
                        <w:rPr>
                          <w:color w:val="0033B3"/>
                          <w:lang w:eastAsia="hu-HU" w:bidi="ar-SA"/>
                        </w:rPr>
                        <w:t xml:space="preserve">export </w:t>
                      </w:r>
                      <w:proofErr w:type="spellStart"/>
                      <w:r w:rsidRPr="002B092A">
                        <w:rPr>
                          <w:color w:val="0033B3"/>
                          <w:lang w:eastAsia="hu-HU" w:bidi="ar-SA"/>
                        </w:rPr>
                        <w:t>function</w:t>
                      </w:r>
                      <w:proofErr w:type="spellEnd"/>
                      <w:r w:rsidRPr="002B092A">
                        <w:rPr>
                          <w:color w:val="0033B3"/>
                          <w:lang w:eastAsia="hu-HU" w:bidi="ar-SA"/>
                        </w:rPr>
                        <w:t xml:space="preserve"> </w:t>
                      </w:r>
                      <w:proofErr w:type="spellStart"/>
                      <w:r w:rsidRPr="002B092A">
                        <w:rPr>
                          <w:i/>
                          <w:iCs/>
                          <w:lang w:eastAsia="hu-HU" w:bidi="ar-SA"/>
                        </w:rPr>
                        <w:t>disallowedTimeValidator</w:t>
                      </w:r>
                      <w:proofErr w:type="spellEnd"/>
                      <w:r w:rsidRPr="002B092A">
                        <w:rPr>
                          <w:lang w:eastAsia="hu-HU" w:bidi="ar-SA"/>
                        </w:rPr>
                        <w:t>(</w:t>
                      </w:r>
                      <w:proofErr w:type="spellStart"/>
                      <w:r w:rsidRPr="002B092A">
                        <w:rPr>
                          <w:lang w:eastAsia="hu-HU" w:bidi="ar-SA"/>
                        </w:rPr>
                        <w:t>disallowedDates</w:t>
                      </w:r>
                      <w:proofErr w:type="spellEnd"/>
                      <w:r w:rsidRPr="002B092A">
                        <w:rPr>
                          <w:lang w:eastAsia="hu-HU" w:bidi="ar-SA"/>
                        </w:rPr>
                        <w:t>: (</w:t>
                      </w:r>
                      <w:proofErr w:type="spellStart"/>
                      <w:r w:rsidRPr="002B092A">
                        <w:rPr>
                          <w:color w:val="0033B3"/>
                          <w:lang w:eastAsia="hu-HU" w:bidi="ar-SA"/>
                        </w:rPr>
                        <w:t>string</w:t>
                      </w:r>
                      <w:proofErr w:type="spellEnd"/>
                      <w:r w:rsidRPr="002B092A">
                        <w:rPr>
                          <w:color w:val="0033B3"/>
                          <w:lang w:eastAsia="hu-HU" w:bidi="ar-SA"/>
                        </w:rPr>
                        <w:t xml:space="preserve"> </w:t>
                      </w:r>
                      <w:r w:rsidRPr="002B092A">
                        <w:rPr>
                          <w:lang w:eastAsia="hu-HU" w:bidi="ar-SA"/>
                        </w:rPr>
                        <w:t xml:space="preserve">| </w:t>
                      </w:r>
                      <w:proofErr w:type="spellStart"/>
                      <w:r w:rsidRPr="002B092A">
                        <w:rPr>
                          <w:color w:val="0033B3"/>
                          <w:lang w:eastAsia="hu-HU" w:bidi="ar-SA"/>
                        </w:rPr>
                        <w:t>string</w:t>
                      </w:r>
                      <w:proofErr w:type="spellEnd"/>
                      <w:r w:rsidRPr="002B092A">
                        <w:rPr>
                          <w:lang w:eastAsia="hu-HU" w:bidi="ar-SA"/>
                        </w:rPr>
                        <w:t xml:space="preserve">[])[], </w:t>
                      </w:r>
                      <w:proofErr w:type="spellStart"/>
                      <w:r w:rsidRPr="002B092A">
                        <w:rPr>
                          <w:lang w:eastAsia="hu-HU" w:bidi="ar-SA"/>
                        </w:rPr>
                        <w:t>startDate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lang w:eastAsia="hu-HU" w:bidi="ar-SA"/>
                        </w:rPr>
                        <w:t>endDate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color w:val="000000"/>
                          <w:lang w:eastAsia="hu-HU" w:bidi="ar-SA"/>
                        </w:rPr>
                        <w:t>ValidatorFn</w:t>
                      </w:r>
                      <w:proofErr w:type="spellEnd"/>
                      <w:r w:rsidRPr="002B092A">
                        <w:rPr>
                          <w:color w:val="000000"/>
                          <w:lang w:eastAsia="hu-HU" w:bidi="ar-SA"/>
                        </w:rPr>
                        <w:t xml:space="preserve"> </w:t>
                      </w:r>
                      <w:r w:rsidRPr="002B092A">
                        <w:rPr>
                          <w:lang w:eastAsia="hu-HU" w:bidi="ar-SA"/>
                        </w:rPr>
                        <w:t>{</w:t>
                      </w:r>
                      <w:r w:rsidRPr="002B092A">
                        <w:rPr>
                          <w:lang w:eastAsia="hu-HU" w:bidi="ar-SA"/>
                        </w:rPr>
                        <w:br/>
                      </w:r>
                      <w:r>
                        <w:rPr>
                          <w:lang w:eastAsia="hu-HU" w:bidi="ar-SA"/>
                        </w:rPr>
                        <w:t>…</w:t>
                      </w:r>
                      <w:r w:rsidRPr="002B092A">
                        <w:rPr>
                          <w:lang w:eastAsia="hu-HU" w:bidi="ar-SA"/>
                        </w:rPr>
                        <w:br/>
                        <w:t xml:space="preserve">    </w:t>
                      </w:r>
                      <w:proofErr w:type="spellStart"/>
                      <w:r w:rsidRPr="002B092A">
                        <w:rPr>
                          <w:color w:val="0033B3"/>
                          <w:lang w:eastAsia="hu-HU" w:bidi="ar-SA"/>
                        </w:rPr>
                        <w:t>for</w:t>
                      </w:r>
                      <w:proofErr w:type="spellEnd"/>
                      <w:r w:rsidRPr="002B092A">
                        <w:rPr>
                          <w:color w:val="0033B3"/>
                          <w:lang w:eastAsia="hu-HU" w:bidi="ar-SA"/>
                        </w:rPr>
                        <w:t xml:space="preserve"> </w:t>
                      </w:r>
                      <w:r w:rsidRPr="002B092A">
                        <w:rPr>
                          <w:lang w:eastAsia="hu-HU" w:bidi="ar-SA"/>
                        </w:rPr>
                        <w:t>(</w:t>
                      </w:r>
                      <w:r w:rsidRPr="002B092A">
                        <w:rPr>
                          <w:color w:val="0033B3"/>
                          <w:lang w:eastAsia="hu-HU" w:bidi="ar-SA"/>
                        </w:rPr>
                        <w:t xml:space="preserve">const </w:t>
                      </w:r>
                      <w:proofErr w:type="spellStart"/>
                      <w:r w:rsidRPr="002B092A">
                        <w:rPr>
                          <w:color w:val="2A8C7C"/>
                          <w:lang w:eastAsia="hu-HU" w:bidi="ar-SA"/>
                        </w:rPr>
                        <w:t>d_date</w:t>
                      </w:r>
                      <w:proofErr w:type="spellEnd"/>
                      <w:r w:rsidRPr="002B092A">
                        <w:rPr>
                          <w:color w:val="2A8C7C"/>
                          <w:lang w:eastAsia="hu-HU" w:bidi="ar-SA"/>
                        </w:rPr>
                        <w:t xml:space="preserve"> </w:t>
                      </w:r>
                      <w:r w:rsidRPr="002B092A">
                        <w:rPr>
                          <w:color w:val="0033B3"/>
                          <w:lang w:eastAsia="hu-HU" w:bidi="ar-SA"/>
                        </w:rPr>
                        <w:t xml:space="preserve">of </w:t>
                      </w:r>
                      <w:proofErr w:type="spellStart"/>
                      <w:r w:rsidRPr="002B092A">
                        <w:rPr>
                          <w:lang w:eastAsia="hu-HU" w:bidi="ar-SA"/>
                        </w:rPr>
                        <w:t>disallowedDates</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830091"/>
                          <w:lang w:eastAsia="hu-HU" w:bidi="ar-SA"/>
                        </w:rPr>
                        <w:t>Array</w:t>
                      </w:r>
                      <w:r w:rsidRPr="002B092A">
                        <w:rPr>
                          <w:lang w:eastAsia="hu-HU" w:bidi="ar-SA"/>
                        </w:rPr>
                        <w:t>.</w:t>
                      </w:r>
                      <w:r w:rsidRPr="002B092A">
                        <w:rPr>
                          <w:color w:val="914C07"/>
                          <w:lang w:eastAsia="hu-HU" w:bidi="ar-SA"/>
                        </w:rPr>
                        <w:t>isArray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d_start</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0</w:t>
                      </w:r>
                      <w:r w:rsidRPr="002B092A">
                        <w:rPr>
                          <w:lang w:eastAsia="hu-HU" w:bidi="ar-SA"/>
                        </w:rPr>
                        <w:t>]);</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d_end</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1</w:t>
                      </w:r>
                      <w:r w:rsidRPr="002B092A">
                        <w:rPr>
                          <w:lang w:eastAsia="hu-HU" w:bidi="ar-SA"/>
                        </w:rPr>
                        <w:t>]);</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start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startInDisallowed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end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endInDisallowed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d_start</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d_end</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timesEnvelopDisallowed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r>
                      <w:r w:rsidRPr="002B092A">
                        <w:rPr>
                          <w:lang w:eastAsia="hu-HU" w:bidi="ar-SA"/>
                        </w:rPr>
                        <w:br/>
                        <w:t xml:space="preserve">      } </w:t>
                      </w:r>
                      <w:proofErr w:type="spellStart"/>
                      <w:r w:rsidRPr="002B092A">
                        <w:rPr>
                          <w:color w:val="0033B3"/>
                          <w:lang w:eastAsia="hu-HU" w:bidi="ar-SA"/>
                        </w:rPr>
                        <w:t>else</w:t>
                      </w:r>
                      <w:proofErr w:type="spellEnd"/>
                      <w:r w:rsidRPr="002B092A">
                        <w:rPr>
                          <w:color w:val="0033B3"/>
                          <w:lang w:eastAsia="hu-HU" w:bidi="ar-SA"/>
                        </w:rP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i/>
                          <w:iCs/>
                          <w:lang w:eastAsia="hu-HU" w:bidi="ar-SA"/>
                        </w:rPr>
                        <w:t>isSameDay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xml:space="preserve">, </w:t>
                      </w:r>
                      <w:r w:rsidRPr="002B092A">
                        <w:rPr>
                          <w:color w:val="2A8C7C"/>
                          <w:lang w:eastAsia="hu-HU" w:bidi="ar-SA"/>
                        </w:rPr>
                        <w:t>start</w:t>
                      </w:r>
                      <w:r w:rsidRPr="002B092A">
                        <w:rPr>
                          <w:lang w:eastAsia="hu-HU" w:bidi="ar-SA"/>
                        </w:rPr>
                        <w:t>)) {</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appointmentOnDisallowedDay</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r w:rsidRPr="002B092A">
                        <w:rPr>
                          <w:lang w:eastAsia="hu-HU" w:bidi="ar-SA"/>
                        </w:rPr>
                        <w:br/>
                        <w:t xml:space="preserve">    </w:t>
                      </w:r>
                      <w:r>
                        <w:rPr>
                          <w:lang w:eastAsia="hu-HU" w:bidi="ar-SA"/>
                        </w:rPr>
                        <w:t>}</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null</w:t>
                      </w:r>
                      <w:r w:rsidRPr="002B092A">
                        <w:rPr>
                          <w:lang w:eastAsia="hu-HU" w:bidi="ar-SA"/>
                        </w:rPr>
                        <w:t>;</w:t>
                      </w:r>
                      <w:r w:rsidRPr="002B092A">
                        <w:rPr>
                          <w:lang w:eastAsia="hu-HU" w:bidi="ar-SA"/>
                        </w:rPr>
                        <w:br/>
                        <w:t xml:space="preserve">  };</w:t>
                      </w:r>
                      <w:r w:rsidRPr="002B092A">
                        <w:rPr>
                          <w:lang w:eastAsia="hu-HU" w:bidi="ar-SA"/>
                        </w:rPr>
                        <w:br/>
                        <w:t>}</w:t>
                      </w:r>
                    </w:p>
                    <w:p w14:paraId="3E481549" w14:textId="77777777" w:rsidR="002B092A" w:rsidRDefault="002B092A" w:rsidP="002B092A">
                      <w:pPr>
                        <w:pStyle w:val="Kd"/>
                      </w:pPr>
                    </w:p>
                  </w:txbxContent>
                </v:textbox>
                <w10:wrap type="square" anchorx="margin"/>
              </v:shape>
            </w:pict>
          </mc:Fallback>
        </mc:AlternateContent>
      </w:r>
      <w:r>
        <w:rPr>
          <w:noProof/>
        </w:rPr>
        <mc:AlternateContent>
          <mc:Choice Requires="wps">
            <w:drawing>
              <wp:anchor distT="0" distB="0" distL="114300" distR="114300" simplePos="0" relativeHeight="251938816" behindDoc="0" locked="0" layoutInCell="1" allowOverlap="1" wp14:anchorId="18CCED76" wp14:editId="22337947">
                <wp:simplePos x="0" y="0"/>
                <wp:positionH relativeFrom="column">
                  <wp:posOffset>0</wp:posOffset>
                </wp:positionH>
                <wp:positionV relativeFrom="paragraph">
                  <wp:posOffset>374650</wp:posOffset>
                </wp:positionV>
                <wp:extent cx="5562600" cy="457200"/>
                <wp:effectExtent l="0" t="0" r="0" b="0"/>
                <wp:wrapSquare wrapText="bothSides"/>
                <wp:docPr id="73803014"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7C8B567B" w14:textId="438A2943" w:rsidR="005A5597" w:rsidRPr="001372EE" w:rsidRDefault="00015CB5" w:rsidP="005A5597">
                            <w:pPr>
                              <w:pStyle w:val="Kpalrs"/>
                              <w:rPr>
                                <w:rFonts w:cs="Lohit Hindi"/>
                                <w:bCs/>
                                <w:noProof/>
                                <w:color w:val="A6A6A6" w:themeColor="background1" w:themeShade="A6"/>
                              </w:rPr>
                            </w:pPr>
                            <w:r>
                              <w:rPr>
                                <w:noProof/>
                              </w:rPr>
                              <w:fldChar w:fldCharType="begin"/>
                            </w:r>
                            <w:r>
                              <w:rPr>
                                <w:noProof/>
                              </w:rPr>
                              <w:instrText xml:space="preserve"> SEQ ábra \* ARABIC </w:instrText>
                            </w:r>
                            <w:r>
                              <w:rPr>
                                <w:noProof/>
                              </w:rPr>
                              <w:fldChar w:fldCharType="separate"/>
                            </w:r>
                            <w:bookmarkStart w:id="262" w:name="_Toc184894428"/>
                            <w:r w:rsidR="006B6047">
                              <w:rPr>
                                <w:noProof/>
                              </w:rPr>
                              <w:t>64</w:t>
                            </w:r>
                            <w:r>
                              <w:rPr>
                                <w:noProof/>
                              </w:rPr>
                              <w:fldChar w:fldCharType="end"/>
                            </w:r>
                            <w:r w:rsidR="005A5597">
                              <w:t xml:space="preserve">. ábra: </w:t>
                            </w:r>
                            <w:proofErr w:type="spellStart"/>
                            <w:r w:rsidR="005A5597">
                              <w:t>disallowedTimeValidator</w:t>
                            </w:r>
                            <w:proofErr w:type="spellEnd"/>
                            <w:r w:rsidR="005A5597">
                              <w:t xml:space="preserve"> (saját)</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8CCED76" id="_x0000_s1123" type="#_x0000_t202" style="position:absolute;left:0;text-align:left;margin-left:0;margin-top:29.5pt;width:438pt;height:36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" stroked="f">
                <v:textbox inset="0,0,0,0">
                  <w:txbxContent>
                    <w:p w14:paraId="7C8B567B" w14:textId="438A2943" w:rsidR="005A5597" w:rsidRPr="001372EE" w:rsidRDefault="00015CB5" w:rsidP="005A5597">
                      <w:pPr>
                        <w:pStyle w:val="Kpalrs"/>
                        <w:rPr>
                          <w:rFonts w:cs="Lohit Hindi"/>
                          <w:bCs/>
                          <w:noProof/>
                          <w:color w:val="A6A6A6" w:themeColor="background1" w:themeShade="A6"/>
                        </w:rPr>
                      </w:pPr>
                      <w:r>
                        <w:rPr>
                          <w:noProof/>
                        </w:rPr>
                        <w:fldChar w:fldCharType="begin"/>
                      </w:r>
                      <w:r>
                        <w:rPr>
                          <w:noProof/>
                        </w:rPr>
                        <w:instrText xml:space="preserve"> SEQ ábra \* ARABIC </w:instrText>
                      </w:r>
                      <w:r>
                        <w:rPr>
                          <w:noProof/>
                        </w:rPr>
                        <w:fldChar w:fldCharType="separate"/>
                      </w:r>
                      <w:bookmarkStart w:id="263" w:name="_Toc184894428"/>
                      <w:r w:rsidR="006B6047">
                        <w:rPr>
                          <w:noProof/>
                        </w:rPr>
                        <w:t>64</w:t>
                      </w:r>
                      <w:r>
                        <w:rPr>
                          <w:noProof/>
                        </w:rPr>
                        <w:fldChar w:fldCharType="end"/>
                      </w:r>
                      <w:r w:rsidR="005A5597">
                        <w:t xml:space="preserve">. ábra: </w:t>
                      </w:r>
                      <w:proofErr w:type="spellStart"/>
                      <w:r w:rsidR="005A5597">
                        <w:t>disallowedTimeValidator</w:t>
                      </w:r>
                      <w:proofErr w:type="spellEnd"/>
                      <w:r w:rsidR="005A5597">
                        <w:t xml:space="preserve"> (saját)</w:t>
                      </w:r>
                      <w:bookmarkEnd w:id="263"/>
                    </w:p>
                  </w:txbxContent>
                </v:textbox>
                <w10:wrap type="square"/>
              </v:shape>
            </w:pict>
          </mc:Fallback>
        </mc:AlternateContent>
      </w:r>
    </w:p>
    <w:p w14:paraId="3C535EC1" w14:textId="77777777" w:rsidR="002330BC" w:rsidRDefault="002330BC">
      <w:pPr>
        <w:widowControl/>
        <w:suppressAutoHyphens w:val="0"/>
        <w:spacing w:line="240" w:lineRule="auto"/>
        <w:jc w:val="left"/>
        <w:rPr>
          <w:noProof/>
        </w:rPr>
      </w:pPr>
      <w:r>
        <w:rPr>
          <w:noProof/>
        </w:rPr>
        <w:br w:type="page"/>
      </w:r>
    </w:p>
    <w:p w14:paraId="1F869EFF" w14:textId="03678596" w:rsidR="002330BC" w:rsidRDefault="002330BC" w:rsidP="007B43E0">
      <w:pPr>
        <w:rPr>
          <w:noProof/>
        </w:rPr>
      </w:pPr>
      <w:r>
        <w:rPr>
          <w:noProof/>
        </w:rPr>
        <w:lastRenderedPageBreak/>
        <w:t>Az időpontkérésre nem engedélyezett intervallum vizuálisan is reprezentálva van a naptárban, ezzel növelve a felhasználói élményt, és egyértelműbbé téve idpontfoglalásra alkalmas intervallumot.</w:t>
      </w:r>
    </w:p>
    <w:p w14:paraId="33C7FD77" w14:textId="3C282631" w:rsidR="002330BC" w:rsidRDefault="002330BC">
      <w:pPr>
        <w:widowControl/>
        <w:suppressAutoHyphens w:val="0"/>
        <w:spacing w:line="240" w:lineRule="auto"/>
        <w:jc w:val="left"/>
        <w:rPr>
          <w:noProof/>
        </w:rPr>
      </w:pPr>
      <w:r w:rsidRPr="002330BC">
        <w:rPr>
          <w:noProof/>
        </w:rPr>
        <w:drawing>
          <wp:anchor distT="0" distB="0" distL="114300" distR="114300" simplePos="0" relativeHeight="251945984" behindDoc="0" locked="0" layoutInCell="1" allowOverlap="1" wp14:anchorId="68BB25FF" wp14:editId="6FF64F70">
            <wp:simplePos x="0" y="0"/>
            <wp:positionH relativeFrom="margin">
              <wp:posOffset>0</wp:posOffset>
            </wp:positionH>
            <wp:positionV relativeFrom="paragraph">
              <wp:posOffset>230505</wp:posOffset>
            </wp:positionV>
            <wp:extent cx="5579745" cy="3003550"/>
            <wp:effectExtent l="0" t="0" r="1905" b="6350"/>
            <wp:wrapTopAndBottom/>
            <wp:docPr id="1430268388" name="Kép 1"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68388" name="Kép 1" descr="A képen szöveg, képernyőkép, diagram, Diagram látható&#10;&#10;Automatikusan generált leírás"/>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30035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48032" behindDoc="0" locked="0" layoutInCell="1" allowOverlap="1" wp14:anchorId="26144FDA" wp14:editId="4E62B1E0">
                <wp:simplePos x="0" y="0"/>
                <wp:positionH relativeFrom="margin">
                  <wp:posOffset>0</wp:posOffset>
                </wp:positionH>
                <wp:positionV relativeFrom="paragraph">
                  <wp:posOffset>3293745</wp:posOffset>
                </wp:positionV>
                <wp:extent cx="5579745" cy="449580"/>
                <wp:effectExtent l="0" t="0" r="1905" b="7620"/>
                <wp:wrapTopAndBottom/>
                <wp:docPr id="227022481" name="Szövegdoboz 1"/>
                <wp:cNvGraphicFramePr/>
                <a:graphic xmlns:a="http://schemas.openxmlformats.org/drawingml/2006/main">
                  <a:graphicData uri="http://schemas.microsoft.com/office/word/2010/wordprocessingShape">
                    <wps:wsp>
                      <wps:cNvSpPr txBox="1"/>
                      <wps:spPr>
                        <a:xfrm>
                          <a:off x="0" y="0"/>
                          <a:ext cx="5579745" cy="449580"/>
                        </a:xfrm>
                        <a:prstGeom prst="rect">
                          <a:avLst/>
                        </a:prstGeom>
                        <a:solidFill>
                          <a:prstClr val="white"/>
                        </a:solidFill>
                        <a:ln>
                          <a:noFill/>
                        </a:ln>
                      </wps:spPr>
                      <wps:txbx>
                        <w:txbxContent>
                          <w:p w14:paraId="05EAA313" w14:textId="5FDDB1E7" w:rsidR="002330BC" w:rsidRPr="0042060E"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4" w:name="_Toc184894429"/>
                            <w:r w:rsidR="006B6047">
                              <w:rPr>
                                <w:noProof/>
                              </w:rPr>
                              <w:t>65</w:t>
                            </w:r>
                            <w:r>
                              <w:rPr>
                                <w:noProof/>
                              </w:rPr>
                              <w:fldChar w:fldCharType="end"/>
                            </w:r>
                            <w:r w:rsidR="002330BC">
                              <w:t>. ábra: Időpontfoglalásra alka</w:t>
                            </w:r>
                            <w:r w:rsidR="00384764">
                              <w:t>l</w:t>
                            </w:r>
                            <w:r w:rsidR="002330BC">
                              <w:t>matlan intervallumok reprezentációja (saját)</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144FDA" id="_x0000_s1124" type="#_x0000_t202" style="position:absolute;margin-left:0;margin-top:259.35pt;width:439.35pt;height:35.4pt;z-index:251948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" stroked="f">
                <v:textbox inset="0,0,0,0">
                  <w:txbxContent>
                    <w:p w14:paraId="05EAA313" w14:textId="5FDDB1E7" w:rsidR="002330BC" w:rsidRPr="0042060E"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5" w:name="_Toc184894429"/>
                      <w:r w:rsidR="006B6047">
                        <w:rPr>
                          <w:noProof/>
                        </w:rPr>
                        <w:t>65</w:t>
                      </w:r>
                      <w:r>
                        <w:rPr>
                          <w:noProof/>
                        </w:rPr>
                        <w:fldChar w:fldCharType="end"/>
                      </w:r>
                      <w:r w:rsidR="002330BC">
                        <w:t>. ábra: Időpontfoglalásra alka</w:t>
                      </w:r>
                      <w:r w:rsidR="00384764">
                        <w:t>l</w:t>
                      </w:r>
                      <w:r w:rsidR="002330BC">
                        <w:t>matlan intervallumok reprezentációja (saját)</w:t>
                      </w:r>
                      <w:bookmarkEnd w:id="265"/>
                    </w:p>
                  </w:txbxContent>
                </v:textbox>
                <w10:wrap type="topAndBottom" anchorx="margin"/>
              </v:shape>
            </w:pict>
          </mc:Fallback>
        </mc:AlternateContent>
      </w:r>
    </w:p>
    <w:p w14:paraId="0716F83A" w14:textId="3966C8EF" w:rsidR="001D515F" w:rsidRDefault="002330BC" w:rsidP="007B43E0">
      <w:pPr>
        <w:rPr>
          <w:noProof/>
        </w:rPr>
      </w:pPr>
      <w:r>
        <w:rPr>
          <w:noProof/>
        </w:rPr>
        <w:t>Ezt a</w:t>
      </w:r>
      <w:r w:rsidR="001D515F">
        <w:rPr>
          <w:noProof/>
        </w:rPr>
        <w:t>z alkalmatlam</w:t>
      </w:r>
      <w:r>
        <w:rPr>
          <w:noProof/>
        </w:rPr>
        <w:t xml:space="preserve"> területet félig áttetsz</w:t>
      </w:r>
      <w:r w:rsidR="001D515F">
        <w:rPr>
          <w:noProof/>
        </w:rPr>
        <w:t>ő overlay reprezentálja, amelyen világos- és sötétszürke egyenesek váltják egymást 45 fokban döntve. Ezen a területen a korábban említett kattintás (amelyre előkerül az időpontfoglaló űrlap) is le van tiltva, hiszen ezen intervallumban nem lenne értelme ezt engedélyezni.</w:t>
      </w:r>
    </w:p>
    <w:p w14:paraId="07AB872E" w14:textId="5D48AE61" w:rsidR="002330BC" w:rsidRDefault="001D515F">
      <w:pPr>
        <w:widowControl/>
        <w:suppressAutoHyphens w:val="0"/>
        <w:spacing w:line="240" w:lineRule="auto"/>
        <w:jc w:val="left"/>
        <w:rPr>
          <w:noProof/>
        </w:rPr>
      </w:pPr>
      <w:r>
        <w:rPr>
          <w:noProof/>
        </w:rPr>
        <mc:AlternateContent>
          <mc:Choice Requires="wps">
            <w:drawing>
              <wp:anchor distT="0" distB="0" distL="114300" distR="114300" simplePos="0" relativeHeight="251952128" behindDoc="0" locked="0" layoutInCell="1" allowOverlap="1" wp14:anchorId="5ACF4E43" wp14:editId="26C0F6B3">
                <wp:simplePos x="0" y="0"/>
                <wp:positionH relativeFrom="margin">
                  <wp:align>left</wp:align>
                </wp:positionH>
                <wp:positionV relativeFrom="paragraph">
                  <wp:posOffset>327660</wp:posOffset>
                </wp:positionV>
                <wp:extent cx="5554980" cy="457200"/>
                <wp:effectExtent l="0" t="0" r="7620" b="0"/>
                <wp:wrapSquare wrapText="bothSides"/>
                <wp:docPr id="936902331"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23A3026B" w14:textId="1BB0C653" w:rsidR="001D515F" w:rsidRPr="0051678B" w:rsidRDefault="00015CB5" w:rsidP="001D515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6" w:name="_Toc184894430"/>
                            <w:r w:rsidR="006B6047">
                              <w:rPr>
                                <w:noProof/>
                              </w:rPr>
                              <w:t>66</w:t>
                            </w:r>
                            <w:r>
                              <w:rPr>
                                <w:noProof/>
                              </w:rPr>
                              <w:fldChar w:fldCharType="end"/>
                            </w:r>
                            <w:r w:rsidR="001D515F">
                              <w:t>. ábra: Alkalmatlan intervallum megjelenése kódban (saját)</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ACF4E43" id="_x0000_s1125" type="#_x0000_t202" style="position:absolute;margin-left:0;margin-top:25.8pt;width:437.4pt;height:36pt;z-index:251952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" stroked="f">
                <v:textbox inset="0,0,0,0">
                  <w:txbxContent>
                    <w:p w14:paraId="23A3026B" w14:textId="1BB0C653" w:rsidR="001D515F" w:rsidRPr="0051678B" w:rsidRDefault="00015CB5" w:rsidP="001D515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7" w:name="_Toc184894430"/>
                      <w:r w:rsidR="006B6047">
                        <w:rPr>
                          <w:noProof/>
                        </w:rPr>
                        <w:t>66</w:t>
                      </w:r>
                      <w:r>
                        <w:rPr>
                          <w:noProof/>
                        </w:rPr>
                        <w:fldChar w:fldCharType="end"/>
                      </w:r>
                      <w:r w:rsidR="001D515F">
                        <w:t>. ábra: Alkalmatlan intervallum megjelenése kódban (saját)</w:t>
                      </w:r>
                      <w:bookmarkEnd w:id="267"/>
                    </w:p>
                  </w:txbxContent>
                </v:textbox>
                <w10:wrap type="square" anchorx="margin"/>
              </v:shape>
            </w:pict>
          </mc:Fallback>
        </mc:AlternateContent>
      </w:r>
    </w:p>
    <w:p w14:paraId="3D7E7E90" w14:textId="4856B314" w:rsidR="002330BC" w:rsidRDefault="001D515F">
      <w:pPr>
        <w:widowControl/>
        <w:suppressAutoHyphens w:val="0"/>
        <w:spacing w:line="240" w:lineRule="auto"/>
        <w:jc w:val="left"/>
        <w:rPr>
          <w:noProof/>
        </w:rPr>
      </w:pPr>
      <w:r>
        <w:rPr>
          <w:noProof/>
        </w:rPr>
        <mc:AlternateContent>
          <mc:Choice Requires="wps">
            <w:drawing>
              <wp:anchor distT="45720" distB="45720" distL="114300" distR="114300" simplePos="0" relativeHeight="251950080" behindDoc="0" locked="0" layoutInCell="1" allowOverlap="1" wp14:anchorId="73047677" wp14:editId="5F37E783">
                <wp:simplePos x="0" y="0"/>
                <wp:positionH relativeFrom="page">
                  <wp:align>center</wp:align>
                </wp:positionH>
                <wp:positionV relativeFrom="paragraph">
                  <wp:posOffset>678180</wp:posOffset>
                </wp:positionV>
                <wp:extent cx="3070860" cy="1668780"/>
                <wp:effectExtent l="0" t="0" r="0" b="7620"/>
                <wp:wrapSquare wrapText="bothSides"/>
                <wp:docPr id="15691427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860" cy="1668780"/>
                        </a:xfrm>
                        <a:prstGeom prst="rect">
                          <a:avLst/>
                        </a:prstGeom>
                        <a:solidFill>
                          <a:srgbClr val="FFFFFF"/>
                        </a:solidFill>
                        <a:ln w="9525">
                          <a:noFill/>
                          <a:miter lim="800000"/>
                          <a:headEnd/>
                          <a:tailEnd/>
                        </a:ln>
                      </wps:spPr>
                      <wps:txbx>
                        <w:txbxContent>
                          <w:p w14:paraId="27419651" w14:textId="7B3C95C5" w:rsidR="001D515F" w:rsidRPr="001D515F" w:rsidRDefault="001D515F" w:rsidP="001D515F">
                            <w:pPr>
                              <w:pStyle w:val="Kd"/>
                              <w:rPr>
                                <w:lang w:eastAsia="hu-HU" w:bidi="ar-SA"/>
                              </w:rPr>
                            </w:pPr>
                            <w:proofErr w:type="spellStart"/>
                            <w:r w:rsidRPr="001D515F">
                              <w:rPr>
                                <w:color w:val="174AD4"/>
                                <w:lang w:eastAsia="hu-HU" w:bidi="ar-SA"/>
                              </w:rPr>
                              <w:t>background</w:t>
                            </w:r>
                            <w:proofErr w:type="spellEnd"/>
                            <w:r w:rsidRPr="001D515F">
                              <w:rPr>
                                <w:lang w:eastAsia="hu-HU" w:bidi="ar-SA"/>
                              </w:rPr>
                              <w:t xml:space="preserve">: </w:t>
                            </w:r>
                            <w:proofErr w:type="spellStart"/>
                            <w:r w:rsidRPr="001D515F">
                              <w:rPr>
                                <w:color w:val="0033B3"/>
                                <w:lang w:eastAsia="hu-HU" w:bidi="ar-SA"/>
                              </w:rPr>
                              <w:t>repeating-linear-</w:t>
                            </w:r>
                            <w:proofErr w:type="gramStart"/>
                            <w:r w:rsidRPr="001D515F">
                              <w:rPr>
                                <w:color w:val="0033B3"/>
                                <w:lang w:eastAsia="hu-HU" w:bidi="ar-SA"/>
                              </w:rPr>
                              <w:t>gradient</w:t>
                            </w:r>
                            <w:proofErr w:type="spellEnd"/>
                            <w:r w:rsidRPr="001D515F">
                              <w:rPr>
                                <w:lang w:eastAsia="hu-HU" w:bidi="ar-SA"/>
                              </w:rPr>
                              <w:t>(</w:t>
                            </w:r>
                            <w:proofErr w:type="gramEnd"/>
                            <w:r w:rsidRPr="001D515F">
                              <w:rPr>
                                <w:lang w:eastAsia="hu-HU" w:bidi="ar-SA"/>
                              </w:rPr>
                              <w:br/>
                              <w:t xml:space="preserve">    -</w:t>
                            </w:r>
                            <w:r w:rsidRPr="001D515F">
                              <w:rPr>
                                <w:color w:val="1750EB"/>
                                <w:lang w:eastAsia="hu-HU" w:bidi="ar-SA"/>
                              </w:rPr>
                              <w:t>45</w:t>
                            </w:r>
                            <w:r w:rsidRPr="001D515F">
                              <w:rPr>
                                <w:color w:val="067D17"/>
                                <w:lang w:eastAsia="hu-HU" w:bidi="ar-SA"/>
                              </w:rPr>
                              <w:t>deg</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20</w:t>
                            </w:r>
                            <w:r w:rsidRPr="001D515F">
                              <w:rPr>
                                <w:color w:val="067D17"/>
                                <w:lang w:eastAsia="hu-HU" w:bidi="ar-SA"/>
                              </w:rPr>
                              <w:t>px</w:t>
                            </w:r>
                            <w:r w:rsidRPr="001D515F">
                              <w:rPr>
                                <w:color w:val="067D17"/>
                                <w:lang w:eastAsia="hu-HU" w:bidi="ar-SA"/>
                              </w:rPr>
                              <w:br/>
                            </w:r>
                            <w:r w:rsidRPr="001D515F">
                              <w:rPr>
                                <w:lang w:eastAsia="hu-HU" w:bidi="ar-SA"/>
                              </w:rPr>
                              <w:t>);</w:t>
                            </w:r>
                          </w:p>
                          <w:p w14:paraId="3E1CAFFD" w14:textId="103C7AB8" w:rsidR="001D515F" w:rsidRDefault="001D515F" w:rsidP="001D515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47677" id="_x0000_s1126" type="#_x0000_t202" style="position:absolute;margin-left:0;margin-top:53.4pt;width:241.8pt;height:131.4pt;z-index:2519500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" stroked="f">
                <v:textbox>
                  <w:txbxContent>
                    <w:p w14:paraId="27419651" w14:textId="7B3C95C5" w:rsidR="001D515F" w:rsidRPr="001D515F" w:rsidRDefault="001D515F" w:rsidP="001D515F">
                      <w:pPr>
                        <w:pStyle w:val="Kd"/>
                        <w:rPr>
                          <w:lang w:eastAsia="hu-HU" w:bidi="ar-SA"/>
                        </w:rPr>
                      </w:pPr>
                      <w:proofErr w:type="spellStart"/>
                      <w:r w:rsidRPr="001D515F">
                        <w:rPr>
                          <w:color w:val="174AD4"/>
                          <w:lang w:eastAsia="hu-HU" w:bidi="ar-SA"/>
                        </w:rPr>
                        <w:t>background</w:t>
                      </w:r>
                      <w:proofErr w:type="spellEnd"/>
                      <w:r w:rsidRPr="001D515F">
                        <w:rPr>
                          <w:lang w:eastAsia="hu-HU" w:bidi="ar-SA"/>
                        </w:rPr>
                        <w:t xml:space="preserve">: </w:t>
                      </w:r>
                      <w:proofErr w:type="spellStart"/>
                      <w:r w:rsidRPr="001D515F">
                        <w:rPr>
                          <w:color w:val="0033B3"/>
                          <w:lang w:eastAsia="hu-HU" w:bidi="ar-SA"/>
                        </w:rPr>
                        <w:t>repeating-linear-</w:t>
                      </w:r>
                      <w:proofErr w:type="gramStart"/>
                      <w:r w:rsidRPr="001D515F">
                        <w:rPr>
                          <w:color w:val="0033B3"/>
                          <w:lang w:eastAsia="hu-HU" w:bidi="ar-SA"/>
                        </w:rPr>
                        <w:t>gradient</w:t>
                      </w:r>
                      <w:proofErr w:type="spellEnd"/>
                      <w:r w:rsidRPr="001D515F">
                        <w:rPr>
                          <w:lang w:eastAsia="hu-HU" w:bidi="ar-SA"/>
                        </w:rPr>
                        <w:t>(</w:t>
                      </w:r>
                      <w:proofErr w:type="gramEnd"/>
                      <w:r w:rsidRPr="001D515F">
                        <w:rPr>
                          <w:lang w:eastAsia="hu-HU" w:bidi="ar-SA"/>
                        </w:rPr>
                        <w:br/>
                        <w:t xml:space="preserve">    -</w:t>
                      </w:r>
                      <w:r w:rsidRPr="001D515F">
                        <w:rPr>
                          <w:color w:val="1750EB"/>
                          <w:lang w:eastAsia="hu-HU" w:bidi="ar-SA"/>
                        </w:rPr>
                        <w:t>45</w:t>
                      </w:r>
                      <w:r w:rsidRPr="001D515F">
                        <w:rPr>
                          <w:color w:val="067D17"/>
                          <w:lang w:eastAsia="hu-HU" w:bidi="ar-SA"/>
                        </w:rPr>
                        <w:t>deg</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20</w:t>
                      </w:r>
                      <w:r w:rsidRPr="001D515F">
                        <w:rPr>
                          <w:color w:val="067D17"/>
                          <w:lang w:eastAsia="hu-HU" w:bidi="ar-SA"/>
                        </w:rPr>
                        <w:t>px</w:t>
                      </w:r>
                      <w:r w:rsidRPr="001D515F">
                        <w:rPr>
                          <w:color w:val="067D17"/>
                          <w:lang w:eastAsia="hu-HU" w:bidi="ar-SA"/>
                        </w:rPr>
                        <w:br/>
                      </w:r>
                      <w:r w:rsidRPr="001D515F">
                        <w:rPr>
                          <w:lang w:eastAsia="hu-HU" w:bidi="ar-SA"/>
                        </w:rPr>
                        <w:t>);</w:t>
                      </w:r>
                    </w:p>
                    <w:p w14:paraId="3E1CAFFD" w14:textId="103C7AB8" w:rsidR="001D515F" w:rsidRDefault="001D515F" w:rsidP="001D515F">
                      <w:pPr>
                        <w:pStyle w:val="Kd"/>
                      </w:pPr>
                    </w:p>
                  </w:txbxContent>
                </v:textbox>
                <w10:wrap type="square" anchorx="page"/>
              </v:shape>
            </w:pict>
          </mc:Fallback>
        </mc:AlternateContent>
      </w:r>
    </w:p>
    <w:p w14:paraId="40DDA6BA" w14:textId="254E8182" w:rsidR="002330BC" w:rsidRDefault="002330BC">
      <w:pPr>
        <w:widowControl/>
        <w:suppressAutoHyphens w:val="0"/>
        <w:spacing w:line="240" w:lineRule="auto"/>
        <w:jc w:val="left"/>
        <w:rPr>
          <w:noProof/>
        </w:rPr>
      </w:pPr>
    </w:p>
    <w:p w14:paraId="7068F383" w14:textId="04D1F2F3" w:rsidR="002330BC" w:rsidRDefault="002330BC">
      <w:pPr>
        <w:widowControl/>
        <w:suppressAutoHyphens w:val="0"/>
        <w:spacing w:line="240" w:lineRule="auto"/>
        <w:jc w:val="left"/>
        <w:rPr>
          <w:noProof/>
        </w:rPr>
      </w:pPr>
    </w:p>
    <w:p w14:paraId="748FA42D" w14:textId="3D0FFE2A" w:rsidR="005A5597" w:rsidRDefault="002330BC">
      <w:pPr>
        <w:widowControl/>
        <w:suppressAutoHyphens w:val="0"/>
        <w:spacing w:line="240" w:lineRule="auto"/>
        <w:jc w:val="left"/>
        <w:rPr>
          <w:noProof/>
        </w:rPr>
      </w:pPr>
      <w:r w:rsidRPr="002330BC">
        <w:rPr>
          <w:noProof/>
        </w:rPr>
        <w:t xml:space="preserve"> </w:t>
      </w:r>
      <w:r w:rsidR="005A5597">
        <w:rPr>
          <w:noProof/>
        </w:rPr>
        <w:br w:type="page"/>
      </w:r>
    </w:p>
    <w:p w14:paraId="3B1CEDB7" w14:textId="14B62902" w:rsidR="004B0C06" w:rsidRPr="004B0C06" w:rsidRDefault="003959F6" w:rsidP="004B0C06">
      <w:pPr>
        <w:pStyle w:val="Cmsor3"/>
        <w:numPr>
          <w:ilvl w:val="2"/>
          <w:numId w:val="19"/>
        </w:numPr>
        <w:rPr>
          <w:noProof/>
        </w:rPr>
      </w:pPr>
      <w:bookmarkStart w:id="268" w:name="_Toc184894486"/>
      <w:r>
        <w:rPr>
          <w:noProof/>
        </w:rPr>
        <w:lastRenderedPageBreak/>
        <w:t>E-mail</w:t>
      </w:r>
      <w:bookmarkEnd w:id="268"/>
    </w:p>
    <w:p w14:paraId="606D747E" w14:textId="684DEAE1" w:rsidR="00B51538" w:rsidRDefault="003959F6" w:rsidP="00AB60E7">
      <w:pPr>
        <w:rPr>
          <w:noProof/>
        </w:rPr>
      </w:pPr>
      <w:r>
        <w:rPr>
          <w:noProof/>
        </w:rPr>
        <w:t xml:space="preserve">Az </w:t>
      </w:r>
      <w:r w:rsidR="00885F1B">
        <w:rPr>
          <w:noProof/>
        </w:rPr>
        <w:t xml:space="preserve">új esemény rögzítésére irányuló </w:t>
      </w:r>
      <w:r>
        <w:rPr>
          <w:noProof/>
        </w:rPr>
        <w:t xml:space="preserve">űrlap kitöltése után az OK gombra kattintáskor a komponens e-mailt küld a </w:t>
      </w:r>
      <w:r w:rsidR="001F4DE1">
        <w:rPr>
          <w:noProof/>
        </w:rPr>
        <w:t xml:space="preserve">fejlesztő által </w:t>
      </w:r>
      <w:r>
        <w:rPr>
          <w:noProof/>
        </w:rPr>
        <w:t>felkonfigurált e-mail címre</w:t>
      </w:r>
      <w:r w:rsidR="001F4DE1">
        <w:rPr>
          <w:noProof/>
        </w:rPr>
        <w:t xml:space="preserve"> (ennek a megadásáról később szó lesz)</w:t>
      </w:r>
      <w:r w:rsidR="004B0C06">
        <w:rPr>
          <w:noProof/>
        </w:rPr>
        <w:t xml:space="preserve">. Az e-mail küldés logikájának egy részlete a </w:t>
      </w:r>
      <w:r w:rsidR="004B0C06">
        <w:rPr>
          <w:noProof/>
        </w:rPr>
        <w:fldChar w:fldCharType="begin"/>
      </w:r>
      <w:r w:rsidR="004B0C06">
        <w:rPr>
          <w:noProof/>
        </w:rPr>
        <w:instrText xml:space="preserve"> REF _Ref183425438 \h </w:instrText>
      </w:r>
      <w:r w:rsidR="004B0C06">
        <w:rPr>
          <w:noProof/>
        </w:rPr>
      </w:r>
      <w:r w:rsidR="004B0C06">
        <w:rPr>
          <w:noProof/>
        </w:rPr>
        <w:fldChar w:fldCharType="separate"/>
      </w:r>
      <w:r w:rsidR="002B0ADE">
        <w:rPr>
          <w:noProof/>
        </w:rPr>
        <w:t>68</w:t>
      </w:r>
      <w:r w:rsidR="002B0ADE">
        <w:t>. ábr</w:t>
      </w:r>
      <w:r w:rsidR="004B0C06">
        <w:rPr>
          <w:noProof/>
        </w:rPr>
        <w:fldChar w:fldCharType="end"/>
      </w:r>
      <w:r w:rsidR="004B0C06">
        <w:rPr>
          <w:noProof/>
        </w:rPr>
        <w:t>án látható. Az egész logikát nem illesztem be a dokumentációba, mivel nagyon hosszú lenne, viszont véleményem szerint sok pluszt nem adna a megértés elősegítéséhez.</w:t>
      </w:r>
    </w:p>
    <w:p w14:paraId="054E753A" w14:textId="0F2D048C" w:rsidR="005C7C24" w:rsidRDefault="005C7C24" w:rsidP="00AB60E7">
      <w:pPr>
        <w:rPr>
          <w:noProof/>
        </w:rPr>
      </w:pPr>
      <w:r>
        <w:rPr>
          <w:noProof/>
        </w:rPr>
        <w:t>Az e-mail küldéséhez az emailJS</w:t>
      </w:r>
      <w:r w:rsidR="00AC3A30">
        <w:rPr>
          <w:noProof/>
        </w:rPr>
        <w:t xml:space="preserve"> </w:t>
      </w:r>
      <w:r>
        <w:rPr>
          <w:noProof/>
        </w:rPr>
        <w:fldChar w:fldCharType="begin"/>
      </w:r>
      <w:r w:rsidR="00BB00BF">
        <w:rPr>
          <w:noProof/>
        </w:rPr>
        <w:instrText xml:space="preserve"> ADDIN ZOTERO_ITEM CSL_CITATION {"citationID":"NgKzAoEi","properties":{"formattedCitation":"[43]","plainCitation":"[43]","noteIndex":0},"citationItems":[{"id":129,"uris":["http://zotero.org/users/14064510/items/DD9T92P9"],"itemData":{"id":129,"type":"webpage","abstract":"No server side code required. Add static or dynamic attachments, dynamic parameters, captcha code and more. Start with our free tier!","container-title":"EmailJS","language":"en-US","title":"Send email directly from your code","URL":"https://www.emailjs.com/","accessed":{"date-parts":[["2024",11,25]]}}}],"schema":"https://github.com/citation-style-language/schema/raw/master/csl-citation.json"} </w:instrText>
      </w:r>
      <w:r>
        <w:rPr>
          <w:noProof/>
        </w:rPr>
        <w:fldChar w:fldCharType="separate"/>
      </w:r>
      <w:r w:rsidR="00BB00BF" w:rsidRPr="00BB00BF">
        <w:rPr>
          <w:rFonts w:cs="Times New Roman"/>
        </w:rPr>
        <w:t>[43]</w:t>
      </w:r>
      <w:r>
        <w:rPr>
          <w:noProof/>
        </w:rPr>
        <w:fldChar w:fldCharType="end"/>
      </w:r>
      <w:r>
        <w:rPr>
          <w:noProof/>
        </w:rPr>
        <w:t xml:space="preserve"> online levélküldő szolgáltatást használtam fel.</w:t>
      </w:r>
    </w:p>
    <w:p w14:paraId="03391A0F" w14:textId="3ED4E205" w:rsidR="00B51538" w:rsidRDefault="002330BC" w:rsidP="00AB60E7">
      <w:pPr>
        <w:rPr>
          <w:noProof/>
        </w:rPr>
      </w:pPr>
      <w:r>
        <w:rPr>
          <w:noProof/>
        </w:rPr>
        <mc:AlternateContent>
          <mc:Choice Requires="wps">
            <w:drawing>
              <wp:anchor distT="45720" distB="45720" distL="114300" distR="114300" simplePos="0" relativeHeight="251940864" behindDoc="0" locked="0" layoutInCell="1" allowOverlap="1" wp14:anchorId="050BD0CF" wp14:editId="34C2CC2A">
                <wp:simplePos x="0" y="0"/>
                <wp:positionH relativeFrom="margin">
                  <wp:align>right</wp:align>
                </wp:positionH>
                <wp:positionV relativeFrom="paragraph">
                  <wp:posOffset>2123440</wp:posOffset>
                </wp:positionV>
                <wp:extent cx="5562600" cy="1404620"/>
                <wp:effectExtent l="0" t="0" r="0" b="0"/>
                <wp:wrapSquare wrapText="bothSides"/>
                <wp:docPr id="47200333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noFill/>
                          <a:miter lim="800000"/>
                          <a:headEnd/>
                          <a:tailEnd/>
                        </a:ln>
                      </wps:spPr>
                      <wps:txbx>
                        <w:txbxContent>
                          <w:p w14:paraId="0B9B7004" w14:textId="10ED61BC" w:rsidR="005A5597" w:rsidRDefault="005A5597" w:rsidP="005A5597">
                            <w:pPr>
                              <w:pStyle w:val="Kd"/>
                              <w:rPr>
                                <w:color w:val="0033B3"/>
                                <w:lang w:eastAsia="hu-HU" w:bidi="ar-SA"/>
                              </w:rPr>
                            </w:pPr>
                            <w:r>
                              <w:rPr>
                                <w:color w:val="0033B3"/>
                                <w:lang w:eastAsia="hu-HU" w:bidi="ar-SA"/>
                              </w:rPr>
                              <w:t>…</w:t>
                            </w:r>
                          </w:p>
                          <w:p w14:paraId="3F232714" w14:textId="12F866C1" w:rsidR="005A5597" w:rsidRPr="005A5597" w:rsidRDefault="005A5597" w:rsidP="005A5597">
                            <w:pPr>
                              <w:pStyle w:val="Kd"/>
                              <w:rPr>
                                <w:color w:val="080808"/>
                                <w:lang w:eastAsia="hu-HU" w:bidi="ar-SA"/>
                              </w:rPr>
                            </w:pPr>
                            <w:proofErr w:type="spellStart"/>
                            <w:r w:rsidRPr="005A5597">
                              <w:rPr>
                                <w:color w:val="0033B3"/>
                                <w:lang w:eastAsia="hu-HU" w:bidi="ar-SA"/>
                              </w:rPr>
                              <w:t>if</w:t>
                            </w:r>
                            <w:proofErr w:type="spellEnd"/>
                            <w:r w:rsidRPr="005A5597">
                              <w:rPr>
                                <w:color w:val="0033B3"/>
                                <w:lang w:eastAsia="hu-HU" w:bidi="ar-SA"/>
                              </w:rPr>
                              <w:t xml:space="preserve"> </w:t>
                            </w:r>
                            <w:r w:rsidRPr="005A5597">
                              <w:rPr>
                                <w:color w:val="080808"/>
                                <w:lang w:eastAsia="hu-HU" w:bidi="ar-SA"/>
                              </w:rPr>
                              <w:t>(</w:t>
                            </w:r>
                            <w:proofErr w:type="spellStart"/>
                            <w:proofErr w:type="gram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w:t>
                            </w:r>
                            <w:proofErr w:type="gramEnd"/>
                            <w:r w:rsidRPr="005A5597">
                              <w:rPr>
                                <w:lang w:eastAsia="hu-HU" w:bidi="ar-SA"/>
                              </w:rPr>
                              <w:t>_BACKEND_URL</w:t>
                            </w:r>
                            <w:proofErr w:type="spellEnd"/>
                            <w:r w:rsidRPr="005A5597">
                              <w:rPr>
                                <w:lang w:eastAsia="hu-HU" w:bidi="ar-SA"/>
                              </w:rPr>
                              <w:t xml:space="preserve"> </w:t>
                            </w:r>
                            <w:r w:rsidRPr="005A5597">
                              <w:rPr>
                                <w:color w:val="080808"/>
                                <w:lang w:eastAsia="hu-HU" w:bidi="ar-SA"/>
                              </w:rPr>
                              <w:t xml:space="preserve">&amp;&amp; </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proofErr w:type="spellEnd"/>
                            <w:r w:rsidRPr="005A5597">
                              <w:rPr>
                                <w:lang w:eastAsia="hu-HU" w:bidi="ar-SA"/>
                              </w:rPr>
                              <w:t xml:space="preserve"> </w:t>
                            </w:r>
                            <w:r w:rsidRPr="005A5597">
                              <w:rPr>
                                <w:color w:val="080808"/>
                                <w:lang w:eastAsia="hu-HU" w:bidi="ar-SA"/>
                              </w:rPr>
                              <w:t xml:space="preserve">!= </w:t>
                            </w:r>
                            <w:r w:rsidRPr="005A5597">
                              <w:rPr>
                                <w:color w:val="067D17"/>
                                <w:lang w:eastAsia="hu-HU" w:bidi="ar-SA"/>
                              </w:rPr>
                              <w:t>""</w:t>
                            </w:r>
                            <w:r w:rsidRPr="005A5597">
                              <w:rPr>
                                <w:color w:val="080808"/>
                                <w:lang w:eastAsia="hu-HU" w:bidi="ar-SA"/>
                              </w:rPr>
                              <w:t>) {</w:t>
                            </w:r>
                            <w:r w:rsidRPr="005A5597">
                              <w:rPr>
                                <w:color w:val="080808"/>
                                <w:lang w:eastAsia="hu-HU" w:bidi="ar-SA"/>
                              </w:rPr>
                              <w:br/>
                              <w:t xml:space="preserve">  </w:t>
                            </w:r>
                            <w:proofErr w:type="spellStart"/>
                            <w:r w:rsidRPr="005A5597">
                              <w:rPr>
                                <w:color w:val="0033B3"/>
                                <w:lang w:eastAsia="hu-HU" w:bidi="ar-SA"/>
                              </w:rPr>
                              <w:t>return</w:t>
                            </w:r>
                            <w:proofErr w:type="spellEnd"/>
                            <w:r w:rsidRPr="005A5597">
                              <w:rPr>
                                <w:color w:val="0033B3"/>
                                <w:lang w:eastAsia="hu-HU" w:bidi="ar-SA"/>
                              </w:rPr>
                              <w:t xml:space="preserve"> </w:t>
                            </w:r>
                            <w:r w:rsidRPr="005A5597">
                              <w:rPr>
                                <w:i/>
                                <w:iCs/>
                                <w:color w:val="080808"/>
                                <w:lang w:eastAsia="hu-HU" w:bidi="ar-SA"/>
                              </w:rPr>
                              <w:t>lastValueFrom</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http</w:t>
                            </w:r>
                            <w:r w:rsidRPr="005A5597">
                              <w:rPr>
                                <w:color w:val="080808"/>
                                <w:lang w:eastAsia="hu-HU" w:bidi="ar-SA"/>
                              </w:rPr>
                              <w:t>.</w:t>
                            </w:r>
                            <w:r w:rsidRPr="005A5597">
                              <w:rPr>
                                <w:lang w:eastAsia="hu-HU" w:bidi="ar-SA"/>
                              </w:rPr>
                              <w:t>post</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r w:rsidRPr="005A5597">
                              <w:rPr>
                                <w:color w:val="080808"/>
                                <w:lang w:eastAsia="hu-HU" w:bidi="ar-SA"/>
                              </w:rPr>
                              <w:t xml:space="preserve">, </w:t>
                            </w:r>
                            <w:proofErr w:type="spellStart"/>
                            <w:r w:rsidRPr="005A5597">
                              <w:rPr>
                                <w:color w:val="2A8C7C"/>
                                <w:lang w:eastAsia="hu-HU" w:bidi="ar-SA"/>
                              </w:rPr>
                              <w:t>request_data</w:t>
                            </w:r>
                            <w:proofErr w:type="spellEnd"/>
                            <w:r w:rsidRPr="005A5597">
                              <w:rPr>
                                <w:color w:val="080808"/>
                                <w:lang w:eastAsia="hu-HU" w:bidi="ar-SA"/>
                              </w:rPr>
                              <w:t>));</w:t>
                            </w:r>
                            <w:r w:rsidRPr="005A5597">
                              <w:rPr>
                                <w:color w:val="080808"/>
                                <w:lang w:eastAsia="hu-HU" w:bidi="ar-SA"/>
                              </w:rPr>
                              <w:br/>
                              <w:t xml:space="preserve">} </w:t>
                            </w:r>
                            <w:proofErr w:type="spellStart"/>
                            <w:r w:rsidRPr="005A5597">
                              <w:rPr>
                                <w:color w:val="0033B3"/>
                                <w:lang w:eastAsia="hu-HU" w:bidi="ar-SA"/>
                              </w:rPr>
                              <w:t>else</w:t>
                            </w:r>
                            <w:proofErr w:type="spellEnd"/>
                            <w:r w:rsidRPr="005A5597">
                              <w:rPr>
                                <w:color w:val="0033B3"/>
                                <w:lang w:eastAsia="hu-HU" w:bidi="ar-SA"/>
                              </w:rPr>
                              <w:t xml:space="preserve"> </w:t>
                            </w:r>
                            <w:r w:rsidRPr="005A5597">
                              <w:rPr>
                                <w:color w:val="080808"/>
                                <w:lang w:eastAsia="hu-HU" w:bidi="ar-SA"/>
                              </w:rPr>
                              <w:t>{</w:t>
                            </w:r>
                            <w:r w:rsidRPr="005A5597">
                              <w:rPr>
                                <w:color w:val="080808"/>
                                <w:lang w:eastAsia="hu-HU" w:bidi="ar-SA"/>
                              </w:rPr>
                              <w:br/>
                              <w:t xml:space="preserve">  </w:t>
                            </w:r>
                            <w:proofErr w:type="spellStart"/>
                            <w:r w:rsidRPr="005A5597">
                              <w:rPr>
                                <w:color w:val="0033B3"/>
                                <w:lang w:eastAsia="hu-HU" w:bidi="ar-SA"/>
                              </w:rPr>
                              <w:t>return</w:t>
                            </w:r>
                            <w:proofErr w:type="spellEnd"/>
                            <w:r w:rsidRPr="005A5597">
                              <w:rPr>
                                <w:color w:val="0033B3"/>
                                <w:lang w:eastAsia="hu-HU" w:bidi="ar-SA"/>
                              </w:rPr>
                              <w:t xml:space="preserve"> </w:t>
                            </w:r>
                            <w:proofErr w:type="spellStart"/>
                            <w:r w:rsidRPr="005A5597">
                              <w:rPr>
                                <w:color w:val="830091"/>
                                <w:lang w:eastAsia="hu-HU" w:bidi="ar-SA"/>
                              </w:rPr>
                              <w:t>emailjs</w:t>
                            </w:r>
                            <w:r w:rsidRPr="005A5597">
                              <w:rPr>
                                <w:color w:val="080808"/>
                                <w:lang w:eastAsia="hu-HU" w:bidi="ar-SA"/>
                              </w:rPr>
                              <w:t>.</w:t>
                            </w:r>
                            <w:r w:rsidRPr="005A5597">
                              <w:rPr>
                                <w:i/>
                                <w:iCs/>
                                <w:color w:val="00627A"/>
                                <w:lang w:eastAsia="hu-HU" w:bidi="ar-SA"/>
                              </w:rPr>
                              <w:t>send</w:t>
                            </w:r>
                            <w:proofErr w:type="spellEnd"/>
                            <w:r w:rsidRPr="005A5597">
                              <w:rPr>
                                <w:color w:val="080808"/>
                                <w:lang w:eastAsia="hu-HU" w:bidi="ar-SA"/>
                              </w:rPr>
                              <w:t>(</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SERVICE_ID</w:t>
                            </w:r>
                            <w:proofErr w:type="spellEnd"/>
                            <w:r w:rsidRPr="005A5597">
                              <w:rPr>
                                <w:color w:val="080808"/>
                                <w:lang w:eastAsia="hu-HU" w:bidi="ar-SA"/>
                              </w:rPr>
                              <w:t xml:space="preserve">, </w:t>
                            </w:r>
                            <w:proofErr w:type="spellStart"/>
                            <w:r w:rsidRPr="005A5597">
                              <w:rPr>
                                <w:color w:val="2A8C7C"/>
                                <w:lang w:eastAsia="hu-HU" w:bidi="ar-SA"/>
                              </w:rPr>
                              <w:t>template_id</w:t>
                            </w:r>
                            <w:proofErr w:type="spellEnd"/>
                            <w:r w:rsidRPr="005A5597">
                              <w:rPr>
                                <w:color w:val="080808"/>
                                <w:lang w:eastAsia="hu-HU" w:bidi="ar-SA"/>
                              </w:rPr>
                              <w:t xml:space="preserve">, </w:t>
                            </w:r>
                            <w:proofErr w:type="spellStart"/>
                            <w:r w:rsidRPr="005A5597">
                              <w:rPr>
                                <w:color w:val="2A8C7C"/>
                                <w:lang w:eastAsia="hu-HU" w:bidi="ar-SA"/>
                              </w:rPr>
                              <w:t>request_data</w:t>
                            </w:r>
                            <w:proofErr w:type="spellEnd"/>
                            <w:r w:rsidRPr="005A5597">
                              <w:rPr>
                                <w:color w:val="080808"/>
                                <w:lang w:eastAsia="hu-HU" w:bidi="ar-SA"/>
                              </w:rPr>
                              <w:t xml:space="preserve">, </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00C7271F" w:rsidRPr="00C7271F">
                              <w:rPr>
                                <w:lang w:eastAsia="hu-HU" w:bidi="ar-SA"/>
                              </w:rPr>
                              <w:t>EMAILJS_PUBLIC_KEY</w:t>
                            </w:r>
                            <w:proofErr w:type="spellEnd"/>
                            <w:r w:rsidRPr="005A5597">
                              <w:rPr>
                                <w:color w:val="080808"/>
                                <w:lang w:eastAsia="hu-HU" w:bidi="ar-SA"/>
                              </w:rPr>
                              <w:t>);</w:t>
                            </w:r>
                            <w:r w:rsidRPr="005A5597">
                              <w:rPr>
                                <w:color w:val="080808"/>
                                <w:lang w:eastAsia="hu-HU" w:bidi="ar-SA"/>
                              </w:rPr>
                              <w:br/>
                              <w:t>}</w:t>
                            </w:r>
                          </w:p>
                          <w:p w14:paraId="716A404B" w14:textId="03B3BC1F" w:rsidR="005A5597" w:rsidRDefault="005A5597" w:rsidP="005A5597">
                            <w:pPr>
                              <w:pStyle w:val="K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0BD0CF" id="_x0000_s1127" type="#_x0000_t202" style="position:absolute;left:0;text-align:left;margin-left:386.8pt;margin-top:167.2pt;width:438pt;height:110.6pt;z-index:251940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" stroked="f">
                <v:textbox style="mso-fit-shape-to-text:t">
                  <w:txbxContent>
                    <w:p w14:paraId="0B9B7004" w14:textId="10ED61BC" w:rsidR="005A5597" w:rsidRDefault="005A5597" w:rsidP="005A5597">
                      <w:pPr>
                        <w:pStyle w:val="Kd"/>
                        <w:rPr>
                          <w:color w:val="0033B3"/>
                          <w:lang w:eastAsia="hu-HU" w:bidi="ar-SA"/>
                        </w:rPr>
                      </w:pPr>
                      <w:r>
                        <w:rPr>
                          <w:color w:val="0033B3"/>
                          <w:lang w:eastAsia="hu-HU" w:bidi="ar-SA"/>
                        </w:rPr>
                        <w:t>…</w:t>
                      </w:r>
                    </w:p>
                    <w:p w14:paraId="3F232714" w14:textId="12F866C1" w:rsidR="005A5597" w:rsidRPr="005A5597" w:rsidRDefault="005A5597" w:rsidP="005A5597">
                      <w:pPr>
                        <w:pStyle w:val="Kd"/>
                        <w:rPr>
                          <w:color w:val="080808"/>
                          <w:lang w:eastAsia="hu-HU" w:bidi="ar-SA"/>
                        </w:rPr>
                      </w:pPr>
                      <w:proofErr w:type="spellStart"/>
                      <w:r w:rsidRPr="005A5597">
                        <w:rPr>
                          <w:color w:val="0033B3"/>
                          <w:lang w:eastAsia="hu-HU" w:bidi="ar-SA"/>
                        </w:rPr>
                        <w:t>if</w:t>
                      </w:r>
                      <w:proofErr w:type="spellEnd"/>
                      <w:r w:rsidRPr="005A5597">
                        <w:rPr>
                          <w:color w:val="0033B3"/>
                          <w:lang w:eastAsia="hu-HU" w:bidi="ar-SA"/>
                        </w:rPr>
                        <w:t xml:space="preserve"> </w:t>
                      </w:r>
                      <w:r w:rsidRPr="005A5597">
                        <w:rPr>
                          <w:color w:val="080808"/>
                          <w:lang w:eastAsia="hu-HU" w:bidi="ar-SA"/>
                        </w:rPr>
                        <w:t>(</w:t>
                      </w:r>
                      <w:proofErr w:type="spellStart"/>
                      <w:proofErr w:type="gram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w:t>
                      </w:r>
                      <w:proofErr w:type="gramEnd"/>
                      <w:r w:rsidRPr="005A5597">
                        <w:rPr>
                          <w:lang w:eastAsia="hu-HU" w:bidi="ar-SA"/>
                        </w:rPr>
                        <w:t>_BACKEND_URL</w:t>
                      </w:r>
                      <w:proofErr w:type="spellEnd"/>
                      <w:r w:rsidRPr="005A5597">
                        <w:rPr>
                          <w:lang w:eastAsia="hu-HU" w:bidi="ar-SA"/>
                        </w:rPr>
                        <w:t xml:space="preserve"> </w:t>
                      </w:r>
                      <w:r w:rsidRPr="005A5597">
                        <w:rPr>
                          <w:color w:val="080808"/>
                          <w:lang w:eastAsia="hu-HU" w:bidi="ar-SA"/>
                        </w:rPr>
                        <w:t xml:space="preserve">&amp;&amp; </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proofErr w:type="spellEnd"/>
                      <w:r w:rsidRPr="005A5597">
                        <w:rPr>
                          <w:lang w:eastAsia="hu-HU" w:bidi="ar-SA"/>
                        </w:rPr>
                        <w:t xml:space="preserve"> </w:t>
                      </w:r>
                      <w:r w:rsidRPr="005A5597">
                        <w:rPr>
                          <w:color w:val="080808"/>
                          <w:lang w:eastAsia="hu-HU" w:bidi="ar-SA"/>
                        </w:rPr>
                        <w:t xml:space="preserve">!= </w:t>
                      </w:r>
                      <w:r w:rsidRPr="005A5597">
                        <w:rPr>
                          <w:color w:val="067D17"/>
                          <w:lang w:eastAsia="hu-HU" w:bidi="ar-SA"/>
                        </w:rPr>
                        <w:t>""</w:t>
                      </w:r>
                      <w:r w:rsidRPr="005A5597">
                        <w:rPr>
                          <w:color w:val="080808"/>
                          <w:lang w:eastAsia="hu-HU" w:bidi="ar-SA"/>
                        </w:rPr>
                        <w:t>) {</w:t>
                      </w:r>
                      <w:r w:rsidRPr="005A5597">
                        <w:rPr>
                          <w:color w:val="080808"/>
                          <w:lang w:eastAsia="hu-HU" w:bidi="ar-SA"/>
                        </w:rPr>
                        <w:br/>
                        <w:t xml:space="preserve">  </w:t>
                      </w:r>
                      <w:proofErr w:type="spellStart"/>
                      <w:r w:rsidRPr="005A5597">
                        <w:rPr>
                          <w:color w:val="0033B3"/>
                          <w:lang w:eastAsia="hu-HU" w:bidi="ar-SA"/>
                        </w:rPr>
                        <w:t>return</w:t>
                      </w:r>
                      <w:proofErr w:type="spellEnd"/>
                      <w:r w:rsidRPr="005A5597">
                        <w:rPr>
                          <w:color w:val="0033B3"/>
                          <w:lang w:eastAsia="hu-HU" w:bidi="ar-SA"/>
                        </w:rPr>
                        <w:t xml:space="preserve"> </w:t>
                      </w:r>
                      <w:r w:rsidRPr="005A5597">
                        <w:rPr>
                          <w:i/>
                          <w:iCs/>
                          <w:color w:val="080808"/>
                          <w:lang w:eastAsia="hu-HU" w:bidi="ar-SA"/>
                        </w:rPr>
                        <w:t>lastValueFrom</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http</w:t>
                      </w:r>
                      <w:r w:rsidRPr="005A5597">
                        <w:rPr>
                          <w:color w:val="080808"/>
                          <w:lang w:eastAsia="hu-HU" w:bidi="ar-SA"/>
                        </w:rPr>
                        <w:t>.</w:t>
                      </w:r>
                      <w:r w:rsidRPr="005A5597">
                        <w:rPr>
                          <w:lang w:eastAsia="hu-HU" w:bidi="ar-SA"/>
                        </w:rPr>
                        <w:t>post</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r w:rsidRPr="005A5597">
                        <w:rPr>
                          <w:color w:val="080808"/>
                          <w:lang w:eastAsia="hu-HU" w:bidi="ar-SA"/>
                        </w:rPr>
                        <w:t xml:space="preserve">, </w:t>
                      </w:r>
                      <w:proofErr w:type="spellStart"/>
                      <w:r w:rsidRPr="005A5597">
                        <w:rPr>
                          <w:color w:val="2A8C7C"/>
                          <w:lang w:eastAsia="hu-HU" w:bidi="ar-SA"/>
                        </w:rPr>
                        <w:t>request_data</w:t>
                      </w:r>
                      <w:proofErr w:type="spellEnd"/>
                      <w:r w:rsidRPr="005A5597">
                        <w:rPr>
                          <w:color w:val="080808"/>
                          <w:lang w:eastAsia="hu-HU" w:bidi="ar-SA"/>
                        </w:rPr>
                        <w:t>));</w:t>
                      </w:r>
                      <w:r w:rsidRPr="005A5597">
                        <w:rPr>
                          <w:color w:val="080808"/>
                          <w:lang w:eastAsia="hu-HU" w:bidi="ar-SA"/>
                        </w:rPr>
                        <w:br/>
                        <w:t xml:space="preserve">} </w:t>
                      </w:r>
                      <w:proofErr w:type="spellStart"/>
                      <w:r w:rsidRPr="005A5597">
                        <w:rPr>
                          <w:color w:val="0033B3"/>
                          <w:lang w:eastAsia="hu-HU" w:bidi="ar-SA"/>
                        </w:rPr>
                        <w:t>else</w:t>
                      </w:r>
                      <w:proofErr w:type="spellEnd"/>
                      <w:r w:rsidRPr="005A5597">
                        <w:rPr>
                          <w:color w:val="0033B3"/>
                          <w:lang w:eastAsia="hu-HU" w:bidi="ar-SA"/>
                        </w:rPr>
                        <w:t xml:space="preserve"> </w:t>
                      </w:r>
                      <w:r w:rsidRPr="005A5597">
                        <w:rPr>
                          <w:color w:val="080808"/>
                          <w:lang w:eastAsia="hu-HU" w:bidi="ar-SA"/>
                        </w:rPr>
                        <w:t>{</w:t>
                      </w:r>
                      <w:r w:rsidRPr="005A5597">
                        <w:rPr>
                          <w:color w:val="080808"/>
                          <w:lang w:eastAsia="hu-HU" w:bidi="ar-SA"/>
                        </w:rPr>
                        <w:br/>
                        <w:t xml:space="preserve">  </w:t>
                      </w:r>
                      <w:proofErr w:type="spellStart"/>
                      <w:r w:rsidRPr="005A5597">
                        <w:rPr>
                          <w:color w:val="0033B3"/>
                          <w:lang w:eastAsia="hu-HU" w:bidi="ar-SA"/>
                        </w:rPr>
                        <w:t>return</w:t>
                      </w:r>
                      <w:proofErr w:type="spellEnd"/>
                      <w:r w:rsidRPr="005A5597">
                        <w:rPr>
                          <w:color w:val="0033B3"/>
                          <w:lang w:eastAsia="hu-HU" w:bidi="ar-SA"/>
                        </w:rPr>
                        <w:t xml:space="preserve"> </w:t>
                      </w:r>
                      <w:proofErr w:type="spellStart"/>
                      <w:r w:rsidRPr="005A5597">
                        <w:rPr>
                          <w:color w:val="830091"/>
                          <w:lang w:eastAsia="hu-HU" w:bidi="ar-SA"/>
                        </w:rPr>
                        <w:t>emailjs</w:t>
                      </w:r>
                      <w:r w:rsidRPr="005A5597">
                        <w:rPr>
                          <w:color w:val="080808"/>
                          <w:lang w:eastAsia="hu-HU" w:bidi="ar-SA"/>
                        </w:rPr>
                        <w:t>.</w:t>
                      </w:r>
                      <w:r w:rsidRPr="005A5597">
                        <w:rPr>
                          <w:i/>
                          <w:iCs/>
                          <w:color w:val="00627A"/>
                          <w:lang w:eastAsia="hu-HU" w:bidi="ar-SA"/>
                        </w:rPr>
                        <w:t>send</w:t>
                      </w:r>
                      <w:proofErr w:type="spellEnd"/>
                      <w:r w:rsidRPr="005A5597">
                        <w:rPr>
                          <w:color w:val="080808"/>
                          <w:lang w:eastAsia="hu-HU" w:bidi="ar-SA"/>
                        </w:rPr>
                        <w:t>(</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SERVICE_ID</w:t>
                      </w:r>
                      <w:proofErr w:type="spellEnd"/>
                      <w:r w:rsidRPr="005A5597">
                        <w:rPr>
                          <w:color w:val="080808"/>
                          <w:lang w:eastAsia="hu-HU" w:bidi="ar-SA"/>
                        </w:rPr>
                        <w:t xml:space="preserve">, </w:t>
                      </w:r>
                      <w:proofErr w:type="spellStart"/>
                      <w:r w:rsidRPr="005A5597">
                        <w:rPr>
                          <w:color w:val="2A8C7C"/>
                          <w:lang w:eastAsia="hu-HU" w:bidi="ar-SA"/>
                        </w:rPr>
                        <w:t>template_id</w:t>
                      </w:r>
                      <w:proofErr w:type="spellEnd"/>
                      <w:r w:rsidRPr="005A5597">
                        <w:rPr>
                          <w:color w:val="080808"/>
                          <w:lang w:eastAsia="hu-HU" w:bidi="ar-SA"/>
                        </w:rPr>
                        <w:t xml:space="preserve">, </w:t>
                      </w:r>
                      <w:proofErr w:type="spellStart"/>
                      <w:r w:rsidRPr="005A5597">
                        <w:rPr>
                          <w:color w:val="2A8C7C"/>
                          <w:lang w:eastAsia="hu-HU" w:bidi="ar-SA"/>
                        </w:rPr>
                        <w:t>request_data</w:t>
                      </w:r>
                      <w:proofErr w:type="spellEnd"/>
                      <w:r w:rsidRPr="005A5597">
                        <w:rPr>
                          <w:color w:val="080808"/>
                          <w:lang w:eastAsia="hu-HU" w:bidi="ar-SA"/>
                        </w:rPr>
                        <w:t xml:space="preserve">, </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00C7271F" w:rsidRPr="00C7271F">
                        <w:rPr>
                          <w:lang w:eastAsia="hu-HU" w:bidi="ar-SA"/>
                        </w:rPr>
                        <w:t>EMAILJS_PUBLIC_KEY</w:t>
                      </w:r>
                      <w:proofErr w:type="spellEnd"/>
                      <w:r w:rsidRPr="005A5597">
                        <w:rPr>
                          <w:color w:val="080808"/>
                          <w:lang w:eastAsia="hu-HU" w:bidi="ar-SA"/>
                        </w:rPr>
                        <w:t>);</w:t>
                      </w:r>
                      <w:r w:rsidRPr="005A5597">
                        <w:rPr>
                          <w:color w:val="080808"/>
                          <w:lang w:eastAsia="hu-HU" w:bidi="ar-SA"/>
                        </w:rPr>
                        <w:br/>
                        <w:t>}</w:t>
                      </w:r>
                    </w:p>
                    <w:p w14:paraId="716A404B" w14:textId="03B3BC1F" w:rsidR="005A5597" w:rsidRDefault="005A5597" w:rsidP="005A5597">
                      <w:pPr>
                        <w:pStyle w:val="Kd"/>
                      </w:pPr>
                      <w:r>
                        <w:t>…</w:t>
                      </w:r>
                    </w:p>
                  </w:txbxContent>
                </v:textbox>
                <w10:wrap type="square" anchorx="margin"/>
              </v:shape>
            </w:pict>
          </mc:Fallback>
        </mc:AlternateContent>
      </w:r>
      <w:r w:rsidR="005C7C24">
        <w:rPr>
          <w:noProof/>
        </w:rPr>
        <w:t>Lényegében a függvény megkapja bemenetként a létrehozandó esemény adatait, a címet amire a levelet küldjük, a címet ahova a választ várjuk, és az esemény egyeztetésének státuszát. Az adatokat rendszerezzük a levél sablon</w:t>
      </w:r>
      <w:r w:rsidR="00F34CE0">
        <w:rPr>
          <w:noProof/>
        </w:rPr>
        <w:t xml:space="preserve"> </w:t>
      </w:r>
      <w:r w:rsidR="005C7C24">
        <w:rPr>
          <w:noProof/>
        </w:rPr>
        <w:fldChar w:fldCharType="begin"/>
      </w:r>
      <w:r w:rsidR="00BB00BF">
        <w:rPr>
          <w:noProof/>
        </w:rPr>
        <w:instrText xml:space="preserve"> ADDIN ZOTERO_ITEM CSL_CITATION {"citationID":"DTIGHQHj","properties":{"formattedCitation":"[44]","plainCitation":"[44]","noteIndex":0},"citationItems":[{"id":128,"uris":["http://zotero.org/users/14064510/items/C6WB3D6A"],"itemData":{"id":128,"type":"webpage","abstract":"Appointment Reminder is an email template for the Business industry. Pick this responsive Appointment Reminder template and start building beautiful emails today.","language":"en","title":"Appointment Reminder email Template | Unlayer","URL":"https://unlayer.com/templates/appointment-reminder","author":[{"family":"Inc","given":"Unlayer"}],"accessed":{"date-parts":[["2024",11,25]]}}}],"schema":"https://github.com/citation-style-language/schema/raw/master/csl-citation.json"} </w:instrText>
      </w:r>
      <w:r w:rsidR="005C7C24">
        <w:rPr>
          <w:noProof/>
        </w:rPr>
        <w:fldChar w:fldCharType="separate"/>
      </w:r>
      <w:r w:rsidR="00BB00BF" w:rsidRPr="00BB00BF">
        <w:rPr>
          <w:rFonts w:cs="Times New Roman"/>
        </w:rPr>
        <w:t>[44]</w:t>
      </w:r>
      <w:r w:rsidR="005C7C24">
        <w:rPr>
          <w:noProof/>
        </w:rPr>
        <w:fldChar w:fldCharType="end"/>
      </w:r>
      <w:r w:rsidR="005C7C24">
        <w:rPr>
          <w:noProof/>
        </w:rPr>
        <w:t xml:space="preserve"> által várt formátumra, amelyet betöltünk a </w:t>
      </w:r>
      <w:proofErr w:type="spellStart"/>
      <w:r w:rsidR="005C7C24" w:rsidRPr="005C7C24">
        <w:rPr>
          <w:rStyle w:val="KdChar"/>
        </w:rPr>
        <w:t>request_data</w:t>
      </w:r>
      <w:proofErr w:type="spellEnd"/>
      <w:r w:rsidR="005C7C24">
        <w:rPr>
          <w:rStyle w:val="KdChar"/>
        </w:rPr>
        <w:t xml:space="preserve"> </w:t>
      </w:r>
      <w:r w:rsidR="005C7C24" w:rsidRPr="005C7C24">
        <w:t>vá</w:t>
      </w:r>
      <w:r w:rsidR="005C7C24">
        <w:t xml:space="preserve">ltozóba, </w:t>
      </w:r>
      <w:r w:rsidR="00DD67BB">
        <w:t>ezután</w:t>
      </w:r>
      <w:r w:rsidR="005C7C24">
        <w:t xml:space="preserve"> a </w:t>
      </w:r>
      <w:proofErr w:type="spellStart"/>
      <w:r w:rsidR="005C7C24" w:rsidRPr="005C7C24">
        <w:rPr>
          <w:rStyle w:val="KdChar"/>
        </w:rPr>
        <w:t>finishedState</w:t>
      </w:r>
      <w:proofErr w:type="spellEnd"/>
      <w:r w:rsidR="005C7C24">
        <w:rPr>
          <w:noProof/>
        </w:rPr>
        <w:t xml:space="preserve"> alapján eldönt</w:t>
      </w:r>
      <w:r w:rsidR="006A2F55">
        <w:rPr>
          <w:noProof/>
        </w:rPr>
        <w:t>ü</w:t>
      </w:r>
      <w:r w:rsidR="005C7C24">
        <w:rPr>
          <w:noProof/>
        </w:rPr>
        <w:t>jk milyen levelet küldünk</w:t>
      </w:r>
      <w:r w:rsidR="00DD67BB">
        <w:rPr>
          <w:noProof/>
        </w:rPr>
        <w:t>, majd a függvény végén megtörténik a levél küldése.</w:t>
      </w:r>
    </w:p>
    <w:p w14:paraId="07A44BBE" w14:textId="4EEF3C4F" w:rsidR="002330BC" w:rsidRDefault="002330BC" w:rsidP="00AB60E7">
      <w:pPr>
        <w:rPr>
          <w:noProof/>
        </w:rPr>
      </w:pPr>
      <w:r>
        <w:rPr>
          <w:noProof/>
        </w:rPr>
        <mc:AlternateContent>
          <mc:Choice Requires="wps">
            <w:drawing>
              <wp:anchor distT="0" distB="0" distL="114300" distR="114300" simplePos="0" relativeHeight="251942912" behindDoc="0" locked="0" layoutInCell="1" allowOverlap="1" wp14:anchorId="3EFEA36B" wp14:editId="4AE97EA3">
                <wp:simplePos x="0" y="0"/>
                <wp:positionH relativeFrom="margin">
                  <wp:align>left</wp:align>
                </wp:positionH>
                <wp:positionV relativeFrom="paragraph">
                  <wp:posOffset>251460</wp:posOffset>
                </wp:positionV>
                <wp:extent cx="5562600" cy="457200"/>
                <wp:effectExtent l="0" t="0" r="0" b="0"/>
                <wp:wrapSquare wrapText="bothSides"/>
                <wp:docPr id="757919485"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2FB284DE" w14:textId="2F68DFE1" w:rsidR="002330BC" w:rsidRPr="00421358"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9" w:name="_Toc184894431"/>
                            <w:r w:rsidR="006B6047">
                              <w:rPr>
                                <w:noProof/>
                              </w:rPr>
                              <w:t>67</w:t>
                            </w:r>
                            <w:r>
                              <w:rPr>
                                <w:noProof/>
                              </w:rPr>
                              <w:fldChar w:fldCharType="end"/>
                            </w:r>
                            <w:r w:rsidR="002330BC">
                              <w:t>. ábra: E-mail szerver</w:t>
                            </w:r>
                            <w:r w:rsidR="002330BC">
                              <w:rPr>
                                <w:noProof/>
                              </w:rPr>
                              <w:t xml:space="preserve"> opciók (saját)</w:t>
                            </w:r>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EFEA36B" id="_x0000_s1128" type="#_x0000_t202" style="position:absolute;left:0;text-align:left;margin-left:0;margin-top:19.8pt;width:438pt;height:36pt;z-index:251942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" stroked="f">
                <v:textbox inset="0,0,0,0">
                  <w:txbxContent>
                    <w:p w14:paraId="2FB284DE" w14:textId="2F68DFE1" w:rsidR="002330BC" w:rsidRPr="00421358"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0" w:name="_Toc184894431"/>
                      <w:r w:rsidR="006B6047">
                        <w:rPr>
                          <w:noProof/>
                        </w:rPr>
                        <w:t>67</w:t>
                      </w:r>
                      <w:r>
                        <w:rPr>
                          <w:noProof/>
                        </w:rPr>
                        <w:fldChar w:fldCharType="end"/>
                      </w:r>
                      <w:r w:rsidR="002330BC">
                        <w:t>. ábra: E-mail szerver</w:t>
                      </w:r>
                      <w:r w:rsidR="002330BC">
                        <w:rPr>
                          <w:noProof/>
                        </w:rPr>
                        <w:t xml:space="preserve"> opciók (saját)</w:t>
                      </w:r>
                      <w:bookmarkEnd w:id="270"/>
                    </w:p>
                  </w:txbxContent>
                </v:textbox>
                <w10:wrap type="square" anchorx="margin"/>
              </v:shape>
            </w:pict>
          </mc:Fallback>
        </mc:AlternateContent>
      </w:r>
    </w:p>
    <w:p w14:paraId="766DD520" w14:textId="3C130CFF" w:rsidR="002330BC" w:rsidRDefault="002330BC" w:rsidP="00AB60E7">
      <w:pPr>
        <w:rPr>
          <w:noProof/>
        </w:rPr>
      </w:pPr>
    </w:p>
    <w:p w14:paraId="3CC592F4" w14:textId="6DA4A63F" w:rsidR="00B51538" w:rsidRDefault="002330BC" w:rsidP="00AB60E7">
      <w:pPr>
        <w:rPr>
          <w:noProof/>
        </w:rPr>
      </w:pPr>
      <w:r>
        <w:rPr>
          <w:noProof/>
        </w:rPr>
        <w:t>Lehetőség van saját e-mail szerver használatára is, amelyet a fejlesztő beállíthat. Ha ez megtörténik</w:t>
      </w:r>
      <w:r w:rsidR="0062119D">
        <w:rPr>
          <w:noProof/>
        </w:rPr>
        <w:t>,</w:t>
      </w:r>
      <w:r>
        <w:rPr>
          <w:noProof/>
        </w:rPr>
        <w:t xml:space="preserve"> a kérés erre a beállított url-re fog érkezni, tehát saját szerver is használható hozzá.</w:t>
      </w:r>
    </w:p>
    <w:p w14:paraId="436B90C1" w14:textId="5B93C4BC" w:rsidR="005A5597" w:rsidRDefault="005A5597" w:rsidP="00AB60E7">
      <w:pPr>
        <w:rPr>
          <w:noProof/>
        </w:rPr>
      </w:pPr>
    </w:p>
    <w:p w14:paraId="54F49621" w14:textId="266A5155" w:rsidR="00B51538" w:rsidRDefault="00B51538" w:rsidP="00AB60E7">
      <w:pPr>
        <w:rPr>
          <w:noProof/>
        </w:rPr>
      </w:pPr>
    </w:p>
    <w:p w14:paraId="468A274F" w14:textId="13AC6F1D" w:rsidR="00B51538" w:rsidRDefault="00B51538" w:rsidP="00AB60E7">
      <w:pPr>
        <w:rPr>
          <w:noProof/>
        </w:rPr>
      </w:pPr>
    </w:p>
    <w:p w14:paraId="73D0F103" w14:textId="40811905" w:rsidR="004B0C06" w:rsidRDefault="005C7C24" w:rsidP="00AB60E7">
      <w:pPr>
        <w:rPr>
          <w:noProof/>
        </w:rPr>
      </w:pPr>
      <w:r>
        <w:rPr>
          <w:noProof/>
        </w:rPr>
        <w:lastRenderedPageBreak/>
        <mc:AlternateContent>
          <mc:Choice Requires="wps">
            <w:drawing>
              <wp:anchor distT="0" distB="0" distL="114300" distR="114300" simplePos="0" relativeHeight="251885568" behindDoc="0" locked="0" layoutInCell="1" allowOverlap="1" wp14:anchorId="5F063C75" wp14:editId="33A9AD62">
                <wp:simplePos x="0" y="0"/>
                <wp:positionH relativeFrom="margin">
                  <wp:align>right</wp:align>
                </wp:positionH>
                <wp:positionV relativeFrom="paragraph">
                  <wp:posOffset>0</wp:posOffset>
                </wp:positionV>
                <wp:extent cx="5554980" cy="457200"/>
                <wp:effectExtent l="0" t="0" r="7620" b="0"/>
                <wp:wrapSquare wrapText="bothSides"/>
                <wp:docPr id="1375863293"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271" w:name="_Ref183425438"/>
                          <w:p w14:paraId="7624DB8C" w14:textId="570CD1CF" w:rsidR="005C7C24" w:rsidRPr="00DA728B" w:rsidRDefault="00015CB5" w:rsidP="005C7C2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2" w:name="_Toc184894432"/>
                            <w:r w:rsidR="006B6047">
                              <w:rPr>
                                <w:noProof/>
                              </w:rPr>
                              <w:t>68</w:t>
                            </w:r>
                            <w:r>
                              <w:rPr>
                                <w:noProof/>
                              </w:rPr>
                              <w:fldChar w:fldCharType="end"/>
                            </w:r>
                            <w:r w:rsidR="005C7C24">
                              <w:t>. ábra</w:t>
                            </w:r>
                            <w:bookmarkEnd w:id="271"/>
                            <w:r w:rsidR="005C7C24">
                              <w:t>: E-mail küldő kód részlet (saját)</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063C75" id="_x0000_s1129" type="#_x0000_t202" style="position:absolute;left:0;text-align:left;margin-left:386.2pt;margin-top:0;width:437.4pt;height:36pt;z-index:251885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" stroked="f">
                <v:textbox inset="0,0,0,0">
                  <w:txbxContent>
                    <w:bookmarkStart w:id="273" w:name="_Ref183425438"/>
                    <w:p w14:paraId="7624DB8C" w14:textId="570CD1CF" w:rsidR="005C7C24" w:rsidRPr="00DA728B" w:rsidRDefault="00015CB5" w:rsidP="005C7C2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4" w:name="_Toc184894432"/>
                      <w:r w:rsidR="006B6047">
                        <w:rPr>
                          <w:noProof/>
                        </w:rPr>
                        <w:t>68</w:t>
                      </w:r>
                      <w:r>
                        <w:rPr>
                          <w:noProof/>
                        </w:rPr>
                        <w:fldChar w:fldCharType="end"/>
                      </w:r>
                      <w:r w:rsidR="005C7C24">
                        <w:t>. ábra</w:t>
                      </w:r>
                      <w:bookmarkEnd w:id="273"/>
                      <w:r w:rsidR="005C7C24">
                        <w:t>: E-mail küldő kód részlet (saját)</w:t>
                      </w:r>
                      <w:bookmarkEnd w:id="274"/>
                    </w:p>
                  </w:txbxContent>
                </v:textbox>
                <w10:wrap type="square" anchorx="margin"/>
              </v:shape>
            </w:pict>
          </mc:Fallback>
        </mc:AlternateContent>
      </w:r>
      <w:r>
        <w:rPr>
          <w:noProof/>
        </w:rPr>
        <mc:AlternateContent>
          <mc:Choice Requires="wps">
            <w:drawing>
              <wp:anchor distT="45720" distB="45720" distL="114300" distR="114300" simplePos="0" relativeHeight="251883520" behindDoc="0" locked="0" layoutInCell="1" allowOverlap="1" wp14:anchorId="3A5511CA" wp14:editId="01FF8409">
                <wp:simplePos x="0" y="0"/>
                <wp:positionH relativeFrom="page">
                  <wp:align>center</wp:align>
                </wp:positionH>
                <wp:positionV relativeFrom="paragraph">
                  <wp:posOffset>497205</wp:posOffset>
                </wp:positionV>
                <wp:extent cx="5554980" cy="7520940"/>
                <wp:effectExtent l="0" t="0" r="7620" b="3810"/>
                <wp:wrapSquare wrapText="bothSides"/>
                <wp:docPr id="20766022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7520940"/>
                        </a:xfrm>
                        <a:prstGeom prst="rect">
                          <a:avLst/>
                        </a:prstGeom>
                        <a:solidFill>
                          <a:srgbClr val="FFFFFF"/>
                        </a:solidFill>
                        <a:ln w="9525">
                          <a:noFill/>
                          <a:miter lim="800000"/>
                          <a:headEnd/>
                          <a:tailEnd/>
                        </a:ln>
                      </wps:spPr>
                      <wps:txbx>
                        <w:txbxContent>
                          <w:p w14:paraId="1BA0FDD2" w14:textId="77777777" w:rsidR="004B0C06" w:rsidRDefault="004B0C06" w:rsidP="003C1843">
                            <w:pPr>
                              <w:pStyle w:val="Kd"/>
                              <w:rPr>
                                <w:lang w:eastAsia="hu-HU" w:bidi="ar-SA"/>
                              </w:rPr>
                            </w:pPr>
                            <w:proofErr w:type="spellStart"/>
                            <w:proofErr w:type="gramStart"/>
                            <w:r w:rsidRPr="001F4DE1">
                              <w:rPr>
                                <w:color w:val="914C07"/>
                                <w:lang w:eastAsia="hu-HU" w:bidi="ar-SA"/>
                              </w:rPr>
                              <w:t>sendMail</w:t>
                            </w:r>
                            <w:proofErr w:type="spellEnd"/>
                            <w:r w:rsidRPr="001F4DE1">
                              <w:rPr>
                                <w:lang w:eastAsia="hu-HU" w:bidi="ar-SA"/>
                              </w:rPr>
                              <w:t>(</w:t>
                            </w:r>
                            <w:proofErr w:type="spellStart"/>
                            <w:proofErr w:type="gramEnd"/>
                            <w:r w:rsidRPr="001F4DE1">
                              <w:rPr>
                                <w:lang w:eastAsia="hu-HU" w:bidi="ar-SA"/>
                              </w:rPr>
                              <w:t>formValue</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finishState</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color w:val="0033B3"/>
                                <w:lang w:eastAsia="hu-HU" w:bidi="ar-SA"/>
                              </w:rPr>
                              <w:t xml:space="preserve"> </w:t>
                            </w:r>
                            <w:r w:rsidRPr="001F4DE1">
                              <w:rPr>
                                <w:lang w:eastAsia="hu-HU" w:bidi="ar-SA"/>
                              </w:rPr>
                              <w:t xml:space="preserve">= </w:t>
                            </w:r>
                            <w:r w:rsidRPr="001F4DE1">
                              <w:rPr>
                                <w:color w:val="067D17"/>
                                <w:lang w:eastAsia="hu-HU" w:bidi="ar-SA"/>
                              </w:rPr>
                              <w:t>"</w:t>
                            </w:r>
                            <w:proofErr w:type="spellStart"/>
                            <w:r w:rsidRPr="001F4DE1">
                              <w:rPr>
                                <w:color w:val="067D17"/>
                                <w:lang w:eastAsia="hu-HU" w:bidi="ar-SA"/>
                              </w:rPr>
                              <w:t>inProgress</w:t>
                            </w:r>
                            <w:proofErr w:type="spellEnd"/>
                            <w:r w:rsidRPr="001F4DE1">
                              <w:rPr>
                                <w:color w:val="067D17"/>
                                <w:lang w:eastAsia="hu-HU" w:bidi="ar-SA"/>
                              </w:rPr>
                              <w:t>"</w:t>
                            </w:r>
                            <w:r w:rsidRPr="001F4DE1">
                              <w:rPr>
                                <w:lang w:eastAsia="hu-HU" w:bidi="ar-SA"/>
                              </w:rPr>
                              <w:t>) {</w:t>
                            </w:r>
                          </w:p>
                          <w:p w14:paraId="66B60165" w14:textId="77777777" w:rsidR="003C1843" w:rsidRDefault="004B0C06" w:rsidP="003C1843">
                            <w:pPr>
                              <w:pStyle w:val="Kd"/>
                              <w:rPr>
                                <w:rFonts w:ascii="Courier New" w:eastAsia="Times New Roman" w:hAnsi="Courier New" w:cs="Courier New"/>
                                <w:color w:val="080808"/>
                                <w:kern w:val="0"/>
                                <w:szCs w:val="20"/>
                                <w:lang w:eastAsia="hu-HU" w:bidi="ar-SA"/>
                              </w:rPr>
                            </w:pPr>
                            <w:r>
                              <w:rPr>
                                <w:lang w:eastAsia="hu-HU" w:bidi="ar-SA"/>
                              </w:rPr>
                              <w:t xml:space="preserve"> …</w:t>
                            </w:r>
                            <w:r w:rsidRPr="001F4DE1">
                              <w:rPr>
                                <w:lang w:eastAsia="hu-HU" w:bidi="ar-SA"/>
                              </w:rPr>
                              <w:br/>
                            </w:r>
                            <w:r>
                              <w:rPr>
                                <w:lang w:eastAsia="hu-HU" w:bidi="ar-SA"/>
                              </w:rP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request_data</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color w:val="0033B3"/>
                                <w:lang w:eastAsia="hu-HU" w:bidi="ar-SA"/>
                              </w:rPr>
                              <w:t xml:space="preserve"> </w:t>
                            </w:r>
                            <w:r w:rsidRPr="001F4DE1">
                              <w:rPr>
                                <w:lang w:eastAsia="hu-HU" w:bidi="ar-SA"/>
                              </w:rPr>
                              <w:t>= {</w:t>
                            </w:r>
                            <w:r w:rsidRPr="001F4DE1">
                              <w:rPr>
                                <w:lang w:eastAsia="hu-HU" w:bidi="ar-SA"/>
                              </w:rPr>
                              <w:br/>
                              <w:t xml:space="preserve">    </w:t>
                            </w:r>
                            <w:proofErr w:type="spellStart"/>
                            <w:r w:rsidRPr="001F4DE1">
                              <w:rPr>
                                <w:color w:val="871094"/>
                                <w:lang w:eastAsia="hu-HU" w:bidi="ar-SA"/>
                              </w:rPr>
                              <w:t>to_email</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 </w:t>
                            </w:r>
                            <w:proofErr w:type="spellStart"/>
                            <w:r w:rsidRPr="001F4DE1">
                              <w:rPr>
                                <w:color w:val="0033B3"/>
                                <w:lang w:eastAsia="hu-HU" w:bidi="ar-SA"/>
                              </w:rPr>
                              <w:t>this</w:t>
                            </w:r>
                            <w:r w:rsidRPr="001F4DE1">
                              <w:rPr>
                                <w:lang w:eastAsia="hu-HU" w:bidi="ar-SA"/>
                              </w:rPr>
                              <w:t>.</w:t>
                            </w:r>
                            <w:r w:rsidRPr="001F4DE1">
                              <w:rPr>
                                <w:color w:val="871094"/>
                                <w:lang w:eastAsia="hu-HU" w:bidi="ar-SA"/>
                              </w:rPr>
                              <w:t>constService</w:t>
                            </w:r>
                            <w:r w:rsidRPr="001F4DE1">
                              <w:rPr>
                                <w:lang w:eastAsia="hu-HU" w:bidi="ar-SA"/>
                              </w:rPr>
                              <w:t>.</w:t>
                            </w:r>
                            <w:r w:rsidRPr="001F4DE1">
                              <w:rPr>
                                <w:color w:val="914C07"/>
                                <w:lang w:eastAsia="hu-HU" w:bidi="ar-SA"/>
                              </w:rPr>
                              <w:t>COMPANY_EMAIL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reply_to</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 </w:t>
                            </w:r>
                            <w:proofErr w:type="spellStart"/>
                            <w:r w:rsidRPr="001F4DE1">
                              <w:rPr>
                                <w:lang w:eastAsia="hu-HU" w:bidi="ar-SA"/>
                              </w:rPr>
                              <w:t>formValue.</w:t>
                            </w:r>
                            <w:r w:rsidRPr="001F4DE1">
                              <w:rPr>
                                <w:color w:val="871094"/>
                                <w:lang w:eastAsia="hu-HU" w:bidi="ar-SA"/>
                              </w:rPr>
                              <w:t>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appointment_date</w:t>
                            </w:r>
                            <w:proofErr w:type="spellEnd"/>
                            <w:r w:rsidRPr="001F4DE1">
                              <w:rPr>
                                <w:lang w:eastAsia="hu-HU" w:bidi="ar-SA"/>
                              </w:rPr>
                              <w:t xml:space="preserve">: </w:t>
                            </w:r>
                            <w:proofErr w:type="spellStart"/>
                            <w:r w:rsidRPr="001F4DE1">
                              <w:rPr>
                                <w:color w:val="2A8C7C"/>
                                <w:lang w:eastAsia="hu-HU" w:bidi="ar-SA"/>
                              </w:rPr>
                              <w:t>date</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start_time</w:t>
                            </w:r>
                            <w:proofErr w:type="spellEnd"/>
                            <w:r w:rsidRPr="001F4DE1">
                              <w:rPr>
                                <w:lang w:eastAsia="hu-HU" w:bidi="ar-SA"/>
                              </w:rPr>
                              <w:t xml:space="preserve">: </w:t>
                            </w:r>
                            <w:r w:rsidRPr="001F4DE1">
                              <w:rPr>
                                <w:color w:val="2A8C7C"/>
                                <w:lang w:eastAsia="hu-HU" w:bidi="ar-SA"/>
                              </w:rPr>
                              <w:t>start</w:t>
                            </w:r>
                            <w:r w:rsidRPr="001F4DE1">
                              <w:rPr>
                                <w:lang w:eastAsia="hu-HU" w:bidi="ar-SA"/>
                              </w:rPr>
                              <w:t>,</w:t>
                            </w:r>
                            <w:r w:rsidRPr="001F4DE1">
                              <w:rPr>
                                <w:lang w:eastAsia="hu-HU" w:bidi="ar-SA"/>
                              </w:rPr>
                              <w:br/>
                              <w:t xml:space="preserve">    </w:t>
                            </w:r>
                            <w:proofErr w:type="spellStart"/>
                            <w:r w:rsidRPr="001F4DE1">
                              <w:rPr>
                                <w:color w:val="871094"/>
                                <w:lang w:eastAsia="hu-HU" w:bidi="ar-SA"/>
                              </w:rPr>
                              <w:t>end_time</w:t>
                            </w:r>
                            <w:proofErr w:type="spellEnd"/>
                            <w:r w:rsidRPr="001F4DE1">
                              <w:rPr>
                                <w:lang w:eastAsia="hu-HU" w:bidi="ar-SA"/>
                              </w:rPr>
                              <w:t xml:space="preserve">: </w:t>
                            </w:r>
                            <w:r w:rsidRPr="001F4DE1">
                              <w:rPr>
                                <w:color w:val="2A8C7C"/>
                                <w:lang w:eastAsia="hu-HU" w:bidi="ar-SA"/>
                              </w:rPr>
                              <w:t>end</w:t>
                            </w:r>
                            <w:r w:rsidRPr="001F4DE1">
                              <w:rPr>
                                <w:lang w:eastAsia="hu-HU" w:bidi="ar-SA"/>
                              </w:rPr>
                              <w:t>,</w:t>
                            </w:r>
                            <w:r w:rsidRPr="001F4DE1">
                              <w:rPr>
                                <w:lang w:eastAsia="hu-HU" w:bidi="ar-SA"/>
                              </w:rPr>
                              <w:br/>
                              <w:t xml:space="preserve">    </w:t>
                            </w:r>
                            <w:proofErr w:type="spellStart"/>
                            <w:r w:rsidRPr="001F4DE1">
                              <w:rPr>
                                <w:color w:val="871094"/>
                                <w:lang w:eastAsia="hu-HU" w:bidi="ar-SA"/>
                              </w:rPr>
                              <w:t>summary</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summary</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description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description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location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location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attendees</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attendees</w:t>
                            </w:r>
                            <w:proofErr w:type="spellEnd"/>
                            <w:r w:rsidRPr="001F4DE1">
                              <w:rPr>
                                <w:color w:val="871094"/>
                                <w:lang w:eastAsia="hu-HU" w:bidi="ar-SA"/>
                              </w:rPr>
                              <w:br/>
                              <w:t xml:space="preserve">  </w:t>
                            </w:r>
                            <w:r w:rsidRPr="001F4DE1">
                              <w:rPr>
                                <w:lang w:eastAsia="hu-HU" w:bidi="ar-SA"/>
                              </w:rPr>
                              <w:t>};</w:t>
                            </w:r>
                            <w:r w:rsidRPr="001F4DE1">
                              <w:rPr>
                                <w:lang w:eastAsia="hu-HU" w:bidi="ar-SA"/>
                              </w:rPr>
                              <w:b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template_id</w:t>
                            </w:r>
                            <w:proofErr w:type="spellEnd"/>
                            <w:r w:rsidRPr="001F4DE1">
                              <w:rPr>
                                <w:lang w:eastAsia="hu-HU" w:bidi="ar-SA"/>
                              </w:rPr>
                              <w:t>;</w:t>
                            </w:r>
                            <w:r w:rsidRPr="001F4DE1">
                              <w:rPr>
                                <w:lang w:eastAsia="hu-HU" w:bidi="ar-SA"/>
                              </w:rPr>
                              <w:br/>
                            </w:r>
                            <w:r w:rsidRPr="001F4DE1">
                              <w:rPr>
                                <w:lang w:eastAsia="hu-HU" w:bidi="ar-SA"/>
                              </w:rPr>
                              <w:br/>
                              <w:t xml:space="preserve">  </w:t>
                            </w:r>
                            <w:proofErr w:type="spellStart"/>
                            <w:r w:rsidRPr="004B0C06">
                              <w:rPr>
                                <w:rFonts w:ascii="Courier New" w:eastAsia="Times New Roman" w:hAnsi="Courier New" w:cs="Courier New"/>
                                <w:color w:val="0033B3"/>
                                <w:kern w:val="0"/>
                                <w:szCs w:val="20"/>
                                <w:lang w:eastAsia="hu-HU" w:bidi="ar-SA"/>
                              </w:rPr>
                              <w:t>if</w:t>
                            </w:r>
                            <w:proofErr w:type="spellEnd"/>
                            <w:r w:rsidRPr="004B0C06">
                              <w:rPr>
                                <w:rFonts w:ascii="Courier New" w:eastAsia="Times New Roman" w:hAnsi="Courier New" w:cs="Courier New"/>
                                <w:color w:val="0033B3"/>
                                <w:kern w:val="0"/>
                                <w:szCs w:val="20"/>
                                <w:lang w:eastAsia="hu-HU" w:bidi="ar-SA"/>
                              </w:rPr>
                              <w:t xml:space="preserve"> </w:t>
                            </w:r>
                            <w:r w:rsidRPr="004B0C06">
                              <w:rPr>
                                <w:rFonts w:ascii="Courier New" w:eastAsia="Times New Roman" w:hAnsi="Courier New" w:cs="Courier New"/>
                                <w:color w:val="080808"/>
                                <w:kern w:val="0"/>
                                <w:szCs w:val="20"/>
                                <w:lang w:eastAsia="hu-HU" w:bidi="ar-SA"/>
                              </w:rPr>
                              <w:t>(</w:t>
                            </w:r>
                            <w:proofErr w:type="spellStart"/>
                            <w:r w:rsidRPr="004B0C06">
                              <w:rPr>
                                <w:rFonts w:ascii="Courier New" w:eastAsia="Times New Roman" w:hAnsi="Courier New" w:cs="Courier New"/>
                                <w:color w:val="080808"/>
                                <w:kern w:val="0"/>
                                <w:szCs w:val="20"/>
                                <w:lang w:eastAsia="hu-HU" w:bidi="ar-SA"/>
                              </w:rPr>
                              <w:t>finishState</w:t>
                            </w:r>
                            <w:proofErr w:type="spellEnd"/>
                            <w:r w:rsidRPr="004B0C06">
                              <w:rPr>
                                <w:rFonts w:ascii="Courier New" w:eastAsia="Times New Roman" w:hAnsi="Courier New" w:cs="Courier New"/>
                                <w:color w:val="080808"/>
                                <w:kern w:val="0"/>
                                <w:szCs w:val="20"/>
                                <w:lang w:eastAsia="hu-HU" w:bidi="ar-SA"/>
                              </w:rPr>
                              <w:t xml:space="preserve"> == </w:t>
                            </w:r>
                            <w:r w:rsidRPr="004B0C06">
                              <w:rPr>
                                <w:rFonts w:ascii="Courier New" w:eastAsia="Times New Roman" w:hAnsi="Courier New" w:cs="Courier New"/>
                                <w:color w:val="067D17"/>
                                <w:kern w:val="0"/>
                                <w:szCs w:val="20"/>
                                <w:lang w:eastAsia="hu-HU" w:bidi="ar-SA"/>
                              </w:rPr>
                              <w:t>"</w:t>
                            </w:r>
                            <w:proofErr w:type="spellStart"/>
                            <w:r w:rsidRPr="004B0C06">
                              <w:rPr>
                                <w:rFonts w:ascii="Courier New" w:eastAsia="Times New Roman" w:hAnsi="Courier New" w:cs="Courier New"/>
                                <w:color w:val="067D17"/>
                                <w:kern w:val="0"/>
                                <w:szCs w:val="20"/>
                                <w:lang w:eastAsia="hu-HU" w:bidi="ar-SA"/>
                              </w:rPr>
                              <w:t>deleted</w:t>
                            </w:r>
                            <w:proofErr w:type="spellEnd"/>
                            <w:r w:rsidRPr="004B0C06">
                              <w:rPr>
                                <w:rFonts w:ascii="Courier New" w:eastAsia="Times New Roman" w:hAnsi="Courier New" w:cs="Courier New"/>
                                <w:color w:val="067D17"/>
                                <w:kern w:val="0"/>
                                <w:szCs w:val="20"/>
                                <w:lang w:eastAsia="hu-HU" w:bidi="ar-SA"/>
                              </w:rPr>
                              <w:t>"</w:t>
                            </w:r>
                            <w:r w:rsidRPr="004B0C06">
                              <w:rPr>
                                <w:rFonts w:ascii="Courier New" w:eastAsia="Times New Roman" w:hAnsi="Courier New" w:cs="Courier New"/>
                                <w:color w:val="080808"/>
                                <w:kern w:val="0"/>
                                <w:szCs w:val="20"/>
                                <w:lang w:eastAsia="hu-HU" w:bidi="ar-SA"/>
                              </w:rPr>
                              <w:t>) {</w:t>
                            </w:r>
                            <w:r w:rsidRPr="004B0C06">
                              <w:rPr>
                                <w:rFonts w:ascii="Courier New" w:eastAsia="Times New Roman" w:hAnsi="Courier New" w:cs="Courier New"/>
                                <w:i/>
                                <w:iCs/>
                                <w:color w:val="8C8C8C"/>
                                <w:kern w:val="0"/>
                                <w:szCs w:val="20"/>
                                <w:lang w:eastAsia="hu-HU" w:bidi="ar-SA"/>
                              </w:rPr>
                              <w:br/>
                            </w:r>
                            <w:r w:rsidRPr="004B0C06">
                              <w:rPr>
                                <w:rFonts w:ascii="Courier New" w:eastAsia="Times New Roman" w:hAnsi="Courier New" w:cs="Courier New"/>
                                <w:i/>
                                <w:iCs/>
                                <w:color w:val="8C8C8C"/>
                                <w:kern w:val="0"/>
                                <w:szCs w:val="20"/>
                                <w:lang w:eastAsia="hu-HU" w:bidi="ar-SA"/>
                              </w:rPr>
                              <w:br/>
                              <w:t xml:space="preserve">  </w:t>
                            </w:r>
                            <w:r>
                              <w:rPr>
                                <w:rFonts w:ascii="Courier New" w:eastAsia="Times New Roman" w:hAnsi="Courier New" w:cs="Courier New"/>
                                <w:i/>
                                <w:iCs/>
                                <w:color w:val="8C8C8C"/>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080808"/>
                                <w:kern w:val="0"/>
                                <w:szCs w:val="20"/>
                                <w:lang w:eastAsia="hu-HU" w:bidi="ar-SA"/>
                              </w:rPr>
                              <w:t>;</w:t>
                            </w:r>
                          </w:p>
                          <w:p w14:paraId="720663DD" w14:textId="490D67DC" w:rsidR="004B0C06" w:rsidRPr="003C1843" w:rsidRDefault="003C1843" w:rsidP="003C1843">
                            <w:pPr>
                              <w:pStyle w:val="Kd"/>
                              <w:rPr>
                                <w:rFonts w:ascii="Courier New" w:eastAsia="Times New Roman" w:hAnsi="Courier New" w:cs="Courier New"/>
                                <w:color w:val="080808"/>
                                <w:kern w:val="0"/>
                                <w:szCs w:val="20"/>
                                <w:lang w:eastAsia="hu-HU" w:bidi="ar-SA"/>
                              </w:rPr>
                            </w:pPr>
                            <w:r>
                              <w:rPr>
                                <w:rFonts w:ascii="Courier New" w:eastAsia="Times New Roman" w:hAnsi="Courier New" w:cs="Courier New"/>
                                <w:color w:val="2A8C7C"/>
                                <w:kern w:val="0"/>
                                <w:szCs w:val="20"/>
                                <w:lang w:eastAsia="hu-HU" w:bidi="ar-SA"/>
                              </w:rPr>
                              <w:t xml:space="preserve">    </w:t>
                            </w:r>
                            <w:proofErr w:type="spellStart"/>
                            <w:r w:rsidRPr="003C1843">
                              <w:rPr>
                                <w:rFonts w:ascii="Courier New" w:eastAsia="Times New Roman" w:hAnsi="Courier New" w:cs="Courier New"/>
                                <w:color w:val="2A8C7C"/>
                                <w:kern w:val="0"/>
                                <w:szCs w:val="20"/>
                                <w:lang w:eastAsia="hu-HU" w:bidi="ar-SA"/>
                              </w:rPr>
                              <w:t>request_</w:t>
                            </w:r>
                            <w:proofErr w:type="gramStart"/>
                            <w:r w:rsidRPr="003C1843">
                              <w:rPr>
                                <w:rFonts w:ascii="Courier New" w:eastAsia="Times New Roman" w:hAnsi="Courier New" w:cs="Courier New"/>
                                <w:color w:val="2A8C7C"/>
                                <w:kern w:val="0"/>
                                <w:szCs w:val="20"/>
                                <w:lang w:eastAsia="hu-HU" w:bidi="ar-SA"/>
                              </w:rPr>
                              <w:t>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mail</w:t>
                            </w:r>
                            <w:proofErr w:type="gramEnd"/>
                            <w:r w:rsidRPr="003C1843">
                              <w:rPr>
                                <w:rFonts w:ascii="Courier New" w:eastAsia="Times New Roman" w:hAnsi="Courier New" w:cs="Courier New"/>
                                <w:color w:val="871094"/>
                                <w:kern w:val="0"/>
                                <w:szCs w:val="20"/>
                                <w:lang w:eastAsia="hu-HU" w:bidi="ar-SA"/>
                              </w:rPr>
                              <w:t>_text</w:t>
                            </w:r>
                            <w:proofErr w:type="spellEnd"/>
                            <w:r w:rsidRPr="003C1843">
                              <w:rPr>
                                <w:rFonts w:ascii="Courier New" w:eastAsia="Times New Roman" w:hAnsi="Courier New" w:cs="Courier New"/>
                                <w:color w:val="871094"/>
                                <w:kern w:val="0"/>
                                <w:szCs w:val="20"/>
                                <w:lang w:eastAsia="hu-HU" w:bidi="ar-SA"/>
                              </w:rPr>
                              <w:t xml:space="preserve"> </w:t>
                            </w:r>
                            <w:r w:rsidRPr="003C1843">
                              <w:rPr>
                                <w:rFonts w:ascii="Courier New" w:eastAsia="Times New Roman" w:hAnsi="Courier New" w:cs="Courier New"/>
                                <w:color w:val="080808"/>
                                <w:kern w:val="0"/>
                                <w:szCs w:val="20"/>
                                <w:lang w:eastAsia="hu-HU" w:bidi="ar-SA"/>
                              </w:rPr>
                              <w:t xml:space="preserve">= </w:t>
                            </w:r>
                            <w:proofErr w:type="spellStart"/>
                            <w:r w:rsidRPr="003C1843">
                              <w:rPr>
                                <w:rFonts w:ascii="Courier New" w:eastAsia="Times New Roman" w:hAnsi="Courier New" w:cs="Courier New"/>
                                <w:color w:val="2A8C7C"/>
                                <w:kern w:val="0"/>
                                <w:szCs w:val="20"/>
                                <w:lang w:eastAsia="hu-HU" w:bidi="ar-SA"/>
                              </w:rPr>
                              <w:t>deleted_request_data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mail_text</w:t>
                            </w:r>
                            <w:proofErr w:type="spellEnd"/>
                            <w:r w:rsidRPr="003C1843">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mail_details</w:t>
                            </w:r>
                            <w:proofErr w:type="spellEnd"/>
                            <w:r w:rsidR="004B0C06" w:rsidRPr="004B0C06">
                              <w:rPr>
                                <w:rFonts w:ascii="Courier New" w:eastAsia="Times New Roman" w:hAnsi="Courier New" w:cs="Courier New"/>
                                <w:color w:val="871094"/>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deleted_request_data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mail_details</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view_link</w:t>
                            </w:r>
                            <w:proofErr w:type="spellEnd"/>
                            <w:r w:rsidR="004B0C06" w:rsidRPr="004B0C06">
                              <w:rPr>
                                <w:rFonts w:ascii="Courier New" w:eastAsia="Times New Roman" w:hAnsi="Courier New" w:cs="Courier New"/>
                                <w:color w:val="871094"/>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BASE_URL</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template_id</w:t>
                            </w:r>
                            <w:proofErr w:type="spellEnd"/>
                            <w:r w:rsidR="004B0C06" w:rsidRPr="004B0C06">
                              <w:rPr>
                                <w:rFonts w:ascii="Courier New" w:eastAsia="Times New Roman" w:hAnsi="Courier New" w:cs="Courier New"/>
                                <w:color w:val="2A8C7C"/>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FINISHED_TEMPLATE_ID</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else</w:t>
                            </w:r>
                            <w:proofErr w:type="spellEnd"/>
                            <w:r w:rsidR="004B0C06" w:rsidRPr="004B0C06">
                              <w:rPr>
                                <w:rFonts w:ascii="Courier New" w:eastAsia="Times New Roman" w:hAnsi="Courier New" w:cs="Courier New"/>
                                <w:color w:val="0033B3"/>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if</w:t>
                            </w:r>
                            <w:proofErr w:type="spellEnd"/>
                            <w:r w:rsidR="004B0C06" w:rsidRPr="004B0C06">
                              <w:rPr>
                                <w:rFonts w:ascii="Courier New" w:eastAsia="Times New Roman" w:hAnsi="Courier New" w:cs="Courier New"/>
                                <w:color w:val="0033B3"/>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w:t>
                            </w:r>
                            <w:proofErr w:type="spellStart"/>
                            <w:r w:rsidR="004B0C06" w:rsidRPr="004B0C06">
                              <w:rPr>
                                <w:rFonts w:ascii="Courier New" w:eastAsia="Times New Roman" w:hAnsi="Courier New" w:cs="Courier New"/>
                                <w:color w:val="080808"/>
                                <w:kern w:val="0"/>
                                <w:szCs w:val="20"/>
                                <w:lang w:eastAsia="hu-HU" w:bidi="ar-SA"/>
                              </w:rPr>
                              <w:t>finishState</w:t>
                            </w:r>
                            <w:proofErr w:type="spellEnd"/>
                            <w:r w:rsidR="004B0C06" w:rsidRPr="004B0C06">
                              <w:rPr>
                                <w:rFonts w:ascii="Courier New" w:eastAsia="Times New Roman" w:hAnsi="Courier New" w:cs="Courier New"/>
                                <w:color w:val="080808"/>
                                <w:kern w:val="0"/>
                                <w:szCs w:val="20"/>
                                <w:lang w:eastAsia="hu-HU" w:bidi="ar-SA"/>
                              </w:rPr>
                              <w:t xml:space="preserve"> == </w:t>
                            </w:r>
                            <w:r w:rsidR="004B0C06" w:rsidRPr="004B0C06">
                              <w:rPr>
                                <w:rFonts w:ascii="Courier New" w:eastAsia="Times New Roman" w:hAnsi="Courier New" w:cs="Courier New"/>
                                <w:color w:val="067D17"/>
                                <w:kern w:val="0"/>
                                <w:szCs w:val="20"/>
                                <w:lang w:eastAsia="hu-HU" w:bidi="ar-SA"/>
                              </w:rPr>
                              <w:t>"</w:t>
                            </w:r>
                            <w:proofErr w:type="spellStart"/>
                            <w:r w:rsidR="004B0C06" w:rsidRPr="004B0C06">
                              <w:rPr>
                                <w:rFonts w:ascii="Courier New" w:eastAsia="Times New Roman" w:hAnsi="Courier New" w:cs="Courier New"/>
                                <w:color w:val="067D17"/>
                                <w:kern w:val="0"/>
                                <w:szCs w:val="20"/>
                                <w:lang w:eastAsia="hu-HU" w:bidi="ar-SA"/>
                              </w:rPr>
                              <w:t>accepted</w:t>
                            </w:r>
                            <w:proofErr w:type="spellEnd"/>
                            <w:r w:rsidR="004B0C06" w:rsidRPr="004B0C06">
                              <w:rPr>
                                <w:rFonts w:ascii="Courier New" w:eastAsia="Times New Roman" w:hAnsi="Courier New" w:cs="Courier New"/>
                                <w:color w:val="067D17"/>
                                <w:kern w:val="0"/>
                                <w:szCs w:val="20"/>
                                <w:lang w:eastAsia="hu-HU" w:bidi="ar-SA"/>
                              </w:rPr>
                              <w:t>"</w:t>
                            </w:r>
                            <w:r w:rsidR="004B0C06" w:rsidRPr="004B0C06">
                              <w:rPr>
                                <w:rFonts w:ascii="Courier New" w:eastAsia="Times New Roman" w:hAnsi="Courier New" w:cs="Courier New"/>
                                <w:color w:val="080808"/>
                                <w:kern w:val="0"/>
                                <w:szCs w:val="20"/>
                                <w:lang w:eastAsia="hu-HU" w:bidi="ar-SA"/>
                              </w:rPr>
                              <w:t>) {</w:t>
                            </w:r>
                          </w:p>
                          <w:p w14:paraId="7A32109D" w14:textId="77777777" w:rsidR="004B0C06" w:rsidRDefault="004B0C06" w:rsidP="003C1843">
                            <w:pPr>
                              <w:pStyle w:val="Kd"/>
                              <w:rPr>
                                <w:lang w:eastAsia="hu-HU" w:bidi="ar-SA"/>
                              </w:rPr>
                            </w:pPr>
                            <w:r>
                              <w:rPr>
                                <w:lang w:eastAsia="hu-HU" w:bidi="ar-SA"/>
                              </w:rPr>
                              <w:t xml:space="preserve">    …</w:t>
                            </w:r>
                          </w:p>
                          <w:p w14:paraId="6DB456A3" w14:textId="77777777" w:rsidR="004B0C06" w:rsidRDefault="004B0C06" w:rsidP="003C1843">
                            <w:pPr>
                              <w:pStyle w:val="Kd"/>
                              <w:rPr>
                                <w:lang w:eastAsia="hu-HU" w:bidi="ar-SA"/>
                              </w:rPr>
                            </w:pPr>
                            <w:r>
                              <w:rPr>
                                <w:lang w:eastAsia="hu-HU" w:bidi="ar-SA"/>
                              </w:rPr>
                              <w:t xml:space="preserve">  }</w:t>
                            </w:r>
                          </w:p>
                          <w:p w14:paraId="3A6C91F1" w14:textId="77777777" w:rsidR="004B0C06" w:rsidRDefault="004B0C06" w:rsidP="003C1843">
                            <w:pPr>
                              <w:pStyle w:val="Kd"/>
                              <w:rPr>
                                <w:lang w:eastAsia="hu-HU" w:bidi="ar-SA"/>
                              </w:rPr>
                            </w:pPr>
                            <w:r>
                              <w:rPr>
                                <w:lang w:eastAsia="hu-HU" w:bidi="ar-SA"/>
                              </w:rPr>
                              <w:t xml:space="preserve">  …</w:t>
                            </w:r>
                          </w:p>
                          <w:p w14:paraId="3E7A5D89" w14:textId="7D5A0878" w:rsidR="005C7C24" w:rsidRDefault="005C7C24" w:rsidP="003C1843">
                            <w:pPr>
                              <w:pStyle w:val="Kd"/>
                              <w:rPr>
                                <w:color w:val="080808"/>
                                <w:lang w:eastAsia="hu-HU" w:bidi="ar-SA"/>
                              </w:rPr>
                            </w:pPr>
                            <w:r>
                              <w:rPr>
                                <w:color w:val="0033B3"/>
                                <w:lang w:eastAsia="hu-HU" w:bidi="ar-SA"/>
                              </w:rPr>
                              <w:t xml:space="preserve">  </w:t>
                            </w:r>
                            <w:proofErr w:type="spellStart"/>
                            <w:r w:rsidRPr="005C7C24">
                              <w:rPr>
                                <w:color w:val="0033B3"/>
                                <w:lang w:eastAsia="hu-HU" w:bidi="ar-SA"/>
                              </w:rPr>
                              <w:t>return</w:t>
                            </w:r>
                            <w:proofErr w:type="spellEnd"/>
                            <w:r w:rsidRPr="005C7C24">
                              <w:rPr>
                                <w:color w:val="0033B3"/>
                                <w:lang w:eastAsia="hu-HU" w:bidi="ar-SA"/>
                              </w:rPr>
                              <w:t xml:space="preserve"> </w:t>
                            </w:r>
                            <w:proofErr w:type="spellStart"/>
                            <w:proofErr w:type="gramStart"/>
                            <w:r w:rsidRPr="005C7C24">
                              <w:rPr>
                                <w:color w:val="830091"/>
                                <w:lang w:eastAsia="hu-HU" w:bidi="ar-SA"/>
                              </w:rPr>
                              <w:t>emailjs</w:t>
                            </w:r>
                            <w:r w:rsidRPr="005C7C24">
                              <w:rPr>
                                <w:color w:val="080808"/>
                                <w:lang w:eastAsia="hu-HU" w:bidi="ar-SA"/>
                              </w:rPr>
                              <w:t>.</w:t>
                            </w:r>
                            <w:r w:rsidRPr="005C7C24">
                              <w:rPr>
                                <w:i/>
                                <w:iCs/>
                                <w:color w:val="00627A"/>
                                <w:lang w:eastAsia="hu-HU" w:bidi="ar-SA"/>
                              </w:rPr>
                              <w:t>send</w:t>
                            </w:r>
                            <w:proofErr w:type="spellEnd"/>
                            <w:proofErr w:type="gramEnd"/>
                            <w:r w:rsidRPr="005C7C24">
                              <w:rPr>
                                <w:color w:val="080808"/>
                                <w:lang w:eastAsia="hu-HU" w:bidi="ar-SA"/>
                              </w:rPr>
                              <w:t>(</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SERVICE_ID</w:t>
                            </w:r>
                            <w:proofErr w:type="spellEnd"/>
                            <w:r w:rsidRPr="005C7C24">
                              <w:rPr>
                                <w:color w:val="080808"/>
                                <w:lang w:eastAsia="hu-HU" w:bidi="ar-SA"/>
                              </w:rPr>
                              <w:t xml:space="preserve">, </w:t>
                            </w:r>
                            <w:proofErr w:type="spellStart"/>
                            <w:r w:rsidRPr="005C7C24">
                              <w:rPr>
                                <w:color w:val="2A8C7C"/>
                                <w:lang w:eastAsia="hu-HU" w:bidi="ar-SA"/>
                              </w:rPr>
                              <w:t>template_id</w:t>
                            </w:r>
                            <w:proofErr w:type="spellEnd"/>
                            <w:r w:rsidRPr="005C7C24">
                              <w:rPr>
                                <w:color w:val="080808"/>
                                <w:lang w:eastAsia="hu-HU" w:bidi="ar-SA"/>
                              </w:rPr>
                              <w:t xml:space="preserve">, </w:t>
                            </w:r>
                            <w:proofErr w:type="spellStart"/>
                            <w:r w:rsidRPr="005C7C24">
                              <w:rPr>
                                <w:color w:val="2A8C7C"/>
                                <w:lang w:eastAsia="hu-HU" w:bidi="ar-SA"/>
                              </w:rPr>
                              <w:t>request_data</w:t>
                            </w:r>
                            <w:proofErr w:type="spellEnd"/>
                            <w:r w:rsidRPr="005C7C24">
                              <w:rPr>
                                <w:color w:val="080808"/>
                                <w:lang w:eastAsia="hu-HU" w:bidi="ar-SA"/>
                              </w:rPr>
                              <w:t xml:space="preserve">, </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USER_ID</w:t>
                            </w:r>
                            <w:proofErr w:type="spellEnd"/>
                            <w:r w:rsidRPr="005C7C24">
                              <w:rPr>
                                <w:color w:val="080808"/>
                                <w:lang w:eastAsia="hu-HU" w:bidi="ar-SA"/>
                              </w:rPr>
                              <w:t>);</w:t>
                            </w:r>
                          </w:p>
                          <w:p w14:paraId="7C54A6E7" w14:textId="5E3F3084" w:rsidR="005A5597" w:rsidRPr="005C7C24" w:rsidRDefault="005A5597" w:rsidP="003C1843">
                            <w:pPr>
                              <w:pStyle w:val="Kd"/>
                              <w:rPr>
                                <w:color w:val="080808"/>
                                <w:lang w:eastAsia="hu-HU" w:bidi="ar-SA"/>
                              </w:rPr>
                            </w:pPr>
                            <w:r>
                              <w:rPr>
                                <w:color w:val="080808"/>
                                <w:lang w:eastAsia="hu-HU" w:bidi="ar-SA"/>
                              </w:rPr>
                              <w:t xml:space="preserve">  …</w:t>
                            </w:r>
                          </w:p>
                          <w:p w14:paraId="7227A596" w14:textId="77777777" w:rsidR="004B0C06" w:rsidRDefault="004B0C06" w:rsidP="003C1843">
                            <w:pPr>
                              <w:pStyle w:val="Kd"/>
                              <w:rPr>
                                <w:lang w:eastAsia="hu-HU" w:bidi="ar-SA"/>
                              </w:rPr>
                            </w:pPr>
                            <w:r>
                              <w:rPr>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511CA" id="_x0000_s1130" type="#_x0000_t202" style="position:absolute;left:0;text-align:left;margin-left:0;margin-top:39.15pt;width:437.4pt;height:592.2pt;z-index:2518835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" stroked="f">
                <v:textbox>
                  <w:txbxContent>
                    <w:p w14:paraId="1BA0FDD2" w14:textId="77777777" w:rsidR="004B0C06" w:rsidRDefault="004B0C06" w:rsidP="003C1843">
                      <w:pPr>
                        <w:pStyle w:val="Kd"/>
                        <w:rPr>
                          <w:lang w:eastAsia="hu-HU" w:bidi="ar-SA"/>
                        </w:rPr>
                      </w:pPr>
                      <w:proofErr w:type="spellStart"/>
                      <w:proofErr w:type="gramStart"/>
                      <w:r w:rsidRPr="001F4DE1">
                        <w:rPr>
                          <w:color w:val="914C07"/>
                          <w:lang w:eastAsia="hu-HU" w:bidi="ar-SA"/>
                        </w:rPr>
                        <w:t>sendMail</w:t>
                      </w:r>
                      <w:proofErr w:type="spellEnd"/>
                      <w:r w:rsidRPr="001F4DE1">
                        <w:rPr>
                          <w:lang w:eastAsia="hu-HU" w:bidi="ar-SA"/>
                        </w:rPr>
                        <w:t>(</w:t>
                      </w:r>
                      <w:proofErr w:type="spellStart"/>
                      <w:proofErr w:type="gramEnd"/>
                      <w:r w:rsidRPr="001F4DE1">
                        <w:rPr>
                          <w:lang w:eastAsia="hu-HU" w:bidi="ar-SA"/>
                        </w:rPr>
                        <w:t>formValue</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finishState</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color w:val="0033B3"/>
                          <w:lang w:eastAsia="hu-HU" w:bidi="ar-SA"/>
                        </w:rPr>
                        <w:t xml:space="preserve"> </w:t>
                      </w:r>
                      <w:r w:rsidRPr="001F4DE1">
                        <w:rPr>
                          <w:lang w:eastAsia="hu-HU" w:bidi="ar-SA"/>
                        </w:rPr>
                        <w:t xml:space="preserve">= </w:t>
                      </w:r>
                      <w:r w:rsidRPr="001F4DE1">
                        <w:rPr>
                          <w:color w:val="067D17"/>
                          <w:lang w:eastAsia="hu-HU" w:bidi="ar-SA"/>
                        </w:rPr>
                        <w:t>"</w:t>
                      </w:r>
                      <w:proofErr w:type="spellStart"/>
                      <w:r w:rsidRPr="001F4DE1">
                        <w:rPr>
                          <w:color w:val="067D17"/>
                          <w:lang w:eastAsia="hu-HU" w:bidi="ar-SA"/>
                        </w:rPr>
                        <w:t>inProgress</w:t>
                      </w:r>
                      <w:proofErr w:type="spellEnd"/>
                      <w:r w:rsidRPr="001F4DE1">
                        <w:rPr>
                          <w:color w:val="067D17"/>
                          <w:lang w:eastAsia="hu-HU" w:bidi="ar-SA"/>
                        </w:rPr>
                        <w:t>"</w:t>
                      </w:r>
                      <w:r w:rsidRPr="001F4DE1">
                        <w:rPr>
                          <w:lang w:eastAsia="hu-HU" w:bidi="ar-SA"/>
                        </w:rPr>
                        <w:t>) {</w:t>
                      </w:r>
                    </w:p>
                    <w:p w14:paraId="66B60165" w14:textId="77777777" w:rsidR="003C1843" w:rsidRDefault="004B0C06" w:rsidP="003C1843">
                      <w:pPr>
                        <w:pStyle w:val="Kd"/>
                        <w:rPr>
                          <w:rFonts w:ascii="Courier New" w:eastAsia="Times New Roman" w:hAnsi="Courier New" w:cs="Courier New"/>
                          <w:color w:val="080808"/>
                          <w:kern w:val="0"/>
                          <w:szCs w:val="20"/>
                          <w:lang w:eastAsia="hu-HU" w:bidi="ar-SA"/>
                        </w:rPr>
                      </w:pPr>
                      <w:r>
                        <w:rPr>
                          <w:lang w:eastAsia="hu-HU" w:bidi="ar-SA"/>
                        </w:rPr>
                        <w:t xml:space="preserve"> …</w:t>
                      </w:r>
                      <w:r w:rsidRPr="001F4DE1">
                        <w:rPr>
                          <w:lang w:eastAsia="hu-HU" w:bidi="ar-SA"/>
                        </w:rPr>
                        <w:br/>
                      </w:r>
                      <w:r>
                        <w:rPr>
                          <w:lang w:eastAsia="hu-HU" w:bidi="ar-SA"/>
                        </w:rP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request_data</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color w:val="0033B3"/>
                          <w:lang w:eastAsia="hu-HU" w:bidi="ar-SA"/>
                        </w:rPr>
                        <w:t xml:space="preserve"> </w:t>
                      </w:r>
                      <w:r w:rsidRPr="001F4DE1">
                        <w:rPr>
                          <w:lang w:eastAsia="hu-HU" w:bidi="ar-SA"/>
                        </w:rPr>
                        <w:t>= {</w:t>
                      </w:r>
                      <w:r w:rsidRPr="001F4DE1">
                        <w:rPr>
                          <w:lang w:eastAsia="hu-HU" w:bidi="ar-SA"/>
                        </w:rPr>
                        <w:br/>
                        <w:t xml:space="preserve">    </w:t>
                      </w:r>
                      <w:proofErr w:type="spellStart"/>
                      <w:r w:rsidRPr="001F4DE1">
                        <w:rPr>
                          <w:color w:val="871094"/>
                          <w:lang w:eastAsia="hu-HU" w:bidi="ar-SA"/>
                        </w:rPr>
                        <w:t>to_email</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 </w:t>
                      </w:r>
                      <w:proofErr w:type="spellStart"/>
                      <w:r w:rsidRPr="001F4DE1">
                        <w:rPr>
                          <w:color w:val="0033B3"/>
                          <w:lang w:eastAsia="hu-HU" w:bidi="ar-SA"/>
                        </w:rPr>
                        <w:t>this</w:t>
                      </w:r>
                      <w:r w:rsidRPr="001F4DE1">
                        <w:rPr>
                          <w:lang w:eastAsia="hu-HU" w:bidi="ar-SA"/>
                        </w:rPr>
                        <w:t>.</w:t>
                      </w:r>
                      <w:r w:rsidRPr="001F4DE1">
                        <w:rPr>
                          <w:color w:val="871094"/>
                          <w:lang w:eastAsia="hu-HU" w:bidi="ar-SA"/>
                        </w:rPr>
                        <w:t>constService</w:t>
                      </w:r>
                      <w:r w:rsidRPr="001F4DE1">
                        <w:rPr>
                          <w:lang w:eastAsia="hu-HU" w:bidi="ar-SA"/>
                        </w:rPr>
                        <w:t>.</w:t>
                      </w:r>
                      <w:r w:rsidRPr="001F4DE1">
                        <w:rPr>
                          <w:color w:val="914C07"/>
                          <w:lang w:eastAsia="hu-HU" w:bidi="ar-SA"/>
                        </w:rPr>
                        <w:t>COMPANY_EMAIL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reply_to</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 </w:t>
                      </w:r>
                      <w:proofErr w:type="spellStart"/>
                      <w:r w:rsidRPr="001F4DE1">
                        <w:rPr>
                          <w:lang w:eastAsia="hu-HU" w:bidi="ar-SA"/>
                        </w:rPr>
                        <w:t>formValue.</w:t>
                      </w:r>
                      <w:r w:rsidRPr="001F4DE1">
                        <w:rPr>
                          <w:color w:val="871094"/>
                          <w:lang w:eastAsia="hu-HU" w:bidi="ar-SA"/>
                        </w:rPr>
                        <w:t>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appointment_date</w:t>
                      </w:r>
                      <w:proofErr w:type="spellEnd"/>
                      <w:r w:rsidRPr="001F4DE1">
                        <w:rPr>
                          <w:lang w:eastAsia="hu-HU" w:bidi="ar-SA"/>
                        </w:rPr>
                        <w:t xml:space="preserve">: </w:t>
                      </w:r>
                      <w:proofErr w:type="spellStart"/>
                      <w:r w:rsidRPr="001F4DE1">
                        <w:rPr>
                          <w:color w:val="2A8C7C"/>
                          <w:lang w:eastAsia="hu-HU" w:bidi="ar-SA"/>
                        </w:rPr>
                        <w:t>date</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start_time</w:t>
                      </w:r>
                      <w:proofErr w:type="spellEnd"/>
                      <w:r w:rsidRPr="001F4DE1">
                        <w:rPr>
                          <w:lang w:eastAsia="hu-HU" w:bidi="ar-SA"/>
                        </w:rPr>
                        <w:t xml:space="preserve">: </w:t>
                      </w:r>
                      <w:r w:rsidRPr="001F4DE1">
                        <w:rPr>
                          <w:color w:val="2A8C7C"/>
                          <w:lang w:eastAsia="hu-HU" w:bidi="ar-SA"/>
                        </w:rPr>
                        <w:t>start</w:t>
                      </w:r>
                      <w:r w:rsidRPr="001F4DE1">
                        <w:rPr>
                          <w:lang w:eastAsia="hu-HU" w:bidi="ar-SA"/>
                        </w:rPr>
                        <w:t>,</w:t>
                      </w:r>
                      <w:r w:rsidRPr="001F4DE1">
                        <w:rPr>
                          <w:lang w:eastAsia="hu-HU" w:bidi="ar-SA"/>
                        </w:rPr>
                        <w:br/>
                        <w:t xml:space="preserve">    </w:t>
                      </w:r>
                      <w:proofErr w:type="spellStart"/>
                      <w:r w:rsidRPr="001F4DE1">
                        <w:rPr>
                          <w:color w:val="871094"/>
                          <w:lang w:eastAsia="hu-HU" w:bidi="ar-SA"/>
                        </w:rPr>
                        <w:t>end_time</w:t>
                      </w:r>
                      <w:proofErr w:type="spellEnd"/>
                      <w:r w:rsidRPr="001F4DE1">
                        <w:rPr>
                          <w:lang w:eastAsia="hu-HU" w:bidi="ar-SA"/>
                        </w:rPr>
                        <w:t xml:space="preserve">: </w:t>
                      </w:r>
                      <w:r w:rsidRPr="001F4DE1">
                        <w:rPr>
                          <w:color w:val="2A8C7C"/>
                          <w:lang w:eastAsia="hu-HU" w:bidi="ar-SA"/>
                        </w:rPr>
                        <w:t>end</w:t>
                      </w:r>
                      <w:r w:rsidRPr="001F4DE1">
                        <w:rPr>
                          <w:lang w:eastAsia="hu-HU" w:bidi="ar-SA"/>
                        </w:rPr>
                        <w:t>,</w:t>
                      </w:r>
                      <w:r w:rsidRPr="001F4DE1">
                        <w:rPr>
                          <w:lang w:eastAsia="hu-HU" w:bidi="ar-SA"/>
                        </w:rPr>
                        <w:br/>
                        <w:t xml:space="preserve">    </w:t>
                      </w:r>
                      <w:proofErr w:type="spellStart"/>
                      <w:r w:rsidRPr="001F4DE1">
                        <w:rPr>
                          <w:color w:val="871094"/>
                          <w:lang w:eastAsia="hu-HU" w:bidi="ar-SA"/>
                        </w:rPr>
                        <w:t>summary</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summary</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description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description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location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location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attendees</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attendees</w:t>
                      </w:r>
                      <w:proofErr w:type="spellEnd"/>
                      <w:r w:rsidRPr="001F4DE1">
                        <w:rPr>
                          <w:color w:val="871094"/>
                          <w:lang w:eastAsia="hu-HU" w:bidi="ar-SA"/>
                        </w:rPr>
                        <w:br/>
                        <w:t xml:space="preserve">  </w:t>
                      </w:r>
                      <w:r w:rsidRPr="001F4DE1">
                        <w:rPr>
                          <w:lang w:eastAsia="hu-HU" w:bidi="ar-SA"/>
                        </w:rPr>
                        <w:t>};</w:t>
                      </w:r>
                      <w:r w:rsidRPr="001F4DE1">
                        <w:rPr>
                          <w:lang w:eastAsia="hu-HU" w:bidi="ar-SA"/>
                        </w:rPr>
                        <w:b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template_id</w:t>
                      </w:r>
                      <w:proofErr w:type="spellEnd"/>
                      <w:r w:rsidRPr="001F4DE1">
                        <w:rPr>
                          <w:lang w:eastAsia="hu-HU" w:bidi="ar-SA"/>
                        </w:rPr>
                        <w:t>;</w:t>
                      </w:r>
                      <w:r w:rsidRPr="001F4DE1">
                        <w:rPr>
                          <w:lang w:eastAsia="hu-HU" w:bidi="ar-SA"/>
                        </w:rPr>
                        <w:br/>
                      </w:r>
                      <w:r w:rsidRPr="001F4DE1">
                        <w:rPr>
                          <w:lang w:eastAsia="hu-HU" w:bidi="ar-SA"/>
                        </w:rPr>
                        <w:br/>
                        <w:t xml:space="preserve">  </w:t>
                      </w:r>
                      <w:proofErr w:type="spellStart"/>
                      <w:r w:rsidRPr="004B0C06">
                        <w:rPr>
                          <w:rFonts w:ascii="Courier New" w:eastAsia="Times New Roman" w:hAnsi="Courier New" w:cs="Courier New"/>
                          <w:color w:val="0033B3"/>
                          <w:kern w:val="0"/>
                          <w:szCs w:val="20"/>
                          <w:lang w:eastAsia="hu-HU" w:bidi="ar-SA"/>
                        </w:rPr>
                        <w:t>if</w:t>
                      </w:r>
                      <w:proofErr w:type="spellEnd"/>
                      <w:r w:rsidRPr="004B0C06">
                        <w:rPr>
                          <w:rFonts w:ascii="Courier New" w:eastAsia="Times New Roman" w:hAnsi="Courier New" w:cs="Courier New"/>
                          <w:color w:val="0033B3"/>
                          <w:kern w:val="0"/>
                          <w:szCs w:val="20"/>
                          <w:lang w:eastAsia="hu-HU" w:bidi="ar-SA"/>
                        </w:rPr>
                        <w:t xml:space="preserve"> </w:t>
                      </w:r>
                      <w:r w:rsidRPr="004B0C06">
                        <w:rPr>
                          <w:rFonts w:ascii="Courier New" w:eastAsia="Times New Roman" w:hAnsi="Courier New" w:cs="Courier New"/>
                          <w:color w:val="080808"/>
                          <w:kern w:val="0"/>
                          <w:szCs w:val="20"/>
                          <w:lang w:eastAsia="hu-HU" w:bidi="ar-SA"/>
                        </w:rPr>
                        <w:t>(</w:t>
                      </w:r>
                      <w:proofErr w:type="spellStart"/>
                      <w:r w:rsidRPr="004B0C06">
                        <w:rPr>
                          <w:rFonts w:ascii="Courier New" w:eastAsia="Times New Roman" w:hAnsi="Courier New" w:cs="Courier New"/>
                          <w:color w:val="080808"/>
                          <w:kern w:val="0"/>
                          <w:szCs w:val="20"/>
                          <w:lang w:eastAsia="hu-HU" w:bidi="ar-SA"/>
                        </w:rPr>
                        <w:t>finishState</w:t>
                      </w:r>
                      <w:proofErr w:type="spellEnd"/>
                      <w:r w:rsidRPr="004B0C06">
                        <w:rPr>
                          <w:rFonts w:ascii="Courier New" w:eastAsia="Times New Roman" w:hAnsi="Courier New" w:cs="Courier New"/>
                          <w:color w:val="080808"/>
                          <w:kern w:val="0"/>
                          <w:szCs w:val="20"/>
                          <w:lang w:eastAsia="hu-HU" w:bidi="ar-SA"/>
                        </w:rPr>
                        <w:t xml:space="preserve"> == </w:t>
                      </w:r>
                      <w:r w:rsidRPr="004B0C06">
                        <w:rPr>
                          <w:rFonts w:ascii="Courier New" w:eastAsia="Times New Roman" w:hAnsi="Courier New" w:cs="Courier New"/>
                          <w:color w:val="067D17"/>
                          <w:kern w:val="0"/>
                          <w:szCs w:val="20"/>
                          <w:lang w:eastAsia="hu-HU" w:bidi="ar-SA"/>
                        </w:rPr>
                        <w:t>"</w:t>
                      </w:r>
                      <w:proofErr w:type="spellStart"/>
                      <w:r w:rsidRPr="004B0C06">
                        <w:rPr>
                          <w:rFonts w:ascii="Courier New" w:eastAsia="Times New Roman" w:hAnsi="Courier New" w:cs="Courier New"/>
                          <w:color w:val="067D17"/>
                          <w:kern w:val="0"/>
                          <w:szCs w:val="20"/>
                          <w:lang w:eastAsia="hu-HU" w:bidi="ar-SA"/>
                        </w:rPr>
                        <w:t>deleted</w:t>
                      </w:r>
                      <w:proofErr w:type="spellEnd"/>
                      <w:r w:rsidRPr="004B0C06">
                        <w:rPr>
                          <w:rFonts w:ascii="Courier New" w:eastAsia="Times New Roman" w:hAnsi="Courier New" w:cs="Courier New"/>
                          <w:color w:val="067D17"/>
                          <w:kern w:val="0"/>
                          <w:szCs w:val="20"/>
                          <w:lang w:eastAsia="hu-HU" w:bidi="ar-SA"/>
                        </w:rPr>
                        <w:t>"</w:t>
                      </w:r>
                      <w:r w:rsidRPr="004B0C06">
                        <w:rPr>
                          <w:rFonts w:ascii="Courier New" w:eastAsia="Times New Roman" w:hAnsi="Courier New" w:cs="Courier New"/>
                          <w:color w:val="080808"/>
                          <w:kern w:val="0"/>
                          <w:szCs w:val="20"/>
                          <w:lang w:eastAsia="hu-HU" w:bidi="ar-SA"/>
                        </w:rPr>
                        <w:t>) {</w:t>
                      </w:r>
                      <w:r w:rsidRPr="004B0C06">
                        <w:rPr>
                          <w:rFonts w:ascii="Courier New" w:eastAsia="Times New Roman" w:hAnsi="Courier New" w:cs="Courier New"/>
                          <w:i/>
                          <w:iCs/>
                          <w:color w:val="8C8C8C"/>
                          <w:kern w:val="0"/>
                          <w:szCs w:val="20"/>
                          <w:lang w:eastAsia="hu-HU" w:bidi="ar-SA"/>
                        </w:rPr>
                        <w:br/>
                      </w:r>
                      <w:r w:rsidRPr="004B0C06">
                        <w:rPr>
                          <w:rFonts w:ascii="Courier New" w:eastAsia="Times New Roman" w:hAnsi="Courier New" w:cs="Courier New"/>
                          <w:i/>
                          <w:iCs/>
                          <w:color w:val="8C8C8C"/>
                          <w:kern w:val="0"/>
                          <w:szCs w:val="20"/>
                          <w:lang w:eastAsia="hu-HU" w:bidi="ar-SA"/>
                        </w:rPr>
                        <w:br/>
                        <w:t xml:space="preserve">  </w:t>
                      </w:r>
                      <w:r>
                        <w:rPr>
                          <w:rFonts w:ascii="Courier New" w:eastAsia="Times New Roman" w:hAnsi="Courier New" w:cs="Courier New"/>
                          <w:i/>
                          <w:iCs/>
                          <w:color w:val="8C8C8C"/>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080808"/>
                          <w:kern w:val="0"/>
                          <w:szCs w:val="20"/>
                          <w:lang w:eastAsia="hu-HU" w:bidi="ar-SA"/>
                        </w:rPr>
                        <w:t>;</w:t>
                      </w:r>
                    </w:p>
                    <w:p w14:paraId="720663DD" w14:textId="490D67DC" w:rsidR="004B0C06" w:rsidRPr="003C1843" w:rsidRDefault="003C1843" w:rsidP="003C1843">
                      <w:pPr>
                        <w:pStyle w:val="Kd"/>
                        <w:rPr>
                          <w:rFonts w:ascii="Courier New" w:eastAsia="Times New Roman" w:hAnsi="Courier New" w:cs="Courier New"/>
                          <w:color w:val="080808"/>
                          <w:kern w:val="0"/>
                          <w:szCs w:val="20"/>
                          <w:lang w:eastAsia="hu-HU" w:bidi="ar-SA"/>
                        </w:rPr>
                      </w:pPr>
                      <w:r>
                        <w:rPr>
                          <w:rFonts w:ascii="Courier New" w:eastAsia="Times New Roman" w:hAnsi="Courier New" w:cs="Courier New"/>
                          <w:color w:val="2A8C7C"/>
                          <w:kern w:val="0"/>
                          <w:szCs w:val="20"/>
                          <w:lang w:eastAsia="hu-HU" w:bidi="ar-SA"/>
                        </w:rPr>
                        <w:t xml:space="preserve">    </w:t>
                      </w:r>
                      <w:proofErr w:type="spellStart"/>
                      <w:r w:rsidRPr="003C1843">
                        <w:rPr>
                          <w:rFonts w:ascii="Courier New" w:eastAsia="Times New Roman" w:hAnsi="Courier New" w:cs="Courier New"/>
                          <w:color w:val="2A8C7C"/>
                          <w:kern w:val="0"/>
                          <w:szCs w:val="20"/>
                          <w:lang w:eastAsia="hu-HU" w:bidi="ar-SA"/>
                        </w:rPr>
                        <w:t>request_</w:t>
                      </w:r>
                      <w:proofErr w:type="gramStart"/>
                      <w:r w:rsidRPr="003C1843">
                        <w:rPr>
                          <w:rFonts w:ascii="Courier New" w:eastAsia="Times New Roman" w:hAnsi="Courier New" w:cs="Courier New"/>
                          <w:color w:val="2A8C7C"/>
                          <w:kern w:val="0"/>
                          <w:szCs w:val="20"/>
                          <w:lang w:eastAsia="hu-HU" w:bidi="ar-SA"/>
                        </w:rPr>
                        <w:t>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mail</w:t>
                      </w:r>
                      <w:proofErr w:type="gramEnd"/>
                      <w:r w:rsidRPr="003C1843">
                        <w:rPr>
                          <w:rFonts w:ascii="Courier New" w:eastAsia="Times New Roman" w:hAnsi="Courier New" w:cs="Courier New"/>
                          <w:color w:val="871094"/>
                          <w:kern w:val="0"/>
                          <w:szCs w:val="20"/>
                          <w:lang w:eastAsia="hu-HU" w:bidi="ar-SA"/>
                        </w:rPr>
                        <w:t>_text</w:t>
                      </w:r>
                      <w:proofErr w:type="spellEnd"/>
                      <w:r w:rsidRPr="003C1843">
                        <w:rPr>
                          <w:rFonts w:ascii="Courier New" w:eastAsia="Times New Roman" w:hAnsi="Courier New" w:cs="Courier New"/>
                          <w:color w:val="871094"/>
                          <w:kern w:val="0"/>
                          <w:szCs w:val="20"/>
                          <w:lang w:eastAsia="hu-HU" w:bidi="ar-SA"/>
                        </w:rPr>
                        <w:t xml:space="preserve"> </w:t>
                      </w:r>
                      <w:r w:rsidRPr="003C1843">
                        <w:rPr>
                          <w:rFonts w:ascii="Courier New" w:eastAsia="Times New Roman" w:hAnsi="Courier New" w:cs="Courier New"/>
                          <w:color w:val="080808"/>
                          <w:kern w:val="0"/>
                          <w:szCs w:val="20"/>
                          <w:lang w:eastAsia="hu-HU" w:bidi="ar-SA"/>
                        </w:rPr>
                        <w:t xml:space="preserve">= </w:t>
                      </w:r>
                      <w:proofErr w:type="spellStart"/>
                      <w:r w:rsidRPr="003C1843">
                        <w:rPr>
                          <w:rFonts w:ascii="Courier New" w:eastAsia="Times New Roman" w:hAnsi="Courier New" w:cs="Courier New"/>
                          <w:color w:val="2A8C7C"/>
                          <w:kern w:val="0"/>
                          <w:szCs w:val="20"/>
                          <w:lang w:eastAsia="hu-HU" w:bidi="ar-SA"/>
                        </w:rPr>
                        <w:t>deleted_request_data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mail_text</w:t>
                      </w:r>
                      <w:proofErr w:type="spellEnd"/>
                      <w:r w:rsidRPr="003C1843">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mail_details</w:t>
                      </w:r>
                      <w:proofErr w:type="spellEnd"/>
                      <w:r w:rsidR="004B0C06" w:rsidRPr="004B0C06">
                        <w:rPr>
                          <w:rFonts w:ascii="Courier New" w:eastAsia="Times New Roman" w:hAnsi="Courier New" w:cs="Courier New"/>
                          <w:color w:val="871094"/>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deleted_request_data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mail_details</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view_link</w:t>
                      </w:r>
                      <w:proofErr w:type="spellEnd"/>
                      <w:r w:rsidR="004B0C06" w:rsidRPr="004B0C06">
                        <w:rPr>
                          <w:rFonts w:ascii="Courier New" w:eastAsia="Times New Roman" w:hAnsi="Courier New" w:cs="Courier New"/>
                          <w:color w:val="871094"/>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BASE_URL</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2A8C7C"/>
                          <w:kern w:val="0"/>
                          <w:szCs w:val="20"/>
                          <w:lang w:eastAsia="hu-HU" w:bidi="ar-SA"/>
                        </w:rPr>
                        <w:t>template_id</w:t>
                      </w:r>
                      <w:proofErr w:type="spellEnd"/>
                      <w:r w:rsidR="004B0C06" w:rsidRPr="004B0C06">
                        <w:rPr>
                          <w:rFonts w:ascii="Courier New" w:eastAsia="Times New Roman" w:hAnsi="Courier New" w:cs="Courier New"/>
                          <w:color w:val="2A8C7C"/>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FINISHED_TEMPLATE_ID</w:t>
                      </w:r>
                      <w:proofErr w:type="spellEnd"/>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else</w:t>
                      </w:r>
                      <w:proofErr w:type="spellEnd"/>
                      <w:r w:rsidR="004B0C06" w:rsidRPr="004B0C06">
                        <w:rPr>
                          <w:rFonts w:ascii="Courier New" w:eastAsia="Times New Roman" w:hAnsi="Courier New" w:cs="Courier New"/>
                          <w:color w:val="0033B3"/>
                          <w:kern w:val="0"/>
                          <w:szCs w:val="20"/>
                          <w:lang w:eastAsia="hu-HU" w:bidi="ar-SA"/>
                        </w:rPr>
                        <w:t xml:space="preserve"> </w:t>
                      </w:r>
                      <w:proofErr w:type="spellStart"/>
                      <w:r w:rsidR="004B0C06" w:rsidRPr="004B0C06">
                        <w:rPr>
                          <w:rFonts w:ascii="Courier New" w:eastAsia="Times New Roman" w:hAnsi="Courier New" w:cs="Courier New"/>
                          <w:color w:val="0033B3"/>
                          <w:kern w:val="0"/>
                          <w:szCs w:val="20"/>
                          <w:lang w:eastAsia="hu-HU" w:bidi="ar-SA"/>
                        </w:rPr>
                        <w:t>if</w:t>
                      </w:r>
                      <w:proofErr w:type="spellEnd"/>
                      <w:r w:rsidR="004B0C06" w:rsidRPr="004B0C06">
                        <w:rPr>
                          <w:rFonts w:ascii="Courier New" w:eastAsia="Times New Roman" w:hAnsi="Courier New" w:cs="Courier New"/>
                          <w:color w:val="0033B3"/>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w:t>
                      </w:r>
                      <w:proofErr w:type="spellStart"/>
                      <w:r w:rsidR="004B0C06" w:rsidRPr="004B0C06">
                        <w:rPr>
                          <w:rFonts w:ascii="Courier New" w:eastAsia="Times New Roman" w:hAnsi="Courier New" w:cs="Courier New"/>
                          <w:color w:val="080808"/>
                          <w:kern w:val="0"/>
                          <w:szCs w:val="20"/>
                          <w:lang w:eastAsia="hu-HU" w:bidi="ar-SA"/>
                        </w:rPr>
                        <w:t>finishState</w:t>
                      </w:r>
                      <w:proofErr w:type="spellEnd"/>
                      <w:r w:rsidR="004B0C06" w:rsidRPr="004B0C06">
                        <w:rPr>
                          <w:rFonts w:ascii="Courier New" w:eastAsia="Times New Roman" w:hAnsi="Courier New" w:cs="Courier New"/>
                          <w:color w:val="080808"/>
                          <w:kern w:val="0"/>
                          <w:szCs w:val="20"/>
                          <w:lang w:eastAsia="hu-HU" w:bidi="ar-SA"/>
                        </w:rPr>
                        <w:t xml:space="preserve"> == </w:t>
                      </w:r>
                      <w:r w:rsidR="004B0C06" w:rsidRPr="004B0C06">
                        <w:rPr>
                          <w:rFonts w:ascii="Courier New" w:eastAsia="Times New Roman" w:hAnsi="Courier New" w:cs="Courier New"/>
                          <w:color w:val="067D17"/>
                          <w:kern w:val="0"/>
                          <w:szCs w:val="20"/>
                          <w:lang w:eastAsia="hu-HU" w:bidi="ar-SA"/>
                        </w:rPr>
                        <w:t>"</w:t>
                      </w:r>
                      <w:proofErr w:type="spellStart"/>
                      <w:r w:rsidR="004B0C06" w:rsidRPr="004B0C06">
                        <w:rPr>
                          <w:rFonts w:ascii="Courier New" w:eastAsia="Times New Roman" w:hAnsi="Courier New" w:cs="Courier New"/>
                          <w:color w:val="067D17"/>
                          <w:kern w:val="0"/>
                          <w:szCs w:val="20"/>
                          <w:lang w:eastAsia="hu-HU" w:bidi="ar-SA"/>
                        </w:rPr>
                        <w:t>accepted</w:t>
                      </w:r>
                      <w:proofErr w:type="spellEnd"/>
                      <w:r w:rsidR="004B0C06" w:rsidRPr="004B0C06">
                        <w:rPr>
                          <w:rFonts w:ascii="Courier New" w:eastAsia="Times New Roman" w:hAnsi="Courier New" w:cs="Courier New"/>
                          <w:color w:val="067D17"/>
                          <w:kern w:val="0"/>
                          <w:szCs w:val="20"/>
                          <w:lang w:eastAsia="hu-HU" w:bidi="ar-SA"/>
                        </w:rPr>
                        <w:t>"</w:t>
                      </w:r>
                      <w:r w:rsidR="004B0C06" w:rsidRPr="004B0C06">
                        <w:rPr>
                          <w:rFonts w:ascii="Courier New" w:eastAsia="Times New Roman" w:hAnsi="Courier New" w:cs="Courier New"/>
                          <w:color w:val="080808"/>
                          <w:kern w:val="0"/>
                          <w:szCs w:val="20"/>
                          <w:lang w:eastAsia="hu-HU" w:bidi="ar-SA"/>
                        </w:rPr>
                        <w:t>) {</w:t>
                      </w:r>
                    </w:p>
                    <w:p w14:paraId="7A32109D" w14:textId="77777777" w:rsidR="004B0C06" w:rsidRDefault="004B0C06" w:rsidP="003C1843">
                      <w:pPr>
                        <w:pStyle w:val="Kd"/>
                        <w:rPr>
                          <w:lang w:eastAsia="hu-HU" w:bidi="ar-SA"/>
                        </w:rPr>
                      </w:pPr>
                      <w:r>
                        <w:rPr>
                          <w:lang w:eastAsia="hu-HU" w:bidi="ar-SA"/>
                        </w:rPr>
                        <w:t xml:space="preserve">    …</w:t>
                      </w:r>
                    </w:p>
                    <w:p w14:paraId="6DB456A3" w14:textId="77777777" w:rsidR="004B0C06" w:rsidRDefault="004B0C06" w:rsidP="003C1843">
                      <w:pPr>
                        <w:pStyle w:val="Kd"/>
                        <w:rPr>
                          <w:lang w:eastAsia="hu-HU" w:bidi="ar-SA"/>
                        </w:rPr>
                      </w:pPr>
                      <w:r>
                        <w:rPr>
                          <w:lang w:eastAsia="hu-HU" w:bidi="ar-SA"/>
                        </w:rPr>
                        <w:t xml:space="preserve">  }</w:t>
                      </w:r>
                    </w:p>
                    <w:p w14:paraId="3A6C91F1" w14:textId="77777777" w:rsidR="004B0C06" w:rsidRDefault="004B0C06" w:rsidP="003C1843">
                      <w:pPr>
                        <w:pStyle w:val="Kd"/>
                        <w:rPr>
                          <w:lang w:eastAsia="hu-HU" w:bidi="ar-SA"/>
                        </w:rPr>
                      </w:pPr>
                      <w:r>
                        <w:rPr>
                          <w:lang w:eastAsia="hu-HU" w:bidi="ar-SA"/>
                        </w:rPr>
                        <w:t xml:space="preserve">  …</w:t>
                      </w:r>
                    </w:p>
                    <w:p w14:paraId="3E7A5D89" w14:textId="7D5A0878" w:rsidR="005C7C24" w:rsidRDefault="005C7C24" w:rsidP="003C1843">
                      <w:pPr>
                        <w:pStyle w:val="Kd"/>
                        <w:rPr>
                          <w:color w:val="080808"/>
                          <w:lang w:eastAsia="hu-HU" w:bidi="ar-SA"/>
                        </w:rPr>
                      </w:pPr>
                      <w:r>
                        <w:rPr>
                          <w:color w:val="0033B3"/>
                          <w:lang w:eastAsia="hu-HU" w:bidi="ar-SA"/>
                        </w:rPr>
                        <w:t xml:space="preserve">  </w:t>
                      </w:r>
                      <w:proofErr w:type="spellStart"/>
                      <w:r w:rsidRPr="005C7C24">
                        <w:rPr>
                          <w:color w:val="0033B3"/>
                          <w:lang w:eastAsia="hu-HU" w:bidi="ar-SA"/>
                        </w:rPr>
                        <w:t>return</w:t>
                      </w:r>
                      <w:proofErr w:type="spellEnd"/>
                      <w:r w:rsidRPr="005C7C24">
                        <w:rPr>
                          <w:color w:val="0033B3"/>
                          <w:lang w:eastAsia="hu-HU" w:bidi="ar-SA"/>
                        </w:rPr>
                        <w:t xml:space="preserve"> </w:t>
                      </w:r>
                      <w:proofErr w:type="spellStart"/>
                      <w:proofErr w:type="gramStart"/>
                      <w:r w:rsidRPr="005C7C24">
                        <w:rPr>
                          <w:color w:val="830091"/>
                          <w:lang w:eastAsia="hu-HU" w:bidi="ar-SA"/>
                        </w:rPr>
                        <w:t>emailjs</w:t>
                      </w:r>
                      <w:r w:rsidRPr="005C7C24">
                        <w:rPr>
                          <w:color w:val="080808"/>
                          <w:lang w:eastAsia="hu-HU" w:bidi="ar-SA"/>
                        </w:rPr>
                        <w:t>.</w:t>
                      </w:r>
                      <w:r w:rsidRPr="005C7C24">
                        <w:rPr>
                          <w:i/>
                          <w:iCs/>
                          <w:color w:val="00627A"/>
                          <w:lang w:eastAsia="hu-HU" w:bidi="ar-SA"/>
                        </w:rPr>
                        <w:t>send</w:t>
                      </w:r>
                      <w:proofErr w:type="spellEnd"/>
                      <w:proofErr w:type="gramEnd"/>
                      <w:r w:rsidRPr="005C7C24">
                        <w:rPr>
                          <w:color w:val="080808"/>
                          <w:lang w:eastAsia="hu-HU" w:bidi="ar-SA"/>
                        </w:rPr>
                        <w:t>(</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SERVICE_ID</w:t>
                      </w:r>
                      <w:proofErr w:type="spellEnd"/>
                      <w:r w:rsidRPr="005C7C24">
                        <w:rPr>
                          <w:color w:val="080808"/>
                          <w:lang w:eastAsia="hu-HU" w:bidi="ar-SA"/>
                        </w:rPr>
                        <w:t xml:space="preserve">, </w:t>
                      </w:r>
                      <w:proofErr w:type="spellStart"/>
                      <w:r w:rsidRPr="005C7C24">
                        <w:rPr>
                          <w:color w:val="2A8C7C"/>
                          <w:lang w:eastAsia="hu-HU" w:bidi="ar-SA"/>
                        </w:rPr>
                        <w:t>template_id</w:t>
                      </w:r>
                      <w:proofErr w:type="spellEnd"/>
                      <w:r w:rsidRPr="005C7C24">
                        <w:rPr>
                          <w:color w:val="080808"/>
                          <w:lang w:eastAsia="hu-HU" w:bidi="ar-SA"/>
                        </w:rPr>
                        <w:t xml:space="preserve">, </w:t>
                      </w:r>
                      <w:proofErr w:type="spellStart"/>
                      <w:r w:rsidRPr="005C7C24">
                        <w:rPr>
                          <w:color w:val="2A8C7C"/>
                          <w:lang w:eastAsia="hu-HU" w:bidi="ar-SA"/>
                        </w:rPr>
                        <w:t>request_data</w:t>
                      </w:r>
                      <w:proofErr w:type="spellEnd"/>
                      <w:r w:rsidRPr="005C7C24">
                        <w:rPr>
                          <w:color w:val="080808"/>
                          <w:lang w:eastAsia="hu-HU" w:bidi="ar-SA"/>
                        </w:rPr>
                        <w:t xml:space="preserve">, </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USER_ID</w:t>
                      </w:r>
                      <w:proofErr w:type="spellEnd"/>
                      <w:r w:rsidRPr="005C7C24">
                        <w:rPr>
                          <w:color w:val="080808"/>
                          <w:lang w:eastAsia="hu-HU" w:bidi="ar-SA"/>
                        </w:rPr>
                        <w:t>);</w:t>
                      </w:r>
                    </w:p>
                    <w:p w14:paraId="7C54A6E7" w14:textId="5E3F3084" w:rsidR="005A5597" w:rsidRPr="005C7C24" w:rsidRDefault="005A5597" w:rsidP="003C1843">
                      <w:pPr>
                        <w:pStyle w:val="Kd"/>
                        <w:rPr>
                          <w:color w:val="080808"/>
                          <w:lang w:eastAsia="hu-HU" w:bidi="ar-SA"/>
                        </w:rPr>
                      </w:pPr>
                      <w:r>
                        <w:rPr>
                          <w:color w:val="080808"/>
                          <w:lang w:eastAsia="hu-HU" w:bidi="ar-SA"/>
                        </w:rPr>
                        <w:t xml:space="preserve">  …</w:t>
                      </w:r>
                    </w:p>
                    <w:p w14:paraId="7227A596" w14:textId="77777777" w:rsidR="004B0C06" w:rsidRDefault="004B0C06" w:rsidP="003C1843">
                      <w:pPr>
                        <w:pStyle w:val="Kd"/>
                        <w:rPr>
                          <w:lang w:eastAsia="hu-HU" w:bidi="ar-SA"/>
                        </w:rPr>
                      </w:pPr>
                      <w:r>
                        <w:rPr>
                          <w:lang w:eastAsia="hu-HU" w:bidi="ar-SA"/>
                        </w:rPr>
                        <w:t>}</w:t>
                      </w:r>
                    </w:p>
                  </w:txbxContent>
                </v:textbox>
                <w10:wrap type="square" anchorx="page"/>
              </v:shape>
            </w:pict>
          </mc:Fallback>
        </mc:AlternateContent>
      </w:r>
    </w:p>
    <w:p w14:paraId="6EBF06B7" w14:textId="0BBE07BD" w:rsidR="004B0C06" w:rsidRDefault="004B0C06" w:rsidP="00AB60E7">
      <w:pPr>
        <w:rPr>
          <w:noProof/>
        </w:rPr>
      </w:pPr>
    </w:p>
    <w:p w14:paraId="5205C5E9" w14:textId="5C5AD1FB" w:rsidR="004B0C06" w:rsidRDefault="005A5597" w:rsidP="005A5597">
      <w:pPr>
        <w:pStyle w:val="Cmsor3"/>
        <w:numPr>
          <w:ilvl w:val="2"/>
          <w:numId w:val="19"/>
        </w:numPr>
        <w:rPr>
          <w:noProof/>
        </w:rPr>
      </w:pPr>
      <w:bookmarkStart w:id="275" w:name="_Toc184894487"/>
      <w:r>
        <w:rPr>
          <w:noProof/>
        </w:rPr>
        <w:lastRenderedPageBreak/>
        <w:t>Megegyezés</w:t>
      </w:r>
      <w:bookmarkEnd w:id="275"/>
    </w:p>
    <w:p w14:paraId="3A671B3B" w14:textId="4C49B605" w:rsidR="004B0C06" w:rsidRDefault="002330BC" w:rsidP="00AB60E7">
      <w:pPr>
        <w:rPr>
          <w:noProof/>
        </w:rPr>
      </w:pPr>
      <w:r>
        <w:rPr>
          <w:noProof/>
        </w:rPr>
        <mc:AlternateContent>
          <mc:Choice Requires="wps">
            <w:drawing>
              <wp:anchor distT="0" distB="0" distL="114300" distR="114300" simplePos="0" relativeHeight="251944960" behindDoc="0" locked="0" layoutInCell="1" allowOverlap="1" wp14:anchorId="1E886565" wp14:editId="320D9EE6">
                <wp:simplePos x="0" y="0"/>
                <wp:positionH relativeFrom="column">
                  <wp:posOffset>861695</wp:posOffset>
                </wp:positionH>
                <wp:positionV relativeFrom="paragraph">
                  <wp:posOffset>871855</wp:posOffset>
                </wp:positionV>
                <wp:extent cx="3672840" cy="457200"/>
                <wp:effectExtent l="0" t="0" r="3810" b="0"/>
                <wp:wrapTopAndBottom/>
                <wp:docPr id="286930334" name="Szövegdoboz 1"/>
                <wp:cNvGraphicFramePr/>
                <a:graphic xmlns:a="http://schemas.openxmlformats.org/drawingml/2006/main">
                  <a:graphicData uri="http://schemas.microsoft.com/office/word/2010/wordprocessingShape">
                    <wps:wsp>
                      <wps:cNvSpPr txBox="1"/>
                      <wps:spPr>
                        <a:xfrm>
                          <a:off x="0" y="0"/>
                          <a:ext cx="3672840" cy="457200"/>
                        </a:xfrm>
                        <a:prstGeom prst="rect">
                          <a:avLst/>
                        </a:prstGeom>
                        <a:solidFill>
                          <a:prstClr val="white"/>
                        </a:solidFill>
                        <a:ln>
                          <a:noFill/>
                        </a:ln>
                      </wps:spPr>
                      <wps:txbx>
                        <w:txbxContent>
                          <w:bookmarkStart w:id="276" w:name="_Ref183523282"/>
                          <w:p w14:paraId="46E794F0" w14:textId="3D428F14" w:rsidR="002330BC" w:rsidRPr="00FB6D2B"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7" w:name="_Toc184894433"/>
                            <w:r w:rsidR="006B6047">
                              <w:rPr>
                                <w:noProof/>
                              </w:rPr>
                              <w:t>69</w:t>
                            </w:r>
                            <w:r>
                              <w:rPr>
                                <w:noProof/>
                              </w:rPr>
                              <w:fldChar w:fldCharType="end"/>
                            </w:r>
                            <w:r w:rsidR="002330BC">
                              <w:t>. ábra</w:t>
                            </w:r>
                            <w:bookmarkEnd w:id="276"/>
                            <w:r w:rsidR="002330BC">
                              <w:t>: Új időpontkérés beérkezése (saját)</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E886565" id="_x0000_s1131" type="#_x0000_t202" style="position:absolute;left:0;text-align:left;margin-left:67.85pt;margin-top:68.65pt;width:289.2pt;height:36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" stroked="f">
                <v:textbox inset="0,0,0,0">
                  <w:txbxContent>
                    <w:bookmarkStart w:id="278" w:name="_Ref183523282"/>
                    <w:p w14:paraId="46E794F0" w14:textId="3D428F14" w:rsidR="002330BC" w:rsidRPr="00FB6D2B"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9" w:name="_Toc184894433"/>
                      <w:r w:rsidR="006B6047">
                        <w:rPr>
                          <w:noProof/>
                        </w:rPr>
                        <w:t>69</w:t>
                      </w:r>
                      <w:r>
                        <w:rPr>
                          <w:noProof/>
                        </w:rPr>
                        <w:fldChar w:fldCharType="end"/>
                      </w:r>
                      <w:r w:rsidR="002330BC">
                        <w:t>. ábra</w:t>
                      </w:r>
                      <w:bookmarkEnd w:id="278"/>
                      <w:r w:rsidR="002330BC">
                        <w:t>: Új időpontkérés beérkezése (saját)</w:t>
                      </w:r>
                      <w:bookmarkEnd w:id="279"/>
                    </w:p>
                  </w:txbxContent>
                </v:textbox>
                <w10:wrap type="topAndBottom"/>
              </v:shape>
            </w:pict>
          </mc:Fallback>
        </mc:AlternateContent>
      </w:r>
      <w:r w:rsidRPr="001F4DE1">
        <w:rPr>
          <w:noProof/>
        </w:rPr>
        <w:drawing>
          <wp:anchor distT="0" distB="0" distL="114300" distR="114300" simplePos="0" relativeHeight="251881472" behindDoc="0" locked="0" layoutInCell="1" allowOverlap="1" wp14:anchorId="3B018F8E" wp14:editId="5D662105">
            <wp:simplePos x="0" y="0"/>
            <wp:positionH relativeFrom="page">
              <wp:posOffset>1941830</wp:posOffset>
            </wp:positionH>
            <wp:positionV relativeFrom="paragraph">
              <wp:posOffset>1329055</wp:posOffset>
            </wp:positionV>
            <wp:extent cx="3672840" cy="3531870"/>
            <wp:effectExtent l="0" t="0" r="3810" b="0"/>
            <wp:wrapTopAndBottom/>
            <wp:docPr id="414967186" name="Kép 1" descr="A képen szöveg, képernyőkép, Webla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67186" name="Kép 1" descr="A képen szöveg, képernyőkép, Weblap, szoftver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672840" cy="3531870"/>
                    </a:xfrm>
                    <a:prstGeom prst="rect">
                      <a:avLst/>
                    </a:prstGeom>
                  </pic:spPr>
                </pic:pic>
              </a:graphicData>
            </a:graphic>
            <wp14:sizeRelH relativeFrom="page">
              <wp14:pctWidth>0</wp14:pctWidth>
            </wp14:sizeRelH>
            <wp14:sizeRelV relativeFrom="page">
              <wp14:pctHeight>0</wp14:pctHeight>
            </wp14:sizeRelV>
          </wp:anchor>
        </w:drawing>
      </w:r>
      <w:r w:rsidR="005A5597">
        <w:rPr>
          <w:noProof/>
        </w:rPr>
        <w:t>Új időpontkérelem</w:t>
      </w:r>
      <w:r>
        <w:rPr>
          <w:noProof/>
        </w:rPr>
        <w:t xml:space="preserve"> esetén a beállított illetékes egy </w:t>
      </w:r>
      <w:r>
        <w:rPr>
          <w:noProof/>
        </w:rPr>
        <w:fldChar w:fldCharType="begin"/>
      </w:r>
      <w:r>
        <w:rPr>
          <w:noProof/>
        </w:rPr>
        <w:instrText xml:space="preserve"> REF _Ref183523282 \h </w:instrText>
      </w:r>
      <w:r>
        <w:rPr>
          <w:noProof/>
        </w:rPr>
      </w:r>
      <w:r>
        <w:rPr>
          <w:noProof/>
        </w:rPr>
        <w:fldChar w:fldCharType="separate"/>
      </w:r>
      <w:r w:rsidR="002B0ADE">
        <w:rPr>
          <w:noProof/>
        </w:rPr>
        <w:t>69</w:t>
      </w:r>
      <w:r w:rsidR="002B0ADE">
        <w:t>. ábr</w:t>
      </w:r>
      <w:r>
        <w:rPr>
          <w:noProof/>
        </w:rPr>
        <w:fldChar w:fldCharType="end"/>
      </w:r>
      <w:r>
        <w:rPr>
          <w:noProof/>
        </w:rPr>
        <w:t>ához hasonló levelet fog kapni a kérésről. Ebben szerepel az időpontfoglaló e-mail címe, a foglalandó időpont címe, leírása, dátuma, intervalluma, valamint a kiválasztott helyszín.</w:t>
      </w:r>
    </w:p>
    <w:p w14:paraId="50BC0D31" w14:textId="77777777" w:rsidR="001D515F" w:rsidRDefault="001D515F" w:rsidP="00AB60E7">
      <w:pPr>
        <w:rPr>
          <w:noProof/>
        </w:rPr>
      </w:pPr>
    </w:p>
    <w:p w14:paraId="2755697A" w14:textId="77777777" w:rsidR="002444AC" w:rsidRDefault="001D515F" w:rsidP="00AB60E7">
      <w:pPr>
        <w:rPr>
          <w:noProof/>
        </w:rPr>
      </w:pPr>
      <w:r>
        <w:rPr>
          <w:noProof/>
        </w:rPr>
        <w:t>Erre háromféleképp reagálhat a címzett</w:t>
      </w:r>
      <w:r w:rsidR="002444AC">
        <w:rPr>
          <w:noProof/>
        </w:rPr>
        <w:t>.</w:t>
      </w:r>
    </w:p>
    <w:p w14:paraId="27B5A63A" w14:textId="35FA6C2D" w:rsidR="001D515F" w:rsidRDefault="001D515F" w:rsidP="00AB60E7">
      <w:pPr>
        <w:rPr>
          <w:noProof/>
        </w:rPr>
      </w:pPr>
      <w:r>
        <w:rPr>
          <w:noProof/>
        </w:rPr>
        <w:t>Elutasíthatja az időpontkérelmet, amely a Delete proposal gombra nyomással történik. Ekkor</w:t>
      </w:r>
      <w:r w:rsidR="002444AC">
        <w:rPr>
          <w:noProof/>
        </w:rPr>
        <w:t xml:space="preserve"> </w:t>
      </w:r>
      <w:r>
        <w:rPr>
          <w:noProof/>
        </w:rPr>
        <w:t>a címzett</w:t>
      </w:r>
      <w:r w:rsidR="002444AC">
        <w:rPr>
          <w:noProof/>
        </w:rPr>
        <w:t xml:space="preserve"> az </w:t>
      </w:r>
      <w:r w:rsidR="002444AC">
        <w:rPr>
          <w:noProof/>
        </w:rPr>
        <w:fldChar w:fldCharType="begin"/>
      </w:r>
      <w:r w:rsidR="002444AC">
        <w:rPr>
          <w:noProof/>
        </w:rPr>
        <w:instrText xml:space="preserve"> REF _Ref183524580 \h </w:instrText>
      </w:r>
      <w:r w:rsidR="002444AC">
        <w:rPr>
          <w:noProof/>
        </w:rPr>
      </w:r>
      <w:r w:rsidR="002444AC">
        <w:rPr>
          <w:noProof/>
        </w:rPr>
        <w:fldChar w:fldCharType="separate"/>
      </w:r>
      <w:r w:rsidR="002B0ADE">
        <w:rPr>
          <w:noProof/>
        </w:rPr>
        <w:t>70</w:t>
      </w:r>
      <w:r w:rsidR="002B0ADE">
        <w:t>. ábr</w:t>
      </w:r>
      <w:r w:rsidR="002444AC">
        <w:rPr>
          <w:noProof/>
        </w:rPr>
        <w:fldChar w:fldCharType="end"/>
      </w:r>
      <w:r w:rsidR="007B43E0">
        <w:rPr>
          <w:noProof/>
        </w:rPr>
        <w:t>án</w:t>
      </w:r>
      <w:r w:rsidR="002444AC">
        <w:rPr>
          <w:noProof/>
        </w:rPr>
        <w:t xml:space="preserve"> látható oldalra kerül irányításra, és az időpontfoglaló</w:t>
      </w:r>
      <w:r>
        <w:rPr>
          <w:noProof/>
        </w:rPr>
        <w:t xml:space="preserve"> értesítőt kap, hogy az időpontját törölték</w:t>
      </w:r>
      <w:r w:rsidR="002444AC">
        <w:rPr>
          <w:noProof/>
        </w:rPr>
        <w:t xml:space="preserve"> (</w:t>
      </w:r>
      <w:r w:rsidR="002444AC">
        <w:rPr>
          <w:noProof/>
        </w:rPr>
        <w:fldChar w:fldCharType="begin"/>
      </w:r>
      <w:r w:rsidR="002444AC">
        <w:rPr>
          <w:noProof/>
        </w:rPr>
        <w:instrText xml:space="preserve"> REF _Ref183524600 \h </w:instrText>
      </w:r>
      <w:r w:rsidR="002444AC">
        <w:rPr>
          <w:noProof/>
        </w:rPr>
      </w:r>
      <w:r w:rsidR="002444AC">
        <w:rPr>
          <w:noProof/>
        </w:rPr>
        <w:fldChar w:fldCharType="separate"/>
      </w:r>
      <w:r w:rsidR="002B0ADE">
        <w:rPr>
          <w:noProof/>
        </w:rPr>
        <w:t>71</w:t>
      </w:r>
      <w:r w:rsidR="002B0ADE">
        <w:t>. ábra</w:t>
      </w:r>
      <w:r w:rsidR="002444AC">
        <w:rPr>
          <w:noProof/>
        </w:rPr>
        <w:fldChar w:fldCharType="end"/>
      </w:r>
      <w:r w:rsidR="002444AC">
        <w:rPr>
          <w:noProof/>
        </w:rPr>
        <w:t>)</w:t>
      </w:r>
      <w:r>
        <w:rPr>
          <w:noProof/>
        </w:rPr>
        <w:t>.</w:t>
      </w:r>
      <w:r w:rsidR="002D2A2F">
        <w:rPr>
          <w:noProof/>
        </w:rPr>
        <w:t xml:space="preserve"> A View Occupancy gomb itt a bekonfigurált oldalra visz, amelyen láthatóak a foglalt időpontok.</w:t>
      </w:r>
    </w:p>
    <w:p w14:paraId="67933A4F" w14:textId="77777777" w:rsidR="001D515F" w:rsidRDefault="001D515F" w:rsidP="00AB60E7">
      <w:pPr>
        <w:rPr>
          <w:noProof/>
        </w:rPr>
      </w:pPr>
    </w:p>
    <w:p w14:paraId="1650A980" w14:textId="77777777" w:rsidR="001D515F" w:rsidRDefault="001D515F" w:rsidP="00AB60E7">
      <w:pPr>
        <w:rPr>
          <w:noProof/>
        </w:rPr>
      </w:pPr>
    </w:p>
    <w:p w14:paraId="5A9CF29C" w14:textId="77777777" w:rsidR="001D515F" w:rsidRDefault="001D515F" w:rsidP="00AB60E7">
      <w:pPr>
        <w:rPr>
          <w:noProof/>
        </w:rPr>
      </w:pPr>
    </w:p>
    <w:p w14:paraId="6E305490" w14:textId="77777777" w:rsidR="001D515F" w:rsidRDefault="001D515F" w:rsidP="00AB60E7">
      <w:pPr>
        <w:rPr>
          <w:noProof/>
        </w:rPr>
      </w:pPr>
    </w:p>
    <w:p w14:paraId="75EC19B7" w14:textId="77777777" w:rsidR="001D515F" w:rsidRDefault="001D515F" w:rsidP="00AB60E7">
      <w:pPr>
        <w:rPr>
          <w:noProof/>
        </w:rPr>
      </w:pPr>
    </w:p>
    <w:p w14:paraId="03B8D380" w14:textId="77777777" w:rsidR="001D515F" w:rsidRDefault="001D515F" w:rsidP="00AB60E7">
      <w:pPr>
        <w:rPr>
          <w:noProof/>
        </w:rPr>
      </w:pPr>
    </w:p>
    <w:p w14:paraId="00001A41" w14:textId="5C7D24EE" w:rsidR="001D515F" w:rsidRDefault="001D573B" w:rsidP="00AB60E7">
      <w:pPr>
        <w:rPr>
          <w:noProof/>
        </w:rPr>
      </w:pPr>
      <w:r>
        <w:rPr>
          <w:noProof/>
        </w:rPr>
        <w:lastRenderedPageBreak/>
        <mc:AlternateContent>
          <mc:Choice Requires="wps">
            <w:drawing>
              <wp:anchor distT="0" distB="0" distL="114300" distR="114300" simplePos="0" relativeHeight="251957248" behindDoc="0" locked="0" layoutInCell="1" allowOverlap="1" wp14:anchorId="64A70716" wp14:editId="0FDA6898">
                <wp:simplePos x="0" y="0"/>
                <wp:positionH relativeFrom="column">
                  <wp:posOffset>-91440</wp:posOffset>
                </wp:positionH>
                <wp:positionV relativeFrom="paragraph">
                  <wp:posOffset>2754630</wp:posOffset>
                </wp:positionV>
                <wp:extent cx="2908300" cy="457200"/>
                <wp:effectExtent l="0" t="0" r="6350" b="0"/>
                <wp:wrapTopAndBottom/>
                <wp:docPr id="1413483831" name="Szövegdoboz 1"/>
                <wp:cNvGraphicFramePr/>
                <a:graphic xmlns:a="http://schemas.openxmlformats.org/drawingml/2006/main">
                  <a:graphicData uri="http://schemas.microsoft.com/office/word/2010/wordprocessingShape">
                    <wps:wsp>
                      <wps:cNvSpPr txBox="1"/>
                      <wps:spPr>
                        <a:xfrm>
                          <a:off x="0" y="0"/>
                          <a:ext cx="2908300" cy="457200"/>
                        </a:xfrm>
                        <a:prstGeom prst="rect">
                          <a:avLst/>
                        </a:prstGeom>
                        <a:solidFill>
                          <a:prstClr val="white"/>
                        </a:solidFill>
                        <a:ln>
                          <a:noFill/>
                        </a:ln>
                      </wps:spPr>
                      <wps:txbx>
                        <w:txbxContent>
                          <w:bookmarkStart w:id="280" w:name="_Ref183524580"/>
                          <w:p w14:paraId="59820559" w14:textId="5A22F488" w:rsidR="002444AC" w:rsidRPr="00FD150D" w:rsidRDefault="00015CB5" w:rsidP="002444A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1" w:name="_Toc184894434"/>
                            <w:r w:rsidR="006B6047">
                              <w:rPr>
                                <w:noProof/>
                              </w:rPr>
                              <w:t>70</w:t>
                            </w:r>
                            <w:r>
                              <w:rPr>
                                <w:noProof/>
                              </w:rPr>
                              <w:fldChar w:fldCharType="end"/>
                            </w:r>
                            <w:r w:rsidR="002444AC">
                              <w:t>. ábra</w:t>
                            </w:r>
                            <w:bookmarkEnd w:id="280"/>
                            <w:r w:rsidR="002444AC">
                              <w:t>: Időpont törlés oldal (saját)</w:t>
                            </w:r>
                            <w:bookmarkEnd w:id="2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4A70716" id="_x0000_s1132" type="#_x0000_t202" style="position:absolute;left:0;text-align:left;margin-left:-7.2pt;margin-top:216.9pt;width:229pt;height:36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" stroked="f">
                <v:textbox inset="0,0,0,0">
                  <w:txbxContent>
                    <w:bookmarkStart w:id="282" w:name="_Ref183524580"/>
                    <w:p w14:paraId="59820559" w14:textId="5A22F488" w:rsidR="002444AC" w:rsidRPr="00FD150D" w:rsidRDefault="00015CB5" w:rsidP="002444A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3" w:name="_Toc184894434"/>
                      <w:r w:rsidR="006B6047">
                        <w:rPr>
                          <w:noProof/>
                        </w:rPr>
                        <w:t>70</w:t>
                      </w:r>
                      <w:r>
                        <w:rPr>
                          <w:noProof/>
                        </w:rPr>
                        <w:fldChar w:fldCharType="end"/>
                      </w:r>
                      <w:r w:rsidR="002444AC">
                        <w:t>. ábra</w:t>
                      </w:r>
                      <w:bookmarkEnd w:id="282"/>
                      <w:r w:rsidR="002444AC">
                        <w:t>: Időpont törlés oldal (saját)</w:t>
                      </w:r>
                      <w:bookmarkEnd w:id="283"/>
                    </w:p>
                  </w:txbxContent>
                </v:textbox>
                <w10:wrap type="topAndBottom"/>
              </v:shape>
            </w:pict>
          </mc:Fallback>
        </mc:AlternateContent>
      </w:r>
      <w:r w:rsidR="002444AC">
        <w:rPr>
          <w:noProof/>
        </w:rPr>
        <mc:AlternateContent>
          <mc:Choice Requires="wps">
            <w:drawing>
              <wp:anchor distT="0" distB="0" distL="114300" distR="114300" simplePos="0" relativeHeight="251959296" behindDoc="0" locked="0" layoutInCell="1" allowOverlap="1" wp14:anchorId="326F6C78" wp14:editId="65E65558">
                <wp:simplePos x="0" y="0"/>
                <wp:positionH relativeFrom="column">
                  <wp:posOffset>2931795</wp:posOffset>
                </wp:positionH>
                <wp:positionV relativeFrom="paragraph">
                  <wp:posOffset>2750185</wp:posOffset>
                </wp:positionV>
                <wp:extent cx="2644140" cy="635"/>
                <wp:effectExtent l="0" t="0" r="3810" b="3810"/>
                <wp:wrapTopAndBottom/>
                <wp:docPr id="1721817421" name="Szövegdoboz 1"/>
                <wp:cNvGraphicFramePr/>
                <a:graphic xmlns:a="http://schemas.openxmlformats.org/drawingml/2006/main">
                  <a:graphicData uri="http://schemas.microsoft.com/office/word/2010/wordprocessingShape">
                    <wps:wsp>
                      <wps:cNvSpPr txBox="1"/>
                      <wps:spPr>
                        <a:xfrm>
                          <a:off x="0" y="0"/>
                          <a:ext cx="2644140" cy="635"/>
                        </a:xfrm>
                        <a:prstGeom prst="rect">
                          <a:avLst/>
                        </a:prstGeom>
                        <a:solidFill>
                          <a:prstClr val="white"/>
                        </a:solidFill>
                        <a:ln>
                          <a:noFill/>
                        </a:ln>
                      </wps:spPr>
                      <wps:txbx>
                        <w:txbxContent>
                          <w:bookmarkStart w:id="284" w:name="_Ref183524600"/>
                          <w:p w14:paraId="16A84F85" w14:textId="33160628" w:rsidR="002444AC" w:rsidRPr="00724ED4" w:rsidRDefault="00015CB5" w:rsidP="002444A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5" w:name="_Toc184894435"/>
                            <w:r w:rsidR="006B6047">
                              <w:rPr>
                                <w:noProof/>
                              </w:rPr>
                              <w:t>71</w:t>
                            </w:r>
                            <w:r>
                              <w:rPr>
                                <w:noProof/>
                              </w:rPr>
                              <w:fldChar w:fldCharType="end"/>
                            </w:r>
                            <w:r w:rsidR="002444AC">
                              <w:t>. ábra</w:t>
                            </w:r>
                            <w:bookmarkEnd w:id="284"/>
                            <w:r w:rsidR="002444AC">
                              <w:t>: Időpont törlés értesítő (saját)</w:t>
                            </w:r>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F6C78" id="_x0000_s1133" type="#_x0000_t202" style="position:absolute;left:0;text-align:left;margin-left:230.85pt;margin-top:216.55pt;width:208.2pt;height:.05pt;z-index:25195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" stroked="f">
                <v:textbox style="mso-fit-shape-to-text:t" inset="0,0,0,0">
                  <w:txbxContent>
                    <w:bookmarkStart w:id="286" w:name="_Ref183524600"/>
                    <w:p w14:paraId="16A84F85" w14:textId="33160628" w:rsidR="002444AC" w:rsidRPr="00724ED4" w:rsidRDefault="00015CB5" w:rsidP="002444A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7" w:name="_Toc184894435"/>
                      <w:r w:rsidR="006B6047">
                        <w:rPr>
                          <w:noProof/>
                        </w:rPr>
                        <w:t>71</w:t>
                      </w:r>
                      <w:r>
                        <w:rPr>
                          <w:noProof/>
                        </w:rPr>
                        <w:fldChar w:fldCharType="end"/>
                      </w:r>
                      <w:r w:rsidR="002444AC">
                        <w:t>. ábra</w:t>
                      </w:r>
                      <w:bookmarkEnd w:id="286"/>
                      <w:r w:rsidR="002444AC">
                        <w:t>: Időpont törlés értesítő (saját)</w:t>
                      </w:r>
                      <w:bookmarkEnd w:id="287"/>
                    </w:p>
                  </w:txbxContent>
                </v:textbox>
                <w10:wrap type="topAndBottom"/>
              </v:shape>
            </w:pict>
          </mc:Fallback>
        </mc:AlternateContent>
      </w:r>
      <w:r w:rsidR="002444AC" w:rsidRPr="002444AC">
        <w:rPr>
          <w:noProof/>
        </w:rPr>
        <w:drawing>
          <wp:anchor distT="0" distB="0" distL="114300" distR="114300" simplePos="0" relativeHeight="251955200" behindDoc="0" locked="0" layoutInCell="1" allowOverlap="1" wp14:anchorId="3D28452A" wp14:editId="330F6083">
            <wp:simplePos x="0" y="0"/>
            <wp:positionH relativeFrom="margin">
              <wp:align>right</wp:align>
            </wp:positionH>
            <wp:positionV relativeFrom="paragraph">
              <wp:posOffset>328930</wp:posOffset>
            </wp:positionV>
            <wp:extent cx="2644140" cy="2326005"/>
            <wp:effectExtent l="0" t="0" r="3810" b="0"/>
            <wp:wrapTopAndBottom/>
            <wp:docPr id="7807570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5705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44140" cy="2326005"/>
                    </a:xfrm>
                    <a:prstGeom prst="rect">
                      <a:avLst/>
                    </a:prstGeom>
                  </pic:spPr>
                </pic:pic>
              </a:graphicData>
            </a:graphic>
            <wp14:sizeRelH relativeFrom="page">
              <wp14:pctWidth>0</wp14:pctWidth>
            </wp14:sizeRelH>
            <wp14:sizeRelV relativeFrom="page">
              <wp14:pctHeight>0</wp14:pctHeight>
            </wp14:sizeRelV>
          </wp:anchor>
        </w:drawing>
      </w:r>
      <w:r w:rsidR="002444AC" w:rsidRPr="002444AC">
        <w:rPr>
          <w:noProof/>
        </w:rPr>
        <w:t xml:space="preserve"> </w:t>
      </w:r>
      <w:r w:rsidR="001D515F" w:rsidRPr="001D515F">
        <w:rPr>
          <w:noProof/>
        </w:rPr>
        <w:drawing>
          <wp:anchor distT="0" distB="0" distL="114300" distR="114300" simplePos="0" relativeHeight="251954176" behindDoc="0" locked="0" layoutInCell="1" allowOverlap="1" wp14:anchorId="3D751B5C" wp14:editId="487E5F00">
            <wp:simplePos x="0" y="0"/>
            <wp:positionH relativeFrom="margin">
              <wp:align>left</wp:align>
            </wp:positionH>
            <wp:positionV relativeFrom="paragraph">
              <wp:posOffset>260985</wp:posOffset>
            </wp:positionV>
            <wp:extent cx="2908300" cy="2179320"/>
            <wp:effectExtent l="0" t="0" r="6350" b="0"/>
            <wp:wrapTopAndBottom/>
            <wp:docPr id="120516479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64797" name="Kép 1" descr="A képen szöveg, képernyőkép, Betűtípus látható&#10;&#10;Automatikusan generált leírás"/>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08300" cy="2179320"/>
                    </a:xfrm>
                    <a:prstGeom prst="rect">
                      <a:avLst/>
                    </a:prstGeom>
                  </pic:spPr>
                </pic:pic>
              </a:graphicData>
            </a:graphic>
            <wp14:sizeRelH relativeFrom="page">
              <wp14:pctWidth>0</wp14:pctWidth>
            </wp14:sizeRelH>
            <wp14:sizeRelV relativeFrom="page">
              <wp14:pctHeight>0</wp14:pctHeight>
            </wp14:sizeRelV>
          </wp:anchor>
        </w:drawing>
      </w:r>
    </w:p>
    <w:p w14:paraId="1934DB05" w14:textId="502A5D3B" w:rsidR="00B51538" w:rsidRDefault="00613FAF" w:rsidP="00AB60E7">
      <w:pPr>
        <w:rPr>
          <w:noProof/>
        </w:rPr>
      </w:pPr>
      <w:r>
        <w:rPr>
          <w:noProof/>
        </w:rPr>
        <mc:AlternateContent>
          <mc:Choice Requires="wps">
            <w:drawing>
              <wp:anchor distT="0" distB="0" distL="114300" distR="114300" simplePos="0" relativeHeight="251962368" behindDoc="0" locked="0" layoutInCell="1" allowOverlap="1" wp14:anchorId="5813732B" wp14:editId="4841023F">
                <wp:simplePos x="0" y="0"/>
                <wp:positionH relativeFrom="margin">
                  <wp:posOffset>1287780</wp:posOffset>
                </wp:positionH>
                <wp:positionV relativeFrom="paragraph">
                  <wp:posOffset>7221855</wp:posOffset>
                </wp:positionV>
                <wp:extent cx="2987040" cy="381000"/>
                <wp:effectExtent l="0" t="0" r="3810" b="0"/>
                <wp:wrapTopAndBottom/>
                <wp:docPr id="1938438377" name="Szövegdoboz 1"/>
                <wp:cNvGraphicFramePr/>
                <a:graphic xmlns:a="http://schemas.openxmlformats.org/drawingml/2006/main">
                  <a:graphicData uri="http://schemas.microsoft.com/office/word/2010/wordprocessingShape">
                    <wps:wsp>
                      <wps:cNvSpPr txBox="1"/>
                      <wps:spPr>
                        <a:xfrm>
                          <a:off x="0" y="0"/>
                          <a:ext cx="2987040" cy="381000"/>
                        </a:xfrm>
                        <a:prstGeom prst="rect">
                          <a:avLst/>
                        </a:prstGeom>
                        <a:solidFill>
                          <a:prstClr val="white"/>
                        </a:solidFill>
                        <a:ln>
                          <a:noFill/>
                        </a:ln>
                      </wps:spPr>
                      <wps:txbx>
                        <w:txbxContent>
                          <w:bookmarkStart w:id="288" w:name="_Ref183525274"/>
                          <w:p w14:paraId="49CA57CC" w14:textId="77E378E8" w:rsidR="00613FAF" w:rsidRPr="00CC7F88" w:rsidRDefault="00015CB5" w:rsidP="00613FA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9" w:name="_Toc184894436"/>
                            <w:r w:rsidR="006B6047">
                              <w:rPr>
                                <w:noProof/>
                              </w:rPr>
                              <w:t>72</w:t>
                            </w:r>
                            <w:r>
                              <w:rPr>
                                <w:noProof/>
                              </w:rPr>
                              <w:fldChar w:fldCharType="end"/>
                            </w:r>
                            <w:r w:rsidR="00613FAF">
                              <w:t>. ábra</w:t>
                            </w:r>
                            <w:bookmarkEnd w:id="288"/>
                            <w:r w:rsidR="00613FAF">
                              <w:t>: Időpont szerkesztése (saját)</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13732B" id="_x0000_s1134" type="#_x0000_t202" style="position:absolute;left:0;text-align:left;margin-left:101.4pt;margin-top:568.65pt;width:235.2pt;height:30pt;z-index:251962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" stroked="f">
                <v:textbox inset="0,0,0,0">
                  <w:txbxContent>
                    <w:bookmarkStart w:id="290" w:name="_Ref183525274"/>
                    <w:p w14:paraId="49CA57CC" w14:textId="77E378E8" w:rsidR="00613FAF" w:rsidRPr="00CC7F88" w:rsidRDefault="00015CB5" w:rsidP="00613FA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91" w:name="_Toc184894436"/>
                      <w:r w:rsidR="006B6047">
                        <w:rPr>
                          <w:noProof/>
                        </w:rPr>
                        <w:t>72</w:t>
                      </w:r>
                      <w:r>
                        <w:rPr>
                          <w:noProof/>
                        </w:rPr>
                        <w:fldChar w:fldCharType="end"/>
                      </w:r>
                      <w:r w:rsidR="00613FAF">
                        <w:t>. ábra</w:t>
                      </w:r>
                      <w:bookmarkEnd w:id="290"/>
                      <w:r w:rsidR="00613FAF">
                        <w:t>: Időpont szerkesztése (saját)</w:t>
                      </w:r>
                      <w:bookmarkEnd w:id="291"/>
                    </w:p>
                  </w:txbxContent>
                </v:textbox>
                <w10:wrap type="topAndBottom" anchorx="margin"/>
              </v:shape>
            </w:pict>
          </mc:Fallback>
        </mc:AlternateContent>
      </w:r>
      <w:r w:rsidRPr="00613FAF">
        <w:rPr>
          <w:noProof/>
        </w:rPr>
        <w:drawing>
          <wp:anchor distT="0" distB="0" distL="114300" distR="114300" simplePos="0" relativeHeight="251960320" behindDoc="0" locked="0" layoutInCell="1" allowOverlap="1" wp14:anchorId="4E53E09F" wp14:editId="647A70A9">
            <wp:simplePos x="0" y="0"/>
            <wp:positionH relativeFrom="margin">
              <wp:posOffset>1287780</wp:posOffset>
            </wp:positionH>
            <wp:positionV relativeFrom="paragraph">
              <wp:posOffset>4425315</wp:posOffset>
            </wp:positionV>
            <wp:extent cx="2987040" cy="2736215"/>
            <wp:effectExtent l="0" t="0" r="3810" b="6985"/>
            <wp:wrapTopAndBottom/>
            <wp:docPr id="1366552059"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52059" name="Kép 1" descr="A képen szöveg, képernyőkép, Betűtípus, szám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2987040" cy="2736215"/>
                    </a:xfrm>
                    <a:prstGeom prst="rect">
                      <a:avLst/>
                    </a:prstGeom>
                  </pic:spPr>
                </pic:pic>
              </a:graphicData>
            </a:graphic>
            <wp14:sizeRelH relativeFrom="page">
              <wp14:pctWidth>0</wp14:pctWidth>
            </wp14:sizeRelH>
            <wp14:sizeRelV relativeFrom="page">
              <wp14:pctHeight>0</wp14:pctHeight>
            </wp14:sizeRelV>
          </wp:anchor>
        </w:drawing>
      </w:r>
      <w:r w:rsidR="002444AC">
        <w:rPr>
          <w:noProof/>
        </w:rPr>
        <w:t xml:space="preserve">Második opcióként szerkesztheti az időpontot, amely esetben a </w:t>
      </w:r>
      <w:r>
        <w:rPr>
          <w:noProof/>
        </w:rPr>
        <w:fldChar w:fldCharType="begin"/>
      </w:r>
      <w:r>
        <w:rPr>
          <w:noProof/>
        </w:rPr>
        <w:instrText xml:space="preserve"> REF _Ref183525274 \h </w:instrText>
      </w:r>
      <w:r>
        <w:rPr>
          <w:noProof/>
        </w:rPr>
      </w:r>
      <w:r>
        <w:rPr>
          <w:noProof/>
        </w:rPr>
        <w:fldChar w:fldCharType="separate"/>
      </w:r>
      <w:r w:rsidR="002B0ADE">
        <w:rPr>
          <w:noProof/>
        </w:rPr>
        <w:t>72</w:t>
      </w:r>
      <w:r w:rsidR="002B0ADE">
        <w:t>. ábr</w:t>
      </w:r>
      <w:r>
        <w:rPr>
          <w:noProof/>
        </w:rPr>
        <w:fldChar w:fldCharType="end"/>
      </w:r>
      <w:r w:rsidR="007B43E0">
        <w:rPr>
          <w:noProof/>
        </w:rPr>
        <w:t>án</w:t>
      </w:r>
      <w:r w:rsidR="002444AC">
        <w:rPr>
          <w:noProof/>
        </w:rPr>
        <w:t xml:space="preserve"> látható oldalra kerül</w:t>
      </w:r>
      <w:r>
        <w:rPr>
          <w:noProof/>
        </w:rPr>
        <w:t xml:space="preserve">, amely gyakorlatilag azokat a mezőket tartalmazza, mint a főoldalon felugró modal az e-mail címeken kívül. Itt az OK gombra kattintva a </w:t>
      </w:r>
      <w:r>
        <w:rPr>
          <w:noProof/>
        </w:rPr>
        <w:fldChar w:fldCharType="begin"/>
      </w:r>
      <w:r>
        <w:rPr>
          <w:noProof/>
        </w:rPr>
        <w:instrText xml:space="preserve"> REF _Ref183523282 \h </w:instrText>
      </w:r>
      <w:r>
        <w:rPr>
          <w:noProof/>
        </w:rPr>
      </w:r>
      <w:r>
        <w:rPr>
          <w:noProof/>
        </w:rPr>
        <w:fldChar w:fldCharType="separate"/>
      </w:r>
      <w:r w:rsidR="002B0ADE">
        <w:rPr>
          <w:noProof/>
        </w:rPr>
        <w:t>69</w:t>
      </w:r>
      <w:r w:rsidR="002B0ADE">
        <w:t>. ábr</w:t>
      </w:r>
      <w:r>
        <w:rPr>
          <w:noProof/>
        </w:rPr>
        <w:fldChar w:fldCharType="end"/>
      </w:r>
      <w:r w:rsidR="007B43E0">
        <w:rPr>
          <w:noProof/>
        </w:rPr>
        <w:t>ához</w:t>
      </w:r>
      <w:r>
        <w:rPr>
          <w:noProof/>
        </w:rPr>
        <w:t xml:space="preserve"> nagyon hasonló értesítést kap a másik fél annyi különbséggel, hogy nem új időpontról, hanem szerkesztett iőpontról van benne szó.</w:t>
      </w:r>
    </w:p>
    <w:p w14:paraId="3E49D4CB" w14:textId="510D7966" w:rsidR="00613FAF" w:rsidRDefault="00613FAF" w:rsidP="00AB60E7">
      <w:pPr>
        <w:rPr>
          <w:noProof/>
        </w:rPr>
      </w:pPr>
    </w:p>
    <w:p w14:paraId="26694452" w14:textId="25E35C93" w:rsidR="00B51538" w:rsidRDefault="00B51538" w:rsidP="00AB60E7">
      <w:pPr>
        <w:rPr>
          <w:noProof/>
        </w:rPr>
      </w:pPr>
    </w:p>
    <w:p w14:paraId="47F48873" w14:textId="1DDCED51" w:rsidR="00B51538" w:rsidRDefault="00B51538" w:rsidP="00AB60E7">
      <w:pPr>
        <w:rPr>
          <w:noProof/>
        </w:rPr>
      </w:pPr>
    </w:p>
    <w:p w14:paraId="754C14DF" w14:textId="7D1D8CE0" w:rsidR="00883A73" w:rsidRDefault="00613FAF" w:rsidP="00AB60E7">
      <w:pPr>
        <w:rPr>
          <w:noProof/>
        </w:rPr>
      </w:pPr>
      <w:r>
        <w:rPr>
          <w:noProof/>
        </w:rPr>
        <w:lastRenderedPageBreak/>
        <w:t>A harmadik opció a</w:t>
      </w:r>
      <w:r w:rsidR="002D2A2F">
        <w:rPr>
          <w:noProof/>
        </w:rPr>
        <w:t xml:space="preserve">z időpont elfogadása, amely kétféle képpen nézhet ki. Ha az illetékes adminisztrátor fogadja el az időpontot (tehát az utolsó szerkesztő az időpontfoglaló volt), akkor a </w:t>
      </w:r>
      <w:r w:rsidR="002D2A2F">
        <w:rPr>
          <w:noProof/>
        </w:rPr>
        <w:fldChar w:fldCharType="begin"/>
      </w:r>
      <w:r w:rsidR="002D2A2F">
        <w:rPr>
          <w:noProof/>
        </w:rPr>
        <w:instrText xml:space="preserve"> REF _Ref183525927 \h </w:instrText>
      </w:r>
      <w:r w:rsidR="002D2A2F">
        <w:rPr>
          <w:noProof/>
        </w:rPr>
      </w:r>
      <w:r w:rsidR="002D2A2F">
        <w:rPr>
          <w:noProof/>
        </w:rPr>
        <w:fldChar w:fldCharType="separate"/>
      </w:r>
      <w:r w:rsidR="002B0ADE">
        <w:rPr>
          <w:noProof/>
        </w:rPr>
        <w:t>73</w:t>
      </w:r>
      <w:r w:rsidR="002B0ADE">
        <w:t>. ábr</w:t>
      </w:r>
      <w:r w:rsidR="002D2A2F">
        <w:rPr>
          <w:noProof/>
        </w:rPr>
        <w:fldChar w:fldCharType="end"/>
      </w:r>
      <w:r w:rsidR="007B43E0">
        <w:rPr>
          <w:noProof/>
        </w:rPr>
        <w:t>án</w:t>
      </w:r>
      <w:r w:rsidR="002D2A2F">
        <w:rPr>
          <w:noProof/>
        </w:rPr>
        <w:t xml:space="preserve"> látható felületet kapja, ahol bejelentkezés után az időpont rögzítésre kerül a naptárban, és a másik fél értesül arról, hogy az időpontja elfogadásra került.</w:t>
      </w:r>
    </w:p>
    <w:p w14:paraId="41F06050" w14:textId="2CEA01F3" w:rsidR="002D2A2F" w:rsidRDefault="002D2A2F" w:rsidP="00AB60E7">
      <w:pPr>
        <w:rPr>
          <w:noProof/>
        </w:rPr>
      </w:pPr>
      <w:r>
        <w:rPr>
          <w:noProof/>
        </w:rPr>
        <mc:AlternateContent>
          <mc:Choice Requires="wps">
            <w:drawing>
              <wp:anchor distT="0" distB="0" distL="114300" distR="114300" simplePos="0" relativeHeight="251965440" behindDoc="0" locked="0" layoutInCell="1" allowOverlap="1" wp14:anchorId="285982FF" wp14:editId="669F5193">
                <wp:simplePos x="0" y="0"/>
                <wp:positionH relativeFrom="margin">
                  <wp:align>right</wp:align>
                </wp:positionH>
                <wp:positionV relativeFrom="paragraph">
                  <wp:posOffset>1205865</wp:posOffset>
                </wp:positionV>
                <wp:extent cx="5579745" cy="441960"/>
                <wp:effectExtent l="0" t="0" r="1905" b="0"/>
                <wp:wrapTopAndBottom/>
                <wp:docPr id="1780712523" name="Szövegdoboz 1"/>
                <wp:cNvGraphicFramePr/>
                <a:graphic xmlns:a="http://schemas.openxmlformats.org/drawingml/2006/main">
                  <a:graphicData uri="http://schemas.microsoft.com/office/word/2010/wordprocessingShape">
                    <wps:wsp>
                      <wps:cNvSpPr txBox="1"/>
                      <wps:spPr>
                        <a:xfrm>
                          <a:off x="0" y="0"/>
                          <a:ext cx="5579745" cy="441960"/>
                        </a:xfrm>
                        <a:prstGeom prst="rect">
                          <a:avLst/>
                        </a:prstGeom>
                        <a:solidFill>
                          <a:prstClr val="white"/>
                        </a:solidFill>
                        <a:ln>
                          <a:noFill/>
                        </a:ln>
                      </wps:spPr>
                      <wps:txbx>
                        <w:txbxContent>
                          <w:bookmarkStart w:id="292" w:name="_Ref183525927"/>
                          <w:p w14:paraId="11F25CE7" w14:textId="30E1AA17" w:rsidR="002D2A2F" w:rsidRPr="00A90A14" w:rsidRDefault="00015CB5" w:rsidP="002D2A2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93" w:name="_Toc184894437"/>
                            <w:r w:rsidR="006B6047">
                              <w:rPr>
                                <w:noProof/>
                              </w:rPr>
                              <w:t>73</w:t>
                            </w:r>
                            <w:r>
                              <w:rPr>
                                <w:noProof/>
                              </w:rPr>
                              <w:fldChar w:fldCharType="end"/>
                            </w:r>
                            <w:r w:rsidR="002D2A2F">
                              <w:t>. ábra</w:t>
                            </w:r>
                            <w:bookmarkEnd w:id="292"/>
                            <w:r w:rsidR="002D2A2F">
                              <w:t>: Mindkét fél által elfogadott időpont (saját)</w:t>
                            </w:r>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5982FF" id="_x0000_s1135" type="#_x0000_t202" style="position:absolute;left:0;text-align:left;margin-left:388.15pt;margin-top:94.95pt;width:439.35pt;height:34.8pt;z-index:2519654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" stroked="f">
                <v:textbox inset="0,0,0,0">
                  <w:txbxContent>
                    <w:bookmarkStart w:id="294" w:name="_Ref183525927"/>
                    <w:p w14:paraId="11F25CE7" w14:textId="30E1AA17" w:rsidR="002D2A2F" w:rsidRPr="00A90A14" w:rsidRDefault="00015CB5" w:rsidP="002D2A2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95" w:name="_Toc184894437"/>
                      <w:r w:rsidR="006B6047">
                        <w:rPr>
                          <w:noProof/>
                        </w:rPr>
                        <w:t>73</w:t>
                      </w:r>
                      <w:r>
                        <w:rPr>
                          <w:noProof/>
                        </w:rPr>
                        <w:fldChar w:fldCharType="end"/>
                      </w:r>
                      <w:r w:rsidR="002D2A2F">
                        <w:t>. ábra</w:t>
                      </w:r>
                      <w:bookmarkEnd w:id="294"/>
                      <w:r w:rsidR="002D2A2F">
                        <w:t>: Mindkét fél által elfogadott időpont (saját)</w:t>
                      </w:r>
                      <w:bookmarkEnd w:id="295"/>
                    </w:p>
                  </w:txbxContent>
                </v:textbox>
                <w10:wrap type="topAndBottom" anchorx="margin"/>
              </v:shape>
            </w:pict>
          </mc:Fallback>
        </mc:AlternateContent>
      </w:r>
      <w:r w:rsidRPr="002D2A2F">
        <w:rPr>
          <w:noProof/>
        </w:rPr>
        <w:drawing>
          <wp:anchor distT="0" distB="0" distL="114300" distR="114300" simplePos="0" relativeHeight="251963392" behindDoc="0" locked="0" layoutInCell="1" allowOverlap="1" wp14:anchorId="7AFEBD37" wp14:editId="71DED32A">
            <wp:simplePos x="0" y="0"/>
            <wp:positionH relativeFrom="margin">
              <wp:align>left</wp:align>
            </wp:positionH>
            <wp:positionV relativeFrom="paragraph">
              <wp:posOffset>222885</wp:posOffset>
            </wp:positionV>
            <wp:extent cx="5579745" cy="928370"/>
            <wp:effectExtent l="0" t="0" r="1905" b="5080"/>
            <wp:wrapTopAndBottom/>
            <wp:docPr id="132325883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58837" name="Kép 1" descr="A képen szöveg, képernyőkép, Betűtípus, sor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5579745" cy="928370"/>
                    </a:xfrm>
                    <a:prstGeom prst="rect">
                      <a:avLst/>
                    </a:prstGeom>
                  </pic:spPr>
                </pic:pic>
              </a:graphicData>
            </a:graphic>
            <wp14:sizeRelH relativeFrom="page">
              <wp14:pctWidth>0</wp14:pctWidth>
            </wp14:sizeRelH>
            <wp14:sizeRelV relativeFrom="page">
              <wp14:pctHeight>0</wp14:pctHeight>
            </wp14:sizeRelV>
          </wp:anchor>
        </w:drawing>
      </w:r>
    </w:p>
    <w:p w14:paraId="39F21524" w14:textId="0D25AD26" w:rsidR="002D2A2F" w:rsidRDefault="002D2A2F" w:rsidP="00AB60E7">
      <w:pPr>
        <w:rPr>
          <w:noProof/>
        </w:rPr>
      </w:pPr>
      <w:r>
        <w:rPr>
          <w:noProof/>
        </w:rPr>
        <w:t>Ha az időpontot az időpont foglalója fogadja el, akkor</w:t>
      </w:r>
      <w:r w:rsidR="0050172B">
        <w:rPr>
          <w:noProof/>
        </w:rPr>
        <w:t xml:space="preserve"> a </w:t>
      </w:r>
      <w:r w:rsidR="0050172B">
        <w:rPr>
          <w:noProof/>
        </w:rPr>
        <w:fldChar w:fldCharType="begin"/>
      </w:r>
      <w:r w:rsidR="0050172B">
        <w:rPr>
          <w:noProof/>
        </w:rPr>
        <w:instrText xml:space="preserve"> REF _Ref183526054 \h </w:instrText>
      </w:r>
      <w:r w:rsidR="0050172B">
        <w:rPr>
          <w:noProof/>
        </w:rPr>
      </w:r>
      <w:r w:rsidR="0050172B">
        <w:rPr>
          <w:noProof/>
        </w:rPr>
        <w:fldChar w:fldCharType="separate"/>
      </w:r>
      <w:r w:rsidR="002B0ADE">
        <w:rPr>
          <w:noProof/>
        </w:rPr>
        <w:t>74</w:t>
      </w:r>
      <w:r w:rsidR="002B0ADE">
        <w:t>. ábr</w:t>
      </w:r>
      <w:r w:rsidR="0050172B">
        <w:rPr>
          <w:noProof/>
        </w:rPr>
        <w:fldChar w:fldCharType="end"/>
      </w:r>
      <w:r w:rsidR="007B43E0">
        <w:rPr>
          <w:noProof/>
        </w:rPr>
        <w:t>án</w:t>
      </w:r>
      <w:r w:rsidR="0050172B">
        <w:rPr>
          <w:noProof/>
        </w:rPr>
        <w:t xml:space="preserve"> látható felületre jut, és az adminisztrátor kap egy értesítést az időpont elfogadásáról, viszont itt az adminnak még lehetősége van szerkeszteni rajta, elutasítani és elfogadni is (a </w:t>
      </w:r>
      <w:r w:rsidR="0050172B">
        <w:rPr>
          <w:noProof/>
        </w:rPr>
        <w:fldChar w:fldCharType="begin"/>
      </w:r>
      <w:r w:rsidR="0050172B">
        <w:rPr>
          <w:noProof/>
        </w:rPr>
        <w:instrText xml:space="preserve"> REF _Ref183523282 \h </w:instrText>
      </w:r>
      <w:r w:rsidR="0050172B">
        <w:rPr>
          <w:noProof/>
        </w:rPr>
      </w:r>
      <w:r w:rsidR="0050172B">
        <w:rPr>
          <w:noProof/>
        </w:rPr>
        <w:fldChar w:fldCharType="separate"/>
      </w:r>
      <w:r w:rsidR="002B0ADE">
        <w:rPr>
          <w:noProof/>
        </w:rPr>
        <w:t>69</w:t>
      </w:r>
      <w:r w:rsidR="002B0ADE">
        <w:t>. ábr</w:t>
      </w:r>
      <w:r w:rsidR="0050172B">
        <w:rPr>
          <w:noProof/>
        </w:rPr>
        <w:fldChar w:fldCharType="end"/>
      </w:r>
      <w:r w:rsidR="0050172B">
        <w:rPr>
          <w:noProof/>
        </w:rPr>
        <w:t>ához hasonlóan). Ha</w:t>
      </w:r>
      <w:r w:rsidR="001D573B">
        <w:rPr>
          <w:noProof/>
        </w:rPr>
        <w:t xml:space="preserve"> a törlést, vagy a szerkesztést választja</w:t>
      </w:r>
      <w:r w:rsidR="00F335C0">
        <w:rPr>
          <w:noProof/>
        </w:rPr>
        <w:t>,</w:t>
      </w:r>
      <w:r w:rsidR="001D573B">
        <w:rPr>
          <w:noProof/>
        </w:rPr>
        <w:t xml:space="preserve"> a korábban tárgyalt procedúrák következnek be, ha elfogadja az időpontot pedig ismét a </w:t>
      </w:r>
      <w:r w:rsidR="001D573B">
        <w:rPr>
          <w:noProof/>
        </w:rPr>
        <w:fldChar w:fldCharType="begin"/>
      </w:r>
      <w:r w:rsidR="001D573B">
        <w:rPr>
          <w:noProof/>
        </w:rPr>
        <w:instrText xml:space="preserve"> REF _Ref183525927 \h </w:instrText>
      </w:r>
      <w:r w:rsidR="001D573B">
        <w:rPr>
          <w:noProof/>
        </w:rPr>
      </w:r>
      <w:r w:rsidR="001D573B">
        <w:rPr>
          <w:noProof/>
        </w:rPr>
        <w:fldChar w:fldCharType="separate"/>
      </w:r>
      <w:r w:rsidR="002B0ADE">
        <w:rPr>
          <w:noProof/>
        </w:rPr>
        <w:t>73</w:t>
      </w:r>
      <w:r w:rsidR="002B0ADE">
        <w:t>. ábr</w:t>
      </w:r>
      <w:r w:rsidR="001D573B">
        <w:rPr>
          <w:noProof/>
        </w:rPr>
        <w:fldChar w:fldCharType="end"/>
      </w:r>
      <w:r w:rsidR="001D573B">
        <w:rPr>
          <w:noProof/>
        </w:rPr>
        <w:t>án látható oldalra kerül.</w:t>
      </w:r>
    </w:p>
    <w:p w14:paraId="60748523" w14:textId="77777777" w:rsidR="002D2A2F" w:rsidRDefault="002D2A2F" w:rsidP="00AB60E7">
      <w:pPr>
        <w:rPr>
          <w:noProof/>
        </w:rPr>
      </w:pPr>
    </w:p>
    <w:p w14:paraId="21088F2F" w14:textId="6EC66BBF" w:rsidR="002D2A2F" w:rsidRDefault="0050172B" w:rsidP="00AB60E7">
      <w:pPr>
        <w:rPr>
          <w:noProof/>
        </w:rPr>
      </w:pPr>
      <w:r>
        <w:rPr>
          <w:noProof/>
        </w:rPr>
        <mc:AlternateContent>
          <mc:Choice Requires="wps">
            <w:drawing>
              <wp:anchor distT="0" distB="0" distL="114300" distR="114300" simplePos="0" relativeHeight="251968512" behindDoc="0" locked="0" layoutInCell="1" allowOverlap="1" wp14:anchorId="38D85348" wp14:editId="1B44E760">
                <wp:simplePos x="0" y="0"/>
                <wp:positionH relativeFrom="column">
                  <wp:posOffset>1905</wp:posOffset>
                </wp:positionH>
                <wp:positionV relativeFrom="paragraph">
                  <wp:posOffset>1057275</wp:posOffset>
                </wp:positionV>
                <wp:extent cx="5579745" cy="635"/>
                <wp:effectExtent l="0" t="0" r="0" b="0"/>
                <wp:wrapTopAndBottom/>
                <wp:docPr id="2121992078"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296" w:name="_Ref183526054"/>
                          <w:p w14:paraId="6147922D" w14:textId="7C03582D" w:rsidR="0050172B" w:rsidRPr="003E23D7" w:rsidRDefault="00015CB5" w:rsidP="0050172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97" w:name="_Toc184894438"/>
                            <w:r w:rsidR="006B6047">
                              <w:rPr>
                                <w:noProof/>
                              </w:rPr>
                              <w:t>74</w:t>
                            </w:r>
                            <w:r>
                              <w:rPr>
                                <w:noProof/>
                              </w:rPr>
                              <w:fldChar w:fldCharType="end"/>
                            </w:r>
                            <w:r w:rsidR="0050172B">
                              <w:t>. ábra</w:t>
                            </w:r>
                            <w:bookmarkEnd w:id="296"/>
                            <w:r w:rsidR="0050172B">
                              <w:t>: Foglaló által elfogadott időpont</w:t>
                            </w:r>
                            <w:r w:rsidR="0050172B">
                              <w:rPr>
                                <w:noProof/>
                              </w:rPr>
                              <w:t xml:space="preserve"> (saját)</w:t>
                            </w:r>
                            <w:bookmarkEnd w:id="2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85348" id="_x0000_s1136" type="#_x0000_t202" style="position:absolute;left:0;text-align:left;margin-left:.15pt;margin-top:83.25pt;width:439.35pt;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" stroked="f">
                <v:textbox style="mso-fit-shape-to-text:t" inset="0,0,0,0">
                  <w:txbxContent>
                    <w:bookmarkStart w:id="298" w:name="_Ref183526054"/>
                    <w:p w14:paraId="6147922D" w14:textId="7C03582D" w:rsidR="0050172B" w:rsidRPr="003E23D7" w:rsidRDefault="00015CB5" w:rsidP="0050172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99" w:name="_Toc184894438"/>
                      <w:r w:rsidR="006B6047">
                        <w:rPr>
                          <w:noProof/>
                        </w:rPr>
                        <w:t>74</w:t>
                      </w:r>
                      <w:r>
                        <w:rPr>
                          <w:noProof/>
                        </w:rPr>
                        <w:fldChar w:fldCharType="end"/>
                      </w:r>
                      <w:r w:rsidR="0050172B">
                        <w:t>. ábra</w:t>
                      </w:r>
                      <w:bookmarkEnd w:id="298"/>
                      <w:r w:rsidR="0050172B">
                        <w:t>: Foglaló által elfogadott időpont</w:t>
                      </w:r>
                      <w:r w:rsidR="0050172B">
                        <w:rPr>
                          <w:noProof/>
                        </w:rPr>
                        <w:t xml:space="preserve"> (saját)</w:t>
                      </w:r>
                      <w:bookmarkEnd w:id="299"/>
                    </w:p>
                  </w:txbxContent>
                </v:textbox>
                <w10:wrap type="topAndBottom"/>
              </v:shape>
            </w:pict>
          </mc:Fallback>
        </mc:AlternateContent>
      </w:r>
      <w:r w:rsidR="002D2A2F" w:rsidRPr="002D2A2F">
        <w:rPr>
          <w:noProof/>
        </w:rPr>
        <w:drawing>
          <wp:anchor distT="0" distB="0" distL="114300" distR="114300" simplePos="0" relativeHeight="251966464" behindDoc="0" locked="0" layoutInCell="1" allowOverlap="1" wp14:anchorId="1278F764" wp14:editId="22D528FB">
            <wp:simplePos x="0" y="0"/>
            <wp:positionH relativeFrom="column">
              <wp:posOffset>1905</wp:posOffset>
            </wp:positionH>
            <wp:positionV relativeFrom="paragraph">
              <wp:posOffset>0</wp:posOffset>
            </wp:positionV>
            <wp:extent cx="5579745" cy="1000125"/>
            <wp:effectExtent l="0" t="0" r="1905" b="9525"/>
            <wp:wrapTopAndBottom/>
            <wp:docPr id="742181676" name="Kép 1" descr="A képen szöveg, Betűtípus, képernyőkép,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81676" name="Kép 1" descr="A képen szöveg, Betűtípus, képernyőkép, fehér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5579745" cy="1000125"/>
                    </a:xfrm>
                    <a:prstGeom prst="rect">
                      <a:avLst/>
                    </a:prstGeom>
                  </pic:spPr>
                </pic:pic>
              </a:graphicData>
            </a:graphic>
            <wp14:sizeRelH relativeFrom="page">
              <wp14:pctWidth>0</wp14:pctWidth>
            </wp14:sizeRelH>
            <wp14:sizeRelV relativeFrom="page">
              <wp14:pctHeight>0</wp14:pctHeight>
            </wp14:sizeRelV>
          </wp:anchor>
        </w:drawing>
      </w:r>
    </w:p>
    <w:p w14:paraId="71260503" w14:textId="47824264" w:rsidR="00B577EF" w:rsidRDefault="001D573B" w:rsidP="00AB60E7">
      <w:pPr>
        <w:rPr>
          <w:noProof/>
        </w:rPr>
      </w:pPr>
      <w:r>
        <w:rPr>
          <w:noProof/>
        </w:rPr>
        <w:t xml:space="preserve">Minden előbb felsorolt felületen a sikeres műveletről egy snackbar feltűnése biztosítja az aktuális felhasználót, amelyet a </w:t>
      </w:r>
      <w:r>
        <w:rPr>
          <w:noProof/>
        </w:rPr>
        <w:fldChar w:fldCharType="begin"/>
      </w:r>
      <w:r>
        <w:rPr>
          <w:noProof/>
        </w:rPr>
        <w:instrText xml:space="preserve"> REF _Ref183524580 \h </w:instrText>
      </w:r>
      <w:r>
        <w:rPr>
          <w:noProof/>
        </w:rPr>
      </w:r>
      <w:r>
        <w:rPr>
          <w:noProof/>
        </w:rPr>
        <w:fldChar w:fldCharType="separate"/>
      </w:r>
      <w:r w:rsidR="002B0ADE">
        <w:rPr>
          <w:noProof/>
        </w:rPr>
        <w:t>70</w:t>
      </w:r>
      <w:r w:rsidR="002B0ADE">
        <w:t>. ábr</w:t>
      </w:r>
      <w:r>
        <w:rPr>
          <w:noProof/>
        </w:rPr>
        <w:fldChar w:fldCharType="end"/>
      </w:r>
      <w:r w:rsidR="007B43E0">
        <w:rPr>
          <w:noProof/>
        </w:rPr>
        <w:t xml:space="preserve">án </w:t>
      </w:r>
      <w:r>
        <w:rPr>
          <w:noProof/>
        </w:rPr>
        <w:t>láthatunk</w:t>
      </w:r>
      <w:r w:rsidR="002F39C5">
        <w:rPr>
          <w:noProof/>
        </w:rPr>
        <w:t>, majd 8 másodperccel ezután átirányításra kerülnek a beállított oldalra, jelen esetben a főoldalra, ahol látható a már sokat mutatott Appointy naptár felület.</w:t>
      </w:r>
    </w:p>
    <w:p w14:paraId="09298A87" w14:textId="77777777" w:rsidR="00B577EF" w:rsidRDefault="00B577EF">
      <w:pPr>
        <w:widowControl/>
        <w:suppressAutoHyphens w:val="0"/>
        <w:spacing w:line="240" w:lineRule="auto"/>
        <w:jc w:val="left"/>
        <w:rPr>
          <w:noProof/>
        </w:rPr>
      </w:pPr>
      <w:r>
        <w:rPr>
          <w:noProof/>
        </w:rPr>
        <w:br w:type="page"/>
      </w:r>
    </w:p>
    <w:p w14:paraId="64297214" w14:textId="19B415B1" w:rsidR="00B577EF" w:rsidRDefault="00B577EF" w:rsidP="00CD0955">
      <w:pPr>
        <w:pStyle w:val="Cmsor2"/>
        <w:numPr>
          <w:ilvl w:val="1"/>
          <w:numId w:val="19"/>
        </w:numPr>
        <w:rPr>
          <w:noProof/>
        </w:rPr>
      </w:pPr>
      <w:bookmarkStart w:id="300" w:name="_Toc184894488"/>
      <w:r>
        <w:rPr>
          <w:noProof/>
        </w:rPr>
        <w:lastRenderedPageBreak/>
        <w:t>Testreszabás</w:t>
      </w:r>
      <w:bookmarkEnd w:id="300"/>
    </w:p>
    <w:p w14:paraId="199D40C2" w14:textId="24535E2C" w:rsidR="00B577EF" w:rsidRDefault="00015CB5" w:rsidP="00B577EF">
      <w:r>
        <w:rPr>
          <w:noProof/>
        </w:rPr>
        <mc:AlternateContent>
          <mc:Choice Requires="wps">
            <w:drawing>
              <wp:anchor distT="45720" distB="45720" distL="114300" distR="114300" simplePos="0" relativeHeight="251970560" behindDoc="0" locked="0" layoutInCell="1" allowOverlap="1" wp14:anchorId="6F710CE9" wp14:editId="5913E8C0">
                <wp:simplePos x="0" y="0"/>
                <wp:positionH relativeFrom="margin">
                  <wp:posOffset>0</wp:posOffset>
                </wp:positionH>
                <wp:positionV relativeFrom="paragraph">
                  <wp:posOffset>1051560</wp:posOffset>
                </wp:positionV>
                <wp:extent cx="5501640" cy="1404620"/>
                <wp:effectExtent l="0" t="0" r="3810" b="0"/>
                <wp:wrapSquare wrapText="bothSides"/>
                <wp:docPr id="144701974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1640" cy="1404620"/>
                        </a:xfrm>
                        <a:prstGeom prst="rect">
                          <a:avLst/>
                        </a:prstGeom>
                        <a:solidFill>
                          <a:srgbClr val="FFFFFF"/>
                        </a:solidFill>
                        <a:ln w="9525">
                          <a:noFill/>
                          <a:miter lim="800000"/>
                          <a:headEnd/>
                          <a:tailEnd/>
                        </a:ln>
                      </wps:spPr>
                      <wps:txbx>
                        <w:txbxContent>
                          <w:p w14:paraId="1785E661" w14:textId="06E3E7A4" w:rsidR="00193D06" w:rsidRDefault="00193D06" w:rsidP="00193D06">
                            <w:pPr>
                              <w:pStyle w:val="Kd"/>
                              <w:rPr>
                                <w:lang w:eastAsia="hu-HU" w:bidi="ar-SA"/>
                              </w:rPr>
                            </w:pPr>
                            <w:r>
                              <w:rPr>
                                <w:lang w:eastAsia="hu-HU" w:bidi="ar-SA"/>
                              </w:rPr>
                              <w:t>{</w:t>
                            </w:r>
                          </w:p>
                          <w:p w14:paraId="6631C092" w14:textId="029430AE" w:rsidR="00193D06" w:rsidRPr="00193D06" w:rsidRDefault="00193D06" w:rsidP="00193D06">
                            <w:pPr>
                              <w:pStyle w:val="Kd"/>
                              <w:rPr>
                                <w:color w:val="080808"/>
                                <w:lang w:eastAsia="hu-HU" w:bidi="ar-SA"/>
                              </w:rPr>
                            </w:pPr>
                            <w:r>
                              <w:rPr>
                                <w:lang w:eastAsia="hu-HU" w:bidi="ar-SA"/>
                              </w:rPr>
                              <w:t xml:space="preserve">  </w:t>
                            </w:r>
                            <w:r w:rsidRPr="00193D06">
                              <w:rPr>
                                <w:lang w:eastAsia="hu-HU" w:bidi="ar-SA"/>
                              </w:rPr>
                              <w:t>"</w:t>
                            </w:r>
                            <w:proofErr w:type="spellStart"/>
                            <w:r w:rsidRPr="00193D06">
                              <w:rPr>
                                <w:lang w:eastAsia="hu-HU" w:bidi="ar-SA"/>
                              </w:rPr>
                              <w:t>redirectURL</w:t>
                            </w:r>
                            <w:proofErr w:type="spellEnd"/>
                            <w:r w:rsidRPr="00193D06">
                              <w:rPr>
                                <w:lang w:eastAsia="hu-HU" w:bidi="ar-SA"/>
                              </w:rPr>
                              <w:t>"</w:t>
                            </w:r>
                            <w:r w:rsidRPr="00193D06">
                              <w:rPr>
                                <w:color w:val="080808"/>
                                <w:lang w:eastAsia="hu-HU" w:bidi="ar-SA"/>
                              </w:rPr>
                              <w:t xml:space="preserve">: </w:t>
                            </w:r>
                            <w:r w:rsidRPr="00193D06">
                              <w:rPr>
                                <w:color w:val="067D17"/>
                                <w:lang w:eastAsia="hu-HU" w:bidi="ar-SA"/>
                              </w:rPr>
                              <w:t>"http://localhost:80"</w:t>
                            </w:r>
                            <w:r w:rsidRPr="00193D06">
                              <w:rPr>
                                <w:color w:val="080808"/>
                                <w:lang w:eastAsia="hu-HU" w:bidi="ar-SA"/>
                              </w:rPr>
                              <w:t>,</w:t>
                            </w:r>
                            <w:r w:rsidRPr="00193D06">
                              <w:rPr>
                                <w:color w:val="080808"/>
                                <w:lang w:eastAsia="hu-HU" w:bidi="ar-SA"/>
                              </w:rPr>
                              <w:br/>
                            </w:r>
                            <w:r>
                              <w:rPr>
                                <w:lang w:eastAsia="hu-HU" w:bidi="ar-SA"/>
                              </w:rPr>
                              <w:t xml:space="preserve">  </w:t>
                            </w:r>
                            <w:r w:rsidRPr="00193D06">
                              <w:rPr>
                                <w:lang w:eastAsia="hu-HU" w:bidi="ar-SA"/>
                              </w:rPr>
                              <w:t>"</w:t>
                            </w:r>
                            <w:proofErr w:type="spellStart"/>
                            <w:r w:rsidRPr="00193D06">
                              <w:rPr>
                                <w:lang w:eastAsia="hu-HU" w:bidi="ar-SA"/>
                              </w:rPr>
                              <w:t>locale</w:t>
                            </w:r>
                            <w:proofErr w:type="spellEnd"/>
                            <w:r w:rsidRPr="00193D06">
                              <w:rPr>
                                <w:lang w:eastAsia="hu-HU" w:bidi="ar-SA"/>
                              </w:rPr>
                              <w:t>"</w:t>
                            </w:r>
                            <w:r w:rsidRPr="00193D06">
                              <w:rPr>
                                <w:color w:val="080808"/>
                                <w:lang w:eastAsia="hu-HU" w:bidi="ar-SA"/>
                              </w:rPr>
                              <w:t xml:space="preserve">: </w:t>
                            </w:r>
                            <w:r w:rsidRPr="00193D06">
                              <w:rPr>
                                <w:color w:val="067D17"/>
                                <w:lang w:eastAsia="hu-HU" w:bidi="ar-SA"/>
                              </w:rPr>
                              <w:t>"hu-HU"</w:t>
                            </w:r>
                            <w:r w:rsidRPr="00193D06">
                              <w:rPr>
                                <w:color w:val="080808"/>
                                <w:lang w:eastAsia="hu-HU" w:bidi="ar-SA"/>
                              </w:rPr>
                              <w:t>,</w:t>
                            </w:r>
                            <w:r w:rsidRPr="00193D06">
                              <w:rPr>
                                <w:color w:val="080808"/>
                                <w:lang w:eastAsia="hu-HU" w:bidi="ar-SA"/>
                              </w:rPr>
                              <w:br/>
                            </w:r>
                            <w:r>
                              <w:rPr>
                                <w:lang w:eastAsia="hu-HU" w:bidi="ar-SA"/>
                              </w:rPr>
                              <w:t xml:space="preserve">  </w:t>
                            </w:r>
                            <w:r w:rsidRPr="00193D06">
                              <w:rPr>
                                <w:lang w:eastAsia="hu-HU" w:bidi="ar-SA"/>
                              </w:rPr>
                              <w:t>"</w:t>
                            </w:r>
                            <w:proofErr w:type="spellStart"/>
                            <w:r w:rsidRPr="00193D06">
                              <w:rPr>
                                <w:lang w:eastAsia="hu-HU" w:bidi="ar-SA"/>
                              </w:rPr>
                              <w:t>apiKey</w:t>
                            </w:r>
                            <w:proofErr w:type="spellEnd"/>
                            <w:r w:rsidRPr="00193D06">
                              <w:rPr>
                                <w:lang w:eastAsia="hu-HU" w:bidi="ar-SA"/>
                              </w:rPr>
                              <w:t>"</w:t>
                            </w:r>
                            <w:r w:rsidRPr="00193D06">
                              <w:rPr>
                                <w:color w:val="080808"/>
                                <w:lang w:eastAsia="hu-HU" w:bidi="ar-SA"/>
                              </w:rPr>
                              <w:t xml:space="preserve">: </w:t>
                            </w:r>
                            <w:r w:rsidRPr="00193D06">
                              <w:rPr>
                                <w:color w:val="067D17"/>
                                <w:lang w:eastAsia="hu-HU" w:bidi="ar-SA"/>
                              </w:rPr>
                              <w:t>"AIzaSyBGYpsRXbu27SlAYE93OLs4BXz4ADI3FXc"</w:t>
                            </w:r>
                            <w:r w:rsidRPr="00193D06">
                              <w:rPr>
                                <w:color w:val="080808"/>
                                <w:lang w:eastAsia="hu-HU" w:bidi="ar-SA"/>
                              </w:rPr>
                              <w:t>,</w:t>
                            </w:r>
                            <w:r w:rsidRPr="00193D06">
                              <w:rPr>
                                <w:color w:val="080808"/>
                                <w:lang w:eastAsia="hu-HU" w:bidi="ar-SA"/>
                              </w:rPr>
                              <w:br/>
                            </w:r>
                            <w:r>
                              <w:rPr>
                                <w:lang w:eastAsia="hu-HU" w:bidi="ar-SA"/>
                              </w:rPr>
                              <w:t xml:space="preserve">  </w:t>
                            </w:r>
                            <w:r w:rsidRPr="00193D06">
                              <w:rPr>
                                <w:lang w:eastAsia="hu-HU" w:bidi="ar-SA"/>
                              </w:rPr>
                              <w:t>"</w:t>
                            </w:r>
                            <w:proofErr w:type="spellStart"/>
                            <w:r w:rsidRPr="00193D06">
                              <w:rPr>
                                <w:lang w:eastAsia="hu-HU" w:bidi="ar-SA"/>
                              </w:rPr>
                              <w:t>googleClientID</w:t>
                            </w:r>
                            <w:proofErr w:type="spellEnd"/>
                            <w:r w:rsidRPr="00193D06">
                              <w:rPr>
                                <w:lang w:eastAsia="hu-HU" w:bidi="ar-SA"/>
                              </w:rPr>
                              <w:t>"</w:t>
                            </w:r>
                            <w:r w:rsidRPr="00193D06">
                              <w:rPr>
                                <w:color w:val="080808"/>
                                <w:lang w:eastAsia="hu-HU" w:bidi="ar-SA"/>
                              </w:rPr>
                              <w:t xml:space="preserve">: </w:t>
                            </w:r>
                            <w:r w:rsidRPr="00193D06">
                              <w:rPr>
                                <w:color w:val="067D17"/>
                                <w:lang w:eastAsia="hu-HU" w:bidi="ar-SA"/>
                              </w:rPr>
                              <w:t>"703772084263</w:t>
                            </w:r>
                            <w:r>
                              <w:rPr>
                                <w:color w:val="067D17"/>
                                <w:lang w:eastAsia="hu-HU" w:bidi="ar-SA"/>
                              </w:rPr>
                              <w:t xml:space="preserve"> </w:t>
                            </w:r>
                            <w:r w:rsidRPr="00193D06">
                              <w:rPr>
                                <w:color w:val="067D17"/>
                                <w:lang w:eastAsia="hu-HU" w:bidi="ar-SA"/>
                              </w:rPr>
                              <w:t>ngg5a6tfdd920qh60gf694ouodr718gc.apps.googleusercontent.com"</w:t>
                            </w:r>
                            <w:r w:rsidRPr="00193D06">
                              <w:rPr>
                                <w:color w:val="080808"/>
                                <w:lang w:eastAsia="hu-HU" w:bidi="ar-SA"/>
                              </w:rPr>
                              <w:t>,</w:t>
                            </w:r>
                            <w:r w:rsidRPr="00193D06">
                              <w:rPr>
                                <w:color w:val="080808"/>
                                <w:lang w:eastAsia="hu-HU" w:bidi="ar-SA"/>
                              </w:rPr>
                              <w:br/>
                            </w:r>
                            <w:r>
                              <w:rPr>
                                <w:lang w:eastAsia="hu-HU" w:bidi="ar-SA"/>
                              </w:rPr>
                              <w:t xml:space="preserve">  </w:t>
                            </w:r>
                            <w:r w:rsidRPr="00193D06">
                              <w:rPr>
                                <w:lang w:eastAsia="hu-HU" w:bidi="ar-SA"/>
                              </w:rPr>
                              <w:t>"</w:t>
                            </w:r>
                            <w:proofErr w:type="spellStart"/>
                            <w:r w:rsidRPr="00193D06">
                              <w:rPr>
                                <w:lang w:eastAsia="hu-HU" w:bidi="ar-SA"/>
                              </w:rPr>
                              <w:t>calendarIDs</w:t>
                            </w:r>
                            <w:proofErr w:type="spellEnd"/>
                            <w:r w:rsidRPr="00193D06">
                              <w:rPr>
                                <w:lang w:eastAsia="hu-HU" w:bidi="ar-SA"/>
                              </w:rPr>
                              <w:t>"</w:t>
                            </w:r>
                            <w:r w:rsidRPr="00193D06">
                              <w:rPr>
                                <w:color w:val="080808"/>
                                <w:lang w:eastAsia="hu-HU" w:bidi="ar-SA"/>
                              </w:rPr>
                              <w:t>: [</w:t>
                            </w:r>
                            <w:r w:rsidRPr="00193D06">
                              <w:rPr>
                                <w:color w:val="080808"/>
                                <w:lang w:eastAsia="hu-HU" w:bidi="ar-SA"/>
                              </w:rPr>
                              <w:br/>
                            </w:r>
                            <w:r w:rsidRPr="00193D06">
                              <w:rPr>
                                <w:color w:val="067D17"/>
                                <w:lang w:eastAsia="hu-HU" w:bidi="ar-SA"/>
                              </w:rPr>
                              <w:t>"0bad952e0331a7207fc33d2a2289cc7567000bceaf1c509ca255f9a984814738@group.calendar.google.com"</w:t>
                            </w:r>
                            <w:r w:rsidRPr="00193D06">
                              <w:rPr>
                                <w:color w:val="080808"/>
                                <w:lang w:eastAsia="hu-HU" w:bidi="ar-SA"/>
                              </w:rPr>
                              <w:t>,</w:t>
                            </w:r>
                            <w:r w:rsidRPr="00193D06">
                              <w:rPr>
                                <w:color w:val="080808"/>
                                <w:lang w:eastAsia="hu-HU" w:bidi="ar-SA"/>
                              </w:rPr>
                              <w:br/>
                            </w:r>
                            <w:r w:rsidRPr="00193D06">
                              <w:rPr>
                                <w:color w:val="067D17"/>
                                <w:lang w:eastAsia="hu-HU" w:bidi="ar-SA"/>
                              </w:rPr>
                              <w:t>"76f7dd5c8f8118dbb084270794f6d24d6998ff95dafb423138b36f2c094d69e2@group.calendar.google.com"</w:t>
                            </w:r>
                            <w:r w:rsidRPr="00193D06">
                              <w:rPr>
                                <w:color w:val="080808"/>
                                <w:lang w:eastAsia="hu-HU" w:bidi="ar-SA"/>
                              </w:rPr>
                              <w:t>,</w:t>
                            </w:r>
                            <w:r w:rsidRPr="00193D06">
                              <w:rPr>
                                <w:color w:val="080808"/>
                                <w:lang w:eastAsia="hu-HU" w:bidi="ar-SA"/>
                              </w:rPr>
                              <w:br/>
                            </w:r>
                            <w:r w:rsidRPr="00193D06">
                              <w:rPr>
                                <w:color w:val="067D17"/>
                                <w:lang w:eastAsia="hu-HU" w:bidi="ar-SA"/>
                              </w:rPr>
                              <w:t>"https://calendar.zoho.eu/ical/zz080112305b8a3b6a9d6764053ded59d23e73a3b730bb055fa1659276988a6784e196f66b4b8fda88f6064b6920703dde09d3faa1/pvt_1e40c9a66a194eb4999e88239a55246f"</w:t>
                            </w:r>
                            <w:r w:rsidRPr="00193D06">
                              <w:rPr>
                                <w:color w:val="067D17"/>
                                <w:lang w:eastAsia="hu-HU" w:bidi="ar-SA"/>
                              </w:rPr>
                              <w:br/>
                            </w:r>
                            <w:r>
                              <w:rPr>
                                <w:color w:val="080808"/>
                                <w:lang w:eastAsia="hu-HU" w:bidi="ar-SA"/>
                              </w:rPr>
                              <w:t xml:space="preserve">  </w:t>
                            </w:r>
                            <w:r w:rsidRPr="00193D06">
                              <w:rPr>
                                <w:color w:val="080808"/>
                                <w:lang w:eastAsia="hu-HU" w:bidi="ar-SA"/>
                              </w:rPr>
                              <w:t>],</w:t>
                            </w:r>
                            <w:r w:rsidRPr="00193D06">
                              <w:rPr>
                                <w:color w:val="080808"/>
                                <w:lang w:eastAsia="hu-HU" w:bidi="ar-SA"/>
                              </w:rPr>
                              <w:br/>
                            </w:r>
                            <w:r>
                              <w:rPr>
                                <w:lang w:eastAsia="hu-HU" w:bidi="ar-SA"/>
                              </w:rPr>
                              <w:t xml:space="preserve">  </w:t>
                            </w:r>
                            <w:r w:rsidRPr="00193D06">
                              <w:rPr>
                                <w:lang w:eastAsia="hu-HU" w:bidi="ar-SA"/>
                              </w:rPr>
                              <w:t>"</w:t>
                            </w:r>
                            <w:proofErr w:type="spellStart"/>
                            <w:r w:rsidRPr="00193D06">
                              <w:rPr>
                                <w:lang w:eastAsia="hu-HU" w:bidi="ar-SA"/>
                              </w:rPr>
                              <w:t>discoveryDocs</w:t>
                            </w:r>
                            <w:proofErr w:type="spellEnd"/>
                            <w:r w:rsidRPr="00193D06">
                              <w:rPr>
                                <w:lang w:eastAsia="hu-HU" w:bidi="ar-SA"/>
                              </w:rPr>
                              <w:t>"</w:t>
                            </w:r>
                            <w:r w:rsidRPr="00193D06">
                              <w:rPr>
                                <w:color w:val="080808"/>
                                <w:lang w:eastAsia="hu-HU" w:bidi="ar-SA"/>
                              </w:rPr>
                              <w:t>:</w:t>
                            </w:r>
                            <w:r>
                              <w:rPr>
                                <w:color w:val="080808"/>
                                <w:lang w:eastAsia="hu-HU" w:bidi="ar-SA"/>
                              </w:rPr>
                              <w:t xml:space="preserve"> </w:t>
                            </w:r>
                            <w:r w:rsidRPr="00193D06">
                              <w:rPr>
                                <w:color w:val="067D17"/>
                                <w:lang w:eastAsia="hu-HU" w:bidi="ar-SA"/>
                              </w:rPr>
                              <w:t>"https://www.googleapis.com/discovery/v1/apis/calendar/v3/rest"</w:t>
                            </w:r>
                            <w:r w:rsidRPr="00193D06">
                              <w:rPr>
                                <w:color w:val="080808"/>
                                <w:lang w:eastAsia="hu-HU" w:bidi="ar-SA"/>
                              </w:rPr>
                              <w:t>,</w:t>
                            </w:r>
                          </w:p>
                          <w:p w14:paraId="4F1CB393" w14:textId="76F7D4C8" w:rsidR="00015CB5" w:rsidRDefault="00193D06" w:rsidP="00193D06">
                            <w:pPr>
                              <w:pStyle w:val="Kd"/>
                            </w:pPr>
                            <w:r>
                              <w:t xml:space="preserve">  …</w:t>
                            </w:r>
                          </w:p>
                          <w:p w14:paraId="5362D78A" w14:textId="11F398A3" w:rsidR="00193D06" w:rsidRDefault="00193D06" w:rsidP="00193D06">
                            <w:pPr>
                              <w:pStyle w:val="K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710CE9" id="_x0000_s1137" type="#_x0000_t202" style="position:absolute;left:0;text-align:left;margin-left:0;margin-top:82.8pt;width:433.2pt;height:110.6pt;z-index:251970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" stroked="f">
                <v:textbox style="mso-fit-shape-to-text:t">
                  <w:txbxContent>
                    <w:p w14:paraId="1785E661" w14:textId="06E3E7A4" w:rsidR="00193D06" w:rsidRDefault="00193D06" w:rsidP="00193D06">
                      <w:pPr>
                        <w:pStyle w:val="Kd"/>
                        <w:rPr>
                          <w:lang w:eastAsia="hu-HU" w:bidi="ar-SA"/>
                        </w:rPr>
                      </w:pPr>
                      <w:r>
                        <w:rPr>
                          <w:lang w:eastAsia="hu-HU" w:bidi="ar-SA"/>
                        </w:rPr>
                        <w:t>{</w:t>
                      </w:r>
                    </w:p>
                    <w:p w14:paraId="6631C092" w14:textId="029430AE" w:rsidR="00193D06" w:rsidRPr="00193D06" w:rsidRDefault="00193D06" w:rsidP="00193D06">
                      <w:pPr>
                        <w:pStyle w:val="Kd"/>
                        <w:rPr>
                          <w:color w:val="080808"/>
                          <w:lang w:eastAsia="hu-HU" w:bidi="ar-SA"/>
                        </w:rPr>
                      </w:pPr>
                      <w:r>
                        <w:rPr>
                          <w:lang w:eastAsia="hu-HU" w:bidi="ar-SA"/>
                        </w:rPr>
                        <w:t xml:space="preserve">  </w:t>
                      </w:r>
                      <w:r w:rsidRPr="00193D06">
                        <w:rPr>
                          <w:lang w:eastAsia="hu-HU" w:bidi="ar-SA"/>
                        </w:rPr>
                        <w:t>"</w:t>
                      </w:r>
                      <w:proofErr w:type="spellStart"/>
                      <w:r w:rsidRPr="00193D06">
                        <w:rPr>
                          <w:lang w:eastAsia="hu-HU" w:bidi="ar-SA"/>
                        </w:rPr>
                        <w:t>redirectURL</w:t>
                      </w:r>
                      <w:proofErr w:type="spellEnd"/>
                      <w:r w:rsidRPr="00193D06">
                        <w:rPr>
                          <w:lang w:eastAsia="hu-HU" w:bidi="ar-SA"/>
                        </w:rPr>
                        <w:t>"</w:t>
                      </w:r>
                      <w:r w:rsidRPr="00193D06">
                        <w:rPr>
                          <w:color w:val="080808"/>
                          <w:lang w:eastAsia="hu-HU" w:bidi="ar-SA"/>
                        </w:rPr>
                        <w:t xml:space="preserve">: </w:t>
                      </w:r>
                      <w:r w:rsidRPr="00193D06">
                        <w:rPr>
                          <w:color w:val="067D17"/>
                          <w:lang w:eastAsia="hu-HU" w:bidi="ar-SA"/>
                        </w:rPr>
                        <w:t>"http://localhost:80"</w:t>
                      </w:r>
                      <w:r w:rsidRPr="00193D06">
                        <w:rPr>
                          <w:color w:val="080808"/>
                          <w:lang w:eastAsia="hu-HU" w:bidi="ar-SA"/>
                        </w:rPr>
                        <w:t>,</w:t>
                      </w:r>
                      <w:r w:rsidRPr="00193D06">
                        <w:rPr>
                          <w:color w:val="080808"/>
                          <w:lang w:eastAsia="hu-HU" w:bidi="ar-SA"/>
                        </w:rPr>
                        <w:br/>
                      </w:r>
                      <w:r>
                        <w:rPr>
                          <w:lang w:eastAsia="hu-HU" w:bidi="ar-SA"/>
                        </w:rPr>
                        <w:t xml:space="preserve">  </w:t>
                      </w:r>
                      <w:r w:rsidRPr="00193D06">
                        <w:rPr>
                          <w:lang w:eastAsia="hu-HU" w:bidi="ar-SA"/>
                        </w:rPr>
                        <w:t>"</w:t>
                      </w:r>
                      <w:proofErr w:type="spellStart"/>
                      <w:r w:rsidRPr="00193D06">
                        <w:rPr>
                          <w:lang w:eastAsia="hu-HU" w:bidi="ar-SA"/>
                        </w:rPr>
                        <w:t>locale</w:t>
                      </w:r>
                      <w:proofErr w:type="spellEnd"/>
                      <w:r w:rsidRPr="00193D06">
                        <w:rPr>
                          <w:lang w:eastAsia="hu-HU" w:bidi="ar-SA"/>
                        </w:rPr>
                        <w:t>"</w:t>
                      </w:r>
                      <w:r w:rsidRPr="00193D06">
                        <w:rPr>
                          <w:color w:val="080808"/>
                          <w:lang w:eastAsia="hu-HU" w:bidi="ar-SA"/>
                        </w:rPr>
                        <w:t xml:space="preserve">: </w:t>
                      </w:r>
                      <w:r w:rsidRPr="00193D06">
                        <w:rPr>
                          <w:color w:val="067D17"/>
                          <w:lang w:eastAsia="hu-HU" w:bidi="ar-SA"/>
                        </w:rPr>
                        <w:t>"hu-HU"</w:t>
                      </w:r>
                      <w:r w:rsidRPr="00193D06">
                        <w:rPr>
                          <w:color w:val="080808"/>
                          <w:lang w:eastAsia="hu-HU" w:bidi="ar-SA"/>
                        </w:rPr>
                        <w:t>,</w:t>
                      </w:r>
                      <w:r w:rsidRPr="00193D06">
                        <w:rPr>
                          <w:color w:val="080808"/>
                          <w:lang w:eastAsia="hu-HU" w:bidi="ar-SA"/>
                        </w:rPr>
                        <w:br/>
                      </w:r>
                      <w:r>
                        <w:rPr>
                          <w:lang w:eastAsia="hu-HU" w:bidi="ar-SA"/>
                        </w:rPr>
                        <w:t xml:space="preserve">  </w:t>
                      </w:r>
                      <w:r w:rsidRPr="00193D06">
                        <w:rPr>
                          <w:lang w:eastAsia="hu-HU" w:bidi="ar-SA"/>
                        </w:rPr>
                        <w:t>"</w:t>
                      </w:r>
                      <w:proofErr w:type="spellStart"/>
                      <w:r w:rsidRPr="00193D06">
                        <w:rPr>
                          <w:lang w:eastAsia="hu-HU" w:bidi="ar-SA"/>
                        </w:rPr>
                        <w:t>apiKey</w:t>
                      </w:r>
                      <w:proofErr w:type="spellEnd"/>
                      <w:r w:rsidRPr="00193D06">
                        <w:rPr>
                          <w:lang w:eastAsia="hu-HU" w:bidi="ar-SA"/>
                        </w:rPr>
                        <w:t>"</w:t>
                      </w:r>
                      <w:r w:rsidRPr="00193D06">
                        <w:rPr>
                          <w:color w:val="080808"/>
                          <w:lang w:eastAsia="hu-HU" w:bidi="ar-SA"/>
                        </w:rPr>
                        <w:t xml:space="preserve">: </w:t>
                      </w:r>
                      <w:r w:rsidRPr="00193D06">
                        <w:rPr>
                          <w:color w:val="067D17"/>
                          <w:lang w:eastAsia="hu-HU" w:bidi="ar-SA"/>
                        </w:rPr>
                        <w:t>"AIzaSyBGYpsRXbu27SlAYE93OLs4BXz4ADI3FXc"</w:t>
                      </w:r>
                      <w:r w:rsidRPr="00193D06">
                        <w:rPr>
                          <w:color w:val="080808"/>
                          <w:lang w:eastAsia="hu-HU" w:bidi="ar-SA"/>
                        </w:rPr>
                        <w:t>,</w:t>
                      </w:r>
                      <w:r w:rsidRPr="00193D06">
                        <w:rPr>
                          <w:color w:val="080808"/>
                          <w:lang w:eastAsia="hu-HU" w:bidi="ar-SA"/>
                        </w:rPr>
                        <w:br/>
                      </w:r>
                      <w:r>
                        <w:rPr>
                          <w:lang w:eastAsia="hu-HU" w:bidi="ar-SA"/>
                        </w:rPr>
                        <w:t xml:space="preserve">  </w:t>
                      </w:r>
                      <w:r w:rsidRPr="00193D06">
                        <w:rPr>
                          <w:lang w:eastAsia="hu-HU" w:bidi="ar-SA"/>
                        </w:rPr>
                        <w:t>"</w:t>
                      </w:r>
                      <w:proofErr w:type="spellStart"/>
                      <w:r w:rsidRPr="00193D06">
                        <w:rPr>
                          <w:lang w:eastAsia="hu-HU" w:bidi="ar-SA"/>
                        </w:rPr>
                        <w:t>googleClientID</w:t>
                      </w:r>
                      <w:proofErr w:type="spellEnd"/>
                      <w:r w:rsidRPr="00193D06">
                        <w:rPr>
                          <w:lang w:eastAsia="hu-HU" w:bidi="ar-SA"/>
                        </w:rPr>
                        <w:t>"</w:t>
                      </w:r>
                      <w:r w:rsidRPr="00193D06">
                        <w:rPr>
                          <w:color w:val="080808"/>
                          <w:lang w:eastAsia="hu-HU" w:bidi="ar-SA"/>
                        </w:rPr>
                        <w:t xml:space="preserve">: </w:t>
                      </w:r>
                      <w:r w:rsidRPr="00193D06">
                        <w:rPr>
                          <w:color w:val="067D17"/>
                          <w:lang w:eastAsia="hu-HU" w:bidi="ar-SA"/>
                        </w:rPr>
                        <w:t>"703772084263</w:t>
                      </w:r>
                      <w:r>
                        <w:rPr>
                          <w:color w:val="067D17"/>
                          <w:lang w:eastAsia="hu-HU" w:bidi="ar-SA"/>
                        </w:rPr>
                        <w:t xml:space="preserve"> </w:t>
                      </w:r>
                      <w:r w:rsidRPr="00193D06">
                        <w:rPr>
                          <w:color w:val="067D17"/>
                          <w:lang w:eastAsia="hu-HU" w:bidi="ar-SA"/>
                        </w:rPr>
                        <w:t>ngg5a6tfdd920qh60gf694ouodr718gc.apps.googleusercontent.com"</w:t>
                      </w:r>
                      <w:r w:rsidRPr="00193D06">
                        <w:rPr>
                          <w:color w:val="080808"/>
                          <w:lang w:eastAsia="hu-HU" w:bidi="ar-SA"/>
                        </w:rPr>
                        <w:t>,</w:t>
                      </w:r>
                      <w:r w:rsidRPr="00193D06">
                        <w:rPr>
                          <w:color w:val="080808"/>
                          <w:lang w:eastAsia="hu-HU" w:bidi="ar-SA"/>
                        </w:rPr>
                        <w:br/>
                      </w:r>
                      <w:r>
                        <w:rPr>
                          <w:lang w:eastAsia="hu-HU" w:bidi="ar-SA"/>
                        </w:rPr>
                        <w:t xml:space="preserve">  </w:t>
                      </w:r>
                      <w:r w:rsidRPr="00193D06">
                        <w:rPr>
                          <w:lang w:eastAsia="hu-HU" w:bidi="ar-SA"/>
                        </w:rPr>
                        <w:t>"</w:t>
                      </w:r>
                      <w:proofErr w:type="spellStart"/>
                      <w:r w:rsidRPr="00193D06">
                        <w:rPr>
                          <w:lang w:eastAsia="hu-HU" w:bidi="ar-SA"/>
                        </w:rPr>
                        <w:t>calendarIDs</w:t>
                      </w:r>
                      <w:proofErr w:type="spellEnd"/>
                      <w:r w:rsidRPr="00193D06">
                        <w:rPr>
                          <w:lang w:eastAsia="hu-HU" w:bidi="ar-SA"/>
                        </w:rPr>
                        <w:t>"</w:t>
                      </w:r>
                      <w:r w:rsidRPr="00193D06">
                        <w:rPr>
                          <w:color w:val="080808"/>
                          <w:lang w:eastAsia="hu-HU" w:bidi="ar-SA"/>
                        </w:rPr>
                        <w:t>: [</w:t>
                      </w:r>
                      <w:r w:rsidRPr="00193D06">
                        <w:rPr>
                          <w:color w:val="080808"/>
                          <w:lang w:eastAsia="hu-HU" w:bidi="ar-SA"/>
                        </w:rPr>
                        <w:br/>
                      </w:r>
                      <w:r w:rsidRPr="00193D06">
                        <w:rPr>
                          <w:color w:val="067D17"/>
                          <w:lang w:eastAsia="hu-HU" w:bidi="ar-SA"/>
                        </w:rPr>
                        <w:t>"0bad952e0331a7207fc33d2a2289cc7567000bceaf1c509ca255f9a984814738@group.calendar.google.com"</w:t>
                      </w:r>
                      <w:r w:rsidRPr="00193D06">
                        <w:rPr>
                          <w:color w:val="080808"/>
                          <w:lang w:eastAsia="hu-HU" w:bidi="ar-SA"/>
                        </w:rPr>
                        <w:t>,</w:t>
                      </w:r>
                      <w:r w:rsidRPr="00193D06">
                        <w:rPr>
                          <w:color w:val="080808"/>
                          <w:lang w:eastAsia="hu-HU" w:bidi="ar-SA"/>
                        </w:rPr>
                        <w:br/>
                      </w:r>
                      <w:r w:rsidRPr="00193D06">
                        <w:rPr>
                          <w:color w:val="067D17"/>
                          <w:lang w:eastAsia="hu-HU" w:bidi="ar-SA"/>
                        </w:rPr>
                        <w:t>"76f7dd5c8f8118dbb084270794f6d24d6998ff95dafb423138b36f2c094d69e2@group.calendar.google.com"</w:t>
                      </w:r>
                      <w:r w:rsidRPr="00193D06">
                        <w:rPr>
                          <w:color w:val="080808"/>
                          <w:lang w:eastAsia="hu-HU" w:bidi="ar-SA"/>
                        </w:rPr>
                        <w:t>,</w:t>
                      </w:r>
                      <w:r w:rsidRPr="00193D06">
                        <w:rPr>
                          <w:color w:val="080808"/>
                          <w:lang w:eastAsia="hu-HU" w:bidi="ar-SA"/>
                        </w:rPr>
                        <w:br/>
                      </w:r>
                      <w:r w:rsidRPr="00193D06">
                        <w:rPr>
                          <w:color w:val="067D17"/>
                          <w:lang w:eastAsia="hu-HU" w:bidi="ar-SA"/>
                        </w:rPr>
                        <w:t>"https://calendar.zoho.eu/ical/zz080112305b8a3b6a9d6764053ded59d23e73a3b730bb055fa1659276988a6784e196f66b4b8fda88f6064b6920703dde09d3faa1/pvt_1e40c9a66a194eb4999e88239a55246f"</w:t>
                      </w:r>
                      <w:r w:rsidRPr="00193D06">
                        <w:rPr>
                          <w:color w:val="067D17"/>
                          <w:lang w:eastAsia="hu-HU" w:bidi="ar-SA"/>
                        </w:rPr>
                        <w:br/>
                      </w:r>
                      <w:r>
                        <w:rPr>
                          <w:color w:val="080808"/>
                          <w:lang w:eastAsia="hu-HU" w:bidi="ar-SA"/>
                        </w:rPr>
                        <w:t xml:space="preserve">  </w:t>
                      </w:r>
                      <w:r w:rsidRPr="00193D06">
                        <w:rPr>
                          <w:color w:val="080808"/>
                          <w:lang w:eastAsia="hu-HU" w:bidi="ar-SA"/>
                        </w:rPr>
                        <w:t>],</w:t>
                      </w:r>
                      <w:r w:rsidRPr="00193D06">
                        <w:rPr>
                          <w:color w:val="080808"/>
                          <w:lang w:eastAsia="hu-HU" w:bidi="ar-SA"/>
                        </w:rPr>
                        <w:br/>
                      </w:r>
                      <w:r>
                        <w:rPr>
                          <w:lang w:eastAsia="hu-HU" w:bidi="ar-SA"/>
                        </w:rPr>
                        <w:t xml:space="preserve">  </w:t>
                      </w:r>
                      <w:r w:rsidRPr="00193D06">
                        <w:rPr>
                          <w:lang w:eastAsia="hu-HU" w:bidi="ar-SA"/>
                        </w:rPr>
                        <w:t>"</w:t>
                      </w:r>
                      <w:proofErr w:type="spellStart"/>
                      <w:r w:rsidRPr="00193D06">
                        <w:rPr>
                          <w:lang w:eastAsia="hu-HU" w:bidi="ar-SA"/>
                        </w:rPr>
                        <w:t>discoveryDocs</w:t>
                      </w:r>
                      <w:proofErr w:type="spellEnd"/>
                      <w:r w:rsidRPr="00193D06">
                        <w:rPr>
                          <w:lang w:eastAsia="hu-HU" w:bidi="ar-SA"/>
                        </w:rPr>
                        <w:t>"</w:t>
                      </w:r>
                      <w:r w:rsidRPr="00193D06">
                        <w:rPr>
                          <w:color w:val="080808"/>
                          <w:lang w:eastAsia="hu-HU" w:bidi="ar-SA"/>
                        </w:rPr>
                        <w:t>:</w:t>
                      </w:r>
                      <w:r>
                        <w:rPr>
                          <w:color w:val="080808"/>
                          <w:lang w:eastAsia="hu-HU" w:bidi="ar-SA"/>
                        </w:rPr>
                        <w:t xml:space="preserve"> </w:t>
                      </w:r>
                      <w:r w:rsidRPr="00193D06">
                        <w:rPr>
                          <w:color w:val="067D17"/>
                          <w:lang w:eastAsia="hu-HU" w:bidi="ar-SA"/>
                        </w:rPr>
                        <w:t>"https://www.googleapis.com/discovery/v1/apis/calendar/v3/rest"</w:t>
                      </w:r>
                      <w:r w:rsidRPr="00193D06">
                        <w:rPr>
                          <w:color w:val="080808"/>
                          <w:lang w:eastAsia="hu-HU" w:bidi="ar-SA"/>
                        </w:rPr>
                        <w:t>,</w:t>
                      </w:r>
                    </w:p>
                    <w:p w14:paraId="4F1CB393" w14:textId="76F7D4C8" w:rsidR="00015CB5" w:rsidRDefault="00193D06" w:rsidP="00193D06">
                      <w:pPr>
                        <w:pStyle w:val="Kd"/>
                      </w:pPr>
                      <w:r>
                        <w:t xml:space="preserve">  …</w:t>
                      </w:r>
                    </w:p>
                    <w:p w14:paraId="5362D78A" w14:textId="11F398A3" w:rsidR="00193D06" w:rsidRDefault="00193D06" w:rsidP="00193D06">
                      <w:pPr>
                        <w:pStyle w:val="Kd"/>
                      </w:pPr>
                      <w:r>
                        <w:t>}</w:t>
                      </w:r>
                    </w:p>
                  </w:txbxContent>
                </v:textbox>
                <w10:wrap type="square" anchorx="margin"/>
              </v:shape>
            </w:pict>
          </mc:Fallback>
        </mc:AlternateContent>
      </w:r>
      <w:r>
        <w:rPr>
          <w:noProof/>
        </w:rPr>
        <mc:AlternateContent>
          <mc:Choice Requires="wps">
            <w:drawing>
              <wp:anchor distT="0" distB="0" distL="114300" distR="114300" simplePos="0" relativeHeight="251972608" behindDoc="0" locked="0" layoutInCell="1" allowOverlap="1" wp14:anchorId="63A53D8E" wp14:editId="151EBFFC">
                <wp:simplePos x="0" y="0"/>
                <wp:positionH relativeFrom="column">
                  <wp:posOffset>0</wp:posOffset>
                </wp:positionH>
                <wp:positionV relativeFrom="paragraph">
                  <wp:posOffset>556260</wp:posOffset>
                </wp:positionV>
                <wp:extent cx="5501640" cy="457200"/>
                <wp:effectExtent l="0" t="0" r="3810" b="0"/>
                <wp:wrapSquare wrapText="bothSides"/>
                <wp:docPr id="499268161" name="Szövegdoboz 1"/>
                <wp:cNvGraphicFramePr/>
                <a:graphic xmlns:a="http://schemas.openxmlformats.org/drawingml/2006/main">
                  <a:graphicData uri="http://schemas.microsoft.com/office/word/2010/wordprocessingShape">
                    <wps:wsp>
                      <wps:cNvSpPr txBox="1"/>
                      <wps:spPr>
                        <a:xfrm>
                          <a:off x="0" y="0"/>
                          <a:ext cx="5501640" cy="457200"/>
                        </a:xfrm>
                        <a:prstGeom prst="rect">
                          <a:avLst/>
                        </a:prstGeom>
                        <a:solidFill>
                          <a:prstClr val="white"/>
                        </a:solidFill>
                        <a:ln>
                          <a:noFill/>
                        </a:ln>
                      </wps:spPr>
                      <wps:txbx>
                        <w:txbxContent>
                          <w:bookmarkStart w:id="301" w:name="_Ref183602377"/>
                          <w:p w14:paraId="0820D292" w14:textId="70C9A58B" w:rsidR="00015CB5" w:rsidRPr="00992864" w:rsidRDefault="00015CB5" w:rsidP="00015C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302" w:name="_Toc184894439"/>
                            <w:r w:rsidR="006B6047">
                              <w:rPr>
                                <w:noProof/>
                              </w:rPr>
                              <w:t>75</w:t>
                            </w:r>
                            <w:r>
                              <w:rPr>
                                <w:noProof/>
                              </w:rPr>
                              <w:fldChar w:fldCharType="end"/>
                            </w:r>
                            <w:r>
                              <w:t>. ábra</w:t>
                            </w:r>
                            <w:bookmarkEnd w:id="301"/>
                            <w:r>
                              <w:t xml:space="preserve">: </w:t>
                            </w:r>
                            <w:proofErr w:type="spellStart"/>
                            <w:proofErr w:type="gramStart"/>
                            <w:r>
                              <w:t>a</w:t>
                            </w:r>
                            <w:r w:rsidRPr="00A50854">
                              <w:t>ppointy.json</w:t>
                            </w:r>
                            <w:proofErr w:type="spellEnd"/>
                            <w:proofErr w:type="gramEnd"/>
                            <w:r w:rsidRPr="00A50854">
                              <w:t xml:space="preserve"> 1/</w:t>
                            </w:r>
                            <w:r w:rsidR="0027596A">
                              <w:t>4</w:t>
                            </w:r>
                            <w:r>
                              <w:t xml:space="preserve"> (saját)</w:t>
                            </w:r>
                            <w:bookmarkEnd w:id="3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A53D8E" id="_x0000_s1138" type="#_x0000_t202" style="position:absolute;left:0;text-align:left;margin-left:0;margin-top:43.8pt;width:433.2pt;height:36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" stroked="f">
                <v:textbox inset="0,0,0,0">
                  <w:txbxContent>
                    <w:bookmarkStart w:id="303" w:name="_Ref183602377"/>
                    <w:p w14:paraId="0820D292" w14:textId="70C9A58B" w:rsidR="00015CB5" w:rsidRPr="00992864" w:rsidRDefault="00015CB5" w:rsidP="00015C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304" w:name="_Toc184894439"/>
                      <w:r w:rsidR="006B6047">
                        <w:rPr>
                          <w:noProof/>
                        </w:rPr>
                        <w:t>75</w:t>
                      </w:r>
                      <w:r>
                        <w:rPr>
                          <w:noProof/>
                        </w:rPr>
                        <w:fldChar w:fldCharType="end"/>
                      </w:r>
                      <w:r>
                        <w:t>. ábra</w:t>
                      </w:r>
                      <w:bookmarkEnd w:id="303"/>
                      <w:r>
                        <w:t xml:space="preserve">: </w:t>
                      </w:r>
                      <w:proofErr w:type="spellStart"/>
                      <w:proofErr w:type="gramStart"/>
                      <w:r>
                        <w:t>a</w:t>
                      </w:r>
                      <w:r w:rsidRPr="00A50854">
                        <w:t>ppointy.json</w:t>
                      </w:r>
                      <w:proofErr w:type="spellEnd"/>
                      <w:proofErr w:type="gramEnd"/>
                      <w:r w:rsidRPr="00A50854">
                        <w:t xml:space="preserve"> 1/</w:t>
                      </w:r>
                      <w:r w:rsidR="0027596A">
                        <w:t>4</w:t>
                      </w:r>
                      <w:r>
                        <w:t xml:space="preserve"> (saját)</w:t>
                      </w:r>
                      <w:bookmarkEnd w:id="304"/>
                    </w:p>
                  </w:txbxContent>
                </v:textbox>
                <w10:wrap type="square"/>
              </v:shape>
            </w:pict>
          </mc:Fallback>
        </mc:AlternateContent>
      </w:r>
      <w:r w:rsidR="00B577EF">
        <w:t xml:space="preserve">A projekt egy fontos tényezője a testreszabhatóság, mind funkcionalitásban, mind vizuálisan, ezért felkonfigurálható egy </w:t>
      </w:r>
      <w:proofErr w:type="spellStart"/>
      <w:proofErr w:type="gramStart"/>
      <w:r w:rsidR="00B577EF" w:rsidRPr="00DC0AFD">
        <w:rPr>
          <w:rStyle w:val="KdChar"/>
        </w:rPr>
        <w:t>appointy.json</w:t>
      </w:r>
      <w:proofErr w:type="spellEnd"/>
      <w:proofErr w:type="gramEnd"/>
      <w:r w:rsidR="00B577EF">
        <w:t xml:space="preserve"> és </w:t>
      </w:r>
      <w:r w:rsidR="00DC0AFD">
        <w:t>egy</w:t>
      </w:r>
      <w:r w:rsidR="00B577EF" w:rsidRPr="00DC0AFD">
        <w:rPr>
          <w:rStyle w:val="KdChar"/>
        </w:rPr>
        <w:t xml:space="preserve"> </w:t>
      </w:r>
      <w:proofErr w:type="spellStart"/>
      <w:r w:rsidR="00B577EF" w:rsidRPr="00DC0AFD">
        <w:rPr>
          <w:rStyle w:val="KdChar"/>
        </w:rPr>
        <w:t>appointy.scss</w:t>
      </w:r>
      <w:proofErr w:type="spellEnd"/>
      <w:r w:rsidR="00B577EF" w:rsidRPr="00DC0AFD">
        <w:rPr>
          <w:rStyle w:val="KdChar"/>
        </w:rPr>
        <w:t xml:space="preserve"> </w:t>
      </w:r>
      <w:r w:rsidR="00B577EF">
        <w:t xml:space="preserve">fájllal. </w:t>
      </w:r>
    </w:p>
    <w:p w14:paraId="07945FF5" w14:textId="4C9B7367" w:rsidR="00015CB5" w:rsidRDefault="00015CB5" w:rsidP="00B577EF">
      <w:r>
        <w:t>A JSON</w:t>
      </w:r>
      <w:r w:rsidR="00C51E26">
        <w:t xml:space="preserve"> </w:t>
      </w:r>
      <w:r>
        <w:fldChar w:fldCharType="begin"/>
      </w:r>
      <w:r w:rsidR="00BB00BF">
        <w:instrText xml:space="preserve"> ADDIN ZOTERO_ITEM CSL_CITATION {"citationID":"mtfT2oeR","properties":{"formattedCitation":"[45]","plainCitation":"[45]","noteIndex":0},"citationItems":[{"id":142,"uris":["http://zotero.org/users/14064510/items/AS2RLGNJ"],"itemData":{"id":142,"type":"webpage","title":"JSON","URL":"https://www.json.org/json-en.html","accessed":{"date-parts":[["2024",11,27]]}}}],"schema":"https://github.com/citation-style-language/schema/raw/master/csl-citation.json"} </w:instrText>
      </w:r>
      <w:r>
        <w:fldChar w:fldCharType="separate"/>
      </w:r>
      <w:r w:rsidR="00BB00BF" w:rsidRPr="00BB00BF">
        <w:rPr>
          <w:rFonts w:cs="Times New Roman"/>
        </w:rPr>
        <w:t>[45]</w:t>
      </w:r>
      <w:r>
        <w:fldChar w:fldCharType="end"/>
      </w:r>
      <w:r>
        <w:t xml:space="preserve"> fájlban a funkcionalitás szempontjából fontos paramétereket lehet konfigurálni, amelyek a következők:</w:t>
      </w:r>
    </w:p>
    <w:p w14:paraId="5D3D7214" w14:textId="5C1E88AE" w:rsidR="00015CB5" w:rsidRDefault="00015CB5" w:rsidP="00015CB5">
      <w:pPr>
        <w:pStyle w:val="Listaszerbekezds"/>
        <w:numPr>
          <w:ilvl w:val="0"/>
          <w:numId w:val="47"/>
        </w:numPr>
      </w:pPr>
      <w:proofErr w:type="spellStart"/>
      <w:r w:rsidRPr="00015CB5">
        <w:rPr>
          <w:i/>
          <w:iCs/>
        </w:rPr>
        <w:t>redirectURL</w:t>
      </w:r>
      <w:proofErr w:type="spellEnd"/>
      <w:r>
        <w:t>: Az az URL cím, amelyre az időpont egyeztetési feladatállomások végén átirányítjuk a felhasználót</w:t>
      </w:r>
    </w:p>
    <w:p w14:paraId="19E9358C" w14:textId="63EA19D7" w:rsidR="00015CB5" w:rsidRDefault="00015CB5" w:rsidP="00015CB5">
      <w:pPr>
        <w:pStyle w:val="Listaszerbekezds"/>
        <w:numPr>
          <w:ilvl w:val="0"/>
          <w:numId w:val="47"/>
        </w:numPr>
      </w:pPr>
      <w:proofErr w:type="spellStart"/>
      <w:r w:rsidRPr="00015CB5">
        <w:rPr>
          <w:i/>
          <w:iCs/>
        </w:rPr>
        <w:t>locale</w:t>
      </w:r>
      <w:proofErr w:type="spellEnd"/>
      <w:r>
        <w:t>: A naptárfelületen a hónap és napok nevének nyelvéért felelős. Alapértelmezés szerint ezek angolul jelennek meg.</w:t>
      </w:r>
    </w:p>
    <w:p w14:paraId="55F8460A" w14:textId="282656EB" w:rsidR="003748B6" w:rsidRDefault="003748B6" w:rsidP="00015CB5">
      <w:pPr>
        <w:pStyle w:val="Listaszerbekezds"/>
        <w:numPr>
          <w:ilvl w:val="0"/>
          <w:numId w:val="47"/>
        </w:numPr>
      </w:pPr>
      <w:r w:rsidRPr="00A94ED4">
        <w:rPr>
          <w:i/>
          <w:iCs/>
          <w:u w:val="single"/>
        </w:rPr>
        <w:t>Google</w:t>
      </w:r>
      <w:r w:rsidR="00A94ED4">
        <w:rPr>
          <w:i/>
          <w:iCs/>
        </w:rPr>
        <w:t>:</w:t>
      </w:r>
    </w:p>
    <w:p w14:paraId="19399190" w14:textId="6C918A0F" w:rsidR="00015CB5" w:rsidRDefault="00015CB5" w:rsidP="003748B6">
      <w:pPr>
        <w:pStyle w:val="Listaszerbekezds"/>
        <w:numPr>
          <w:ilvl w:val="1"/>
          <w:numId w:val="47"/>
        </w:numPr>
      </w:pPr>
      <w:proofErr w:type="spellStart"/>
      <w:r w:rsidRPr="00015CB5">
        <w:rPr>
          <w:i/>
          <w:iCs/>
        </w:rPr>
        <w:t>apiKey</w:t>
      </w:r>
      <w:proofErr w:type="spellEnd"/>
      <w:r>
        <w:t xml:space="preserve">: </w:t>
      </w:r>
      <w:r w:rsidR="003748B6">
        <w:t>Az id</w:t>
      </w:r>
      <w:r>
        <w:t>őpo</w:t>
      </w:r>
      <w:r w:rsidR="003748B6">
        <w:t>ntok l</w:t>
      </w:r>
      <w:r>
        <w:t xml:space="preserve">étrehozásakor szükséges </w:t>
      </w:r>
      <w:r w:rsidR="003748B6">
        <w:t xml:space="preserve">Google </w:t>
      </w:r>
      <w:r>
        <w:t>API kulcs, enélkül nem lehet időpontot felvenni.</w:t>
      </w:r>
    </w:p>
    <w:p w14:paraId="65041826" w14:textId="1658348F" w:rsidR="003748B6" w:rsidRPr="00193D06" w:rsidRDefault="00193D06" w:rsidP="00193D06">
      <w:pPr>
        <w:pStyle w:val="Listaszerbekezds"/>
        <w:numPr>
          <w:ilvl w:val="1"/>
          <w:numId w:val="47"/>
        </w:numPr>
      </w:pPr>
      <w:proofErr w:type="spellStart"/>
      <w:r>
        <w:rPr>
          <w:i/>
          <w:iCs/>
        </w:rPr>
        <w:t>googleC</w:t>
      </w:r>
      <w:r w:rsidR="003748B6">
        <w:rPr>
          <w:i/>
          <w:iCs/>
        </w:rPr>
        <w:t>lientID</w:t>
      </w:r>
      <w:proofErr w:type="spellEnd"/>
      <w:r w:rsidR="003748B6" w:rsidRPr="003748B6">
        <w:t>:</w:t>
      </w:r>
      <w:r w:rsidR="003748B6">
        <w:t xml:space="preserve"> A Google API-</w:t>
      </w:r>
      <w:proofErr w:type="spellStart"/>
      <w:r w:rsidR="003748B6">
        <w:t>kban</w:t>
      </w:r>
      <w:proofErr w:type="spellEnd"/>
      <w:r w:rsidR="003748B6">
        <w:t xml:space="preserve"> használt egyedi azonosító, amely az </w:t>
      </w:r>
      <w:r w:rsidR="003748B6">
        <w:lastRenderedPageBreak/>
        <w:t>alkalmazást azonosítja. Google API használatához kötelező megadni.</w:t>
      </w:r>
    </w:p>
    <w:p w14:paraId="5D89B5CC" w14:textId="337A6552" w:rsidR="003748B6" w:rsidRDefault="003748B6" w:rsidP="003748B6">
      <w:pPr>
        <w:pStyle w:val="Listaszerbekezds"/>
        <w:numPr>
          <w:ilvl w:val="1"/>
          <w:numId w:val="47"/>
        </w:numPr>
      </w:pPr>
      <w:proofErr w:type="spellStart"/>
      <w:r>
        <w:rPr>
          <w:i/>
          <w:iCs/>
        </w:rPr>
        <w:t>calendarIDs</w:t>
      </w:r>
      <w:proofErr w:type="spellEnd"/>
      <w:r w:rsidRPr="003748B6">
        <w:t>:</w:t>
      </w:r>
      <w:r>
        <w:t xml:space="preserve"> A kezelésre szánt naptárak azonosítói. Minden </w:t>
      </w:r>
      <w:proofErr w:type="spellStart"/>
      <w:r>
        <w:t>naptárat</w:t>
      </w:r>
      <w:proofErr w:type="spellEnd"/>
      <w:r>
        <w:t xml:space="preserve"> egy ilyen ID egyértelműen azonosít.</w:t>
      </w:r>
      <w:r w:rsidR="00193D06">
        <w:t xml:space="preserve"> Ebben találhatóak a </w:t>
      </w:r>
      <w:proofErr w:type="spellStart"/>
      <w:r w:rsidR="00193D06">
        <w:t>Zoho</w:t>
      </w:r>
      <w:proofErr w:type="spellEnd"/>
      <w:r w:rsidR="00193D06">
        <w:t xml:space="preserve"> </w:t>
      </w:r>
      <w:proofErr w:type="spellStart"/>
      <w:r w:rsidR="00193D06">
        <w:t>Calendar</w:t>
      </w:r>
      <w:proofErr w:type="spellEnd"/>
      <w:r w:rsidR="00193D06">
        <w:t xml:space="preserve"> ID-k is.</w:t>
      </w:r>
    </w:p>
    <w:p w14:paraId="5B3A451C" w14:textId="344D2E5C" w:rsidR="003748B6" w:rsidRDefault="00193D06" w:rsidP="003748B6">
      <w:pPr>
        <w:pStyle w:val="Listaszerbekezds"/>
        <w:numPr>
          <w:ilvl w:val="1"/>
          <w:numId w:val="47"/>
        </w:numPr>
      </w:pPr>
      <w:r w:rsidRPr="00A94ED4">
        <w:rPr>
          <w:noProof/>
        </w:rPr>
        <mc:AlternateContent>
          <mc:Choice Requires="wps">
            <w:drawing>
              <wp:anchor distT="45720" distB="45720" distL="114300" distR="114300" simplePos="0" relativeHeight="251974656" behindDoc="0" locked="0" layoutInCell="1" allowOverlap="1" wp14:anchorId="26A79FCC" wp14:editId="0FF84782">
                <wp:simplePos x="0" y="0"/>
                <wp:positionH relativeFrom="margin">
                  <wp:align>center</wp:align>
                </wp:positionH>
                <wp:positionV relativeFrom="paragraph">
                  <wp:posOffset>1154016</wp:posOffset>
                </wp:positionV>
                <wp:extent cx="3688080" cy="1404620"/>
                <wp:effectExtent l="0" t="0" r="7620" b="6985"/>
                <wp:wrapTopAndBottom/>
                <wp:docPr id="2682754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1404620"/>
                        </a:xfrm>
                        <a:prstGeom prst="rect">
                          <a:avLst/>
                        </a:prstGeom>
                        <a:solidFill>
                          <a:srgbClr val="FFFFFF"/>
                        </a:solidFill>
                        <a:ln w="9525">
                          <a:noFill/>
                          <a:miter lim="800000"/>
                          <a:headEnd/>
                          <a:tailEnd/>
                        </a:ln>
                      </wps:spPr>
                      <wps:txbx>
                        <w:txbxContent>
                          <w:p w14:paraId="4254862F" w14:textId="3FAC8B0C" w:rsidR="00D27A74" w:rsidRDefault="00D27A74" w:rsidP="003748B6">
                            <w:pPr>
                              <w:pStyle w:val="Kd"/>
                              <w:rPr>
                                <w:color w:val="871094"/>
                                <w:lang w:eastAsia="hu-HU" w:bidi="ar-SA"/>
                              </w:rPr>
                            </w:pPr>
                            <w:r>
                              <w:rPr>
                                <w:color w:val="871094"/>
                                <w:lang w:eastAsia="hu-HU" w:bidi="ar-SA"/>
                              </w:rPr>
                              <w:t>{</w:t>
                            </w:r>
                          </w:p>
                          <w:p w14:paraId="73326014" w14:textId="58D45096" w:rsidR="003748B6" w:rsidRDefault="00D27A74" w:rsidP="003748B6">
                            <w:pPr>
                              <w:pStyle w:val="Kd"/>
                              <w:rPr>
                                <w:color w:val="871094"/>
                                <w:lang w:eastAsia="hu-HU" w:bidi="ar-SA"/>
                              </w:rPr>
                            </w:pPr>
                            <w:r>
                              <w:rPr>
                                <w:color w:val="871094"/>
                                <w:lang w:eastAsia="hu-HU" w:bidi="ar-SA"/>
                              </w:rPr>
                              <w:t xml:space="preserve">  </w:t>
                            </w:r>
                            <w:r w:rsidR="003748B6">
                              <w:rPr>
                                <w:color w:val="871094"/>
                                <w:lang w:eastAsia="hu-HU" w:bidi="ar-SA"/>
                              </w:rPr>
                              <w:t>…</w:t>
                            </w:r>
                          </w:p>
                          <w:p w14:paraId="582840F2" w14:textId="13F85736" w:rsidR="003748B6" w:rsidRPr="003748B6" w:rsidRDefault="00D27A74" w:rsidP="003748B6">
                            <w:pPr>
                              <w:pStyle w:val="Kd"/>
                              <w:rPr>
                                <w:color w:val="080808"/>
                                <w:lang w:eastAsia="hu-HU" w:bidi="ar-SA"/>
                              </w:rPr>
                            </w:pP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emailjsPublicKey</w:t>
                            </w:r>
                            <w:proofErr w:type="spellEnd"/>
                            <w:r w:rsidR="003748B6" w:rsidRPr="003748B6">
                              <w:rPr>
                                <w:color w:val="871094"/>
                                <w:lang w:eastAsia="hu-HU" w:bidi="ar-SA"/>
                              </w:rPr>
                              <w:t>"</w:t>
                            </w:r>
                            <w:r w:rsidR="003748B6" w:rsidRPr="003748B6">
                              <w:rPr>
                                <w:color w:val="080808"/>
                                <w:lang w:eastAsia="hu-HU" w:bidi="ar-SA"/>
                              </w:rPr>
                              <w:t xml:space="preserve">: </w:t>
                            </w:r>
                            <w:r w:rsidR="003748B6" w:rsidRPr="00193D06">
                              <w:rPr>
                                <w:color w:val="067D17"/>
                                <w:lang w:eastAsia="hu-HU" w:bidi="ar-SA"/>
                              </w:rPr>
                              <w:t>"_KlycIcm2HzL4TL3v"</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serviceID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193D06">
                              <w:rPr>
                                <w:color w:val="067D17"/>
                                <w:lang w:eastAsia="hu-HU" w:bidi="ar-SA"/>
                              </w:rPr>
                              <w:t>"service_vsa8qqp"</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inProgressTemplateID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193D06">
                              <w:rPr>
                                <w:color w:val="067D17"/>
                                <w:lang w:eastAsia="hu-HU" w:bidi="ar-SA"/>
                              </w:rPr>
                              <w:t>"template_h0h44bn"</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finishedTemplateID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193D06">
                              <w:rPr>
                                <w:color w:val="067D17"/>
                                <w:lang w:eastAsia="hu-HU" w:bidi="ar-SA"/>
                              </w:rPr>
                              <w:t>"template_99ge21g"</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companyEmail</w:t>
                            </w:r>
                            <w:proofErr w:type="spellEnd"/>
                            <w:r w:rsidR="003748B6" w:rsidRPr="003748B6">
                              <w:rPr>
                                <w:color w:val="871094"/>
                                <w:lang w:eastAsia="hu-HU" w:bidi="ar-SA"/>
                              </w:rPr>
                              <w:t>"</w:t>
                            </w:r>
                            <w:r w:rsidR="003748B6" w:rsidRPr="003748B6">
                              <w:rPr>
                                <w:color w:val="080808"/>
                                <w:lang w:eastAsia="hu-HU" w:bidi="ar-SA"/>
                              </w:rPr>
                              <w:t xml:space="preserve">: </w:t>
                            </w:r>
                            <w:r w:rsidR="003748B6" w:rsidRPr="00193D06">
                              <w:rPr>
                                <w:color w:val="067D17"/>
                                <w:lang w:eastAsia="hu-HU" w:bidi="ar-SA"/>
                              </w:rPr>
                              <w:t>"</w:t>
                            </w:r>
                            <w:r w:rsidR="00193D06">
                              <w:rPr>
                                <w:color w:val="067D17"/>
                                <w:lang w:eastAsia="hu-HU" w:bidi="ar-SA"/>
                              </w:rPr>
                              <w:t>appointy24@gmail.com</w:t>
                            </w:r>
                            <w:r w:rsidR="003748B6" w:rsidRPr="00193D06">
                              <w:rPr>
                                <w:color w:val="067D17"/>
                                <w:lang w:eastAsia="hu-HU" w:bidi="ar-SA"/>
                              </w:rPr>
                              <w:t>"</w:t>
                            </w:r>
                            <w:r w:rsidR="003748B6" w:rsidRPr="003748B6">
                              <w:rPr>
                                <w:color w:val="080808"/>
                                <w:lang w:eastAsia="hu-HU" w:bidi="ar-SA"/>
                              </w:rPr>
                              <w:t>,</w:t>
                            </w:r>
                          </w:p>
                          <w:p w14:paraId="6B30AF86" w14:textId="30662EA7" w:rsidR="003748B6" w:rsidRDefault="00D27A74" w:rsidP="003748B6">
                            <w:pPr>
                              <w:pStyle w:val="Kd"/>
                            </w:pPr>
                            <w:r>
                              <w:t xml:space="preserve">  </w:t>
                            </w:r>
                            <w:r w:rsidR="003748B6">
                              <w:t>…</w:t>
                            </w:r>
                          </w:p>
                          <w:p w14:paraId="307F3A15" w14:textId="1BE404E2" w:rsidR="00D27A74" w:rsidRDefault="00D27A74" w:rsidP="003748B6">
                            <w:pPr>
                              <w:pStyle w:val="K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A79FCC" id="_x0000_s1139" type="#_x0000_t202" style="position:absolute;left:0;text-align:left;margin-left:0;margin-top:90.85pt;width:290.4pt;height:110.6pt;z-index:2519746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" stroked="f">
                <v:textbox style="mso-fit-shape-to-text:t">
                  <w:txbxContent>
                    <w:p w14:paraId="4254862F" w14:textId="3FAC8B0C" w:rsidR="00D27A74" w:rsidRDefault="00D27A74" w:rsidP="003748B6">
                      <w:pPr>
                        <w:pStyle w:val="Kd"/>
                        <w:rPr>
                          <w:color w:val="871094"/>
                          <w:lang w:eastAsia="hu-HU" w:bidi="ar-SA"/>
                        </w:rPr>
                      </w:pPr>
                      <w:r>
                        <w:rPr>
                          <w:color w:val="871094"/>
                          <w:lang w:eastAsia="hu-HU" w:bidi="ar-SA"/>
                        </w:rPr>
                        <w:t>{</w:t>
                      </w:r>
                    </w:p>
                    <w:p w14:paraId="73326014" w14:textId="58D45096" w:rsidR="003748B6" w:rsidRDefault="00D27A74" w:rsidP="003748B6">
                      <w:pPr>
                        <w:pStyle w:val="Kd"/>
                        <w:rPr>
                          <w:color w:val="871094"/>
                          <w:lang w:eastAsia="hu-HU" w:bidi="ar-SA"/>
                        </w:rPr>
                      </w:pPr>
                      <w:r>
                        <w:rPr>
                          <w:color w:val="871094"/>
                          <w:lang w:eastAsia="hu-HU" w:bidi="ar-SA"/>
                        </w:rPr>
                        <w:t xml:space="preserve">  </w:t>
                      </w:r>
                      <w:r w:rsidR="003748B6">
                        <w:rPr>
                          <w:color w:val="871094"/>
                          <w:lang w:eastAsia="hu-HU" w:bidi="ar-SA"/>
                        </w:rPr>
                        <w:t>…</w:t>
                      </w:r>
                    </w:p>
                    <w:p w14:paraId="582840F2" w14:textId="13F85736" w:rsidR="003748B6" w:rsidRPr="003748B6" w:rsidRDefault="00D27A74" w:rsidP="003748B6">
                      <w:pPr>
                        <w:pStyle w:val="Kd"/>
                        <w:rPr>
                          <w:color w:val="080808"/>
                          <w:lang w:eastAsia="hu-HU" w:bidi="ar-SA"/>
                        </w:rPr>
                      </w:pP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emailjsPublicKey</w:t>
                      </w:r>
                      <w:proofErr w:type="spellEnd"/>
                      <w:r w:rsidR="003748B6" w:rsidRPr="003748B6">
                        <w:rPr>
                          <w:color w:val="871094"/>
                          <w:lang w:eastAsia="hu-HU" w:bidi="ar-SA"/>
                        </w:rPr>
                        <w:t>"</w:t>
                      </w:r>
                      <w:r w:rsidR="003748B6" w:rsidRPr="003748B6">
                        <w:rPr>
                          <w:color w:val="080808"/>
                          <w:lang w:eastAsia="hu-HU" w:bidi="ar-SA"/>
                        </w:rPr>
                        <w:t xml:space="preserve">: </w:t>
                      </w:r>
                      <w:r w:rsidR="003748B6" w:rsidRPr="00193D06">
                        <w:rPr>
                          <w:color w:val="067D17"/>
                          <w:lang w:eastAsia="hu-HU" w:bidi="ar-SA"/>
                        </w:rPr>
                        <w:t>"_KlycIcm2HzL4TL3v"</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serviceID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193D06">
                        <w:rPr>
                          <w:color w:val="067D17"/>
                          <w:lang w:eastAsia="hu-HU" w:bidi="ar-SA"/>
                        </w:rPr>
                        <w:t>"service_vsa8qqp"</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inProgressTemplateID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193D06">
                        <w:rPr>
                          <w:color w:val="067D17"/>
                          <w:lang w:eastAsia="hu-HU" w:bidi="ar-SA"/>
                        </w:rPr>
                        <w:t>"template_h0h44bn"</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finishedTemplateID</w:t>
                      </w:r>
                      <w:proofErr w:type="spellEnd"/>
                      <w:r w:rsidR="003748B6" w:rsidRPr="003748B6">
                        <w:rPr>
                          <w:color w:val="871094"/>
                          <w:lang w:eastAsia="hu-HU" w:bidi="ar-SA"/>
                        </w:rPr>
                        <w:t>"</w:t>
                      </w:r>
                      <w:r w:rsidR="003748B6" w:rsidRPr="003748B6">
                        <w:rPr>
                          <w:color w:val="080808"/>
                          <w:lang w:eastAsia="hu-HU" w:bidi="ar-SA"/>
                        </w:rPr>
                        <w:t xml:space="preserve">: </w:t>
                      </w:r>
                      <w:r w:rsidR="003748B6" w:rsidRPr="00193D06">
                        <w:rPr>
                          <w:color w:val="067D17"/>
                          <w:lang w:eastAsia="hu-HU" w:bidi="ar-SA"/>
                        </w:rPr>
                        <w:t>"template_99ge21g"</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w:t>
                      </w:r>
                      <w:proofErr w:type="spellStart"/>
                      <w:r w:rsidR="003748B6" w:rsidRPr="003748B6">
                        <w:rPr>
                          <w:color w:val="871094"/>
                          <w:lang w:eastAsia="hu-HU" w:bidi="ar-SA"/>
                        </w:rPr>
                        <w:t>companyEmail</w:t>
                      </w:r>
                      <w:proofErr w:type="spellEnd"/>
                      <w:r w:rsidR="003748B6" w:rsidRPr="003748B6">
                        <w:rPr>
                          <w:color w:val="871094"/>
                          <w:lang w:eastAsia="hu-HU" w:bidi="ar-SA"/>
                        </w:rPr>
                        <w:t>"</w:t>
                      </w:r>
                      <w:r w:rsidR="003748B6" w:rsidRPr="003748B6">
                        <w:rPr>
                          <w:color w:val="080808"/>
                          <w:lang w:eastAsia="hu-HU" w:bidi="ar-SA"/>
                        </w:rPr>
                        <w:t xml:space="preserve">: </w:t>
                      </w:r>
                      <w:r w:rsidR="003748B6" w:rsidRPr="00193D06">
                        <w:rPr>
                          <w:color w:val="067D17"/>
                          <w:lang w:eastAsia="hu-HU" w:bidi="ar-SA"/>
                        </w:rPr>
                        <w:t>"</w:t>
                      </w:r>
                      <w:r w:rsidR="00193D06">
                        <w:rPr>
                          <w:color w:val="067D17"/>
                          <w:lang w:eastAsia="hu-HU" w:bidi="ar-SA"/>
                        </w:rPr>
                        <w:t>appointy24@gmail.com</w:t>
                      </w:r>
                      <w:r w:rsidR="003748B6" w:rsidRPr="00193D06">
                        <w:rPr>
                          <w:color w:val="067D17"/>
                          <w:lang w:eastAsia="hu-HU" w:bidi="ar-SA"/>
                        </w:rPr>
                        <w:t>"</w:t>
                      </w:r>
                      <w:r w:rsidR="003748B6" w:rsidRPr="003748B6">
                        <w:rPr>
                          <w:color w:val="080808"/>
                          <w:lang w:eastAsia="hu-HU" w:bidi="ar-SA"/>
                        </w:rPr>
                        <w:t>,</w:t>
                      </w:r>
                    </w:p>
                    <w:p w14:paraId="6B30AF86" w14:textId="30662EA7" w:rsidR="003748B6" w:rsidRDefault="00D27A74" w:rsidP="003748B6">
                      <w:pPr>
                        <w:pStyle w:val="Kd"/>
                      </w:pPr>
                      <w:r>
                        <w:t xml:space="preserve">  </w:t>
                      </w:r>
                      <w:r w:rsidR="003748B6">
                        <w:t>…</w:t>
                      </w:r>
                    </w:p>
                    <w:p w14:paraId="307F3A15" w14:textId="1BE404E2" w:rsidR="00D27A74" w:rsidRDefault="00D27A74" w:rsidP="003748B6">
                      <w:pPr>
                        <w:pStyle w:val="Kd"/>
                      </w:pPr>
                      <w:r>
                        <w:t>}</w:t>
                      </w:r>
                    </w:p>
                  </w:txbxContent>
                </v:textbox>
                <w10:wrap type="topAndBottom" anchorx="margin"/>
              </v:shape>
            </w:pict>
          </mc:Fallback>
        </mc:AlternateContent>
      </w:r>
      <w:proofErr w:type="spellStart"/>
      <w:r w:rsidR="003748B6">
        <w:rPr>
          <w:i/>
          <w:iCs/>
        </w:rPr>
        <w:t>discoveryDocs</w:t>
      </w:r>
      <w:proofErr w:type="spellEnd"/>
      <w:r w:rsidR="003748B6" w:rsidRPr="003748B6">
        <w:t>:</w:t>
      </w:r>
      <w:r w:rsidR="003748B6">
        <w:t xml:space="preserve"> A Google API-hoz tartozó, kódból olvasható JSON file. Tartalmazza az API specifikációját, ezzel az alkalmazás megismeri az API szerkezetét.</w:t>
      </w:r>
    </w:p>
    <w:p w14:paraId="119DE82F" w14:textId="12AE54F4" w:rsidR="00015CB5" w:rsidRDefault="003748B6" w:rsidP="00D27A74">
      <w:pPr>
        <w:pStyle w:val="Listaszerbekezds"/>
        <w:numPr>
          <w:ilvl w:val="0"/>
          <w:numId w:val="48"/>
        </w:numPr>
        <w:rPr>
          <w:i/>
          <w:iCs/>
          <w:noProof/>
        </w:rPr>
      </w:pPr>
      <w:r w:rsidRPr="00A94ED4">
        <w:rPr>
          <w:i/>
          <w:iCs/>
          <w:noProof/>
          <w:u w:val="single"/>
        </w:rPr>
        <mc:AlternateContent>
          <mc:Choice Requires="wps">
            <w:drawing>
              <wp:anchor distT="0" distB="0" distL="114300" distR="114300" simplePos="0" relativeHeight="251976704" behindDoc="0" locked="0" layoutInCell="1" allowOverlap="1" wp14:anchorId="378D4A2F" wp14:editId="5AAC20BF">
                <wp:simplePos x="0" y="0"/>
                <wp:positionH relativeFrom="column">
                  <wp:posOffset>-1905</wp:posOffset>
                </wp:positionH>
                <wp:positionV relativeFrom="paragraph">
                  <wp:posOffset>-20955</wp:posOffset>
                </wp:positionV>
                <wp:extent cx="5562600" cy="457200"/>
                <wp:effectExtent l="0" t="0" r="0" b="0"/>
                <wp:wrapSquare wrapText="bothSides"/>
                <wp:docPr id="1342131066"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1C08B3B3" w14:textId="777FD25A" w:rsidR="003748B6" w:rsidRPr="006D3E2A" w:rsidRDefault="003748B6" w:rsidP="003748B6">
                            <w:pPr>
                              <w:pStyle w:val="Kpalrs"/>
                              <w:rPr>
                                <w:rFonts w:cs="Lohit Hindi"/>
                                <w:noProof/>
                              </w:rPr>
                            </w:pPr>
                            <w:r>
                              <w:rPr>
                                <w:noProof/>
                              </w:rPr>
                              <w:fldChar w:fldCharType="begin"/>
                            </w:r>
                            <w:r>
                              <w:rPr>
                                <w:noProof/>
                              </w:rPr>
                              <w:instrText xml:space="preserve"> SEQ ábra \* ARABIC </w:instrText>
                            </w:r>
                            <w:r>
                              <w:rPr>
                                <w:noProof/>
                              </w:rPr>
                              <w:fldChar w:fldCharType="separate"/>
                            </w:r>
                            <w:bookmarkStart w:id="305" w:name="_Toc184894440"/>
                            <w:r w:rsidR="006B6047">
                              <w:rPr>
                                <w:noProof/>
                              </w:rPr>
                              <w:t>76</w:t>
                            </w:r>
                            <w:r>
                              <w:rPr>
                                <w:noProof/>
                              </w:rPr>
                              <w:fldChar w:fldCharType="end"/>
                            </w:r>
                            <w:r>
                              <w:t xml:space="preserve">. ábra: </w:t>
                            </w:r>
                            <w:proofErr w:type="spellStart"/>
                            <w:proofErr w:type="gramStart"/>
                            <w:r>
                              <w:t>appointy.json</w:t>
                            </w:r>
                            <w:proofErr w:type="spellEnd"/>
                            <w:proofErr w:type="gramEnd"/>
                            <w:r>
                              <w:t xml:space="preserve"> 2/</w:t>
                            </w:r>
                            <w:r w:rsidR="0027596A">
                              <w:t>4</w:t>
                            </w:r>
                            <w:r>
                              <w:t xml:space="preserve"> (saját)</w:t>
                            </w:r>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78D4A2F" id="_x0000_s1140" type="#_x0000_t202" style="position:absolute;left:0;text-align:left;margin-left:-.15pt;margin-top:-1.65pt;width:438pt;height:36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" stroked="f">
                <v:textbox inset="0,0,0,0">
                  <w:txbxContent>
                    <w:p w14:paraId="1C08B3B3" w14:textId="777FD25A" w:rsidR="003748B6" w:rsidRPr="006D3E2A" w:rsidRDefault="003748B6" w:rsidP="003748B6">
                      <w:pPr>
                        <w:pStyle w:val="Kpalrs"/>
                        <w:rPr>
                          <w:rFonts w:cs="Lohit Hindi"/>
                          <w:noProof/>
                        </w:rPr>
                      </w:pPr>
                      <w:r>
                        <w:rPr>
                          <w:noProof/>
                        </w:rPr>
                        <w:fldChar w:fldCharType="begin"/>
                      </w:r>
                      <w:r>
                        <w:rPr>
                          <w:noProof/>
                        </w:rPr>
                        <w:instrText xml:space="preserve"> SEQ ábra \* ARABIC </w:instrText>
                      </w:r>
                      <w:r>
                        <w:rPr>
                          <w:noProof/>
                        </w:rPr>
                        <w:fldChar w:fldCharType="separate"/>
                      </w:r>
                      <w:bookmarkStart w:id="306" w:name="_Toc184894440"/>
                      <w:r w:rsidR="006B6047">
                        <w:rPr>
                          <w:noProof/>
                        </w:rPr>
                        <w:t>76</w:t>
                      </w:r>
                      <w:r>
                        <w:rPr>
                          <w:noProof/>
                        </w:rPr>
                        <w:fldChar w:fldCharType="end"/>
                      </w:r>
                      <w:r>
                        <w:t xml:space="preserve">. ábra: </w:t>
                      </w:r>
                      <w:proofErr w:type="spellStart"/>
                      <w:proofErr w:type="gramStart"/>
                      <w:r>
                        <w:t>appointy.json</w:t>
                      </w:r>
                      <w:proofErr w:type="spellEnd"/>
                      <w:proofErr w:type="gramEnd"/>
                      <w:r>
                        <w:t xml:space="preserve"> 2/</w:t>
                      </w:r>
                      <w:r w:rsidR="0027596A">
                        <w:t>4</w:t>
                      </w:r>
                      <w:r>
                        <w:t xml:space="preserve"> (saját)</w:t>
                      </w:r>
                      <w:bookmarkEnd w:id="306"/>
                    </w:p>
                  </w:txbxContent>
                </v:textbox>
                <w10:wrap type="square"/>
              </v:shape>
            </w:pict>
          </mc:Fallback>
        </mc:AlternateContent>
      </w:r>
      <w:r w:rsidR="00A94ED4" w:rsidRPr="00A94ED4">
        <w:rPr>
          <w:i/>
          <w:iCs/>
          <w:noProof/>
          <w:u w:val="single"/>
        </w:rPr>
        <w:t>Levelezés</w:t>
      </w:r>
      <w:r w:rsidR="00A94ED4">
        <w:rPr>
          <w:i/>
          <w:iCs/>
          <w:noProof/>
        </w:rPr>
        <w:t>:</w:t>
      </w:r>
    </w:p>
    <w:p w14:paraId="2A481476" w14:textId="562EC64E" w:rsidR="00D27A74" w:rsidRPr="00D27A74" w:rsidRDefault="00D27A74" w:rsidP="00D27A74">
      <w:pPr>
        <w:pStyle w:val="Listaszerbekezds"/>
        <w:numPr>
          <w:ilvl w:val="1"/>
          <w:numId w:val="48"/>
        </w:numPr>
        <w:rPr>
          <w:i/>
          <w:iCs/>
          <w:noProof/>
        </w:rPr>
      </w:pPr>
      <w:r>
        <w:rPr>
          <w:i/>
          <w:iCs/>
          <w:noProof/>
        </w:rPr>
        <w:t>emailjsPublicKey</w:t>
      </w:r>
      <w:r>
        <w:rPr>
          <w:noProof/>
        </w:rPr>
        <w:t>: Az EmailJS levélküldő szolgáltatás által fiókokhoz rendelt egyedi publikus kulcs.</w:t>
      </w:r>
    </w:p>
    <w:p w14:paraId="271A4B99" w14:textId="1515181F" w:rsidR="00D27A74" w:rsidRPr="00C7271F" w:rsidRDefault="00D27A74" w:rsidP="00D27A74">
      <w:pPr>
        <w:pStyle w:val="Listaszerbekezds"/>
        <w:numPr>
          <w:ilvl w:val="1"/>
          <w:numId w:val="48"/>
        </w:numPr>
        <w:rPr>
          <w:i/>
          <w:iCs/>
          <w:noProof/>
        </w:rPr>
      </w:pPr>
      <w:r>
        <w:rPr>
          <w:i/>
          <w:iCs/>
          <w:noProof/>
        </w:rPr>
        <w:t>serviceID</w:t>
      </w:r>
      <w:r>
        <w:rPr>
          <w:noProof/>
        </w:rPr>
        <w:t>: A be</w:t>
      </w:r>
      <w:r w:rsidRPr="00D27A74">
        <w:rPr>
          <w:noProof/>
        </w:rPr>
        <w:t>konfigurált e-mail szolgáltató egyedi azonosítója. Ez határozza meg, hogy az EmailJS melyik e-mail szolgáltatón keresztül küld</w:t>
      </w:r>
      <w:r>
        <w:rPr>
          <w:noProof/>
        </w:rPr>
        <w:t>i</w:t>
      </w:r>
      <w:r w:rsidRPr="00D27A74">
        <w:rPr>
          <w:noProof/>
        </w:rPr>
        <w:t xml:space="preserve"> el </w:t>
      </w:r>
      <w:r>
        <w:rPr>
          <w:noProof/>
        </w:rPr>
        <w:t>a leveleket (pl.:</w:t>
      </w:r>
      <w:r w:rsidRPr="00D27A74">
        <w:rPr>
          <w:noProof/>
        </w:rPr>
        <w:t xml:space="preserve"> Gmail, Yahoo</w:t>
      </w:r>
      <w:r>
        <w:rPr>
          <w:noProof/>
        </w:rPr>
        <w:t>, stb.)</w:t>
      </w:r>
    </w:p>
    <w:p w14:paraId="755A3F99" w14:textId="0A62CF9A" w:rsidR="00C7271F" w:rsidRPr="00C7271F" w:rsidRDefault="00C7271F" w:rsidP="00D27A74">
      <w:pPr>
        <w:pStyle w:val="Listaszerbekezds"/>
        <w:numPr>
          <w:ilvl w:val="1"/>
          <w:numId w:val="48"/>
        </w:numPr>
        <w:rPr>
          <w:i/>
          <w:iCs/>
          <w:noProof/>
        </w:rPr>
      </w:pPr>
      <w:r>
        <w:rPr>
          <w:i/>
          <w:iCs/>
          <w:noProof/>
        </w:rPr>
        <w:t>inProgressTemplateID</w:t>
      </w:r>
      <w:r>
        <w:rPr>
          <w:noProof/>
        </w:rPr>
        <w:t>: A folyamatban lévő egyeztetéshez használt e-mail template azonosítója.</w:t>
      </w:r>
    </w:p>
    <w:p w14:paraId="5307E7A7" w14:textId="58653286" w:rsidR="00C7271F" w:rsidRPr="00A94ED4" w:rsidRDefault="00C7271F" w:rsidP="00D27A74">
      <w:pPr>
        <w:pStyle w:val="Listaszerbekezds"/>
        <w:numPr>
          <w:ilvl w:val="1"/>
          <w:numId w:val="48"/>
        </w:numPr>
        <w:rPr>
          <w:i/>
          <w:iCs/>
          <w:noProof/>
        </w:rPr>
      </w:pPr>
      <w:r>
        <w:rPr>
          <w:i/>
          <w:iCs/>
          <w:noProof/>
        </w:rPr>
        <w:t>finishedTemplateID</w:t>
      </w:r>
      <w:r>
        <w:rPr>
          <w:noProof/>
        </w:rPr>
        <w:t>: A befejezett egyeztetésekről küldött értesítől e-mail template azonosítója.</w:t>
      </w:r>
    </w:p>
    <w:p w14:paraId="1B581FEA" w14:textId="1B47D7D4" w:rsidR="00A94ED4" w:rsidRPr="00B507E0" w:rsidRDefault="00A94ED4" w:rsidP="00D27A74">
      <w:pPr>
        <w:pStyle w:val="Listaszerbekezds"/>
        <w:numPr>
          <w:ilvl w:val="1"/>
          <w:numId w:val="48"/>
        </w:numPr>
        <w:rPr>
          <w:i/>
          <w:iCs/>
          <w:noProof/>
        </w:rPr>
      </w:pPr>
      <w:r>
        <w:rPr>
          <w:i/>
          <w:iCs/>
          <w:noProof/>
        </w:rPr>
        <w:t>companyEmail</w:t>
      </w:r>
      <w:r>
        <w:rPr>
          <w:noProof/>
        </w:rPr>
        <w:t>: Az időpontokat kiadó cég, vállalat, vállalkozó, vagy szervezet e-mail címe, ahova a kérelmeket várják.</w:t>
      </w:r>
    </w:p>
    <w:p w14:paraId="53D10E06" w14:textId="68D4C7ED" w:rsidR="009511E6" w:rsidRDefault="009511E6">
      <w:pPr>
        <w:widowControl/>
        <w:suppressAutoHyphens w:val="0"/>
        <w:spacing w:line="240" w:lineRule="auto"/>
        <w:jc w:val="left"/>
        <w:rPr>
          <w:noProof/>
        </w:rPr>
      </w:pPr>
      <w:r>
        <w:rPr>
          <w:noProof/>
        </w:rPr>
        <w:br w:type="page"/>
      </w:r>
    </w:p>
    <w:p w14:paraId="629C972F" w14:textId="3A9A6887" w:rsidR="00015CB5" w:rsidRDefault="0027596A" w:rsidP="00AB60E7">
      <w:pPr>
        <w:rPr>
          <w:noProof/>
        </w:rPr>
      </w:pPr>
      <w:r w:rsidRPr="00B507E0">
        <w:rPr>
          <w:noProof/>
          <w:u w:val="single"/>
        </w:rPr>
        <w:lastRenderedPageBreak/>
        <mc:AlternateContent>
          <mc:Choice Requires="wps">
            <w:drawing>
              <wp:anchor distT="0" distB="0" distL="114300" distR="114300" simplePos="0" relativeHeight="251980800" behindDoc="0" locked="0" layoutInCell="1" allowOverlap="1" wp14:anchorId="56AD3995" wp14:editId="343AA81B">
                <wp:simplePos x="0" y="0"/>
                <wp:positionH relativeFrom="column">
                  <wp:posOffset>680720</wp:posOffset>
                </wp:positionH>
                <wp:positionV relativeFrom="paragraph">
                  <wp:posOffset>62865</wp:posOffset>
                </wp:positionV>
                <wp:extent cx="4015740" cy="457200"/>
                <wp:effectExtent l="0" t="0" r="3810" b="0"/>
                <wp:wrapSquare wrapText="bothSides"/>
                <wp:docPr id="714029718" name="Szövegdoboz 1"/>
                <wp:cNvGraphicFramePr/>
                <a:graphic xmlns:a="http://schemas.openxmlformats.org/drawingml/2006/main">
                  <a:graphicData uri="http://schemas.microsoft.com/office/word/2010/wordprocessingShape">
                    <wps:wsp>
                      <wps:cNvSpPr txBox="1"/>
                      <wps:spPr>
                        <a:xfrm>
                          <a:off x="0" y="0"/>
                          <a:ext cx="4015740" cy="457200"/>
                        </a:xfrm>
                        <a:prstGeom prst="rect">
                          <a:avLst/>
                        </a:prstGeom>
                        <a:solidFill>
                          <a:prstClr val="white"/>
                        </a:solidFill>
                        <a:ln>
                          <a:noFill/>
                        </a:ln>
                      </wps:spPr>
                      <wps:txbx>
                        <w:txbxContent>
                          <w:p w14:paraId="6DCB9490" w14:textId="1A79593B" w:rsidR="00B507E0" w:rsidRPr="001332CA" w:rsidRDefault="00B507E0" w:rsidP="00B507E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307" w:name="_Toc184894441"/>
                            <w:r w:rsidR="006B6047">
                              <w:rPr>
                                <w:noProof/>
                              </w:rPr>
                              <w:t>77</w:t>
                            </w:r>
                            <w:r>
                              <w:rPr>
                                <w:noProof/>
                              </w:rPr>
                              <w:fldChar w:fldCharType="end"/>
                            </w:r>
                            <w:r>
                              <w:t xml:space="preserve">. ábra: </w:t>
                            </w:r>
                            <w:proofErr w:type="spellStart"/>
                            <w:proofErr w:type="gramStart"/>
                            <w:r>
                              <w:t>appointy.json</w:t>
                            </w:r>
                            <w:proofErr w:type="spellEnd"/>
                            <w:proofErr w:type="gramEnd"/>
                            <w:r>
                              <w:t xml:space="preserve"> 3/</w:t>
                            </w:r>
                            <w:r w:rsidR="0027596A">
                              <w:t>4</w:t>
                            </w:r>
                            <w:r>
                              <w:t xml:space="preserve"> (saját)</w:t>
                            </w:r>
                            <w:bookmarkEnd w:id="3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6AD3995" id="_x0000_s1141" type="#_x0000_t202" style="position:absolute;left:0;text-align:left;margin-left:53.6pt;margin-top:4.95pt;width:316.2pt;height:36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" stroked="f">
                <v:textbox inset="0,0,0,0">
                  <w:txbxContent>
                    <w:p w14:paraId="6DCB9490" w14:textId="1A79593B" w:rsidR="00B507E0" w:rsidRPr="001332CA" w:rsidRDefault="00B507E0" w:rsidP="00B507E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308" w:name="_Toc184894441"/>
                      <w:r w:rsidR="006B6047">
                        <w:rPr>
                          <w:noProof/>
                        </w:rPr>
                        <w:t>77</w:t>
                      </w:r>
                      <w:r>
                        <w:rPr>
                          <w:noProof/>
                        </w:rPr>
                        <w:fldChar w:fldCharType="end"/>
                      </w:r>
                      <w:r>
                        <w:t xml:space="preserve">. ábra: </w:t>
                      </w:r>
                      <w:proofErr w:type="spellStart"/>
                      <w:proofErr w:type="gramStart"/>
                      <w:r>
                        <w:t>appointy.json</w:t>
                      </w:r>
                      <w:proofErr w:type="spellEnd"/>
                      <w:proofErr w:type="gramEnd"/>
                      <w:r>
                        <w:t xml:space="preserve"> 3/</w:t>
                      </w:r>
                      <w:r w:rsidR="0027596A">
                        <w:t>4</w:t>
                      </w:r>
                      <w:r>
                        <w:t xml:space="preserve"> (saját)</w:t>
                      </w:r>
                      <w:bookmarkEnd w:id="308"/>
                    </w:p>
                  </w:txbxContent>
                </v:textbox>
                <w10:wrap type="square"/>
              </v:shape>
            </w:pict>
          </mc:Fallback>
        </mc:AlternateContent>
      </w:r>
    </w:p>
    <w:p w14:paraId="33D90FAD" w14:textId="2F02B130" w:rsidR="0027596A" w:rsidRDefault="0027596A" w:rsidP="00AB60E7">
      <w:pPr>
        <w:rPr>
          <w:noProof/>
        </w:rPr>
      </w:pPr>
      <w:r w:rsidRPr="00B507E0">
        <w:rPr>
          <w:noProof/>
          <w:u w:val="single"/>
        </w:rPr>
        <mc:AlternateContent>
          <mc:Choice Requires="wps">
            <w:drawing>
              <wp:anchor distT="45720" distB="45720" distL="114300" distR="114300" simplePos="0" relativeHeight="251978752" behindDoc="0" locked="0" layoutInCell="1" allowOverlap="1" wp14:anchorId="27EB6443" wp14:editId="10C0943B">
                <wp:simplePos x="0" y="0"/>
                <wp:positionH relativeFrom="page">
                  <wp:posOffset>1760220</wp:posOffset>
                </wp:positionH>
                <wp:positionV relativeFrom="paragraph">
                  <wp:posOffset>276225</wp:posOffset>
                </wp:positionV>
                <wp:extent cx="4015740" cy="1404620"/>
                <wp:effectExtent l="0" t="0" r="3810" b="6985"/>
                <wp:wrapTopAndBottom/>
                <wp:docPr id="82277834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1404620"/>
                        </a:xfrm>
                        <a:prstGeom prst="rect">
                          <a:avLst/>
                        </a:prstGeom>
                        <a:solidFill>
                          <a:srgbClr val="FFFFFF"/>
                        </a:solidFill>
                        <a:ln w="9525">
                          <a:noFill/>
                          <a:miter lim="800000"/>
                          <a:headEnd/>
                          <a:tailEnd/>
                        </a:ln>
                      </wps:spPr>
                      <wps:txbx>
                        <w:txbxContent>
                          <w:p w14:paraId="793C7A15" w14:textId="2024810D" w:rsidR="00B507E0" w:rsidRDefault="00B507E0" w:rsidP="00B507E0">
                            <w:pPr>
                              <w:pStyle w:val="Kd"/>
                              <w:rPr>
                                <w:color w:val="871094"/>
                                <w:lang w:eastAsia="hu-HU" w:bidi="ar-SA"/>
                              </w:rPr>
                            </w:pPr>
                            <w:r>
                              <w:rPr>
                                <w:color w:val="871094"/>
                                <w:lang w:eastAsia="hu-HU" w:bidi="ar-SA"/>
                              </w:rPr>
                              <w:t>{</w:t>
                            </w:r>
                          </w:p>
                          <w:p w14:paraId="0BB48469" w14:textId="654F59C0" w:rsidR="00B507E0" w:rsidRDefault="00B507E0" w:rsidP="00B507E0">
                            <w:pPr>
                              <w:pStyle w:val="Kd"/>
                              <w:rPr>
                                <w:color w:val="871094"/>
                                <w:lang w:eastAsia="hu-HU" w:bidi="ar-SA"/>
                              </w:rPr>
                            </w:pPr>
                            <w:r>
                              <w:rPr>
                                <w:color w:val="871094"/>
                                <w:lang w:eastAsia="hu-HU" w:bidi="ar-SA"/>
                              </w:rPr>
                              <w:t xml:space="preserve">  …</w:t>
                            </w:r>
                          </w:p>
                          <w:p w14:paraId="3C939360" w14:textId="70902F6D" w:rsidR="00B507E0" w:rsidRDefault="00B507E0" w:rsidP="00B507E0">
                            <w:pPr>
                              <w:pStyle w:val="Kd"/>
                              <w:rPr>
                                <w:color w:val="080808"/>
                                <w:lang w:eastAsia="hu-HU" w:bidi="ar-SA"/>
                              </w:rPr>
                            </w:pP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baseURL</w:t>
                            </w:r>
                            <w:proofErr w:type="spellEnd"/>
                            <w:r w:rsidRPr="00B507E0">
                              <w:rPr>
                                <w:color w:val="871094"/>
                                <w:lang w:eastAsia="hu-HU" w:bidi="ar-SA"/>
                              </w:rPr>
                              <w:t>"</w:t>
                            </w:r>
                            <w:r w:rsidRPr="00B507E0">
                              <w:rPr>
                                <w:color w:val="080808"/>
                                <w:lang w:eastAsia="hu-HU" w:bidi="ar-SA"/>
                              </w:rPr>
                              <w:t xml:space="preserve">: </w:t>
                            </w:r>
                            <w:r w:rsidRPr="009511E6">
                              <w:rPr>
                                <w:color w:val="067D17"/>
                                <w:lang w:eastAsia="hu-HU" w:bidi="ar-SA"/>
                              </w:rPr>
                              <w:t>"http://localhost:</w:t>
                            </w:r>
                            <w:r w:rsidR="009511E6" w:rsidRPr="009511E6">
                              <w:rPr>
                                <w:color w:val="067D17"/>
                                <w:lang w:eastAsia="hu-HU" w:bidi="ar-SA"/>
                              </w:rPr>
                              <w:t>80</w:t>
                            </w:r>
                            <w:r w:rsidRPr="009511E6">
                              <w:rPr>
                                <w:color w:val="067D17"/>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editRoute</w:t>
                            </w:r>
                            <w:proofErr w:type="spellEnd"/>
                            <w:r w:rsidRPr="00B507E0">
                              <w:rPr>
                                <w:color w:val="871094"/>
                                <w:lang w:eastAsia="hu-HU" w:bidi="ar-SA"/>
                              </w:rPr>
                              <w:t>"</w:t>
                            </w:r>
                            <w:r w:rsidRPr="00B507E0">
                              <w:rPr>
                                <w:color w:val="080808"/>
                                <w:lang w:eastAsia="hu-HU" w:bidi="ar-SA"/>
                              </w:rPr>
                              <w:t xml:space="preserve">: </w:t>
                            </w:r>
                            <w:r w:rsidRPr="009511E6">
                              <w:rPr>
                                <w:color w:val="067D17"/>
                                <w:lang w:eastAsia="hu-HU" w:bidi="ar-SA"/>
                              </w:rPr>
                              <w:t>"</w:t>
                            </w:r>
                            <w:proofErr w:type="spellStart"/>
                            <w:r w:rsidRPr="009511E6">
                              <w:rPr>
                                <w:color w:val="067D17"/>
                                <w:lang w:eastAsia="hu-HU" w:bidi="ar-SA"/>
                              </w:rPr>
                              <w:t>edit-event</w:t>
                            </w:r>
                            <w:proofErr w:type="spellEnd"/>
                            <w:r w:rsidRPr="009511E6">
                              <w:rPr>
                                <w:color w:val="067D17"/>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acceptRoute</w:t>
                            </w:r>
                            <w:proofErr w:type="spellEnd"/>
                            <w:r w:rsidRPr="00B507E0">
                              <w:rPr>
                                <w:color w:val="871094"/>
                                <w:lang w:eastAsia="hu-HU" w:bidi="ar-SA"/>
                              </w:rPr>
                              <w:t>"</w:t>
                            </w:r>
                            <w:r w:rsidRPr="00B507E0">
                              <w:rPr>
                                <w:color w:val="080808"/>
                                <w:lang w:eastAsia="hu-HU" w:bidi="ar-SA"/>
                              </w:rPr>
                              <w:t xml:space="preserve">: </w:t>
                            </w:r>
                            <w:r w:rsidRPr="009511E6">
                              <w:rPr>
                                <w:color w:val="067D17"/>
                                <w:lang w:eastAsia="hu-HU" w:bidi="ar-SA"/>
                              </w:rPr>
                              <w:t>"</w:t>
                            </w:r>
                            <w:proofErr w:type="spellStart"/>
                            <w:r w:rsidRPr="009511E6">
                              <w:rPr>
                                <w:color w:val="067D17"/>
                                <w:lang w:eastAsia="hu-HU" w:bidi="ar-SA"/>
                              </w:rPr>
                              <w:t>accept-event</w:t>
                            </w:r>
                            <w:proofErr w:type="spellEnd"/>
                            <w:r w:rsidRPr="009511E6">
                              <w:rPr>
                                <w:color w:val="067D17"/>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deleteRoute</w:t>
                            </w:r>
                            <w:proofErr w:type="spellEnd"/>
                            <w:r w:rsidRPr="00B507E0">
                              <w:rPr>
                                <w:color w:val="871094"/>
                                <w:lang w:eastAsia="hu-HU" w:bidi="ar-SA"/>
                              </w:rPr>
                              <w:t>"</w:t>
                            </w:r>
                            <w:r w:rsidRPr="00B507E0">
                              <w:rPr>
                                <w:color w:val="080808"/>
                                <w:lang w:eastAsia="hu-HU" w:bidi="ar-SA"/>
                              </w:rPr>
                              <w:t xml:space="preserve">: </w:t>
                            </w:r>
                            <w:r w:rsidRPr="009511E6">
                              <w:rPr>
                                <w:color w:val="067D17"/>
                                <w:lang w:eastAsia="hu-HU" w:bidi="ar-SA"/>
                              </w:rPr>
                              <w:t>"</w:t>
                            </w:r>
                            <w:proofErr w:type="spellStart"/>
                            <w:r w:rsidRPr="009511E6">
                              <w:rPr>
                                <w:color w:val="067D17"/>
                                <w:lang w:eastAsia="hu-HU" w:bidi="ar-SA"/>
                              </w:rPr>
                              <w:t>delete-event</w:t>
                            </w:r>
                            <w:proofErr w:type="spellEnd"/>
                            <w:r w:rsidRPr="009511E6">
                              <w:rPr>
                                <w:color w:val="067D17"/>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createEventRoute</w:t>
                            </w:r>
                            <w:proofErr w:type="spellEnd"/>
                            <w:r w:rsidRPr="00B507E0">
                              <w:rPr>
                                <w:color w:val="871094"/>
                                <w:lang w:eastAsia="hu-HU" w:bidi="ar-SA"/>
                              </w:rPr>
                              <w:t>"</w:t>
                            </w:r>
                            <w:r w:rsidRPr="00B507E0">
                              <w:rPr>
                                <w:color w:val="080808"/>
                                <w:lang w:eastAsia="hu-HU" w:bidi="ar-SA"/>
                              </w:rPr>
                              <w:t xml:space="preserve">: </w:t>
                            </w:r>
                            <w:r w:rsidRPr="009511E6">
                              <w:rPr>
                                <w:color w:val="067D17"/>
                                <w:lang w:eastAsia="hu-HU" w:bidi="ar-SA"/>
                              </w:rPr>
                              <w:t>"</w:t>
                            </w:r>
                            <w:proofErr w:type="spellStart"/>
                            <w:r w:rsidRPr="009511E6">
                              <w:rPr>
                                <w:color w:val="067D17"/>
                                <w:lang w:eastAsia="hu-HU" w:bidi="ar-SA"/>
                              </w:rPr>
                              <w:t>create-calend</w:t>
                            </w:r>
                            <w:r w:rsidR="009511E6">
                              <w:rPr>
                                <w:color w:val="067D17"/>
                                <w:lang w:eastAsia="hu-HU" w:bidi="ar-SA"/>
                              </w:rPr>
                              <w:t>a</w:t>
                            </w:r>
                            <w:r w:rsidRPr="009511E6">
                              <w:rPr>
                                <w:color w:val="067D17"/>
                                <w:lang w:eastAsia="hu-HU" w:bidi="ar-SA"/>
                              </w:rPr>
                              <w:t>r-event</w:t>
                            </w:r>
                            <w:proofErr w:type="spellEnd"/>
                            <w:r w:rsidRPr="009511E6">
                              <w:rPr>
                                <w:color w:val="067D17"/>
                                <w:lang w:eastAsia="hu-HU" w:bidi="ar-SA"/>
                              </w:rPr>
                              <w:t>"</w:t>
                            </w:r>
                            <w:r w:rsidRPr="00B507E0">
                              <w:rPr>
                                <w:color w:val="080808"/>
                                <w:lang w:eastAsia="hu-HU" w:bidi="ar-SA"/>
                              </w:rPr>
                              <w:t>,</w:t>
                            </w:r>
                          </w:p>
                          <w:p w14:paraId="15083F78" w14:textId="55E14918" w:rsidR="00B507E0" w:rsidRDefault="00B507E0" w:rsidP="00B507E0">
                            <w:pPr>
                              <w:pStyle w:val="Kd"/>
                              <w:rPr>
                                <w:color w:val="080808"/>
                                <w:lang w:eastAsia="hu-HU" w:bidi="ar-SA"/>
                              </w:rPr>
                            </w:pPr>
                            <w:r>
                              <w:rPr>
                                <w:color w:val="080808"/>
                                <w:lang w:eastAsia="hu-HU" w:bidi="ar-SA"/>
                              </w:rPr>
                              <w:t xml:space="preserve">  …</w:t>
                            </w:r>
                          </w:p>
                          <w:p w14:paraId="1842F8B6" w14:textId="18B23BEB" w:rsidR="00B507E0" w:rsidRPr="00B507E0" w:rsidRDefault="00B507E0" w:rsidP="00B507E0">
                            <w:pPr>
                              <w:pStyle w:val="Kd"/>
                              <w:rPr>
                                <w:color w:val="080808"/>
                                <w:lang w:eastAsia="hu-HU" w:bidi="ar-SA"/>
                              </w:rPr>
                            </w:pPr>
                            <w:r>
                              <w:rPr>
                                <w:color w:val="080808"/>
                                <w:lang w:eastAsia="hu-HU" w:bidi="ar-S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EB6443" id="_x0000_s1142" type="#_x0000_t202" style="position:absolute;left:0;text-align:left;margin-left:138.6pt;margin-top:21.75pt;width:316.2pt;height:110.6pt;z-index:2519787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" stroked="f">
                <v:textbox style="mso-fit-shape-to-text:t">
                  <w:txbxContent>
                    <w:p w14:paraId="793C7A15" w14:textId="2024810D" w:rsidR="00B507E0" w:rsidRDefault="00B507E0" w:rsidP="00B507E0">
                      <w:pPr>
                        <w:pStyle w:val="Kd"/>
                        <w:rPr>
                          <w:color w:val="871094"/>
                          <w:lang w:eastAsia="hu-HU" w:bidi="ar-SA"/>
                        </w:rPr>
                      </w:pPr>
                      <w:r>
                        <w:rPr>
                          <w:color w:val="871094"/>
                          <w:lang w:eastAsia="hu-HU" w:bidi="ar-SA"/>
                        </w:rPr>
                        <w:t>{</w:t>
                      </w:r>
                    </w:p>
                    <w:p w14:paraId="0BB48469" w14:textId="654F59C0" w:rsidR="00B507E0" w:rsidRDefault="00B507E0" w:rsidP="00B507E0">
                      <w:pPr>
                        <w:pStyle w:val="Kd"/>
                        <w:rPr>
                          <w:color w:val="871094"/>
                          <w:lang w:eastAsia="hu-HU" w:bidi="ar-SA"/>
                        </w:rPr>
                      </w:pPr>
                      <w:r>
                        <w:rPr>
                          <w:color w:val="871094"/>
                          <w:lang w:eastAsia="hu-HU" w:bidi="ar-SA"/>
                        </w:rPr>
                        <w:t xml:space="preserve">  …</w:t>
                      </w:r>
                    </w:p>
                    <w:p w14:paraId="3C939360" w14:textId="70902F6D" w:rsidR="00B507E0" w:rsidRDefault="00B507E0" w:rsidP="00B507E0">
                      <w:pPr>
                        <w:pStyle w:val="Kd"/>
                        <w:rPr>
                          <w:color w:val="080808"/>
                          <w:lang w:eastAsia="hu-HU" w:bidi="ar-SA"/>
                        </w:rPr>
                      </w:pP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baseURL</w:t>
                      </w:r>
                      <w:proofErr w:type="spellEnd"/>
                      <w:r w:rsidRPr="00B507E0">
                        <w:rPr>
                          <w:color w:val="871094"/>
                          <w:lang w:eastAsia="hu-HU" w:bidi="ar-SA"/>
                        </w:rPr>
                        <w:t>"</w:t>
                      </w:r>
                      <w:r w:rsidRPr="00B507E0">
                        <w:rPr>
                          <w:color w:val="080808"/>
                          <w:lang w:eastAsia="hu-HU" w:bidi="ar-SA"/>
                        </w:rPr>
                        <w:t xml:space="preserve">: </w:t>
                      </w:r>
                      <w:r w:rsidRPr="009511E6">
                        <w:rPr>
                          <w:color w:val="067D17"/>
                          <w:lang w:eastAsia="hu-HU" w:bidi="ar-SA"/>
                        </w:rPr>
                        <w:t>"http://localhost:</w:t>
                      </w:r>
                      <w:r w:rsidR="009511E6" w:rsidRPr="009511E6">
                        <w:rPr>
                          <w:color w:val="067D17"/>
                          <w:lang w:eastAsia="hu-HU" w:bidi="ar-SA"/>
                        </w:rPr>
                        <w:t>80</w:t>
                      </w:r>
                      <w:r w:rsidRPr="009511E6">
                        <w:rPr>
                          <w:color w:val="067D17"/>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editRoute</w:t>
                      </w:r>
                      <w:proofErr w:type="spellEnd"/>
                      <w:r w:rsidRPr="00B507E0">
                        <w:rPr>
                          <w:color w:val="871094"/>
                          <w:lang w:eastAsia="hu-HU" w:bidi="ar-SA"/>
                        </w:rPr>
                        <w:t>"</w:t>
                      </w:r>
                      <w:r w:rsidRPr="00B507E0">
                        <w:rPr>
                          <w:color w:val="080808"/>
                          <w:lang w:eastAsia="hu-HU" w:bidi="ar-SA"/>
                        </w:rPr>
                        <w:t xml:space="preserve">: </w:t>
                      </w:r>
                      <w:r w:rsidRPr="009511E6">
                        <w:rPr>
                          <w:color w:val="067D17"/>
                          <w:lang w:eastAsia="hu-HU" w:bidi="ar-SA"/>
                        </w:rPr>
                        <w:t>"</w:t>
                      </w:r>
                      <w:proofErr w:type="spellStart"/>
                      <w:r w:rsidRPr="009511E6">
                        <w:rPr>
                          <w:color w:val="067D17"/>
                          <w:lang w:eastAsia="hu-HU" w:bidi="ar-SA"/>
                        </w:rPr>
                        <w:t>edit-event</w:t>
                      </w:r>
                      <w:proofErr w:type="spellEnd"/>
                      <w:r w:rsidRPr="009511E6">
                        <w:rPr>
                          <w:color w:val="067D17"/>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acceptRoute</w:t>
                      </w:r>
                      <w:proofErr w:type="spellEnd"/>
                      <w:r w:rsidRPr="00B507E0">
                        <w:rPr>
                          <w:color w:val="871094"/>
                          <w:lang w:eastAsia="hu-HU" w:bidi="ar-SA"/>
                        </w:rPr>
                        <w:t>"</w:t>
                      </w:r>
                      <w:r w:rsidRPr="00B507E0">
                        <w:rPr>
                          <w:color w:val="080808"/>
                          <w:lang w:eastAsia="hu-HU" w:bidi="ar-SA"/>
                        </w:rPr>
                        <w:t xml:space="preserve">: </w:t>
                      </w:r>
                      <w:r w:rsidRPr="009511E6">
                        <w:rPr>
                          <w:color w:val="067D17"/>
                          <w:lang w:eastAsia="hu-HU" w:bidi="ar-SA"/>
                        </w:rPr>
                        <w:t>"</w:t>
                      </w:r>
                      <w:proofErr w:type="spellStart"/>
                      <w:r w:rsidRPr="009511E6">
                        <w:rPr>
                          <w:color w:val="067D17"/>
                          <w:lang w:eastAsia="hu-HU" w:bidi="ar-SA"/>
                        </w:rPr>
                        <w:t>accept-event</w:t>
                      </w:r>
                      <w:proofErr w:type="spellEnd"/>
                      <w:r w:rsidRPr="009511E6">
                        <w:rPr>
                          <w:color w:val="067D17"/>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deleteRoute</w:t>
                      </w:r>
                      <w:proofErr w:type="spellEnd"/>
                      <w:r w:rsidRPr="00B507E0">
                        <w:rPr>
                          <w:color w:val="871094"/>
                          <w:lang w:eastAsia="hu-HU" w:bidi="ar-SA"/>
                        </w:rPr>
                        <w:t>"</w:t>
                      </w:r>
                      <w:r w:rsidRPr="00B507E0">
                        <w:rPr>
                          <w:color w:val="080808"/>
                          <w:lang w:eastAsia="hu-HU" w:bidi="ar-SA"/>
                        </w:rPr>
                        <w:t xml:space="preserve">: </w:t>
                      </w:r>
                      <w:r w:rsidRPr="009511E6">
                        <w:rPr>
                          <w:color w:val="067D17"/>
                          <w:lang w:eastAsia="hu-HU" w:bidi="ar-SA"/>
                        </w:rPr>
                        <w:t>"</w:t>
                      </w:r>
                      <w:proofErr w:type="spellStart"/>
                      <w:r w:rsidRPr="009511E6">
                        <w:rPr>
                          <w:color w:val="067D17"/>
                          <w:lang w:eastAsia="hu-HU" w:bidi="ar-SA"/>
                        </w:rPr>
                        <w:t>delete-event</w:t>
                      </w:r>
                      <w:proofErr w:type="spellEnd"/>
                      <w:r w:rsidRPr="009511E6">
                        <w:rPr>
                          <w:color w:val="067D17"/>
                          <w:lang w:eastAsia="hu-HU" w:bidi="ar-SA"/>
                        </w:rPr>
                        <w: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w:t>
                      </w:r>
                      <w:proofErr w:type="spellStart"/>
                      <w:r w:rsidRPr="00B507E0">
                        <w:rPr>
                          <w:color w:val="871094"/>
                          <w:lang w:eastAsia="hu-HU" w:bidi="ar-SA"/>
                        </w:rPr>
                        <w:t>createEventRoute</w:t>
                      </w:r>
                      <w:proofErr w:type="spellEnd"/>
                      <w:r w:rsidRPr="00B507E0">
                        <w:rPr>
                          <w:color w:val="871094"/>
                          <w:lang w:eastAsia="hu-HU" w:bidi="ar-SA"/>
                        </w:rPr>
                        <w:t>"</w:t>
                      </w:r>
                      <w:r w:rsidRPr="00B507E0">
                        <w:rPr>
                          <w:color w:val="080808"/>
                          <w:lang w:eastAsia="hu-HU" w:bidi="ar-SA"/>
                        </w:rPr>
                        <w:t xml:space="preserve">: </w:t>
                      </w:r>
                      <w:r w:rsidRPr="009511E6">
                        <w:rPr>
                          <w:color w:val="067D17"/>
                          <w:lang w:eastAsia="hu-HU" w:bidi="ar-SA"/>
                        </w:rPr>
                        <w:t>"</w:t>
                      </w:r>
                      <w:proofErr w:type="spellStart"/>
                      <w:r w:rsidRPr="009511E6">
                        <w:rPr>
                          <w:color w:val="067D17"/>
                          <w:lang w:eastAsia="hu-HU" w:bidi="ar-SA"/>
                        </w:rPr>
                        <w:t>create-calend</w:t>
                      </w:r>
                      <w:r w:rsidR="009511E6">
                        <w:rPr>
                          <w:color w:val="067D17"/>
                          <w:lang w:eastAsia="hu-HU" w:bidi="ar-SA"/>
                        </w:rPr>
                        <w:t>a</w:t>
                      </w:r>
                      <w:r w:rsidRPr="009511E6">
                        <w:rPr>
                          <w:color w:val="067D17"/>
                          <w:lang w:eastAsia="hu-HU" w:bidi="ar-SA"/>
                        </w:rPr>
                        <w:t>r-event</w:t>
                      </w:r>
                      <w:proofErr w:type="spellEnd"/>
                      <w:r w:rsidRPr="009511E6">
                        <w:rPr>
                          <w:color w:val="067D17"/>
                          <w:lang w:eastAsia="hu-HU" w:bidi="ar-SA"/>
                        </w:rPr>
                        <w:t>"</w:t>
                      </w:r>
                      <w:r w:rsidRPr="00B507E0">
                        <w:rPr>
                          <w:color w:val="080808"/>
                          <w:lang w:eastAsia="hu-HU" w:bidi="ar-SA"/>
                        </w:rPr>
                        <w:t>,</w:t>
                      </w:r>
                    </w:p>
                    <w:p w14:paraId="15083F78" w14:textId="55E14918" w:rsidR="00B507E0" w:rsidRDefault="00B507E0" w:rsidP="00B507E0">
                      <w:pPr>
                        <w:pStyle w:val="Kd"/>
                        <w:rPr>
                          <w:color w:val="080808"/>
                          <w:lang w:eastAsia="hu-HU" w:bidi="ar-SA"/>
                        </w:rPr>
                      </w:pPr>
                      <w:r>
                        <w:rPr>
                          <w:color w:val="080808"/>
                          <w:lang w:eastAsia="hu-HU" w:bidi="ar-SA"/>
                        </w:rPr>
                        <w:t xml:space="preserve">  …</w:t>
                      </w:r>
                    </w:p>
                    <w:p w14:paraId="1842F8B6" w14:textId="18B23BEB" w:rsidR="00B507E0" w:rsidRPr="00B507E0" w:rsidRDefault="00B507E0" w:rsidP="00B507E0">
                      <w:pPr>
                        <w:pStyle w:val="Kd"/>
                        <w:rPr>
                          <w:color w:val="080808"/>
                          <w:lang w:eastAsia="hu-HU" w:bidi="ar-SA"/>
                        </w:rPr>
                      </w:pPr>
                      <w:r>
                        <w:rPr>
                          <w:color w:val="080808"/>
                          <w:lang w:eastAsia="hu-HU" w:bidi="ar-SA"/>
                        </w:rPr>
                        <w:t>}</w:t>
                      </w:r>
                    </w:p>
                  </w:txbxContent>
                </v:textbox>
                <w10:wrap type="topAndBottom" anchorx="page"/>
              </v:shape>
            </w:pict>
          </mc:Fallback>
        </mc:AlternateContent>
      </w:r>
    </w:p>
    <w:p w14:paraId="5FED28F0" w14:textId="12C87379" w:rsidR="0027596A" w:rsidRDefault="0027596A" w:rsidP="00AB60E7">
      <w:pPr>
        <w:rPr>
          <w:noProof/>
        </w:rPr>
      </w:pPr>
    </w:p>
    <w:p w14:paraId="128CF3A7" w14:textId="3F4EDA6F" w:rsidR="00B507E0" w:rsidRPr="00B507E0" w:rsidRDefault="00B507E0" w:rsidP="00B507E0">
      <w:pPr>
        <w:pStyle w:val="Listaszerbekezds"/>
        <w:numPr>
          <w:ilvl w:val="0"/>
          <w:numId w:val="48"/>
        </w:numPr>
        <w:rPr>
          <w:noProof/>
          <w:u w:val="single"/>
        </w:rPr>
      </w:pPr>
      <w:r w:rsidRPr="00B507E0">
        <w:rPr>
          <w:i/>
          <w:iCs/>
          <w:noProof/>
          <w:u w:val="single"/>
        </w:rPr>
        <w:t>Routing</w:t>
      </w:r>
      <w:r>
        <w:rPr>
          <w:i/>
          <w:iCs/>
          <w:noProof/>
          <w:u w:val="single"/>
        </w:rPr>
        <w:t>:</w:t>
      </w:r>
    </w:p>
    <w:p w14:paraId="517F67AB" w14:textId="5BF5C287" w:rsidR="00B507E0" w:rsidRPr="00B507E0" w:rsidRDefault="00B507E0" w:rsidP="00B507E0">
      <w:pPr>
        <w:pStyle w:val="Listaszerbekezds"/>
        <w:numPr>
          <w:ilvl w:val="1"/>
          <w:numId w:val="48"/>
        </w:numPr>
        <w:rPr>
          <w:noProof/>
          <w:u w:val="single"/>
        </w:rPr>
      </w:pPr>
      <w:r>
        <w:rPr>
          <w:i/>
          <w:iCs/>
          <w:noProof/>
        </w:rPr>
        <w:t>baseURL</w:t>
      </w:r>
      <w:r>
        <w:rPr>
          <w:noProof/>
        </w:rPr>
        <w:t>: A route-ok alap URL címe, a lejjebb beállított route-ok ehhez vannak hozzáfűzve.</w:t>
      </w:r>
    </w:p>
    <w:p w14:paraId="43B02AE0" w14:textId="1BCFA13E" w:rsidR="00B507E0" w:rsidRPr="00B507E0" w:rsidRDefault="00B507E0" w:rsidP="00B507E0">
      <w:pPr>
        <w:pStyle w:val="Listaszerbekezds"/>
        <w:numPr>
          <w:ilvl w:val="1"/>
          <w:numId w:val="48"/>
        </w:numPr>
        <w:rPr>
          <w:noProof/>
          <w:u w:val="single"/>
        </w:rPr>
      </w:pPr>
      <w:r>
        <w:rPr>
          <w:i/>
          <w:iCs/>
          <w:noProof/>
        </w:rPr>
        <w:t>editRoute</w:t>
      </w:r>
      <w:r>
        <w:rPr>
          <w:noProof/>
        </w:rPr>
        <w:t xml:space="preserve">: Az időpontkérelem szerkesztése gombra kattintáskor megnyíló oldal route-ja. Az </w:t>
      </w:r>
      <w:proofErr w:type="spellStart"/>
      <w:r w:rsidRPr="00B507E0">
        <w:rPr>
          <w:rStyle w:val="KdChar"/>
        </w:rPr>
        <w:t>EventEditComponent</w:t>
      </w:r>
      <w:r>
        <w:rPr>
          <w:noProof/>
        </w:rPr>
        <w:t>-et</w:t>
      </w:r>
      <w:proofErr w:type="spellEnd"/>
      <w:r>
        <w:rPr>
          <w:noProof/>
        </w:rPr>
        <w:t xml:space="preserve"> erre a route-ra kell helyezni.</w:t>
      </w:r>
    </w:p>
    <w:p w14:paraId="35A6967F" w14:textId="0C8257E5" w:rsidR="00B507E0" w:rsidRPr="00B507E0" w:rsidRDefault="00B507E0" w:rsidP="00B507E0">
      <w:pPr>
        <w:pStyle w:val="Listaszerbekezds"/>
        <w:numPr>
          <w:ilvl w:val="1"/>
          <w:numId w:val="48"/>
        </w:numPr>
        <w:rPr>
          <w:noProof/>
          <w:u w:val="single"/>
        </w:rPr>
      </w:pPr>
      <w:r>
        <w:rPr>
          <w:i/>
          <w:iCs/>
          <w:noProof/>
        </w:rPr>
        <w:t>acceptRoute</w:t>
      </w:r>
      <w:r>
        <w:rPr>
          <w:noProof/>
        </w:rPr>
        <w:t xml:space="preserve">: Az időpontkérelem elfogadásakor megnyíló oldal route-ja. Az </w:t>
      </w:r>
      <w:proofErr w:type="spellStart"/>
      <w:r w:rsidRPr="0055749A">
        <w:rPr>
          <w:rStyle w:val="KdChar"/>
        </w:rPr>
        <w:t>EventAcceptComponent</w:t>
      </w:r>
      <w:r>
        <w:rPr>
          <w:noProof/>
        </w:rPr>
        <w:t>-et</w:t>
      </w:r>
      <w:proofErr w:type="spellEnd"/>
      <w:r>
        <w:rPr>
          <w:noProof/>
        </w:rPr>
        <w:t xml:space="preserve"> erre a route-ra kell helyezni.</w:t>
      </w:r>
    </w:p>
    <w:p w14:paraId="52DD34C7" w14:textId="04766635" w:rsidR="00B507E0" w:rsidRPr="00B507E0" w:rsidRDefault="00B507E0" w:rsidP="00B507E0">
      <w:pPr>
        <w:pStyle w:val="Listaszerbekezds"/>
        <w:numPr>
          <w:ilvl w:val="1"/>
          <w:numId w:val="48"/>
        </w:numPr>
        <w:rPr>
          <w:noProof/>
          <w:u w:val="single"/>
        </w:rPr>
      </w:pPr>
      <w:r>
        <w:rPr>
          <w:i/>
          <w:iCs/>
          <w:noProof/>
        </w:rPr>
        <w:t>deleteRoute</w:t>
      </w:r>
      <w:r>
        <w:rPr>
          <w:noProof/>
        </w:rPr>
        <w:t xml:space="preserve">: Az időpontkérelem elutasításakor megnyíló oldal route-ja. Az </w:t>
      </w:r>
      <w:proofErr w:type="spellStart"/>
      <w:r w:rsidRPr="0055749A">
        <w:rPr>
          <w:rStyle w:val="KdChar"/>
        </w:rPr>
        <w:t>EventDeleteComponent</w:t>
      </w:r>
      <w:r>
        <w:rPr>
          <w:noProof/>
        </w:rPr>
        <w:t>-et</w:t>
      </w:r>
      <w:proofErr w:type="spellEnd"/>
      <w:r>
        <w:rPr>
          <w:noProof/>
        </w:rPr>
        <w:t xml:space="preserve"> erre a route-ra kell helyezni.</w:t>
      </w:r>
    </w:p>
    <w:p w14:paraId="198B8891" w14:textId="32D1FE27" w:rsidR="00B507E0" w:rsidRDefault="00B507E0" w:rsidP="0055749A">
      <w:pPr>
        <w:pStyle w:val="Listaszerbekezds"/>
        <w:numPr>
          <w:ilvl w:val="1"/>
          <w:numId w:val="48"/>
        </w:numPr>
        <w:rPr>
          <w:noProof/>
        </w:rPr>
      </w:pPr>
      <w:r>
        <w:rPr>
          <w:i/>
          <w:iCs/>
          <w:noProof/>
        </w:rPr>
        <w:t>createEventRoute</w:t>
      </w:r>
      <w:r>
        <w:rPr>
          <w:noProof/>
        </w:rPr>
        <w:t>: Az egyeztetett időpont felvételénél használt route.</w:t>
      </w:r>
      <w:r w:rsidR="0055749A">
        <w:rPr>
          <w:noProof/>
        </w:rPr>
        <w:t xml:space="preserve"> A </w:t>
      </w:r>
      <w:proofErr w:type="spellStart"/>
      <w:r w:rsidR="0055749A" w:rsidRPr="0055749A">
        <w:rPr>
          <w:rStyle w:val="KdChar"/>
        </w:rPr>
        <w:t>CreateCalendarEventComponent</w:t>
      </w:r>
      <w:r w:rsidR="0055749A">
        <w:rPr>
          <w:noProof/>
        </w:rPr>
        <w:t>-et</w:t>
      </w:r>
      <w:proofErr w:type="spellEnd"/>
      <w:r w:rsidR="0055749A">
        <w:rPr>
          <w:noProof/>
        </w:rPr>
        <w:t xml:space="preserve"> erre a route-ra kell helyezni.</w:t>
      </w:r>
    </w:p>
    <w:p w14:paraId="2C0455CD" w14:textId="6CE14E09" w:rsidR="002B0ADE" w:rsidRDefault="002B0ADE">
      <w:pPr>
        <w:widowControl/>
        <w:suppressAutoHyphens w:val="0"/>
        <w:spacing w:line="240" w:lineRule="auto"/>
        <w:jc w:val="left"/>
        <w:rPr>
          <w:noProof/>
        </w:rPr>
      </w:pPr>
      <w:r>
        <w:rPr>
          <w:noProof/>
        </w:rPr>
        <w:br w:type="page"/>
      </w:r>
    </w:p>
    <w:p w14:paraId="7E97F545" w14:textId="1CA88336" w:rsidR="0027596A" w:rsidRDefault="009511E6" w:rsidP="00AB60E7">
      <w:pPr>
        <w:rPr>
          <w:noProof/>
        </w:rPr>
      </w:pPr>
      <w:r>
        <w:rPr>
          <w:noProof/>
        </w:rPr>
        <w:lastRenderedPageBreak/>
        <mc:AlternateContent>
          <mc:Choice Requires="wps">
            <w:drawing>
              <wp:anchor distT="45720" distB="45720" distL="114300" distR="114300" simplePos="0" relativeHeight="251982848" behindDoc="0" locked="0" layoutInCell="1" allowOverlap="1" wp14:anchorId="02D9D69E" wp14:editId="0824DFF7">
                <wp:simplePos x="0" y="0"/>
                <wp:positionH relativeFrom="page">
                  <wp:posOffset>1311910</wp:posOffset>
                </wp:positionH>
                <wp:positionV relativeFrom="paragraph">
                  <wp:posOffset>463550</wp:posOffset>
                </wp:positionV>
                <wp:extent cx="5135880" cy="4055110"/>
                <wp:effectExtent l="0" t="0" r="7620" b="2540"/>
                <wp:wrapTopAndBottom/>
                <wp:docPr id="184668836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5880" cy="4055110"/>
                        </a:xfrm>
                        <a:prstGeom prst="rect">
                          <a:avLst/>
                        </a:prstGeom>
                        <a:solidFill>
                          <a:srgbClr val="FFFFFF"/>
                        </a:solidFill>
                        <a:ln w="9525">
                          <a:noFill/>
                          <a:miter lim="800000"/>
                          <a:headEnd/>
                          <a:tailEnd/>
                        </a:ln>
                      </wps:spPr>
                      <wps:txbx>
                        <w:txbxContent>
                          <w:p w14:paraId="4272D437" w14:textId="4A4426FC" w:rsidR="0027596A" w:rsidRDefault="0027596A" w:rsidP="0027596A">
                            <w:pPr>
                              <w:pStyle w:val="Kd"/>
                              <w:rPr>
                                <w:color w:val="871094"/>
                                <w:lang w:eastAsia="hu-HU" w:bidi="ar-SA"/>
                              </w:rPr>
                            </w:pPr>
                            <w:r>
                              <w:rPr>
                                <w:color w:val="871094"/>
                                <w:lang w:eastAsia="hu-HU" w:bidi="ar-SA"/>
                              </w:rPr>
                              <w:t>{</w:t>
                            </w:r>
                          </w:p>
                          <w:p w14:paraId="78821076" w14:textId="34883961" w:rsidR="0027596A" w:rsidRDefault="0027596A" w:rsidP="0027596A">
                            <w:pPr>
                              <w:pStyle w:val="Kd"/>
                              <w:rPr>
                                <w:color w:val="871094"/>
                                <w:lang w:eastAsia="hu-HU" w:bidi="ar-SA"/>
                              </w:rPr>
                            </w:pPr>
                            <w:r>
                              <w:rPr>
                                <w:color w:val="871094"/>
                                <w:lang w:eastAsia="hu-HU" w:bidi="ar-SA"/>
                              </w:rPr>
                              <w:t>…</w:t>
                            </w:r>
                          </w:p>
                          <w:p w14:paraId="271CD7D8" w14:textId="77777777" w:rsidR="009511E6" w:rsidRDefault="0027596A" w:rsidP="0027596A">
                            <w:pPr>
                              <w:pStyle w:val="Kd"/>
                              <w:rPr>
                                <w:color w:val="080808"/>
                                <w:lang w:eastAsia="hu-HU" w:bidi="ar-SA"/>
                              </w:rPr>
                            </w:pP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locations</w:t>
                            </w:r>
                            <w:proofErr w:type="spellEnd"/>
                            <w:r w:rsidRPr="0027596A">
                              <w:rPr>
                                <w:color w:val="871094"/>
                                <w:lang w:eastAsia="hu-HU" w:bidi="ar-SA"/>
                              </w:rPr>
                              <w:t>"</w:t>
                            </w:r>
                            <w:r w:rsidRPr="0027596A">
                              <w:rPr>
                                <w:color w:val="080808"/>
                                <w:lang w:eastAsia="hu-HU" w:bidi="ar-SA"/>
                              </w:rPr>
                              <w:t>: [</w:t>
                            </w:r>
                            <w:r w:rsidRPr="009511E6">
                              <w:rPr>
                                <w:color w:val="067D17"/>
                                <w:lang w:eastAsia="hu-HU" w:bidi="ar-SA"/>
                              </w:rPr>
                              <w:t xml:space="preserve">"A </w:t>
                            </w:r>
                            <w:proofErr w:type="spellStart"/>
                            <w:r w:rsidRPr="009511E6">
                              <w:rPr>
                                <w:color w:val="067D17"/>
                                <w:lang w:eastAsia="hu-HU" w:bidi="ar-SA"/>
                              </w:rPr>
                              <w:t>location</w:t>
                            </w:r>
                            <w:proofErr w:type="spellEnd"/>
                            <w:r w:rsidRPr="009511E6">
                              <w:rPr>
                                <w:color w:val="067D17"/>
                                <w:lang w:eastAsia="hu-HU" w:bidi="ar-SA"/>
                              </w:rPr>
                              <w:t>"</w:t>
                            </w:r>
                            <w:r w:rsidRPr="0027596A">
                              <w:rPr>
                                <w:color w:val="080808"/>
                                <w:lang w:eastAsia="hu-HU" w:bidi="ar-SA"/>
                              </w:rPr>
                              <w:t xml:space="preserve">, </w:t>
                            </w:r>
                            <w:r w:rsidRPr="009511E6">
                              <w:rPr>
                                <w:color w:val="067D17"/>
                                <w:lang w:eastAsia="hu-HU" w:bidi="ar-SA"/>
                              </w:rPr>
                              <w:t xml:space="preserve">"B </w:t>
                            </w:r>
                            <w:proofErr w:type="spellStart"/>
                            <w:r w:rsidRPr="009511E6">
                              <w:rPr>
                                <w:color w:val="067D17"/>
                                <w:lang w:eastAsia="hu-HU" w:bidi="ar-SA"/>
                              </w:rPr>
                              <w:t>location</w:t>
                            </w:r>
                            <w:proofErr w:type="spellEnd"/>
                            <w:r w:rsidRPr="009511E6">
                              <w:rPr>
                                <w:color w:val="067D17"/>
                                <w:lang w:eastAsia="hu-HU" w:bidi="ar-SA"/>
                              </w:rPr>
                              <w:t>"</w:t>
                            </w:r>
                            <w:r w:rsidR="009511E6">
                              <w:rPr>
                                <w:lang w:eastAsia="hu-HU" w:bidi="ar-SA"/>
                              </w:rPr>
                              <w:t xml:space="preserve">, </w:t>
                            </w:r>
                            <w:r w:rsidR="009511E6" w:rsidRPr="009511E6">
                              <w:rPr>
                                <w:color w:val="067D17"/>
                                <w:lang w:eastAsia="hu-HU" w:bidi="ar-SA"/>
                              </w:rPr>
                              <w:t>"</w:t>
                            </w:r>
                            <w:r w:rsidR="009511E6" w:rsidRPr="009511E6">
                              <w:rPr>
                                <w:color w:val="067D17"/>
                                <w:lang w:eastAsia="hu-HU" w:bidi="ar-SA"/>
                              </w:rPr>
                              <w:t>C</w:t>
                            </w:r>
                            <w:r w:rsidR="009511E6" w:rsidRPr="009511E6">
                              <w:rPr>
                                <w:color w:val="067D17"/>
                                <w:lang w:eastAsia="hu-HU" w:bidi="ar-SA"/>
                              </w:rPr>
                              <w:t xml:space="preserve"> </w:t>
                            </w:r>
                            <w:proofErr w:type="spellStart"/>
                            <w:r w:rsidR="009511E6" w:rsidRPr="009511E6">
                              <w:rPr>
                                <w:color w:val="067D17"/>
                                <w:lang w:eastAsia="hu-HU" w:bidi="ar-SA"/>
                              </w:rPr>
                              <w:t>location</w:t>
                            </w:r>
                            <w:proofErr w:type="spellEnd"/>
                            <w:r w:rsidR="009511E6" w:rsidRPr="009511E6">
                              <w:rPr>
                                <w:color w:val="067D17"/>
                                <w:lang w:eastAsia="hu-HU" w:bidi="ar-SA"/>
                              </w:rPr>
                              <w:t>"</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maxAttendees</w:t>
                            </w:r>
                            <w:proofErr w:type="spellEnd"/>
                            <w:r w:rsidRPr="0027596A">
                              <w:rPr>
                                <w:color w:val="871094"/>
                                <w:lang w:eastAsia="hu-HU" w:bidi="ar-SA"/>
                              </w:rPr>
                              <w:t>"</w:t>
                            </w:r>
                            <w:r w:rsidRPr="0027596A">
                              <w:rPr>
                                <w:color w:val="080808"/>
                                <w:lang w:eastAsia="hu-HU" w:bidi="ar-SA"/>
                              </w:rPr>
                              <w:t>: [</w:t>
                            </w:r>
                            <w:r w:rsidRPr="0027596A">
                              <w:rPr>
                                <w:color w:val="1750EB"/>
                                <w:lang w:eastAsia="hu-HU" w:bidi="ar-SA"/>
                              </w:rPr>
                              <w:t>5</w:t>
                            </w:r>
                            <w:r w:rsidRPr="0027596A">
                              <w:rPr>
                                <w:color w:val="080808"/>
                                <w:lang w:eastAsia="hu-HU" w:bidi="ar-SA"/>
                              </w:rPr>
                              <w:t xml:space="preserve">, </w:t>
                            </w:r>
                            <w:r w:rsidRPr="0027596A">
                              <w:rPr>
                                <w:color w:val="1750EB"/>
                                <w:lang w:eastAsia="hu-HU" w:bidi="ar-SA"/>
                              </w:rPr>
                              <w:t>2</w:t>
                            </w:r>
                            <w:r w:rsidR="009511E6" w:rsidRPr="009511E6">
                              <w:rPr>
                                <w:color w:val="080808"/>
                                <w:lang w:eastAsia="hu-HU" w:bidi="ar-SA"/>
                              </w:rPr>
                              <w:t>,</w:t>
                            </w:r>
                            <w:r w:rsidR="009511E6">
                              <w:rPr>
                                <w:color w:val="1750EB"/>
                                <w:lang w:eastAsia="hu-HU" w:bidi="ar-SA"/>
                              </w:rPr>
                              <w:t xml:space="preserve"> 3</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disallowedDates</w:t>
                            </w:r>
                            <w:proofErr w:type="spellEnd"/>
                            <w:r w:rsidRPr="0027596A">
                              <w:rPr>
                                <w:color w:val="871094"/>
                                <w:lang w:eastAsia="hu-HU" w:bidi="ar-SA"/>
                              </w:rPr>
                              <w:t>"</w:t>
                            </w:r>
                            <w:r w:rsidRPr="0027596A">
                              <w:rPr>
                                <w:color w:val="080808"/>
                                <w:lang w:eastAsia="hu-HU" w:bidi="ar-SA"/>
                              </w:rPr>
                              <w:t>: [</w:t>
                            </w:r>
                            <w:r w:rsidRPr="0027596A">
                              <w:rPr>
                                <w:color w:val="080808"/>
                                <w:lang w:eastAsia="hu-HU" w:bidi="ar-SA"/>
                              </w:rPr>
                              <w:br/>
                              <w:t xml:space="preserve">  </w:t>
                            </w:r>
                            <w:r>
                              <w:rPr>
                                <w:color w:val="080808"/>
                                <w:lang w:eastAsia="hu-HU" w:bidi="ar-SA"/>
                              </w:rPr>
                              <w:t xml:space="preserve">  </w:t>
                            </w:r>
                            <w:r w:rsidRPr="009511E6">
                              <w:rPr>
                                <w:color w:val="067D17"/>
                                <w:lang w:eastAsia="hu-HU" w:bidi="ar-SA"/>
                              </w:rPr>
                              <w:t>"2024-11-07"</w:t>
                            </w:r>
                            <w:r w:rsidRPr="0027596A">
                              <w:rPr>
                                <w:color w:val="080808"/>
                                <w:lang w:eastAsia="hu-HU" w:bidi="ar-SA"/>
                              </w:rPr>
                              <w:t>,</w:t>
                            </w:r>
                            <w:r w:rsidRPr="0027596A">
                              <w:rPr>
                                <w:color w:val="080808"/>
                                <w:lang w:eastAsia="hu-HU" w:bidi="ar-SA"/>
                              </w:rPr>
                              <w:br/>
                              <w:t xml:space="preserve"> </w:t>
                            </w:r>
                            <w:proofErr w:type="gramStart"/>
                            <w:r w:rsidRPr="0027596A">
                              <w:rPr>
                                <w:color w:val="080808"/>
                                <w:lang w:eastAsia="hu-HU" w:bidi="ar-SA"/>
                              </w:rPr>
                              <w:t xml:space="preserve"> </w:t>
                            </w:r>
                            <w:r>
                              <w:rPr>
                                <w:color w:val="080808"/>
                                <w:lang w:eastAsia="hu-HU" w:bidi="ar-SA"/>
                              </w:rPr>
                              <w:t xml:space="preserve">  </w:t>
                            </w:r>
                            <w:r w:rsidRPr="0027596A">
                              <w:rPr>
                                <w:color w:val="080808"/>
                                <w:lang w:eastAsia="hu-HU" w:bidi="ar-SA"/>
                              </w:rPr>
                              <w:t>[</w:t>
                            </w:r>
                            <w:proofErr w:type="gramEnd"/>
                            <w:r w:rsidRPr="0027596A">
                              <w:rPr>
                                <w:color w:val="080808"/>
                                <w:lang w:eastAsia="hu-HU" w:bidi="ar-SA"/>
                              </w:rPr>
                              <w:br/>
                              <w:t xml:space="preserve">    </w:t>
                            </w:r>
                            <w:r>
                              <w:rPr>
                                <w:color w:val="080808"/>
                                <w:lang w:eastAsia="hu-HU" w:bidi="ar-SA"/>
                              </w:rPr>
                              <w:t xml:space="preserve">  </w:t>
                            </w:r>
                            <w:r w:rsidRPr="009511E6">
                              <w:rPr>
                                <w:color w:val="067D17"/>
                                <w:lang w:eastAsia="hu-HU" w:bidi="ar-SA"/>
                              </w:rPr>
                              <w:t>"2024-11-09T10:22:00Z"</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9511E6">
                              <w:rPr>
                                <w:color w:val="067D17"/>
                                <w:lang w:eastAsia="hu-HU" w:bidi="ar-SA"/>
                              </w:rPr>
                              <w:t>"2024-11-09T13:40:00Z"</w:t>
                            </w:r>
                            <w:r w:rsidRPr="0027596A">
                              <w:rPr>
                                <w:lang w:eastAsia="hu-HU" w:bidi="ar-SA"/>
                              </w:rPr>
                              <w:br/>
                              <w:t xml:space="preserve">  </w:t>
                            </w:r>
                            <w:r>
                              <w:rPr>
                                <w:lang w:eastAsia="hu-HU" w:bidi="ar-SA"/>
                              </w:rPr>
                              <w:t xml:space="preserve">  </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9511E6">
                              <w:rPr>
                                <w:color w:val="067D17"/>
                                <w:lang w:eastAsia="hu-HU" w:bidi="ar-SA"/>
                              </w:rPr>
                              <w:t>"2024-11-04T14:08:00Z"</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9511E6">
                              <w:rPr>
                                <w:color w:val="067D17"/>
                                <w:lang w:eastAsia="hu-HU" w:bidi="ar-SA"/>
                              </w:rPr>
                              <w:t>"2024-11-06T08:40:00Z"</w:t>
                            </w:r>
                            <w:r w:rsidRPr="0027596A">
                              <w:rPr>
                                <w:lang w:eastAsia="hu-HU" w:bidi="ar-SA"/>
                              </w:rPr>
                              <w:br/>
                              <w:t xml:space="preserve">  </w:t>
                            </w:r>
                            <w:r>
                              <w:rPr>
                                <w:lang w:eastAsia="hu-HU" w:bidi="ar-SA"/>
                              </w:rPr>
                              <w:t xml:space="preserve">  </w:t>
                            </w:r>
                            <w:r w:rsidRPr="0027596A">
                              <w:rPr>
                                <w:color w:val="080808"/>
                                <w:lang w:eastAsia="hu-HU" w:bidi="ar-SA"/>
                              </w:rPr>
                              <w:t>]</w:t>
                            </w:r>
                            <w:r w:rsidR="009511E6">
                              <w:rPr>
                                <w:color w:val="080808"/>
                                <w:lang w:eastAsia="hu-HU" w:bidi="ar-SA"/>
                              </w:rPr>
                              <w:t>,</w:t>
                            </w:r>
                          </w:p>
                          <w:p w14:paraId="380C3BA9" w14:textId="1D8FEAC2" w:rsidR="0027596A" w:rsidRPr="0027596A" w:rsidRDefault="009511E6" w:rsidP="0027596A">
                            <w:pPr>
                              <w:pStyle w:val="Kd"/>
                              <w:rPr>
                                <w:color w:val="080808"/>
                                <w:lang w:eastAsia="hu-HU" w:bidi="ar-SA"/>
                              </w:rPr>
                            </w:pPr>
                            <w:r>
                              <w:rPr>
                                <w:color w:val="080808"/>
                                <w:lang w:eastAsia="hu-HU" w:bidi="ar-SA"/>
                              </w:rPr>
                              <w:t xml:space="preserve">    …</w:t>
                            </w:r>
                            <w:r w:rsidR="0027596A" w:rsidRPr="0027596A">
                              <w:rPr>
                                <w:color w:val="080808"/>
                                <w:lang w:eastAsia="hu-HU" w:bidi="ar-SA"/>
                              </w:rPr>
                              <w:br/>
                            </w:r>
                            <w:r w:rsidR="0027596A">
                              <w:rPr>
                                <w:color w:val="080808"/>
                                <w:lang w:eastAsia="hu-HU" w:bidi="ar-SA"/>
                              </w:rPr>
                              <w:t xml:space="preserve">  </w:t>
                            </w:r>
                            <w:r w:rsidR="0027596A" w:rsidRPr="0027596A">
                              <w:rPr>
                                <w:color w:val="080808"/>
                                <w:lang w:eastAsia="hu-HU" w:bidi="ar-SA"/>
                              </w:rPr>
                              <w:t>],</w:t>
                            </w:r>
                            <w:r w:rsidR="0027596A" w:rsidRPr="0027596A">
                              <w:rPr>
                                <w:color w:val="080808"/>
                                <w:lang w:eastAsia="hu-HU" w:bidi="ar-SA"/>
                              </w:rPr>
                              <w:br/>
                            </w:r>
                            <w:r w:rsidR="0027596A">
                              <w:rPr>
                                <w:color w:val="871094"/>
                                <w:lang w:eastAsia="hu-HU" w:bidi="ar-SA"/>
                              </w:rPr>
                              <w:t xml:space="preserve">  </w:t>
                            </w:r>
                            <w:r w:rsidR="0027596A" w:rsidRPr="0027596A">
                              <w:rPr>
                                <w:color w:val="871094"/>
                                <w:lang w:eastAsia="hu-HU" w:bidi="ar-SA"/>
                              </w:rPr>
                              <w:t>"</w:t>
                            </w:r>
                            <w:proofErr w:type="spellStart"/>
                            <w:r w:rsidR="0027596A" w:rsidRPr="0027596A">
                              <w:rPr>
                                <w:color w:val="871094"/>
                                <w:lang w:eastAsia="hu-HU" w:bidi="ar-SA"/>
                              </w:rPr>
                              <w:t>allowOverlaps</w:t>
                            </w:r>
                            <w:proofErr w:type="spellEnd"/>
                            <w:r w:rsidR="0027596A" w:rsidRPr="0027596A">
                              <w:rPr>
                                <w:color w:val="871094"/>
                                <w:lang w:eastAsia="hu-HU" w:bidi="ar-SA"/>
                              </w:rPr>
                              <w:t>"</w:t>
                            </w:r>
                            <w:r w:rsidR="0027596A" w:rsidRPr="0027596A">
                              <w:rPr>
                                <w:color w:val="080808"/>
                                <w:lang w:eastAsia="hu-HU" w:bidi="ar-SA"/>
                              </w:rPr>
                              <w:t>: [</w:t>
                            </w:r>
                            <w:proofErr w:type="spellStart"/>
                            <w:r w:rsidR="0027596A" w:rsidRPr="0027596A">
                              <w:rPr>
                                <w:color w:val="0033B3"/>
                                <w:lang w:eastAsia="hu-HU" w:bidi="ar-SA"/>
                              </w:rPr>
                              <w:t>false</w:t>
                            </w:r>
                            <w:proofErr w:type="spellEnd"/>
                            <w:r w:rsidR="0027596A" w:rsidRPr="0027596A">
                              <w:rPr>
                                <w:color w:val="080808"/>
                                <w:lang w:eastAsia="hu-HU" w:bidi="ar-SA"/>
                              </w:rPr>
                              <w:t xml:space="preserve">, </w:t>
                            </w:r>
                            <w:proofErr w:type="spellStart"/>
                            <w:r w:rsidR="0027596A" w:rsidRPr="0027596A">
                              <w:rPr>
                                <w:color w:val="0033B3"/>
                                <w:lang w:eastAsia="hu-HU" w:bidi="ar-SA"/>
                              </w:rPr>
                              <w:t>true</w:t>
                            </w:r>
                            <w:proofErr w:type="spellEnd"/>
                            <w:r w:rsidRPr="009511E6">
                              <w:rPr>
                                <w:color w:val="080808"/>
                                <w:lang w:eastAsia="hu-HU" w:bidi="ar-SA"/>
                              </w:rPr>
                              <w:t>,</w:t>
                            </w:r>
                            <w:r>
                              <w:rPr>
                                <w:color w:val="0033B3"/>
                                <w:lang w:eastAsia="hu-HU" w:bidi="ar-SA"/>
                              </w:rPr>
                              <w:t xml:space="preserve"> </w:t>
                            </w:r>
                            <w:proofErr w:type="spellStart"/>
                            <w:r>
                              <w:rPr>
                                <w:color w:val="0033B3"/>
                                <w:lang w:eastAsia="hu-HU" w:bidi="ar-SA"/>
                              </w:rPr>
                              <w:t>true</w:t>
                            </w:r>
                            <w:proofErr w:type="spellEnd"/>
                            <w:r w:rsidR="0027596A" w:rsidRPr="0027596A">
                              <w:rPr>
                                <w:color w:val="080808"/>
                                <w:lang w:eastAsia="hu-HU" w:bidi="ar-SA"/>
                              </w:rPr>
                              <w:t>]</w:t>
                            </w:r>
                          </w:p>
                          <w:p w14:paraId="6982595E" w14:textId="7377F797" w:rsidR="0027596A" w:rsidRDefault="0027596A" w:rsidP="0027596A">
                            <w:pPr>
                              <w:pStyle w:val="Kd"/>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9D69E" id="_x0000_s1143" type="#_x0000_t202" style="position:absolute;left:0;text-align:left;margin-left:103.3pt;margin-top:36.5pt;width:404.4pt;height:319.3pt;z-index:251982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" stroked="f">
                <v:textbox>
                  <w:txbxContent>
                    <w:p w14:paraId="4272D437" w14:textId="4A4426FC" w:rsidR="0027596A" w:rsidRDefault="0027596A" w:rsidP="0027596A">
                      <w:pPr>
                        <w:pStyle w:val="Kd"/>
                        <w:rPr>
                          <w:color w:val="871094"/>
                          <w:lang w:eastAsia="hu-HU" w:bidi="ar-SA"/>
                        </w:rPr>
                      </w:pPr>
                      <w:r>
                        <w:rPr>
                          <w:color w:val="871094"/>
                          <w:lang w:eastAsia="hu-HU" w:bidi="ar-SA"/>
                        </w:rPr>
                        <w:t>{</w:t>
                      </w:r>
                    </w:p>
                    <w:p w14:paraId="78821076" w14:textId="34883961" w:rsidR="0027596A" w:rsidRDefault="0027596A" w:rsidP="0027596A">
                      <w:pPr>
                        <w:pStyle w:val="Kd"/>
                        <w:rPr>
                          <w:color w:val="871094"/>
                          <w:lang w:eastAsia="hu-HU" w:bidi="ar-SA"/>
                        </w:rPr>
                      </w:pPr>
                      <w:r>
                        <w:rPr>
                          <w:color w:val="871094"/>
                          <w:lang w:eastAsia="hu-HU" w:bidi="ar-SA"/>
                        </w:rPr>
                        <w:t>…</w:t>
                      </w:r>
                    </w:p>
                    <w:p w14:paraId="271CD7D8" w14:textId="77777777" w:rsidR="009511E6" w:rsidRDefault="0027596A" w:rsidP="0027596A">
                      <w:pPr>
                        <w:pStyle w:val="Kd"/>
                        <w:rPr>
                          <w:color w:val="080808"/>
                          <w:lang w:eastAsia="hu-HU" w:bidi="ar-SA"/>
                        </w:rPr>
                      </w:pP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locations</w:t>
                      </w:r>
                      <w:proofErr w:type="spellEnd"/>
                      <w:r w:rsidRPr="0027596A">
                        <w:rPr>
                          <w:color w:val="871094"/>
                          <w:lang w:eastAsia="hu-HU" w:bidi="ar-SA"/>
                        </w:rPr>
                        <w:t>"</w:t>
                      </w:r>
                      <w:r w:rsidRPr="0027596A">
                        <w:rPr>
                          <w:color w:val="080808"/>
                          <w:lang w:eastAsia="hu-HU" w:bidi="ar-SA"/>
                        </w:rPr>
                        <w:t>: [</w:t>
                      </w:r>
                      <w:r w:rsidRPr="009511E6">
                        <w:rPr>
                          <w:color w:val="067D17"/>
                          <w:lang w:eastAsia="hu-HU" w:bidi="ar-SA"/>
                        </w:rPr>
                        <w:t xml:space="preserve">"A </w:t>
                      </w:r>
                      <w:proofErr w:type="spellStart"/>
                      <w:r w:rsidRPr="009511E6">
                        <w:rPr>
                          <w:color w:val="067D17"/>
                          <w:lang w:eastAsia="hu-HU" w:bidi="ar-SA"/>
                        </w:rPr>
                        <w:t>location</w:t>
                      </w:r>
                      <w:proofErr w:type="spellEnd"/>
                      <w:r w:rsidRPr="009511E6">
                        <w:rPr>
                          <w:color w:val="067D17"/>
                          <w:lang w:eastAsia="hu-HU" w:bidi="ar-SA"/>
                        </w:rPr>
                        <w:t>"</w:t>
                      </w:r>
                      <w:r w:rsidRPr="0027596A">
                        <w:rPr>
                          <w:color w:val="080808"/>
                          <w:lang w:eastAsia="hu-HU" w:bidi="ar-SA"/>
                        </w:rPr>
                        <w:t xml:space="preserve">, </w:t>
                      </w:r>
                      <w:r w:rsidRPr="009511E6">
                        <w:rPr>
                          <w:color w:val="067D17"/>
                          <w:lang w:eastAsia="hu-HU" w:bidi="ar-SA"/>
                        </w:rPr>
                        <w:t xml:space="preserve">"B </w:t>
                      </w:r>
                      <w:proofErr w:type="spellStart"/>
                      <w:r w:rsidRPr="009511E6">
                        <w:rPr>
                          <w:color w:val="067D17"/>
                          <w:lang w:eastAsia="hu-HU" w:bidi="ar-SA"/>
                        </w:rPr>
                        <w:t>location</w:t>
                      </w:r>
                      <w:proofErr w:type="spellEnd"/>
                      <w:r w:rsidRPr="009511E6">
                        <w:rPr>
                          <w:color w:val="067D17"/>
                          <w:lang w:eastAsia="hu-HU" w:bidi="ar-SA"/>
                        </w:rPr>
                        <w:t>"</w:t>
                      </w:r>
                      <w:r w:rsidR="009511E6">
                        <w:rPr>
                          <w:lang w:eastAsia="hu-HU" w:bidi="ar-SA"/>
                        </w:rPr>
                        <w:t xml:space="preserve">, </w:t>
                      </w:r>
                      <w:r w:rsidR="009511E6" w:rsidRPr="009511E6">
                        <w:rPr>
                          <w:color w:val="067D17"/>
                          <w:lang w:eastAsia="hu-HU" w:bidi="ar-SA"/>
                        </w:rPr>
                        <w:t>"</w:t>
                      </w:r>
                      <w:r w:rsidR="009511E6" w:rsidRPr="009511E6">
                        <w:rPr>
                          <w:color w:val="067D17"/>
                          <w:lang w:eastAsia="hu-HU" w:bidi="ar-SA"/>
                        </w:rPr>
                        <w:t>C</w:t>
                      </w:r>
                      <w:r w:rsidR="009511E6" w:rsidRPr="009511E6">
                        <w:rPr>
                          <w:color w:val="067D17"/>
                          <w:lang w:eastAsia="hu-HU" w:bidi="ar-SA"/>
                        </w:rPr>
                        <w:t xml:space="preserve"> </w:t>
                      </w:r>
                      <w:proofErr w:type="spellStart"/>
                      <w:r w:rsidR="009511E6" w:rsidRPr="009511E6">
                        <w:rPr>
                          <w:color w:val="067D17"/>
                          <w:lang w:eastAsia="hu-HU" w:bidi="ar-SA"/>
                        </w:rPr>
                        <w:t>location</w:t>
                      </w:r>
                      <w:proofErr w:type="spellEnd"/>
                      <w:r w:rsidR="009511E6" w:rsidRPr="009511E6">
                        <w:rPr>
                          <w:color w:val="067D17"/>
                          <w:lang w:eastAsia="hu-HU" w:bidi="ar-SA"/>
                        </w:rPr>
                        <w:t>"</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maxAttendees</w:t>
                      </w:r>
                      <w:proofErr w:type="spellEnd"/>
                      <w:r w:rsidRPr="0027596A">
                        <w:rPr>
                          <w:color w:val="871094"/>
                          <w:lang w:eastAsia="hu-HU" w:bidi="ar-SA"/>
                        </w:rPr>
                        <w:t>"</w:t>
                      </w:r>
                      <w:r w:rsidRPr="0027596A">
                        <w:rPr>
                          <w:color w:val="080808"/>
                          <w:lang w:eastAsia="hu-HU" w:bidi="ar-SA"/>
                        </w:rPr>
                        <w:t>: [</w:t>
                      </w:r>
                      <w:r w:rsidRPr="0027596A">
                        <w:rPr>
                          <w:color w:val="1750EB"/>
                          <w:lang w:eastAsia="hu-HU" w:bidi="ar-SA"/>
                        </w:rPr>
                        <w:t>5</w:t>
                      </w:r>
                      <w:r w:rsidRPr="0027596A">
                        <w:rPr>
                          <w:color w:val="080808"/>
                          <w:lang w:eastAsia="hu-HU" w:bidi="ar-SA"/>
                        </w:rPr>
                        <w:t xml:space="preserve">, </w:t>
                      </w:r>
                      <w:r w:rsidRPr="0027596A">
                        <w:rPr>
                          <w:color w:val="1750EB"/>
                          <w:lang w:eastAsia="hu-HU" w:bidi="ar-SA"/>
                        </w:rPr>
                        <w:t>2</w:t>
                      </w:r>
                      <w:r w:rsidR="009511E6" w:rsidRPr="009511E6">
                        <w:rPr>
                          <w:color w:val="080808"/>
                          <w:lang w:eastAsia="hu-HU" w:bidi="ar-SA"/>
                        </w:rPr>
                        <w:t>,</w:t>
                      </w:r>
                      <w:r w:rsidR="009511E6">
                        <w:rPr>
                          <w:color w:val="1750EB"/>
                          <w:lang w:eastAsia="hu-HU" w:bidi="ar-SA"/>
                        </w:rPr>
                        <w:t xml:space="preserve"> 3</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w:t>
                      </w:r>
                      <w:proofErr w:type="spellStart"/>
                      <w:r w:rsidRPr="0027596A">
                        <w:rPr>
                          <w:color w:val="871094"/>
                          <w:lang w:eastAsia="hu-HU" w:bidi="ar-SA"/>
                        </w:rPr>
                        <w:t>disallowedDates</w:t>
                      </w:r>
                      <w:proofErr w:type="spellEnd"/>
                      <w:r w:rsidRPr="0027596A">
                        <w:rPr>
                          <w:color w:val="871094"/>
                          <w:lang w:eastAsia="hu-HU" w:bidi="ar-SA"/>
                        </w:rPr>
                        <w:t>"</w:t>
                      </w:r>
                      <w:r w:rsidRPr="0027596A">
                        <w:rPr>
                          <w:color w:val="080808"/>
                          <w:lang w:eastAsia="hu-HU" w:bidi="ar-SA"/>
                        </w:rPr>
                        <w:t>: [</w:t>
                      </w:r>
                      <w:r w:rsidRPr="0027596A">
                        <w:rPr>
                          <w:color w:val="080808"/>
                          <w:lang w:eastAsia="hu-HU" w:bidi="ar-SA"/>
                        </w:rPr>
                        <w:br/>
                        <w:t xml:space="preserve">  </w:t>
                      </w:r>
                      <w:r>
                        <w:rPr>
                          <w:color w:val="080808"/>
                          <w:lang w:eastAsia="hu-HU" w:bidi="ar-SA"/>
                        </w:rPr>
                        <w:t xml:space="preserve">  </w:t>
                      </w:r>
                      <w:r w:rsidRPr="009511E6">
                        <w:rPr>
                          <w:color w:val="067D17"/>
                          <w:lang w:eastAsia="hu-HU" w:bidi="ar-SA"/>
                        </w:rPr>
                        <w:t>"2024-11-07"</w:t>
                      </w:r>
                      <w:r w:rsidRPr="0027596A">
                        <w:rPr>
                          <w:color w:val="080808"/>
                          <w:lang w:eastAsia="hu-HU" w:bidi="ar-SA"/>
                        </w:rPr>
                        <w:t>,</w:t>
                      </w:r>
                      <w:r w:rsidRPr="0027596A">
                        <w:rPr>
                          <w:color w:val="080808"/>
                          <w:lang w:eastAsia="hu-HU" w:bidi="ar-SA"/>
                        </w:rPr>
                        <w:br/>
                        <w:t xml:space="preserve"> </w:t>
                      </w:r>
                      <w:proofErr w:type="gramStart"/>
                      <w:r w:rsidRPr="0027596A">
                        <w:rPr>
                          <w:color w:val="080808"/>
                          <w:lang w:eastAsia="hu-HU" w:bidi="ar-SA"/>
                        </w:rPr>
                        <w:t xml:space="preserve"> </w:t>
                      </w:r>
                      <w:r>
                        <w:rPr>
                          <w:color w:val="080808"/>
                          <w:lang w:eastAsia="hu-HU" w:bidi="ar-SA"/>
                        </w:rPr>
                        <w:t xml:space="preserve">  </w:t>
                      </w:r>
                      <w:r w:rsidRPr="0027596A">
                        <w:rPr>
                          <w:color w:val="080808"/>
                          <w:lang w:eastAsia="hu-HU" w:bidi="ar-SA"/>
                        </w:rPr>
                        <w:t>[</w:t>
                      </w:r>
                      <w:proofErr w:type="gramEnd"/>
                      <w:r w:rsidRPr="0027596A">
                        <w:rPr>
                          <w:color w:val="080808"/>
                          <w:lang w:eastAsia="hu-HU" w:bidi="ar-SA"/>
                        </w:rPr>
                        <w:br/>
                        <w:t xml:space="preserve">    </w:t>
                      </w:r>
                      <w:r>
                        <w:rPr>
                          <w:color w:val="080808"/>
                          <w:lang w:eastAsia="hu-HU" w:bidi="ar-SA"/>
                        </w:rPr>
                        <w:t xml:space="preserve">  </w:t>
                      </w:r>
                      <w:r w:rsidRPr="009511E6">
                        <w:rPr>
                          <w:color w:val="067D17"/>
                          <w:lang w:eastAsia="hu-HU" w:bidi="ar-SA"/>
                        </w:rPr>
                        <w:t>"2024-11-09T10:22:00Z"</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9511E6">
                        <w:rPr>
                          <w:color w:val="067D17"/>
                          <w:lang w:eastAsia="hu-HU" w:bidi="ar-SA"/>
                        </w:rPr>
                        <w:t>"2024-11-09T13:40:00Z"</w:t>
                      </w:r>
                      <w:r w:rsidRPr="0027596A">
                        <w:rPr>
                          <w:lang w:eastAsia="hu-HU" w:bidi="ar-SA"/>
                        </w:rPr>
                        <w:br/>
                        <w:t xml:space="preserve">  </w:t>
                      </w:r>
                      <w:r>
                        <w:rPr>
                          <w:lang w:eastAsia="hu-HU" w:bidi="ar-SA"/>
                        </w:rPr>
                        <w:t xml:space="preserve">  </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9511E6">
                        <w:rPr>
                          <w:color w:val="067D17"/>
                          <w:lang w:eastAsia="hu-HU" w:bidi="ar-SA"/>
                        </w:rPr>
                        <w:t>"2024-11-04T14:08:00Z"</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9511E6">
                        <w:rPr>
                          <w:color w:val="067D17"/>
                          <w:lang w:eastAsia="hu-HU" w:bidi="ar-SA"/>
                        </w:rPr>
                        <w:t>"2024-11-06T08:40:00Z"</w:t>
                      </w:r>
                      <w:r w:rsidRPr="0027596A">
                        <w:rPr>
                          <w:lang w:eastAsia="hu-HU" w:bidi="ar-SA"/>
                        </w:rPr>
                        <w:br/>
                        <w:t xml:space="preserve">  </w:t>
                      </w:r>
                      <w:r>
                        <w:rPr>
                          <w:lang w:eastAsia="hu-HU" w:bidi="ar-SA"/>
                        </w:rPr>
                        <w:t xml:space="preserve">  </w:t>
                      </w:r>
                      <w:r w:rsidRPr="0027596A">
                        <w:rPr>
                          <w:color w:val="080808"/>
                          <w:lang w:eastAsia="hu-HU" w:bidi="ar-SA"/>
                        </w:rPr>
                        <w:t>]</w:t>
                      </w:r>
                      <w:r w:rsidR="009511E6">
                        <w:rPr>
                          <w:color w:val="080808"/>
                          <w:lang w:eastAsia="hu-HU" w:bidi="ar-SA"/>
                        </w:rPr>
                        <w:t>,</w:t>
                      </w:r>
                    </w:p>
                    <w:p w14:paraId="380C3BA9" w14:textId="1D8FEAC2" w:rsidR="0027596A" w:rsidRPr="0027596A" w:rsidRDefault="009511E6" w:rsidP="0027596A">
                      <w:pPr>
                        <w:pStyle w:val="Kd"/>
                        <w:rPr>
                          <w:color w:val="080808"/>
                          <w:lang w:eastAsia="hu-HU" w:bidi="ar-SA"/>
                        </w:rPr>
                      </w:pPr>
                      <w:r>
                        <w:rPr>
                          <w:color w:val="080808"/>
                          <w:lang w:eastAsia="hu-HU" w:bidi="ar-SA"/>
                        </w:rPr>
                        <w:t xml:space="preserve">    …</w:t>
                      </w:r>
                      <w:r w:rsidR="0027596A" w:rsidRPr="0027596A">
                        <w:rPr>
                          <w:color w:val="080808"/>
                          <w:lang w:eastAsia="hu-HU" w:bidi="ar-SA"/>
                        </w:rPr>
                        <w:br/>
                      </w:r>
                      <w:r w:rsidR="0027596A">
                        <w:rPr>
                          <w:color w:val="080808"/>
                          <w:lang w:eastAsia="hu-HU" w:bidi="ar-SA"/>
                        </w:rPr>
                        <w:t xml:space="preserve">  </w:t>
                      </w:r>
                      <w:r w:rsidR="0027596A" w:rsidRPr="0027596A">
                        <w:rPr>
                          <w:color w:val="080808"/>
                          <w:lang w:eastAsia="hu-HU" w:bidi="ar-SA"/>
                        </w:rPr>
                        <w:t>],</w:t>
                      </w:r>
                      <w:r w:rsidR="0027596A" w:rsidRPr="0027596A">
                        <w:rPr>
                          <w:color w:val="080808"/>
                          <w:lang w:eastAsia="hu-HU" w:bidi="ar-SA"/>
                        </w:rPr>
                        <w:br/>
                      </w:r>
                      <w:r w:rsidR="0027596A">
                        <w:rPr>
                          <w:color w:val="871094"/>
                          <w:lang w:eastAsia="hu-HU" w:bidi="ar-SA"/>
                        </w:rPr>
                        <w:t xml:space="preserve">  </w:t>
                      </w:r>
                      <w:r w:rsidR="0027596A" w:rsidRPr="0027596A">
                        <w:rPr>
                          <w:color w:val="871094"/>
                          <w:lang w:eastAsia="hu-HU" w:bidi="ar-SA"/>
                        </w:rPr>
                        <w:t>"</w:t>
                      </w:r>
                      <w:proofErr w:type="spellStart"/>
                      <w:r w:rsidR="0027596A" w:rsidRPr="0027596A">
                        <w:rPr>
                          <w:color w:val="871094"/>
                          <w:lang w:eastAsia="hu-HU" w:bidi="ar-SA"/>
                        </w:rPr>
                        <w:t>allowOverlaps</w:t>
                      </w:r>
                      <w:proofErr w:type="spellEnd"/>
                      <w:r w:rsidR="0027596A" w:rsidRPr="0027596A">
                        <w:rPr>
                          <w:color w:val="871094"/>
                          <w:lang w:eastAsia="hu-HU" w:bidi="ar-SA"/>
                        </w:rPr>
                        <w:t>"</w:t>
                      </w:r>
                      <w:r w:rsidR="0027596A" w:rsidRPr="0027596A">
                        <w:rPr>
                          <w:color w:val="080808"/>
                          <w:lang w:eastAsia="hu-HU" w:bidi="ar-SA"/>
                        </w:rPr>
                        <w:t>: [</w:t>
                      </w:r>
                      <w:proofErr w:type="spellStart"/>
                      <w:r w:rsidR="0027596A" w:rsidRPr="0027596A">
                        <w:rPr>
                          <w:color w:val="0033B3"/>
                          <w:lang w:eastAsia="hu-HU" w:bidi="ar-SA"/>
                        </w:rPr>
                        <w:t>false</w:t>
                      </w:r>
                      <w:proofErr w:type="spellEnd"/>
                      <w:r w:rsidR="0027596A" w:rsidRPr="0027596A">
                        <w:rPr>
                          <w:color w:val="080808"/>
                          <w:lang w:eastAsia="hu-HU" w:bidi="ar-SA"/>
                        </w:rPr>
                        <w:t xml:space="preserve">, </w:t>
                      </w:r>
                      <w:proofErr w:type="spellStart"/>
                      <w:r w:rsidR="0027596A" w:rsidRPr="0027596A">
                        <w:rPr>
                          <w:color w:val="0033B3"/>
                          <w:lang w:eastAsia="hu-HU" w:bidi="ar-SA"/>
                        </w:rPr>
                        <w:t>true</w:t>
                      </w:r>
                      <w:proofErr w:type="spellEnd"/>
                      <w:r w:rsidRPr="009511E6">
                        <w:rPr>
                          <w:color w:val="080808"/>
                          <w:lang w:eastAsia="hu-HU" w:bidi="ar-SA"/>
                        </w:rPr>
                        <w:t>,</w:t>
                      </w:r>
                      <w:r>
                        <w:rPr>
                          <w:color w:val="0033B3"/>
                          <w:lang w:eastAsia="hu-HU" w:bidi="ar-SA"/>
                        </w:rPr>
                        <w:t xml:space="preserve"> </w:t>
                      </w:r>
                      <w:proofErr w:type="spellStart"/>
                      <w:r>
                        <w:rPr>
                          <w:color w:val="0033B3"/>
                          <w:lang w:eastAsia="hu-HU" w:bidi="ar-SA"/>
                        </w:rPr>
                        <w:t>true</w:t>
                      </w:r>
                      <w:proofErr w:type="spellEnd"/>
                      <w:r w:rsidR="0027596A" w:rsidRPr="0027596A">
                        <w:rPr>
                          <w:color w:val="080808"/>
                          <w:lang w:eastAsia="hu-HU" w:bidi="ar-SA"/>
                        </w:rPr>
                        <w:t>]</w:t>
                      </w:r>
                    </w:p>
                    <w:p w14:paraId="6982595E" w14:textId="7377F797" w:rsidR="0027596A" w:rsidRDefault="0027596A" w:rsidP="0027596A">
                      <w:pPr>
                        <w:pStyle w:val="Kd"/>
                      </w:pPr>
                      <w:r>
                        <w:t>}</w:t>
                      </w:r>
                    </w:p>
                  </w:txbxContent>
                </v:textbox>
                <w10:wrap type="topAndBottom" anchorx="page"/>
              </v:shape>
            </w:pict>
          </mc:Fallback>
        </mc:AlternateContent>
      </w:r>
      <w:r w:rsidR="0027596A">
        <w:rPr>
          <w:noProof/>
        </w:rPr>
        <mc:AlternateContent>
          <mc:Choice Requires="wps">
            <w:drawing>
              <wp:anchor distT="0" distB="0" distL="114300" distR="114300" simplePos="0" relativeHeight="251984896" behindDoc="0" locked="0" layoutInCell="1" allowOverlap="1" wp14:anchorId="7CC9A58D" wp14:editId="57696EC3">
                <wp:simplePos x="0" y="0"/>
                <wp:positionH relativeFrom="page">
                  <wp:posOffset>1074420</wp:posOffset>
                </wp:positionH>
                <wp:positionV relativeFrom="paragraph">
                  <wp:posOffset>0</wp:posOffset>
                </wp:positionV>
                <wp:extent cx="5554980" cy="457200"/>
                <wp:effectExtent l="0" t="0" r="7620" b="0"/>
                <wp:wrapTopAndBottom/>
                <wp:docPr id="986264485"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00E12368" w14:textId="030B3851" w:rsidR="0027596A" w:rsidRPr="00A17663" w:rsidRDefault="0027596A" w:rsidP="0027596A">
                            <w:pPr>
                              <w:pStyle w:val="Kpalrs"/>
                              <w:rPr>
                                <w:rFonts w:cs="Lohit Hindi"/>
                                <w:noProof/>
                              </w:rPr>
                            </w:pPr>
                            <w:r>
                              <w:rPr>
                                <w:noProof/>
                              </w:rPr>
                              <w:fldChar w:fldCharType="begin"/>
                            </w:r>
                            <w:r>
                              <w:rPr>
                                <w:noProof/>
                              </w:rPr>
                              <w:instrText xml:space="preserve"> SEQ ábra \* ARABIC </w:instrText>
                            </w:r>
                            <w:r>
                              <w:rPr>
                                <w:noProof/>
                              </w:rPr>
                              <w:fldChar w:fldCharType="separate"/>
                            </w:r>
                            <w:bookmarkStart w:id="309" w:name="_Toc184894442"/>
                            <w:r w:rsidR="006B6047">
                              <w:rPr>
                                <w:noProof/>
                              </w:rPr>
                              <w:t>78</w:t>
                            </w:r>
                            <w:r>
                              <w:rPr>
                                <w:noProof/>
                              </w:rPr>
                              <w:fldChar w:fldCharType="end"/>
                            </w:r>
                            <w:r>
                              <w:t xml:space="preserve">. ábra: </w:t>
                            </w:r>
                            <w:proofErr w:type="spellStart"/>
                            <w:proofErr w:type="gramStart"/>
                            <w:r>
                              <w:t>appointy.json</w:t>
                            </w:r>
                            <w:proofErr w:type="spellEnd"/>
                            <w:proofErr w:type="gramEnd"/>
                            <w:r>
                              <w:t xml:space="preserve"> 4/4 (saját)</w:t>
                            </w:r>
                            <w:bookmarkEnd w:id="3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CC9A58D" id="_x0000_s1144" type="#_x0000_t202" style="position:absolute;left:0;text-align:left;margin-left:84.6pt;margin-top:0;width:437.4pt;height:36pt;z-index:2519848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" stroked="f">
                <v:textbox inset="0,0,0,0">
                  <w:txbxContent>
                    <w:p w14:paraId="00E12368" w14:textId="030B3851" w:rsidR="0027596A" w:rsidRPr="00A17663" w:rsidRDefault="0027596A" w:rsidP="0027596A">
                      <w:pPr>
                        <w:pStyle w:val="Kpalrs"/>
                        <w:rPr>
                          <w:rFonts w:cs="Lohit Hindi"/>
                          <w:noProof/>
                        </w:rPr>
                      </w:pPr>
                      <w:r>
                        <w:rPr>
                          <w:noProof/>
                        </w:rPr>
                        <w:fldChar w:fldCharType="begin"/>
                      </w:r>
                      <w:r>
                        <w:rPr>
                          <w:noProof/>
                        </w:rPr>
                        <w:instrText xml:space="preserve"> SEQ ábra \* ARABIC </w:instrText>
                      </w:r>
                      <w:r>
                        <w:rPr>
                          <w:noProof/>
                        </w:rPr>
                        <w:fldChar w:fldCharType="separate"/>
                      </w:r>
                      <w:bookmarkStart w:id="310" w:name="_Toc184894442"/>
                      <w:r w:rsidR="006B6047">
                        <w:rPr>
                          <w:noProof/>
                        </w:rPr>
                        <w:t>78</w:t>
                      </w:r>
                      <w:r>
                        <w:rPr>
                          <w:noProof/>
                        </w:rPr>
                        <w:fldChar w:fldCharType="end"/>
                      </w:r>
                      <w:r>
                        <w:t xml:space="preserve">. ábra: </w:t>
                      </w:r>
                      <w:proofErr w:type="spellStart"/>
                      <w:proofErr w:type="gramStart"/>
                      <w:r>
                        <w:t>appointy.json</w:t>
                      </w:r>
                      <w:proofErr w:type="spellEnd"/>
                      <w:proofErr w:type="gramEnd"/>
                      <w:r>
                        <w:t xml:space="preserve"> 4/4 (saját)</w:t>
                      </w:r>
                      <w:bookmarkEnd w:id="310"/>
                    </w:p>
                  </w:txbxContent>
                </v:textbox>
                <w10:wrap type="topAndBottom" anchorx="page"/>
              </v:shape>
            </w:pict>
          </mc:Fallback>
        </mc:AlternateContent>
      </w:r>
    </w:p>
    <w:p w14:paraId="1B04D3C3" w14:textId="10857FCD" w:rsidR="00015CB5" w:rsidRDefault="0027596A" w:rsidP="0027596A">
      <w:pPr>
        <w:pStyle w:val="Listaszerbekezds"/>
        <w:numPr>
          <w:ilvl w:val="0"/>
          <w:numId w:val="48"/>
        </w:numPr>
        <w:rPr>
          <w:noProof/>
        </w:rPr>
      </w:pPr>
      <w:r>
        <w:rPr>
          <w:i/>
          <w:iCs/>
          <w:noProof/>
        </w:rPr>
        <w:t>locations</w:t>
      </w:r>
      <w:r>
        <w:rPr>
          <w:noProof/>
        </w:rPr>
        <w:t>: Az időpont kérelmező űrlapon megjelenő helyszínek, amelyek közül a felhasználó választhat. Ha több naptár és helyszín van megadva, a sorrendnek megfelelően veszi fel az eseményeket a naptárba, tehát az első helyszínen lévők az első naptárba kerülnek, a másodikon lévők a másodikba, és így tovább.</w:t>
      </w:r>
      <w:r w:rsidR="00EB3377">
        <w:rPr>
          <w:noProof/>
        </w:rPr>
        <w:t xml:space="preserve"> Ha valamiért nem lehet felvenni a naptárba (például több helyszín van, mint naptár), akkor az első naptárba veszi fel.</w:t>
      </w:r>
    </w:p>
    <w:p w14:paraId="3B6E22A3" w14:textId="2C342CEC" w:rsidR="0027596A" w:rsidRDefault="0027596A" w:rsidP="0027596A">
      <w:pPr>
        <w:pStyle w:val="Listaszerbekezds"/>
        <w:numPr>
          <w:ilvl w:val="0"/>
          <w:numId w:val="48"/>
        </w:numPr>
        <w:rPr>
          <w:noProof/>
        </w:rPr>
      </w:pPr>
      <w:r>
        <w:rPr>
          <w:i/>
          <w:iCs/>
          <w:noProof/>
        </w:rPr>
        <w:t>maxAttendees</w:t>
      </w:r>
      <w:r>
        <w:rPr>
          <w:noProof/>
        </w:rPr>
        <w:t>: Az időpont kérelmező űrlapon megadható extra megadható résztvevők száma. Egy számérték esetén minden helyszínre az a korlátozás vonatkozik, tömbbe foglalt számok esetén a sorrendnek megfelelő helyszínre vonatkozik a korlátozás (az első szám az első helyszínre, és így tovább).</w:t>
      </w:r>
    </w:p>
    <w:p w14:paraId="30F003D3" w14:textId="72087D85" w:rsidR="0027596A" w:rsidRDefault="0027596A" w:rsidP="0027596A">
      <w:pPr>
        <w:pStyle w:val="Listaszerbekezds"/>
        <w:numPr>
          <w:ilvl w:val="0"/>
          <w:numId w:val="48"/>
        </w:numPr>
        <w:rPr>
          <w:noProof/>
        </w:rPr>
      </w:pPr>
      <w:r>
        <w:rPr>
          <w:i/>
          <w:iCs/>
          <w:noProof/>
        </w:rPr>
        <w:t>disallowedDates</w:t>
      </w:r>
      <w:r>
        <w:rPr>
          <w:noProof/>
        </w:rPr>
        <w:t>: A foglalásra nem engedélyezett intervallumokat lehet itt megadni. lehet egész napot, egy napon belüli intervallumot, vagy több napon átível</w:t>
      </w:r>
      <w:r w:rsidR="00AC35A5">
        <w:rPr>
          <w:noProof/>
        </w:rPr>
        <w:t>ő</w:t>
      </w:r>
      <w:r>
        <w:rPr>
          <w:noProof/>
        </w:rPr>
        <w:t xml:space="preserve"> intervallumot megadni.</w:t>
      </w:r>
    </w:p>
    <w:p w14:paraId="5A02F780" w14:textId="6EDFAACE" w:rsidR="0027596A" w:rsidRDefault="0027596A" w:rsidP="00AB60E7">
      <w:pPr>
        <w:pStyle w:val="Listaszerbekezds"/>
        <w:numPr>
          <w:ilvl w:val="0"/>
          <w:numId w:val="48"/>
        </w:numPr>
        <w:rPr>
          <w:noProof/>
        </w:rPr>
      </w:pPr>
      <w:r>
        <w:rPr>
          <w:i/>
          <w:iCs/>
          <w:noProof/>
        </w:rPr>
        <w:t>allowOverlaps</w:t>
      </w:r>
      <w:r>
        <w:rPr>
          <w:noProof/>
        </w:rPr>
        <w:t xml:space="preserve">: Egy </w:t>
      </w:r>
      <w:proofErr w:type="spellStart"/>
      <w:r w:rsidRPr="0027596A">
        <w:rPr>
          <w:rStyle w:val="KdChar"/>
        </w:rPr>
        <w:t>boolean</w:t>
      </w:r>
      <w:proofErr w:type="spellEnd"/>
      <w:r>
        <w:rPr>
          <w:noProof/>
        </w:rPr>
        <w:t xml:space="preserve"> érték esetén globálisan beállítható, hogy </w:t>
      </w:r>
      <w:r>
        <w:rPr>
          <w:noProof/>
        </w:rPr>
        <w:lastRenderedPageBreak/>
        <w:t>engedélyezünk-e időpont ütközést, tömbben megadva viszont a sorrendnek megfelelő helyszínre vonatkozik (az első érték az első helyszínre, és így tovább).</w:t>
      </w:r>
    </w:p>
    <w:p w14:paraId="5FCEED6B" w14:textId="15A881A3" w:rsidR="0027596A" w:rsidRDefault="00DC0AFD" w:rsidP="00AB60E7">
      <w:r>
        <w:rPr>
          <w:noProof/>
        </w:rPr>
        <w:t xml:space="preserve">Az </w:t>
      </w:r>
      <w:r w:rsidRPr="00DC0AFD">
        <w:rPr>
          <w:rStyle w:val="KdChar"/>
        </w:rPr>
        <w:t>appointy.css</w:t>
      </w:r>
      <w:r w:rsidRPr="00DC0AFD">
        <w:t xml:space="preserve"> fá</w:t>
      </w:r>
      <w:r>
        <w:t xml:space="preserve">jlban a komponens színeit tudjuk testre szabni, hogy a lehető legmegfelelőbben illeszkedjen egy adott cég </w:t>
      </w:r>
      <w:proofErr w:type="spellStart"/>
      <w:r>
        <w:t>brandjéhez</w:t>
      </w:r>
      <w:proofErr w:type="spellEnd"/>
      <w:r>
        <w:t>, vagy egy tulajdonos ízléséhez.</w:t>
      </w:r>
    </w:p>
    <w:p w14:paraId="110D1A01" w14:textId="412D6839" w:rsidR="00DC0AFD" w:rsidRDefault="00C46012" w:rsidP="00AB60E7">
      <w:pPr>
        <w:rPr>
          <w:noProof/>
        </w:rPr>
      </w:pPr>
      <w:r>
        <w:rPr>
          <w:noProof/>
        </w:rPr>
        <mc:AlternateContent>
          <mc:Choice Requires="wps">
            <w:drawing>
              <wp:anchor distT="45720" distB="45720" distL="114300" distR="114300" simplePos="0" relativeHeight="251986944" behindDoc="0" locked="0" layoutInCell="1" allowOverlap="1" wp14:anchorId="09924793" wp14:editId="235A4C89">
                <wp:simplePos x="0" y="0"/>
                <wp:positionH relativeFrom="column">
                  <wp:posOffset>664845</wp:posOffset>
                </wp:positionH>
                <wp:positionV relativeFrom="paragraph">
                  <wp:posOffset>795020</wp:posOffset>
                </wp:positionV>
                <wp:extent cx="4236720" cy="1813560"/>
                <wp:effectExtent l="0" t="0" r="0" b="0"/>
                <wp:wrapTopAndBottom/>
                <wp:docPr id="128952210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6720" cy="1813560"/>
                        </a:xfrm>
                        <a:prstGeom prst="rect">
                          <a:avLst/>
                        </a:prstGeom>
                        <a:solidFill>
                          <a:srgbClr val="FFFFFF"/>
                        </a:solidFill>
                        <a:ln w="9525">
                          <a:noFill/>
                          <a:miter lim="800000"/>
                          <a:headEnd/>
                          <a:tailEnd/>
                        </a:ln>
                      </wps:spPr>
                      <wps:txbx>
                        <w:txbxContent>
                          <w:p w14:paraId="7775AB8A" w14:textId="54BD6CE6" w:rsidR="00DC0AFD" w:rsidRPr="00DC0AFD" w:rsidRDefault="00DC0AFD" w:rsidP="00DC0AFD">
                            <w:pPr>
                              <w:pStyle w:val="Kd"/>
                              <w:rPr>
                                <w:color w:val="080808"/>
                                <w:lang w:eastAsia="hu-HU" w:bidi="ar-SA"/>
                              </w:rPr>
                            </w:pPr>
                            <w:proofErr w:type="gramStart"/>
                            <w:r w:rsidRPr="00DC0AFD">
                              <w:rPr>
                                <w:color w:val="080808"/>
                                <w:lang w:eastAsia="hu-HU" w:bidi="ar-SA"/>
                              </w:rPr>
                              <w:t>:</w:t>
                            </w:r>
                            <w:proofErr w:type="spellStart"/>
                            <w:r w:rsidRPr="00DC0AFD">
                              <w:rPr>
                                <w:color w:val="0033B3"/>
                                <w:lang w:eastAsia="hu-HU" w:bidi="ar-SA"/>
                              </w:rPr>
                              <w:t>root</w:t>
                            </w:r>
                            <w:proofErr w:type="spellEnd"/>
                            <w:proofErr w:type="gramEnd"/>
                            <w:r w:rsidRPr="00DC0AFD">
                              <w:rPr>
                                <w:color w:val="0033B3"/>
                                <w:lang w:eastAsia="hu-HU" w:bidi="ar-SA"/>
                              </w:rPr>
                              <w:t xml:space="preserve"> </w:t>
                            </w:r>
                            <w:r w:rsidRPr="00DC0AFD">
                              <w:rPr>
                                <w:color w:val="080808"/>
                                <w:lang w:eastAsia="hu-HU" w:bidi="ar-SA"/>
                              </w:rPr>
                              <w:t>{</w:t>
                            </w:r>
                            <w:r w:rsidRPr="00DC0AFD">
                              <w:rPr>
                                <w:color w:val="080808"/>
                                <w:lang w:eastAsia="hu-HU" w:bidi="ar-SA"/>
                              </w:rPr>
                              <w:br/>
                              <w:t xml:space="preserve">  </w:t>
                            </w:r>
                            <w:r w:rsidRPr="00DC0AFD">
                              <w:rPr>
                                <w:lang w:eastAsia="hu-HU" w:bidi="ar-SA"/>
                              </w:rPr>
                              <w:t>--</w:t>
                            </w:r>
                            <w:proofErr w:type="spellStart"/>
                            <w:r w:rsidRPr="00DC0AFD">
                              <w:rPr>
                                <w:lang w:eastAsia="hu-HU" w:bidi="ar-SA"/>
                              </w:rPr>
                              <w:t>background-color</w:t>
                            </w:r>
                            <w:proofErr w:type="spellEnd"/>
                            <w:r w:rsidRPr="00DC0AFD">
                              <w:rPr>
                                <w:color w:val="080808"/>
                                <w:lang w:eastAsia="hu-HU" w:bidi="ar-SA"/>
                              </w:rPr>
                              <w:t xml:space="preserve">: </w:t>
                            </w:r>
                            <w:proofErr w:type="spellStart"/>
                            <w:r w:rsidRPr="00DC0AFD">
                              <w:rPr>
                                <w:color w:val="0033B3"/>
                                <w:lang w:eastAsia="hu-HU" w:bidi="ar-SA"/>
                              </w:rPr>
                              <w:t>hsl</w:t>
                            </w:r>
                            <w:proofErr w:type="spellEnd"/>
                            <w:r w:rsidRPr="00DC0AFD">
                              <w:rPr>
                                <w:color w:val="080808"/>
                                <w:lang w:eastAsia="hu-HU" w:bidi="ar-SA"/>
                              </w:rPr>
                              <w:t>(</w:t>
                            </w:r>
                            <w:r w:rsidRPr="00DC0AFD">
                              <w:rPr>
                                <w:color w:val="1750EB"/>
                                <w:lang w:eastAsia="hu-HU" w:bidi="ar-SA"/>
                              </w:rPr>
                              <w:t>0 100</w:t>
                            </w:r>
                            <w:r w:rsidRPr="00DC0AFD">
                              <w:rPr>
                                <w:color w:val="080808"/>
                                <w:lang w:eastAsia="hu-HU" w:bidi="ar-SA"/>
                              </w:rPr>
                              <w:t xml:space="preserve">% </w:t>
                            </w:r>
                            <w:r w:rsidRPr="00DC0AFD">
                              <w:rPr>
                                <w:color w:val="1750EB"/>
                                <w:lang w:eastAsia="hu-HU" w:bidi="ar-SA"/>
                              </w:rPr>
                              <w:t>100</w:t>
                            </w:r>
                            <w:r w:rsidRPr="00DC0AFD">
                              <w:rPr>
                                <w:color w:val="080808"/>
                                <w:lang w:eastAsia="hu-HU" w:bidi="ar-SA"/>
                              </w:rPr>
                              <w:t>%);</w:t>
                            </w:r>
                            <w:r w:rsidRPr="00DC0AFD">
                              <w:rPr>
                                <w:color w:val="080808"/>
                                <w:lang w:eastAsia="hu-HU" w:bidi="ar-SA"/>
                              </w:rPr>
                              <w:br/>
                              <w:t xml:space="preserve">  </w:t>
                            </w:r>
                            <w:r w:rsidRPr="00DC0AFD">
                              <w:rPr>
                                <w:lang w:eastAsia="hu-HU" w:bidi="ar-SA"/>
                              </w:rPr>
                              <w:t>--</w:t>
                            </w:r>
                            <w:proofErr w:type="spellStart"/>
                            <w:r w:rsidRPr="00DC0AFD">
                              <w:rPr>
                                <w:lang w:eastAsia="hu-HU" w:bidi="ar-SA"/>
                              </w:rPr>
                              <w:t>primary-color</w:t>
                            </w:r>
                            <w:proofErr w:type="spellEnd"/>
                            <w:r w:rsidRPr="00DC0AFD">
                              <w:rPr>
                                <w:color w:val="080808"/>
                                <w:lang w:eastAsia="hu-HU" w:bidi="ar-SA"/>
                              </w:rPr>
                              <w:t xml:space="preserve">: </w:t>
                            </w:r>
                            <w:proofErr w:type="spellStart"/>
                            <w:r w:rsidRPr="00DC0AFD">
                              <w:rPr>
                                <w:color w:val="0033B3"/>
                                <w:lang w:eastAsia="hu-HU" w:bidi="ar-SA"/>
                              </w:rPr>
                              <w:t>hsl</w:t>
                            </w:r>
                            <w:proofErr w:type="spellEnd"/>
                            <w:r w:rsidRPr="00DC0AFD">
                              <w:rPr>
                                <w:color w:val="080808"/>
                                <w:lang w:eastAsia="hu-HU" w:bidi="ar-SA"/>
                              </w:rPr>
                              <w:t>(</w:t>
                            </w:r>
                            <w:r w:rsidRPr="00DC0AFD">
                              <w:rPr>
                                <w:color w:val="1750EB"/>
                                <w:lang w:eastAsia="hu-HU" w:bidi="ar-SA"/>
                              </w:rPr>
                              <w:t>215</w:t>
                            </w:r>
                            <w:r w:rsidRPr="00DC0AFD">
                              <w:rPr>
                                <w:color w:val="080808"/>
                                <w:lang w:eastAsia="hu-HU" w:bidi="ar-SA"/>
                              </w:rPr>
                              <w:t xml:space="preserve">, </w:t>
                            </w:r>
                            <w:r w:rsidRPr="00DC0AFD">
                              <w:rPr>
                                <w:color w:val="1750EB"/>
                                <w:lang w:eastAsia="hu-HU" w:bidi="ar-SA"/>
                              </w:rPr>
                              <w:t>75</w:t>
                            </w:r>
                            <w:r w:rsidRPr="00DC0AFD">
                              <w:rPr>
                                <w:color w:val="080808"/>
                                <w:lang w:eastAsia="hu-HU" w:bidi="ar-SA"/>
                              </w:rPr>
                              <w:t xml:space="preserve">%, </w:t>
                            </w:r>
                            <w:r w:rsidRPr="00DC0AFD">
                              <w:rPr>
                                <w:color w:val="1750EB"/>
                                <w:lang w:eastAsia="hu-HU" w:bidi="ar-SA"/>
                              </w:rPr>
                              <w:t>40</w:t>
                            </w:r>
                            <w:r w:rsidRPr="00DC0AFD">
                              <w:rPr>
                                <w:color w:val="080808"/>
                                <w:lang w:eastAsia="hu-HU" w:bidi="ar-SA"/>
                              </w:rPr>
                              <w:t>%);</w:t>
                            </w:r>
                            <w:r w:rsidRPr="00DC0AFD">
                              <w:rPr>
                                <w:color w:val="080808"/>
                                <w:lang w:eastAsia="hu-HU" w:bidi="ar-SA"/>
                              </w:rPr>
                              <w:br/>
                              <w:t xml:space="preserve">  </w:t>
                            </w:r>
                            <w:r w:rsidRPr="00DC0AFD">
                              <w:rPr>
                                <w:lang w:eastAsia="hu-HU" w:bidi="ar-SA"/>
                              </w:rPr>
                              <w:t>--</w:t>
                            </w:r>
                            <w:proofErr w:type="spellStart"/>
                            <w:r w:rsidRPr="00DC0AFD">
                              <w:rPr>
                                <w:lang w:eastAsia="hu-HU" w:bidi="ar-SA"/>
                              </w:rPr>
                              <w:t>secondary-color</w:t>
                            </w:r>
                            <w:proofErr w:type="spellEnd"/>
                            <w:r w:rsidRPr="00DC0AFD">
                              <w:rPr>
                                <w:color w:val="080808"/>
                                <w:lang w:eastAsia="hu-HU" w:bidi="ar-SA"/>
                              </w:rPr>
                              <w:t xml:space="preserve">: </w:t>
                            </w:r>
                            <w:proofErr w:type="spellStart"/>
                            <w:r w:rsidRPr="00DC0AFD">
                              <w:rPr>
                                <w:color w:val="0033B3"/>
                                <w:lang w:eastAsia="hu-HU" w:bidi="ar-SA"/>
                              </w:rPr>
                              <w:t>hsl</w:t>
                            </w:r>
                            <w:proofErr w:type="spellEnd"/>
                            <w:r w:rsidRPr="00DC0AFD">
                              <w:rPr>
                                <w:color w:val="080808"/>
                                <w:lang w:eastAsia="hu-HU" w:bidi="ar-SA"/>
                              </w:rPr>
                              <w:t>(</w:t>
                            </w:r>
                            <w:r w:rsidRPr="00DC0AFD">
                              <w:rPr>
                                <w:color w:val="1750EB"/>
                                <w:lang w:eastAsia="hu-HU" w:bidi="ar-SA"/>
                              </w:rPr>
                              <w:t>215</w:t>
                            </w:r>
                            <w:r w:rsidRPr="00DC0AFD">
                              <w:rPr>
                                <w:color w:val="080808"/>
                                <w:lang w:eastAsia="hu-HU" w:bidi="ar-SA"/>
                              </w:rPr>
                              <w:t xml:space="preserve">, </w:t>
                            </w:r>
                            <w:r w:rsidRPr="00DC0AFD">
                              <w:rPr>
                                <w:color w:val="1750EB"/>
                                <w:lang w:eastAsia="hu-HU" w:bidi="ar-SA"/>
                              </w:rPr>
                              <w:t>90</w:t>
                            </w:r>
                            <w:r w:rsidRPr="00DC0AFD">
                              <w:rPr>
                                <w:color w:val="080808"/>
                                <w:lang w:eastAsia="hu-HU" w:bidi="ar-SA"/>
                              </w:rPr>
                              <w:t xml:space="preserve">%, </w:t>
                            </w:r>
                            <w:r w:rsidRPr="00DC0AFD">
                              <w:rPr>
                                <w:color w:val="1750EB"/>
                                <w:lang w:eastAsia="hu-HU" w:bidi="ar-SA"/>
                              </w:rPr>
                              <w:t>60</w:t>
                            </w:r>
                            <w:r w:rsidRPr="00DC0AFD">
                              <w:rPr>
                                <w:color w:val="080808"/>
                                <w:lang w:eastAsia="hu-HU" w:bidi="ar-SA"/>
                              </w:rPr>
                              <w:t>%);</w:t>
                            </w:r>
                            <w:r w:rsidRPr="00DC0AFD">
                              <w:rPr>
                                <w:color w:val="080808"/>
                                <w:lang w:eastAsia="hu-HU" w:bidi="ar-SA"/>
                              </w:rPr>
                              <w:br/>
                            </w:r>
                            <w:r w:rsidRPr="00DC0AFD">
                              <w:rPr>
                                <w:color w:val="080808"/>
                                <w:lang w:eastAsia="hu-HU" w:bidi="ar-SA"/>
                              </w:rPr>
                              <w:br/>
                              <w:t xml:space="preserve">  </w:t>
                            </w:r>
                            <w:r w:rsidRPr="00DC0AFD">
                              <w:rPr>
                                <w:lang w:eastAsia="hu-HU" w:bidi="ar-SA"/>
                              </w:rPr>
                              <w:t>--</w:t>
                            </w:r>
                            <w:proofErr w:type="spellStart"/>
                            <w:r w:rsidRPr="00DC0AFD">
                              <w:rPr>
                                <w:lang w:eastAsia="hu-HU" w:bidi="ar-SA"/>
                              </w:rPr>
                              <w:t>secondary</w:t>
                            </w:r>
                            <w:proofErr w:type="spellEnd"/>
                            <w:r w:rsidRPr="00DC0AFD">
                              <w:rPr>
                                <w:lang w:eastAsia="hu-HU" w:bidi="ar-SA"/>
                              </w:rPr>
                              <w:t>-text-</w:t>
                            </w:r>
                            <w:proofErr w:type="spellStart"/>
                            <w:r w:rsidRPr="00DC0AFD">
                              <w:rPr>
                                <w:lang w:eastAsia="hu-HU" w:bidi="ar-SA"/>
                              </w:rPr>
                              <w:t>color</w:t>
                            </w:r>
                            <w:proofErr w:type="spellEnd"/>
                            <w:r w:rsidRPr="00DC0AFD">
                              <w:rPr>
                                <w:color w:val="080808"/>
                                <w:lang w:eastAsia="hu-HU" w:bidi="ar-SA"/>
                              </w:rPr>
                              <w:t xml:space="preserve">: </w:t>
                            </w:r>
                            <w:proofErr w:type="spellStart"/>
                            <w:r w:rsidRPr="00DC0AFD">
                              <w:rPr>
                                <w:color w:val="067D17"/>
                                <w:lang w:eastAsia="hu-HU" w:bidi="ar-SA"/>
                              </w:rPr>
                              <w:t>white</w:t>
                            </w:r>
                            <w:proofErr w:type="spellEnd"/>
                            <w:r w:rsidRPr="00DC0AFD">
                              <w:rPr>
                                <w:color w:val="080808"/>
                                <w:lang w:eastAsia="hu-HU" w:bidi="ar-SA"/>
                              </w:rPr>
                              <w:t>;</w:t>
                            </w:r>
                            <w:r w:rsidRPr="00DC0AFD">
                              <w:rPr>
                                <w:color w:val="080808"/>
                                <w:lang w:eastAsia="hu-HU" w:bidi="ar-SA"/>
                              </w:rPr>
                              <w:br/>
                              <w:t>}</w:t>
                            </w:r>
                          </w:p>
                          <w:p w14:paraId="41594477" w14:textId="4C26B05F" w:rsidR="00DC0AFD" w:rsidRDefault="00DC0AFD" w:rsidP="00DC0AFD">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24793" id="_x0000_s1145" type="#_x0000_t202" style="position:absolute;left:0;text-align:left;margin-left:52.35pt;margin-top:62.6pt;width:333.6pt;height:142.8pt;z-index:25198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" stroked="f">
                <v:textbox>
                  <w:txbxContent>
                    <w:p w14:paraId="7775AB8A" w14:textId="54BD6CE6" w:rsidR="00DC0AFD" w:rsidRPr="00DC0AFD" w:rsidRDefault="00DC0AFD" w:rsidP="00DC0AFD">
                      <w:pPr>
                        <w:pStyle w:val="Kd"/>
                        <w:rPr>
                          <w:color w:val="080808"/>
                          <w:lang w:eastAsia="hu-HU" w:bidi="ar-SA"/>
                        </w:rPr>
                      </w:pPr>
                      <w:proofErr w:type="gramStart"/>
                      <w:r w:rsidRPr="00DC0AFD">
                        <w:rPr>
                          <w:color w:val="080808"/>
                          <w:lang w:eastAsia="hu-HU" w:bidi="ar-SA"/>
                        </w:rPr>
                        <w:t>:</w:t>
                      </w:r>
                      <w:proofErr w:type="spellStart"/>
                      <w:r w:rsidRPr="00DC0AFD">
                        <w:rPr>
                          <w:color w:val="0033B3"/>
                          <w:lang w:eastAsia="hu-HU" w:bidi="ar-SA"/>
                        </w:rPr>
                        <w:t>root</w:t>
                      </w:r>
                      <w:proofErr w:type="spellEnd"/>
                      <w:proofErr w:type="gramEnd"/>
                      <w:r w:rsidRPr="00DC0AFD">
                        <w:rPr>
                          <w:color w:val="0033B3"/>
                          <w:lang w:eastAsia="hu-HU" w:bidi="ar-SA"/>
                        </w:rPr>
                        <w:t xml:space="preserve"> </w:t>
                      </w:r>
                      <w:r w:rsidRPr="00DC0AFD">
                        <w:rPr>
                          <w:color w:val="080808"/>
                          <w:lang w:eastAsia="hu-HU" w:bidi="ar-SA"/>
                        </w:rPr>
                        <w:t>{</w:t>
                      </w:r>
                      <w:r w:rsidRPr="00DC0AFD">
                        <w:rPr>
                          <w:color w:val="080808"/>
                          <w:lang w:eastAsia="hu-HU" w:bidi="ar-SA"/>
                        </w:rPr>
                        <w:br/>
                        <w:t xml:space="preserve">  </w:t>
                      </w:r>
                      <w:r w:rsidRPr="00DC0AFD">
                        <w:rPr>
                          <w:lang w:eastAsia="hu-HU" w:bidi="ar-SA"/>
                        </w:rPr>
                        <w:t>--</w:t>
                      </w:r>
                      <w:proofErr w:type="spellStart"/>
                      <w:r w:rsidRPr="00DC0AFD">
                        <w:rPr>
                          <w:lang w:eastAsia="hu-HU" w:bidi="ar-SA"/>
                        </w:rPr>
                        <w:t>background-color</w:t>
                      </w:r>
                      <w:proofErr w:type="spellEnd"/>
                      <w:r w:rsidRPr="00DC0AFD">
                        <w:rPr>
                          <w:color w:val="080808"/>
                          <w:lang w:eastAsia="hu-HU" w:bidi="ar-SA"/>
                        </w:rPr>
                        <w:t xml:space="preserve">: </w:t>
                      </w:r>
                      <w:proofErr w:type="spellStart"/>
                      <w:r w:rsidRPr="00DC0AFD">
                        <w:rPr>
                          <w:color w:val="0033B3"/>
                          <w:lang w:eastAsia="hu-HU" w:bidi="ar-SA"/>
                        </w:rPr>
                        <w:t>hsl</w:t>
                      </w:r>
                      <w:proofErr w:type="spellEnd"/>
                      <w:r w:rsidRPr="00DC0AFD">
                        <w:rPr>
                          <w:color w:val="080808"/>
                          <w:lang w:eastAsia="hu-HU" w:bidi="ar-SA"/>
                        </w:rPr>
                        <w:t>(</w:t>
                      </w:r>
                      <w:r w:rsidRPr="00DC0AFD">
                        <w:rPr>
                          <w:color w:val="1750EB"/>
                          <w:lang w:eastAsia="hu-HU" w:bidi="ar-SA"/>
                        </w:rPr>
                        <w:t>0 100</w:t>
                      </w:r>
                      <w:r w:rsidRPr="00DC0AFD">
                        <w:rPr>
                          <w:color w:val="080808"/>
                          <w:lang w:eastAsia="hu-HU" w:bidi="ar-SA"/>
                        </w:rPr>
                        <w:t xml:space="preserve">% </w:t>
                      </w:r>
                      <w:r w:rsidRPr="00DC0AFD">
                        <w:rPr>
                          <w:color w:val="1750EB"/>
                          <w:lang w:eastAsia="hu-HU" w:bidi="ar-SA"/>
                        </w:rPr>
                        <w:t>100</w:t>
                      </w:r>
                      <w:r w:rsidRPr="00DC0AFD">
                        <w:rPr>
                          <w:color w:val="080808"/>
                          <w:lang w:eastAsia="hu-HU" w:bidi="ar-SA"/>
                        </w:rPr>
                        <w:t>%);</w:t>
                      </w:r>
                      <w:r w:rsidRPr="00DC0AFD">
                        <w:rPr>
                          <w:color w:val="080808"/>
                          <w:lang w:eastAsia="hu-HU" w:bidi="ar-SA"/>
                        </w:rPr>
                        <w:br/>
                        <w:t xml:space="preserve">  </w:t>
                      </w:r>
                      <w:r w:rsidRPr="00DC0AFD">
                        <w:rPr>
                          <w:lang w:eastAsia="hu-HU" w:bidi="ar-SA"/>
                        </w:rPr>
                        <w:t>--</w:t>
                      </w:r>
                      <w:proofErr w:type="spellStart"/>
                      <w:r w:rsidRPr="00DC0AFD">
                        <w:rPr>
                          <w:lang w:eastAsia="hu-HU" w:bidi="ar-SA"/>
                        </w:rPr>
                        <w:t>primary-color</w:t>
                      </w:r>
                      <w:proofErr w:type="spellEnd"/>
                      <w:r w:rsidRPr="00DC0AFD">
                        <w:rPr>
                          <w:color w:val="080808"/>
                          <w:lang w:eastAsia="hu-HU" w:bidi="ar-SA"/>
                        </w:rPr>
                        <w:t xml:space="preserve">: </w:t>
                      </w:r>
                      <w:proofErr w:type="spellStart"/>
                      <w:r w:rsidRPr="00DC0AFD">
                        <w:rPr>
                          <w:color w:val="0033B3"/>
                          <w:lang w:eastAsia="hu-HU" w:bidi="ar-SA"/>
                        </w:rPr>
                        <w:t>hsl</w:t>
                      </w:r>
                      <w:proofErr w:type="spellEnd"/>
                      <w:r w:rsidRPr="00DC0AFD">
                        <w:rPr>
                          <w:color w:val="080808"/>
                          <w:lang w:eastAsia="hu-HU" w:bidi="ar-SA"/>
                        </w:rPr>
                        <w:t>(</w:t>
                      </w:r>
                      <w:r w:rsidRPr="00DC0AFD">
                        <w:rPr>
                          <w:color w:val="1750EB"/>
                          <w:lang w:eastAsia="hu-HU" w:bidi="ar-SA"/>
                        </w:rPr>
                        <w:t>215</w:t>
                      </w:r>
                      <w:r w:rsidRPr="00DC0AFD">
                        <w:rPr>
                          <w:color w:val="080808"/>
                          <w:lang w:eastAsia="hu-HU" w:bidi="ar-SA"/>
                        </w:rPr>
                        <w:t xml:space="preserve">, </w:t>
                      </w:r>
                      <w:r w:rsidRPr="00DC0AFD">
                        <w:rPr>
                          <w:color w:val="1750EB"/>
                          <w:lang w:eastAsia="hu-HU" w:bidi="ar-SA"/>
                        </w:rPr>
                        <w:t>75</w:t>
                      </w:r>
                      <w:r w:rsidRPr="00DC0AFD">
                        <w:rPr>
                          <w:color w:val="080808"/>
                          <w:lang w:eastAsia="hu-HU" w:bidi="ar-SA"/>
                        </w:rPr>
                        <w:t xml:space="preserve">%, </w:t>
                      </w:r>
                      <w:r w:rsidRPr="00DC0AFD">
                        <w:rPr>
                          <w:color w:val="1750EB"/>
                          <w:lang w:eastAsia="hu-HU" w:bidi="ar-SA"/>
                        </w:rPr>
                        <w:t>40</w:t>
                      </w:r>
                      <w:r w:rsidRPr="00DC0AFD">
                        <w:rPr>
                          <w:color w:val="080808"/>
                          <w:lang w:eastAsia="hu-HU" w:bidi="ar-SA"/>
                        </w:rPr>
                        <w:t>%);</w:t>
                      </w:r>
                      <w:r w:rsidRPr="00DC0AFD">
                        <w:rPr>
                          <w:color w:val="080808"/>
                          <w:lang w:eastAsia="hu-HU" w:bidi="ar-SA"/>
                        </w:rPr>
                        <w:br/>
                        <w:t xml:space="preserve">  </w:t>
                      </w:r>
                      <w:r w:rsidRPr="00DC0AFD">
                        <w:rPr>
                          <w:lang w:eastAsia="hu-HU" w:bidi="ar-SA"/>
                        </w:rPr>
                        <w:t>--</w:t>
                      </w:r>
                      <w:proofErr w:type="spellStart"/>
                      <w:r w:rsidRPr="00DC0AFD">
                        <w:rPr>
                          <w:lang w:eastAsia="hu-HU" w:bidi="ar-SA"/>
                        </w:rPr>
                        <w:t>secondary-color</w:t>
                      </w:r>
                      <w:proofErr w:type="spellEnd"/>
                      <w:r w:rsidRPr="00DC0AFD">
                        <w:rPr>
                          <w:color w:val="080808"/>
                          <w:lang w:eastAsia="hu-HU" w:bidi="ar-SA"/>
                        </w:rPr>
                        <w:t xml:space="preserve">: </w:t>
                      </w:r>
                      <w:proofErr w:type="spellStart"/>
                      <w:r w:rsidRPr="00DC0AFD">
                        <w:rPr>
                          <w:color w:val="0033B3"/>
                          <w:lang w:eastAsia="hu-HU" w:bidi="ar-SA"/>
                        </w:rPr>
                        <w:t>hsl</w:t>
                      </w:r>
                      <w:proofErr w:type="spellEnd"/>
                      <w:r w:rsidRPr="00DC0AFD">
                        <w:rPr>
                          <w:color w:val="080808"/>
                          <w:lang w:eastAsia="hu-HU" w:bidi="ar-SA"/>
                        </w:rPr>
                        <w:t>(</w:t>
                      </w:r>
                      <w:r w:rsidRPr="00DC0AFD">
                        <w:rPr>
                          <w:color w:val="1750EB"/>
                          <w:lang w:eastAsia="hu-HU" w:bidi="ar-SA"/>
                        </w:rPr>
                        <w:t>215</w:t>
                      </w:r>
                      <w:r w:rsidRPr="00DC0AFD">
                        <w:rPr>
                          <w:color w:val="080808"/>
                          <w:lang w:eastAsia="hu-HU" w:bidi="ar-SA"/>
                        </w:rPr>
                        <w:t xml:space="preserve">, </w:t>
                      </w:r>
                      <w:r w:rsidRPr="00DC0AFD">
                        <w:rPr>
                          <w:color w:val="1750EB"/>
                          <w:lang w:eastAsia="hu-HU" w:bidi="ar-SA"/>
                        </w:rPr>
                        <w:t>90</w:t>
                      </w:r>
                      <w:r w:rsidRPr="00DC0AFD">
                        <w:rPr>
                          <w:color w:val="080808"/>
                          <w:lang w:eastAsia="hu-HU" w:bidi="ar-SA"/>
                        </w:rPr>
                        <w:t xml:space="preserve">%, </w:t>
                      </w:r>
                      <w:r w:rsidRPr="00DC0AFD">
                        <w:rPr>
                          <w:color w:val="1750EB"/>
                          <w:lang w:eastAsia="hu-HU" w:bidi="ar-SA"/>
                        </w:rPr>
                        <w:t>60</w:t>
                      </w:r>
                      <w:r w:rsidRPr="00DC0AFD">
                        <w:rPr>
                          <w:color w:val="080808"/>
                          <w:lang w:eastAsia="hu-HU" w:bidi="ar-SA"/>
                        </w:rPr>
                        <w:t>%);</w:t>
                      </w:r>
                      <w:r w:rsidRPr="00DC0AFD">
                        <w:rPr>
                          <w:color w:val="080808"/>
                          <w:lang w:eastAsia="hu-HU" w:bidi="ar-SA"/>
                        </w:rPr>
                        <w:br/>
                      </w:r>
                      <w:r w:rsidRPr="00DC0AFD">
                        <w:rPr>
                          <w:color w:val="080808"/>
                          <w:lang w:eastAsia="hu-HU" w:bidi="ar-SA"/>
                        </w:rPr>
                        <w:br/>
                        <w:t xml:space="preserve">  </w:t>
                      </w:r>
                      <w:r w:rsidRPr="00DC0AFD">
                        <w:rPr>
                          <w:lang w:eastAsia="hu-HU" w:bidi="ar-SA"/>
                        </w:rPr>
                        <w:t>--</w:t>
                      </w:r>
                      <w:proofErr w:type="spellStart"/>
                      <w:r w:rsidRPr="00DC0AFD">
                        <w:rPr>
                          <w:lang w:eastAsia="hu-HU" w:bidi="ar-SA"/>
                        </w:rPr>
                        <w:t>secondary</w:t>
                      </w:r>
                      <w:proofErr w:type="spellEnd"/>
                      <w:r w:rsidRPr="00DC0AFD">
                        <w:rPr>
                          <w:lang w:eastAsia="hu-HU" w:bidi="ar-SA"/>
                        </w:rPr>
                        <w:t>-text-</w:t>
                      </w:r>
                      <w:proofErr w:type="spellStart"/>
                      <w:r w:rsidRPr="00DC0AFD">
                        <w:rPr>
                          <w:lang w:eastAsia="hu-HU" w:bidi="ar-SA"/>
                        </w:rPr>
                        <w:t>color</w:t>
                      </w:r>
                      <w:proofErr w:type="spellEnd"/>
                      <w:r w:rsidRPr="00DC0AFD">
                        <w:rPr>
                          <w:color w:val="080808"/>
                          <w:lang w:eastAsia="hu-HU" w:bidi="ar-SA"/>
                        </w:rPr>
                        <w:t xml:space="preserve">: </w:t>
                      </w:r>
                      <w:proofErr w:type="spellStart"/>
                      <w:r w:rsidRPr="00DC0AFD">
                        <w:rPr>
                          <w:color w:val="067D17"/>
                          <w:lang w:eastAsia="hu-HU" w:bidi="ar-SA"/>
                        </w:rPr>
                        <w:t>white</w:t>
                      </w:r>
                      <w:proofErr w:type="spellEnd"/>
                      <w:r w:rsidRPr="00DC0AFD">
                        <w:rPr>
                          <w:color w:val="080808"/>
                          <w:lang w:eastAsia="hu-HU" w:bidi="ar-SA"/>
                        </w:rPr>
                        <w:t>;</w:t>
                      </w:r>
                      <w:r w:rsidRPr="00DC0AFD">
                        <w:rPr>
                          <w:color w:val="080808"/>
                          <w:lang w:eastAsia="hu-HU" w:bidi="ar-SA"/>
                        </w:rPr>
                        <w:br/>
                        <w:t>}</w:t>
                      </w:r>
                    </w:p>
                    <w:p w14:paraId="41594477" w14:textId="4C26B05F" w:rsidR="00DC0AFD" w:rsidRDefault="00DC0AFD" w:rsidP="00DC0AFD">
                      <w:pPr>
                        <w:pStyle w:val="Kd"/>
                      </w:pPr>
                    </w:p>
                  </w:txbxContent>
                </v:textbox>
                <w10:wrap type="topAndBottom"/>
              </v:shape>
            </w:pict>
          </mc:Fallback>
        </mc:AlternateContent>
      </w:r>
      <w:r w:rsidR="00DC0AFD">
        <w:rPr>
          <w:noProof/>
        </w:rPr>
        <mc:AlternateContent>
          <mc:Choice Requires="wps">
            <w:drawing>
              <wp:anchor distT="0" distB="0" distL="114300" distR="114300" simplePos="0" relativeHeight="251988992" behindDoc="0" locked="0" layoutInCell="1" allowOverlap="1" wp14:anchorId="62AA7374" wp14:editId="5DAC2C43">
                <wp:simplePos x="0" y="0"/>
                <wp:positionH relativeFrom="column">
                  <wp:posOffset>664845</wp:posOffset>
                </wp:positionH>
                <wp:positionV relativeFrom="paragraph">
                  <wp:posOffset>341630</wp:posOffset>
                </wp:positionV>
                <wp:extent cx="4236720" cy="457200"/>
                <wp:effectExtent l="0" t="0" r="0" b="0"/>
                <wp:wrapTopAndBottom/>
                <wp:docPr id="1377056367" name="Szövegdoboz 1"/>
                <wp:cNvGraphicFramePr/>
                <a:graphic xmlns:a="http://schemas.openxmlformats.org/drawingml/2006/main">
                  <a:graphicData uri="http://schemas.microsoft.com/office/word/2010/wordprocessingShape">
                    <wps:wsp>
                      <wps:cNvSpPr txBox="1"/>
                      <wps:spPr>
                        <a:xfrm>
                          <a:off x="0" y="0"/>
                          <a:ext cx="4236720" cy="457200"/>
                        </a:xfrm>
                        <a:prstGeom prst="rect">
                          <a:avLst/>
                        </a:prstGeom>
                        <a:solidFill>
                          <a:prstClr val="white"/>
                        </a:solidFill>
                        <a:ln>
                          <a:noFill/>
                        </a:ln>
                      </wps:spPr>
                      <wps:txbx>
                        <w:txbxContent>
                          <w:p w14:paraId="4B55AF9C" w14:textId="00ED0231" w:rsidR="00DC0AFD" w:rsidRPr="00C61125" w:rsidRDefault="00DC0AFD" w:rsidP="00DC0AFD">
                            <w:pPr>
                              <w:pStyle w:val="Kpalrs"/>
                              <w:rPr>
                                <w:rFonts w:cs="Lohit Hindi"/>
                                <w:noProof/>
                              </w:rPr>
                            </w:pPr>
                            <w:r>
                              <w:rPr>
                                <w:noProof/>
                              </w:rPr>
                              <w:fldChar w:fldCharType="begin"/>
                            </w:r>
                            <w:r>
                              <w:rPr>
                                <w:noProof/>
                              </w:rPr>
                              <w:instrText xml:space="preserve"> SEQ ábra \* ARABIC </w:instrText>
                            </w:r>
                            <w:r>
                              <w:rPr>
                                <w:noProof/>
                              </w:rPr>
                              <w:fldChar w:fldCharType="separate"/>
                            </w:r>
                            <w:bookmarkStart w:id="311" w:name="_Toc184894443"/>
                            <w:r w:rsidR="006B6047">
                              <w:rPr>
                                <w:noProof/>
                              </w:rPr>
                              <w:t>79</w:t>
                            </w:r>
                            <w:r>
                              <w:rPr>
                                <w:noProof/>
                              </w:rPr>
                              <w:fldChar w:fldCharType="end"/>
                            </w:r>
                            <w:r>
                              <w:t>. ábra: appointy.css</w:t>
                            </w:r>
                            <w:r w:rsidR="00986F3B">
                              <w:t xml:space="preserve"> (saját)</w:t>
                            </w:r>
                            <w:bookmarkEnd w:id="3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2AA7374" id="_x0000_s1146" type="#_x0000_t202" style="position:absolute;left:0;text-align:left;margin-left:52.35pt;margin-top:26.9pt;width:333.6pt;height:36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" stroked="f">
                <v:textbox inset="0,0,0,0">
                  <w:txbxContent>
                    <w:p w14:paraId="4B55AF9C" w14:textId="00ED0231" w:rsidR="00DC0AFD" w:rsidRPr="00C61125" w:rsidRDefault="00DC0AFD" w:rsidP="00DC0AFD">
                      <w:pPr>
                        <w:pStyle w:val="Kpalrs"/>
                        <w:rPr>
                          <w:rFonts w:cs="Lohit Hindi"/>
                          <w:noProof/>
                        </w:rPr>
                      </w:pPr>
                      <w:r>
                        <w:rPr>
                          <w:noProof/>
                        </w:rPr>
                        <w:fldChar w:fldCharType="begin"/>
                      </w:r>
                      <w:r>
                        <w:rPr>
                          <w:noProof/>
                        </w:rPr>
                        <w:instrText xml:space="preserve"> SEQ ábra \* ARABIC </w:instrText>
                      </w:r>
                      <w:r>
                        <w:rPr>
                          <w:noProof/>
                        </w:rPr>
                        <w:fldChar w:fldCharType="separate"/>
                      </w:r>
                      <w:bookmarkStart w:id="312" w:name="_Toc184894443"/>
                      <w:r w:rsidR="006B6047">
                        <w:rPr>
                          <w:noProof/>
                        </w:rPr>
                        <w:t>79</w:t>
                      </w:r>
                      <w:r>
                        <w:rPr>
                          <w:noProof/>
                        </w:rPr>
                        <w:fldChar w:fldCharType="end"/>
                      </w:r>
                      <w:r>
                        <w:t>. ábra: appointy.css</w:t>
                      </w:r>
                      <w:r w:rsidR="00986F3B">
                        <w:t xml:space="preserve"> (saját)</w:t>
                      </w:r>
                      <w:bookmarkEnd w:id="312"/>
                    </w:p>
                  </w:txbxContent>
                </v:textbox>
                <w10:wrap type="topAndBottom"/>
              </v:shape>
            </w:pict>
          </mc:Fallback>
        </mc:AlternateContent>
      </w:r>
    </w:p>
    <w:p w14:paraId="11C84E17" w14:textId="27EC79C2" w:rsidR="0027596A" w:rsidRDefault="0027596A" w:rsidP="00AB60E7">
      <w:pPr>
        <w:rPr>
          <w:noProof/>
        </w:rPr>
      </w:pPr>
    </w:p>
    <w:p w14:paraId="62182CE2" w14:textId="1D05B1A3" w:rsidR="0027596A" w:rsidRDefault="00DC0AFD" w:rsidP="00AB60E7">
      <w:pPr>
        <w:rPr>
          <w:noProof/>
        </w:rPr>
      </w:pPr>
      <w:r>
        <w:rPr>
          <w:noProof/>
        </w:rPr>
        <w:t>A megadható színek a következők:</w:t>
      </w:r>
    </w:p>
    <w:p w14:paraId="498BE099" w14:textId="5FF8E47D" w:rsidR="006B53FC" w:rsidRDefault="006B53FC" w:rsidP="006B53FC">
      <w:pPr>
        <w:pStyle w:val="Listaszerbekezds"/>
        <w:numPr>
          <w:ilvl w:val="0"/>
          <w:numId w:val="49"/>
        </w:numPr>
        <w:rPr>
          <w:noProof/>
        </w:rPr>
      </w:pPr>
      <w:r>
        <w:rPr>
          <w:i/>
          <w:iCs/>
          <w:noProof/>
        </w:rPr>
        <w:t>--background-color</w:t>
      </w:r>
      <w:r>
        <w:rPr>
          <w:noProof/>
        </w:rPr>
        <w:t>: A teljes komponens háttérszínét állítja</w:t>
      </w:r>
    </w:p>
    <w:p w14:paraId="5372808C" w14:textId="6D1A96AD" w:rsidR="006B53FC" w:rsidRDefault="006B53FC" w:rsidP="006B53FC">
      <w:pPr>
        <w:pStyle w:val="Listaszerbekezds"/>
        <w:numPr>
          <w:ilvl w:val="0"/>
          <w:numId w:val="49"/>
        </w:numPr>
        <w:rPr>
          <w:noProof/>
        </w:rPr>
      </w:pPr>
      <w:r>
        <w:rPr>
          <w:i/>
          <w:iCs/>
          <w:noProof/>
        </w:rPr>
        <w:t>--primary-color</w:t>
      </w:r>
      <w:r>
        <w:rPr>
          <w:noProof/>
        </w:rPr>
        <w:t xml:space="preserve">: Gombok háttérszínét, </w:t>
      </w:r>
      <w:r w:rsidR="00C46012">
        <w:rPr>
          <w:noProof/>
        </w:rPr>
        <w:t>és a jövőbeli, valamint aktív események naptáron megjelenő hátterét határozza meg</w:t>
      </w:r>
    </w:p>
    <w:p w14:paraId="55617C17" w14:textId="14FF7E24" w:rsidR="006B53FC" w:rsidRDefault="006B53FC" w:rsidP="006B53FC">
      <w:pPr>
        <w:pStyle w:val="Listaszerbekezds"/>
        <w:numPr>
          <w:ilvl w:val="0"/>
          <w:numId w:val="49"/>
        </w:numPr>
        <w:rPr>
          <w:noProof/>
        </w:rPr>
      </w:pPr>
      <w:r>
        <w:rPr>
          <w:i/>
          <w:iCs/>
          <w:noProof/>
        </w:rPr>
        <w:t>--secondary-color</w:t>
      </w:r>
      <w:r>
        <w:rPr>
          <w:noProof/>
        </w:rPr>
        <w:t xml:space="preserve">: </w:t>
      </w:r>
      <w:r w:rsidR="00C46012">
        <w:rPr>
          <w:noProof/>
        </w:rPr>
        <w:t>A múltbeli (már megtörtént) időpontok naptáron megjelenő hátterét határozza meg</w:t>
      </w:r>
    </w:p>
    <w:p w14:paraId="0977463A" w14:textId="01456700" w:rsidR="00DC0AFD" w:rsidRDefault="006B53FC" w:rsidP="00AB60E7">
      <w:pPr>
        <w:pStyle w:val="Listaszerbekezds"/>
        <w:numPr>
          <w:ilvl w:val="0"/>
          <w:numId w:val="49"/>
        </w:numPr>
        <w:rPr>
          <w:noProof/>
        </w:rPr>
      </w:pPr>
      <w:r>
        <w:rPr>
          <w:i/>
          <w:iCs/>
          <w:noProof/>
        </w:rPr>
        <w:t>--secondary-text-color</w:t>
      </w:r>
      <w:r>
        <w:rPr>
          <w:noProof/>
        </w:rPr>
        <w:t>:</w:t>
      </w:r>
      <w:r w:rsidR="00C46012">
        <w:rPr>
          <w:noProof/>
        </w:rPr>
        <w:t xml:space="preserve"> Másodlagos szín, gombok feliratának a színét, és a jövőbeli, valamint aktív események naptáron megjelenő szövegének színét határozza meg</w:t>
      </w:r>
    </w:p>
    <w:p w14:paraId="3067CDE2" w14:textId="5BDB07D0" w:rsidR="009511E6" w:rsidRDefault="009511E6" w:rsidP="009511E6">
      <w:pPr>
        <w:pStyle w:val="Cmsor2"/>
        <w:numPr>
          <w:ilvl w:val="1"/>
          <w:numId w:val="19"/>
        </w:numPr>
        <w:rPr>
          <w:noProof/>
        </w:rPr>
      </w:pPr>
      <w:bookmarkStart w:id="313" w:name="_Toc184894489"/>
      <w:r>
        <w:rPr>
          <w:noProof/>
        </w:rPr>
        <w:t>Használat</w:t>
      </w:r>
      <w:bookmarkEnd w:id="313"/>
    </w:p>
    <w:p w14:paraId="2E894DDE" w14:textId="4D3565F5" w:rsidR="006C6F41" w:rsidRDefault="006C6F41" w:rsidP="006C6F41">
      <w:r>
        <w:t>A projekt</w:t>
      </w:r>
      <w:r w:rsidR="00875947">
        <w:t xml:space="preserve"> </w:t>
      </w:r>
      <w:proofErr w:type="spellStart"/>
      <w:r w:rsidR="00875947">
        <w:t>docker</w:t>
      </w:r>
      <w:proofErr w:type="spellEnd"/>
      <w:r w:rsidR="00875947">
        <w:t>-en való</w:t>
      </w:r>
      <w:r>
        <w:t xml:space="preserve"> kipróbálásának lépései:</w:t>
      </w:r>
    </w:p>
    <w:p w14:paraId="078B8532" w14:textId="3B5DD1D8" w:rsidR="006C6F41" w:rsidRDefault="006C6F41" w:rsidP="00875947">
      <w:pPr>
        <w:pStyle w:val="Listaszerbekezds"/>
        <w:numPr>
          <w:ilvl w:val="0"/>
          <w:numId w:val="53"/>
        </w:numPr>
      </w:pPr>
      <w:r>
        <w:t>appointy.tar file letöltése</w:t>
      </w:r>
    </w:p>
    <w:p w14:paraId="263ED44E" w14:textId="7FCC195E" w:rsidR="006C6F41" w:rsidRDefault="006C6F41" w:rsidP="00875947">
      <w:pPr>
        <w:pStyle w:val="Listaszerbekezds"/>
        <w:numPr>
          <w:ilvl w:val="0"/>
          <w:numId w:val="53"/>
        </w:numPr>
      </w:pPr>
      <w:r>
        <w:t xml:space="preserve">Docker </w:t>
      </w:r>
      <w:proofErr w:type="spellStart"/>
      <w:r>
        <w:t>Engine</w:t>
      </w:r>
      <w:proofErr w:type="spellEnd"/>
      <w:r>
        <w:t xml:space="preserve"> indítása</w:t>
      </w:r>
    </w:p>
    <w:p w14:paraId="2BDDA709" w14:textId="5464B249" w:rsidR="001E1D88" w:rsidRDefault="001E1D88" w:rsidP="00875947">
      <w:pPr>
        <w:pStyle w:val="Listaszerbekezds"/>
        <w:numPr>
          <w:ilvl w:val="0"/>
          <w:numId w:val="53"/>
        </w:numPr>
      </w:pPr>
      <w:proofErr w:type="spellStart"/>
      <w:r>
        <w:t>Command</w:t>
      </w:r>
      <w:proofErr w:type="spellEnd"/>
      <w:r>
        <w:t xml:space="preserve"> line megnyitása</w:t>
      </w:r>
    </w:p>
    <w:p w14:paraId="25D8AE38" w14:textId="2B0BAE65" w:rsidR="006C6F41" w:rsidRDefault="006C6F41" w:rsidP="00875947">
      <w:pPr>
        <w:pStyle w:val="Listaszerbekezds"/>
        <w:numPr>
          <w:ilvl w:val="0"/>
          <w:numId w:val="53"/>
        </w:numPr>
      </w:pPr>
      <w:proofErr w:type="spellStart"/>
      <w:r>
        <w:t>docker</w:t>
      </w:r>
      <w:proofErr w:type="spellEnd"/>
      <w:r>
        <w:t xml:space="preserve"> </w:t>
      </w:r>
      <w:proofErr w:type="spellStart"/>
      <w:r>
        <w:t>load</w:t>
      </w:r>
      <w:proofErr w:type="spellEnd"/>
      <w:r>
        <w:t xml:space="preserve"> -i appointy.tar</w:t>
      </w:r>
    </w:p>
    <w:p w14:paraId="17D3E7DA" w14:textId="32A6BBB6" w:rsidR="00875947" w:rsidRDefault="006C6F41" w:rsidP="001E1D88">
      <w:pPr>
        <w:pStyle w:val="Listaszerbekezds"/>
        <w:numPr>
          <w:ilvl w:val="0"/>
          <w:numId w:val="53"/>
        </w:numPr>
      </w:pPr>
      <w:proofErr w:type="spellStart"/>
      <w:r>
        <w:t>docker</w:t>
      </w:r>
      <w:proofErr w:type="spellEnd"/>
      <w:r>
        <w:t xml:space="preserve"> </w:t>
      </w:r>
      <w:proofErr w:type="spellStart"/>
      <w:r>
        <w:t>run</w:t>
      </w:r>
      <w:proofErr w:type="spellEnd"/>
      <w:r>
        <w:t xml:space="preserve"> --</w:t>
      </w:r>
      <w:proofErr w:type="spellStart"/>
      <w:r>
        <w:t>name</w:t>
      </w:r>
      <w:proofErr w:type="spellEnd"/>
      <w:r>
        <w:t xml:space="preserve"> </w:t>
      </w:r>
      <w:proofErr w:type="spellStart"/>
      <w:r>
        <w:t>appointy</w:t>
      </w:r>
      <w:proofErr w:type="spellEnd"/>
      <w:r>
        <w:t xml:space="preserve"> -p 80:80 </w:t>
      </w:r>
      <w:proofErr w:type="spellStart"/>
      <w:r>
        <w:t>appoint</w:t>
      </w:r>
      <w:r w:rsidR="001E1D88">
        <w:t>y</w:t>
      </w:r>
      <w:proofErr w:type="spellEnd"/>
    </w:p>
    <w:p w14:paraId="0F44FCB7" w14:textId="35A85B1E" w:rsidR="006C6F41" w:rsidRDefault="001E1D88" w:rsidP="006C6F41">
      <w:r>
        <w:lastRenderedPageBreak/>
        <w:t>Ezt követően</w:t>
      </w:r>
      <w:r w:rsidR="006C6F41">
        <w:t xml:space="preserve"> a localhost:80-as </w:t>
      </w:r>
      <w:proofErr w:type="spellStart"/>
      <w:r w:rsidR="006C6F41">
        <w:t>porton</w:t>
      </w:r>
      <w:proofErr w:type="spellEnd"/>
      <w:r w:rsidR="006C6F41">
        <w:t xml:space="preserve"> elérhető a projekt.</w:t>
      </w:r>
      <w:r>
        <w:t xml:space="preserve"> </w:t>
      </w:r>
      <w:r w:rsidR="006C6F41">
        <w:t>Az első időpont megjelenítés lassú lehet, mivel egy CORS Proxyn keresztül kell futtatni, amely</w:t>
      </w:r>
      <w:r>
        <w:t>,</w:t>
      </w:r>
      <w:r w:rsidR="006C6F41">
        <w:t xml:space="preserve"> ha </w:t>
      </w:r>
      <w:r>
        <w:t>15 percig</w:t>
      </w:r>
      <w:r w:rsidR="006C6F41">
        <w:t xml:space="preserve"> nincs használatban </w:t>
      </w:r>
      <w:proofErr w:type="spellStart"/>
      <w:r>
        <w:t>spun</w:t>
      </w:r>
      <w:proofErr w:type="spellEnd"/>
      <w:r>
        <w:t>-down</w:t>
      </w:r>
      <w:r w:rsidR="006C6F41">
        <w:t xml:space="preserve"> üzemmódba kerül. Ekkor az első kérés</w:t>
      </w:r>
      <w:r>
        <w:t xml:space="preserve"> hastására felébred, de akár egy perc is lehet, amíg visszakapjuk az első lekért adatot.</w:t>
      </w:r>
      <w:r w:rsidR="00875947">
        <w:t xml:space="preserve"> Első betöltés után az oldal frissítésére is szükség lehet.</w:t>
      </w:r>
      <w:r>
        <w:t xml:space="preserve"> </w:t>
      </w:r>
      <w:r>
        <w:fldChar w:fldCharType="begin"/>
      </w:r>
      <w:r>
        <w:instrText xml:space="preserve"> ADDIN ZOTERO_ITEM CSL_CITATION {"citationID":"I7toPvst","properties":{"formattedCitation":"[46]","plainCitation":"[46]","noteIndex":0},"citationItems":[{"id":162,"uris":["http://zotero.org/users/14064510/items/8GSGIZWF"],"itemData":{"id":162,"type":"webpage","abstract":"With Render's free instance types you can spin up Web Services and PostgreSQL databases at no charge. Free instance types are designed to help you to explore new tech, build personal projects, and get a preview of the Render developer experience.","container-title":"Deploy for Free – Render Docs","language":"en","title":"Deploy for Free – Render Docs","URL":"https://render.com/docs/free","accessed":{"date-parts":[["2024",12,12]]}}}],"schema":"https://github.com/citation-style-language/schema/raw/master/csl-citation.json"} </w:instrText>
      </w:r>
      <w:r>
        <w:fldChar w:fldCharType="separate"/>
      </w:r>
      <w:r w:rsidRPr="001E1D88">
        <w:rPr>
          <w:rFonts w:cs="Times New Roman"/>
        </w:rPr>
        <w:t>[46]</w:t>
      </w:r>
      <w:r>
        <w:fldChar w:fldCharType="end"/>
      </w:r>
    </w:p>
    <w:p w14:paraId="7367AAC6" w14:textId="60D52BFB" w:rsidR="006B6047" w:rsidRDefault="001E1D88" w:rsidP="006C6F41">
      <w:r>
        <w:t xml:space="preserve">Ezután a korábban tárgyaltak szerint egy időpontra kattintva annak részleteit tekinthetjük meg, üres és engedélyezett naptárterületre kattintva pedig az új időpontkérelmező párbeszédablak ugrik fel. Ezt kitöltve levél érkezik az </w:t>
      </w:r>
      <w:hyperlink r:id="rId48" w:history="1">
        <w:r w:rsidRPr="0033368D">
          <w:rPr>
            <w:rStyle w:val="Hiperhivatkozs"/>
          </w:rPr>
          <w:t>appointy24@gmail.com</w:t>
        </w:r>
      </w:hyperlink>
      <w:r>
        <w:t xml:space="preserve"> e-mail címre (jelszó: Appointy2024+), ahonnan szintén a korábban tárgyaltak szerint törölni, szerkeszteni és elfogadni lehet a kérelmezett időpontot. Elfogadás és törlés esetén értesítő kerül elküldésre az időpontfoglalásnál megadott e-mail címre. Elfogadásnál a megjelenő oldalon bejelentkezve az időpont felkerül a megfelelő naptárba. Ebben a lépésben a felugró ablakok böngésző általi letiltása problémás, hiszen a Google bejelentkezés ezt használja, így, ha a gombra kattintáskor nem történik semmi ezt érdemes először ellenőrizni.</w:t>
      </w:r>
    </w:p>
    <w:p w14:paraId="06A4D10A" w14:textId="0916E18F" w:rsidR="001C71E5" w:rsidRDefault="006B6047" w:rsidP="006C6F41">
      <w:r>
        <w:rPr>
          <w:noProof/>
        </w:rPr>
        <mc:AlternateContent>
          <mc:Choice Requires="wps">
            <w:drawing>
              <wp:anchor distT="0" distB="0" distL="114300" distR="114300" simplePos="0" relativeHeight="252001280" behindDoc="0" locked="0" layoutInCell="1" allowOverlap="1" wp14:anchorId="5714892F" wp14:editId="482E630C">
                <wp:simplePos x="0" y="0"/>
                <wp:positionH relativeFrom="column">
                  <wp:posOffset>1026795</wp:posOffset>
                </wp:positionH>
                <wp:positionV relativeFrom="paragraph">
                  <wp:posOffset>4067175</wp:posOffset>
                </wp:positionV>
                <wp:extent cx="3345180" cy="580390"/>
                <wp:effectExtent l="0" t="0" r="7620" b="0"/>
                <wp:wrapTopAndBottom/>
                <wp:docPr id="1196234121" name="Szövegdoboz 1"/>
                <wp:cNvGraphicFramePr/>
                <a:graphic xmlns:a="http://schemas.openxmlformats.org/drawingml/2006/main">
                  <a:graphicData uri="http://schemas.microsoft.com/office/word/2010/wordprocessingShape">
                    <wps:wsp>
                      <wps:cNvSpPr txBox="1"/>
                      <wps:spPr>
                        <a:xfrm>
                          <a:off x="0" y="0"/>
                          <a:ext cx="3345180" cy="580390"/>
                        </a:xfrm>
                        <a:prstGeom prst="rect">
                          <a:avLst/>
                        </a:prstGeom>
                        <a:solidFill>
                          <a:prstClr val="white"/>
                        </a:solidFill>
                        <a:ln>
                          <a:noFill/>
                        </a:ln>
                      </wps:spPr>
                      <wps:txbx>
                        <w:txbxContent>
                          <w:p w14:paraId="222BD082" w14:textId="22C83F34" w:rsidR="006B6047" w:rsidRPr="006B6047" w:rsidRDefault="006B6047" w:rsidP="006B6047">
                            <w:pPr>
                              <w:pStyle w:val="Kpalrs"/>
                            </w:pPr>
                            <w:r>
                              <w:rPr>
                                <w:noProof/>
                              </w:rPr>
                              <w:fldChar w:fldCharType="begin"/>
                            </w:r>
                            <w:r>
                              <w:rPr>
                                <w:noProof/>
                              </w:rPr>
                              <w:instrText xml:space="preserve"> SEQ ábra \* ARABIC </w:instrText>
                            </w:r>
                            <w:r>
                              <w:rPr>
                                <w:noProof/>
                              </w:rPr>
                              <w:fldChar w:fldCharType="separate"/>
                            </w:r>
                            <w:bookmarkStart w:id="314" w:name="_Toc184894444"/>
                            <w:r>
                              <w:rPr>
                                <w:noProof/>
                              </w:rPr>
                              <w:t>80</w:t>
                            </w:r>
                            <w:r>
                              <w:rPr>
                                <w:noProof/>
                              </w:rPr>
                              <w:fldChar w:fldCharType="end"/>
                            </w:r>
                            <w:r>
                              <w:t>. ábra: Időpontfoglalási folyamat (saját)</w:t>
                            </w:r>
                            <w:r>
                              <w:br/>
                              <w:t>Felhasznált eszköz: [47]</w:t>
                            </w:r>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4892F" id="_x0000_s1147" type="#_x0000_t202" style="position:absolute;left:0;text-align:left;margin-left:80.85pt;margin-top:320.25pt;width:263.4pt;height:45.7pt;z-index:25200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" stroked="f">
                <v:textbox inset="0,0,0,0">
                  <w:txbxContent>
                    <w:p w14:paraId="222BD082" w14:textId="22C83F34" w:rsidR="006B6047" w:rsidRPr="006B6047" w:rsidRDefault="006B6047" w:rsidP="006B6047">
                      <w:pPr>
                        <w:pStyle w:val="Kpalrs"/>
                      </w:pPr>
                      <w:r>
                        <w:rPr>
                          <w:noProof/>
                        </w:rPr>
                        <w:fldChar w:fldCharType="begin"/>
                      </w:r>
                      <w:r>
                        <w:rPr>
                          <w:noProof/>
                        </w:rPr>
                        <w:instrText xml:space="preserve"> SEQ ábra \* ARABIC </w:instrText>
                      </w:r>
                      <w:r>
                        <w:rPr>
                          <w:noProof/>
                        </w:rPr>
                        <w:fldChar w:fldCharType="separate"/>
                      </w:r>
                      <w:bookmarkStart w:id="315" w:name="_Toc184894444"/>
                      <w:r>
                        <w:rPr>
                          <w:noProof/>
                        </w:rPr>
                        <w:t>80</w:t>
                      </w:r>
                      <w:r>
                        <w:rPr>
                          <w:noProof/>
                        </w:rPr>
                        <w:fldChar w:fldCharType="end"/>
                      </w:r>
                      <w:r>
                        <w:t>. ábra: Időpontfoglalási folyamat (saját)</w:t>
                      </w:r>
                      <w:r>
                        <w:br/>
                        <w:t>Felhasznált eszköz: [47]</w:t>
                      </w:r>
                      <w:bookmarkEnd w:id="315"/>
                    </w:p>
                  </w:txbxContent>
                </v:textbox>
                <w10:wrap type="topAndBottom"/>
              </v:shape>
            </w:pict>
          </mc:Fallback>
        </mc:AlternateContent>
      </w:r>
      <w:r>
        <w:rPr>
          <w:noProof/>
        </w:rPr>
        <w:drawing>
          <wp:anchor distT="0" distB="0" distL="114300" distR="114300" simplePos="0" relativeHeight="252002304" behindDoc="0" locked="0" layoutInCell="1" allowOverlap="1" wp14:anchorId="279B954A" wp14:editId="6F71D741">
            <wp:simplePos x="0" y="0"/>
            <wp:positionH relativeFrom="margin">
              <wp:align>center</wp:align>
            </wp:positionH>
            <wp:positionV relativeFrom="paragraph">
              <wp:posOffset>640301</wp:posOffset>
            </wp:positionV>
            <wp:extent cx="3864610" cy="3450590"/>
            <wp:effectExtent l="0" t="0" r="2540" b="0"/>
            <wp:wrapTopAndBottom/>
            <wp:docPr id="1097869039" name="Kép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64610" cy="3450590"/>
                    </a:xfrm>
                    <a:prstGeom prst="rect">
                      <a:avLst/>
                    </a:prstGeom>
                    <a:noFill/>
                    <a:ln>
                      <a:noFill/>
                    </a:ln>
                  </pic:spPr>
                </pic:pic>
              </a:graphicData>
            </a:graphic>
            <wp14:sizeRelH relativeFrom="page">
              <wp14:pctWidth>0</wp14:pctWidth>
            </wp14:sizeRelH>
            <wp14:sizeRelV relativeFrom="page">
              <wp14:pctHeight>0</wp14:pctHeight>
            </wp14:sizeRelV>
          </wp:anchor>
        </w:drawing>
      </w:r>
      <w:r w:rsidR="001C71E5">
        <w:t>Szerkesztéskor a szintén korában bemutatott szerkesztő oldalra kerülünk, ahol változásokat eszközölhetünk, és visszaküldhetjük a másik félnek azt.</w:t>
      </w:r>
      <w:r w:rsidRPr="006B6047">
        <w:rPr>
          <w:noProof/>
          <w:color w:val="FFFFFF" w:themeColor="background1"/>
        </w:rPr>
        <w:t xml:space="preserve"> </w:t>
      </w:r>
      <w:r w:rsidRPr="006B6047">
        <w:rPr>
          <w:noProof/>
          <w:color w:val="FFFFFF" w:themeColor="background1"/>
        </w:rPr>
        <w:fldChar w:fldCharType="begin"/>
      </w:r>
      <w:r w:rsidRPr="006B6047">
        <w:rPr>
          <w:noProof/>
          <w:color w:val="FFFFFF" w:themeColor="background1"/>
        </w:rPr>
        <w:instrText xml:space="preserve"> ADDIN ZOTERO_ITEM CSL_CITATION {"citationID":"CYbhuLJe","properties":{"formattedCitation":"[47]","plainCitation":"[47]","noteIndex":0},"citationItems":[{"id":164,"uris":["http://zotero.org/users/14064510/items/GFDR37F6"],"itemData":{"id":164,"type":"webpage","title":"draw.io","URL":"https://app.diagrams.net/","accessed":{"date-parts":[["2024",12,12]]}}}],"schema":"https://github.com/citation-style-language/schema/raw/master/csl-citation.json"} </w:instrText>
      </w:r>
      <w:r w:rsidRPr="006B6047">
        <w:rPr>
          <w:noProof/>
          <w:color w:val="FFFFFF" w:themeColor="background1"/>
        </w:rPr>
        <w:fldChar w:fldCharType="separate"/>
      </w:r>
      <w:r w:rsidRPr="006B6047">
        <w:rPr>
          <w:rFonts w:cs="Times New Roman"/>
          <w:color w:val="FFFFFF" w:themeColor="background1"/>
        </w:rPr>
        <w:t>[47]</w:t>
      </w:r>
      <w:r w:rsidRPr="006B6047">
        <w:rPr>
          <w:noProof/>
          <w:color w:val="FFFFFF" w:themeColor="background1"/>
        </w:rPr>
        <w:fldChar w:fldCharType="end"/>
      </w:r>
    </w:p>
    <w:p w14:paraId="5C5C315A" w14:textId="0B99D9D0" w:rsidR="00712BD5" w:rsidRDefault="00631FD8" w:rsidP="000E1D02">
      <w:pPr>
        <w:rPr>
          <w:noProof/>
        </w:rPr>
      </w:pPr>
      <w:r>
        <w:rPr>
          <w:noProof/>
        </w:rPr>
        <w:br w:type="page"/>
      </w:r>
    </w:p>
    <w:p w14:paraId="18E3B7B1" w14:textId="6053A60F" w:rsidR="00223792" w:rsidRDefault="000E6F3C" w:rsidP="00EE732E">
      <w:pPr>
        <w:pStyle w:val="Cmsor1"/>
        <w:numPr>
          <w:ilvl w:val="0"/>
          <w:numId w:val="19"/>
        </w:numPr>
      </w:pPr>
      <w:bookmarkStart w:id="316" w:name="_Toc184894490"/>
      <w:r>
        <w:lastRenderedPageBreak/>
        <w:t>Összegzés</w:t>
      </w:r>
      <w:bookmarkEnd w:id="316"/>
    </w:p>
    <w:p w14:paraId="1A7093B4" w14:textId="6DA2D15A" w:rsidR="002D2A2F" w:rsidRDefault="000E1D02" w:rsidP="002D2A2F">
      <w:r>
        <w:t xml:space="preserve">Összességében a diplomamunka elkészítése alatt sok tapasztalatot szereztem a </w:t>
      </w:r>
      <w:proofErr w:type="spellStart"/>
      <w:r>
        <w:t>scope</w:t>
      </w:r>
      <w:proofErr w:type="spellEnd"/>
      <w:r>
        <w:t xml:space="preserve"> menedzselésben, az időgazdálkodás területén, és felmerülő vizuális, vagy funkcionális hibák javításában.</w:t>
      </w:r>
    </w:p>
    <w:p w14:paraId="2D2E63E1" w14:textId="4FD1F4CD" w:rsidR="00E53BC1" w:rsidRPr="00E53BC1" w:rsidRDefault="00E53BC1" w:rsidP="00E53BC1">
      <w:r>
        <w:t xml:space="preserve">A dolgozatom projektje a felgyorsult világ egyik legfontosabb és legdrágább erőforrásával foglalkozik, az idővel, hiszen </w:t>
      </w:r>
      <w:r w:rsidRPr="00E53BC1">
        <w:t xml:space="preserve">egy időpontkezelő webkomponenst fejlesztettem </w:t>
      </w:r>
      <w:proofErr w:type="spellStart"/>
      <w:r w:rsidRPr="00E53BC1">
        <w:t>Angular</w:t>
      </w:r>
      <w:proofErr w:type="spellEnd"/>
      <w:r w:rsidRPr="00E53BC1">
        <w:t xml:space="preserve"> keretrendszerben, amely segítség</w:t>
      </w:r>
      <w:r>
        <w:t>et biztosít mind a vállalatok, mind a felhasználók számára</w:t>
      </w:r>
      <w:r w:rsidRPr="00E53BC1">
        <w:t xml:space="preserve"> </w:t>
      </w:r>
      <w:r>
        <w:t>az időpontok foglalásához</w:t>
      </w:r>
      <w:r w:rsidRPr="00E53BC1">
        <w:t>. A komponens célja, hogy</w:t>
      </w:r>
      <w:r>
        <w:t xml:space="preserve"> testre szabható és</w:t>
      </w:r>
      <w:r w:rsidRPr="00E53BC1">
        <w:t xml:space="preserve"> integrálható legyen különböző web</w:t>
      </w:r>
      <w:r>
        <w:t>oldalakba</w:t>
      </w:r>
      <w:r w:rsidRPr="00E53BC1">
        <w:t>, miközben intuitív, felhasználóbarát felületet kínál a</w:t>
      </w:r>
      <w:r w:rsidR="008A15B4">
        <w:t xml:space="preserve"> felhasználók részére</w:t>
      </w:r>
      <w:r w:rsidRPr="00E53BC1">
        <w:t xml:space="preserve">. Az alkalmazás a Google </w:t>
      </w:r>
      <w:proofErr w:type="spellStart"/>
      <w:r w:rsidRPr="00E53BC1">
        <w:t>Calendar</w:t>
      </w:r>
      <w:proofErr w:type="spellEnd"/>
      <w:r w:rsidRPr="00E53BC1">
        <w:t xml:space="preserve"> API-n keresztül valósítja meg az események</w:t>
      </w:r>
      <w:r w:rsidR="008A15B4">
        <w:t xml:space="preserve"> kezelését</w:t>
      </w:r>
      <w:r w:rsidRPr="00E53BC1">
        <w:t xml:space="preserve">, biztosítva a felhasználók számára </w:t>
      </w:r>
      <w:r w:rsidR="008A15B4">
        <w:t>időpontjaik</w:t>
      </w:r>
      <w:r w:rsidRPr="00E53BC1">
        <w:t xml:space="preserve"> egyszerű</w:t>
      </w:r>
      <w:r w:rsidR="008A15B4">
        <w:t>bb</w:t>
      </w:r>
      <w:r w:rsidRPr="00E53BC1">
        <w:t xml:space="preserve"> kezelését.</w:t>
      </w:r>
    </w:p>
    <w:p w14:paraId="4960FF92" w14:textId="77777777" w:rsidR="008A15B4" w:rsidRDefault="00E53BC1" w:rsidP="00E53BC1">
      <w:r w:rsidRPr="00E53BC1">
        <w:t xml:space="preserve">A fejlesztés során külön figyelmet fordítottam a felhasználói élmény javítására, és az </w:t>
      </w:r>
      <w:proofErr w:type="spellStart"/>
      <w:r w:rsidRPr="00E53BC1">
        <w:t>Angular</w:t>
      </w:r>
      <w:proofErr w:type="spellEnd"/>
      <w:r w:rsidRPr="00E53BC1">
        <w:t xml:space="preserve"> komponens-alapú struktúrájával könnyen bővíthető és karbantartható megoldást biztosítottam</w:t>
      </w:r>
      <w:r w:rsidR="008A15B4">
        <w:t>, amelyet végeláthatatlanul lehetne bővíteni újabb és újabb funkciókkal.</w:t>
      </w:r>
    </w:p>
    <w:p w14:paraId="67BA6D4D" w14:textId="639EBACF" w:rsidR="00E53BC1" w:rsidRPr="00E53BC1" w:rsidRDefault="00E53BC1" w:rsidP="00E53BC1">
      <w:r w:rsidRPr="00E53BC1">
        <w:t xml:space="preserve">Az eredmények alapján a komponens sikeresen kommunikál a Google </w:t>
      </w:r>
      <w:proofErr w:type="spellStart"/>
      <w:r w:rsidRPr="00E53BC1">
        <w:t>Calendar</w:t>
      </w:r>
      <w:proofErr w:type="spellEnd"/>
      <w:r w:rsidRPr="00E53BC1">
        <w:t xml:space="preserve"> API-</w:t>
      </w:r>
      <w:proofErr w:type="spellStart"/>
      <w:r w:rsidRPr="00E53BC1">
        <w:t>val</w:t>
      </w:r>
      <w:proofErr w:type="spellEnd"/>
      <w:r w:rsidRPr="00E53BC1">
        <w:t xml:space="preserve">, és biztosítja a reszponzív felhasználói felületet. </w:t>
      </w:r>
      <w:r w:rsidR="008A15B4">
        <w:t>A</w:t>
      </w:r>
      <w:r w:rsidRPr="00E53BC1">
        <w:t xml:space="preserve">z </w:t>
      </w:r>
      <w:proofErr w:type="spellStart"/>
      <w:r w:rsidRPr="00E53BC1">
        <w:t>Angular</w:t>
      </w:r>
      <w:proofErr w:type="spellEnd"/>
      <w:r w:rsidRPr="00E53BC1">
        <w:t xml:space="preserve"> környezet és a Google </w:t>
      </w:r>
      <w:proofErr w:type="spellStart"/>
      <w:r w:rsidRPr="00E53BC1">
        <w:t>Calendar</w:t>
      </w:r>
      <w:proofErr w:type="spellEnd"/>
      <w:r w:rsidRPr="00E53BC1">
        <w:t xml:space="preserve"> API integrációja során több technikai kihívással szembesültem, például az </w:t>
      </w:r>
      <w:proofErr w:type="spellStart"/>
      <w:r w:rsidRPr="00E53BC1">
        <w:t>OAuth</w:t>
      </w:r>
      <w:proofErr w:type="spellEnd"/>
      <w:r w:rsidRPr="00E53BC1">
        <w:t xml:space="preserve"> 2.0 alapú hitelesítés megoldásával, amelyet sikeresen kezeltem.</w:t>
      </w:r>
    </w:p>
    <w:p w14:paraId="76001682" w14:textId="1532ABE9" w:rsidR="00E53BC1" w:rsidRPr="00E53BC1" w:rsidRDefault="00E53BC1" w:rsidP="00E53BC1">
      <w:r w:rsidRPr="00E53BC1">
        <w:t xml:space="preserve">A jövőbeli fejlesztési irányok között szerepel </w:t>
      </w:r>
      <w:r w:rsidR="008A15B4">
        <w:t xml:space="preserve">például </w:t>
      </w:r>
      <w:r w:rsidRPr="00E53BC1">
        <w:t>a</w:t>
      </w:r>
      <w:r w:rsidR="008A15B4">
        <w:t xml:space="preserve"> konfigurálhatóság új szintekre juttatása és a</w:t>
      </w:r>
      <w:r w:rsidRPr="00E53BC1">
        <w:t xml:space="preserve"> Google </w:t>
      </w:r>
      <w:proofErr w:type="spellStart"/>
      <w:r w:rsidRPr="00E53BC1">
        <w:t>Calendar</w:t>
      </w:r>
      <w:proofErr w:type="spellEnd"/>
      <w:r w:rsidRPr="00E53BC1">
        <w:t xml:space="preserve"> API újabb funkcióinak integrálása</w:t>
      </w:r>
      <w:r w:rsidR="008A15B4">
        <w:t>.</w:t>
      </w:r>
      <w:r w:rsidRPr="00E53BC1">
        <w:t xml:space="preserve"> Összességében úgy vélem, hogy a dolgozatban bemutatott időpontkezelő webkomponens jelentős mértékben hozzájárulhat a naptár-alapú alkalmazások fejlesztéséhez, és elősegíti az egyszerűbb és hatékonyabb időpontkezelést a webes platformokon.</w:t>
      </w:r>
    </w:p>
    <w:p w14:paraId="57DF0252" w14:textId="77777777" w:rsidR="00E53BC1" w:rsidRDefault="00E53BC1" w:rsidP="002D2A2F"/>
    <w:p w14:paraId="2BD075C2" w14:textId="1EB4C005" w:rsidR="000E1D02" w:rsidRDefault="000E1D02" w:rsidP="002D2A2F"/>
    <w:p w14:paraId="6865F92E" w14:textId="77777777" w:rsidR="002D2A2F" w:rsidRDefault="002D2A2F" w:rsidP="002D2A2F"/>
    <w:p w14:paraId="6A97D52A" w14:textId="77777777" w:rsidR="002D2A2F" w:rsidRDefault="002D2A2F" w:rsidP="002D2A2F"/>
    <w:p w14:paraId="7FBD5EF0" w14:textId="77777777" w:rsidR="002D2A2F" w:rsidRPr="002D2A2F" w:rsidRDefault="002D2A2F" w:rsidP="002D2A2F"/>
    <w:p w14:paraId="4E148D44" w14:textId="77777777" w:rsidR="007E3CBB" w:rsidRDefault="007E3CBB" w:rsidP="007E3CBB"/>
    <w:p w14:paraId="68E8BEAB" w14:textId="77777777" w:rsidR="00414597" w:rsidRDefault="00414597" w:rsidP="007E3CBB">
      <w:pPr>
        <w:sectPr w:rsidR="00414597" w:rsidSect="00482AE5">
          <w:headerReference w:type="default" r:id="rId50"/>
          <w:footerReference w:type="default" r:id="rId51"/>
          <w:pgSz w:w="11906" w:h="16838"/>
          <w:pgMar w:top="1418" w:right="1418" w:bottom="1418" w:left="1701" w:header="1134" w:footer="1134" w:gutter="0"/>
          <w:pgNumType w:start="1"/>
          <w:cols w:space="708"/>
          <w:docGrid w:linePitch="240" w:charSpace="-6554"/>
        </w:sectPr>
      </w:pPr>
    </w:p>
    <w:p w14:paraId="3BF313D7" w14:textId="77777777" w:rsidR="007C5DF4" w:rsidRDefault="007C5DF4" w:rsidP="00E44F3C">
      <w:pPr>
        <w:pStyle w:val="Cmsor1"/>
        <w:pageBreakBefore/>
        <w:rPr>
          <w:rFonts w:eastAsia="Arial" w:cs="Arial"/>
        </w:rPr>
      </w:pPr>
      <w:bookmarkStart w:id="317" w:name="_Toc163807915"/>
      <w:bookmarkStart w:id="318" w:name="_Toc163808189"/>
      <w:bookmarkStart w:id="319" w:name="_Toc163808584"/>
      <w:bookmarkStart w:id="320" w:name="_Toc184894491"/>
      <w:r>
        <w:rPr>
          <w:rFonts w:eastAsia="Arial" w:cs="Arial"/>
        </w:rPr>
        <w:lastRenderedPageBreak/>
        <w:t>Irodalomjegyzék</w:t>
      </w:r>
      <w:bookmarkEnd w:id="317"/>
      <w:bookmarkEnd w:id="318"/>
      <w:bookmarkEnd w:id="319"/>
      <w:bookmarkEnd w:id="320"/>
    </w:p>
    <w:p w14:paraId="7A719716" w14:textId="77777777" w:rsidR="006B6047" w:rsidRPr="006B6047" w:rsidRDefault="00DF6B64" w:rsidP="006B6047">
      <w:pPr>
        <w:pStyle w:val="Irodalomjegyzk"/>
        <w:rPr>
          <w:rFonts w:cs="Times New Roman"/>
        </w:rPr>
      </w:pPr>
      <w:r>
        <w:fldChar w:fldCharType="begin"/>
      </w:r>
      <w:r w:rsidR="003F588F">
        <w:instrText xml:space="preserve"> ADDIN ZOTERO_BIBL {"uncited":[],"omitted":[],"custom":[]} CSL_BIBLIOGRAPHY </w:instrText>
      </w:r>
      <w:r>
        <w:fldChar w:fldCharType="separate"/>
      </w:r>
      <w:r w:rsidR="006B6047" w:rsidRPr="006B6047">
        <w:rPr>
          <w:rFonts w:cs="Times New Roman"/>
        </w:rPr>
        <w:t>[1]</w:t>
      </w:r>
      <w:r w:rsidR="006B6047" w:rsidRPr="006B6047">
        <w:rPr>
          <w:rFonts w:cs="Times New Roman"/>
        </w:rPr>
        <w:tab/>
        <w:t xml:space="preserve">S. M. W. Design és </w:t>
      </w:r>
      <w:proofErr w:type="spellStart"/>
      <w:proofErr w:type="gramStart"/>
      <w:r w:rsidR="006B6047" w:rsidRPr="006B6047">
        <w:rPr>
          <w:rFonts w:cs="Times New Roman"/>
        </w:rPr>
        <w:t>flo.rooke</w:t>
      </w:r>
      <w:proofErr w:type="spellEnd"/>
      <w:proofErr w:type="gramEnd"/>
      <w:r w:rsidR="006B6047" w:rsidRPr="006B6047">
        <w:rPr>
          <w:rFonts w:cs="Times New Roman"/>
        </w:rPr>
        <w:t>, „</w:t>
      </w:r>
      <w:proofErr w:type="spellStart"/>
      <w:r w:rsidR="006B6047" w:rsidRPr="006B6047">
        <w:rPr>
          <w:rFonts w:cs="Times New Roman"/>
        </w:rPr>
        <w:t>What</w:t>
      </w:r>
      <w:proofErr w:type="spellEnd"/>
      <w:r w:rsidR="006B6047" w:rsidRPr="006B6047">
        <w:rPr>
          <w:rFonts w:cs="Times New Roman"/>
        </w:rPr>
        <w:t xml:space="preserve"> is </w:t>
      </w:r>
      <w:proofErr w:type="spellStart"/>
      <w:r w:rsidR="006B6047" w:rsidRPr="006B6047">
        <w:rPr>
          <w:rFonts w:cs="Times New Roman"/>
        </w:rPr>
        <w:t>the</w:t>
      </w:r>
      <w:proofErr w:type="spellEnd"/>
      <w:r w:rsidR="006B6047" w:rsidRPr="006B6047">
        <w:rPr>
          <w:rFonts w:cs="Times New Roman"/>
        </w:rPr>
        <w:t xml:space="preserve"> </w:t>
      </w:r>
      <w:proofErr w:type="spellStart"/>
      <w:r w:rsidR="006B6047" w:rsidRPr="006B6047">
        <w:rPr>
          <w:rFonts w:cs="Times New Roman"/>
        </w:rPr>
        <w:t>history</w:t>
      </w:r>
      <w:proofErr w:type="spellEnd"/>
      <w:r w:rsidR="006B6047" w:rsidRPr="006B6047">
        <w:rPr>
          <w:rFonts w:cs="Times New Roman"/>
        </w:rPr>
        <w:t xml:space="preserve"> </w:t>
      </w:r>
      <w:proofErr w:type="spellStart"/>
      <w:r w:rsidR="006B6047" w:rsidRPr="006B6047">
        <w:rPr>
          <w:rFonts w:cs="Times New Roman"/>
        </w:rPr>
        <w:t>behind</w:t>
      </w:r>
      <w:proofErr w:type="spellEnd"/>
      <w:r w:rsidR="006B6047" w:rsidRPr="006B6047">
        <w:rPr>
          <w:rFonts w:cs="Times New Roman"/>
        </w:rPr>
        <w:t xml:space="preserve"> </w:t>
      </w:r>
      <w:proofErr w:type="spellStart"/>
      <w:r w:rsidR="006B6047" w:rsidRPr="006B6047">
        <w:rPr>
          <w:rFonts w:cs="Times New Roman"/>
        </w:rPr>
        <w:t>the</w:t>
      </w:r>
      <w:proofErr w:type="spellEnd"/>
      <w:r w:rsidR="006B6047" w:rsidRPr="006B6047">
        <w:rPr>
          <w:rFonts w:cs="Times New Roman"/>
        </w:rPr>
        <w:t xml:space="preserve"> </w:t>
      </w:r>
      <w:proofErr w:type="spellStart"/>
      <w:r w:rsidR="006B6047" w:rsidRPr="006B6047">
        <w:rPr>
          <w:rFonts w:cs="Times New Roman"/>
        </w:rPr>
        <w:t>calendar</w:t>
      </w:r>
      <w:proofErr w:type="spellEnd"/>
      <w:r w:rsidR="006B6047" w:rsidRPr="006B6047">
        <w:rPr>
          <w:rFonts w:cs="Times New Roman"/>
        </w:rPr>
        <w:t xml:space="preserve">?”, </w:t>
      </w:r>
      <w:proofErr w:type="spellStart"/>
      <w:r w:rsidR="006B6047" w:rsidRPr="006B6047">
        <w:rPr>
          <w:rFonts w:cs="Times New Roman"/>
        </w:rPr>
        <w:t>Portals</w:t>
      </w:r>
      <w:proofErr w:type="spellEnd"/>
      <w:r w:rsidR="006B6047" w:rsidRPr="006B6047">
        <w:rPr>
          <w:rFonts w:cs="Times New Roman"/>
        </w:rPr>
        <w:t xml:space="preserve"> </w:t>
      </w:r>
      <w:proofErr w:type="spellStart"/>
      <w:r w:rsidR="006B6047" w:rsidRPr="006B6047">
        <w:rPr>
          <w:rFonts w:cs="Times New Roman"/>
        </w:rPr>
        <w:t>to</w:t>
      </w:r>
      <w:proofErr w:type="spellEnd"/>
      <w:r w:rsidR="006B6047" w:rsidRPr="006B6047">
        <w:rPr>
          <w:rFonts w:cs="Times New Roman"/>
        </w:rPr>
        <w:t xml:space="preserve"> </w:t>
      </w:r>
      <w:proofErr w:type="spellStart"/>
      <w:r w:rsidR="006B6047" w:rsidRPr="006B6047">
        <w:rPr>
          <w:rFonts w:cs="Times New Roman"/>
        </w:rPr>
        <w:t>the</w:t>
      </w:r>
      <w:proofErr w:type="spellEnd"/>
      <w:r w:rsidR="006B6047" w:rsidRPr="006B6047">
        <w:rPr>
          <w:rFonts w:cs="Times New Roman"/>
        </w:rPr>
        <w:t xml:space="preserve"> </w:t>
      </w:r>
      <w:proofErr w:type="spellStart"/>
      <w:r w:rsidR="006B6047" w:rsidRPr="006B6047">
        <w:rPr>
          <w:rFonts w:cs="Times New Roman"/>
        </w:rPr>
        <w:t>Past</w:t>
      </w:r>
      <w:proofErr w:type="spellEnd"/>
      <w:r w:rsidR="006B6047" w:rsidRPr="006B6047">
        <w:rPr>
          <w:rFonts w:cs="Times New Roman"/>
        </w:rPr>
        <w:t>. Elérés: 2024. december 9. [Online]. Elérhető: https://www.portalstothepast.co.uk/history-behind-calendar/</w:t>
      </w:r>
    </w:p>
    <w:p w14:paraId="72BE2ED6" w14:textId="77777777" w:rsidR="006B6047" w:rsidRPr="006B6047" w:rsidRDefault="006B6047" w:rsidP="006B6047">
      <w:pPr>
        <w:pStyle w:val="Irodalomjegyzk"/>
        <w:rPr>
          <w:rFonts w:cs="Times New Roman"/>
        </w:rPr>
      </w:pPr>
      <w:r w:rsidRPr="006B6047">
        <w:rPr>
          <w:rFonts w:cs="Times New Roman"/>
        </w:rPr>
        <w:t>[2]</w:t>
      </w:r>
      <w:r w:rsidRPr="006B6047">
        <w:rPr>
          <w:rFonts w:cs="Times New Roman"/>
        </w:rPr>
        <w:tab/>
        <w:t xml:space="preserve">„9 Google </w:t>
      </w:r>
      <w:proofErr w:type="spellStart"/>
      <w:r w:rsidRPr="006B6047">
        <w:rPr>
          <w:rFonts w:cs="Times New Roman"/>
        </w:rPr>
        <w:t>Calendar</w:t>
      </w:r>
      <w:proofErr w:type="spellEnd"/>
      <w:r w:rsidRPr="006B6047">
        <w:rPr>
          <w:rFonts w:cs="Times New Roman"/>
        </w:rPr>
        <w:t xml:space="preserve"> </w:t>
      </w:r>
      <w:proofErr w:type="spellStart"/>
      <w:r w:rsidRPr="006B6047">
        <w:rPr>
          <w:rFonts w:cs="Times New Roman"/>
        </w:rPr>
        <w:t>features</w:t>
      </w:r>
      <w:proofErr w:type="spellEnd"/>
      <w:r w:rsidRPr="006B6047">
        <w:rPr>
          <w:rFonts w:cs="Times New Roman"/>
        </w:rPr>
        <w:t xml:space="preserve"> </w:t>
      </w:r>
      <w:proofErr w:type="spellStart"/>
      <w:r w:rsidRPr="006B6047">
        <w:rPr>
          <w:rFonts w:cs="Times New Roman"/>
        </w:rPr>
        <w:t>you</w:t>
      </w:r>
      <w:proofErr w:type="spellEnd"/>
      <w:r w:rsidRPr="006B6047">
        <w:rPr>
          <w:rFonts w:cs="Times New Roman"/>
        </w:rPr>
        <w:t xml:space="preserve"> </w:t>
      </w:r>
      <w:proofErr w:type="spellStart"/>
      <w:r w:rsidRPr="006B6047">
        <w:rPr>
          <w:rFonts w:cs="Times New Roman"/>
        </w:rPr>
        <w:t>should</w:t>
      </w:r>
      <w:proofErr w:type="spellEnd"/>
      <w:r w:rsidRPr="006B6047">
        <w:rPr>
          <w:rFonts w:cs="Times New Roman"/>
        </w:rPr>
        <w:t xml:space="preserve"> start </w:t>
      </w:r>
      <w:proofErr w:type="spellStart"/>
      <w:r w:rsidRPr="006B6047">
        <w:rPr>
          <w:rFonts w:cs="Times New Roman"/>
        </w:rPr>
        <w:t>using</w:t>
      </w:r>
      <w:proofErr w:type="spellEnd"/>
      <w:r w:rsidRPr="006B6047">
        <w:rPr>
          <w:rFonts w:cs="Times New Roman"/>
        </w:rPr>
        <w:t xml:space="preserve"> </w:t>
      </w:r>
      <w:proofErr w:type="spellStart"/>
      <w:r w:rsidRPr="006B6047">
        <w:rPr>
          <w:rFonts w:cs="Times New Roman"/>
        </w:rPr>
        <w:t>now</w:t>
      </w:r>
      <w:proofErr w:type="spellEnd"/>
      <w:r w:rsidRPr="006B6047">
        <w:rPr>
          <w:rFonts w:cs="Times New Roman"/>
        </w:rPr>
        <w:t xml:space="preserve"> | </w:t>
      </w:r>
      <w:proofErr w:type="spellStart"/>
      <w:r w:rsidRPr="006B6047">
        <w:rPr>
          <w:rFonts w:cs="Times New Roman"/>
        </w:rPr>
        <w:t>Zapier</w:t>
      </w:r>
      <w:proofErr w:type="spellEnd"/>
      <w:r w:rsidRPr="006B6047">
        <w:rPr>
          <w:rFonts w:cs="Times New Roman"/>
        </w:rPr>
        <w:t>”. Elérés: 2024. április 18. [Online]. Elérhető: https://zapier.com/blog/google-calendar-schedule/</w:t>
      </w:r>
    </w:p>
    <w:p w14:paraId="0517ADB9" w14:textId="77777777" w:rsidR="006B6047" w:rsidRPr="006B6047" w:rsidRDefault="006B6047" w:rsidP="006B6047">
      <w:pPr>
        <w:pStyle w:val="Irodalomjegyzk"/>
        <w:rPr>
          <w:rFonts w:cs="Times New Roman"/>
        </w:rPr>
      </w:pPr>
      <w:r w:rsidRPr="006B6047">
        <w:rPr>
          <w:rFonts w:cs="Times New Roman"/>
        </w:rPr>
        <w:t>[3]</w:t>
      </w:r>
      <w:r w:rsidRPr="006B6047">
        <w:rPr>
          <w:rFonts w:cs="Times New Roman"/>
        </w:rPr>
        <w:tab/>
        <w:t xml:space="preserve">„Google </w:t>
      </w:r>
      <w:proofErr w:type="spellStart"/>
      <w:r w:rsidRPr="006B6047">
        <w:rPr>
          <w:rFonts w:cs="Times New Roman"/>
        </w:rPr>
        <w:t>Calendar</w:t>
      </w:r>
      <w:proofErr w:type="spellEnd"/>
      <w:r w:rsidRPr="006B6047">
        <w:rPr>
          <w:rFonts w:cs="Times New Roman"/>
        </w:rPr>
        <w:t xml:space="preserve">”, </w:t>
      </w:r>
      <w:r w:rsidRPr="006B6047">
        <w:rPr>
          <w:rFonts w:cs="Times New Roman"/>
          <w:i/>
          <w:iCs/>
        </w:rPr>
        <w:t>Wikipedia</w:t>
      </w:r>
      <w:r w:rsidRPr="006B6047">
        <w:rPr>
          <w:rFonts w:cs="Times New Roman"/>
        </w:rPr>
        <w:t>. 2024. január 29. Elérés: 2024. április 12. [Online]. Elérhető: https://en.wikipedia.org/w/index.php?title=Google_Calendar&amp;oldid=1200623137</w:t>
      </w:r>
    </w:p>
    <w:p w14:paraId="78704DEC" w14:textId="77777777" w:rsidR="006B6047" w:rsidRPr="006B6047" w:rsidRDefault="006B6047" w:rsidP="006B6047">
      <w:pPr>
        <w:pStyle w:val="Irodalomjegyzk"/>
        <w:rPr>
          <w:rFonts w:cs="Times New Roman"/>
        </w:rPr>
      </w:pPr>
      <w:r w:rsidRPr="006B6047">
        <w:rPr>
          <w:rFonts w:cs="Times New Roman"/>
        </w:rPr>
        <w:t>[4]</w:t>
      </w:r>
      <w:r w:rsidRPr="006B6047">
        <w:rPr>
          <w:rFonts w:cs="Times New Roman"/>
        </w:rPr>
        <w:tab/>
        <w:t xml:space="preserve">„Mike Samuel - </w:t>
      </w:r>
      <w:proofErr w:type="spellStart"/>
      <w:r w:rsidRPr="006B6047">
        <w:rPr>
          <w:rFonts w:cs="Times New Roman"/>
        </w:rPr>
        <w:t>Stealth</w:t>
      </w:r>
      <w:proofErr w:type="spellEnd"/>
      <w:r w:rsidRPr="006B6047">
        <w:rPr>
          <w:rFonts w:cs="Times New Roman"/>
        </w:rPr>
        <w:t xml:space="preserve"> | </w:t>
      </w:r>
      <w:proofErr w:type="spellStart"/>
      <w:r w:rsidRPr="006B6047">
        <w:rPr>
          <w:rFonts w:cs="Times New Roman"/>
        </w:rPr>
        <w:t>LinkedIn</w:t>
      </w:r>
      <w:proofErr w:type="spellEnd"/>
      <w:r w:rsidRPr="006B6047">
        <w:rPr>
          <w:rFonts w:cs="Times New Roman"/>
        </w:rPr>
        <w:t>”. Elérés: 2024. április 18. [Online]. Elérhető: https://www.linkedin.com/in/mikevsamuel</w:t>
      </w:r>
    </w:p>
    <w:p w14:paraId="076A4E06" w14:textId="77777777" w:rsidR="006B6047" w:rsidRPr="006B6047" w:rsidRDefault="006B6047" w:rsidP="006B6047">
      <w:pPr>
        <w:pStyle w:val="Irodalomjegyzk"/>
        <w:rPr>
          <w:rFonts w:cs="Times New Roman"/>
        </w:rPr>
      </w:pPr>
      <w:r w:rsidRPr="006B6047">
        <w:rPr>
          <w:rFonts w:cs="Times New Roman"/>
        </w:rPr>
        <w:t>[5]</w:t>
      </w:r>
      <w:r w:rsidRPr="006B6047">
        <w:rPr>
          <w:rFonts w:cs="Times New Roman"/>
        </w:rPr>
        <w:tab/>
        <w:t xml:space="preserve">D. C. </w:t>
      </w:r>
      <w:proofErr w:type="spellStart"/>
      <w:r w:rsidRPr="006B6047">
        <w:rPr>
          <w:rFonts w:cs="Times New Roman"/>
        </w:rPr>
        <w:t>Contributor</w:t>
      </w:r>
      <w:proofErr w:type="spellEnd"/>
      <w:r w:rsidRPr="006B6047">
        <w:rPr>
          <w:rFonts w:cs="Times New Roman"/>
        </w:rPr>
        <w:t>, „</w:t>
      </w:r>
      <w:proofErr w:type="spellStart"/>
      <w:r w:rsidRPr="006B6047">
        <w:rPr>
          <w:rFonts w:cs="Times New Roman"/>
        </w:rPr>
        <w:t>Google’s</w:t>
      </w:r>
      <w:proofErr w:type="spellEnd"/>
      <w:r w:rsidRPr="006B6047">
        <w:rPr>
          <w:rFonts w:cs="Times New Roman"/>
        </w:rPr>
        <w:t xml:space="preserve"> »20% </w:t>
      </w:r>
      <w:proofErr w:type="spellStart"/>
      <w:r w:rsidRPr="006B6047">
        <w:rPr>
          <w:rFonts w:cs="Times New Roman"/>
        </w:rPr>
        <w:t>rule</w:t>
      </w:r>
      <w:proofErr w:type="spellEnd"/>
      <w:r w:rsidRPr="006B6047">
        <w:rPr>
          <w:rFonts w:cs="Times New Roman"/>
        </w:rPr>
        <w:t xml:space="preserve">« shows </w:t>
      </w:r>
      <w:proofErr w:type="spellStart"/>
      <w:r w:rsidRPr="006B6047">
        <w:rPr>
          <w:rFonts w:cs="Times New Roman"/>
        </w:rPr>
        <w:t>exactly</w:t>
      </w:r>
      <w:proofErr w:type="spellEnd"/>
      <w:r w:rsidRPr="006B6047">
        <w:rPr>
          <w:rFonts w:cs="Times New Roman"/>
        </w:rPr>
        <w:t xml:space="preserve"> </w:t>
      </w:r>
      <w:proofErr w:type="spellStart"/>
      <w:r w:rsidRPr="006B6047">
        <w:rPr>
          <w:rFonts w:cs="Times New Roman"/>
        </w:rPr>
        <w:t>how</w:t>
      </w:r>
      <w:proofErr w:type="spellEnd"/>
      <w:r w:rsidRPr="006B6047">
        <w:rPr>
          <w:rFonts w:cs="Times New Roman"/>
        </w:rPr>
        <w:t xml:space="preserve"> </w:t>
      </w:r>
      <w:proofErr w:type="spellStart"/>
      <w:r w:rsidRPr="006B6047">
        <w:rPr>
          <w:rFonts w:cs="Times New Roman"/>
        </w:rPr>
        <w:t>much</w:t>
      </w:r>
      <w:proofErr w:type="spellEnd"/>
      <w:r w:rsidRPr="006B6047">
        <w:rPr>
          <w:rFonts w:cs="Times New Roman"/>
        </w:rPr>
        <w:t xml:space="preserve"> </w:t>
      </w:r>
      <w:proofErr w:type="spellStart"/>
      <w:r w:rsidRPr="006B6047">
        <w:rPr>
          <w:rFonts w:cs="Times New Roman"/>
        </w:rPr>
        <w:t>time</w:t>
      </w:r>
      <w:proofErr w:type="spellEnd"/>
      <w:r w:rsidRPr="006B6047">
        <w:rPr>
          <w:rFonts w:cs="Times New Roman"/>
        </w:rPr>
        <w:t xml:space="preserve"> </w:t>
      </w:r>
      <w:proofErr w:type="spellStart"/>
      <w:r w:rsidRPr="006B6047">
        <w:rPr>
          <w:rFonts w:cs="Times New Roman"/>
        </w:rPr>
        <w:t>you</w:t>
      </w:r>
      <w:proofErr w:type="spellEnd"/>
      <w:r w:rsidRPr="006B6047">
        <w:rPr>
          <w:rFonts w:cs="Times New Roman"/>
        </w:rPr>
        <w:t xml:space="preserve"> </w:t>
      </w:r>
      <w:proofErr w:type="spellStart"/>
      <w:r w:rsidRPr="006B6047">
        <w:rPr>
          <w:rFonts w:cs="Times New Roman"/>
        </w:rPr>
        <w:t>should</w:t>
      </w:r>
      <w:proofErr w:type="spellEnd"/>
      <w:r w:rsidRPr="006B6047">
        <w:rPr>
          <w:rFonts w:cs="Times New Roman"/>
        </w:rPr>
        <w:t xml:space="preserve"> </w:t>
      </w:r>
      <w:proofErr w:type="spellStart"/>
      <w:r w:rsidRPr="006B6047">
        <w:rPr>
          <w:rFonts w:cs="Times New Roman"/>
        </w:rPr>
        <w:t>spend</w:t>
      </w:r>
      <w:proofErr w:type="spellEnd"/>
      <w:r w:rsidRPr="006B6047">
        <w:rPr>
          <w:rFonts w:cs="Times New Roman"/>
        </w:rPr>
        <w:t xml:space="preserve"> </w:t>
      </w:r>
      <w:proofErr w:type="spellStart"/>
      <w:r w:rsidRPr="006B6047">
        <w:rPr>
          <w:rFonts w:cs="Times New Roman"/>
        </w:rPr>
        <w:t>learning</w:t>
      </w:r>
      <w:proofErr w:type="spellEnd"/>
      <w:r w:rsidRPr="006B6047">
        <w:rPr>
          <w:rFonts w:cs="Times New Roman"/>
        </w:rPr>
        <w:t xml:space="preserve"> </w:t>
      </w:r>
      <w:proofErr w:type="spellStart"/>
      <w:r w:rsidRPr="006B6047">
        <w:rPr>
          <w:rFonts w:cs="Times New Roman"/>
        </w:rPr>
        <w:t>new</w:t>
      </w:r>
      <w:proofErr w:type="spellEnd"/>
      <w:r w:rsidRPr="006B6047">
        <w:rPr>
          <w:rFonts w:cs="Times New Roman"/>
        </w:rPr>
        <w:t xml:space="preserve"> </w:t>
      </w:r>
      <w:proofErr w:type="spellStart"/>
      <w:r w:rsidRPr="006B6047">
        <w:rPr>
          <w:rFonts w:cs="Times New Roman"/>
        </w:rPr>
        <w:t>skills</w:t>
      </w:r>
      <w:proofErr w:type="spellEnd"/>
      <w:r w:rsidRPr="006B6047">
        <w:rPr>
          <w:rFonts w:cs="Times New Roman"/>
        </w:rPr>
        <w:t xml:space="preserve">—and </w:t>
      </w:r>
      <w:proofErr w:type="spellStart"/>
      <w:r w:rsidRPr="006B6047">
        <w:rPr>
          <w:rFonts w:cs="Times New Roman"/>
        </w:rPr>
        <w:t>why</w:t>
      </w:r>
      <w:proofErr w:type="spellEnd"/>
      <w:r w:rsidRPr="006B6047">
        <w:rPr>
          <w:rFonts w:cs="Times New Roman"/>
        </w:rPr>
        <w:t xml:space="preserve"> </w:t>
      </w:r>
      <w:proofErr w:type="spellStart"/>
      <w:r w:rsidRPr="006B6047">
        <w:rPr>
          <w:rFonts w:cs="Times New Roman"/>
        </w:rPr>
        <w:t>it</w:t>
      </w:r>
      <w:proofErr w:type="spellEnd"/>
      <w:r w:rsidRPr="006B6047">
        <w:rPr>
          <w:rFonts w:cs="Times New Roman"/>
        </w:rPr>
        <w:t xml:space="preserve"> </w:t>
      </w:r>
      <w:proofErr w:type="spellStart"/>
      <w:r w:rsidRPr="006B6047">
        <w:rPr>
          <w:rFonts w:cs="Times New Roman"/>
        </w:rPr>
        <w:t>works</w:t>
      </w:r>
      <w:proofErr w:type="spellEnd"/>
      <w:r w:rsidRPr="006B6047">
        <w:rPr>
          <w:rFonts w:cs="Times New Roman"/>
        </w:rPr>
        <w:t>”, CNBC. Elérés: 2024. április 18. [Online]. Elérhető: https://www.cnbc.com/2021/12/16/google-20-percent-rule-shows-exactly-how-much-time-you-should-spend-learning-new-skills.html</w:t>
      </w:r>
    </w:p>
    <w:p w14:paraId="143FF641" w14:textId="77777777" w:rsidR="006B6047" w:rsidRPr="006B6047" w:rsidRDefault="006B6047" w:rsidP="006B6047">
      <w:pPr>
        <w:pStyle w:val="Irodalomjegyzk"/>
        <w:rPr>
          <w:rFonts w:cs="Times New Roman"/>
        </w:rPr>
      </w:pPr>
      <w:r w:rsidRPr="006B6047">
        <w:rPr>
          <w:rFonts w:cs="Times New Roman"/>
        </w:rPr>
        <w:t>[6]</w:t>
      </w:r>
      <w:r w:rsidRPr="006B6047">
        <w:rPr>
          <w:rFonts w:cs="Times New Roman"/>
        </w:rPr>
        <w:tab/>
        <w:t>„</w:t>
      </w:r>
      <w:proofErr w:type="spellStart"/>
      <w:r w:rsidRPr="006B6047">
        <w:rPr>
          <w:rFonts w:cs="Times New Roman"/>
        </w:rPr>
        <w:t>Shared</w:t>
      </w:r>
      <w:proofErr w:type="spellEnd"/>
      <w:r w:rsidRPr="006B6047">
        <w:rPr>
          <w:rFonts w:cs="Times New Roman"/>
        </w:rPr>
        <w:t xml:space="preserve"> online </w:t>
      </w:r>
      <w:proofErr w:type="spellStart"/>
      <w:r w:rsidRPr="006B6047">
        <w:rPr>
          <w:rFonts w:cs="Times New Roman"/>
        </w:rPr>
        <w:t>calendar</w:t>
      </w:r>
      <w:proofErr w:type="spellEnd"/>
      <w:r w:rsidRPr="006B6047">
        <w:rPr>
          <w:rFonts w:cs="Times New Roman"/>
        </w:rPr>
        <w:t xml:space="preserve"> </w:t>
      </w:r>
      <w:proofErr w:type="spellStart"/>
      <w:r w:rsidRPr="006B6047">
        <w:rPr>
          <w:rFonts w:cs="Times New Roman"/>
        </w:rPr>
        <w:t>for</w:t>
      </w:r>
      <w:proofErr w:type="spellEnd"/>
      <w:r w:rsidRPr="006B6047">
        <w:rPr>
          <w:rFonts w:cs="Times New Roman"/>
        </w:rPr>
        <w:t xml:space="preserve"> </w:t>
      </w:r>
      <w:proofErr w:type="spellStart"/>
      <w:r w:rsidRPr="006B6047">
        <w:rPr>
          <w:rFonts w:cs="Times New Roman"/>
        </w:rPr>
        <w:t>your</w:t>
      </w:r>
      <w:proofErr w:type="spellEnd"/>
      <w:r w:rsidRPr="006B6047">
        <w:rPr>
          <w:rFonts w:cs="Times New Roman"/>
        </w:rPr>
        <w:t xml:space="preserve"> business | </w:t>
      </w:r>
      <w:proofErr w:type="spellStart"/>
      <w:r w:rsidRPr="006B6047">
        <w:rPr>
          <w:rFonts w:cs="Times New Roman"/>
        </w:rPr>
        <w:t>Zoho</w:t>
      </w:r>
      <w:proofErr w:type="spellEnd"/>
      <w:r w:rsidRPr="006B6047">
        <w:rPr>
          <w:rFonts w:cs="Times New Roman"/>
        </w:rPr>
        <w:t xml:space="preserve"> </w:t>
      </w:r>
      <w:proofErr w:type="spellStart"/>
      <w:r w:rsidRPr="006B6047">
        <w:rPr>
          <w:rFonts w:cs="Times New Roman"/>
        </w:rPr>
        <w:t>Calendar</w:t>
      </w:r>
      <w:proofErr w:type="spellEnd"/>
      <w:r w:rsidRPr="006B6047">
        <w:rPr>
          <w:rFonts w:cs="Times New Roman"/>
        </w:rPr>
        <w:t xml:space="preserve">”, </w:t>
      </w:r>
      <w:proofErr w:type="spellStart"/>
      <w:r w:rsidRPr="006B6047">
        <w:rPr>
          <w:rFonts w:cs="Times New Roman"/>
        </w:rPr>
        <w:t>Zoho</w:t>
      </w:r>
      <w:proofErr w:type="spellEnd"/>
      <w:r w:rsidRPr="006B6047">
        <w:rPr>
          <w:rFonts w:cs="Times New Roman"/>
        </w:rPr>
        <w:t>. Elérés: 2024. december 12. [Online]. Elérhető: https://www.zoho.com/calendar/</w:t>
      </w:r>
    </w:p>
    <w:p w14:paraId="74D6C652" w14:textId="77777777" w:rsidR="006B6047" w:rsidRPr="006B6047" w:rsidRDefault="006B6047" w:rsidP="006B6047">
      <w:pPr>
        <w:pStyle w:val="Irodalomjegyzk"/>
        <w:rPr>
          <w:rFonts w:cs="Times New Roman"/>
        </w:rPr>
      </w:pPr>
      <w:r w:rsidRPr="006B6047">
        <w:rPr>
          <w:rFonts w:cs="Times New Roman"/>
        </w:rPr>
        <w:t>[7]</w:t>
      </w:r>
      <w:r w:rsidRPr="006B6047">
        <w:rPr>
          <w:rFonts w:cs="Times New Roman"/>
        </w:rPr>
        <w:tab/>
        <w:t>„</w:t>
      </w:r>
      <w:proofErr w:type="spellStart"/>
      <w:r w:rsidRPr="006B6047">
        <w:rPr>
          <w:rFonts w:cs="Times New Roman"/>
        </w:rPr>
        <w:t>Zoho</w:t>
      </w:r>
      <w:proofErr w:type="spellEnd"/>
      <w:r w:rsidRPr="006B6047">
        <w:rPr>
          <w:rFonts w:cs="Times New Roman"/>
        </w:rPr>
        <w:t xml:space="preserve"> | </w:t>
      </w:r>
      <w:proofErr w:type="spellStart"/>
      <w:r w:rsidRPr="006B6047">
        <w:rPr>
          <w:rFonts w:cs="Times New Roman"/>
        </w:rPr>
        <w:t>About</w:t>
      </w:r>
      <w:proofErr w:type="spellEnd"/>
      <w:r w:rsidRPr="006B6047">
        <w:rPr>
          <w:rFonts w:cs="Times New Roman"/>
        </w:rPr>
        <w:t xml:space="preserve"> </w:t>
      </w:r>
      <w:proofErr w:type="spellStart"/>
      <w:r w:rsidRPr="006B6047">
        <w:rPr>
          <w:rFonts w:cs="Times New Roman"/>
        </w:rPr>
        <w:t>Us</w:t>
      </w:r>
      <w:proofErr w:type="spellEnd"/>
      <w:r w:rsidRPr="006B6047">
        <w:rPr>
          <w:rFonts w:cs="Times New Roman"/>
        </w:rPr>
        <w:t xml:space="preserve">”, </w:t>
      </w:r>
      <w:proofErr w:type="spellStart"/>
      <w:r w:rsidRPr="006B6047">
        <w:rPr>
          <w:rFonts w:cs="Times New Roman"/>
        </w:rPr>
        <w:t>Zoho</w:t>
      </w:r>
      <w:proofErr w:type="spellEnd"/>
      <w:r w:rsidRPr="006B6047">
        <w:rPr>
          <w:rFonts w:cs="Times New Roman"/>
        </w:rPr>
        <w:t>. Elérés: 2024. december 12. [Online]. Elérhető: https://www.zoho.com/aboutus.html</w:t>
      </w:r>
    </w:p>
    <w:p w14:paraId="6E832628" w14:textId="77777777" w:rsidR="006B6047" w:rsidRPr="006B6047" w:rsidRDefault="006B6047" w:rsidP="006B6047">
      <w:pPr>
        <w:pStyle w:val="Irodalomjegyzk"/>
        <w:rPr>
          <w:rFonts w:cs="Times New Roman"/>
        </w:rPr>
      </w:pPr>
      <w:r w:rsidRPr="006B6047">
        <w:rPr>
          <w:rFonts w:cs="Times New Roman"/>
        </w:rPr>
        <w:t>[8]</w:t>
      </w:r>
      <w:r w:rsidRPr="006B6047">
        <w:rPr>
          <w:rFonts w:cs="Times New Roman"/>
        </w:rPr>
        <w:tab/>
        <w:t xml:space="preserve">„HTML5”, </w:t>
      </w:r>
      <w:r w:rsidRPr="006B6047">
        <w:rPr>
          <w:rFonts w:cs="Times New Roman"/>
          <w:i/>
          <w:iCs/>
        </w:rPr>
        <w:t>Wikipedia</w:t>
      </w:r>
      <w:r w:rsidRPr="006B6047">
        <w:rPr>
          <w:rFonts w:cs="Times New Roman"/>
        </w:rPr>
        <w:t>. 2024. április 18. Elérés: 2024. április 18. [Online]. Elérhető: https://en.wikipedia.org/w/index.php?title=HTML5&amp;oldid=1219524906</w:t>
      </w:r>
    </w:p>
    <w:p w14:paraId="385BBBCD" w14:textId="77777777" w:rsidR="006B6047" w:rsidRPr="006B6047" w:rsidRDefault="006B6047" w:rsidP="006B6047">
      <w:pPr>
        <w:pStyle w:val="Irodalomjegyzk"/>
        <w:rPr>
          <w:rFonts w:cs="Times New Roman"/>
        </w:rPr>
      </w:pPr>
      <w:r w:rsidRPr="006B6047">
        <w:rPr>
          <w:rFonts w:cs="Times New Roman"/>
        </w:rPr>
        <w:t>[9]</w:t>
      </w:r>
      <w:r w:rsidRPr="006B6047">
        <w:rPr>
          <w:rFonts w:cs="Times New Roman"/>
        </w:rPr>
        <w:tab/>
        <w:t xml:space="preserve">„HTML”, </w:t>
      </w:r>
      <w:r w:rsidRPr="006B6047">
        <w:rPr>
          <w:rFonts w:cs="Times New Roman"/>
          <w:i/>
          <w:iCs/>
        </w:rPr>
        <w:t>Wikipedia</w:t>
      </w:r>
      <w:r w:rsidRPr="006B6047">
        <w:rPr>
          <w:rFonts w:cs="Times New Roman"/>
        </w:rPr>
        <w:t>. 2024. április 16. Elérés: 2024. április 18. [Online]. Elérhető: https://en.wikipedia.org/w/index.php?title=HTML&amp;oldid=1219285383</w:t>
      </w:r>
    </w:p>
    <w:p w14:paraId="32407746" w14:textId="77777777" w:rsidR="006B6047" w:rsidRPr="006B6047" w:rsidRDefault="006B6047" w:rsidP="006B6047">
      <w:pPr>
        <w:pStyle w:val="Irodalomjegyzk"/>
        <w:rPr>
          <w:rFonts w:cs="Times New Roman"/>
        </w:rPr>
      </w:pPr>
      <w:r w:rsidRPr="006B6047">
        <w:rPr>
          <w:rFonts w:cs="Times New Roman"/>
        </w:rPr>
        <w:t>[10]</w:t>
      </w:r>
      <w:r w:rsidRPr="006B6047">
        <w:rPr>
          <w:rFonts w:cs="Times New Roman"/>
        </w:rPr>
        <w:tab/>
        <w:t>„HTML Standard”. Elérés: 2024. május 6. [Online]. Elérhető: https://html.spec.whatwg.org/multipage/</w:t>
      </w:r>
    </w:p>
    <w:p w14:paraId="6E2C7D10" w14:textId="77777777" w:rsidR="006B6047" w:rsidRPr="006B6047" w:rsidRDefault="006B6047" w:rsidP="006B6047">
      <w:pPr>
        <w:pStyle w:val="Irodalomjegyzk"/>
        <w:rPr>
          <w:rFonts w:cs="Times New Roman"/>
        </w:rPr>
      </w:pPr>
      <w:r w:rsidRPr="006B6047">
        <w:rPr>
          <w:rFonts w:cs="Times New Roman"/>
        </w:rPr>
        <w:t>[11]</w:t>
      </w:r>
      <w:r w:rsidRPr="006B6047">
        <w:rPr>
          <w:rFonts w:cs="Times New Roman"/>
        </w:rPr>
        <w:tab/>
        <w:t xml:space="preserve">„CSS”, </w:t>
      </w:r>
      <w:r w:rsidRPr="006B6047">
        <w:rPr>
          <w:rFonts w:cs="Times New Roman"/>
          <w:i/>
          <w:iCs/>
        </w:rPr>
        <w:t>Wikipedia</w:t>
      </w:r>
      <w:r w:rsidRPr="006B6047">
        <w:rPr>
          <w:rFonts w:cs="Times New Roman"/>
        </w:rPr>
        <w:t>. 2024. április 9. Elérés: 2024. április 18. [Online]. Elérhető: https://en.wikipedia.org/w/index.php?title=CSS&amp;oldid=1217996434</w:t>
      </w:r>
    </w:p>
    <w:p w14:paraId="3BC6B757" w14:textId="77777777" w:rsidR="006B6047" w:rsidRPr="006B6047" w:rsidRDefault="006B6047" w:rsidP="006B6047">
      <w:pPr>
        <w:pStyle w:val="Irodalomjegyzk"/>
        <w:rPr>
          <w:rFonts w:cs="Times New Roman"/>
        </w:rPr>
      </w:pPr>
      <w:r w:rsidRPr="006B6047">
        <w:rPr>
          <w:rFonts w:cs="Times New Roman"/>
        </w:rPr>
        <w:t>[12]</w:t>
      </w:r>
      <w:r w:rsidRPr="006B6047">
        <w:rPr>
          <w:rFonts w:cs="Times New Roman"/>
        </w:rPr>
        <w:tab/>
        <w:t>„</w:t>
      </w:r>
      <w:proofErr w:type="spellStart"/>
      <w:r w:rsidRPr="006B6047">
        <w:rPr>
          <w:rFonts w:cs="Times New Roman"/>
        </w:rPr>
        <w:t>Cascading</w:t>
      </w:r>
      <w:proofErr w:type="spellEnd"/>
      <w:r w:rsidRPr="006B6047">
        <w:rPr>
          <w:rFonts w:cs="Times New Roman"/>
        </w:rPr>
        <w:t xml:space="preserve"> </w:t>
      </w:r>
      <w:proofErr w:type="spellStart"/>
      <w:r w:rsidRPr="006B6047">
        <w:rPr>
          <w:rFonts w:cs="Times New Roman"/>
        </w:rPr>
        <w:t>Style</w:t>
      </w:r>
      <w:proofErr w:type="spellEnd"/>
      <w:r w:rsidRPr="006B6047">
        <w:rPr>
          <w:rFonts w:cs="Times New Roman"/>
        </w:rPr>
        <w:t xml:space="preserve"> </w:t>
      </w:r>
      <w:proofErr w:type="spellStart"/>
      <w:r w:rsidRPr="006B6047">
        <w:rPr>
          <w:rFonts w:cs="Times New Roman"/>
        </w:rPr>
        <w:t>Sheets</w:t>
      </w:r>
      <w:proofErr w:type="spellEnd"/>
      <w:r w:rsidRPr="006B6047">
        <w:rPr>
          <w:rFonts w:cs="Times New Roman"/>
        </w:rPr>
        <w:t>”. Elérés: 2024. május 6. [Online]. Elérhető: https://www.w3.org/Style/CSS/Overview.en.html</w:t>
      </w:r>
    </w:p>
    <w:p w14:paraId="51744711" w14:textId="77777777" w:rsidR="006B6047" w:rsidRPr="006B6047" w:rsidRDefault="006B6047" w:rsidP="006B6047">
      <w:pPr>
        <w:pStyle w:val="Irodalomjegyzk"/>
        <w:rPr>
          <w:rFonts w:cs="Times New Roman"/>
        </w:rPr>
      </w:pPr>
      <w:r w:rsidRPr="006B6047">
        <w:rPr>
          <w:rFonts w:cs="Times New Roman"/>
        </w:rPr>
        <w:t>[13]</w:t>
      </w:r>
      <w:r w:rsidRPr="006B6047">
        <w:rPr>
          <w:rFonts w:cs="Times New Roman"/>
        </w:rPr>
        <w:tab/>
        <w:t>„</w:t>
      </w:r>
      <w:proofErr w:type="spellStart"/>
      <w:r w:rsidRPr="006B6047">
        <w:rPr>
          <w:rFonts w:cs="Times New Roman"/>
        </w:rPr>
        <w:t>How</w:t>
      </w:r>
      <w:proofErr w:type="spellEnd"/>
      <w:r w:rsidRPr="006B6047">
        <w:rPr>
          <w:rFonts w:cs="Times New Roman"/>
        </w:rPr>
        <w:t xml:space="preserve"> </w:t>
      </w:r>
      <w:proofErr w:type="spellStart"/>
      <w:r w:rsidRPr="006B6047">
        <w:rPr>
          <w:rFonts w:cs="Times New Roman"/>
        </w:rPr>
        <w:t>to</w:t>
      </w:r>
      <w:proofErr w:type="spellEnd"/>
      <w:r w:rsidRPr="006B6047">
        <w:rPr>
          <w:rFonts w:cs="Times New Roman"/>
        </w:rPr>
        <w:t xml:space="preserve"> </w:t>
      </w:r>
      <w:proofErr w:type="spellStart"/>
      <w:r w:rsidRPr="006B6047">
        <w:rPr>
          <w:rFonts w:cs="Times New Roman"/>
        </w:rPr>
        <w:t>use</w:t>
      </w:r>
      <w:proofErr w:type="spellEnd"/>
      <w:r w:rsidRPr="006B6047">
        <w:rPr>
          <w:rFonts w:cs="Times New Roman"/>
        </w:rPr>
        <w:t xml:space="preserve"> </w:t>
      </w:r>
      <w:proofErr w:type="spellStart"/>
      <w:r w:rsidRPr="006B6047">
        <w:rPr>
          <w:rFonts w:cs="Times New Roman"/>
        </w:rPr>
        <w:t>Selector</w:t>
      </w:r>
      <w:proofErr w:type="spellEnd"/>
      <w:r w:rsidRPr="006B6047">
        <w:rPr>
          <w:rFonts w:cs="Times New Roman"/>
        </w:rPr>
        <w:t xml:space="preserve"> </w:t>
      </w:r>
      <w:proofErr w:type="spellStart"/>
      <w:r w:rsidRPr="006B6047">
        <w:rPr>
          <w:rFonts w:cs="Times New Roman"/>
        </w:rPr>
        <w:t>Inheritance</w:t>
      </w:r>
      <w:proofErr w:type="spellEnd"/>
      <w:r w:rsidRPr="006B6047">
        <w:rPr>
          <w:rFonts w:cs="Times New Roman"/>
        </w:rPr>
        <w:t xml:space="preserve"> and </w:t>
      </w:r>
      <w:proofErr w:type="spellStart"/>
      <w:r w:rsidRPr="006B6047">
        <w:rPr>
          <w:rFonts w:cs="Times New Roman"/>
        </w:rPr>
        <w:t>Multiple</w:t>
      </w:r>
      <w:proofErr w:type="spellEnd"/>
      <w:r w:rsidRPr="006B6047">
        <w:rPr>
          <w:rFonts w:cs="Times New Roman"/>
        </w:rPr>
        <w:t xml:space="preserve"> </w:t>
      </w:r>
      <w:proofErr w:type="spellStart"/>
      <w:proofErr w:type="gramStart"/>
      <w:r w:rsidRPr="006B6047">
        <w:rPr>
          <w:rFonts w:cs="Times New Roman"/>
        </w:rPr>
        <w:t>Inheritance</w:t>
      </w:r>
      <w:proofErr w:type="spellEnd"/>
      <w:r w:rsidRPr="006B6047">
        <w:rPr>
          <w:rFonts w:cs="Times New Roman"/>
        </w:rPr>
        <w:t> ?</w:t>
      </w:r>
      <w:proofErr w:type="gramEnd"/>
      <w:r w:rsidRPr="006B6047">
        <w:rPr>
          <w:rFonts w:cs="Times New Roman"/>
        </w:rPr>
        <w:t xml:space="preserve">”, </w:t>
      </w:r>
      <w:proofErr w:type="spellStart"/>
      <w:r w:rsidRPr="006B6047">
        <w:rPr>
          <w:rFonts w:cs="Times New Roman"/>
        </w:rPr>
        <w:t>GeeksforGeeks</w:t>
      </w:r>
      <w:proofErr w:type="spellEnd"/>
      <w:r w:rsidRPr="006B6047">
        <w:rPr>
          <w:rFonts w:cs="Times New Roman"/>
        </w:rPr>
        <w:t>. Elérés: 2024. december 9. [Online]. Elérhető: https://www.geeksforgeeks.org/how-to-use-selector-inheritance-and-multiple-inheritance/</w:t>
      </w:r>
    </w:p>
    <w:p w14:paraId="74D7356F" w14:textId="77777777" w:rsidR="006B6047" w:rsidRPr="006B6047" w:rsidRDefault="006B6047" w:rsidP="006B6047">
      <w:pPr>
        <w:pStyle w:val="Irodalomjegyzk"/>
        <w:rPr>
          <w:rFonts w:cs="Times New Roman"/>
        </w:rPr>
      </w:pPr>
      <w:r w:rsidRPr="006B6047">
        <w:rPr>
          <w:rFonts w:cs="Times New Roman"/>
        </w:rPr>
        <w:t>[14]</w:t>
      </w:r>
      <w:r w:rsidRPr="006B6047">
        <w:rPr>
          <w:rFonts w:cs="Times New Roman"/>
        </w:rPr>
        <w:tab/>
        <w:t>„Sass: @mixin and @include”. Elérés: 2024. május 6. [Online]. Elérhető: https://sass-lang.com/documentation/at-rules/mixin/</w:t>
      </w:r>
    </w:p>
    <w:p w14:paraId="7F29D07E" w14:textId="77777777" w:rsidR="006B6047" w:rsidRPr="006B6047" w:rsidRDefault="006B6047" w:rsidP="006B6047">
      <w:pPr>
        <w:pStyle w:val="Irodalomjegyzk"/>
        <w:rPr>
          <w:rFonts w:cs="Times New Roman"/>
        </w:rPr>
      </w:pPr>
      <w:r w:rsidRPr="006B6047">
        <w:rPr>
          <w:rFonts w:cs="Times New Roman"/>
        </w:rPr>
        <w:t>[15]</w:t>
      </w:r>
      <w:r w:rsidRPr="006B6047">
        <w:rPr>
          <w:rFonts w:cs="Times New Roman"/>
        </w:rPr>
        <w:tab/>
        <w:t xml:space="preserve">„SASS </w:t>
      </w:r>
      <w:proofErr w:type="spellStart"/>
      <w:r w:rsidRPr="006B6047">
        <w:rPr>
          <w:rFonts w:cs="Times New Roman"/>
        </w:rPr>
        <w:t>Vs</w:t>
      </w:r>
      <w:proofErr w:type="spellEnd"/>
      <w:r w:rsidRPr="006B6047">
        <w:rPr>
          <w:rFonts w:cs="Times New Roman"/>
        </w:rPr>
        <w:t xml:space="preserve"> SCSS: </w:t>
      </w:r>
      <w:proofErr w:type="spellStart"/>
      <w:r w:rsidRPr="006B6047">
        <w:rPr>
          <w:rFonts w:cs="Times New Roman"/>
        </w:rPr>
        <w:t>What’s</w:t>
      </w:r>
      <w:proofErr w:type="spellEnd"/>
      <w:r w:rsidRPr="006B6047">
        <w:rPr>
          <w:rFonts w:cs="Times New Roman"/>
        </w:rPr>
        <w:t xml:space="preserve"> The </w:t>
      </w:r>
      <w:proofErr w:type="spellStart"/>
      <w:r w:rsidRPr="006B6047">
        <w:rPr>
          <w:rFonts w:cs="Times New Roman"/>
        </w:rPr>
        <w:t>Difference</w:t>
      </w:r>
      <w:proofErr w:type="spellEnd"/>
      <w:r w:rsidRPr="006B6047">
        <w:rPr>
          <w:rFonts w:cs="Times New Roman"/>
        </w:rPr>
        <w:t xml:space="preserve">?”, </w:t>
      </w:r>
      <w:proofErr w:type="spellStart"/>
      <w:r w:rsidRPr="006B6047">
        <w:rPr>
          <w:rFonts w:cs="Times New Roman"/>
        </w:rPr>
        <w:t>InterviewBit</w:t>
      </w:r>
      <w:proofErr w:type="spellEnd"/>
      <w:r w:rsidRPr="006B6047">
        <w:rPr>
          <w:rFonts w:cs="Times New Roman"/>
        </w:rPr>
        <w:t>. Elérés: 2024. április 18. [Online]. Elérhető: https://www.interviewbit.com/blog/sass-vs-scss/</w:t>
      </w:r>
    </w:p>
    <w:p w14:paraId="023064A5" w14:textId="77777777" w:rsidR="006B6047" w:rsidRPr="006B6047" w:rsidRDefault="006B6047" w:rsidP="006B6047">
      <w:pPr>
        <w:pStyle w:val="Irodalomjegyzk"/>
        <w:rPr>
          <w:rFonts w:cs="Times New Roman"/>
        </w:rPr>
      </w:pPr>
      <w:r w:rsidRPr="006B6047">
        <w:rPr>
          <w:rFonts w:cs="Times New Roman"/>
        </w:rPr>
        <w:t>[16]</w:t>
      </w:r>
      <w:r w:rsidRPr="006B6047">
        <w:rPr>
          <w:rFonts w:cs="Times New Roman"/>
        </w:rPr>
        <w:tab/>
        <w:t>„</w:t>
      </w:r>
      <w:proofErr w:type="gramStart"/>
      <w:r w:rsidRPr="006B6047">
        <w:rPr>
          <w:rFonts w:cs="Times New Roman"/>
        </w:rPr>
        <w:t>File:Sass</w:t>
      </w:r>
      <w:proofErr w:type="gramEnd"/>
      <w:r w:rsidRPr="006B6047">
        <w:rPr>
          <w:rFonts w:cs="Times New Roman"/>
        </w:rPr>
        <w:t xml:space="preserve"> </w:t>
      </w:r>
      <w:proofErr w:type="spellStart"/>
      <w:r w:rsidRPr="006B6047">
        <w:rPr>
          <w:rFonts w:cs="Times New Roman"/>
        </w:rPr>
        <w:t>Logo</w:t>
      </w:r>
      <w:proofErr w:type="spellEnd"/>
      <w:r w:rsidRPr="006B6047">
        <w:rPr>
          <w:rFonts w:cs="Times New Roman"/>
        </w:rPr>
        <w:t xml:space="preserve"> </w:t>
      </w:r>
      <w:proofErr w:type="spellStart"/>
      <w:r w:rsidRPr="006B6047">
        <w:rPr>
          <w:rFonts w:cs="Times New Roman"/>
        </w:rPr>
        <w:t>Color.svg</w:t>
      </w:r>
      <w:proofErr w:type="spellEnd"/>
      <w:r w:rsidRPr="006B6047">
        <w:rPr>
          <w:rFonts w:cs="Times New Roman"/>
        </w:rPr>
        <w:t xml:space="preserve"> - Wikipedia”. Elérés: 2024. május 6. [Online]. Elérhető: https://commons.wikimedia.org/wiki/File:Sass_Logo_Color.svg</w:t>
      </w:r>
    </w:p>
    <w:p w14:paraId="1591AC97" w14:textId="77777777" w:rsidR="006B6047" w:rsidRPr="006B6047" w:rsidRDefault="006B6047" w:rsidP="006B6047">
      <w:pPr>
        <w:pStyle w:val="Irodalomjegyzk"/>
        <w:rPr>
          <w:rFonts w:cs="Times New Roman"/>
        </w:rPr>
      </w:pPr>
      <w:r w:rsidRPr="006B6047">
        <w:rPr>
          <w:rFonts w:cs="Times New Roman"/>
        </w:rPr>
        <w:t>[17]</w:t>
      </w:r>
      <w:r w:rsidRPr="006B6047">
        <w:rPr>
          <w:rFonts w:cs="Times New Roman"/>
        </w:rPr>
        <w:tab/>
        <w:t xml:space="preserve">„Sass: Sass </w:t>
      </w:r>
      <w:proofErr w:type="spellStart"/>
      <w:r w:rsidRPr="006B6047">
        <w:rPr>
          <w:rFonts w:cs="Times New Roman"/>
        </w:rPr>
        <w:t>Basics</w:t>
      </w:r>
      <w:proofErr w:type="spellEnd"/>
      <w:r w:rsidRPr="006B6047">
        <w:rPr>
          <w:rFonts w:cs="Times New Roman"/>
        </w:rPr>
        <w:t>”. Elérés: 2024. április 18. [Online]. Elérhető: https://sass-lang.com/guide/</w:t>
      </w:r>
    </w:p>
    <w:p w14:paraId="1096DB80" w14:textId="77777777" w:rsidR="006B6047" w:rsidRPr="006B6047" w:rsidRDefault="006B6047" w:rsidP="006B6047">
      <w:pPr>
        <w:pStyle w:val="Irodalomjegyzk"/>
        <w:rPr>
          <w:rFonts w:cs="Times New Roman"/>
        </w:rPr>
      </w:pPr>
      <w:r w:rsidRPr="006B6047">
        <w:rPr>
          <w:rFonts w:cs="Times New Roman"/>
        </w:rPr>
        <w:t>[18]</w:t>
      </w:r>
      <w:r w:rsidRPr="006B6047">
        <w:rPr>
          <w:rFonts w:cs="Times New Roman"/>
        </w:rPr>
        <w:tab/>
        <w:t xml:space="preserve">„Sass: </w:t>
      </w:r>
      <w:proofErr w:type="spellStart"/>
      <w:r w:rsidRPr="006B6047">
        <w:rPr>
          <w:rFonts w:cs="Times New Roman"/>
        </w:rPr>
        <w:t>Variables</w:t>
      </w:r>
      <w:proofErr w:type="spellEnd"/>
      <w:r w:rsidRPr="006B6047">
        <w:rPr>
          <w:rFonts w:cs="Times New Roman"/>
        </w:rPr>
        <w:t>”. Elérés: 2024. május 6. [Online]. Elérhető: https://sass-lang.com/documentation/variables/</w:t>
      </w:r>
    </w:p>
    <w:p w14:paraId="066F824A" w14:textId="77777777" w:rsidR="006B6047" w:rsidRPr="006B6047" w:rsidRDefault="006B6047" w:rsidP="006B6047">
      <w:pPr>
        <w:pStyle w:val="Irodalomjegyzk"/>
        <w:rPr>
          <w:rFonts w:cs="Times New Roman"/>
        </w:rPr>
      </w:pPr>
      <w:r w:rsidRPr="006B6047">
        <w:rPr>
          <w:rFonts w:cs="Times New Roman"/>
        </w:rPr>
        <w:t>[19]</w:t>
      </w:r>
      <w:r w:rsidRPr="006B6047">
        <w:rPr>
          <w:rFonts w:cs="Times New Roman"/>
        </w:rPr>
        <w:tab/>
        <w:t>M. Peng, „</w:t>
      </w:r>
      <w:proofErr w:type="spellStart"/>
      <w:r w:rsidRPr="006B6047">
        <w:rPr>
          <w:rFonts w:cs="Times New Roman"/>
        </w:rPr>
        <w:t>Multithreading</w:t>
      </w:r>
      <w:proofErr w:type="spellEnd"/>
      <w:r w:rsidRPr="006B6047">
        <w:rPr>
          <w:rFonts w:cs="Times New Roman"/>
        </w:rPr>
        <w:t xml:space="preserve"> </w:t>
      </w:r>
      <w:proofErr w:type="spellStart"/>
      <w:r w:rsidRPr="006B6047">
        <w:rPr>
          <w:rFonts w:cs="Times New Roman"/>
        </w:rPr>
        <w:t>Javascript</w:t>
      </w:r>
      <w:proofErr w:type="spellEnd"/>
      <w:r w:rsidRPr="006B6047">
        <w:rPr>
          <w:rFonts w:cs="Times New Roman"/>
        </w:rPr>
        <w:t xml:space="preserve">”, </w:t>
      </w:r>
      <w:proofErr w:type="spellStart"/>
      <w:r w:rsidRPr="006B6047">
        <w:rPr>
          <w:rFonts w:cs="Times New Roman"/>
        </w:rPr>
        <w:t>Hackmamba</w:t>
      </w:r>
      <w:proofErr w:type="spellEnd"/>
      <w:r w:rsidRPr="006B6047">
        <w:rPr>
          <w:rFonts w:cs="Times New Roman"/>
        </w:rPr>
        <w:t>. Elérés: 2024. április 24. [Online]. Elérhető: https://medium.com/techtrument/multithreading-javascript-46156179cf9a</w:t>
      </w:r>
    </w:p>
    <w:p w14:paraId="7EE5FA9D" w14:textId="77777777" w:rsidR="006B6047" w:rsidRPr="006B6047" w:rsidRDefault="006B6047" w:rsidP="006B6047">
      <w:pPr>
        <w:pStyle w:val="Irodalomjegyzk"/>
        <w:rPr>
          <w:rFonts w:cs="Times New Roman"/>
        </w:rPr>
      </w:pPr>
      <w:r w:rsidRPr="006B6047">
        <w:rPr>
          <w:rFonts w:cs="Times New Roman"/>
        </w:rPr>
        <w:t>[20]</w:t>
      </w:r>
      <w:r w:rsidRPr="006B6047">
        <w:rPr>
          <w:rFonts w:cs="Times New Roman"/>
        </w:rPr>
        <w:tab/>
        <w:t xml:space="preserve">R. </w:t>
      </w:r>
      <w:proofErr w:type="spellStart"/>
      <w:r w:rsidRPr="006B6047">
        <w:rPr>
          <w:rFonts w:cs="Times New Roman"/>
        </w:rPr>
        <w:t>via</w:t>
      </w:r>
      <w:proofErr w:type="spellEnd"/>
      <w:r w:rsidRPr="006B6047">
        <w:rPr>
          <w:rFonts w:cs="Times New Roman"/>
        </w:rPr>
        <w:t xml:space="preserve"> C. Williams, </w:t>
      </w:r>
      <w:proofErr w:type="gramStart"/>
      <w:r w:rsidRPr="006B6047">
        <w:rPr>
          <w:rFonts w:cs="Times New Roman"/>
          <w:i/>
          <w:iCs/>
        </w:rPr>
        <w:t xml:space="preserve">English:  </w:t>
      </w:r>
      <w:proofErr w:type="spellStart"/>
      <w:r w:rsidRPr="006B6047">
        <w:rPr>
          <w:rFonts w:cs="Times New Roman"/>
          <w:i/>
          <w:iCs/>
        </w:rPr>
        <w:t>Unofficial</w:t>
      </w:r>
      <w:proofErr w:type="spellEnd"/>
      <w:proofErr w:type="gramEnd"/>
      <w:r w:rsidRPr="006B6047">
        <w:rPr>
          <w:rFonts w:cs="Times New Roman"/>
          <w:i/>
          <w:iCs/>
        </w:rPr>
        <w:t xml:space="preserve"> JavaScript </w:t>
      </w:r>
      <w:proofErr w:type="spellStart"/>
      <w:r w:rsidRPr="006B6047">
        <w:rPr>
          <w:rFonts w:cs="Times New Roman"/>
          <w:i/>
          <w:iCs/>
        </w:rPr>
        <w:t>logo</w:t>
      </w:r>
      <w:proofErr w:type="spellEnd"/>
      <w:r w:rsidRPr="006B6047">
        <w:rPr>
          <w:rFonts w:cs="Times New Roman"/>
          <w:i/>
          <w:iCs/>
        </w:rPr>
        <w:t xml:space="preserve"> </w:t>
      </w:r>
      <w:proofErr w:type="spellStart"/>
      <w:r w:rsidRPr="006B6047">
        <w:rPr>
          <w:rFonts w:cs="Times New Roman"/>
          <w:i/>
          <w:iCs/>
        </w:rPr>
        <w:t>by</w:t>
      </w:r>
      <w:proofErr w:type="spellEnd"/>
      <w:r w:rsidRPr="006B6047">
        <w:rPr>
          <w:rFonts w:cs="Times New Roman"/>
          <w:i/>
          <w:iCs/>
        </w:rPr>
        <w:t xml:space="preserve"> Chris Williams, </w:t>
      </w:r>
      <w:proofErr w:type="spellStart"/>
      <w:r w:rsidRPr="006B6047">
        <w:rPr>
          <w:rFonts w:cs="Times New Roman"/>
          <w:i/>
          <w:iCs/>
        </w:rPr>
        <w:t>from</w:t>
      </w:r>
      <w:proofErr w:type="spellEnd"/>
      <w:r w:rsidRPr="006B6047">
        <w:rPr>
          <w:rFonts w:cs="Times New Roman"/>
          <w:i/>
          <w:iCs/>
        </w:rPr>
        <w:t xml:space="preserve"> </w:t>
      </w:r>
      <w:r w:rsidRPr="006B6047">
        <w:rPr>
          <w:rFonts w:cs="Times New Roman"/>
          <w:i/>
          <w:iCs/>
        </w:rPr>
        <w:lastRenderedPageBreak/>
        <w:t xml:space="preserve">GitHub logo.js, </w:t>
      </w:r>
      <w:proofErr w:type="spellStart"/>
      <w:r w:rsidRPr="006B6047">
        <w:rPr>
          <w:rFonts w:cs="Times New Roman"/>
          <w:i/>
          <w:iCs/>
        </w:rPr>
        <w:t>under</w:t>
      </w:r>
      <w:proofErr w:type="spellEnd"/>
      <w:r w:rsidRPr="006B6047">
        <w:rPr>
          <w:rFonts w:cs="Times New Roman"/>
          <w:i/>
          <w:iCs/>
        </w:rPr>
        <w:t xml:space="preserve"> </w:t>
      </w:r>
      <w:proofErr w:type="spellStart"/>
      <w:r w:rsidRPr="006B6047">
        <w:rPr>
          <w:rFonts w:cs="Times New Roman"/>
          <w:i/>
          <w:iCs/>
        </w:rPr>
        <w:t>very</w:t>
      </w:r>
      <w:proofErr w:type="spellEnd"/>
      <w:r w:rsidRPr="006B6047">
        <w:rPr>
          <w:rFonts w:cs="Times New Roman"/>
          <w:i/>
          <w:iCs/>
        </w:rPr>
        <w:t xml:space="preserve"> </w:t>
      </w:r>
      <w:proofErr w:type="spellStart"/>
      <w:r w:rsidRPr="006B6047">
        <w:rPr>
          <w:rFonts w:cs="Times New Roman"/>
          <w:i/>
          <w:iCs/>
        </w:rPr>
        <w:t>permissive</w:t>
      </w:r>
      <w:proofErr w:type="spellEnd"/>
      <w:r w:rsidRPr="006B6047">
        <w:rPr>
          <w:rFonts w:cs="Times New Roman"/>
          <w:i/>
          <w:iCs/>
        </w:rPr>
        <w:t xml:space="preserve"> </w:t>
      </w:r>
      <w:proofErr w:type="spellStart"/>
      <w:r w:rsidRPr="006B6047">
        <w:rPr>
          <w:rFonts w:cs="Times New Roman"/>
          <w:i/>
          <w:iCs/>
        </w:rPr>
        <w:t>licensing</w:t>
      </w:r>
      <w:proofErr w:type="spellEnd"/>
      <w:r w:rsidRPr="006B6047">
        <w:rPr>
          <w:rFonts w:cs="Times New Roman"/>
          <w:i/>
          <w:iCs/>
        </w:rPr>
        <w:t xml:space="preserve"> (WTFPL).</w:t>
      </w:r>
      <w:r w:rsidRPr="006B6047">
        <w:rPr>
          <w:rFonts w:cs="Times New Roman"/>
        </w:rPr>
        <w:t xml:space="preserve"> 2011. Elérés: 2024. április 24. [Online]. Elérhető: https://commons.wikimedia.org/wiki/File:JavaScript-logo.png</w:t>
      </w:r>
    </w:p>
    <w:p w14:paraId="57CC5FE8" w14:textId="77777777" w:rsidR="006B6047" w:rsidRPr="006B6047" w:rsidRDefault="006B6047" w:rsidP="006B6047">
      <w:pPr>
        <w:pStyle w:val="Irodalomjegyzk"/>
        <w:rPr>
          <w:rFonts w:cs="Times New Roman"/>
        </w:rPr>
      </w:pPr>
      <w:r w:rsidRPr="006B6047">
        <w:rPr>
          <w:rFonts w:cs="Times New Roman"/>
        </w:rPr>
        <w:t>[21]</w:t>
      </w:r>
      <w:r w:rsidRPr="006B6047">
        <w:rPr>
          <w:rFonts w:cs="Times New Roman"/>
        </w:rPr>
        <w:tab/>
        <w:t>„</w:t>
      </w:r>
      <w:proofErr w:type="spellStart"/>
      <w:r w:rsidRPr="006B6047">
        <w:rPr>
          <w:rFonts w:cs="Times New Roman"/>
        </w:rPr>
        <w:t>First-class</w:t>
      </w:r>
      <w:proofErr w:type="spellEnd"/>
      <w:r w:rsidRPr="006B6047">
        <w:rPr>
          <w:rFonts w:cs="Times New Roman"/>
        </w:rPr>
        <w:t xml:space="preserve"> </w:t>
      </w:r>
      <w:proofErr w:type="spellStart"/>
      <w:r w:rsidRPr="006B6047">
        <w:rPr>
          <w:rFonts w:cs="Times New Roman"/>
        </w:rPr>
        <w:t>Function</w:t>
      </w:r>
      <w:proofErr w:type="spellEnd"/>
      <w:r w:rsidRPr="006B6047">
        <w:rPr>
          <w:rFonts w:cs="Times New Roman"/>
        </w:rPr>
        <w:t xml:space="preserve"> - MDN Web </w:t>
      </w:r>
      <w:proofErr w:type="spellStart"/>
      <w:r w:rsidRPr="006B6047">
        <w:rPr>
          <w:rFonts w:cs="Times New Roman"/>
        </w:rPr>
        <w:t>Docs</w:t>
      </w:r>
      <w:proofErr w:type="spellEnd"/>
      <w:r w:rsidRPr="006B6047">
        <w:rPr>
          <w:rFonts w:cs="Times New Roman"/>
        </w:rPr>
        <w:t xml:space="preserve"> </w:t>
      </w:r>
      <w:proofErr w:type="spellStart"/>
      <w:r w:rsidRPr="006B6047">
        <w:rPr>
          <w:rFonts w:cs="Times New Roman"/>
        </w:rPr>
        <w:t>Glossary</w:t>
      </w:r>
      <w:proofErr w:type="spellEnd"/>
      <w:r w:rsidRPr="006B6047">
        <w:rPr>
          <w:rFonts w:cs="Times New Roman"/>
        </w:rPr>
        <w:t xml:space="preserve">: </w:t>
      </w:r>
      <w:proofErr w:type="spellStart"/>
      <w:r w:rsidRPr="006B6047">
        <w:rPr>
          <w:rFonts w:cs="Times New Roman"/>
        </w:rPr>
        <w:t>Definitions</w:t>
      </w:r>
      <w:proofErr w:type="spellEnd"/>
      <w:r w:rsidRPr="006B6047">
        <w:rPr>
          <w:rFonts w:cs="Times New Roman"/>
        </w:rPr>
        <w:t xml:space="preserve"> of Web-</w:t>
      </w:r>
      <w:proofErr w:type="spellStart"/>
      <w:r w:rsidRPr="006B6047">
        <w:rPr>
          <w:rFonts w:cs="Times New Roman"/>
        </w:rPr>
        <w:t>related</w:t>
      </w:r>
      <w:proofErr w:type="spellEnd"/>
      <w:r w:rsidRPr="006B6047">
        <w:rPr>
          <w:rFonts w:cs="Times New Roman"/>
        </w:rPr>
        <w:t xml:space="preserve"> </w:t>
      </w:r>
      <w:proofErr w:type="spellStart"/>
      <w:r w:rsidRPr="006B6047">
        <w:rPr>
          <w:rFonts w:cs="Times New Roman"/>
        </w:rPr>
        <w:t>terms</w:t>
      </w:r>
      <w:proofErr w:type="spellEnd"/>
      <w:r w:rsidRPr="006B6047">
        <w:rPr>
          <w:rFonts w:cs="Times New Roman"/>
        </w:rPr>
        <w:t xml:space="preserve"> | MDN”. Elérés: 2024. április 24. [Online]. Elérhető: https://developer.mozilla.org/en-US/docs/Glossary/First-class_Function</w:t>
      </w:r>
    </w:p>
    <w:p w14:paraId="56881F52" w14:textId="77777777" w:rsidR="006B6047" w:rsidRPr="006B6047" w:rsidRDefault="006B6047" w:rsidP="006B6047">
      <w:pPr>
        <w:pStyle w:val="Irodalomjegyzk"/>
        <w:rPr>
          <w:rFonts w:cs="Times New Roman"/>
        </w:rPr>
      </w:pPr>
      <w:r w:rsidRPr="006B6047">
        <w:rPr>
          <w:rFonts w:cs="Times New Roman"/>
        </w:rPr>
        <w:t>[22]</w:t>
      </w:r>
      <w:r w:rsidRPr="006B6047">
        <w:rPr>
          <w:rFonts w:cs="Times New Roman"/>
        </w:rPr>
        <w:tab/>
        <w:t xml:space="preserve">„14 </w:t>
      </w:r>
      <w:proofErr w:type="spellStart"/>
      <w:r w:rsidRPr="006B6047">
        <w:rPr>
          <w:rFonts w:cs="Times New Roman"/>
        </w:rPr>
        <w:t>Things</w:t>
      </w:r>
      <w:proofErr w:type="spellEnd"/>
      <w:r w:rsidRPr="006B6047">
        <w:rPr>
          <w:rFonts w:cs="Times New Roman"/>
        </w:rPr>
        <w:t xml:space="preserve"> </w:t>
      </w:r>
      <w:proofErr w:type="spellStart"/>
      <w:r w:rsidRPr="006B6047">
        <w:rPr>
          <w:rFonts w:cs="Times New Roman"/>
        </w:rPr>
        <w:t>You</w:t>
      </w:r>
      <w:proofErr w:type="spellEnd"/>
      <w:r w:rsidRPr="006B6047">
        <w:rPr>
          <w:rFonts w:cs="Times New Roman"/>
        </w:rPr>
        <w:t xml:space="preserve"> </w:t>
      </w:r>
      <w:proofErr w:type="spellStart"/>
      <w:r w:rsidRPr="006B6047">
        <w:rPr>
          <w:rFonts w:cs="Times New Roman"/>
        </w:rPr>
        <w:t>Can</w:t>
      </w:r>
      <w:proofErr w:type="spellEnd"/>
      <w:r w:rsidRPr="006B6047">
        <w:rPr>
          <w:rFonts w:cs="Times New Roman"/>
        </w:rPr>
        <w:t xml:space="preserve"> </w:t>
      </w:r>
      <w:proofErr w:type="spellStart"/>
      <w:r w:rsidRPr="006B6047">
        <w:rPr>
          <w:rFonts w:cs="Times New Roman"/>
        </w:rPr>
        <w:t>Do</w:t>
      </w:r>
      <w:proofErr w:type="spellEnd"/>
      <w:r w:rsidRPr="006B6047">
        <w:rPr>
          <w:rFonts w:cs="Times New Roman"/>
        </w:rPr>
        <w:t xml:space="preserve"> </w:t>
      </w:r>
      <w:proofErr w:type="spellStart"/>
      <w:r w:rsidRPr="006B6047">
        <w:rPr>
          <w:rFonts w:cs="Times New Roman"/>
        </w:rPr>
        <w:t>with</w:t>
      </w:r>
      <w:proofErr w:type="spellEnd"/>
      <w:r w:rsidRPr="006B6047">
        <w:rPr>
          <w:rFonts w:cs="Times New Roman"/>
        </w:rPr>
        <w:t xml:space="preserve"> JavaScript”. Elérés: 2024. december 9. [Online]. Elérhető: https://www.orientsoftware.com/blog/what-can-you-do-with-javascript/</w:t>
      </w:r>
    </w:p>
    <w:p w14:paraId="3F26770A" w14:textId="77777777" w:rsidR="006B6047" w:rsidRPr="006B6047" w:rsidRDefault="006B6047" w:rsidP="006B6047">
      <w:pPr>
        <w:pStyle w:val="Irodalomjegyzk"/>
        <w:rPr>
          <w:rFonts w:cs="Times New Roman"/>
        </w:rPr>
      </w:pPr>
      <w:r w:rsidRPr="006B6047">
        <w:rPr>
          <w:rFonts w:cs="Times New Roman"/>
        </w:rPr>
        <w:t>[23]</w:t>
      </w:r>
      <w:r w:rsidRPr="006B6047">
        <w:rPr>
          <w:rFonts w:cs="Times New Roman"/>
        </w:rPr>
        <w:tab/>
        <w:t>„</w:t>
      </w:r>
      <w:proofErr w:type="spellStart"/>
      <w:r w:rsidRPr="006B6047">
        <w:rPr>
          <w:rFonts w:cs="Times New Roman"/>
        </w:rPr>
        <w:t>Prototype-based</w:t>
      </w:r>
      <w:proofErr w:type="spellEnd"/>
      <w:r w:rsidRPr="006B6047">
        <w:rPr>
          <w:rFonts w:cs="Times New Roman"/>
        </w:rPr>
        <w:t xml:space="preserve"> </w:t>
      </w:r>
      <w:proofErr w:type="spellStart"/>
      <w:r w:rsidRPr="006B6047">
        <w:rPr>
          <w:rFonts w:cs="Times New Roman"/>
        </w:rPr>
        <w:t>programming</w:t>
      </w:r>
      <w:proofErr w:type="spellEnd"/>
      <w:r w:rsidRPr="006B6047">
        <w:rPr>
          <w:rFonts w:cs="Times New Roman"/>
        </w:rPr>
        <w:t xml:space="preserve"> - MDN Web </w:t>
      </w:r>
      <w:proofErr w:type="spellStart"/>
      <w:r w:rsidRPr="006B6047">
        <w:rPr>
          <w:rFonts w:cs="Times New Roman"/>
        </w:rPr>
        <w:t>Docs</w:t>
      </w:r>
      <w:proofErr w:type="spellEnd"/>
      <w:r w:rsidRPr="006B6047">
        <w:rPr>
          <w:rFonts w:cs="Times New Roman"/>
        </w:rPr>
        <w:t xml:space="preserve"> </w:t>
      </w:r>
      <w:proofErr w:type="spellStart"/>
      <w:r w:rsidRPr="006B6047">
        <w:rPr>
          <w:rFonts w:cs="Times New Roman"/>
        </w:rPr>
        <w:t>Glossary</w:t>
      </w:r>
      <w:proofErr w:type="spellEnd"/>
      <w:r w:rsidRPr="006B6047">
        <w:rPr>
          <w:rFonts w:cs="Times New Roman"/>
        </w:rPr>
        <w:t xml:space="preserve">: </w:t>
      </w:r>
      <w:proofErr w:type="spellStart"/>
      <w:r w:rsidRPr="006B6047">
        <w:rPr>
          <w:rFonts w:cs="Times New Roman"/>
        </w:rPr>
        <w:t>Definitions</w:t>
      </w:r>
      <w:proofErr w:type="spellEnd"/>
      <w:r w:rsidRPr="006B6047">
        <w:rPr>
          <w:rFonts w:cs="Times New Roman"/>
        </w:rPr>
        <w:t xml:space="preserve"> of Web-</w:t>
      </w:r>
      <w:proofErr w:type="spellStart"/>
      <w:r w:rsidRPr="006B6047">
        <w:rPr>
          <w:rFonts w:cs="Times New Roman"/>
        </w:rPr>
        <w:t>related</w:t>
      </w:r>
      <w:proofErr w:type="spellEnd"/>
      <w:r w:rsidRPr="006B6047">
        <w:rPr>
          <w:rFonts w:cs="Times New Roman"/>
        </w:rPr>
        <w:t xml:space="preserve"> </w:t>
      </w:r>
      <w:proofErr w:type="spellStart"/>
      <w:r w:rsidRPr="006B6047">
        <w:rPr>
          <w:rFonts w:cs="Times New Roman"/>
        </w:rPr>
        <w:t>terms</w:t>
      </w:r>
      <w:proofErr w:type="spellEnd"/>
      <w:r w:rsidRPr="006B6047">
        <w:rPr>
          <w:rFonts w:cs="Times New Roman"/>
        </w:rPr>
        <w:t xml:space="preserve"> | MDN”. Elérés: 2024. december 9. [Online]. Elérhető: https://developer.mozilla.org/en-US/docs/Glossary/Prototype-based_programming</w:t>
      </w:r>
    </w:p>
    <w:p w14:paraId="41B183D7" w14:textId="77777777" w:rsidR="006B6047" w:rsidRPr="006B6047" w:rsidRDefault="006B6047" w:rsidP="006B6047">
      <w:pPr>
        <w:pStyle w:val="Irodalomjegyzk"/>
        <w:rPr>
          <w:rFonts w:cs="Times New Roman"/>
        </w:rPr>
      </w:pPr>
      <w:r w:rsidRPr="006B6047">
        <w:rPr>
          <w:rFonts w:cs="Times New Roman"/>
        </w:rPr>
        <w:t>[24]</w:t>
      </w:r>
      <w:r w:rsidRPr="006B6047">
        <w:rPr>
          <w:rFonts w:cs="Times New Roman"/>
        </w:rPr>
        <w:tab/>
        <w:t>„</w:t>
      </w:r>
      <w:proofErr w:type="spellStart"/>
      <w:r w:rsidRPr="006B6047">
        <w:rPr>
          <w:rFonts w:cs="Times New Roman"/>
        </w:rPr>
        <w:t>Using</w:t>
      </w:r>
      <w:proofErr w:type="spellEnd"/>
      <w:r w:rsidRPr="006B6047">
        <w:rPr>
          <w:rFonts w:cs="Times New Roman"/>
        </w:rPr>
        <w:t xml:space="preserve"> </w:t>
      </w:r>
      <w:proofErr w:type="spellStart"/>
      <w:r w:rsidRPr="006B6047">
        <w:rPr>
          <w:rFonts w:cs="Times New Roman"/>
        </w:rPr>
        <w:t>classes</w:t>
      </w:r>
      <w:proofErr w:type="spellEnd"/>
      <w:r w:rsidRPr="006B6047">
        <w:rPr>
          <w:rFonts w:cs="Times New Roman"/>
        </w:rPr>
        <w:t xml:space="preserve"> - JavaScript | MDN”. Elérés: 2024. december 12. [Online]. Elérhető: https://developer.mozilla.org/en-US/docs/Web/JavaScript/Guide/Using_classes</w:t>
      </w:r>
    </w:p>
    <w:p w14:paraId="521B9457" w14:textId="77777777" w:rsidR="006B6047" w:rsidRPr="006B6047" w:rsidRDefault="006B6047" w:rsidP="006B6047">
      <w:pPr>
        <w:pStyle w:val="Irodalomjegyzk"/>
        <w:rPr>
          <w:rFonts w:cs="Times New Roman"/>
        </w:rPr>
      </w:pPr>
      <w:r w:rsidRPr="006B6047">
        <w:rPr>
          <w:rFonts w:cs="Times New Roman"/>
        </w:rPr>
        <w:t>[25]</w:t>
      </w:r>
      <w:r w:rsidRPr="006B6047">
        <w:rPr>
          <w:rFonts w:cs="Times New Roman"/>
        </w:rPr>
        <w:tab/>
        <w:t xml:space="preserve">„JavaScript </w:t>
      </w:r>
      <w:proofErr w:type="spellStart"/>
      <w:r w:rsidRPr="006B6047">
        <w:rPr>
          <w:rFonts w:cs="Times New Roman"/>
        </w:rPr>
        <w:t>Programming</w:t>
      </w:r>
      <w:proofErr w:type="spellEnd"/>
      <w:r w:rsidRPr="006B6047">
        <w:rPr>
          <w:rFonts w:cs="Times New Roman"/>
        </w:rPr>
        <w:t xml:space="preserve"> </w:t>
      </w:r>
      <w:proofErr w:type="spellStart"/>
      <w:r w:rsidRPr="006B6047">
        <w:rPr>
          <w:rFonts w:cs="Times New Roman"/>
        </w:rPr>
        <w:t>Paradigms</w:t>
      </w:r>
      <w:proofErr w:type="spellEnd"/>
      <w:r w:rsidRPr="006B6047">
        <w:rPr>
          <w:rFonts w:cs="Times New Roman"/>
        </w:rPr>
        <w:t>”. Elérés: 2024. május 6. [Online]. Elérhető: https://byby.dev/js-paradigms</w:t>
      </w:r>
    </w:p>
    <w:p w14:paraId="0716A128" w14:textId="77777777" w:rsidR="006B6047" w:rsidRPr="006B6047" w:rsidRDefault="006B6047" w:rsidP="006B6047">
      <w:pPr>
        <w:pStyle w:val="Irodalomjegyzk"/>
        <w:rPr>
          <w:rFonts w:cs="Times New Roman"/>
        </w:rPr>
      </w:pPr>
      <w:r w:rsidRPr="006B6047">
        <w:rPr>
          <w:rFonts w:cs="Times New Roman"/>
        </w:rPr>
        <w:t>[26]</w:t>
      </w:r>
      <w:r w:rsidRPr="006B6047">
        <w:rPr>
          <w:rFonts w:cs="Times New Roman"/>
        </w:rPr>
        <w:tab/>
        <w:t>„JavaScript | MDN”. Elérés: 2024. április 24. [Online]. Elérhető: https://developer.mozilla.org/en-US/docs/Web/JavaScript</w:t>
      </w:r>
    </w:p>
    <w:p w14:paraId="0A311CF4" w14:textId="77777777" w:rsidR="006B6047" w:rsidRPr="006B6047" w:rsidRDefault="006B6047" w:rsidP="006B6047">
      <w:pPr>
        <w:pStyle w:val="Irodalomjegyzk"/>
        <w:rPr>
          <w:rFonts w:cs="Times New Roman"/>
        </w:rPr>
      </w:pPr>
      <w:r w:rsidRPr="006B6047">
        <w:rPr>
          <w:rFonts w:cs="Times New Roman"/>
        </w:rPr>
        <w:t>[27]</w:t>
      </w:r>
      <w:r w:rsidRPr="006B6047">
        <w:rPr>
          <w:rFonts w:cs="Times New Roman"/>
        </w:rPr>
        <w:tab/>
        <w:t>„</w:t>
      </w:r>
      <w:proofErr w:type="spellStart"/>
      <w:r w:rsidRPr="006B6047">
        <w:rPr>
          <w:rFonts w:cs="Times New Roman"/>
        </w:rPr>
        <w:t>TypeScript</w:t>
      </w:r>
      <w:proofErr w:type="spellEnd"/>
      <w:r w:rsidRPr="006B6047">
        <w:rPr>
          <w:rFonts w:cs="Times New Roman"/>
        </w:rPr>
        <w:t xml:space="preserve">”, </w:t>
      </w:r>
      <w:proofErr w:type="spellStart"/>
      <w:r w:rsidRPr="006B6047">
        <w:rPr>
          <w:rFonts w:cs="Times New Roman"/>
          <w:i/>
          <w:iCs/>
        </w:rPr>
        <w:t>Wikipedie</w:t>
      </w:r>
      <w:proofErr w:type="spellEnd"/>
      <w:r w:rsidRPr="006B6047">
        <w:rPr>
          <w:rFonts w:cs="Times New Roman"/>
        </w:rPr>
        <w:t>. 2023. október 30. Elérés: 2024. április 24. [Online]. Elérhető: https://cs.wikipedia.org/w/index.php?title=TypeScript&amp;oldid=23328659</w:t>
      </w:r>
    </w:p>
    <w:p w14:paraId="19307092" w14:textId="77777777" w:rsidR="006B6047" w:rsidRPr="006B6047" w:rsidRDefault="006B6047" w:rsidP="006B6047">
      <w:pPr>
        <w:pStyle w:val="Irodalomjegyzk"/>
        <w:rPr>
          <w:rFonts w:cs="Times New Roman"/>
        </w:rPr>
      </w:pPr>
      <w:r w:rsidRPr="006B6047">
        <w:rPr>
          <w:rFonts w:cs="Times New Roman"/>
        </w:rPr>
        <w:t>[28]</w:t>
      </w:r>
      <w:r w:rsidRPr="006B6047">
        <w:rPr>
          <w:rFonts w:cs="Times New Roman"/>
        </w:rPr>
        <w:tab/>
        <w:t>„</w:t>
      </w:r>
      <w:proofErr w:type="spellStart"/>
      <w:r w:rsidRPr="006B6047">
        <w:rPr>
          <w:rFonts w:cs="Times New Roman"/>
        </w:rPr>
        <w:t>Documentation</w:t>
      </w:r>
      <w:proofErr w:type="spellEnd"/>
      <w:r w:rsidRPr="006B6047">
        <w:rPr>
          <w:rFonts w:cs="Times New Roman"/>
        </w:rPr>
        <w:t xml:space="preserve"> - The </w:t>
      </w:r>
      <w:proofErr w:type="spellStart"/>
      <w:r w:rsidRPr="006B6047">
        <w:rPr>
          <w:rFonts w:cs="Times New Roman"/>
        </w:rPr>
        <w:t>Basics</w:t>
      </w:r>
      <w:proofErr w:type="spellEnd"/>
      <w:r w:rsidRPr="006B6047">
        <w:rPr>
          <w:rFonts w:cs="Times New Roman"/>
        </w:rPr>
        <w:t>”. Elérés: 2024. május 6. [Online]. Elérhető: https://www.typescriptlang.org/docs/handbook/2/basic-types.html</w:t>
      </w:r>
    </w:p>
    <w:p w14:paraId="725B3FCB" w14:textId="77777777" w:rsidR="006B6047" w:rsidRPr="006B6047" w:rsidRDefault="006B6047" w:rsidP="006B6047">
      <w:pPr>
        <w:pStyle w:val="Irodalomjegyzk"/>
        <w:rPr>
          <w:rFonts w:cs="Times New Roman"/>
        </w:rPr>
      </w:pPr>
      <w:r w:rsidRPr="006B6047">
        <w:rPr>
          <w:rFonts w:cs="Times New Roman"/>
        </w:rPr>
        <w:t>[29]</w:t>
      </w:r>
      <w:r w:rsidRPr="006B6047">
        <w:rPr>
          <w:rFonts w:cs="Times New Roman"/>
        </w:rPr>
        <w:tab/>
        <w:t>„</w:t>
      </w:r>
      <w:proofErr w:type="spellStart"/>
      <w:r w:rsidRPr="006B6047">
        <w:rPr>
          <w:rFonts w:cs="Times New Roman"/>
        </w:rPr>
        <w:t>Angular</w:t>
      </w:r>
      <w:proofErr w:type="spellEnd"/>
      <w:r w:rsidRPr="006B6047">
        <w:rPr>
          <w:rFonts w:cs="Times New Roman"/>
        </w:rPr>
        <w:t xml:space="preserve"> - </w:t>
      </w:r>
      <w:proofErr w:type="spellStart"/>
      <w:r w:rsidRPr="006B6047">
        <w:rPr>
          <w:rFonts w:cs="Times New Roman"/>
        </w:rPr>
        <w:t>What</w:t>
      </w:r>
      <w:proofErr w:type="spellEnd"/>
      <w:r w:rsidRPr="006B6047">
        <w:rPr>
          <w:rFonts w:cs="Times New Roman"/>
        </w:rPr>
        <w:t xml:space="preserve"> is </w:t>
      </w:r>
      <w:proofErr w:type="spellStart"/>
      <w:r w:rsidRPr="006B6047">
        <w:rPr>
          <w:rFonts w:cs="Times New Roman"/>
        </w:rPr>
        <w:t>Angular</w:t>
      </w:r>
      <w:proofErr w:type="spellEnd"/>
      <w:r w:rsidRPr="006B6047">
        <w:rPr>
          <w:rFonts w:cs="Times New Roman"/>
        </w:rPr>
        <w:t>?” Elérés: 2024. december 9. [Online]. Elérhető: https://v17.angular.io/guide/what-is-angular</w:t>
      </w:r>
    </w:p>
    <w:p w14:paraId="31AB35C6" w14:textId="77777777" w:rsidR="006B6047" w:rsidRPr="006B6047" w:rsidRDefault="006B6047" w:rsidP="006B6047">
      <w:pPr>
        <w:pStyle w:val="Irodalomjegyzk"/>
        <w:rPr>
          <w:rFonts w:cs="Times New Roman"/>
        </w:rPr>
      </w:pPr>
      <w:r w:rsidRPr="006B6047">
        <w:rPr>
          <w:rFonts w:cs="Times New Roman"/>
        </w:rPr>
        <w:t>[30]</w:t>
      </w:r>
      <w:r w:rsidRPr="006B6047">
        <w:rPr>
          <w:rFonts w:cs="Times New Roman"/>
        </w:rPr>
        <w:tab/>
        <w:t xml:space="preserve">W. A. </w:t>
      </w:r>
      <w:proofErr w:type="spellStart"/>
      <w:r w:rsidRPr="006B6047">
        <w:rPr>
          <w:rFonts w:cs="Times New Roman"/>
        </w:rPr>
        <w:t>Solutions</w:t>
      </w:r>
      <w:proofErr w:type="spellEnd"/>
      <w:r w:rsidRPr="006B6047">
        <w:rPr>
          <w:rFonts w:cs="Times New Roman"/>
        </w:rPr>
        <w:t xml:space="preserve">, „The </w:t>
      </w:r>
      <w:proofErr w:type="spellStart"/>
      <w:r w:rsidRPr="006B6047">
        <w:rPr>
          <w:rFonts w:cs="Times New Roman"/>
        </w:rPr>
        <w:t>Complete</w:t>
      </w:r>
      <w:proofErr w:type="spellEnd"/>
      <w:r w:rsidRPr="006B6047">
        <w:rPr>
          <w:rFonts w:cs="Times New Roman"/>
        </w:rPr>
        <w:t xml:space="preserve"> </w:t>
      </w:r>
      <w:proofErr w:type="spellStart"/>
      <w:r w:rsidRPr="006B6047">
        <w:rPr>
          <w:rFonts w:cs="Times New Roman"/>
        </w:rPr>
        <w:t>Guide</w:t>
      </w:r>
      <w:proofErr w:type="spellEnd"/>
      <w:r w:rsidRPr="006B6047">
        <w:rPr>
          <w:rFonts w:cs="Times New Roman"/>
        </w:rPr>
        <w:t xml:space="preserve"> </w:t>
      </w:r>
      <w:proofErr w:type="spellStart"/>
      <w:r w:rsidRPr="006B6047">
        <w:rPr>
          <w:rFonts w:cs="Times New Roman"/>
        </w:rPr>
        <w:t>to</w:t>
      </w:r>
      <w:proofErr w:type="spellEnd"/>
      <w:r w:rsidRPr="006B6047">
        <w:rPr>
          <w:rFonts w:cs="Times New Roman"/>
        </w:rPr>
        <w:t xml:space="preserve"> </w:t>
      </w:r>
      <w:proofErr w:type="spellStart"/>
      <w:r w:rsidRPr="006B6047">
        <w:rPr>
          <w:rFonts w:cs="Times New Roman"/>
        </w:rPr>
        <w:t>Angular</w:t>
      </w:r>
      <w:proofErr w:type="spellEnd"/>
      <w:r w:rsidRPr="006B6047">
        <w:rPr>
          <w:rFonts w:cs="Times New Roman"/>
        </w:rPr>
        <w:t xml:space="preserve"> — </w:t>
      </w:r>
      <w:proofErr w:type="spellStart"/>
      <w:r w:rsidRPr="006B6047">
        <w:rPr>
          <w:rFonts w:cs="Times New Roman"/>
        </w:rPr>
        <w:t>Past</w:t>
      </w:r>
      <w:proofErr w:type="spellEnd"/>
      <w:r w:rsidRPr="006B6047">
        <w:rPr>
          <w:rFonts w:cs="Times New Roman"/>
        </w:rPr>
        <w:t xml:space="preserve">, </w:t>
      </w:r>
      <w:proofErr w:type="spellStart"/>
      <w:r w:rsidRPr="006B6047">
        <w:rPr>
          <w:rFonts w:cs="Times New Roman"/>
        </w:rPr>
        <w:t>Present</w:t>
      </w:r>
      <w:proofErr w:type="spellEnd"/>
      <w:r w:rsidRPr="006B6047">
        <w:rPr>
          <w:rFonts w:cs="Times New Roman"/>
        </w:rPr>
        <w:t xml:space="preserve"> &amp; </w:t>
      </w:r>
      <w:proofErr w:type="spellStart"/>
      <w:r w:rsidRPr="006B6047">
        <w:rPr>
          <w:rFonts w:cs="Times New Roman"/>
        </w:rPr>
        <w:t>Future</w:t>
      </w:r>
      <w:proofErr w:type="spellEnd"/>
      <w:r w:rsidRPr="006B6047">
        <w:rPr>
          <w:rFonts w:cs="Times New Roman"/>
        </w:rPr>
        <w:t xml:space="preserve">”, </w:t>
      </w:r>
      <w:proofErr w:type="spellStart"/>
      <w:r w:rsidRPr="006B6047">
        <w:rPr>
          <w:rFonts w:cs="Times New Roman"/>
        </w:rPr>
        <w:t>Medium</w:t>
      </w:r>
      <w:proofErr w:type="spellEnd"/>
      <w:r w:rsidRPr="006B6047">
        <w:rPr>
          <w:rFonts w:cs="Times New Roman"/>
        </w:rPr>
        <w:t>. Elérés: 2024. szeptember 30. [Online]. Elérhető: https://medium.com/@whitenappsolutions/the-complete-guide-to-angular-past-present-future-af6ec4c99a55</w:t>
      </w:r>
    </w:p>
    <w:p w14:paraId="103ABD7B" w14:textId="77777777" w:rsidR="006B6047" w:rsidRPr="006B6047" w:rsidRDefault="006B6047" w:rsidP="006B6047">
      <w:pPr>
        <w:pStyle w:val="Irodalomjegyzk"/>
        <w:rPr>
          <w:rFonts w:cs="Times New Roman"/>
        </w:rPr>
      </w:pPr>
      <w:r w:rsidRPr="006B6047">
        <w:rPr>
          <w:rFonts w:cs="Times New Roman"/>
        </w:rPr>
        <w:t>[31]</w:t>
      </w:r>
      <w:r w:rsidRPr="006B6047">
        <w:rPr>
          <w:rFonts w:cs="Times New Roman"/>
        </w:rPr>
        <w:tab/>
        <w:t>„</w:t>
      </w:r>
      <w:proofErr w:type="spellStart"/>
      <w:r w:rsidRPr="006B6047">
        <w:rPr>
          <w:rFonts w:cs="Times New Roman"/>
        </w:rPr>
        <w:t>Angular</w:t>
      </w:r>
      <w:proofErr w:type="spellEnd"/>
      <w:r w:rsidRPr="006B6047">
        <w:rPr>
          <w:rFonts w:cs="Times New Roman"/>
        </w:rPr>
        <w:t>”. Elérés: 2024. szeptember 30. [Online]. Elérhető: https://angular.dev/</w:t>
      </w:r>
    </w:p>
    <w:p w14:paraId="3883D547" w14:textId="77777777" w:rsidR="006B6047" w:rsidRPr="006B6047" w:rsidRDefault="006B6047" w:rsidP="006B6047">
      <w:pPr>
        <w:pStyle w:val="Irodalomjegyzk"/>
        <w:rPr>
          <w:rFonts w:cs="Times New Roman"/>
        </w:rPr>
      </w:pPr>
      <w:r w:rsidRPr="006B6047">
        <w:rPr>
          <w:rFonts w:cs="Times New Roman"/>
        </w:rPr>
        <w:t>[32]</w:t>
      </w:r>
      <w:r w:rsidRPr="006B6047">
        <w:rPr>
          <w:rFonts w:cs="Times New Roman"/>
        </w:rPr>
        <w:tab/>
        <w:t>„</w:t>
      </w:r>
      <w:proofErr w:type="spellStart"/>
      <w:r w:rsidRPr="006B6047">
        <w:rPr>
          <w:rFonts w:cs="Times New Roman"/>
        </w:rPr>
        <w:t>npm</w:t>
      </w:r>
      <w:proofErr w:type="spellEnd"/>
      <w:r w:rsidRPr="006B6047">
        <w:rPr>
          <w:rFonts w:cs="Times New Roman"/>
        </w:rPr>
        <w:t xml:space="preserve">”, </w:t>
      </w:r>
      <w:r w:rsidRPr="006B6047">
        <w:rPr>
          <w:rFonts w:cs="Times New Roman"/>
          <w:i/>
          <w:iCs/>
        </w:rPr>
        <w:t>Wikipedia</w:t>
      </w:r>
      <w:r w:rsidRPr="006B6047">
        <w:rPr>
          <w:rFonts w:cs="Times New Roman"/>
        </w:rPr>
        <w:t>. 2024. szeptember 12. Elérés: 2024. szeptember 30. [Online]. Elérhető: https://en.wikipedia.org/w/index.php?title=Npm&amp;oldid=1245308296</w:t>
      </w:r>
    </w:p>
    <w:p w14:paraId="3499C41C" w14:textId="77777777" w:rsidR="006B6047" w:rsidRPr="006B6047" w:rsidRDefault="006B6047" w:rsidP="006B6047">
      <w:pPr>
        <w:pStyle w:val="Irodalomjegyzk"/>
        <w:rPr>
          <w:rFonts w:cs="Times New Roman"/>
        </w:rPr>
      </w:pPr>
      <w:r w:rsidRPr="006B6047">
        <w:rPr>
          <w:rFonts w:cs="Times New Roman"/>
        </w:rPr>
        <w:t>[33]</w:t>
      </w:r>
      <w:r w:rsidRPr="006B6047">
        <w:rPr>
          <w:rFonts w:cs="Times New Roman"/>
        </w:rPr>
        <w:tab/>
        <w:t>„</w:t>
      </w:r>
      <w:proofErr w:type="spellStart"/>
      <w:r w:rsidRPr="006B6047">
        <w:rPr>
          <w:rFonts w:cs="Times New Roman"/>
        </w:rPr>
        <w:t>About</w:t>
      </w:r>
      <w:proofErr w:type="spellEnd"/>
      <w:r w:rsidRPr="006B6047">
        <w:rPr>
          <w:rFonts w:cs="Times New Roman"/>
        </w:rPr>
        <w:t xml:space="preserve"> </w:t>
      </w:r>
      <w:proofErr w:type="spellStart"/>
      <w:r w:rsidRPr="006B6047">
        <w:rPr>
          <w:rFonts w:cs="Times New Roman"/>
        </w:rPr>
        <w:t>npm</w:t>
      </w:r>
      <w:proofErr w:type="spellEnd"/>
      <w:r w:rsidRPr="006B6047">
        <w:rPr>
          <w:rFonts w:cs="Times New Roman"/>
        </w:rPr>
        <w:t xml:space="preserve"> | </w:t>
      </w:r>
      <w:proofErr w:type="spellStart"/>
      <w:r w:rsidRPr="006B6047">
        <w:rPr>
          <w:rFonts w:cs="Times New Roman"/>
        </w:rPr>
        <w:t>npm</w:t>
      </w:r>
      <w:proofErr w:type="spellEnd"/>
      <w:r w:rsidRPr="006B6047">
        <w:rPr>
          <w:rFonts w:cs="Times New Roman"/>
        </w:rPr>
        <w:t xml:space="preserve"> </w:t>
      </w:r>
      <w:proofErr w:type="spellStart"/>
      <w:r w:rsidRPr="006B6047">
        <w:rPr>
          <w:rFonts w:cs="Times New Roman"/>
        </w:rPr>
        <w:t>Docs</w:t>
      </w:r>
      <w:proofErr w:type="spellEnd"/>
      <w:r w:rsidRPr="006B6047">
        <w:rPr>
          <w:rFonts w:cs="Times New Roman"/>
        </w:rPr>
        <w:t>”. Elérés: 2024. szeptember 30. [Online]. Elérhető: https://docs.npmjs.com/about-npm</w:t>
      </w:r>
    </w:p>
    <w:p w14:paraId="0A052C4F" w14:textId="77777777" w:rsidR="006B6047" w:rsidRPr="006B6047" w:rsidRDefault="006B6047" w:rsidP="006B6047">
      <w:pPr>
        <w:pStyle w:val="Irodalomjegyzk"/>
        <w:rPr>
          <w:rFonts w:cs="Times New Roman"/>
        </w:rPr>
      </w:pPr>
      <w:r w:rsidRPr="006B6047">
        <w:rPr>
          <w:rFonts w:cs="Times New Roman"/>
        </w:rPr>
        <w:t>[34]</w:t>
      </w:r>
      <w:r w:rsidRPr="006B6047">
        <w:rPr>
          <w:rFonts w:cs="Times New Roman"/>
        </w:rPr>
        <w:tab/>
        <w:t xml:space="preserve">A. </w:t>
      </w:r>
      <w:proofErr w:type="spellStart"/>
      <w:r w:rsidRPr="006B6047">
        <w:rPr>
          <w:rFonts w:cs="Times New Roman"/>
        </w:rPr>
        <w:t>Janes</w:t>
      </w:r>
      <w:proofErr w:type="spellEnd"/>
      <w:r w:rsidRPr="006B6047">
        <w:rPr>
          <w:rFonts w:cs="Times New Roman"/>
        </w:rPr>
        <w:t>, „</w:t>
      </w:r>
      <w:proofErr w:type="spellStart"/>
      <w:r w:rsidRPr="006B6047">
        <w:rPr>
          <w:rFonts w:cs="Times New Roman"/>
        </w:rPr>
        <w:t>Why</w:t>
      </w:r>
      <w:proofErr w:type="spellEnd"/>
      <w:r w:rsidRPr="006B6047">
        <w:rPr>
          <w:rFonts w:cs="Times New Roman"/>
        </w:rPr>
        <w:t xml:space="preserve"> </w:t>
      </w:r>
      <w:proofErr w:type="spellStart"/>
      <w:r w:rsidRPr="006B6047">
        <w:rPr>
          <w:rFonts w:cs="Times New Roman"/>
        </w:rPr>
        <w:t>WebStorm</w:t>
      </w:r>
      <w:proofErr w:type="spellEnd"/>
      <w:r w:rsidRPr="006B6047">
        <w:rPr>
          <w:rFonts w:cs="Times New Roman"/>
        </w:rPr>
        <w:t xml:space="preserve"> is </w:t>
      </w:r>
      <w:proofErr w:type="spellStart"/>
      <w:r w:rsidRPr="006B6047">
        <w:rPr>
          <w:rFonts w:cs="Times New Roman"/>
        </w:rPr>
        <w:t>the</w:t>
      </w:r>
      <w:proofErr w:type="spellEnd"/>
      <w:r w:rsidRPr="006B6047">
        <w:rPr>
          <w:rFonts w:cs="Times New Roman"/>
        </w:rPr>
        <w:t xml:space="preserve"> most </w:t>
      </w:r>
      <w:proofErr w:type="spellStart"/>
      <w:r w:rsidRPr="006B6047">
        <w:rPr>
          <w:rFonts w:cs="Times New Roman"/>
        </w:rPr>
        <w:t>productive</w:t>
      </w:r>
      <w:proofErr w:type="spellEnd"/>
      <w:r w:rsidRPr="006B6047">
        <w:rPr>
          <w:rFonts w:cs="Times New Roman"/>
        </w:rPr>
        <w:t xml:space="preserve"> IDE </w:t>
      </w:r>
      <w:proofErr w:type="spellStart"/>
      <w:r w:rsidRPr="006B6047">
        <w:rPr>
          <w:rFonts w:cs="Times New Roman"/>
        </w:rPr>
        <w:t>for</w:t>
      </w:r>
      <w:proofErr w:type="spellEnd"/>
      <w:r w:rsidRPr="006B6047">
        <w:rPr>
          <w:rFonts w:cs="Times New Roman"/>
        </w:rPr>
        <w:t xml:space="preserve"> JavaScript </w:t>
      </w:r>
      <w:proofErr w:type="spellStart"/>
      <w:r w:rsidRPr="006B6047">
        <w:rPr>
          <w:rFonts w:cs="Times New Roman"/>
        </w:rPr>
        <w:t>development</w:t>
      </w:r>
      <w:proofErr w:type="spellEnd"/>
      <w:r w:rsidRPr="006B6047">
        <w:rPr>
          <w:rFonts w:cs="Times New Roman"/>
        </w:rPr>
        <w:t xml:space="preserve">”, </w:t>
      </w:r>
      <w:proofErr w:type="spellStart"/>
      <w:r w:rsidRPr="006B6047">
        <w:rPr>
          <w:rFonts w:cs="Times New Roman"/>
        </w:rPr>
        <w:t>Medium</w:t>
      </w:r>
      <w:proofErr w:type="spellEnd"/>
      <w:r w:rsidRPr="006B6047">
        <w:rPr>
          <w:rFonts w:cs="Times New Roman"/>
        </w:rPr>
        <w:t>. Elérés: 2024. szeptember 30. [Online]. Elérhető: https://aaron-janes.medium.com/why-webstorm-is-the-most-productive-ide-for-javascript-development-3223918b197a</w:t>
      </w:r>
    </w:p>
    <w:p w14:paraId="038186C7" w14:textId="77777777" w:rsidR="006B6047" w:rsidRPr="006B6047" w:rsidRDefault="006B6047" w:rsidP="006B6047">
      <w:pPr>
        <w:pStyle w:val="Irodalomjegyzk"/>
        <w:rPr>
          <w:rFonts w:cs="Times New Roman"/>
        </w:rPr>
      </w:pPr>
      <w:r w:rsidRPr="006B6047">
        <w:rPr>
          <w:rFonts w:cs="Times New Roman"/>
        </w:rPr>
        <w:t>[35]</w:t>
      </w:r>
      <w:r w:rsidRPr="006B6047">
        <w:rPr>
          <w:rFonts w:cs="Times New Roman"/>
        </w:rPr>
        <w:tab/>
        <w:t>„</w:t>
      </w:r>
      <w:proofErr w:type="spellStart"/>
      <w:r w:rsidRPr="006B6047">
        <w:rPr>
          <w:rFonts w:cs="Times New Roman"/>
        </w:rPr>
        <w:t>WebStorm</w:t>
      </w:r>
      <w:proofErr w:type="spellEnd"/>
      <w:r w:rsidRPr="006B6047">
        <w:rPr>
          <w:rFonts w:cs="Times New Roman"/>
        </w:rPr>
        <w:t xml:space="preserve">: The JavaScript and </w:t>
      </w:r>
      <w:proofErr w:type="spellStart"/>
      <w:r w:rsidRPr="006B6047">
        <w:rPr>
          <w:rFonts w:cs="Times New Roman"/>
        </w:rPr>
        <w:t>TypeScript</w:t>
      </w:r>
      <w:proofErr w:type="spellEnd"/>
      <w:r w:rsidRPr="006B6047">
        <w:rPr>
          <w:rFonts w:cs="Times New Roman"/>
        </w:rPr>
        <w:t xml:space="preserve"> IDE, </w:t>
      </w:r>
      <w:proofErr w:type="spellStart"/>
      <w:r w:rsidRPr="006B6047">
        <w:rPr>
          <w:rFonts w:cs="Times New Roman"/>
        </w:rPr>
        <w:t>by</w:t>
      </w:r>
      <w:proofErr w:type="spellEnd"/>
      <w:r w:rsidRPr="006B6047">
        <w:rPr>
          <w:rFonts w:cs="Times New Roman"/>
        </w:rPr>
        <w:t xml:space="preserve"> </w:t>
      </w:r>
      <w:proofErr w:type="spellStart"/>
      <w:r w:rsidRPr="006B6047">
        <w:rPr>
          <w:rFonts w:cs="Times New Roman"/>
        </w:rPr>
        <w:t>JetBrains</w:t>
      </w:r>
      <w:proofErr w:type="spellEnd"/>
      <w:r w:rsidRPr="006B6047">
        <w:rPr>
          <w:rFonts w:cs="Times New Roman"/>
        </w:rPr>
        <w:t xml:space="preserve">”, </w:t>
      </w:r>
      <w:proofErr w:type="spellStart"/>
      <w:r w:rsidRPr="006B6047">
        <w:rPr>
          <w:rFonts w:cs="Times New Roman"/>
        </w:rPr>
        <w:t>JetBrains</w:t>
      </w:r>
      <w:proofErr w:type="spellEnd"/>
      <w:r w:rsidRPr="006B6047">
        <w:rPr>
          <w:rFonts w:cs="Times New Roman"/>
        </w:rPr>
        <w:t>. Elérés: 2024. szeptember 30. [Online]. Elérhető: https://www.jetbrains.com/webstorm/</w:t>
      </w:r>
    </w:p>
    <w:p w14:paraId="1B1C3CFD" w14:textId="77777777" w:rsidR="006B6047" w:rsidRPr="006B6047" w:rsidRDefault="006B6047" w:rsidP="006B6047">
      <w:pPr>
        <w:pStyle w:val="Irodalomjegyzk"/>
        <w:rPr>
          <w:rFonts w:cs="Times New Roman"/>
        </w:rPr>
      </w:pPr>
      <w:r w:rsidRPr="006B6047">
        <w:rPr>
          <w:rFonts w:cs="Times New Roman"/>
        </w:rPr>
        <w:t>[36]</w:t>
      </w:r>
      <w:r w:rsidRPr="006B6047">
        <w:rPr>
          <w:rFonts w:cs="Times New Roman"/>
        </w:rPr>
        <w:tab/>
      </w:r>
      <w:proofErr w:type="spellStart"/>
      <w:r w:rsidRPr="006B6047">
        <w:rPr>
          <w:rFonts w:cs="Times New Roman"/>
          <w:i/>
          <w:iCs/>
        </w:rPr>
        <w:t>microsoft</w:t>
      </w:r>
      <w:proofErr w:type="spellEnd"/>
      <w:r w:rsidRPr="006B6047">
        <w:rPr>
          <w:rFonts w:cs="Times New Roman"/>
          <w:i/>
          <w:iCs/>
        </w:rPr>
        <w:t>/</w:t>
      </w:r>
      <w:proofErr w:type="spellStart"/>
      <w:r w:rsidRPr="006B6047">
        <w:rPr>
          <w:rFonts w:cs="Times New Roman"/>
          <w:i/>
          <w:iCs/>
        </w:rPr>
        <w:t>vscode</w:t>
      </w:r>
      <w:proofErr w:type="spellEnd"/>
      <w:r w:rsidRPr="006B6047">
        <w:rPr>
          <w:rFonts w:cs="Times New Roman"/>
        </w:rPr>
        <w:t xml:space="preserve">. (2024. szeptember 30.). </w:t>
      </w:r>
      <w:proofErr w:type="spellStart"/>
      <w:r w:rsidRPr="006B6047">
        <w:rPr>
          <w:rFonts w:cs="Times New Roman"/>
        </w:rPr>
        <w:t>TypeScript</w:t>
      </w:r>
      <w:proofErr w:type="spellEnd"/>
      <w:r w:rsidRPr="006B6047">
        <w:rPr>
          <w:rFonts w:cs="Times New Roman"/>
        </w:rPr>
        <w:t>. Microsoft. Elérés: 2024. szeptember 30. [Online]. Elérhető: https://github.com/microsoft/vscode</w:t>
      </w:r>
    </w:p>
    <w:p w14:paraId="255C6E55" w14:textId="77777777" w:rsidR="006B6047" w:rsidRPr="006B6047" w:rsidRDefault="006B6047" w:rsidP="006B6047">
      <w:pPr>
        <w:pStyle w:val="Irodalomjegyzk"/>
        <w:rPr>
          <w:rFonts w:cs="Times New Roman"/>
        </w:rPr>
      </w:pPr>
      <w:r w:rsidRPr="006B6047">
        <w:rPr>
          <w:rFonts w:cs="Times New Roman"/>
        </w:rPr>
        <w:t>[37]</w:t>
      </w:r>
      <w:r w:rsidRPr="006B6047">
        <w:rPr>
          <w:rFonts w:cs="Times New Roman"/>
        </w:rPr>
        <w:tab/>
        <w:t>„</w:t>
      </w:r>
      <w:proofErr w:type="spellStart"/>
      <w:r w:rsidRPr="006B6047">
        <w:rPr>
          <w:rFonts w:cs="Times New Roman"/>
        </w:rPr>
        <w:t>How</w:t>
      </w:r>
      <w:proofErr w:type="spellEnd"/>
      <w:r w:rsidRPr="006B6047">
        <w:rPr>
          <w:rFonts w:cs="Times New Roman"/>
        </w:rPr>
        <w:t xml:space="preserve"> </w:t>
      </w:r>
      <w:proofErr w:type="spellStart"/>
      <w:r w:rsidRPr="006B6047">
        <w:rPr>
          <w:rFonts w:cs="Times New Roman"/>
        </w:rPr>
        <w:t>to</w:t>
      </w:r>
      <w:proofErr w:type="spellEnd"/>
      <w:r w:rsidRPr="006B6047">
        <w:rPr>
          <w:rFonts w:cs="Times New Roman"/>
        </w:rPr>
        <w:t xml:space="preserve"> Fix </w:t>
      </w:r>
      <w:proofErr w:type="spellStart"/>
      <w:r w:rsidRPr="006B6047">
        <w:rPr>
          <w:rFonts w:cs="Times New Roman"/>
        </w:rPr>
        <w:t>Issues</w:t>
      </w:r>
      <w:proofErr w:type="spellEnd"/>
      <w:r w:rsidRPr="006B6047">
        <w:rPr>
          <w:rFonts w:cs="Times New Roman"/>
        </w:rPr>
        <w:t xml:space="preserve"> </w:t>
      </w:r>
      <w:proofErr w:type="spellStart"/>
      <w:r w:rsidRPr="006B6047">
        <w:rPr>
          <w:rFonts w:cs="Times New Roman"/>
        </w:rPr>
        <w:t>With</w:t>
      </w:r>
      <w:proofErr w:type="spellEnd"/>
      <w:r w:rsidRPr="006B6047">
        <w:rPr>
          <w:rFonts w:cs="Times New Roman"/>
        </w:rPr>
        <w:t xml:space="preserve"> CSS </w:t>
      </w:r>
      <w:proofErr w:type="spellStart"/>
      <w:r w:rsidRPr="006B6047">
        <w:rPr>
          <w:rFonts w:cs="Times New Roman"/>
        </w:rPr>
        <w:t>Position</w:t>
      </w:r>
      <w:proofErr w:type="spellEnd"/>
      <w:r w:rsidRPr="006B6047">
        <w:rPr>
          <w:rFonts w:cs="Times New Roman"/>
        </w:rPr>
        <w:t xml:space="preserve"> </w:t>
      </w:r>
      <w:proofErr w:type="spellStart"/>
      <w:r w:rsidRPr="006B6047">
        <w:rPr>
          <w:rFonts w:cs="Times New Roman"/>
        </w:rPr>
        <w:t>Sticky</w:t>
      </w:r>
      <w:proofErr w:type="spellEnd"/>
      <w:r w:rsidRPr="006B6047">
        <w:rPr>
          <w:rFonts w:cs="Times New Roman"/>
        </w:rPr>
        <w:t xml:space="preserve"> </w:t>
      </w:r>
      <w:proofErr w:type="spellStart"/>
      <w:r w:rsidRPr="006B6047">
        <w:rPr>
          <w:rFonts w:cs="Times New Roman"/>
        </w:rPr>
        <w:t>Not</w:t>
      </w:r>
      <w:proofErr w:type="spellEnd"/>
      <w:r w:rsidRPr="006B6047">
        <w:rPr>
          <w:rFonts w:cs="Times New Roman"/>
        </w:rPr>
        <w:t xml:space="preserve"> </w:t>
      </w:r>
      <w:proofErr w:type="spellStart"/>
      <w:r w:rsidRPr="006B6047">
        <w:rPr>
          <w:rFonts w:cs="Times New Roman"/>
        </w:rPr>
        <w:t>Working</w:t>
      </w:r>
      <w:proofErr w:type="spellEnd"/>
      <w:r w:rsidRPr="006B6047">
        <w:rPr>
          <w:rFonts w:cs="Times New Roman"/>
        </w:rPr>
        <w:t xml:space="preserve">”, DEV </w:t>
      </w:r>
      <w:proofErr w:type="spellStart"/>
      <w:r w:rsidRPr="006B6047">
        <w:rPr>
          <w:rFonts w:cs="Times New Roman"/>
        </w:rPr>
        <w:t>Community</w:t>
      </w:r>
      <w:proofErr w:type="spellEnd"/>
      <w:r w:rsidRPr="006B6047">
        <w:rPr>
          <w:rFonts w:cs="Times New Roman"/>
        </w:rPr>
        <w:t>. Elérés: 2024. november 12. [Online]. Elérhető: https://dev.to/robmarshall/how-to-fix-issues-with-css-position-sticky-not-working-4a18</w:t>
      </w:r>
    </w:p>
    <w:p w14:paraId="66018419" w14:textId="77777777" w:rsidR="006B6047" w:rsidRPr="006B6047" w:rsidRDefault="006B6047" w:rsidP="006B6047">
      <w:pPr>
        <w:pStyle w:val="Irodalomjegyzk"/>
        <w:rPr>
          <w:rFonts w:cs="Times New Roman"/>
        </w:rPr>
      </w:pPr>
      <w:r w:rsidRPr="006B6047">
        <w:rPr>
          <w:rFonts w:cs="Times New Roman"/>
        </w:rPr>
        <w:t>[38]</w:t>
      </w:r>
      <w:r w:rsidRPr="006B6047">
        <w:rPr>
          <w:rFonts w:cs="Times New Roman"/>
        </w:rPr>
        <w:tab/>
        <w:t>„</w:t>
      </w:r>
      <w:proofErr w:type="spellStart"/>
      <w:r w:rsidRPr="006B6047">
        <w:rPr>
          <w:rFonts w:cs="Times New Roman"/>
        </w:rPr>
        <w:t>RxJS</w:t>
      </w:r>
      <w:proofErr w:type="spellEnd"/>
      <w:r w:rsidRPr="006B6047">
        <w:rPr>
          <w:rFonts w:cs="Times New Roman"/>
        </w:rPr>
        <w:t>”. Elérés: 2024. november 25. [Online]. Elérhető: https://rxjs.dev/</w:t>
      </w:r>
    </w:p>
    <w:p w14:paraId="6335AF63" w14:textId="77777777" w:rsidR="006B6047" w:rsidRPr="006B6047" w:rsidRDefault="006B6047" w:rsidP="006B6047">
      <w:pPr>
        <w:pStyle w:val="Irodalomjegyzk"/>
        <w:rPr>
          <w:rFonts w:cs="Times New Roman"/>
        </w:rPr>
      </w:pPr>
      <w:r w:rsidRPr="006B6047">
        <w:rPr>
          <w:rFonts w:cs="Times New Roman"/>
        </w:rPr>
        <w:t>[39]</w:t>
      </w:r>
      <w:r w:rsidRPr="006B6047">
        <w:rPr>
          <w:rFonts w:cs="Times New Roman"/>
        </w:rPr>
        <w:tab/>
        <w:t>„</w:t>
      </w:r>
      <w:proofErr w:type="spellStart"/>
      <w:r w:rsidRPr="006B6047">
        <w:rPr>
          <w:rFonts w:cs="Times New Roman"/>
        </w:rPr>
        <w:t>RxJS</w:t>
      </w:r>
      <w:proofErr w:type="spellEnd"/>
      <w:r w:rsidRPr="006B6047">
        <w:rPr>
          <w:rFonts w:cs="Times New Roman"/>
        </w:rPr>
        <w:t xml:space="preserve"> - </w:t>
      </w:r>
      <w:proofErr w:type="spellStart"/>
      <w:r w:rsidRPr="006B6047">
        <w:rPr>
          <w:rFonts w:cs="Times New Roman"/>
        </w:rPr>
        <w:t>Observable</w:t>
      </w:r>
      <w:proofErr w:type="spellEnd"/>
      <w:r w:rsidRPr="006B6047">
        <w:rPr>
          <w:rFonts w:cs="Times New Roman"/>
        </w:rPr>
        <w:t>”. Elérés: 2024. november 25. [Online]. Elérhető: https://rxjs.dev/guide/observable</w:t>
      </w:r>
    </w:p>
    <w:p w14:paraId="1D964FEB" w14:textId="77777777" w:rsidR="006B6047" w:rsidRPr="006B6047" w:rsidRDefault="006B6047" w:rsidP="006B6047">
      <w:pPr>
        <w:pStyle w:val="Irodalomjegyzk"/>
        <w:rPr>
          <w:rFonts w:cs="Times New Roman"/>
        </w:rPr>
      </w:pPr>
      <w:r w:rsidRPr="006B6047">
        <w:rPr>
          <w:rFonts w:cs="Times New Roman"/>
        </w:rPr>
        <w:t>[40]</w:t>
      </w:r>
      <w:r w:rsidRPr="006B6047">
        <w:rPr>
          <w:rFonts w:cs="Times New Roman"/>
        </w:rPr>
        <w:tab/>
        <w:t>„</w:t>
      </w:r>
      <w:proofErr w:type="spellStart"/>
      <w:r w:rsidRPr="006B6047">
        <w:rPr>
          <w:rFonts w:cs="Times New Roman"/>
        </w:rPr>
        <w:t>ChangeDetectorRef</w:t>
      </w:r>
      <w:proofErr w:type="spellEnd"/>
      <w:r w:rsidRPr="006B6047">
        <w:rPr>
          <w:rFonts w:cs="Times New Roman"/>
        </w:rPr>
        <w:t>”. Elérés: 2024. november 26. [Online]. Elérhető: https://angular.dev/api/core/ChangeDetectorRef</w:t>
      </w:r>
    </w:p>
    <w:p w14:paraId="2A84B3E1" w14:textId="77777777" w:rsidR="006B6047" w:rsidRPr="006B6047" w:rsidRDefault="006B6047" w:rsidP="006B6047">
      <w:pPr>
        <w:pStyle w:val="Irodalomjegyzk"/>
        <w:rPr>
          <w:rFonts w:cs="Times New Roman"/>
        </w:rPr>
      </w:pPr>
      <w:r w:rsidRPr="006B6047">
        <w:rPr>
          <w:rFonts w:cs="Times New Roman"/>
        </w:rPr>
        <w:t>[41]</w:t>
      </w:r>
      <w:r w:rsidRPr="006B6047">
        <w:rPr>
          <w:rFonts w:cs="Times New Roman"/>
        </w:rPr>
        <w:tab/>
        <w:t>„</w:t>
      </w:r>
      <w:proofErr w:type="spellStart"/>
      <w:r w:rsidRPr="006B6047">
        <w:rPr>
          <w:rFonts w:cs="Times New Roman"/>
        </w:rPr>
        <w:t>Validators</w:t>
      </w:r>
      <w:proofErr w:type="spellEnd"/>
      <w:r w:rsidRPr="006B6047">
        <w:rPr>
          <w:rFonts w:cs="Times New Roman"/>
        </w:rPr>
        <w:t xml:space="preserve">”. Elérés: 2024. november 26. [Online]. Elérhető: </w:t>
      </w:r>
      <w:r w:rsidRPr="006B6047">
        <w:rPr>
          <w:rFonts w:cs="Times New Roman"/>
        </w:rPr>
        <w:lastRenderedPageBreak/>
        <w:t>https://angular.dev/api/forms/Validators</w:t>
      </w:r>
    </w:p>
    <w:p w14:paraId="3FF5797B" w14:textId="77777777" w:rsidR="006B6047" w:rsidRPr="006B6047" w:rsidRDefault="006B6047" w:rsidP="006B6047">
      <w:pPr>
        <w:pStyle w:val="Irodalomjegyzk"/>
        <w:rPr>
          <w:rFonts w:cs="Times New Roman"/>
        </w:rPr>
      </w:pPr>
      <w:r w:rsidRPr="006B6047">
        <w:rPr>
          <w:rFonts w:cs="Times New Roman"/>
        </w:rPr>
        <w:t>[42]</w:t>
      </w:r>
      <w:r w:rsidRPr="006B6047">
        <w:rPr>
          <w:rFonts w:cs="Times New Roman"/>
        </w:rPr>
        <w:tab/>
        <w:t>„</w:t>
      </w:r>
      <w:proofErr w:type="spellStart"/>
      <w:r w:rsidRPr="006B6047">
        <w:rPr>
          <w:rFonts w:cs="Times New Roman"/>
        </w:rPr>
        <w:t>Reactive</w:t>
      </w:r>
      <w:proofErr w:type="spellEnd"/>
      <w:r w:rsidRPr="006B6047">
        <w:rPr>
          <w:rFonts w:cs="Times New Roman"/>
        </w:rPr>
        <w:t xml:space="preserve"> </w:t>
      </w:r>
      <w:proofErr w:type="spellStart"/>
      <w:r w:rsidRPr="006B6047">
        <w:rPr>
          <w:rFonts w:cs="Times New Roman"/>
        </w:rPr>
        <w:t>Forms</w:t>
      </w:r>
      <w:proofErr w:type="spellEnd"/>
      <w:r w:rsidRPr="006B6047">
        <w:rPr>
          <w:rFonts w:cs="Times New Roman"/>
        </w:rPr>
        <w:t>”. Elérés: 2024. november 26. [Online]. Elérhető: https://angular.dev/guide/forms/reactive-forms</w:t>
      </w:r>
    </w:p>
    <w:p w14:paraId="47424D1C" w14:textId="77777777" w:rsidR="006B6047" w:rsidRPr="006B6047" w:rsidRDefault="006B6047" w:rsidP="006B6047">
      <w:pPr>
        <w:pStyle w:val="Irodalomjegyzk"/>
        <w:rPr>
          <w:rFonts w:cs="Times New Roman"/>
        </w:rPr>
      </w:pPr>
      <w:r w:rsidRPr="006B6047">
        <w:rPr>
          <w:rFonts w:cs="Times New Roman"/>
        </w:rPr>
        <w:t>[43]</w:t>
      </w:r>
      <w:r w:rsidRPr="006B6047">
        <w:rPr>
          <w:rFonts w:cs="Times New Roman"/>
        </w:rPr>
        <w:tab/>
        <w:t>„</w:t>
      </w:r>
      <w:proofErr w:type="spellStart"/>
      <w:r w:rsidRPr="006B6047">
        <w:rPr>
          <w:rFonts w:cs="Times New Roman"/>
        </w:rPr>
        <w:t>Send</w:t>
      </w:r>
      <w:proofErr w:type="spellEnd"/>
      <w:r w:rsidRPr="006B6047">
        <w:rPr>
          <w:rFonts w:cs="Times New Roman"/>
        </w:rPr>
        <w:t xml:space="preserve"> email </w:t>
      </w:r>
      <w:proofErr w:type="spellStart"/>
      <w:r w:rsidRPr="006B6047">
        <w:rPr>
          <w:rFonts w:cs="Times New Roman"/>
        </w:rPr>
        <w:t>directly</w:t>
      </w:r>
      <w:proofErr w:type="spellEnd"/>
      <w:r w:rsidRPr="006B6047">
        <w:rPr>
          <w:rFonts w:cs="Times New Roman"/>
        </w:rPr>
        <w:t xml:space="preserve"> </w:t>
      </w:r>
      <w:proofErr w:type="spellStart"/>
      <w:r w:rsidRPr="006B6047">
        <w:rPr>
          <w:rFonts w:cs="Times New Roman"/>
        </w:rPr>
        <w:t>from</w:t>
      </w:r>
      <w:proofErr w:type="spellEnd"/>
      <w:r w:rsidRPr="006B6047">
        <w:rPr>
          <w:rFonts w:cs="Times New Roman"/>
        </w:rPr>
        <w:t xml:space="preserve"> </w:t>
      </w:r>
      <w:proofErr w:type="spellStart"/>
      <w:r w:rsidRPr="006B6047">
        <w:rPr>
          <w:rFonts w:cs="Times New Roman"/>
        </w:rPr>
        <w:t>your</w:t>
      </w:r>
      <w:proofErr w:type="spellEnd"/>
      <w:r w:rsidRPr="006B6047">
        <w:rPr>
          <w:rFonts w:cs="Times New Roman"/>
        </w:rPr>
        <w:t xml:space="preserve"> </w:t>
      </w:r>
      <w:proofErr w:type="spellStart"/>
      <w:r w:rsidRPr="006B6047">
        <w:rPr>
          <w:rFonts w:cs="Times New Roman"/>
        </w:rPr>
        <w:t>code</w:t>
      </w:r>
      <w:proofErr w:type="spellEnd"/>
      <w:r w:rsidRPr="006B6047">
        <w:rPr>
          <w:rFonts w:cs="Times New Roman"/>
        </w:rPr>
        <w:t xml:space="preserve">”, </w:t>
      </w:r>
      <w:proofErr w:type="spellStart"/>
      <w:r w:rsidRPr="006B6047">
        <w:rPr>
          <w:rFonts w:cs="Times New Roman"/>
        </w:rPr>
        <w:t>EmailJS</w:t>
      </w:r>
      <w:proofErr w:type="spellEnd"/>
      <w:r w:rsidRPr="006B6047">
        <w:rPr>
          <w:rFonts w:cs="Times New Roman"/>
        </w:rPr>
        <w:t>. Elérés: 2024. november 25. [Online]. Elérhető: https://www.emailjs.com/</w:t>
      </w:r>
    </w:p>
    <w:p w14:paraId="5594F473" w14:textId="77777777" w:rsidR="006B6047" w:rsidRPr="006B6047" w:rsidRDefault="006B6047" w:rsidP="006B6047">
      <w:pPr>
        <w:pStyle w:val="Irodalomjegyzk"/>
        <w:rPr>
          <w:rFonts w:cs="Times New Roman"/>
        </w:rPr>
      </w:pPr>
      <w:r w:rsidRPr="006B6047">
        <w:rPr>
          <w:rFonts w:cs="Times New Roman"/>
        </w:rPr>
        <w:t>[44]</w:t>
      </w:r>
      <w:r w:rsidRPr="006B6047">
        <w:rPr>
          <w:rFonts w:cs="Times New Roman"/>
        </w:rPr>
        <w:tab/>
        <w:t>U. Inc, „</w:t>
      </w:r>
      <w:proofErr w:type="spellStart"/>
      <w:r w:rsidRPr="006B6047">
        <w:rPr>
          <w:rFonts w:cs="Times New Roman"/>
        </w:rPr>
        <w:t>Appointment</w:t>
      </w:r>
      <w:proofErr w:type="spellEnd"/>
      <w:r w:rsidRPr="006B6047">
        <w:rPr>
          <w:rFonts w:cs="Times New Roman"/>
        </w:rPr>
        <w:t xml:space="preserve"> </w:t>
      </w:r>
      <w:proofErr w:type="spellStart"/>
      <w:r w:rsidRPr="006B6047">
        <w:rPr>
          <w:rFonts w:cs="Times New Roman"/>
        </w:rPr>
        <w:t>Reminder</w:t>
      </w:r>
      <w:proofErr w:type="spellEnd"/>
      <w:r w:rsidRPr="006B6047">
        <w:rPr>
          <w:rFonts w:cs="Times New Roman"/>
        </w:rPr>
        <w:t xml:space="preserve"> email </w:t>
      </w:r>
      <w:proofErr w:type="spellStart"/>
      <w:r w:rsidRPr="006B6047">
        <w:rPr>
          <w:rFonts w:cs="Times New Roman"/>
        </w:rPr>
        <w:t>Template</w:t>
      </w:r>
      <w:proofErr w:type="spellEnd"/>
      <w:r w:rsidRPr="006B6047">
        <w:rPr>
          <w:rFonts w:cs="Times New Roman"/>
        </w:rPr>
        <w:t xml:space="preserve"> | </w:t>
      </w:r>
      <w:proofErr w:type="spellStart"/>
      <w:r w:rsidRPr="006B6047">
        <w:rPr>
          <w:rFonts w:cs="Times New Roman"/>
        </w:rPr>
        <w:t>Unlayer</w:t>
      </w:r>
      <w:proofErr w:type="spellEnd"/>
      <w:r w:rsidRPr="006B6047">
        <w:rPr>
          <w:rFonts w:cs="Times New Roman"/>
        </w:rPr>
        <w:t>”. Elérés: 2024. november 25. [Online]. Elérhető: https://unlayer.com/templates/appointment-reminder</w:t>
      </w:r>
    </w:p>
    <w:p w14:paraId="4E72D258" w14:textId="77777777" w:rsidR="006B6047" w:rsidRPr="006B6047" w:rsidRDefault="006B6047" w:rsidP="006B6047">
      <w:pPr>
        <w:pStyle w:val="Irodalomjegyzk"/>
        <w:rPr>
          <w:rFonts w:cs="Times New Roman"/>
        </w:rPr>
      </w:pPr>
      <w:r w:rsidRPr="006B6047">
        <w:rPr>
          <w:rFonts w:cs="Times New Roman"/>
        </w:rPr>
        <w:t>[45]</w:t>
      </w:r>
      <w:r w:rsidRPr="006B6047">
        <w:rPr>
          <w:rFonts w:cs="Times New Roman"/>
        </w:rPr>
        <w:tab/>
        <w:t>„JSON”. Elérés: 2024. november 27. [Online]. Elérhető: https://www.json.org/json-en.html</w:t>
      </w:r>
    </w:p>
    <w:p w14:paraId="25FC4965" w14:textId="77777777" w:rsidR="006B6047" w:rsidRPr="006B6047" w:rsidRDefault="006B6047" w:rsidP="006B6047">
      <w:pPr>
        <w:pStyle w:val="Irodalomjegyzk"/>
        <w:rPr>
          <w:rFonts w:cs="Times New Roman"/>
        </w:rPr>
      </w:pPr>
      <w:r w:rsidRPr="006B6047">
        <w:rPr>
          <w:rFonts w:cs="Times New Roman"/>
        </w:rPr>
        <w:t>[46]</w:t>
      </w:r>
      <w:r w:rsidRPr="006B6047">
        <w:rPr>
          <w:rFonts w:cs="Times New Roman"/>
        </w:rPr>
        <w:tab/>
        <w:t>„</w:t>
      </w:r>
      <w:proofErr w:type="spellStart"/>
      <w:r w:rsidRPr="006B6047">
        <w:rPr>
          <w:rFonts w:cs="Times New Roman"/>
        </w:rPr>
        <w:t>Deploy</w:t>
      </w:r>
      <w:proofErr w:type="spellEnd"/>
      <w:r w:rsidRPr="006B6047">
        <w:rPr>
          <w:rFonts w:cs="Times New Roman"/>
        </w:rPr>
        <w:t xml:space="preserve"> </w:t>
      </w:r>
      <w:proofErr w:type="spellStart"/>
      <w:r w:rsidRPr="006B6047">
        <w:rPr>
          <w:rFonts w:cs="Times New Roman"/>
        </w:rPr>
        <w:t>for</w:t>
      </w:r>
      <w:proofErr w:type="spellEnd"/>
      <w:r w:rsidRPr="006B6047">
        <w:rPr>
          <w:rFonts w:cs="Times New Roman"/>
        </w:rPr>
        <w:t xml:space="preserve"> Free – </w:t>
      </w:r>
      <w:proofErr w:type="spellStart"/>
      <w:r w:rsidRPr="006B6047">
        <w:rPr>
          <w:rFonts w:cs="Times New Roman"/>
        </w:rPr>
        <w:t>Render</w:t>
      </w:r>
      <w:proofErr w:type="spellEnd"/>
      <w:r w:rsidRPr="006B6047">
        <w:rPr>
          <w:rFonts w:cs="Times New Roman"/>
        </w:rPr>
        <w:t xml:space="preserve"> </w:t>
      </w:r>
      <w:proofErr w:type="spellStart"/>
      <w:r w:rsidRPr="006B6047">
        <w:rPr>
          <w:rFonts w:cs="Times New Roman"/>
        </w:rPr>
        <w:t>Docs</w:t>
      </w:r>
      <w:proofErr w:type="spellEnd"/>
      <w:r w:rsidRPr="006B6047">
        <w:rPr>
          <w:rFonts w:cs="Times New Roman"/>
        </w:rPr>
        <w:t xml:space="preserve">”, </w:t>
      </w:r>
      <w:proofErr w:type="spellStart"/>
      <w:r w:rsidRPr="006B6047">
        <w:rPr>
          <w:rFonts w:cs="Times New Roman"/>
        </w:rPr>
        <w:t>Deploy</w:t>
      </w:r>
      <w:proofErr w:type="spellEnd"/>
      <w:r w:rsidRPr="006B6047">
        <w:rPr>
          <w:rFonts w:cs="Times New Roman"/>
        </w:rPr>
        <w:t xml:space="preserve"> </w:t>
      </w:r>
      <w:proofErr w:type="spellStart"/>
      <w:r w:rsidRPr="006B6047">
        <w:rPr>
          <w:rFonts w:cs="Times New Roman"/>
        </w:rPr>
        <w:t>for</w:t>
      </w:r>
      <w:proofErr w:type="spellEnd"/>
      <w:r w:rsidRPr="006B6047">
        <w:rPr>
          <w:rFonts w:cs="Times New Roman"/>
        </w:rPr>
        <w:t xml:space="preserve"> Free – </w:t>
      </w:r>
      <w:proofErr w:type="spellStart"/>
      <w:r w:rsidRPr="006B6047">
        <w:rPr>
          <w:rFonts w:cs="Times New Roman"/>
        </w:rPr>
        <w:t>Render</w:t>
      </w:r>
      <w:proofErr w:type="spellEnd"/>
      <w:r w:rsidRPr="006B6047">
        <w:rPr>
          <w:rFonts w:cs="Times New Roman"/>
        </w:rPr>
        <w:t xml:space="preserve"> </w:t>
      </w:r>
      <w:proofErr w:type="spellStart"/>
      <w:r w:rsidRPr="006B6047">
        <w:rPr>
          <w:rFonts w:cs="Times New Roman"/>
        </w:rPr>
        <w:t>Docs</w:t>
      </w:r>
      <w:proofErr w:type="spellEnd"/>
      <w:r w:rsidRPr="006B6047">
        <w:rPr>
          <w:rFonts w:cs="Times New Roman"/>
        </w:rPr>
        <w:t>. Elérés: 2024. december 12. [Online]. Elérhető: https://render.com/docs/free</w:t>
      </w:r>
    </w:p>
    <w:p w14:paraId="5A986FD9" w14:textId="77777777" w:rsidR="006B6047" w:rsidRPr="006B6047" w:rsidRDefault="006B6047" w:rsidP="006B6047">
      <w:pPr>
        <w:pStyle w:val="Irodalomjegyzk"/>
        <w:rPr>
          <w:rFonts w:cs="Times New Roman"/>
        </w:rPr>
      </w:pPr>
      <w:r w:rsidRPr="006B6047">
        <w:rPr>
          <w:rFonts w:cs="Times New Roman"/>
        </w:rPr>
        <w:t>[47]</w:t>
      </w:r>
      <w:r w:rsidRPr="006B6047">
        <w:rPr>
          <w:rFonts w:cs="Times New Roman"/>
        </w:rPr>
        <w:tab/>
        <w:t>„draw.io”. Elérés: 2024. december 12. [Online]. Elérhető: https://app.diagrams.net/</w:t>
      </w:r>
    </w:p>
    <w:p w14:paraId="7AD0B4CB" w14:textId="32C20A76" w:rsidR="001F5A9A" w:rsidRPr="000713E8" w:rsidRDefault="00DF6B64" w:rsidP="000713E8">
      <w:r>
        <w:fldChar w:fldCharType="end"/>
      </w:r>
    </w:p>
    <w:p w14:paraId="6E9B7B7B" w14:textId="38F74A25" w:rsidR="009766D6" w:rsidRDefault="009766D6">
      <w:pPr>
        <w:widowControl/>
        <w:suppressAutoHyphens w:val="0"/>
        <w:spacing w:line="240" w:lineRule="auto"/>
        <w:jc w:val="left"/>
        <w:rPr>
          <w:color w:val="800000"/>
        </w:rPr>
      </w:pPr>
      <w:r>
        <w:rPr>
          <w:color w:val="800000"/>
        </w:rPr>
        <w:br w:type="page"/>
      </w:r>
    </w:p>
    <w:p w14:paraId="01E43AFF" w14:textId="30A9BC97" w:rsidR="007C5DF4" w:rsidRDefault="009766D6" w:rsidP="00E44F3C">
      <w:pPr>
        <w:pStyle w:val="Cmsor1"/>
      </w:pPr>
      <w:bookmarkStart w:id="321" w:name="_Toc184894492"/>
      <w:r>
        <w:lastRenderedPageBreak/>
        <w:t>Ábrajegyzék</w:t>
      </w:r>
      <w:bookmarkEnd w:id="321"/>
    </w:p>
    <w:p w14:paraId="0FF83EFD" w14:textId="543C3260" w:rsidR="00507EB4" w:rsidRDefault="009766D6">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\h \z \c "ábra" </w:instrText>
      </w:r>
      <w:r>
        <w:fldChar w:fldCharType="separate"/>
      </w:r>
      <w:hyperlink w:anchor="_Toc184894365" w:history="1">
        <w:r w:rsidR="00507EB4" w:rsidRPr="004C4F9D">
          <w:rPr>
            <w:rStyle w:val="Hiperhivatkozs"/>
            <w:noProof/>
          </w:rPr>
          <w:t xml:space="preserve">1. ábra: A Google Calendar felülete </w:t>
        </w:r>
        <w:r w:rsidR="00507EB4" w:rsidRPr="004C4F9D">
          <w:rPr>
            <w:rStyle w:val="Hiperhivatkozs"/>
            <w:rFonts w:cs="Times New Roman"/>
            <w:noProof/>
          </w:rPr>
          <w:t>[2]</w:t>
        </w:r>
        <w:r w:rsidR="00507EB4">
          <w:rPr>
            <w:noProof/>
            <w:webHidden/>
          </w:rPr>
          <w:tab/>
        </w:r>
        <w:r w:rsidR="00507EB4">
          <w:rPr>
            <w:noProof/>
            <w:webHidden/>
          </w:rPr>
          <w:fldChar w:fldCharType="begin"/>
        </w:r>
        <w:r w:rsidR="00507EB4">
          <w:rPr>
            <w:noProof/>
            <w:webHidden/>
          </w:rPr>
          <w:instrText xml:space="preserve"> PAGEREF _Toc184894365 \h </w:instrText>
        </w:r>
        <w:r w:rsidR="00507EB4">
          <w:rPr>
            <w:noProof/>
            <w:webHidden/>
          </w:rPr>
        </w:r>
        <w:r w:rsidR="00507EB4">
          <w:rPr>
            <w:noProof/>
            <w:webHidden/>
          </w:rPr>
          <w:fldChar w:fldCharType="separate"/>
        </w:r>
        <w:r w:rsidR="00507EB4">
          <w:rPr>
            <w:noProof/>
            <w:webHidden/>
          </w:rPr>
          <w:t>3</w:t>
        </w:r>
        <w:r w:rsidR="00507EB4">
          <w:rPr>
            <w:noProof/>
            <w:webHidden/>
          </w:rPr>
          <w:fldChar w:fldCharType="end"/>
        </w:r>
      </w:hyperlink>
    </w:p>
    <w:p w14:paraId="41952256" w14:textId="4E9C72CE"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66" w:history="1">
        <w:r w:rsidRPr="004C4F9D">
          <w:rPr>
            <w:rStyle w:val="Hiperhivatkozs"/>
            <w:noProof/>
          </w:rPr>
          <w:t xml:space="preserve">2. ábra: Mike Samuel, a Google Calendar atyja </w:t>
        </w:r>
        <w:r w:rsidRPr="004C4F9D">
          <w:rPr>
            <w:rStyle w:val="Hiperhivatkozs"/>
            <w:rFonts w:cs="Times New Roman"/>
            <w:noProof/>
          </w:rPr>
          <w:t>[3]</w:t>
        </w:r>
        <w:r>
          <w:rPr>
            <w:noProof/>
            <w:webHidden/>
          </w:rPr>
          <w:tab/>
        </w:r>
        <w:r>
          <w:rPr>
            <w:noProof/>
            <w:webHidden/>
          </w:rPr>
          <w:fldChar w:fldCharType="begin"/>
        </w:r>
        <w:r>
          <w:rPr>
            <w:noProof/>
            <w:webHidden/>
          </w:rPr>
          <w:instrText xml:space="preserve"> PAGEREF _Toc184894366 \h </w:instrText>
        </w:r>
        <w:r>
          <w:rPr>
            <w:noProof/>
            <w:webHidden/>
          </w:rPr>
        </w:r>
        <w:r>
          <w:rPr>
            <w:noProof/>
            <w:webHidden/>
          </w:rPr>
          <w:fldChar w:fldCharType="separate"/>
        </w:r>
        <w:r>
          <w:rPr>
            <w:noProof/>
            <w:webHidden/>
          </w:rPr>
          <w:t>4</w:t>
        </w:r>
        <w:r>
          <w:rPr>
            <w:noProof/>
            <w:webHidden/>
          </w:rPr>
          <w:fldChar w:fldCharType="end"/>
        </w:r>
      </w:hyperlink>
    </w:p>
    <w:p w14:paraId="11532073" w14:textId="3ADFE4EA"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67" w:history="1">
        <w:r w:rsidRPr="004C4F9D">
          <w:rPr>
            <w:rStyle w:val="Hiperhivatkozs"/>
            <w:noProof/>
          </w:rPr>
          <w:t>3. ábra: Zoho Calendar logó [6]</w:t>
        </w:r>
        <w:r>
          <w:rPr>
            <w:noProof/>
            <w:webHidden/>
          </w:rPr>
          <w:tab/>
        </w:r>
        <w:r>
          <w:rPr>
            <w:noProof/>
            <w:webHidden/>
          </w:rPr>
          <w:fldChar w:fldCharType="begin"/>
        </w:r>
        <w:r>
          <w:rPr>
            <w:noProof/>
            <w:webHidden/>
          </w:rPr>
          <w:instrText xml:space="preserve"> PAGEREF _Toc184894367 \h </w:instrText>
        </w:r>
        <w:r>
          <w:rPr>
            <w:noProof/>
            <w:webHidden/>
          </w:rPr>
        </w:r>
        <w:r>
          <w:rPr>
            <w:noProof/>
            <w:webHidden/>
          </w:rPr>
          <w:fldChar w:fldCharType="separate"/>
        </w:r>
        <w:r>
          <w:rPr>
            <w:noProof/>
            <w:webHidden/>
          </w:rPr>
          <w:t>5</w:t>
        </w:r>
        <w:r>
          <w:rPr>
            <w:noProof/>
            <w:webHidden/>
          </w:rPr>
          <w:fldChar w:fldCharType="end"/>
        </w:r>
      </w:hyperlink>
    </w:p>
    <w:p w14:paraId="3D10A223" w14:textId="2DAEAF38"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68" w:history="1">
        <w:r w:rsidRPr="004C4F9D">
          <w:rPr>
            <w:rStyle w:val="Hiperhivatkozs"/>
            <w:noProof/>
          </w:rPr>
          <w:t>4. ábra: A Zoho Calendar felülete (saját)</w:t>
        </w:r>
        <w:r>
          <w:rPr>
            <w:noProof/>
            <w:webHidden/>
          </w:rPr>
          <w:tab/>
        </w:r>
        <w:r>
          <w:rPr>
            <w:noProof/>
            <w:webHidden/>
          </w:rPr>
          <w:fldChar w:fldCharType="begin"/>
        </w:r>
        <w:r>
          <w:rPr>
            <w:noProof/>
            <w:webHidden/>
          </w:rPr>
          <w:instrText xml:space="preserve"> PAGEREF _Toc184894368 \h </w:instrText>
        </w:r>
        <w:r>
          <w:rPr>
            <w:noProof/>
            <w:webHidden/>
          </w:rPr>
        </w:r>
        <w:r>
          <w:rPr>
            <w:noProof/>
            <w:webHidden/>
          </w:rPr>
          <w:fldChar w:fldCharType="separate"/>
        </w:r>
        <w:r>
          <w:rPr>
            <w:noProof/>
            <w:webHidden/>
          </w:rPr>
          <w:t>6</w:t>
        </w:r>
        <w:r>
          <w:rPr>
            <w:noProof/>
            <w:webHidden/>
          </w:rPr>
          <w:fldChar w:fldCharType="end"/>
        </w:r>
      </w:hyperlink>
    </w:p>
    <w:p w14:paraId="4228E1B2" w14:textId="5E099192"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69" w:history="1">
        <w:r w:rsidRPr="004C4F9D">
          <w:rPr>
            <w:rStyle w:val="Hiperhivatkozs"/>
            <w:noProof/>
          </w:rPr>
          <w:t xml:space="preserve">5. ábra: HTML5 logó </w:t>
        </w:r>
        <w:r w:rsidRPr="004C4F9D">
          <w:rPr>
            <w:rStyle w:val="Hiperhivatkozs"/>
            <w:rFonts w:cs="Times New Roman"/>
            <w:noProof/>
          </w:rPr>
          <w:t>[8]</w:t>
        </w:r>
        <w:r>
          <w:rPr>
            <w:noProof/>
            <w:webHidden/>
          </w:rPr>
          <w:tab/>
        </w:r>
        <w:r>
          <w:rPr>
            <w:noProof/>
            <w:webHidden/>
          </w:rPr>
          <w:fldChar w:fldCharType="begin"/>
        </w:r>
        <w:r>
          <w:rPr>
            <w:noProof/>
            <w:webHidden/>
          </w:rPr>
          <w:instrText xml:space="preserve"> PAGEREF _Toc184894369 \h </w:instrText>
        </w:r>
        <w:r>
          <w:rPr>
            <w:noProof/>
            <w:webHidden/>
          </w:rPr>
        </w:r>
        <w:r>
          <w:rPr>
            <w:noProof/>
            <w:webHidden/>
          </w:rPr>
          <w:fldChar w:fldCharType="separate"/>
        </w:r>
        <w:r>
          <w:rPr>
            <w:noProof/>
            <w:webHidden/>
          </w:rPr>
          <w:t>9</w:t>
        </w:r>
        <w:r>
          <w:rPr>
            <w:noProof/>
            <w:webHidden/>
          </w:rPr>
          <w:fldChar w:fldCharType="end"/>
        </w:r>
      </w:hyperlink>
    </w:p>
    <w:p w14:paraId="3567405B" w14:textId="0EB6477A"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70" w:history="1">
        <w:r w:rsidRPr="004C4F9D">
          <w:rPr>
            <w:rStyle w:val="Hiperhivatkozs"/>
            <w:noProof/>
          </w:rPr>
          <w:t>6. ábra: Példa HTML kódra (saját)</w:t>
        </w:r>
        <w:r>
          <w:rPr>
            <w:noProof/>
            <w:webHidden/>
          </w:rPr>
          <w:tab/>
        </w:r>
        <w:r>
          <w:rPr>
            <w:noProof/>
            <w:webHidden/>
          </w:rPr>
          <w:fldChar w:fldCharType="begin"/>
        </w:r>
        <w:r>
          <w:rPr>
            <w:noProof/>
            <w:webHidden/>
          </w:rPr>
          <w:instrText xml:space="preserve"> PAGEREF _Toc184894370 \h </w:instrText>
        </w:r>
        <w:r>
          <w:rPr>
            <w:noProof/>
            <w:webHidden/>
          </w:rPr>
        </w:r>
        <w:r>
          <w:rPr>
            <w:noProof/>
            <w:webHidden/>
          </w:rPr>
          <w:fldChar w:fldCharType="separate"/>
        </w:r>
        <w:r>
          <w:rPr>
            <w:noProof/>
            <w:webHidden/>
          </w:rPr>
          <w:t>10</w:t>
        </w:r>
        <w:r>
          <w:rPr>
            <w:noProof/>
            <w:webHidden/>
          </w:rPr>
          <w:fldChar w:fldCharType="end"/>
        </w:r>
      </w:hyperlink>
    </w:p>
    <w:p w14:paraId="551CC2F7" w14:textId="722D67B3"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71" w:history="1">
        <w:r w:rsidRPr="004C4F9D">
          <w:rPr>
            <w:rStyle w:val="Hiperhivatkozs"/>
            <w:noProof/>
          </w:rPr>
          <w:t>7. ábra: CSS3 logó [11]</w:t>
        </w:r>
        <w:r>
          <w:rPr>
            <w:noProof/>
            <w:webHidden/>
          </w:rPr>
          <w:tab/>
        </w:r>
        <w:r>
          <w:rPr>
            <w:noProof/>
            <w:webHidden/>
          </w:rPr>
          <w:fldChar w:fldCharType="begin"/>
        </w:r>
        <w:r>
          <w:rPr>
            <w:noProof/>
            <w:webHidden/>
          </w:rPr>
          <w:instrText xml:space="preserve"> PAGEREF _Toc184894371 \h </w:instrText>
        </w:r>
        <w:r>
          <w:rPr>
            <w:noProof/>
            <w:webHidden/>
          </w:rPr>
        </w:r>
        <w:r>
          <w:rPr>
            <w:noProof/>
            <w:webHidden/>
          </w:rPr>
          <w:fldChar w:fldCharType="separate"/>
        </w:r>
        <w:r>
          <w:rPr>
            <w:noProof/>
            <w:webHidden/>
          </w:rPr>
          <w:t>11</w:t>
        </w:r>
        <w:r>
          <w:rPr>
            <w:noProof/>
            <w:webHidden/>
          </w:rPr>
          <w:fldChar w:fldCharType="end"/>
        </w:r>
      </w:hyperlink>
    </w:p>
    <w:p w14:paraId="4B706AC0" w14:textId="176082C4"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72" w:history="1">
        <w:r w:rsidRPr="004C4F9D">
          <w:rPr>
            <w:rStyle w:val="Hiperhivatkozs"/>
            <w:noProof/>
          </w:rPr>
          <w:t>8. ábra: Példa CSS kódra (saját)</w:t>
        </w:r>
        <w:r>
          <w:rPr>
            <w:noProof/>
            <w:webHidden/>
          </w:rPr>
          <w:tab/>
        </w:r>
        <w:r>
          <w:rPr>
            <w:noProof/>
            <w:webHidden/>
          </w:rPr>
          <w:fldChar w:fldCharType="begin"/>
        </w:r>
        <w:r>
          <w:rPr>
            <w:noProof/>
            <w:webHidden/>
          </w:rPr>
          <w:instrText xml:space="preserve"> PAGEREF _Toc184894372 \h </w:instrText>
        </w:r>
        <w:r>
          <w:rPr>
            <w:noProof/>
            <w:webHidden/>
          </w:rPr>
        </w:r>
        <w:r>
          <w:rPr>
            <w:noProof/>
            <w:webHidden/>
          </w:rPr>
          <w:fldChar w:fldCharType="separate"/>
        </w:r>
        <w:r>
          <w:rPr>
            <w:noProof/>
            <w:webHidden/>
          </w:rPr>
          <w:t>12</w:t>
        </w:r>
        <w:r>
          <w:rPr>
            <w:noProof/>
            <w:webHidden/>
          </w:rPr>
          <w:fldChar w:fldCharType="end"/>
        </w:r>
      </w:hyperlink>
    </w:p>
    <w:p w14:paraId="32BC2C9B" w14:textId="6E5FEF55"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73" w:history="1">
        <w:r w:rsidRPr="004C4F9D">
          <w:rPr>
            <w:rStyle w:val="Hiperhivatkozs"/>
            <w:noProof/>
          </w:rPr>
          <w:t>9. ábra: SASS logó [16]</w:t>
        </w:r>
        <w:r>
          <w:rPr>
            <w:noProof/>
            <w:webHidden/>
          </w:rPr>
          <w:tab/>
        </w:r>
        <w:r>
          <w:rPr>
            <w:noProof/>
            <w:webHidden/>
          </w:rPr>
          <w:fldChar w:fldCharType="begin"/>
        </w:r>
        <w:r>
          <w:rPr>
            <w:noProof/>
            <w:webHidden/>
          </w:rPr>
          <w:instrText xml:space="preserve"> PAGEREF _Toc184894373 \h </w:instrText>
        </w:r>
        <w:r>
          <w:rPr>
            <w:noProof/>
            <w:webHidden/>
          </w:rPr>
        </w:r>
        <w:r>
          <w:rPr>
            <w:noProof/>
            <w:webHidden/>
          </w:rPr>
          <w:fldChar w:fldCharType="separate"/>
        </w:r>
        <w:r>
          <w:rPr>
            <w:noProof/>
            <w:webHidden/>
          </w:rPr>
          <w:t>12</w:t>
        </w:r>
        <w:r>
          <w:rPr>
            <w:noProof/>
            <w:webHidden/>
          </w:rPr>
          <w:fldChar w:fldCharType="end"/>
        </w:r>
      </w:hyperlink>
    </w:p>
    <w:p w14:paraId="7807FC83" w14:textId="448B685A"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74" w:history="1">
        <w:r w:rsidRPr="004C4F9D">
          <w:rPr>
            <w:rStyle w:val="Hiperhivatkozs"/>
            <w:noProof/>
          </w:rPr>
          <w:t xml:space="preserve">10. ábra: SCSS szelektor öröklődés </w:t>
        </w:r>
        <w:r w:rsidRPr="004C4F9D">
          <w:rPr>
            <w:rStyle w:val="Hiperhivatkozs"/>
            <w:rFonts w:cs="Times New Roman"/>
            <w:noProof/>
          </w:rPr>
          <w:t>[13]</w:t>
        </w:r>
        <w:r>
          <w:rPr>
            <w:noProof/>
            <w:webHidden/>
          </w:rPr>
          <w:tab/>
        </w:r>
        <w:r>
          <w:rPr>
            <w:noProof/>
            <w:webHidden/>
          </w:rPr>
          <w:fldChar w:fldCharType="begin"/>
        </w:r>
        <w:r>
          <w:rPr>
            <w:noProof/>
            <w:webHidden/>
          </w:rPr>
          <w:instrText xml:space="preserve"> PAGEREF _Toc184894374 \h </w:instrText>
        </w:r>
        <w:r>
          <w:rPr>
            <w:noProof/>
            <w:webHidden/>
          </w:rPr>
        </w:r>
        <w:r>
          <w:rPr>
            <w:noProof/>
            <w:webHidden/>
          </w:rPr>
          <w:fldChar w:fldCharType="separate"/>
        </w:r>
        <w:r>
          <w:rPr>
            <w:noProof/>
            <w:webHidden/>
          </w:rPr>
          <w:t>13</w:t>
        </w:r>
        <w:r>
          <w:rPr>
            <w:noProof/>
            <w:webHidden/>
          </w:rPr>
          <w:fldChar w:fldCharType="end"/>
        </w:r>
      </w:hyperlink>
    </w:p>
    <w:p w14:paraId="656F355C" w14:textId="0F68E91E"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75" w:history="1">
        <w:r w:rsidRPr="004C4F9D">
          <w:rPr>
            <w:rStyle w:val="Hiperhivatkozs"/>
            <w:noProof/>
          </w:rPr>
          <w:t>11. ábra: A mixin [14]</w:t>
        </w:r>
        <w:r>
          <w:rPr>
            <w:noProof/>
            <w:webHidden/>
          </w:rPr>
          <w:tab/>
        </w:r>
        <w:r>
          <w:rPr>
            <w:noProof/>
            <w:webHidden/>
          </w:rPr>
          <w:fldChar w:fldCharType="begin"/>
        </w:r>
        <w:r>
          <w:rPr>
            <w:noProof/>
            <w:webHidden/>
          </w:rPr>
          <w:instrText xml:space="preserve"> PAGEREF _Toc184894375 \h </w:instrText>
        </w:r>
        <w:r>
          <w:rPr>
            <w:noProof/>
            <w:webHidden/>
          </w:rPr>
        </w:r>
        <w:r>
          <w:rPr>
            <w:noProof/>
            <w:webHidden/>
          </w:rPr>
          <w:fldChar w:fldCharType="separate"/>
        </w:r>
        <w:r>
          <w:rPr>
            <w:noProof/>
            <w:webHidden/>
          </w:rPr>
          <w:t>13</w:t>
        </w:r>
        <w:r>
          <w:rPr>
            <w:noProof/>
            <w:webHidden/>
          </w:rPr>
          <w:fldChar w:fldCharType="end"/>
        </w:r>
      </w:hyperlink>
    </w:p>
    <w:p w14:paraId="765EE95A" w14:textId="3DB89E8E"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76" w:history="1">
        <w:r w:rsidRPr="004C4F9D">
          <w:rPr>
            <w:rStyle w:val="Hiperhivatkozs"/>
            <w:noProof/>
          </w:rPr>
          <w:t xml:space="preserve">12. ábra: Példa az SCSS és a CSS szintaxis közötti különbségre </w:t>
        </w:r>
        <w:r w:rsidRPr="004C4F9D">
          <w:rPr>
            <w:rStyle w:val="Hiperhivatkozs"/>
            <w:rFonts w:cs="Times New Roman"/>
            <w:noProof/>
          </w:rPr>
          <w:t>[17]</w:t>
        </w:r>
        <w:r>
          <w:rPr>
            <w:noProof/>
            <w:webHidden/>
          </w:rPr>
          <w:tab/>
        </w:r>
        <w:r>
          <w:rPr>
            <w:noProof/>
            <w:webHidden/>
          </w:rPr>
          <w:fldChar w:fldCharType="begin"/>
        </w:r>
        <w:r>
          <w:rPr>
            <w:noProof/>
            <w:webHidden/>
          </w:rPr>
          <w:instrText xml:space="preserve"> PAGEREF _Toc184894376 \h </w:instrText>
        </w:r>
        <w:r>
          <w:rPr>
            <w:noProof/>
            <w:webHidden/>
          </w:rPr>
        </w:r>
        <w:r>
          <w:rPr>
            <w:noProof/>
            <w:webHidden/>
          </w:rPr>
          <w:fldChar w:fldCharType="separate"/>
        </w:r>
        <w:r>
          <w:rPr>
            <w:noProof/>
            <w:webHidden/>
          </w:rPr>
          <w:t>14</w:t>
        </w:r>
        <w:r>
          <w:rPr>
            <w:noProof/>
            <w:webHidden/>
          </w:rPr>
          <w:fldChar w:fldCharType="end"/>
        </w:r>
      </w:hyperlink>
    </w:p>
    <w:p w14:paraId="322B2738" w14:textId="5E28420D"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77" w:history="1">
        <w:r w:rsidRPr="004C4F9D">
          <w:rPr>
            <w:rStyle w:val="Hiperhivatkozs"/>
            <w:noProof/>
          </w:rPr>
          <w:t xml:space="preserve">13. ábra: A 12. ábrán látható példa alap SASS szintaxissal </w:t>
        </w:r>
        <w:r w:rsidRPr="004C4F9D">
          <w:rPr>
            <w:rStyle w:val="Hiperhivatkozs"/>
            <w:rFonts w:cs="Times New Roman"/>
            <w:noProof/>
          </w:rPr>
          <w:t>[17]</w:t>
        </w:r>
        <w:r>
          <w:rPr>
            <w:noProof/>
            <w:webHidden/>
          </w:rPr>
          <w:tab/>
        </w:r>
        <w:r>
          <w:rPr>
            <w:noProof/>
            <w:webHidden/>
          </w:rPr>
          <w:fldChar w:fldCharType="begin"/>
        </w:r>
        <w:r>
          <w:rPr>
            <w:noProof/>
            <w:webHidden/>
          </w:rPr>
          <w:instrText xml:space="preserve"> PAGEREF _Toc184894377 \h </w:instrText>
        </w:r>
        <w:r>
          <w:rPr>
            <w:noProof/>
            <w:webHidden/>
          </w:rPr>
        </w:r>
        <w:r>
          <w:rPr>
            <w:noProof/>
            <w:webHidden/>
          </w:rPr>
          <w:fldChar w:fldCharType="separate"/>
        </w:r>
        <w:r>
          <w:rPr>
            <w:noProof/>
            <w:webHidden/>
          </w:rPr>
          <w:t>14</w:t>
        </w:r>
        <w:r>
          <w:rPr>
            <w:noProof/>
            <w:webHidden/>
          </w:rPr>
          <w:fldChar w:fldCharType="end"/>
        </w:r>
      </w:hyperlink>
    </w:p>
    <w:p w14:paraId="3C8C5D32" w14:textId="5DCCDC4E"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78" w:history="1">
        <w:r w:rsidRPr="004C4F9D">
          <w:rPr>
            <w:rStyle w:val="Hiperhivatkozs"/>
            <w:noProof/>
          </w:rPr>
          <w:t>14. ábra: JavaScript logó [20]</w:t>
        </w:r>
        <w:r>
          <w:rPr>
            <w:noProof/>
            <w:webHidden/>
          </w:rPr>
          <w:tab/>
        </w:r>
        <w:r>
          <w:rPr>
            <w:noProof/>
            <w:webHidden/>
          </w:rPr>
          <w:fldChar w:fldCharType="begin"/>
        </w:r>
        <w:r>
          <w:rPr>
            <w:noProof/>
            <w:webHidden/>
          </w:rPr>
          <w:instrText xml:space="preserve"> PAGEREF _Toc184894378 \h </w:instrText>
        </w:r>
        <w:r>
          <w:rPr>
            <w:noProof/>
            <w:webHidden/>
          </w:rPr>
        </w:r>
        <w:r>
          <w:rPr>
            <w:noProof/>
            <w:webHidden/>
          </w:rPr>
          <w:fldChar w:fldCharType="separate"/>
        </w:r>
        <w:r>
          <w:rPr>
            <w:noProof/>
            <w:webHidden/>
          </w:rPr>
          <w:t>15</w:t>
        </w:r>
        <w:r>
          <w:rPr>
            <w:noProof/>
            <w:webHidden/>
          </w:rPr>
          <w:fldChar w:fldCharType="end"/>
        </w:r>
      </w:hyperlink>
    </w:p>
    <w:p w14:paraId="6FE01670" w14:textId="37F85BF7"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79" w:history="1">
        <w:r w:rsidRPr="004C4F9D">
          <w:rPr>
            <w:rStyle w:val="Hiperhivatkozs"/>
            <w:noProof/>
          </w:rPr>
          <w:t xml:space="preserve">15. ábra: TypeScript logó </w:t>
        </w:r>
        <w:r w:rsidRPr="004C4F9D">
          <w:rPr>
            <w:rStyle w:val="Hiperhivatkozs"/>
            <w:rFonts w:cs="Times New Roman"/>
            <w:noProof/>
          </w:rPr>
          <w:t>[27]</w:t>
        </w:r>
        <w:r>
          <w:rPr>
            <w:noProof/>
            <w:webHidden/>
          </w:rPr>
          <w:tab/>
        </w:r>
        <w:r>
          <w:rPr>
            <w:noProof/>
            <w:webHidden/>
          </w:rPr>
          <w:fldChar w:fldCharType="begin"/>
        </w:r>
        <w:r>
          <w:rPr>
            <w:noProof/>
            <w:webHidden/>
          </w:rPr>
          <w:instrText xml:space="preserve"> PAGEREF _Toc184894379 \h </w:instrText>
        </w:r>
        <w:r>
          <w:rPr>
            <w:noProof/>
            <w:webHidden/>
          </w:rPr>
        </w:r>
        <w:r>
          <w:rPr>
            <w:noProof/>
            <w:webHidden/>
          </w:rPr>
          <w:fldChar w:fldCharType="separate"/>
        </w:r>
        <w:r>
          <w:rPr>
            <w:noProof/>
            <w:webHidden/>
          </w:rPr>
          <w:t>17</w:t>
        </w:r>
        <w:r>
          <w:rPr>
            <w:noProof/>
            <w:webHidden/>
          </w:rPr>
          <w:fldChar w:fldCharType="end"/>
        </w:r>
      </w:hyperlink>
    </w:p>
    <w:p w14:paraId="02C9A746" w14:textId="7E326832"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80" w:history="1">
        <w:r w:rsidRPr="004C4F9D">
          <w:rPr>
            <w:rStyle w:val="Hiperhivatkozs"/>
            <w:noProof/>
          </w:rPr>
          <w:t>16. ábra: Angular logó [30]</w:t>
        </w:r>
        <w:r>
          <w:rPr>
            <w:noProof/>
            <w:webHidden/>
          </w:rPr>
          <w:tab/>
        </w:r>
        <w:r>
          <w:rPr>
            <w:noProof/>
            <w:webHidden/>
          </w:rPr>
          <w:fldChar w:fldCharType="begin"/>
        </w:r>
        <w:r>
          <w:rPr>
            <w:noProof/>
            <w:webHidden/>
          </w:rPr>
          <w:instrText xml:space="preserve"> PAGEREF _Toc184894380 \h </w:instrText>
        </w:r>
        <w:r>
          <w:rPr>
            <w:noProof/>
            <w:webHidden/>
          </w:rPr>
        </w:r>
        <w:r>
          <w:rPr>
            <w:noProof/>
            <w:webHidden/>
          </w:rPr>
          <w:fldChar w:fldCharType="separate"/>
        </w:r>
        <w:r>
          <w:rPr>
            <w:noProof/>
            <w:webHidden/>
          </w:rPr>
          <w:t>18</w:t>
        </w:r>
        <w:r>
          <w:rPr>
            <w:noProof/>
            <w:webHidden/>
          </w:rPr>
          <w:fldChar w:fldCharType="end"/>
        </w:r>
      </w:hyperlink>
    </w:p>
    <w:p w14:paraId="0D22E127" w14:textId="4D3CEB17"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81" w:history="1">
        <w:r w:rsidRPr="004C4F9D">
          <w:rPr>
            <w:rStyle w:val="Hiperhivatkozs"/>
            <w:noProof/>
          </w:rPr>
          <w:t>17. ábra: npm logó [32]</w:t>
        </w:r>
        <w:r>
          <w:rPr>
            <w:noProof/>
            <w:webHidden/>
          </w:rPr>
          <w:tab/>
        </w:r>
        <w:r>
          <w:rPr>
            <w:noProof/>
            <w:webHidden/>
          </w:rPr>
          <w:fldChar w:fldCharType="begin"/>
        </w:r>
        <w:r>
          <w:rPr>
            <w:noProof/>
            <w:webHidden/>
          </w:rPr>
          <w:instrText xml:space="preserve"> PAGEREF _Toc184894381 \h </w:instrText>
        </w:r>
        <w:r>
          <w:rPr>
            <w:noProof/>
            <w:webHidden/>
          </w:rPr>
        </w:r>
        <w:r>
          <w:rPr>
            <w:noProof/>
            <w:webHidden/>
          </w:rPr>
          <w:fldChar w:fldCharType="separate"/>
        </w:r>
        <w:r>
          <w:rPr>
            <w:noProof/>
            <w:webHidden/>
          </w:rPr>
          <w:t>19</w:t>
        </w:r>
        <w:r>
          <w:rPr>
            <w:noProof/>
            <w:webHidden/>
          </w:rPr>
          <w:fldChar w:fldCharType="end"/>
        </w:r>
      </w:hyperlink>
    </w:p>
    <w:p w14:paraId="0E245BE8" w14:textId="59D57E44"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82" w:history="1">
        <w:r w:rsidRPr="004C4F9D">
          <w:rPr>
            <w:rStyle w:val="Hiperhivatkozs"/>
            <w:noProof/>
          </w:rPr>
          <w:t>18. ábra: WebStorm logó [34]</w:t>
        </w:r>
        <w:r>
          <w:rPr>
            <w:noProof/>
            <w:webHidden/>
          </w:rPr>
          <w:tab/>
        </w:r>
        <w:r>
          <w:rPr>
            <w:noProof/>
            <w:webHidden/>
          </w:rPr>
          <w:fldChar w:fldCharType="begin"/>
        </w:r>
        <w:r>
          <w:rPr>
            <w:noProof/>
            <w:webHidden/>
          </w:rPr>
          <w:instrText xml:space="preserve"> PAGEREF _Toc184894382 \h </w:instrText>
        </w:r>
        <w:r>
          <w:rPr>
            <w:noProof/>
            <w:webHidden/>
          </w:rPr>
        </w:r>
        <w:r>
          <w:rPr>
            <w:noProof/>
            <w:webHidden/>
          </w:rPr>
          <w:fldChar w:fldCharType="separate"/>
        </w:r>
        <w:r>
          <w:rPr>
            <w:noProof/>
            <w:webHidden/>
          </w:rPr>
          <w:t>20</w:t>
        </w:r>
        <w:r>
          <w:rPr>
            <w:noProof/>
            <w:webHidden/>
          </w:rPr>
          <w:fldChar w:fldCharType="end"/>
        </w:r>
      </w:hyperlink>
    </w:p>
    <w:p w14:paraId="23E6895F" w14:textId="025E6DAC"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83" w:history="1">
        <w:r w:rsidRPr="004C4F9D">
          <w:rPr>
            <w:rStyle w:val="Hiperhivatkozs"/>
            <w:noProof/>
          </w:rPr>
          <w:t>19. ábra: WebStorm UI [35]</w:t>
        </w:r>
        <w:r>
          <w:rPr>
            <w:noProof/>
            <w:webHidden/>
          </w:rPr>
          <w:tab/>
        </w:r>
        <w:r>
          <w:rPr>
            <w:noProof/>
            <w:webHidden/>
          </w:rPr>
          <w:fldChar w:fldCharType="begin"/>
        </w:r>
        <w:r>
          <w:rPr>
            <w:noProof/>
            <w:webHidden/>
          </w:rPr>
          <w:instrText xml:space="preserve"> PAGEREF _Toc184894383 \h </w:instrText>
        </w:r>
        <w:r>
          <w:rPr>
            <w:noProof/>
            <w:webHidden/>
          </w:rPr>
        </w:r>
        <w:r>
          <w:rPr>
            <w:noProof/>
            <w:webHidden/>
          </w:rPr>
          <w:fldChar w:fldCharType="separate"/>
        </w:r>
        <w:r>
          <w:rPr>
            <w:noProof/>
            <w:webHidden/>
          </w:rPr>
          <w:t>21</w:t>
        </w:r>
        <w:r>
          <w:rPr>
            <w:noProof/>
            <w:webHidden/>
          </w:rPr>
          <w:fldChar w:fldCharType="end"/>
        </w:r>
      </w:hyperlink>
    </w:p>
    <w:p w14:paraId="5E30D1A5" w14:textId="52BC9F40"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84" w:history="1">
        <w:r w:rsidRPr="004C4F9D">
          <w:rPr>
            <w:rStyle w:val="Hiperhivatkozs"/>
            <w:noProof/>
          </w:rPr>
          <w:t>20. ábra: VSCode UI [36]</w:t>
        </w:r>
        <w:r>
          <w:rPr>
            <w:noProof/>
            <w:webHidden/>
          </w:rPr>
          <w:tab/>
        </w:r>
        <w:r>
          <w:rPr>
            <w:noProof/>
            <w:webHidden/>
          </w:rPr>
          <w:fldChar w:fldCharType="begin"/>
        </w:r>
        <w:r>
          <w:rPr>
            <w:noProof/>
            <w:webHidden/>
          </w:rPr>
          <w:instrText xml:space="preserve"> PAGEREF _Toc184894384 \h </w:instrText>
        </w:r>
        <w:r>
          <w:rPr>
            <w:noProof/>
            <w:webHidden/>
          </w:rPr>
        </w:r>
        <w:r>
          <w:rPr>
            <w:noProof/>
            <w:webHidden/>
          </w:rPr>
          <w:fldChar w:fldCharType="separate"/>
        </w:r>
        <w:r>
          <w:rPr>
            <w:noProof/>
            <w:webHidden/>
          </w:rPr>
          <w:t>21</w:t>
        </w:r>
        <w:r>
          <w:rPr>
            <w:noProof/>
            <w:webHidden/>
          </w:rPr>
          <w:fldChar w:fldCharType="end"/>
        </w:r>
      </w:hyperlink>
    </w:p>
    <w:p w14:paraId="11E79E1E" w14:textId="5425FF4E"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85" w:history="1">
        <w:r w:rsidRPr="004C4F9D">
          <w:rPr>
            <w:rStyle w:val="Hiperhivatkozs"/>
            <w:noProof/>
          </w:rPr>
          <w:t>21. ábra: Az Appointy egy nap-oszlopának kezdete (saját)</w:t>
        </w:r>
        <w:r>
          <w:rPr>
            <w:noProof/>
            <w:webHidden/>
          </w:rPr>
          <w:tab/>
        </w:r>
        <w:r>
          <w:rPr>
            <w:noProof/>
            <w:webHidden/>
          </w:rPr>
          <w:fldChar w:fldCharType="begin"/>
        </w:r>
        <w:r>
          <w:rPr>
            <w:noProof/>
            <w:webHidden/>
          </w:rPr>
          <w:instrText xml:space="preserve"> PAGEREF _Toc184894385 \h </w:instrText>
        </w:r>
        <w:r>
          <w:rPr>
            <w:noProof/>
            <w:webHidden/>
          </w:rPr>
        </w:r>
        <w:r>
          <w:rPr>
            <w:noProof/>
            <w:webHidden/>
          </w:rPr>
          <w:fldChar w:fldCharType="separate"/>
        </w:r>
        <w:r>
          <w:rPr>
            <w:noProof/>
            <w:webHidden/>
          </w:rPr>
          <w:t>22</w:t>
        </w:r>
        <w:r>
          <w:rPr>
            <w:noProof/>
            <w:webHidden/>
          </w:rPr>
          <w:fldChar w:fldCharType="end"/>
        </w:r>
      </w:hyperlink>
    </w:p>
    <w:p w14:paraId="7DA9A7BB" w14:textId="4F3E9FF4"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86" w:history="1">
        <w:r w:rsidRPr="004C4F9D">
          <w:rPr>
            <w:rStyle w:val="Hiperhivatkozs"/>
            <w:noProof/>
          </w:rPr>
          <w:t>22. ábra: Az Appoiny időskálával bővített felülete (saját)</w:t>
        </w:r>
        <w:r>
          <w:rPr>
            <w:noProof/>
            <w:webHidden/>
          </w:rPr>
          <w:tab/>
        </w:r>
        <w:r>
          <w:rPr>
            <w:noProof/>
            <w:webHidden/>
          </w:rPr>
          <w:fldChar w:fldCharType="begin"/>
        </w:r>
        <w:r>
          <w:rPr>
            <w:noProof/>
            <w:webHidden/>
          </w:rPr>
          <w:instrText xml:space="preserve"> PAGEREF _Toc184894386 \h </w:instrText>
        </w:r>
        <w:r>
          <w:rPr>
            <w:noProof/>
            <w:webHidden/>
          </w:rPr>
        </w:r>
        <w:r>
          <w:rPr>
            <w:noProof/>
            <w:webHidden/>
          </w:rPr>
          <w:fldChar w:fldCharType="separate"/>
        </w:r>
        <w:r>
          <w:rPr>
            <w:noProof/>
            <w:webHidden/>
          </w:rPr>
          <w:t>22</w:t>
        </w:r>
        <w:r>
          <w:rPr>
            <w:noProof/>
            <w:webHidden/>
          </w:rPr>
          <w:fldChar w:fldCharType="end"/>
        </w:r>
      </w:hyperlink>
    </w:p>
    <w:p w14:paraId="7094B208" w14:textId="49EB0F0D"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87" w:history="1">
        <w:r w:rsidRPr="004C4F9D">
          <w:rPr>
            <w:rStyle w:val="Hiperhivatkozs"/>
            <w:noProof/>
          </w:rPr>
          <w:t>23. ábra: Az Appointy felülete teljes képernyőn (saját)</w:t>
        </w:r>
        <w:r>
          <w:rPr>
            <w:noProof/>
            <w:webHidden/>
          </w:rPr>
          <w:tab/>
        </w:r>
        <w:r>
          <w:rPr>
            <w:noProof/>
            <w:webHidden/>
          </w:rPr>
          <w:fldChar w:fldCharType="begin"/>
        </w:r>
        <w:r>
          <w:rPr>
            <w:noProof/>
            <w:webHidden/>
          </w:rPr>
          <w:instrText xml:space="preserve"> PAGEREF _Toc184894387 \h </w:instrText>
        </w:r>
        <w:r>
          <w:rPr>
            <w:noProof/>
            <w:webHidden/>
          </w:rPr>
        </w:r>
        <w:r>
          <w:rPr>
            <w:noProof/>
            <w:webHidden/>
          </w:rPr>
          <w:fldChar w:fldCharType="separate"/>
        </w:r>
        <w:r>
          <w:rPr>
            <w:noProof/>
            <w:webHidden/>
          </w:rPr>
          <w:t>23</w:t>
        </w:r>
        <w:r>
          <w:rPr>
            <w:noProof/>
            <w:webHidden/>
          </w:rPr>
          <w:fldChar w:fldCharType="end"/>
        </w:r>
      </w:hyperlink>
    </w:p>
    <w:p w14:paraId="137EDBEA" w14:textId="47420BDE"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88" w:history="1">
        <w:r w:rsidRPr="004C4F9D">
          <w:rPr>
            <w:rStyle w:val="Hiperhivatkozs"/>
            <w:noProof/>
          </w:rPr>
          <w:t>24. ábra: Az Appointy felülete egy 500*800 pixeles helyre szorítva (saját)</w:t>
        </w:r>
        <w:r>
          <w:rPr>
            <w:noProof/>
            <w:webHidden/>
          </w:rPr>
          <w:tab/>
        </w:r>
        <w:r>
          <w:rPr>
            <w:noProof/>
            <w:webHidden/>
          </w:rPr>
          <w:fldChar w:fldCharType="begin"/>
        </w:r>
        <w:r>
          <w:rPr>
            <w:noProof/>
            <w:webHidden/>
          </w:rPr>
          <w:instrText xml:space="preserve"> PAGEREF _Toc184894388 \h </w:instrText>
        </w:r>
        <w:r>
          <w:rPr>
            <w:noProof/>
            <w:webHidden/>
          </w:rPr>
        </w:r>
        <w:r>
          <w:rPr>
            <w:noProof/>
            <w:webHidden/>
          </w:rPr>
          <w:fldChar w:fldCharType="separate"/>
        </w:r>
        <w:r>
          <w:rPr>
            <w:noProof/>
            <w:webHidden/>
          </w:rPr>
          <w:t>24</w:t>
        </w:r>
        <w:r>
          <w:rPr>
            <w:noProof/>
            <w:webHidden/>
          </w:rPr>
          <w:fldChar w:fldCharType="end"/>
        </w:r>
      </w:hyperlink>
    </w:p>
    <w:p w14:paraId="04C74EFE" w14:textId="0D96B294"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89" w:history="1">
        <w:r w:rsidRPr="004C4F9D">
          <w:rPr>
            <w:rStyle w:val="Hiperhivatkozs"/>
            <w:noProof/>
          </w:rPr>
          <w:t>25. ábra: A naptártest magasságának számítására alkalmazott képlet</w:t>
        </w:r>
        <w:r>
          <w:rPr>
            <w:noProof/>
            <w:webHidden/>
          </w:rPr>
          <w:tab/>
        </w:r>
        <w:r>
          <w:rPr>
            <w:noProof/>
            <w:webHidden/>
          </w:rPr>
          <w:fldChar w:fldCharType="begin"/>
        </w:r>
        <w:r>
          <w:rPr>
            <w:noProof/>
            <w:webHidden/>
          </w:rPr>
          <w:instrText xml:space="preserve"> PAGEREF _Toc184894389 \h </w:instrText>
        </w:r>
        <w:r>
          <w:rPr>
            <w:noProof/>
            <w:webHidden/>
          </w:rPr>
        </w:r>
        <w:r>
          <w:rPr>
            <w:noProof/>
            <w:webHidden/>
          </w:rPr>
          <w:fldChar w:fldCharType="separate"/>
        </w:r>
        <w:r>
          <w:rPr>
            <w:noProof/>
            <w:webHidden/>
          </w:rPr>
          <w:t>24</w:t>
        </w:r>
        <w:r>
          <w:rPr>
            <w:noProof/>
            <w:webHidden/>
          </w:rPr>
          <w:fldChar w:fldCharType="end"/>
        </w:r>
      </w:hyperlink>
    </w:p>
    <w:p w14:paraId="6D2E157A" w14:textId="1F42A555"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90" w:history="1">
        <w:r w:rsidRPr="004C4F9D">
          <w:rPr>
            <w:rStyle w:val="Hiperhivatkozs"/>
            <w:noProof/>
          </w:rPr>
          <w:t>26. ábra: A naptár oszlopainak generálása (saját)</w:t>
        </w:r>
        <w:r>
          <w:rPr>
            <w:noProof/>
            <w:webHidden/>
          </w:rPr>
          <w:tab/>
        </w:r>
        <w:r>
          <w:rPr>
            <w:noProof/>
            <w:webHidden/>
          </w:rPr>
          <w:fldChar w:fldCharType="begin"/>
        </w:r>
        <w:r>
          <w:rPr>
            <w:noProof/>
            <w:webHidden/>
          </w:rPr>
          <w:instrText xml:space="preserve"> PAGEREF _Toc184894390 \h </w:instrText>
        </w:r>
        <w:r>
          <w:rPr>
            <w:noProof/>
            <w:webHidden/>
          </w:rPr>
        </w:r>
        <w:r>
          <w:rPr>
            <w:noProof/>
            <w:webHidden/>
          </w:rPr>
          <w:fldChar w:fldCharType="separate"/>
        </w:r>
        <w:r>
          <w:rPr>
            <w:noProof/>
            <w:webHidden/>
          </w:rPr>
          <w:t>25</w:t>
        </w:r>
        <w:r>
          <w:rPr>
            <w:noProof/>
            <w:webHidden/>
          </w:rPr>
          <w:fldChar w:fldCharType="end"/>
        </w:r>
      </w:hyperlink>
    </w:p>
    <w:p w14:paraId="1BFAD3CC" w14:textId="1A02791C"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91" w:history="1">
        <w:r w:rsidRPr="004C4F9D">
          <w:rPr>
            <w:rStyle w:val="Hiperhivatkozs"/>
            <w:noProof/>
          </w:rPr>
          <w:t>27. ábra: A naptár oszlopain belüli téglalapok generálása (saját)</w:t>
        </w:r>
        <w:r>
          <w:rPr>
            <w:noProof/>
            <w:webHidden/>
          </w:rPr>
          <w:tab/>
        </w:r>
        <w:r>
          <w:rPr>
            <w:noProof/>
            <w:webHidden/>
          </w:rPr>
          <w:fldChar w:fldCharType="begin"/>
        </w:r>
        <w:r>
          <w:rPr>
            <w:noProof/>
            <w:webHidden/>
          </w:rPr>
          <w:instrText xml:space="preserve"> PAGEREF _Toc184894391 \h </w:instrText>
        </w:r>
        <w:r>
          <w:rPr>
            <w:noProof/>
            <w:webHidden/>
          </w:rPr>
        </w:r>
        <w:r>
          <w:rPr>
            <w:noProof/>
            <w:webHidden/>
          </w:rPr>
          <w:fldChar w:fldCharType="separate"/>
        </w:r>
        <w:r>
          <w:rPr>
            <w:noProof/>
            <w:webHidden/>
          </w:rPr>
          <w:t>25</w:t>
        </w:r>
        <w:r>
          <w:rPr>
            <w:noProof/>
            <w:webHidden/>
          </w:rPr>
          <w:fldChar w:fldCharType="end"/>
        </w:r>
      </w:hyperlink>
    </w:p>
    <w:p w14:paraId="009BF0EF" w14:textId="32352A27"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92" w:history="1">
        <w:r w:rsidRPr="004C4F9D">
          <w:rPr>
            <w:rStyle w:val="Hiperhivatkozs"/>
            <w:noProof/>
          </w:rPr>
          <w:t>28. ábra: Általános for ciklus funkcionalitás (saját)</w:t>
        </w:r>
        <w:r>
          <w:rPr>
            <w:noProof/>
            <w:webHidden/>
          </w:rPr>
          <w:tab/>
        </w:r>
        <w:r>
          <w:rPr>
            <w:noProof/>
            <w:webHidden/>
          </w:rPr>
          <w:fldChar w:fldCharType="begin"/>
        </w:r>
        <w:r>
          <w:rPr>
            <w:noProof/>
            <w:webHidden/>
          </w:rPr>
          <w:instrText xml:space="preserve"> PAGEREF _Toc184894392 \h </w:instrText>
        </w:r>
        <w:r>
          <w:rPr>
            <w:noProof/>
            <w:webHidden/>
          </w:rPr>
        </w:r>
        <w:r>
          <w:rPr>
            <w:noProof/>
            <w:webHidden/>
          </w:rPr>
          <w:fldChar w:fldCharType="separate"/>
        </w:r>
        <w:r>
          <w:rPr>
            <w:noProof/>
            <w:webHidden/>
          </w:rPr>
          <w:t>26</w:t>
        </w:r>
        <w:r>
          <w:rPr>
            <w:noProof/>
            <w:webHidden/>
          </w:rPr>
          <w:fldChar w:fldCharType="end"/>
        </w:r>
      </w:hyperlink>
    </w:p>
    <w:p w14:paraId="7976C0A9" w14:textId="6A82BF67"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93" w:history="1">
        <w:r w:rsidRPr="004C4F9D">
          <w:rPr>
            <w:rStyle w:val="Hiperhivatkozs"/>
            <w:noProof/>
          </w:rPr>
          <w:t>29. ábra: Időskála oszlopának stílusa (saját)</w:t>
        </w:r>
        <w:r>
          <w:rPr>
            <w:noProof/>
            <w:webHidden/>
          </w:rPr>
          <w:tab/>
        </w:r>
        <w:r>
          <w:rPr>
            <w:noProof/>
            <w:webHidden/>
          </w:rPr>
          <w:fldChar w:fldCharType="begin"/>
        </w:r>
        <w:r>
          <w:rPr>
            <w:noProof/>
            <w:webHidden/>
          </w:rPr>
          <w:instrText xml:space="preserve"> PAGEREF _Toc184894393 \h </w:instrText>
        </w:r>
        <w:r>
          <w:rPr>
            <w:noProof/>
            <w:webHidden/>
          </w:rPr>
        </w:r>
        <w:r>
          <w:rPr>
            <w:noProof/>
            <w:webHidden/>
          </w:rPr>
          <w:fldChar w:fldCharType="separate"/>
        </w:r>
        <w:r>
          <w:rPr>
            <w:noProof/>
            <w:webHidden/>
          </w:rPr>
          <w:t>27</w:t>
        </w:r>
        <w:r>
          <w:rPr>
            <w:noProof/>
            <w:webHidden/>
          </w:rPr>
          <w:fldChar w:fldCharType="end"/>
        </w:r>
      </w:hyperlink>
    </w:p>
    <w:p w14:paraId="5BCA0A4E" w14:textId="2F2E7081"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94" w:history="1">
        <w:r w:rsidRPr="004C4F9D">
          <w:rPr>
            <w:rStyle w:val="Hiperhivatkozs"/>
            <w:noProof/>
          </w:rPr>
          <w:t>30. ábra: Elrendezést segítő filler elem (saját)</w:t>
        </w:r>
        <w:r>
          <w:rPr>
            <w:noProof/>
            <w:webHidden/>
          </w:rPr>
          <w:tab/>
        </w:r>
        <w:r>
          <w:rPr>
            <w:noProof/>
            <w:webHidden/>
          </w:rPr>
          <w:fldChar w:fldCharType="begin"/>
        </w:r>
        <w:r>
          <w:rPr>
            <w:noProof/>
            <w:webHidden/>
          </w:rPr>
          <w:instrText xml:space="preserve"> PAGEREF _Toc184894394 \h </w:instrText>
        </w:r>
        <w:r>
          <w:rPr>
            <w:noProof/>
            <w:webHidden/>
          </w:rPr>
        </w:r>
        <w:r>
          <w:rPr>
            <w:noProof/>
            <w:webHidden/>
          </w:rPr>
          <w:fldChar w:fldCharType="separate"/>
        </w:r>
        <w:r>
          <w:rPr>
            <w:noProof/>
            <w:webHidden/>
          </w:rPr>
          <w:t>27</w:t>
        </w:r>
        <w:r>
          <w:rPr>
            <w:noProof/>
            <w:webHidden/>
          </w:rPr>
          <w:fldChar w:fldCharType="end"/>
        </w:r>
      </w:hyperlink>
    </w:p>
    <w:p w14:paraId="70FA41E7" w14:textId="42616823"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95" w:history="1">
        <w:r w:rsidRPr="004C4F9D">
          <w:rPr>
            <w:rStyle w:val="Hiperhivatkozs"/>
            <w:noProof/>
          </w:rPr>
          <w:t>31. ábra: A görgetősáv szélesség megoldása (saját)</w:t>
        </w:r>
        <w:r>
          <w:rPr>
            <w:noProof/>
            <w:webHidden/>
          </w:rPr>
          <w:tab/>
        </w:r>
        <w:r>
          <w:rPr>
            <w:noProof/>
            <w:webHidden/>
          </w:rPr>
          <w:fldChar w:fldCharType="begin"/>
        </w:r>
        <w:r>
          <w:rPr>
            <w:noProof/>
            <w:webHidden/>
          </w:rPr>
          <w:instrText xml:space="preserve"> PAGEREF _Toc184894395 \h </w:instrText>
        </w:r>
        <w:r>
          <w:rPr>
            <w:noProof/>
            <w:webHidden/>
          </w:rPr>
        </w:r>
        <w:r>
          <w:rPr>
            <w:noProof/>
            <w:webHidden/>
          </w:rPr>
          <w:fldChar w:fldCharType="separate"/>
        </w:r>
        <w:r>
          <w:rPr>
            <w:noProof/>
            <w:webHidden/>
          </w:rPr>
          <w:t>27</w:t>
        </w:r>
        <w:r>
          <w:rPr>
            <w:noProof/>
            <w:webHidden/>
          </w:rPr>
          <w:fldChar w:fldCharType="end"/>
        </w:r>
      </w:hyperlink>
    </w:p>
    <w:p w14:paraId="4BBF2684" w14:textId="66F2E903"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96" w:history="1">
        <w:r w:rsidRPr="004C4F9D">
          <w:rPr>
            <w:rStyle w:val="Hiperhivatkozs"/>
            <w:noProof/>
          </w:rPr>
          <w:t>32. ábra: A kezdőidőponthoz görgetés (saját)</w:t>
        </w:r>
        <w:r>
          <w:rPr>
            <w:noProof/>
            <w:webHidden/>
          </w:rPr>
          <w:tab/>
        </w:r>
        <w:r>
          <w:rPr>
            <w:noProof/>
            <w:webHidden/>
          </w:rPr>
          <w:fldChar w:fldCharType="begin"/>
        </w:r>
        <w:r>
          <w:rPr>
            <w:noProof/>
            <w:webHidden/>
          </w:rPr>
          <w:instrText xml:space="preserve"> PAGEREF _Toc184894396 \h </w:instrText>
        </w:r>
        <w:r>
          <w:rPr>
            <w:noProof/>
            <w:webHidden/>
          </w:rPr>
        </w:r>
        <w:r>
          <w:rPr>
            <w:noProof/>
            <w:webHidden/>
          </w:rPr>
          <w:fldChar w:fldCharType="separate"/>
        </w:r>
        <w:r>
          <w:rPr>
            <w:noProof/>
            <w:webHidden/>
          </w:rPr>
          <w:t>28</w:t>
        </w:r>
        <w:r>
          <w:rPr>
            <w:noProof/>
            <w:webHidden/>
          </w:rPr>
          <w:fldChar w:fldCharType="end"/>
        </w:r>
      </w:hyperlink>
    </w:p>
    <w:p w14:paraId="7F35697F" w14:textId="2C6062E8"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97" w:history="1">
        <w:r w:rsidRPr="004C4F9D">
          <w:rPr>
            <w:rStyle w:val="Hiperhivatkozs"/>
            <w:noProof/>
          </w:rPr>
          <w:t>33. ábra: Fejléc generálása (saját)</w:t>
        </w:r>
        <w:r>
          <w:rPr>
            <w:noProof/>
            <w:webHidden/>
          </w:rPr>
          <w:tab/>
        </w:r>
        <w:r>
          <w:rPr>
            <w:noProof/>
            <w:webHidden/>
          </w:rPr>
          <w:fldChar w:fldCharType="begin"/>
        </w:r>
        <w:r>
          <w:rPr>
            <w:noProof/>
            <w:webHidden/>
          </w:rPr>
          <w:instrText xml:space="preserve"> PAGEREF _Toc184894397 \h </w:instrText>
        </w:r>
        <w:r>
          <w:rPr>
            <w:noProof/>
            <w:webHidden/>
          </w:rPr>
        </w:r>
        <w:r>
          <w:rPr>
            <w:noProof/>
            <w:webHidden/>
          </w:rPr>
          <w:fldChar w:fldCharType="separate"/>
        </w:r>
        <w:r>
          <w:rPr>
            <w:noProof/>
            <w:webHidden/>
          </w:rPr>
          <w:t>29</w:t>
        </w:r>
        <w:r>
          <w:rPr>
            <w:noProof/>
            <w:webHidden/>
          </w:rPr>
          <w:fldChar w:fldCharType="end"/>
        </w:r>
      </w:hyperlink>
    </w:p>
    <w:p w14:paraId="3F1D1B48" w14:textId="725319D5"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98" w:history="1">
        <w:r w:rsidRPr="004C4F9D">
          <w:rPr>
            <w:rStyle w:val="Hiperhivatkozs"/>
            <w:noProof/>
          </w:rPr>
          <w:t>34. ábra: Nap és dátum megjelenítése (saját)</w:t>
        </w:r>
        <w:r>
          <w:rPr>
            <w:noProof/>
            <w:webHidden/>
          </w:rPr>
          <w:tab/>
        </w:r>
        <w:r>
          <w:rPr>
            <w:noProof/>
            <w:webHidden/>
          </w:rPr>
          <w:fldChar w:fldCharType="begin"/>
        </w:r>
        <w:r>
          <w:rPr>
            <w:noProof/>
            <w:webHidden/>
          </w:rPr>
          <w:instrText xml:space="preserve"> PAGEREF _Toc184894398 \h </w:instrText>
        </w:r>
        <w:r>
          <w:rPr>
            <w:noProof/>
            <w:webHidden/>
          </w:rPr>
        </w:r>
        <w:r>
          <w:rPr>
            <w:noProof/>
            <w:webHidden/>
          </w:rPr>
          <w:fldChar w:fldCharType="separate"/>
        </w:r>
        <w:r>
          <w:rPr>
            <w:noProof/>
            <w:webHidden/>
          </w:rPr>
          <w:t>29</w:t>
        </w:r>
        <w:r>
          <w:rPr>
            <w:noProof/>
            <w:webHidden/>
          </w:rPr>
          <w:fldChar w:fldCharType="end"/>
        </w:r>
      </w:hyperlink>
    </w:p>
    <w:p w14:paraId="5AAC7398" w14:textId="0484AE04"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399" w:history="1">
        <w:r w:rsidRPr="004C4F9D">
          <w:rPr>
            <w:rStyle w:val="Hiperhivatkozs"/>
            <w:noProof/>
          </w:rPr>
          <w:t>35. ábra. A hét napjainak feltöltése (saját)</w:t>
        </w:r>
        <w:r>
          <w:rPr>
            <w:noProof/>
            <w:webHidden/>
          </w:rPr>
          <w:tab/>
        </w:r>
        <w:r>
          <w:rPr>
            <w:noProof/>
            <w:webHidden/>
          </w:rPr>
          <w:fldChar w:fldCharType="begin"/>
        </w:r>
        <w:r>
          <w:rPr>
            <w:noProof/>
            <w:webHidden/>
          </w:rPr>
          <w:instrText xml:space="preserve"> PAGEREF _Toc184894399 \h </w:instrText>
        </w:r>
        <w:r>
          <w:rPr>
            <w:noProof/>
            <w:webHidden/>
          </w:rPr>
        </w:r>
        <w:r>
          <w:rPr>
            <w:noProof/>
            <w:webHidden/>
          </w:rPr>
          <w:fldChar w:fldCharType="separate"/>
        </w:r>
        <w:r>
          <w:rPr>
            <w:noProof/>
            <w:webHidden/>
          </w:rPr>
          <w:t>30</w:t>
        </w:r>
        <w:r>
          <w:rPr>
            <w:noProof/>
            <w:webHidden/>
          </w:rPr>
          <w:fldChar w:fldCharType="end"/>
        </w:r>
      </w:hyperlink>
    </w:p>
    <w:p w14:paraId="24DB7147" w14:textId="2CCB89FE"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00" w:history="1">
        <w:r w:rsidRPr="004C4F9D">
          <w:rPr>
            <w:rStyle w:val="Hiperhivatkozs"/>
            <w:noProof/>
          </w:rPr>
          <w:t>36. ábra: Kezdődátum kezdeti meghatározása (saját)</w:t>
        </w:r>
        <w:r>
          <w:rPr>
            <w:noProof/>
            <w:webHidden/>
          </w:rPr>
          <w:tab/>
        </w:r>
        <w:r>
          <w:rPr>
            <w:noProof/>
            <w:webHidden/>
          </w:rPr>
          <w:fldChar w:fldCharType="begin"/>
        </w:r>
        <w:r>
          <w:rPr>
            <w:noProof/>
            <w:webHidden/>
          </w:rPr>
          <w:instrText xml:space="preserve"> PAGEREF _Toc184894400 \h </w:instrText>
        </w:r>
        <w:r>
          <w:rPr>
            <w:noProof/>
            <w:webHidden/>
          </w:rPr>
        </w:r>
        <w:r>
          <w:rPr>
            <w:noProof/>
            <w:webHidden/>
          </w:rPr>
          <w:fldChar w:fldCharType="separate"/>
        </w:r>
        <w:r>
          <w:rPr>
            <w:noProof/>
            <w:webHidden/>
          </w:rPr>
          <w:t>31</w:t>
        </w:r>
        <w:r>
          <w:rPr>
            <w:noProof/>
            <w:webHidden/>
          </w:rPr>
          <w:fldChar w:fldCharType="end"/>
        </w:r>
      </w:hyperlink>
    </w:p>
    <w:p w14:paraId="11956938" w14:textId="728B6944"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01" w:history="1">
        <w:r w:rsidRPr="004C4F9D">
          <w:rPr>
            <w:rStyle w:val="Hiperhivatkozs"/>
            <w:noProof/>
          </w:rPr>
          <w:t>37. ábra: Kezdődátum korrigálása (saját)</w:t>
        </w:r>
        <w:r>
          <w:rPr>
            <w:noProof/>
            <w:webHidden/>
          </w:rPr>
          <w:tab/>
        </w:r>
        <w:r>
          <w:rPr>
            <w:noProof/>
            <w:webHidden/>
          </w:rPr>
          <w:fldChar w:fldCharType="begin"/>
        </w:r>
        <w:r>
          <w:rPr>
            <w:noProof/>
            <w:webHidden/>
          </w:rPr>
          <w:instrText xml:space="preserve"> PAGEREF _Toc184894401 \h </w:instrText>
        </w:r>
        <w:r>
          <w:rPr>
            <w:noProof/>
            <w:webHidden/>
          </w:rPr>
        </w:r>
        <w:r>
          <w:rPr>
            <w:noProof/>
            <w:webHidden/>
          </w:rPr>
          <w:fldChar w:fldCharType="separate"/>
        </w:r>
        <w:r>
          <w:rPr>
            <w:noProof/>
            <w:webHidden/>
          </w:rPr>
          <w:t>32</w:t>
        </w:r>
        <w:r>
          <w:rPr>
            <w:noProof/>
            <w:webHidden/>
          </w:rPr>
          <w:fldChar w:fldCharType="end"/>
        </w:r>
      </w:hyperlink>
    </w:p>
    <w:p w14:paraId="2BF23434" w14:textId="00F2F70F"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02" w:history="1">
        <w:r w:rsidRPr="004C4F9D">
          <w:rPr>
            <w:rStyle w:val="Hiperhivatkozs"/>
            <w:noProof/>
          </w:rPr>
          <w:t>38. ábra: A hét dátumainak feltöltése (saját)</w:t>
        </w:r>
        <w:r>
          <w:rPr>
            <w:noProof/>
            <w:webHidden/>
          </w:rPr>
          <w:tab/>
        </w:r>
        <w:r>
          <w:rPr>
            <w:noProof/>
            <w:webHidden/>
          </w:rPr>
          <w:fldChar w:fldCharType="begin"/>
        </w:r>
        <w:r>
          <w:rPr>
            <w:noProof/>
            <w:webHidden/>
          </w:rPr>
          <w:instrText xml:space="preserve"> PAGEREF _Toc184894402 \h </w:instrText>
        </w:r>
        <w:r>
          <w:rPr>
            <w:noProof/>
            <w:webHidden/>
          </w:rPr>
        </w:r>
        <w:r>
          <w:rPr>
            <w:noProof/>
            <w:webHidden/>
          </w:rPr>
          <w:fldChar w:fldCharType="separate"/>
        </w:r>
        <w:r>
          <w:rPr>
            <w:noProof/>
            <w:webHidden/>
          </w:rPr>
          <w:t>33</w:t>
        </w:r>
        <w:r>
          <w:rPr>
            <w:noProof/>
            <w:webHidden/>
          </w:rPr>
          <w:fldChar w:fldCharType="end"/>
        </w:r>
      </w:hyperlink>
    </w:p>
    <w:p w14:paraId="05C984D6" w14:textId="4F3E1732"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03" w:history="1">
        <w:r w:rsidRPr="004C4F9D">
          <w:rPr>
            <w:rStyle w:val="Hiperhivatkozs"/>
            <w:noProof/>
          </w:rPr>
          <w:t>39. ábra: Év- és hónap kijelző, lapozó gombok (saját)</w:t>
        </w:r>
        <w:r>
          <w:rPr>
            <w:noProof/>
            <w:webHidden/>
          </w:rPr>
          <w:tab/>
        </w:r>
        <w:r>
          <w:rPr>
            <w:noProof/>
            <w:webHidden/>
          </w:rPr>
          <w:fldChar w:fldCharType="begin"/>
        </w:r>
        <w:r>
          <w:rPr>
            <w:noProof/>
            <w:webHidden/>
          </w:rPr>
          <w:instrText xml:space="preserve"> PAGEREF _Toc184894403 \h </w:instrText>
        </w:r>
        <w:r>
          <w:rPr>
            <w:noProof/>
            <w:webHidden/>
          </w:rPr>
        </w:r>
        <w:r>
          <w:rPr>
            <w:noProof/>
            <w:webHidden/>
          </w:rPr>
          <w:fldChar w:fldCharType="separate"/>
        </w:r>
        <w:r>
          <w:rPr>
            <w:noProof/>
            <w:webHidden/>
          </w:rPr>
          <w:t>34</w:t>
        </w:r>
        <w:r>
          <w:rPr>
            <w:noProof/>
            <w:webHidden/>
          </w:rPr>
          <w:fldChar w:fldCharType="end"/>
        </w:r>
      </w:hyperlink>
    </w:p>
    <w:p w14:paraId="1EF9C655" w14:textId="07F51994"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04" w:history="1">
        <w:r w:rsidRPr="004C4F9D">
          <w:rPr>
            <w:rStyle w:val="Hiperhivatkozs"/>
            <w:noProof/>
          </w:rPr>
          <w:t>40. ábra: Hét középső napjának meghatározása (saját)</w:t>
        </w:r>
        <w:r>
          <w:rPr>
            <w:noProof/>
            <w:webHidden/>
          </w:rPr>
          <w:tab/>
        </w:r>
        <w:r>
          <w:rPr>
            <w:noProof/>
            <w:webHidden/>
          </w:rPr>
          <w:fldChar w:fldCharType="begin"/>
        </w:r>
        <w:r>
          <w:rPr>
            <w:noProof/>
            <w:webHidden/>
          </w:rPr>
          <w:instrText xml:space="preserve"> PAGEREF _Toc184894404 \h </w:instrText>
        </w:r>
        <w:r>
          <w:rPr>
            <w:noProof/>
            <w:webHidden/>
          </w:rPr>
        </w:r>
        <w:r>
          <w:rPr>
            <w:noProof/>
            <w:webHidden/>
          </w:rPr>
          <w:fldChar w:fldCharType="separate"/>
        </w:r>
        <w:r>
          <w:rPr>
            <w:noProof/>
            <w:webHidden/>
          </w:rPr>
          <w:t>34</w:t>
        </w:r>
        <w:r>
          <w:rPr>
            <w:noProof/>
            <w:webHidden/>
          </w:rPr>
          <w:fldChar w:fldCharType="end"/>
        </w:r>
      </w:hyperlink>
    </w:p>
    <w:p w14:paraId="6F3A7462" w14:textId="3D0CEE40"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05" w:history="1">
        <w:r w:rsidRPr="004C4F9D">
          <w:rPr>
            <w:rStyle w:val="Hiperhivatkozs"/>
            <w:noProof/>
          </w:rPr>
          <w:t>41. ábra: Megjelenített hónap egy kevert hónapú héten (saját)</w:t>
        </w:r>
        <w:r>
          <w:rPr>
            <w:noProof/>
            <w:webHidden/>
          </w:rPr>
          <w:tab/>
        </w:r>
        <w:r>
          <w:rPr>
            <w:noProof/>
            <w:webHidden/>
          </w:rPr>
          <w:fldChar w:fldCharType="begin"/>
        </w:r>
        <w:r>
          <w:rPr>
            <w:noProof/>
            <w:webHidden/>
          </w:rPr>
          <w:instrText xml:space="preserve"> PAGEREF _Toc184894405 \h </w:instrText>
        </w:r>
        <w:r>
          <w:rPr>
            <w:noProof/>
            <w:webHidden/>
          </w:rPr>
        </w:r>
        <w:r>
          <w:rPr>
            <w:noProof/>
            <w:webHidden/>
          </w:rPr>
          <w:fldChar w:fldCharType="separate"/>
        </w:r>
        <w:r>
          <w:rPr>
            <w:noProof/>
            <w:webHidden/>
          </w:rPr>
          <w:t>35</w:t>
        </w:r>
        <w:r>
          <w:rPr>
            <w:noProof/>
            <w:webHidden/>
          </w:rPr>
          <w:fldChar w:fldCharType="end"/>
        </w:r>
      </w:hyperlink>
    </w:p>
    <w:p w14:paraId="308FB4B6" w14:textId="58B1972F"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06" w:history="1">
        <w:r w:rsidRPr="004C4F9D">
          <w:rPr>
            <w:rStyle w:val="Hiperhivatkozs"/>
            <w:noProof/>
          </w:rPr>
          <w:t>42. ábra: A hét léptetése (saját)</w:t>
        </w:r>
        <w:r>
          <w:rPr>
            <w:noProof/>
            <w:webHidden/>
          </w:rPr>
          <w:tab/>
        </w:r>
        <w:r>
          <w:rPr>
            <w:noProof/>
            <w:webHidden/>
          </w:rPr>
          <w:fldChar w:fldCharType="begin"/>
        </w:r>
        <w:r>
          <w:rPr>
            <w:noProof/>
            <w:webHidden/>
          </w:rPr>
          <w:instrText xml:space="preserve"> PAGEREF _Toc184894406 \h </w:instrText>
        </w:r>
        <w:r>
          <w:rPr>
            <w:noProof/>
            <w:webHidden/>
          </w:rPr>
        </w:r>
        <w:r>
          <w:rPr>
            <w:noProof/>
            <w:webHidden/>
          </w:rPr>
          <w:fldChar w:fldCharType="separate"/>
        </w:r>
        <w:r>
          <w:rPr>
            <w:noProof/>
            <w:webHidden/>
          </w:rPr>
          <w:t>36</w:t>
        </w:r>
        <w:r>
          <w:rPr>
            <w:noProof/>
            <w:webHidden/>
          </w:rPr>
          <w:fldChar w:fldCharType="end"/>
        </w:r>
      </w:hyperlink>
    </w:p>
    <w:p w14:paraId="14146D2E" w14:textId="44D8F7CD"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07" w:history="1">
        <w:r w:rsidRPr="004C4F9D">
          <w:rPr>
            <w:rStyle w:val="Hiperhivatkozs"/>
            <w:noProof/>
          </w:rPr>
          <w:t>43. ábra: Az események lekérése az initCalendar-ban (saját)</w:t>
        </w:r>
        <w:r>
          <w:rPr>
            <w:noProof/>
            <w:webHidden/>
          </w:rPr>
          <w:tab/>
        </w:r>
        <w:r>
          <w:rPr>
            <w:noProof/>
            <w:webHidden/>
          </w:rPr>
          <w:fldChar w:fldCharType="begin"/>
        </w:r>
        <w:r>
          <w:rPr>
            <w:noProof/>
            <w:webHidden/>
          </w:rPr>
          <w:instrText xml:space="preserve"> PAGEREF _Toc184894407 \h </w:instrText>
        </w:r>
        <w:r>
          <w:rPr>
            <w:noProof/>
            <w:webHidden/>
          </w:rPr>
        </w:r>
        <w:r>
          <w:rPr>
            <w:noProof/>
            <w:webHidden/>
          </w:rPr>
          <w:fldChar w:fldCharType="separate"/>
        </w:r>
        <w:r>
          <w:rPr>
            <w:noProof/>
            <w:webHidden/>
          </w:rPr>
          <w:t>37</w:t>
        </w:r>
        <w:r>
          <w:rPr>
            <w:noProof/>
            <w:webHidden/>
          </w:rPr>
          <w:fldChar w:fldCharType="end"/>
        </w:r>
      </w:hyperlink>
    </w:p>
    <w:p w14:paraId="6EAD46FD" w14:textId="3D00DEA8"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08" w:history="1">
        <w:r w:rsidRPr="004C4F9D">
          <w:rPr>
            <w:rStyle w:val="Hiperhivatkozs"/>
            <w:noProof/>
          </w:rPr>
          <w:t>44. ábra: Egy hét eseményeinek lekérése (saját)</w:t>
        </w:r>
        <w:r>
          <w:rPr>
            <w:noProof/>
            <w:webHidden/>
          </w:rPr>
          <w:tab/>
        </w:r>
        <w:r>
          <w:rPr>
            <w:noProof/>
            <w:webHidden/>
          </w:rPr>
          <w:fldChar w:fldCharType="begin"/>
        </w:r>
        <w:r>
          <w:rPr>
            <w:noProof/>
            <w:webHidden/>
          </w:rPr>
          <w:instrText xml:space="preserve"> PAGEREF _Toc184894408 \h </w:instrText>
        </w:r>
        <w:r>
          <w:rPr>
            <w:noProof/>
            <w:webHidden/>
          </w:rPr>
        </w:r>
        <w:r>
          <w:rPr>
            <w:noProof/>
            <w:webHidden/>
          </w:rPr>
          <w:fldChar w:fldCharType="separate"/>
        </w:r>
        <w:r>
          <w:rPr>
            <w:noProof/>
            <w:webHidden/>
          </w:rPr>
          <w:t>38</w:t>
        </w:r>
        <w:r>
          <w:rPr>
            <w:noProof/>
            <w:webHidden/>
          </w:rPr>
          <w:fldChar w:fldCharType="end"/>
        </w:r>
      </w:hyperlink>
    </w:p>
    <w:p w14:paraId="08894A7B" w14:textId="727AFDA4"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09" w:history="1">
        <w:r w:rsidRPr="004C4F9D">
          <w:rPr>
            <w:rStyle w:val="Hiperhivatkozs"/>
            <w:noProof/>
          </w:rPr>
          <w:t>45. ábra: Események rendszerezése (saját)</w:t>
        </w:r>
        <w:r>
          <w:rPr>
            <w:noProof/>
            <w:webHidden/>
          </w:rPr>
          <w:tab/>
        </w:r>
        <w:r>
          <w:rPr>
            <w:noProof/>
            <w:webHidden/>
          </w:rPr>
          <w:fldChar w:fldCharType="begin"/>
        </w:r>
        <w:r>
          <w:rPr>
            <w:noProof/>
            <w:webHidden/>
          </w:rPr>
          <w:instrText xml:space="preserve"> PAGEREF _Toc184894409 \h </w:instrText>
        </w:r>
        <w:r>
          <w:rPr>
            <w:noProof/>
            <w:webHidden/>
          </w:rPr>
        </w:r>
        <w:r>
          <w:rPr>
            <w:noProof/>
            <w:webHidden/>
          </w:rPr>
          <w:fldChar w:fldCharType="separate"/>
        </w:r>
        <w:r>
          <w:rPr>
            <w:noProof/>
            <w:webHidden/>
          </w:rPr>
          <w:t>39</w:t>
        </w:r>
        <w:r>
          <w:rPr>
            <w:noProof/>
            <w:webHidden/>
          </w:rPr>
          <w:fldChar w:fldCharType="end"/>
        </w:r>
      </w:hyperlink>
    </w:p>
    <w:p w14:paraId="15FAF9D2" w14:textId="352BFE5C"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10" w:history="1">
        <w:r w:rsidRPr="004C4F9D">
          <w:rPr>
            <w:rStyle w:val="Hiperhivatkozs"/>
            <w:noProof/>
          </w:rPr>
          <w:t>46. ábra: Esemény elhelyezése a felületen (saját)</w:t>
        </w:r>
        <w:r>
          <w:rPr>
            <w:noProof/>
            <w:webHidden/>
          </w:rPr>
          <w:tab/>
        </w:r>
        <w:r>
          <w:rPr>
            <w:noProof/>
            <w:webHidden/>
          </w:rPr>
          <w:fldChar w:fldCharType="begin"/>
        </w:r>
        <w:r>
          <w:rPr>
            <w:noProof/>
            <w:webHidden/>
          </w:rPr>
          <w:instrText xml:space="preserve"> PAGEREF _Toc184894410 \h </w:instrText>
        </w:r>
        <w:r>
          <w:rPr>
            <w:noProof/>
            <w:webHidden/>
          </w:rPr>
        </w:r>
        <w:r>
          <w:rPr>
            <w:noProof/>
            <w:webHidden/>
          </w:rPr>
          <w:fldChar w:fldCharType="separate"/>
        </w:r>
        <w:r>
          <w:rPr>
            <w:noProof/>
            <w:webHidden/>
          </w:rPr>
          <w:t>40</w:t>
        </w:r>
        <w:r>
          <w:rPr>
            <w:noProof/>
            <w:webHidden/>
          </w:rPr>
          <w:fldChar w:fldCharType="end"/>
        </w:r>
      </w:hyperlink>
    </w:p>
    <w:p w14:paraId="584EBC6A" w14:textId="0B8C583F"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11" w:history="1">
        <w:r w:rsidRPr="004C4F9D">
          <w:rPr>
            <w:rStyle w:val="Hiperhivatkozs"/>
            <w:noProof/>
          </w:rPr>
          <w:t>47. ábra: Megjelenített események (saját)</w:t>
        </w:r>
        <w:r>
          <w:rPr>
            <w:noProof/>
            <w:webHidden/>
          </w:rPr>
          <w:tab/>
        </w:r>
        <w:r>
          <w:rPr>
            <w:noProof/>
            <w:webHidden/>
          </w:rPr>
          <w:fldChar w:fldCharType="begin"/>
        </w:r>
        <w:r>
          <w:rPr>
            <w:noProof/>
            <w:webHidden/>
          </w:rPr>
          <w:instrText xml:space="preserve"> PAGEREF _Toc184894411 \h </w:instrText>
        </w:r>
        <w:r>
          <w:rPr>
            <w:noProof/>
            <w:webHidden/>
          </w:rPr>
        </w:r>
        <w:r>
          <w:rPr>
            <w:noProof/>
            <w:webHidden/>
          </w:rPr>
          <w:fldChar w:fldCharType="separate"/>
        </w:r>
        <w:r>
          <w:rPr>
            <w:noProof/>
            <w:webHidden/>
          </w:rPr>
          <w:t>41</w:t>
        </w:r>
        <w:r>
          <w:rPr>
            <w:noProof/>
            <w:webHidden/>
          </w:rPr>
          <w:fldChar w:fldCharType="end"/>
        </w:r>
      </w:hyperlink>
    </w:p>
    <w:p w14:paraId="5F9F0127" w14:textId="3BDF8EA2"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12" w:history="1">
        <w:r w:rsidRPr="004C4F9D">
          <w:rPr>
            <w:rStyle w:val="Hiperhivatkozs"/>
            <w:noProof/>
          </w:rPr>
          <w:t>48. ábra: Now marker (saját)</w:t>
        </w:r>
        <w:r>
          <w:rPr>
            <w:noProof/>
            <w:webHidden/>
          </w:rPr>
          <w:tab/>
        </w:r>
        <w:r>
          <w:rPr>
            <w:noProof/>
            <w:webHidden/>
          </w:rPr>
          <w:fldChar w:fldCharType="begin"/>
        </w:r>
        <w:r>
          <w:rPr>
            <w:noProof/>
            <w:webHidden/>
          </w:rPr>
          <w:instrText xml:space="preserve"> PAGEREF _Toc184894412 \h </w:instrText>
        </w:r>
        <w:r>
          <w:rPr>
            <w:noProof/>
            <w:webHidden/>
          </w:rPr>
        </w:r>
        <w:r>
          <w:rPr>
            <w:noProof/>
            <w:webHidden/>
          </w:rPr>
          <w:fldChar w:fldCharType="separate"/>
        </w:r>
        <w:r>
          <w:rPr>
            <w:noProof/>
            <w:webHidden/>
          </w:rPr>
          <w:t>41</w:t>
        </w:r>
        <w:r>
          <w:rPr>
            <w:noProof/>
            <w:webHidden/>
          </w:rPr>
          <w:fldChar w:fldCharType="end"/>
        </w:r>
      </w:hyperlink>
    </w:p>
    <w:p w14:paraId="71FC1C6B" w14:textId="22B0287B"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13" w:history="1">
        <w:r w:rsidRPr="004C4F9D">
          <w:rPr>
            <w:rStyle w:val="Hiperhivatkozs"/>
            <w:noProof/>
          </w:rPr>
          <w:t>49. ábra: Esemény kártya pozíciójának beállítása (saját)</w:t>
        </w:r>
        <w:r>
          <w:rPr>
            <w:noProof/>
            <w:webHidden/>
          </w:rPr>
          <w:tab/>
        </w:r>
        <w:r>
          <w:rPr>
            <w:noProof/>
            <w:webHidden/>
          </w:rPr>
          <w:fldChar w:fldCharType="begin"/>
        </w:r>
        <w:r>
          <w:rPr>
            <w:noProof/>
            <w:webHidden/>
          </w:rPr>
          <w:instrText xml:space="preserve"> PAGEREF _Toc184894413 \h </w:instrText>
        </w:r>
        <w:r>
          <w:rPr>
            <w:noProof/>
            <w:webHidden/>
          </w:rPr>
        </w:r>
        <w:r>
          <w:rPr>
            <w:noProof/>
            <w:webHidden/>
          </w:rPr>
          <w:fldChar w:fldCharType="separate"/>
        </w:r>
        <w:r>
          <w:rPr>
            <w:noProof/>
            <w:webHidden/>
          </w:rPr>
          <w:t>42</w:t>
        </w:r>
        <w:r>
          <w:rPr>
            <w:noProof/>
            <w:webHidden/>
          </w:rPr>
          <w:fldChar w:fldCharType="end"/>
        </w:r>
      </w:hyperlink>
    </w:p>
    <w:p w14:paraId="6FDB1A3F" w14:textId="1FA2650B"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14" w:history="1">
        <w:r w:rsidRPr="004C4F9D">
          <w:rPr>
            <w:rStyle w:val="Hiperhivatkozs"/>
            <w:noProof/>
          </w:rPr>
          <w:t>50. ábra: Esemény kártya változóinak frissítése (saját)</w:t>
        </w:r>
        <w:r>
          <w:rPr>
            <w:noProof/>
            <w:webHidden/>
          </w:rPr>
          <w:tab/>
        </w:r>
        <w:r>
          <w:rPr>
            <w:noProof/>
            <w:webHidden/>
          </w:rPr>
          <w:fldChar w:fldCharType="begin"/>
        </w:r>
        <w:r>
          <w:rPr>
            <w:noProof/>
            <w:webHidden/>
          </w:rPr>
          <w:instrText xml:space="preserve"> PAGEREF _Toc184894414 \h </w:instrText>
        </w:r>
        <w:r>
          <w:rPr>
            <w:noProof/>
            <w:webHidden/>
          </w:rPr>
        </w:r>
        <w:r>
          <w:rPr>
            <w:noProof/>
            <w:webHidden/>
          </w:rPr>
          <w:fldChar w:fldCharType="separate"/>
        </w:r>
        <w:r>
          <w:rPr>
            <w:noProof/>
            <w:webHidden/>
          </w:rPr>
          <w:t>42</w:t>
        </w:r>
        <w:r>
          <w:rPr>
            <w:noProof/>
            <w:webHidden/>
          </w:rPr>
          <w:fldChar w:fldCharType="end"/>
        </w:r>
      </w:hyperlink>
    </w:p>
    <w:p w14:paraId="438AD9F3" w14:textId="785812AE"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15" w:history="1">
        <w:r w:rsidRPr="004C4F9D">
          <w:rPr>
            <w:rStyle w:val="Hiperhivatkozs"/>
            <w:noProof/>
          </w:rPr>
          <w:t>51. ábra: Kártya színének beállítása (saját)</w:t>
        </w:r>
        <w:r>
          <w:rPr>
            <w:noProof/>
            <w:webHidden/>
          </w:rPr>
          <w:tab/>
        </w:r>
        <w:r>
          <w:rPr>
            <w:noProof/>
            <w:webHidden/>
          </w:rPr>
          <w:fldChar w:fldCharType="begin"/>
        </w:r>
        <w:r>
          <w:rPr>
            <w:noProof/>
            <w:webHidden/>
          </w:rPr>
          <w:instrText xml:space="preserve"> PAGEREF _Toc184894415 \h </w:instrText>
        </w:r>
        <w:r>
          <w:rPr>
            <w:noProof/>
            <w:webHidden/>
          </w:rPr>
        </w:r>
        <w:r>
          <w:rPr>
            <w:noProof/>
            <w:webHidden/>
          </w:rPr>
          <w:fldChar w:fldCharType="separate"/>
        </w:r>
        <w:r>
          <w:rPr>
            <w:noProof/>
            <w:webHidden/>
          </w:rPr>
          <w:t>43</w:t>
        </w:r>
        <w:r>
          <w:rPr>
            <w:noProof/>
            <w:webHidden/>
          </w:rPr>
          <w:fldChar w:fldCharType="end"/>
        </w:r>
      </w:hyperlink>
    </w:p>
    <w:p w14:paraId="40D80AE1" w14:textId="679D70E6"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16" w:history="1">
        <w:r w:rsidRPr="004C4F9D">
          <w:rPr>
            <w:rStyle w:val="Hiperhivatkozs"/>
            <w:noProof/>
          </w:rPr>
          <w:t>52. ábra: Kártya magasságának beállítása (saját)</w:t>
        </w:r>
        <w:r>
          <w:rPr>
            <w:noProof/>
            <w:webHidden/>
          </w:rPr>
          <w:tab/>
        </w:r>
        <w:r>
          <w:rPr>
            <w:noProof/>
            <w:webHidden/>
          </w:rPr>
          <w:fldChar w:fldCharType="begin"/>
        </w:r>
        <w:r>
          <w:rPr>
            <w:noProof/>
            <w:webHidden/>
          </w:rPr>
          <w:instrText xml:space="preserve"> PAGEREF _Toc184894416 \h </w:instrText>
        </w:r>
        <w:r>
          <w:rPr>
            <w:noProof/>
            <w:webHidden/>
          </w:rPr>
        </w:r>
        <w:r>
          <w:rPr>
            <w:noProof/>
            <w:webHidden/>
          </w:rPr>
          <w:fldChar w:fldCharType="separate"/>
        </w:r>
        <w:r>
          <w:rPr>
            <w:noProof/>
            <w:webHidden/>
          </w:rPr>
          <w:t>43</w:t>
        </w:r>
        <w:r>
          <w:rPr>
            <w:noProof/>
            <w:webHidden/>
          </w:rPr>
          <w:fldChar w:fldCharType="end"/>
        </w:r>
      </w:hyperlink>
    </w:p>
    <w:p w14:paraId="3B263E25" w14:textId="1D2E82DA"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17" w:history="1">
        <w:r w:rsidRPr="004C4F9D">
          <w:rPr>
            <w:rStyle w:val="Hiperhivatkozs"/>
            <w:noProof/>
          </w:rPr>
          <w:t>53. ábra: Kártya felső margójának beállítása (saját)</w:t>
        </w:r>
        <w:r>
          <w:rPr>
            <w:noProof/>
            <w:webHidden/>
          </w:rPr>
          <w:tab/>
        </w:r>
        <w:r>
          <w:rPr>
            <w:noProof/>
            <w:webHidden/>
          </w:rPr>
          <w:fldChar w:fldCharType="begin"/>
        </w:r>
        <w:r>
          <w:rPr>
            <w:noProof/>
            <w:webHidden/>
          </w:rPr>
          <w:instrText xml:space="preserve"> PAGEREF _Toc184894417 \h </w:instrText>
        </w:r>
        <w:r>
          <w:rPr>
            <w:noProof/>
            <w:webHidden/>
          </w:rPr>
        </w:r>
        <w:r>
          <w:rPr>
            <w:noProof/>
            <w:webHidden/>
          </w:rPr>
          <w:fldChar w:fldCharType="separate"/>
        </w:r>
        <w:r>
          <w:rPr>
            <w:noProof/>
            <w:webHidden/>
          </w:rPr>
          <w:t>43</w:t>
        </w:r>
        <w:r>
          <w:rPr>
            <w:noProof/>
            <w:webHidden/>
          </w:rPr>
          <w:fldChar w:fldCharType="end"/>
        </w:r>
      </w:hyperlink>
    </w:p>
    <w:p w14:paraId="452AD434" w14:textId="1316AA2C"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18" w:history="1">
        <w:r w:rsidRPr="004C4F9D">
          <w:rPr>
            <w:rStyle w:val="Hiperhivatkozs"/>
            <w:noProof/>
          </w:rPr>
          <w:t>54. ábra: Esemény részletei modal (saját)</w:t>
        </w:r>
        <w:r>
          <w:rPr>
            <w:noProof/>
            <w:webHidden/>
          </w:rPr>
          <w:tab/>
        </w:r>
        <w:r>
          <w:rPr>
            <w:noProof/>
            <w:webHidden/>
          </w:rPr>
          <w:fldChar w:fldCharType="begin"/>
        </w:r>
        <w:r>
          <w:rPr>
            <w:noProof/>
            <w:webHidden/>
          </w:rPr>
          <w:instrText xml:space="preserve"> PAGEREF _Toc184894418 \h </w:instrText>
        </w:r>
        <w:r>
          <w:rPr>
            <w:noProof/>
            <w:webHidden/>
          </w:rPr>
        </w:r>
        <w:r>
          <w:rPr>
            <w:noProof/>
            <w:webHidden/>
          </w:rPr>
          <w:fldChar w:fldCharType="separate"/>
        </w:r>
        <w:r>
          <w:rPr>
            <w:noProof/>
            <w:webHidden/>
          </w:rPr>
          <w:t>44</w:t>
        </w:r>
        <w:r>
          <w:rPr>
            <w:noProof/>
            <w:webHidden/>
          </w:rPr>
          <w:fldChar w:fldCharType="end"/>
        </w:r>
      </w:hyperlink>
    </w:p>
    <w:p w14:paraId="171BA2AA" w14:textId="049512A6"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19" w:history="1">
        <w:r w:rsidRPr="004C4F9D">
          <w:rPr>
            <w:rStyle w:val="Hiperhivatkozs"/>
            <w:noProof/>
          </w:rPr>
          <w:t>55. ábra: Egy esemény részletei (saját)</w:t>
        </w:r>
        <w:r>
          <w:rPr>
            <w:noProof/>
            <w:webHidden/>
          </w:rPr>
          <w:tab/>
        </w:r>
        <w:r>
          <w:rPr>
            <w:noProof/>
            <w:webHidden/>
          </w:rPr>
          <w:fldChar w:fldCharType="begin"/>
        </w:r>
        <w:r>
          <w:rPr>
            <w:noProof/>
            <w:webHidden/>
          </w:rPr>
          <w:instrText xml:space="preserve"> PAGEREF _Toc184894419 \h </w:instrText>
        </w:r>
        <w:r>
          <w:rPr>
            <w:noProof/>
            <w:webHidden/>
          </w:rPr>
        </w:r>
        <w:r>
          <w:rPr>
            <w:noProof/>
            <w:webHidden/>
          </w:rPr>
          <w:fldChar w:fldCharType="separate"/>
        </w:r>
        <w:r>
          <w:rPr>
            <w:noProof/>
            <w:webHidden/>
          </w:rPr>
          <w:t>44</w:t>
        </w:r>
        <w:r>
          <w:rPr>
            <w:noProof/>
            <w:webHidden/>
          </w:rPr>
          <w:fldChar w:fldCharType="end"/>
        </w:r>
      </w:hyperlink>
    </w:p>
    <w:p w14:paraId="1A3C0A15" w14:textId="1CCF707D"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20" w:history="1">
        <w:r w:rsidRPr="004C4F9D">
          <w:rPr>
            <w:rStyle w:val="Hiperhivatkozs"/>
            <w:noProof/>
          </w:rPr>
          <w:t>56. ábra: Esemény létrehozása modal (saját)</w:t>
        </w:r>
        <w:r>
          <w:rPr>
            <w:noProof/>
            <w:webHidden/>
          </w:rPr>
          <w:tab/>
        </w:r>
        <w:r>
          <w:rPr>
            <w:noProof/>
            <w:webHidden/>
          </w:rPr>
          <w:fldChar w:fldCharType="begin"/>
        </w:r>
        <w:r>
          <w:rPr>
            <w:noProof/>
            <w:webHidden/>
          </w:rPr>
          <w:instrText xml:space="preserve"> PAGEREF _Toc184894420 \h </w:instrText>
        </w:r>
        <w:r>
          <w:rPr>
            <w:noProof/>
            <w:webHidden/>
          </w:rPr>
        </w:r>
        <w:r>
          <w:rPr>
            <w:noProof/>
            <w:webHidden/>
          </w:rPr>
          <w:fldChar w:fldCharType="separate"/>
        </w:r>
        <w:r>
          <w:rPr>
            <w:noProof/>
            <w:webHidden/>
          </w:rPr>
          <w:t>45</w:t>
        </w:r>
        <w:r>
          <w:rPr>
            <w:noProof/>
            <w:webHidden/>
          </w:rPr>
          <w:fldChar w:fldCharType="end"/>
        </w:r>
      </w:hyperlink>
    </w:p>
    <w:p w14:paraId="0C5B958F" w14:textId="038D86F6"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21" w:history="1">
        <w:r w:rsidRPr="004C4F9D">
          <w:rPr>
            <w:rStyle w:val="Hiperhivatkozs"/>
            <w:noProof/>
          </w:rPr>
          <w:t>57. ábra: Példa kitöltött eseményűrlapra (saját)</w:t>
        </w:r>
        <w:r>
          <w:rPr>
            <w:noProof/>
            <w:webHidden/>
          </w:rPr>
          <w:tab/>
        </w:r>
        <w:r>
          <w:rPr>
            <w:noProof/>
            <w:webHidden/>
          </w:rPr>
          <w:fldChar w:fldCharType="begin"/>
        </w:r>
        <w:r>
          <w:rPr>
            <w:noProof/>
            <w:webHidden/>
          </w:rPr>
          <w:instrText xml:space="preserve"> PAGEREF _Toc184894421 \h </w:instrText>
        </w:r>
        <w:r>
          <w:rPr>
            <w:noProof/>
            <w:webHidden/>
          </w:rPr>
        </w:r>
        <w:r>
          <w:rPr>
            <w:noProof/>
            <w:webHidden/>
          </w:rPr>
          <w:fldChar w:fldCharType="separate"/>
        </w:r>
        <w:r>
          <w:rPr>
            <w:noProof/>
            <w:webHidden/>
          </w:rPr>
          <w:t>46</w:t>
        </w:r>
        <w:r>
          <w:rPr>
            <w:noProof/>
            <w:webHidden/>
          </w:rPr>
          <w:fldChar w:fldCharType="end"/>
        </w:r>
      </w:hyperlink>
    </w:p>
    <w:p w14:paraId="30853ED4" w14:textId="1596C788"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22" w:history="1">
        <w:r w:rsidRPr="004C4F9D">
          <w:rPr>
            <w:rStyle w:val="Hiperhivatkozs"/>
            <w:noProof/>
          </w:rPr>
          <w:t>58. ábra: Beépített validátorok ( saját)</w:t>
        </w:r>
        <w:r>
          <w:rPr>
            <w:noProof/>
            <w:webHidden/>
          </w:rPr>
          <w:tab/>
        </w:r>
        <w:r>
          <w:rPr>
            <w:noProof/>
            <w:webHidden/>
          </w:rPr>
          <w:fldChar w:fldCharType="begin"/>
        </w:r>
        <w:r>
          <w:rPr>
            <w:noProof/>
            <w:webHidden/>
          </w:rPr>
          <w:instrText xml:space="preserve"> PAGEREF _Toc184894422 \h </w:instrText>
        </w:r>
        <w:r>
          <w:rPr>
            <w:noProof/>
            <w:webHidden/>
          </w:rPr>
        </w:r>
        <w:r>
          <w:rPr>
            <w:noProof/>
            <w:webHidden/>
          </w:rPr>
          <w:fldChar w:fldCharType="separate"/>
        </w:r>
        <w:r>
          <w:rPr>
            <w:noProof/>
            <w:webHidden/>
          </w:rPr>
          <w:t>46</w:t>
        </w:r>
        <w:r>
          <w:rPr>
            <w:noProof/>
            <w:webHidden/>
          </w:rPr>
          <w:fldChar w:fldCharType="end"/>
        </w:r>
      </w:hyperlink>
    </w:p>
    <w:p w14:paraId="02C8277B" w14:textId="43F07198"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23" w:history="1">
        <w:r w:rsidRPr="004C4F9D">
          <w:rPr>
            <w:rStyle w:val="Hiperhivatkozs"/>
            <w:noProof/>
          </w:rPr>
          <w:t>59. ábra: Custom validátorok alkalmazása (saját)</w:t>
        </w:r>
        <w:r>
          <w:rPr>
            <w:noProof/>
            <w:webHidden/>
          </w:rPr>
          <w:tab/>
        </w:r>
        <w:r>
          <w:rPr>
            <w:noProof/>
            <w:webHidden/>
          </w:rPr>
          <w:fldChar w:fldCharType="begin"/>
        </w:r>
        <w:r>
          <w:rPr>
            <w:noProof/>
            <w:webHidden/>
          </w:rPr>
          <w:instrText xml:space="preserve"> PAGEREF _Toc184894423 \h </w:instrText>
        </w:r>
        <w:r>
          <w:rPr>
            <w:noProof/>
            <w:webHidden/>
          </w:rPr>
        </w:r>
        <w:r>
          <w:rPr>
            <w:noProof/>
            <w:webHidden/>
          </w:rPr>
          <w:fldChar w:fldCharType="separate"/>
        </w:r>
        <w:r>
          <w:rPr>
            <w:noProof/>
            <w:webHidden/>
          </w:rPr>
          <w:t>47</w:t>
        </w:r>
        <w:r>
          <w:rPr>
            <w:noProof/>
            <w:webHidden/>
          </w:rPr>
          <w:fldChar w:fldCharType="end"/>
        </w:r>
      </w:hyperlink>
    </w:p>
    <w:p w14:paraId="539F52B4" w14:textId="390667EE"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24" w:history="1">
        <w:r w:rsidRPr="004C4F9D">
          <w:rPr>
            <w:rStyle w:val="Hiperhivatkozs"/>
            <w:noProof/>
          </w:rPr>
          <w:t>60. ábra: startBeforeEndValidator (saját)</w:t>
        </w:r>
        <w:r>
          <w:rPr>
            <w:noProof/>
            <w:webHidden/>
          </w:rPr>
          <w:tab/>
        </w:r>
        <w:r>
          <w:rPr>
            <w:noProof/>
            <w:webHidden/>
          </w:rPr>
          <w:fldChar w:fldCharType="begin"/>
        </w:r>
        <w:r>
          <w:rPr>
            <w:noProof/>
            <w:webHidden/>
          </w:rPr>
          <w:instrText xml:space="preserve"> PAGEREF _Toc184894424 \h </w:instrText>
        </w:r>
        <w:r>
          <w:rPr>
            <w:noProof/>
            <w:webHidden/>
          </w:rPr>
        </w:r>
        <w:r>
          <w:rPr>
            <w:noProof/>
            <w:webHidden/>
          </w:rPr>
          <w:fldChar w:fldCharType="separate"/>
        </w:r>
        <w:r>
          <w:rPr>
            <w:noProof/>
            <w:webHidden/>
          </w:rPr>
          <w:t>48</w:t>
        </w:r>
        <w:r>
          <w:rPr>
            <w:noProof/>
            <w:webHidden/>
          </w:rPr>
          <w:fldChar w:fldCharType="end"/>
        </w:r>
      </w:hyperlink>
    </w:p>
    <w:p w14:paraId="2234A600" w14:textId="0C8F8BB0"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25" w:history="1">
        <w:r w:rsidRPr="004C4F9D">
          <w:rPr>
            <w:rStyle w:val="Hiperhivatkozs"/>
            <w:noProof/>
          </w:rPr>
          <w:t>61. ábra: overlapValidator tömb szekciója (saját)</w:t>
        </w:r>
        <w:r>
          <w:rPr>
            <w:noProof/>
            <w:webHidden/>
          </w:rPr>
          <w:tab/>
        </w:r>
        <w:r>
          <w:rPr>
            <w:noProof/>
            <w:webHidden/>
          </w:rPr>
          <w:fldChar w:fldCharType="begin"/>
        </w:r>
        <w:r>
          <w:rPr>
            <w:noProof/>
            <w:webHidden/>
          </w:rPr>
          <w:instrText xml:space="preserve"> PAGEREF _Toc184894425 \h </w:instrText>
        </w:r>
        <w:r>
          <w:rPr>
            <w:noProof/>
            <w:webHidden/>
          </w:rPr>
        </w:r>
        <w:r>
          <w:rPr>
            <w:noProof/>
            <w:webHidden/>
          </w:rPr>
          <w:fldChar w:fldCharType="separate"/>
        </w:r>
        <w:r>
          <w:rPr>
            <w:noProof/>
            <w:webHidden/>
          </w:rPr>
          <w:t>49</w:t>
        </w:r>
        <w:r>
          <w:rPr>
            <w:noProof/>
            <w:webHidden/>
          </w:rPr>
          <w:fldChar w:fldCharType="end"/>
        </w:r>
      </w:hyperlink>
    </w:p>
    <w:p w14:paraId="58D119FA" w14:textId="76F18302"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26" w:history="1">
        <w:r w:rsidRPr="004C4F9D">
          <w:rPr>
            <w:rStyle w:val="Hiperhivatkozs"/>
            <w:noProof/>
          </w:rPr>
          <w:t>62. ábra: decideOverlap függvény (saját)</w:t>
        </w:r>
        <w:r>
          <w:rPr>
            <w:noProof/>
            <w:webHidden/>
          </w:rPr>
          <w:tab/>
        </w:r>
        <w:r>
          <w:rPr>
            <w:noProof/>
            <w:webHidden/>
          </w:rPr>
          <w:fldChar w:fldCharType="begin"/>
        </w:r>
        <w:r>
          <w:rPr>
            <w:noProof/>
            <w:webHidden/>
          </w:rPr>
          <w:instrText xml:space="preserve"> PAGEREF _Toc184894426 \h </w:instrText>
        </w:r>
        <w:r>
          <w:rPr>
            <w:noProof/>
            <w:webHidden/>
          </w:rPr>
        </w:r>
        <w:r>
          <w:rPr>
            <w:noProof/>
            <w:webHidden/>
          </w:rPr>
          <w:fldChar w:fldCharType="separate"/>
        </w:r>
        <w:r>
          <w:rPr>
            <w:noProof/>
            <w:webHidden/>
          </w:rPr>
          <w:t>50</w:t>
        </w:r>
        <w:r>
          <w:rPr>
            <w:noProof/>
            <w:webHidden/>
          </w:rPr>
          <w:fldChar w:fldCharType="end"/>
        </w:r>
      </w:hyperlink>
    </w:p>
    <w:p w14:paraId="68DE6CB3" w14:textId="60D92CD7"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27" w:history="1">
        <w:r w:rsidRPr="004C4F9D">
          <w:rPr>
            <w:rStyle w:val="Hiperhivatkozs"/>
            <w:noProof/>
          </w:rPr>
          <w:t>63. ábra: Az overlapValidator változó szekciója (saját)</w:t>
        </w:r>
        <w:r>
          <w:rPr>
            <w:noProof/>
            <w:webHidden/>
          </w:rPr>
          <w:tab/>
        </w:r>
        <w:r>
          <w:rPr>
            <w:noProof/>
            <w:webHidden/>
          </w:rPr>
          <w:fldChar w:fldCharType="begin"/>
        </w:r>
        <w:r>
          <w:rPr>
            <w:noProof/>
            <w:webHidden/>
          </w:rPr>
          <w:instrText xml:space="preserve"> PAGEREF _Toc184894427 \h </w:instrText>
        </w:r>
        <w:r>
          <w:rPr>
            <w:noProof/>
            <w:webHidden/>
          </w:rPr>
        </w:r>
        <w:r>
          <w:rPr>
            <w:noProof/>
            <w:webHidden/>
          </w:rPr>
          <w:fldChar w:fldCharType="separate"/>
        </w:r>
        <w:r>
          <w:rPr>
            <w:noProof/>
            <w:webHidden/>
          </w:rPr>
          <w:t>51</w:t>
        </w:r>
        <w:r>
          <w:rPr>
            <w:noProof/>
            <w:webHidden/>
          </w:rPr>
          <w:fldChar w:fldCharType="end"/>
        </w:r>
      </w:hyperlink>
    </w:p>
    <w:p w14:paraId="37FD09E9" w14:textId="17345AAE"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28" w:history="1">
        <w:r w:rsidRPr="004C4F9D">
          <w:rPr>
            <w:rStyle w:val="Hiperhivatkozs"/>
            <w:noProof/>
          </w:rPr>
          <w:t>64. ábra: disallowedTimeValidator (saját)</w:t>
        </w:r>
        <w:r>
          <w:rPr>
            <w:noProof/>
            <w:webHidden/>
          </w:rPr>
          <w:tab/>
        </w:r>
        <w:r>
          <w:rPr>
            <w:noProof/>
            <w:webHidden/>
          </w:rPr>
          <w:fldChar w:fldCharType="begin"/>
        </w:r>
        <w:r>
          <w:rPr>
            <w:noProof/>
            <w:webHidden/>
          </w:rPr>
          <w:instrText xml:space="preserve"> PAGEREF _Toc184894428 \h </w:instrText>
        </w:r>
        <w:r>
          <w:rPr>
            <w:noProof/>
            <w:webHidden/>
          </w:rPr>
        </w:r>
        <w:r>
          <w:rPr>
            <w:noProof/>
            <w:webHidden/>
          </w:rPr>
          <w:fldChar w:fldCharType="separate"/>
        </w:r>
        <w:r>
          <w:rPr>
            <w:noProof/>
            <w:webHidden/>
          </w:rPr>
          <w:t>52</w:t>
        </w:r>
        <w:r>
          <w:rPr>
            <w:noProof/>
            <w:webHidden/>
          </w:rPr>
          <w:fldChar w:fldCharType="end"/>
        </w:r>
      </w:hyperlink>
    </w:p>
    <w:p w14:paraId="0172054B" w14:textId="1954BDEC"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29" w:history="1">
        <w:r w:rsidRPr="004C4F9D">
          <w:rPr>
            <w:rStyle w:val="Hiperhivatkozs"/>
            <w:noProof/>
          </w:rPr>
          <w:t>65. ábra: Időpontfoglalásra alkalmatlan intervallumok reprezentációja (saját)</w:t>
        </w:r>
        <w:r>
          <w:rPr>
            <w:noProof/>
            <w:webHidden/>
          </w:rPr>
          <w:tab/>
        </w:r>
        <w:r>
          <w:rPr>
            <w:noProof/>
            <w:webHidden/>
          </w:rPr>
          <w:fldChar w:fldCharType="begin"/>
        </w:r>
        <w:r>
          <w:rPr>
            <w:noProof/>
            <w:webHidden/>
          </w:rPr>
          <w:instrText xml:space="preserve"> PAGEREF _Toc184894429 \h </w:instrText>
        </w:r>
        <w:r>
          <w:rPr>
            <w:noProof/>
            <w:webHidden/>
          </w:rPr>
        </w:r>
        <w:r>
          <w:rPr>
            <w:noProof/>
            <w:webHidden/>
          </w:rPr>
          <w:fldChar w:fldCharType="separate"/>
        </w:r>
        <w:r>
          <w:rPr>
            <w:noProof/>
            <w:webHidden/>
          </w:rPr>
          <w:t>53</w:t>
        </w:r>
        <w:r>
          <w:rPr>
            <w:noProof/>
            <w:webHidden/>
          </w:rPr>
          <w:fldChar w:fldCharType="end"/>
        </w:r>
      </w:hyperlink>
    </w:p>
    <w:p w14:paraId="0E41B2F7" w14:textId="5CACC485"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30" w:history="1">
        <w:r w:rsidRPr="004C4F9D">
          <w:rPr>
            <w:rStyle w:val="Hiperhivatkozs"/>
            <w:noProof/>
          </w:rPr>
          <w:t>66. ábra: Alkalmatlan intervallum megjelenése kódban (saját)</w:t>
        </w:r>
        <w:r>
          <w:rPr>
            <w:noProof/>
            <w:webHidden/>
          </w:rPr>
          <w:tab/>
        </w:r>
        <w:r>
          <w:rPr>
            <w:noProof/>
            <w:webHidden/>
          </w:rPr>
          <w:fldChar w:fldCharType="begin"/>
        </w:r>
        <w:r>
          <w:rPr>
            <w:noProof/>
            <w:webHidden/>
          </w:rPr>
          <w:instrText xml:space="preserve"> PAGEREF _Toc184894430 \h </w:instrText>
        </w:r>
        <w:r>
          <w:rPr>
            <w:noProof/>
            <w:webHidden/>
          </w:rPr>
        </w:r>
        <w:r>
          <w:rPr>
            <w:noProof/>
            <w:webHidden/>
          </w:rPr>
          <w:fldChar w:fldCharType="separate"/>
        </w:r>
        <w:r>
          <w:rPr>
            <w:noProof/>
            <w:webHidden/>
          </w:rPr>
          <w:t>53</w:t>
        </w:r>
        <w:r>
          <w:rPr>
            <w:noProof/>
            <w:webHidden/>
          </w:rPr>
          <w:fldChar w:fldCharType="end"/>
        </w:r>
      </w:hyperlink>
    </w:p>
    <w:p w14:paraId="097B615C" w14:textId="2EDD7590"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31" w:history="1">
        <w:r w:rsidRPr="004C4F9D">
          <w:rPr>
            <w:rStyle w:val="Hiperhivatkozs"/>
            <w:noProof/>
          </w:rPr>
          <w:t>67. ábra: E-mail szerver opciók (saját)</w:t>
        </w:r>
        <w:r>
          <w:rPr>
            <w:noProof/>
            <w:webHidden/>
          </w:rPr>
          <w:tab/>
        </w:r>
        <w:r>
          <w:rPr>
            <w:noProof/>
            <w:webHidden/>
          </w:rPr>
          <w:fldChar w:fldCharType="begin"/>
        </w:r>
        <w:r>
          <w:rPr>
            <w:noProof/>
            <w:webHidden/>
          </w:rPr>
          <w:instrText xml:space="preserve"> PAGEREF _Toc184894431 \h </w:instrText>
        </w:r>
        <w:r>
          <w:rPr>
            <w:noProof/>
            <w:webHidden/>
          </w:rPr>
        </w:r>
        <w:r>
          <w:rPr>
            <w:noProof/>
            <w:webHidden/>
          </w:rPr>
          <w:fldChar w:fldCharType="separate"/>
        </w:r>
        <w:r>
          <w:rPr>
            <w:noProof/>
            <w:webHidden/>
          </w:rPr>
          <w:t>54</w:t>
        </w:r>
        <w:r>
          <w:rPr>
            <w:noProof/>
            <w:webHidden/>
          </w:rPr>
          <w:fldChar w:fldCharType="end"/>
        </w:r>
      </w:hyperlink>
    </w:p>
    <w:p w14:paraId="5D52CB2B" w14:textId="1B0AAA4C"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32" w:history="1">
        <w:r w:rsidRPr="004C4F9D">
          <w:rPr>
            <w:rStyle w:val="Hiperhivatkozs"/>
            <w:noProof/>
          </w:rPr>
          <w:t>68. ábra: E-mail küldő kód részlet (saját)</w:t>
        </w:r>
        <w:r>
          <w:rPr>
            <w:noProof/>
            <w:webHidden/>
          </w:rPr>
          <w:tab/>
        </w:r>
        <w:r>
          <w:rPr>
            <w:noProof/>
            <w:webHidden/>
          </w:rPr>
          <w:fldChar w:fldCharType="begin"/>
        </w:r>
        <w:r>
          <w:rPr>
            <w:noProof/>
            <w:webHidden/>
          </w:rPr>
          <w:instrText xml:space="preserve"> PAGEREF _Toc184894432 \h </w:instrText>
        </w:r>
        <w:r>
          <w:rPr>
            <w:noProof/>
            <w:webHidden/>
          </w:rPr>
        </w:r>
        <w:r>
          <w:rPr>
            <w:noProof/>
            <w:webHidden/>
          </w:rPr>
          <w:fldChar w:fldCharType="separate"/>
        </w:r>
        <w:r>
          <w:rPr>
            <w:noProof/>
            <w:webHidden/>
          </w:rPr>
          <w:t>55</w:t>
        </w:r>
        <w:r>
          <w:rPr>
            <w:noProof/>
            <w:webHidden/>
          </w:rPr>
          <w:fldChar w:fldCharType="end"/>
        </w:r>
      </w:hyperlink>
    </w:p>
    <w:p w14:paraId="4C49106B" w14:textId="11F05E4E"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33" w:history="1">
        <w:r w:rsidRPr="004C4F9D">
          <w:rPr>
            <w:rStyle w:val="Hiperhivatkozs"/>
            <w:noProof/>
          </w:rPr>
          <w:t>69. ábra: Új időpontkérés beérkezése (saját)</w:t>
        </w:r>
        <w:r>
          <w:rPr>
            <w:noProof/>
            <w:webHidden/>
          </w:rPr>
          <w:tab/>
        </w:r>
        <w:r>
          <w:rPr>
            <w:noProof/>
            <w:webHidden/>
          </w:rPr>
          <w:fldChar w:fldCharType="begin"/>
        </w:r>
        <w:r>
          <w:rPr>
            <w:noProof/>
            <w:webHidden/>
          </w:rPr>
          <w:instrText xml:space="preserve"> PAGEREF _Toc184894433 \h </w:instrText>
        </w:r>
        <w:r>
          <w:rPr>
            <w:noProof/>
            <w:webHidden/>
          </w:rPr>
        </w:r>
        <w:r>
          <w:rPr>
            <w:noProof/>
            <w:webHidden/>
          </w:rPr>
          <w:fldChar w:fldCharType="separate"/>
        </w:r>
        <w:r>
          <w:rPr>
            <w:noProof/>
            <w:webHidden/>
          </w:rPr>
          <w:t>56</w:t>
        </w:r>
        <w:r>
          <w:rPr>
            <w:noProof/>
            <w:webHidden/>
          </w:rPr>
          <w:fldChar w:fldCharType="end"/>
        </w:r>
      </w:hyperlink>
    </w:p>
    <w:p w14:paraId="2A07A84C" w14:textId="21AF433F"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34" w:history="1">
        <w:r w:rsidRPr="004C4F9D">
          <w:rPr>
            <w:rStyle w:val="Hiperhivatkozs"/>
            <w:noProof/>
          </w:rPr>
          <w:t>70. ábra: Időpont törlés oldal (saját)</w:t>
        </w:r>
        <w:r>
          <w:rPr>
            <w:noProof/>
            <w:webHidden/>
          </w:rPr>
          <w:tab/>
        </w:r>
        <w:r>
          <w:rPr>
            <w:noProof/>
            <w:webHidden/>
          </w:rPr>
          <w:fldChar w:fldCharType="begin"/>
        </w:r>
        <w:r>
          <w:rPr>
            <w:noProof/>
            <w:webHidden/>
          </w:rPr>
          <w:instrText xml:space="preserve"> PAGEREF _Toc184894434 \h </w:instrText>
        </w:r>
        <w:r>
          <w:rPr>
            <w:noProof/>
            <w:webHidden/>
          </w:rPr>
        </w:r>
        <w:r>
          <w:rPr>
            <w:noProof/>
            <w:webHidden/>
          </w:rPr>
          <w:fldChar w:fldCharType="separate"/>
        </w:r>
        <w:r>
          <w:rPr>
            <w:noProof/>
            <w:webHidden/>
          </w:rPr>
          <w:t>57</w:t>
        </w:r>
        <w:r>
          <w:rPr>
            <w:noProof/>
            <w:webHidden/>
          </w:rPr>
          <w:fldChar w:fldCharType="end"/>
        </w:r>
      </w:hyperlink>
    </w:p>
    <w:p w14:paraId="02D033C5" w14:textId="61B63F2C"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35" w:history="1">
        <w:r w:rsidRPr="004C4F9D">
          <w:rPr>
            <w:rStyle w:val="Hiperhivatkozs"/>
            <w:noProof/>
          </w:rPr>
          <w:t>71. ábra: Időpont törlés értesítő (saját)</w:t>
        </w:r>
        <w:r>
          <w:rPr>
            <w:noProof/>
            <w:webHidden/>
          </w:rPr>
          <w:tab/>
        </w:r>
        <w:r>
          <w:rPr>
            <w:noProof/>
            <w:webHidden/>
          </w:rPr>
          <w:fldChar w:fldCharType="begin"/>
        </w:r>
        <w:r>
          <w:rPr>
            <w:noProof/>
            <w:webHidden/>
          </w:rPr>
          <w:instrText xml:space="preserve"> PAGEREF _Toc184894435 \h </w:instrText>
        </w:r>
        <w:r>
          <w:rPr>
            <w:noProof/>
            <w:webHidden/>
          </w:rPr>
        </w:r>
        <w:r>
          <w:rPr>
            <w:noProof/>
            <w:webHidden/>
          </w:rPr>
          <w:fldChar w:fldCharType="separate"/>
        </w:r>
        <w:r>
          <w:rPr>
            <w:noProof/>
            <w:webHidden/>
          </w:rPr>
          <w:t>57</w:t>
        </w:r>
        <w:r>
          <w:rPr>
            <w:noProof/>
            <w:webHidden/>
          </w:rPr>
          <w:fldChar w:fldCharType="end"/>
        </w:r>
      </w:hyperlink>
    </w:p>
    <w:p w14:paraId="085EBCF9" w14:textId="32B45AD6"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36" w:history="1">
        <w:r w:rsidRPr="004C4F9D">
          <w:rPr>
            <w:rStyle w:val="Hiperhivatkozs"/>
            <w:noProof/>
          </w:rPr>
          <w:t>72. ábra: Időpont szerkesztése (saját)</w:t>
        </w:r>
        <w:r>
          <w:rPr>
            <w:noProof/>
            <w:webHidden/>
          </w:rPr>
          <w:tab/>
        </w:r>
        <w:r>
          <w:rPr>
            <w:noProof/>
            <w:webHidden/>
          </w:rPr>
          <w:fldChar w:fldCharType="begin"/>
        </w:r>
        <w:r>
          <w:rPr>
            <w:noProof/>
            <w:webHidden/>
          </w:rPr>
          <w:instrText xml:space="preserve"> PAGEREF _Toc184894436 \h </w:instrText>
        </w:r>
        <w:r>
          <w:rPr>
            <w:noProof/>
            <w:webHidden/>
          </w:rPr>
        </w:r>
        <w:r>
          <w:rPr>
            <w:noProof/>
            <w:webHidden/>
          </w:rPr>
          <w:fldChar w:fldCharType="separate"/>
        </w:r>
        <w:r>
          <w:rPr>
            <w:noProof/>
            <w:webHidden/>
          </w:rPr>
          <w:t>57</w:t>
        </w:r>
        <w:r>
          <w:rPr>
            <w:noProof/>
            <w:webHidden/>
          </w:rPr>
          <w:fldChar w:fldCharType="end"/>
        </w:r>
      </w:hyperlink>
    </w:p>
    <w:p w14:paraId="35845CF9" w14:textId="1CC1F53A"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37" w:history="1">
        <w:r w:rsidRPr="004C4F9D">
          <w:rPr>
            <w:rStyle w:val="Hiperhivatkozs"/>
            <w:noProof/>
          </w:rPr>
          <w:t>73. ábra: Mindkét fél által elfogadott időpont (saját)</w:t>
        </w:r>
        <w:r>
          <w:rPr>
            <w:noProof/>
            <w:webHidden/>
          </w:rPr>
          <w:tab/>
        </w:r>
        <w:r>
          <w:rPr>
            <w:noProof/>
            <w:webHidden/>
          </w:rPr>
          <w:fldChar w:fldCharType="begin"/>
        </w:r>
        <w:r>
          <w:rPr>
            <w:noProof/>
            <w:webHidden/>
          </w:rPr>
          <w:instrText xml:space="preserve"> PAGEREF _Toc184894437 \h </w:instrText>
        </w:r>
        <w:r>
          <w:rPr>
            <w:noProof/>
            <w:webHidden/>
          </w:rPr>
        </w:r>
        <w:r>
          <w:rPr>
            <w:noProof/>
            <w:webHidden/>
          </w:rPr>
          <w:fldChar w:fldCharType="separate"/>
        </w:r>
        <w:r>
          <w:rPr>
            <w:noProof/>
            <w:webHidden/>
          </w:rPr>
          <w:t>58</w:t>
        </w:r>
        <w:r>
          <w:rPr>
            <w:noProof/>
            <w:webHidden/>
          </w:rPr>
          <w:fldChar w:fldCharType="end"/>
        </w:r>
      </w:hyperlink>
    </w:p>
    <w:p w14:paraId="31EF95FD" w14:textId="0D84E98F"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38" w:history="1">
        <w:r w:rsidRPr="004C4F9D">
          <w:rPr>
            <w:rStyle w:val="Hiperhivatkozs"/>
            <w:noProof/>
          </w:rPr>
          <w:t>74. ábra: Foglaló által elfogadott időpont (saját)</w:t>
        </w:r>
        <w:r>
          <w:rPr>
            <w:noProof/>
            <w:webHidden/>
          </w:rPr>
          <w:tab/>
        </w:r>
        <w:r>
          <w:rPr>
            <w:noProof/>
            <w:webHidden/>
          </w:rPr>
          <w:fldChar w:fldCharType="begin"/>
        </w:r>
        <w:r>
          <w:rPr>
            <w:noProof/>
            <w:webHidden/>
          </w:rPr>
          <w:instrText xml:space="preserve"> PAGEREF _Toc184894438 \h </w:instrText>
        </w:r>
        <w:r>
          <w:rPr>
            <w:noProof/>
            <w:webHidden/>
          </w:rPr>
        </w:r>
        <w:r>
          <w:rPr>
            <w:noProof/>
            <w:webHidden/>
          </w:rPr>
          <w:fldChar w:fldCharType="separate"/>
        </w:r>
        <w:r>
          <w:rPr>
            <w:noProof/>
            <w:webHidden/>
          </w:rPr>
          <w:t>58</w:t>
        </w:r>
        <w:r>
          <w:rPr>
            <w:noProof/>
            <w:webHidden/>
          </w:rPr>
          <w:fldChar w:fldCharType="end"/>
        </w:r>
      </w:hyperlink>
    </w:p>
    <w:p w14:paraId="4F59D7C9" w14:textId="1808812A"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39" w:history="1">
        <w:r w:rsidRPr="004C4F9D">
          <w:rPr>
            <w:rStyle w:val="Hiperhivatkozs"/>
            <w:noProof/>
          </w:rPr>
          <w:t>75. ábra: appointy.json 1/4 (saját)</w:t>
        </w:r>
        <w:r>
          <w:rPr>
            <w:noProof/>
            <w:webHidden/>
          </w:rPr>
          <w:tab/>
        </w:r>
        <w:r>
          <w:rPr>
            <w:noProof/>
            <w:webHidden/>
          </w:rPr>
          <w:fldChar w:fldCharType="begin"/>
        </w:r>
        <w:r>
          <w:rPr>
            <w:noProof/>
            <w:webHidden/>
          </w:rPr>
          <w:instrText xml:space="preserve"> PAGEREF _Toc184894439 \h </w:instrText>
        </w:r>
        <w:r>
          <w:rPr>
            <w:noProof/>
            <w:webHidden/>
          </w:rPr>
        </w:r>
        <w:r>
          <w:rPr>
            <w:noProof/>
            <w:webHidden/>
          </w:rPr>
          <w:fldChar w:fldCharType="separate"/>
        </w:r>
        <w:r>
          <w:rPr>
            <w:noProof/>
            <w:webHidden/>
          </w:rPr>
          <w:t>59</w:t>
        </w:r>
        <w:r>
          <w:rPr>
            <w:noProof/>
            <w:webHidden/>
          </w:rPr>
          <w:fldChar w:fldCharType="end"/>
        </w:r>
      </w:hyperlink>
    </w:p>
    <w:p w14:paraId="44B821CC" w14:textId="3E4530F3"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40" w:history="1">
        <w:r w:rsidRPr="004C4F9D">
          <w:rPr>
            <w:rStyle w:val="Hiperhivatkozs"/>
            <w:noProof/>
          </w:rPr>
          <w:t>76. ábra: appointy.json 2/4 (saját)</w:t>
        </w:r>
        <w:r>
          <w:rPr>
            <w:noProof/>
            <w:webHidden/>
          </w:rPr>
          <w:tab/>
        </w:r>
        <w:r>
          <w:rPr>
            <w:noProof/>
            <w:webHidden/>
          </w:rPr>
          <w:fldChar w:fldCharType="begin"/>
        </w:r>
        <w:r>
          <w:rPr>
            <w:noProof/>
            <w:webHidden/>
          </w:rPr>
          <w:instrText xml:space="preserve"> PAGEREF _Toc184894440 \h </w:instrText>
        </w:r>
        <w:r>
          <w:rPr>
            <w:noProof/>
            <w:webHidden/>
          </w:rPr>
        </w:r>
        <w:r>
          <w:rPr>
            <w:noProof/>
            <w:webHidden/>
          </w:rPr>
          <w:fldChar w:fldCharType="separate"/>
        </w:r>
        <w:r>
          <w:rPr>
            <w:noProof/>
            <w:webHidden/>
          </w:rPr>
          <w:t>60</w:t>
        </w:r>
        <w:r>
          <w:rPr>
            <w:noProof/>
            <w:webHidden/>
          </w:rPr>
          <w:fldChar w:fldCharType="end"/>
        </w:r>
      </w:hyperlink>
    </w:p>
    <w:p w14:paraId="66F55889" w14:textId="637760CD"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41" w:history="1">
        <w:r w:rsidRPr="004C4F9D">
          <w:rPr>
            <w:rStyle w:val="Hiperhivatkozs"/>
            <w:noProof/>
          </w:rPr>
          <w:t>77. ábra: appointy.json 3/4 (saját)</w:t>
        </w:r>
        <w:r>
          <w:rPr>
            <w:noProof/>
            <w:webHidden/>
          </w:rPr>
          <w:tab/>
        </w:r>
        <w:r>
          <w:rPr>
            <w:noProof/>
            <w:webHidden/>
          </w:rPr>
          <w:fldChar w:fldCharType="begin"/>
        </w:r>
        <w:r>
          <w:rPr>
            <w:noProof/>
            <w:webHidden/>
          </w:rPr>
          <w:instrText xml:space="preserve"> PAGEREF _Toc184894441 \h </w:instrText>
        </w:r>
        <w:r>
          <w:rPr>
            <w:noProof/>
            <w:webHidden/>
          </w:rPr>
        </w:r>
        <w:r>
          <w:rPr>
            <w:noProof/>
            <w:webHidden/>
          </w:rPr>
          <w:fldChar w:fldCharType="separate"/>
        </w:r>
        <w:r>
          <w:rPr>
            <w:noProof/>
            <w:webHidden/>
          </w:rPr>
          <w:t>61</w:t>
        </w:r>
        <w:r>
          <w:rPr>
            <w:noProof/>
            <w:webHidden/>
          </w:rPr>
          <w:fldChar w:fldCharType="end"/>
        </w:r>
      </w:hyperlink>
    </w:p>
    <w:p w14:paraId="6D528045" w14:textId="242E040C"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42" w:history="1">
        <w:r w:rsidRPr="004C4F9D">
          <w:rPr>
            <w:rStyle w:val="Hiperhivatkozs"/>
            <w:noProof/>
          </w:rPr>
          <w:t>78. ábra: appointy.json 4/4 (saját)</w:t>
        </w:r>
        <w:r>
          <w:rPr>
            <w:noProof/>
            <w:webHidden/>
          </w:rPr>
          <w:tab/>
        </w:r>
        <w:r>
          <w:rPr>
            <w:noProof/>
            <w:webHidden/>
          </w:rPr>
          <w:fldChar w:fldCharType="begin"/>
        </w:r>
        <w:r>
          <w:rPr>
            <w:noProof/>
            <w:webHidden/>
          </w:rPr>
          <w:instrText xml:space="preserve"> PAGEREF _Toc184894442 \h </w:instrText>
        </w:r>
        <w:r>
          <w:rPr>
            <w:noProof/>
            <w:webHidden/>
          </w:rPr>
        </w:r>
        <w:r>
          <w:rPr>
            <w:noProof/>
            <w:webHidden/>
          </w:rPr>
          <w:fldChar w:fldCharType="separate"/>
        </w:r>
        <w:r>
          <w:rPr>
            <w:noProof/>
            <w:webHidden/>
          </w:rPr>
          <w:t>62</w:t>
        </w:r>
        <w:r>
          <w:rPr>
            <w:noProof/>
            <w:webHidden/>
          </w:rPr>
          <w:fldChar w:fldCharType="end"/>
        </w:r>
      </w:hyperlink>
    </w:p>
    <w:p w14:paraId="110FC49D" w14:textId="236B7805"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43" w:history="1">
        <w:r w:rsidRPr="004C4F9D">
          <w:rPr>
            <w:rStyle w:val="Hiperhivatkozs"/>
            <w:noProof/>
          </w:rPr>
          <w:t>79. ábra: appointy.css (saját)</w:t>
        </w:r>
        <w:r>
          <w:rPr>
            <w:noProof/>
            <w:webHidden/>
          </w:rPr>
          <w:tab/>
        </w:r>
        <w:r>
          <w:rPr>
            <w:noProof/>
            <w:webHidden/>
          </w:rPr>
          <w:fldChar w:fldCharType="begin"/>
        </w:r>
        <w:r>
          <w:rPr>
            <w:noProof/>
            <w:webHidden/>
          </w:rPr>
          <w:instrText xml:space="preserve"> PAGEREF _Toc184894443 \h </w:instrText>
        </w:r>
        <w:r>
          <w:rPr>
            <w:noProof/>
            <w:webHidden/>
          </w:rPr>
        </w:r>
        <w:r>
          <w:rPr>
            <w:noProof/>
            <w:webHidden/>
          </w:rPr>
          <w:fldChar w:fldCharType="separate"/>
        </w:r>
        <w:r>
          <w:rPr>
            <w:noProof/>
            <w:webHidden/>
          </w:rPr>
          <w:t>63</w:t>
        </w:r>
        <w:r>
          <w:rPr>
            <w:noProof/>
            <w:webHidden/>
          </w:rPr>
          <w:fldChar w:fldCharType="end"/>
        </w:r>
      </w:hyperlink>
    </w:p>
    <w:p w14:paraId="24F68418" w14:textId="66B87F69" w:rsidR="00507EB4" w:rsidRDefault="00507EB4">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4894444" w:history="1">
        <w:r w:rsidRPr="004C4F9D">
          <w:rPr>
            <w:rStyle w:val="Hiperhivatkozs"/>
            <w:noProof/>
          </w:rPr>
          <w:t>80. ábra: Időpontfoglalási folyamat (saját) Felhasznált eszköz: [47]</w:t>
        </w:r>
        <w:r>
          <w:rPr>
            <w:noProof/>
            <w:webHidden/>
          </w:rPr>
          <w:tab/>
        </w:r>
        <w:r>
          <w:rPr>
            <w:noProof/>
            <w:webHidden/>
          </w:rPr>
          <w:fldChar w:fldCharType="begin"/>
        </w:r>
        <w:r>
          <w:rPr>
            <w:noProof/>
            <w:webHidden/>
          </w:rPr>
          <w:instrText xml:space="preserve"> PAGEREF _Toc184894444 \h </w:instrText>
        </w:r>
        <w:r>
          <w:rPr>
            <w:noProof/>
            <w:webHidden/>
          </w:rPr>
        </w:r>
        <w:r>
          <w:rPr>
            <w:noProof/>
            <w:webHidden/>
          </w:rPr>
          <w:fldChar w:fldCharType="separate"/>
        </w:r>
        <w:r>
          <w:rPr>
            <w:noProof/>
            <w:webHidden/>
          </w:rPr>
          <w:t>64</w:t>
        </w:r>
        <w:r>
          <w:rPr>
            <w:noProof/>
            <w:webHidden/>
          </w:rPr>
          <w:fldChar w:fldCharType="end"/>
        </w:r>
      </w:hyperlink>
    </w:p>
    <w:p w14:paraId="69540445" w14:textId="20364405" w:rsidR="009766D6" w:rsidRPr="009766D6" w:rsidRDefault="009766D6" w:rsidP="009766D6">
      <w:r>
        <w:fldChar w:fldCharType="end"/>
      </w:r>
    </w:p>
    <w:p w14:paraId="0621072E" w14:textId="63BA538B" w:rsidR="00075FC2" w:rsidRDefault="00075FC2">
      <w:pPr>
        <w:widowControl/>
        <w:suppressAutoHyphens w:val="0"/>
        <w:spacing w:line="240" w:lineRule="auto"/>
        <w:jc w:val="left"/>
      </w:pPr>
      <w:r>
        <w:br w:type="page"/>
      </w:r>
    </w:p>
    <w:p w14:paraId="7E23EB6F" w14:textId="50039DF9" w:rsidR="007C5DF4" w:rsidRDefault="00075FC2" w:rsidP="00075FC2">
      <w:pPr>
        <w:pStyle w:val="Cmsor1"/>
      </w:pPr>
      <w:bookmarkStart w:id="322" w:name="_Toc184894493"/>
      <w:r>
        <w:lastRenderedPageBreak/>
        <w:t>Mellékletek</w:t>
      </w:r>
      <w:bookmarkEnd w:id="322"/>
    </w:p>
    <w:p w14:paraId="6D0021D1" w14:textId="77777777" w:rsidR="007851F2" w:rsidRDefault="00075FC2" w:rsidP="00075FC2">
      <w:r>
        <w:t>A projekt GitHub linkje:</w:t>
      </w:r>
    </w:p>
    <w:p w14:paraId="114F4523" w14:textId="587A75A5" w:rsidR="00075FC2" w:rsidRPr="00075FC2" w:rsidRDefault="00075FC2" w:rsidP="00075FC2">
      <w:r w:rsidRPr="00075FC2">
        <w:t>https://github.com/ThisIsJustAGuy/szakdoga</w:t>
      </w:r>
    </w:p>
    <w:sectPr w:rsidR="00075FC2" w:rsidRPr="00075FC2" w:rsidSect="00482AE5">
      <w:footerReference w:type="default" r:id="rId52"/>
      <w:pgSz w:w="11906" w:h="16838"/>
      <w:pgMar w:top="1418" w:right="1418" w:bottom="1418" w:left="1701" w:header="1134" w:footer="1134" w:gutter="0"/>
      <w:pgNumType w:start="1"/>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C61BB1" w14:textId="77777777" w:rsidR="003A43E4" w:rsidRDefault="003A43E4">
      <w:r>
        <w:separator/>
      </w:r>
    </w:p>
  </w:endnote>
  <w:endnote w:type="continuationSeparator" w:id="0">
    <w:p w14:paraId="3A342896" w14:textId="77777777" w:rsidR="003A43E4" w:rsidRDefault="003A43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Times New Roman"/>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427296"/>
      <w:docPartObj>
        <w:docPartGallery w:val="Page Numbers (Bottom of Page)"/>
        <w:docPartUnique/>
      </w:docPartObj>
    </w:sdtPr>
    <w:sdtContent>
      <w:p w14:paraId="4DD93C58" w14:textId="180E0F39" w:rsidR="00DE7C27" w:rsidRDefault="00DE7C27" w:rsidP="00482AE5">
        <w:pPr>
          <w:pStyle w:val="llb"/>
          <w:pBdr>
            <w:top w:val="single" w:sz="4" w:space="1" w:color="auto"/>
          </w:pBd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EC3FB" w14:textId="2D015DA8" w:rsidR="00DD19EF" w:rsidRDefault="00DD19EF" w:rsidP="00DD19EF">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9F9DEF" w14:textId="77777777" w:rsidR="003A43E4" w:rsidRDefault="003A43E4">
      <w:r>
        <w:separator/>
      </w:r>
    </w:p>
  </w:footnote>
  <w:footnote w:type="continuationSeparator" w:id="0">
    <w:p w14:paraId="002BB3DB" w14:textId="77777777" w:rsidR="003A43E4" w:rsidRDefault="003A43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FB44C" w14:textId="5723185A" w:rsidR="008631C1" w:rsidRPr="008631C1" w:rsidRDefault="008631C1" w:rsidP="008631C1">
    <w:pPr>
      <w:pStyle w:val="lfej"/>
      <w:tabs>
        <w:tab w:val="left" w:pos="0"/>
        <w:tab w:val="right" w:pos="8787"/>
      </w:tabs>
      <w:jc w:val="both"/>
      <w:rPr>
        <w:b w:val="0"/>
        <w:b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B6EC6" w14:textId="4AF024D4" w:rsidR="008631C1" w:rsidRPr="008631C1" w:rsidRDefault="008631C1" w:rsidP="00AB60E7">
    <w:pPr>
      <w:pStyle w:val="lfej"/>
      <w:pBdr>
        <w:bottom w:val="single" w:sz="4" w:space="1" w:color="auto"/>
      </w:pBdr>
      <w:tabs>
        <w:tab w:val="left" w:pos="0"/>
        <w:tab w:val="right" w:pos="8787"/>
      </w:tabs>
      <w:jc w:val="both"/>
      <w:rPr>
        <w:b w:val="0"/>
        <w:bCs/>
        <w:sz w:val="20"/>
        <w:szCs w:val="20"/>
      </w:rPr>
    </w:pPr>
    <w:proofErr w:type="spellStart"/>
    <w:r w:rsidRPr="008631C1">
      <w:rPr>
        <w:b w:val="0"/>
        <w:bCs/>
        <w:sz w:val="20"/>
        <w:szCs w:val="20"/>
      </w:rPr>
      <w:t>Appointy</w:t>
    </w:r>
    <w:proofErr w:type="spellEnd"/>
    <w:r w:rsidRPr="008631C1">
      <w:rPr>
        <w:b w:val="0"/>
        <w:bCs/>
        <w:sz w:val="20"/>
        <w:szCs w:val="20"/>
      </w:rPr>
      <w:t xml:space="preserve"> időpontkezelő webkomponens</w:t>
    </w:r>
    <w:r w:rsidRPr="008631C1">
      <w:rPr>
        <w:b w:val="0"/>
        <w:bCs/>
        <w:sz w:val="20"/>
        <w:szCs w:val="20"/>
      </w:rPr>
      <w:tab/>
      <w:t xml:space="preserve">Borbély Bálint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000003"/>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0D92D5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35B70F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9C399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41A1B7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741742D"/>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8FB2B62"/>
    <w:multiLevelType w:val="hybridMultilevel"/>
    <w:tmpl w:val="311C5C8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0C066C8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EAF79C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0861D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77E78C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A001DBD"/>
    <w:multiLevelType w:val="hybridMultilevel"/>
    <w:tmpl w:val="D3FAA5F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A2955CD"/>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E332ED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19B726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547539C"/>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8A501E2"/>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8B8679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CB67DD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FAC03F2"/>
    <w:multiLevelType w:val="hybridMultilevel"/>
    <w:tmpl w:val="FB6CF15E"/>
    <w:lvl w:ilvl="0" w:tplc="040E000F">
      <w:start w:val="1"/>
      <w:numFmt w:val="decimal"/>
      <w:lvlText w:val="%1."/>
      <w:lvlJc w:val="left"/>
      <w:pPr>
        <w:ind w:left="1429" w:hanging="360"/>
      </w:p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22" w15:restartNumberingAfterBreak="0">
    <w:nsid w:val="2FD40351"/>
    <w:multiLevelType w:val="hybridMultilevel"/>
    <w:tmpl w:val="B92432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2AE748C"/>
    <w:multiLevelType w:val="hybridMultilevel"/>
    <w:tmpl w:val="F2A2F32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66572F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B3F2780"/>
    <w:multiLevelType w:val="hybridMultilevel"/>
    <w:tmpl w:val="31284B7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3C73389B"/>
    <w:multiLevelType w:val="hybridMultilevel"/>
    <w:tmpl w:val="257421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40436"/>
    <w:multiLevelType w:val="multilevel"/>
    <w:tmpl w:val="590EF8A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0FC4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2783A8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A015080"/>
    <w:multiLevelType w:val="hybridMultilevel"/>
    <w:tmpl w:val="E658859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4C9237AC"/>
    <w:multiLevelType w:val="hybridMultilevel"/>
    <w:tmpl w:val="053C464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4E793709"/>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0190F26"/>
    <w:multiLevelType w:val="hybridMultilevel"/>
    <w:tmpl w:val="B638339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0F921D6"/>
    <w:multiLevelType w:val="hybridMultilevel"/>
    <w:tmpl w:val="A9F24E9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51B2613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3E2424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6250E2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7BB715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B1D1E4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CDC1C8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144468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4613C3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8D0360D"/>
    <w:multiLevelType w:val="hybridMultilevel"/>
    <w:tmpl w:val="90708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69454B2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A800D8D"/>
    <w:multiLevelType w:val="hybridMultilevel"/>
    <w:tmpl w:val="0F548BD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6" w15:restartNumberingAfterBreak="0">
    <w:nsid w:val="770E24ED"/>
    <w:multiLevelType w:val="hybridMultilevel"/>
    <w:tmpl w:val="91AC04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7496AA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78C1817"/>
    <w:multiLevelType w:val="hybridMultilevel"/>
    <w:tmpl w:val="A1DE6B6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9" w15:restartNumberingAfterBreak="0">
    <w:nsid w:val="77DD1CF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B500AB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CBD2EF4"/>
    <w:multiLevelType w:val="hybridMultilevel"/>
    <w:tmpl w:val="EFCAC5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2" w15:restartNumberingAfterBreak="0">
    <w:nsid w:val="7EAB2B69"/>
    <w:multiLevelType w:val="hybridMultilevel"/>
    <w:tmpl w:val="0A862F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426269347">
    <w:abstractNumId w:val="0"/>
  </w:num>
  <w:num w:numId="2" w16cid:durableId="921454926">
    <w:abstractNumId w:val="1"/>
  </w:num>
  <w:num w:numId="3" w16cid:durableId="1001813200">
    <w:abstractNumId w:val="2"/>
  </w:num>
  <w:num w:numId="4" w16cid:durableId="570971823">
    <w:abstractNumId w:val="32"/>
  </w:num>
  <w:num w:numId="5" w16cid:durableId="188878438">
    <w:abstractNumId w:val="6"/>
  </w:num>
  <w:num w:numId="6" w16cid:durableId="503397722">
    <w:abstractNumId w:val="37"/>
  </w:num>
  <w:num w:numId="7" w16cid:durableId="294675057">
    <w:abstractNumId w:val="38"/>
  </w:num>
  <w:num w:numId="8" w16cid:durableId="354312160">
    <w:abstractNumId w:val="42"/>
  </w:num>
  <w:num w:numId="9" w16cid:durableId="1757361363">
    <w:abstractNumId w:val="35"/>
  </w:num>
  <w:num w:numId="10" w16cid:durableId="472796386">
    <w:abstractNumId w:val="27"/>
  </w:num>
  <w:num w:numId="11" w16cid:durableId="286199664">
    <w:abstractNumId w:val="19"/>
  </w:num>
  <w:num w:numId="12" w16cid:durableId="471991683">
    <w:abstractNumId w:val="12"/>
  </w:num>
  <w:num w:numId="13" w16cid:durableId="636298255">
    <w:abstractNumId w:val="50"/>
  </w:num>
  <w:num w:numId="14" w16cid:durableId="1741782393">
    <w:abstractNumId w:val="43"/>
  </w:num>
  <w:num w:numId="15" w16cid:durableId="786661360">
    <w:abstractNumId w:val="40"/>
  </w:num>
  <w:num w:numId="16" w16cid:durableId="796293556">
    <w:abstractNumId w:val="24"/>
  </w:num>
  <w:num w:numId="17" w16cid:durableId="1949922574">
    <w:abstractNumId w:val="39"/>
  </w:num>
  <w:num w:numId="18" w16cid:durableId="177088215">
    <w:abstractNumId w:val="28"/>
  </w:num>
  <w:num w:numId="19" w16cid:durableId="1360277216">
    <w:abstractNumId w:val="4"/>
  </w:num>
  <w:num w:numId="20" w16cid:durableId="799416684">
    <w:abstractNumId w:val="41"/>
  </w:num>
  <w:num w:numId="21" w16cid:durableId="581305763">
    <w:abstractNumId w:val="49"/>
  </w:num>
  <w:num w:numId="22" w16cid:durableId="476071075">
    <w:abstractNumId w:val="44"/>
  </w:num>
  <w:num w:numId="23" w16cid:durableId="483275212">
    <w:abstractNumId w:val="18"/>
  </w:num>
  <w:num w:numId="24" w16cid:durableId="198473309">
    <w:abstractNumId w:val="17"/>
  </w:num>
  <w:num w:numId="25" w16cid:durableId="824932420">
    <w:abstractNumId w:val="16"/>
  </w:num>
  <w:num w:numId="26" w16cid:durableId="1435326573">
    <w:abstractNumId w:val="9"/>
  </w:num>
  <w:num w:numId="27" w16cid:durableId="1663386955">
    <w:abstractNumId w:val="5"/>
  </w:num>
  <w:num w:numId="28" w16cid:durableId="440078184">
    <w:abstractNumId w:val="20"/>
  </w:num>
  <w:num w:numId="29" w16cid:durableId="338772959">
    <w:abstractNumId w:val="47"/>
  </w:num>
  <w:num w:numId="30" w16cid:durableId="1756972401">
    <w:abstractNumId w:val="36"/>
  </w:num>
  <w:num w:numId="31" w16cid:durableId="253906625">
    <w:abstractNumId w:val="3"/>
  </w:num>
  <w:num w:numId="32" w16cid:durableId="913048995">
    <w:abstractNumId w:val="51"/>
  </w:num>
  <w:num w:numId="33" w16cid:durableId="1141733170">
    <w:abstractNumId w:val="10"/>
  </w:num>
  <w:num w:numId="34" w16cid:durableId="1064992340">
    <w:abstractNumId w:val="15"/>
  </w:num>
  <w:num w:numId="35" w16cid:durableId="1923370495">
    <w:abstractNumId w:val="52"/>
  </w:num>
  <w:num w:numId="36" w16cid:durableId="1397122893">
    <w:abstractNumId w:val="26"/>
  </w:num>
  <w:num w:numId="37" w16cid:durableId="700470511">
    <w:abstractNumId w:val="11"/>
  </w:num>
  <w:num w:numId="38" w16cid:durableId="893740927">
    <w:abstractNumId w:val="30"/>
  </w:num>
  <w:num w:numId="39" w16cid:durableId="139735448">
    <w:abstractNumId w:val="34"/>
  </w:num>
  <w:num w:numId="40" w16cid:durableId="1081371309">
    <w:abstractNumId w:val="33"/>
  </w:num>
  <w:num w:numId="41" w16cid:durableId="1626430122">
    <w:abstractNumId w:val="7"/>
  </w:num>
  <w:num w:numId="42" w16cid:durableId="1395423715">
    <w:abstractNumId w:val="29"/>
  </w:num>
  <w:num w:numId="43" w16cid:durableId="683168625">
    <w:abstractNumId w:val="31"/>
  </w:num>
  <w:num w:numId="44" w16cid:durableId="1788313436">
    <w:abstractNumId w:val="21"/>
  </w:num>
  <w:num w:numId="45" w16cid:durableId="642933003">
    <w:abstractNumId w:val="25"/>
  </w:num>
  <w:num w:numId="46" w16cid:durableId="949321322">
    <w:abstractNumId w:val="8"/>
  </w:num>
  <w:num w:numId="47" w16cid:durableId="1410470101">
    <w:abstractNumId w:val="45"/>
  </w:num>
  <w:num w:numId="48" w16cid:durableId="1605454613">
    <w:abstractNumId w:val="13"/>
  </w:num>
  <w:num w:numId="49" w16cid:durableId="2103332519">
    <w:abstractNumId w:val="22"/>
  </w:num>
  <w:num w:numId="50" w16cid:durableId="1735857512">
    <w:abstractNumId w:val="48"/>
  </w:num>
  <w:num w:numId="51" w16cid:durableId="1244146096">
    <w:abstractNumId w:val="46"/>
  </w:num>
  <w:num w:numId="52" w16cid:durableId="1430808099">
    <w:abstractNumId w:val="14"/>
  </w:num>
  <w:num w:numId="53" w16cid:durableId="147675426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5DB"/>
    <w:rsid w:val="000003BA"/>
    <w:rsid w:val="00000598"/>
    <w:rsid w:val="0000298D"/>
    <w:rsid w:val="00004806"/>
    <w:rsid w:val="00005E3F"/>
    <w:rsid w:val="00006CF7"/>
    <w:rsid w:val="0001146E"/>
    <w:rsid w:val="00013252"/>
    <w:rsid w:val="000134F5"/>
    <w:rsid w:val="00013989"/>
    <w:rsid w:val="00013AEE"/>
    <w:rsid w:val="00013F2B"/>
    <w:rsid w:val="0001401F"/>
    <w:rsid w:val="00015CB5"/>
    <w:rsid w:val="00016333"/>
    <w:rsid w:val="00016749"/>
    <w:rsid w:val="00016838"/>
    <w:rsid w:val="00020291"/>
    <w:rsid w:val="00024E69"/>
    <w:rsid w:val="00027541"/>
    <w:rsid w:val="00035910"/>
    <w:rsid w:val="000401FA"/>
    <w:rsid w:val="00040C7C"/>
    <w:rsid w:val="00041081"/>
    <w:rsid w:val="00043288"/>
    <w:rsid w:val="00043DB1"/>
    <w:rsid w:val="00046304"/>
    <w:rsid w:val="00050546"/>
    <w:rsid w:val="00052B1F"/>
    <w:rsid w:val="000531CC"/>
    <w:rsid w:val="00054713"/>
    <w:rsid w:val="0005510D"/>
    <w:rsid w:val="00055749"/>
    <w:rsid w:val="00063E36"/>
    <w:rsid w:val="00064EE1"/>
    <w:rsid w:val="000713E8"/>
    <w:rsid w:val="0007262B"/>
    <w:rsid w:val="000741EB"/>
    <w:rsid w:val="00075FC2"/>
    <w:rsid w:val="0007632B"/>
    <w:rsid w:val="00076511"/>
    <w:rsid w:val="000779AE"/>
    <w:rsid w:val="00080957"/>
    <w:rsid w:val="0008341F"/>
    <w:rsid w:val="00083C3E"/>
    <w:rsid w:val="000840AC"/>
    <w:rsid w:val="00084919"/>
    <w:rsid w:val="000868B5"/>
    <w:rsid w:val="0009183C"/>
    <w:rsid w:val="000958EC"/>
    <w:rsid w:val="00096470"/>
    <w:rsid w:val="000974E9"/>
    <w:rsid w:val="00097CA3"/>
    <w:rsid w:val="000A5140"/>
    <w:rsid w:val="000A7A76"/>
    <w:rsid w:val="000B1581"/>
    <w:rsid w:val="000B243F"/>
    <w:rsid w:val="000B60BB"/>
    <w:rsid w:val="000C04CC"/>
    <w:rsid w:val="000C5FE0"/>
    <w:rsid w:val="000C75AB"/>
    <w:rsid w:val="000C7A74"/>
    <w:rsid w:val="000D1999"/>
    <w:rsid w:val="000D3992"/>
    <w:rsid w:val="000D70FD"/>
    <w:rsid w:val="000E1D02"/>
    <w:rsid w:val="000E4961"/>
    <w:rsid w:val="000E6F3C"/>
    <w:rsid w:val="000F0530"/>
    <w:rsid w:val="000F1448"/>
    <w:rsid w:val="000F17D9"/>
    <w:rsid w:val="000F552C"/>
    <w:rsid w:val="000F79E3"/>
    <w:rsid w:val="001032E7"/>
    <w:rsid w:val="00110D5F"/>
    <w:rsid w:val="00110F39"/>
    <w:rsid w:val="001115D7"/>
    <w:rsid w:val="00114155"/>
    <w:rsid w:val="00115E2E"/>
    <w:rsid w:val="00116857"/>
    <w:rsid w:val="00120F5D"/>
    <w:rsid w:val="0012278C"/>
    <w:rsid w:val="00122D4F"/>
    <w:rsid w:val="00125726"/>
    <w:rsid w:val="00125F9C"/>
    <w:rsid w:val="00130307"/>
    <w:rsid w:val="001303DB"/>
    <w:rsid w:val="001349B8"/>
    <w:rsid w:val="001352BC"/>
    <w:rsid w:val="001367F3"/>
    <w:rsid w:val="00142767"/>
    <w:rsid w:val="001427EA"/>
    <w:rsid w:val="0014300A"/>
    <w:rsid w:val="001437E2"/>
    <w:rsid w:val="001440C9"/>
    <w:rsid w:val="00144233"/>
    <w:rsid w:val="001443FE"/>
    <w:rsid w:val="00144FF0"/>
    <w:rsid w:val="001458AF"/>
    <w:rsid w:val="00146F92"/>
    <w:rsid w:val="0015108B"/>
    <w:rsid w:val="00153121"/>
    <w:rsid w:val="0015399B"/>
    <w:rsid w:val="00155D7B"/>
    <w:rsid w:val="001565EA"/>
    <w:rsid w:val="00157D92"/>
    <w:rsid w:val="0016218B"/>
    <w:rsid w:val="00162A11"/>
    <w:rsid w:val="00162A21"/>
    <w:rsid w:val="00165E07"/>
    <w:rsid w:val="001708B2"/>
    <w:rsid w:val="00170A48"/>
    <w:rsid w:val="00170AEA"/>
    <w:rsid w:val="00172285"/>
    <w:rsid w:val="00180549"/>
    <w:rsid w:val="00183321"/>
    <w:rsid w:val="00183673"/>
    <w:rsid w:val="00184050"/>
    <w:rsid w:val="0018754D"/>
    <w:rsid w:val="0019186D"/>
    <w:rsid w:val="00193D06"/>
    <w:rsid w:val="00194C9E"/>
    <w:rsid w:val="001A2349"/>
    <w:rsid w:val="001A43F2"/>
    <w:rsid w:val="001B3240"/>
    <w:rsid w:val="001B37E3"/>
    <w:rsid w:val="001B5AC8"/>
    <w:rsid w:val="001C0751"/>
    <w:rsid w:val="001C4734"/>
    <w:rsid w:val="001C703C"/>
    <w:rsid w:val="001C71E5"/>
    <w:rsid w:val="001C7B69"/>
    <w:rsid w:val="001D44E3"/>
    <w:rsid w:val="001D515F"/>
    <w:rsid w:val="001D53A0"/>
    <w:rsid w:val="001D573B"/>
    <w:rsid w:val="001D7004"/>
    <w:rsid w:val="001D7111"/>
    <w:rsid w:val="001D77A7"/>
    <w:rsid w:val="001D7D3A"/>
    <w:rsid w:val="001E1D88"/>
    <w:rsid w:val="001E2ED1"/>
    <w:rsid w:val="001E67E2"/>
    <w:rsid w:val="001E6CC5"/>
    <w:rsid w:val="001F4DE1"/>
    <w:rsid w:val="001F5A9A"/>
    <w:rsid w:val="001F791C"/>
    <w:rsid w:val="00200349"/>
    <w:rsid w:val="002011A2"/>
    <w:rsid w:val="002016B2"/>
    <w:rsid w:val="00202991"/>
    <w:rsid w:val="00203347"/>
    <w:rsid w:val="00204A45"/>
    <w:rsid w:val="00205B47"/>
    <w:rsid w:val="00206F0F"/>
    <w:rsid w:val="00210B92"/>
    <w:rsid w:val="00211EF8"/>
    <w:rsid w:val="00221DFD"/>
    <w:rsid w:val="002227D8"/>
    <w:rsid w:val="00222C7B"/>
    <w:rsid w:val="00223792"/>
    <w:rsid w:val="00224DEE"/>
    <w:rsid w:val="00227D3D"/>
    <w:rsid w:val="002330BC"/>
    <w:rsid w:val="002436A8"/>
    <w:rsid w:val="002444AC"/>
    <w:rsid w:val="00244EB3"/>
    <w:rsid w:val="00246093"/>
    <w:rsid w:val="00246B09"/>
    <w:rsid w:val="002503E5"/>
    <w:rsid w:val="00253F64"/>
    <w:rsid w:val="00256E5B"/>
    <w:rsid w:val="00262275"/>
    <w:rsid w:val="002622C4"/>
    <w:rsid w:val="002625BC"/>
    <w:rsid w:val="00262A26"/>
    <w:rsid w:val="00263E97"/>
    <w:rsid w:val="00264286"/>
    <w:rsid w:val="00266AA9"/>
    <w:rsid w:val="002708A1"/>
    <w:rsid w:val="00270A3B"/>
    <w:rsid w:val="002716CF"/>
    <w:rsid w:val="002739E4"/>
    <w:rsid w:val="0027596A"/>
    <w:rsid w:val="00276278"/>
    <w:rsid w:val="00281836"/>
    <w:rsid w:val="00281C16"/>
    <w:rsid w:val="0028475D"/>
    <w:rsid w:val="00285B65"/>
    <w:rsid w:val="002920EE"/>
    <w:rsid w:val="002926CD"/>
    <w:rsid w:val="00294B85"/>
    <w:rsid w:val="00295681"/>
    <w:rsid w:val="002A098E"/>
    <w:rsid w:val="002A442E"/>
    <w:rsid w:val="002A4A64"/>
    <w:rsid w:val="002A58D7"/>
    <w:rsid w:val="002A5C52"/>
    <w:rsid w:val="002B092A"/>
    <w:rsid w:val="002B0ADE"/>
    <w:rsid w:val="002B0C8C"/>
    <w:rsid w:val="002B154B"/>
    <w:rsid w:val="002B28F6"/>
    <w:rsid w:val="002B4851"/>
    <w:rsid w:val="002C144A"/>
    <w:rsid w:val="002C1CE6"/>
    <w:rsid w:val="002C5824"/>
    <w:rsid w:val="002D272D"/>
    <w:rsid w:val="002D2A2F"/>
    <w:rsid w:val="002D2EEA"/>
    <w:rsid w:val="002D3F8E"/>
    <w:rsid w:val="002D6EF5"/>
    <w:rsid w:val="002D71B7"/>
    <w:rsid w:val="002E027C"/>
    <w:rsid w:val="002E09A9"/>
    <w:rsid w:val="002E4D5B"/>
    <w:rsid w:val="002E71EE"/>
    <w:rsid w:val="002F25A2"/>
    <w:rsid w:val="002F2CDB"/>
    <w:rsid w:val="002F33D1"/>
    <w:rsid w:val="002F39C5"/>
    <w:rsid w:val="002F576B"/>
    <w:rsid w:val="002F65E3"/>
    <w:rsid w:val="003102B2"/>
    <w:rsid w:val="00312EF2"/>
    <w:rsid w:val="003224A5"/>
    <w:rsid w:val="00324141"/>
    <w:rsid w:val="003259BC"/>
    <w:rsid w:val="00325D15"/>
    <w:rsid w:val="00330785"/>
    <w:rsid w:val="0034029B"/>
    <w:rsid w:val="00342A73"/>
    <w:rsid w:val="00343CBE"/>
    <w:rsid w:val="00344E61"/>
    <w:rsid w:val="003473C6"/>
    <w:rsid w:val="00353CF8"/>
    <w:rsid w:val="00353EAF"/>
    <w:rsid w:val="00355527"/>
    <w:rsid w:val="00356BA5"/>
    <w:rsid w:val="00357B10"/>
    <w:rsid w:val="00360675"/>
    <w:rsid w:val="0036168F"/>
    <w:rsid w:val="00362756"/>
    <w:rsid w:val="0036473A"/>
    <w:rsid w:val="0036533A"/>
    <w:rsid w:val="00366DAF"/>
    <w:rsid w:val="00367387"/>
    <w:rsid w:val="00371922"/>
    <w:rsid w:val="00371F5C"/>
    <w:rsid w:val="00373686"/>
    <w:rsid w:val="003748B6"/>
    <w:rsid w:val="00375C6D"/>
    <w:rsid w:val="00380939"/>
    <w:rsid w:val="003830E1"/>
    <w:rsid w:val="0038351E"/>
    <w:rsid w:val="00384764"/>
    <w:rsid w:val="0038527F"/>
    <w:rsid w:val="003867F9"/>
    <w:rsid w:val="00387E3B"/>
    <w:rsid w:val="00392CC1"/>
    <w:rsid w:val="00394367"/>
    <w:rsid w:val="00394AE0"/>
    <w:rsid w:val="0039539D"/>
    <w:rsid w:val="003959F6"/>
    <w:rsid w:val="00395A6D"/>
    <w:rsid w:val="003A0F14"/>
    <w:rsid w:val="003A2CC6"/>
    <w:rsid w:val="003A2D0E"/>
    <w:rsid w:val="003A43E4"/>
    <w:rsid w:val="003A5209"/>
    <w:rsid w:val="003A5495"/>
    <w:rsid w:val="003B0EB1"/>
    <w:rsid w:val="003B1218"/>
    <w:rsid w:val="003B23D0"/>
    <w:rsid w:val="003C04CD"/>
    <w:rsid w:val="003C1843"/>
    <w:rsid w:val="003C3467"/>
    <w:rsid w:val="003C52CA"/>
    <w:rsid w:val="003C5EEA"/>
    <w:rsid w:val="003C7502"/>
    <w:rsid w:val="003C7DD3"/>
    <w:rsid w:val="003D2AF9"/>
    <w:rsid w:val="003D392F"/>
    <w:rsid w:val="003E1E02"/>
    <w:rsid w:val="003E24C8"/>
    <w:rsid w:val="003E2B82"/>
    <w:rsid w:val="003E494B"/>
    <w:rsid w:val="003E524D"/>
    <w:rsid w:val="003F0A55"/>
    <w:rsid w:val="003F4055"/>
    <w:rsid w:val="003F4059"/>
    <w:rsid w:val="003F4179"/>
    <w:rsid w:val="003F46F0"/>
    <w:rsid w:val="003F4E70"/>
    <w:rsid w:val="003F51F1"/>
    <w:rsid w:val="003F588F"/>
    <w:rsid w:val="003F6C1D"/>
    <w:rsid w:val="003F7035"/>
    <w:rsid w:val="0040191F"/>
    <w:rsid w:val="0040298B"/>
    <w:rsid w:val="004076D6"/>
    <w:rsid w:val="00410E0B"/>
    <w:rsid w:val="00411D51"/>
    <w:rsid w:val="0041394B"/>
    <w:rsid w:val="00414597"/>
    <w:rsid w:val="00416CBE"/>
    <w:rsid w:val="00421256"/>
    <w:rsid w:val="0042176C"/>
    <w:rsid w:val="004224C6"/>
    <w:rsid w:val="0042260E"/>
    <w:rsid w:val="00422779"/>
    <w:rsid w:val="004251F1"/>
    <w:rsid w:val="00427825"/>
    <w:rsid w:val="0043279D"/>
    <w:rsid w:val="00432935"/>
    <w:rsid w:val="00440155"/>
    <w:rsid w:val="00440DEC"/>
    <w:rsid w:val="0044130E"/>
    <w:rsid w:val="004459F7"/>
    <w:rsid w:val="0045023F"/>
    <w:rsid w:val="004505B6"/>
    <w:rsid w:val="004509C7"/>
    <w:rsid w:val="00455CB6"/>
    <w:rsid w:val="004606DF"/>
    <w:rsid w:val="00460793"/>
    <w:rsid w:val="004613E0"/>
    <w:rsid w:val="004620C7"/>
    <w:rsid w:val="00465735"/>
    <w:rsid w:val="0046655D"/>
    <w:rsid w:val="00466628"/>
    <w:rsid w:val="00470E8A"/>
    <w:rsid w:val="00473C66"/>
    <w:rsid w:val="00474521"/>
    <w:rsid w:val="00474F2C"/>
    <w:rsid w:val="00475813"/>
    <w:rsid w:val="004766B9"/>
    <w:rsid w:val="00480454"/>
    <w:rsid w:val="00480B06"/>
    <w:rsid w:val="00481379"/>
    <w:rsid w:val="00482AE5"/>
    <w:rsid w:val="00483027"/>
    <w:rsid w:val="00483627"/>
    <w:rsid w:val="00483A7B"/>
    <w:rsid w:val="004847F5"/>
    <w:rsid w:val="004858E8"/>
    <w:rsid w:val="00490562"/>
    <w:rsid w:val="004919E9"/>
    <w:rsid w:val="00492660"/>
    <w:rsid w:val="00492A6A"/>
    <w:rsid w:val="004A0248"/>
    <w:rsid w:val="004A0B98"/>
    <w:rsid w:val="004A3B52"/>
    <w:rsid w:val="004A40F1"/>
    <w:rsid w:val="004A4CD6"/>
    <w:rsid w:val="004A656C"/>
    <w:rsid w:val="004B0C06"/>
    <w:rsid w:val="004B35FA"/>
    <w:rsid w:val="004B3CF0"/>
    <w:rsid w:val="004B48B3"/>
    <w:rsid w:val="004B7DE8"/>
    <w:rsid w:val="004C031E"/>
    <w:rsid w:val="004C1394"/>
    <w:rsid w:val="004C2C1F"/>
    <w:rsid w:val="004C2F8E"/>
    <w:rsid w:val="004C35A1"/>
    <w:rsid w:val="004C5044"/>
    <w:rsid w:val="004C51E7"/>
    <w:rsid w:val="004C799E"/>
    <w:rsid w:val="004D1F69"/>
    <w:rsid w:val="004E1914"/>
    <w:rsid w:val="004E1E72"/>
    <w:rsid w:val="004E4D80"/>
    <w:rsid w:val="004E4EDF"/>
    <w:rsid w:val="004E55C3"/>
    <w:rsid w:val="004E5DA9"/>
    <w:rsid w:val="004E7E35"/>
    <w:rsid w:val="004F2E3B"/>
    <w:rsid w:val="004F3504"/>
    <w:rsid w:val="004F5463"/>
    <w:rsid w:val="005001AE"/>
    <w:rsid w:val="0050172B"/>
    <w:rsid w:val="0050336D"/>
    <w:rsid w:val="00505053"/>
    <w:rsid w:val="00505AD8"/>
    <w:rsid w:val="00506811"/>
    <w:rsid w:val="00507EB4"/>
    <w:rsid w:val="005119BA"/>
    <w:rsid w:val="005131A8"/>
    <w:rsid w:val="0051328D"/>
    <w:rsid w:val="00515DA2"/>
    <w:rsid w:val="005239B2"/>
    <w:rsid w:val="00527A52"/>
    <w:rsid w:val="00530AA8"/>
    <w:rsid w:val="00532298"/>
    <w:rsid w:val="00533434"/>
    <w:rsid w:val="005378BF"/>
    <w:rsid w:val="00544D12"/>
    <w:rsid w:val="00544E22"/>
    <w:rsid w:val="005549F7"/>
    <w:rsid w:val="005554B6"/>
    <w:rsid w:val="0055749A"/>
    <w:rsid w:val="00560AE9"/>
    <w:rsid w:val="005633D6"/>
    <w:rsid w:val="00563C91"/>
    <w:rsid w:val="00565568"/>
    <w:rsid w:val="005669B1"/>
    <w:rsid w:val="0056758E"/>
    <w:rsid w:val="00570A1D"/>
    <w:rsid w:val="00570C06"/>
    <w:rsid w:val="00571DF1"/>
    <w:rsid w:val="005729BE"/>
    <w:rsid w:val="005737EF"/>
    <w:rsid w:val="005746C4"/>
    <w:rsid w:val="00577954"/>
    <w:rsid w:val="0058060D"/>
    <w:rsid w:val="0058153C"/>
    <w:rsid w:val="005823E1"/>
    <w:rsid w:val="00583868"/>
    <w:rsid w:val="00584924"/>
    <w:rsid w:val="00586239"/>
    <w:rsid w:val="00586DCE"/>
    <w:rsid w:val="00593AA5"/>
    <w:rsid w:val="00596C59"/>
    <w:rsid w:val="00597CF9"/>
    <w:rsid w:val="005A4788"/>
    <w:rsid w:val="005A5597"/>
    <w:rsid w:val="005A63C2"/>
    <w:rsid w:val="005B22EB"/>
    <w:rsid w:val="005B3A11"/>
    <w:rsid w:val="005C7181"/>
    <w:rsid w:val="005C7C24"/>
    <w:rsid w:val="005D0CDF"/>
    <w:rsid w:val="005D3130"/>
    <w:rsid w:val="005D3D36"/>
    <w:rsid w:val="005D5BEF"/>
    <w:rsid w:val="005E0968"/>
    <w:rsid w:val="005E0C87"/>
    <w:rsid w:val="005E1346"/>
    <w:rsid w:val="005E176A"/>
    <w:rsid w:val="005E2E42"/>
    <w:rsid w:val="005F2268"/>
    <w:rsid w:val="005F2895"/>
    <w:rsid w:val="005F3D10"/>
    <w:rsid w:val="005F59D1"/>
    <w:rsid w:val="005F62BC"/>
    <w:rsid w:val="00600AED"/>
    <w:rsid w:val="00600E84"/>
    <w:rsid w:val="0060144D"/>
    <w:rsid w:val="0060214F"/>
    <w:rsid w:val="00602902"/>
    <w:rsid w:val="00603FB1"/>
    <w:rsid w:val="006070D9"/>
    <w:rsid w:val="006100E1"/>
    <w:rsid w:val="00610CB4"/>
    <w:rsid w:val="00613BB9"/>
    <w:rsid w:val="00613FAF"/>
    <w:rsid w:val="00616154"/>
    <w:rsid w:val="0062119D"/>
    <w:rsid w:val="00625698"/>
    <w:rsid w:val="00626089"/>
    <w:rsid w:val="006302BA"/>
    <w:rsid w:val="00630514"/>
    <w:rsid w:val="00630EE3"/>
    <w:rsid w:val="0063158E"/>
    <w:rsid w:val="00631FD8"/>
    <w:rsid w:val="0063259B"/>
    <w:rsid w:val="00637DC2"/>
    <w:rsid w:val="006442F4"/>
    <w:rsid w:val="006465FC"/>
    <w:rsid w:val="0064766D"/>
    <w:rsid w:val="00647A01"/>
    <w:rsid w:val="00650890"/>
    <w:rsid w:val="00652B71"/>
    <w:rsid w:val="006550E2"/>
    <w:rsid w:val="00655A24"/>
    <w:rsid w:val="006563E4"/>
    <w:rsid w:val="00657707"/>
    <w:rsid w:val="00657BD1"/>
    <w:rsid w:val="006625CC"/>
    <w:rsid w:val="00672199"/>
    <w:rsid w:val="00673C92"/>
    <w:rsid w:val="006754E2"/>
    <w:rsid w:val="0068185B"/>
    <w:rsid w:val="00681B8B"/>
    <w:rsid w:val="00681D78"/>
    <w:rsid w:val="00683FA7"/>
    <w:rsid w:val="0068489C"/>
    <w:rsid w:val="0068659C"/>
    <w:rsid w:val="00686B41"/>
    <w:rsid w:val="00690748"/>
    <w:rsid w:val="0069132C"/>
    <w:rsid w:val="00697D20"/>
    <w:rsid w:val="006A10BB"/>
    <w:rsid w:val="006A2F55"/>
    <w:rsid w:val="006B53FC"/>
    <w:rsid w:val="006B6047"/>
    <w:rsid w:val="006B6417"/>
    <w:rsid w:val="006C210C"/>
    <w:rsid w:val="006C22C5"/>
    <w:rsid w:val="006C305D"/>
    <w:rsid w:val="006C6602"/>
    <w:rsid w:val="006C6F41"/>
    <w:rsid w:val="006D60E8"/>
    <w:rsid w:val="006D6144"/>
    <w:rsid w:val="006E046B"/>
    <w:rsid w:val="006E4E1E"/>
    <w:rsid w:val="006E5B1C"/>
    <w:rsid w:val="006E664E"/>
    <w:rsid w:val="006E6ABC"/>
    <w:rsid w:val="006F1EA6"/>
    <w:rsid w:val="006F32BD"/>
    <w:rsid w:val="006F7137"/>
    <w:rsid w:val="00705CD7"/>
    <w:rsid w:val="0071228F"/>
    <w:rsid w:val="00712A8E"/>
    <w:rsid w:val="00712BD5"/>
    <w:rsid w:val="00713DE3"/>
    <w:rsid w:val="00714C7C"/>
    <w:rsid w:val="007158A7"/>
    <w:rsid w:val="00717DA0"/>
    <w:rsid w:val="0072006E"/>
    <w:rsid w:val="0072184B"/>
    <w:rsid w:val="00722063"/>
    <w:rsid w:val="0072226B"/>
    <w:rsid w:val="00731A08"/>
    <w:rsid w:val="00735160"/>
    <w:rsid w:val="007376AF"/>
    <w:rsid w:val="00737A27"/>
    <w:rsid w:val="00737E41"/>
    <w:rsid w:val="00740B83"/>
    <w:rsid w:val="007447F0"/>
    <w:rsid w:val="007517B9"/>
    <w:rsid w:val="00751F30"/>
    <w:rsid w:val="007552F2"/>
    <w:rsid w:val="00757481"/>
    <w:rsid w:val="0076134D"/>
    <w:rsid w:val="00762C18"/>
    <w:rsid w:val="007635EF"/>
    <w:rsid w:val="00763B89"/>
    <w:rsid w:val="00765414"/>
    <w:rsid w:val="00766B61"/>
    <w:rsid w:val="00766F73"/>
    <w:rsid w:val="00767E8F"/>
    <w:rsid w:val="0077160D"/>
    <w:rsid w:val="00775484"/>
    <w:rsid w:val="00780A8F"/>
    <w:rsid w:val="00783DEF"/>
    <w:rsid w:val="007851F2"/>
    <w:rsid w:val="00785AF6"/>
    <w:rsid w:val="007876E0"/>
    <w:rsid w:val="00787889"/>
    <w:rsid w:val="00791407"/>
    <w:rsid w:val="007931A5"/>
    <w:rsid w:val="00793B68"/>
    <w:rsid w:val="00795CFF"/>
    <w:rsid w:val="007A0B68"/>
    <w:rsid w:val="007A2DF1"/>
    <w:rsid w:val="007A3BF2"/>
    <w:rsid w:val="007A3E65"/>
    <w:rsid w:val="007A3F98"/>
    <w:rsid w:val="007A55A9"/>
    <w:rsid w:val="007B1958"/>
    <w:rsid w:val="007B35DA"/>
    <w:rsid w:val="007B43E0"/>
    <w:rsid w:val="007B6DE1"/>
    <w:rsid w:val="007B7BA9"/>
    <w:rsid w:val="007B7C7E"/>
    <w:rsid w:val="007C2200"/>
    <w:rsid w:val="007C2A09"/>
    <w:rsid w:val="007C3187"/>
    <w:rsid w:val="007C43BC"/>
    <w:rsid w:val="007C5DF4"/>
    <w:rsid w:val="007C660C"/>
    <w:rsid w:val="007C732E"/>
    <w:rsid w:val="007C7CDB"/>
    <w:rsid w:val="007D2316"/>
    <w:rsid w:val="007D4303"/>
    <w:rsid w:val="007D5027"/>
    <w:rsid w:val="007D69CC"/>
    <w:rsid w:val="007E0733"/>
    <w:rsid w:val="007E0C3E"/>
    <w:rsid w:val="007E1A82"/>
    <w:rsid w:val="007E3CBB"/>
    <w:rsid w:val="007E7CEB"/>
    <w:rsid w:val="007F1337"/>
    <w:rsid w:val="007F1426"/>
    <w:rsid w:val="007F22D5"/>
    <w:rsid w:val="007F2429"/>
    <w:rsid w:val="007F35BA"/>
    <w:rsid w:val="007F39F9"/>
    <w:rsid w:val="007F473B"/>
    <w:rsid w:val="007F494F"/>
    <w:rsid w:val="007F6924"/>
    <w:rsid w:val="007F6A58"/>
    <w:rsid w:val="00800FFF"/>
    <w:rsid w:val="00801398"/>
    <w:rsid w:val="00802A43"/>
    <w:rsid w:val="008043A9"/>
    <w:rsid w:val="00804A36"/>
    <w:rsid w:val="00804E5A"/>
    <w:rsid w:val="00806415"/>
    <w:rsid w:val="00813731"/>
    <w:rsid w:val="00816141"/>
    <w:rsid w:val="00817DB9"/>
    <w:rsid w:val="00820E62"/>
    <w:rsid w:val="00822212"/>
    <w:rsid w:val="00822F62"/>
    <w:rsid w:val="00823D1D"/>
    <w:rsid w:val="008254E5"/>
    <w:rsid w:val="00830271"/>
    <w:rsid w:val="00830AD0"/>
    <w:rsid w:val="00832E43"/>
    <w:rsid w:val="008349AC"/>
    <w:rsid w:val="00835019"/>
    <w:rsid w:val="008365B0"/>
    <w:rsid w:val="008368F0"/>
    <w:rsid w:val="008419C8"/>
    <w:rsid w:val="0084233E"/>
    <w:rsid w:val="00843B27"/>
    <w:rsid w:val="00847B9B"/>
    <w:rsid w:val="0086127F"/>
    <w:rsid w:val="00861576"/>
    <w:rsid w:val="008622D1"/>
    <w:rsid w:val="008631C1"/>
    <w:rsid w:val="00863C05"/>
    <w:rsid w:val="008673A2"/>
    <w:rsid w:val="00871845"/>
    <w:rsid w:val="008721B6"/>
    <w:rsid w:val="00874952"/>
    <w:rsid w:val="00874CAD"/>
    <w:rsid w:val="00874D1B"/>
    <w:rsid w:val="00875262"/>
    <w:rsid w:val="00875947"/>
    <w:rsid w:val="008760A2"/>
    <w:rsid w:val="00880272"/>
    <w:rsid w:val="00881479"/>
    <w:rsid w:val="00881513"/>
    <w:rsid w:val="00883A73"/>
    <w:rsid w:val="008854BF"/>
    <w:rsid w:val="00885797"/>
    <w:rsid w:val="00885F1B"/>
    <w:rsid w:val="00886CCA"/>
    <w:rsid w:val="00887474"/>
    <w:rsid w:val="008928AB"/>
    <w:rsid w:val="008A15B4"/>
    <w:rsid w:val="008A2E32"/>
    <w:rsid w:val="008A5043"/>
    <w:rsid w:val="008B0BF5"/>
    <w:rsid w:val="008B2107"/>
    <w:rsid w:val="008B3A32"/>
    <w:rsid w:val="008B52FF"/>
    <w:rsid w:val="008B7E1D"/>
    <w:rsid w:val="008C4245"/>
    <w:rsid w:val="008C6878"/>
    <w:rsid w:val="008C77FA"/>
    <w:rsid w:val="008D0244"/>
    <w:rsid w:val="008D0DF7"/>
    <w:rsid w:val="008D2787"/>
    <w:rsid w:val="008D29A2"/>
    <w:rsid w:val="008D6D2C"/>
    <w:rsid w:val="008D7B2F"/>
    <w:rsid w:val="008D7C9A"/>
    <w:rsid w:val="008D7F5C"/>
    <w:rsid w:val="008E11FC"/>
    <w:rsid w:val="008E3F4D"/>
    <w:rsid w:val="008E538E"/>
    <w:rsid w:val="008F0915"/>
    <w:rsid w:val="008F4EF1"/>
    <w:rsid w:val="0090191F"/>
    <w:rsid w:val="00901D6F"/>
    <w:rsid w:val="009056C0"/>
    <w:rsid w:val="009072AB"/>
    <w:rsid w:val="00914077"/>
    <w:rsid w:val="00914511"/>
    <w:rsid w:val="00917022"/>
    <w:rsid w:val="00917212"/>
    <w:rsid w:val="009216CA"/>
    <w:rsid w:val="009232C8"/>
    <w:rsid w:val="00924ACD"/>
    <w:rsid w:val="00932D1A"/>
    <w:rsid w:val="009330D1"/>
    <w:rsid w:val="009332AF"/>
    <w:rsid w:val="00941225"/>
    <w:rsid w:val="009422A4"/>
    <w:rsid w:val="009429FC"/>
    <w:rsid w:val="00944644"/>
    <w:rsid w:val="009452E5"/>
    <w:rsid w:val="009459A2"/>
    <w:rsid w:val="00947208"/>
    <w:rsid w:val="009511E6"/>
    <w:rsid w:val="00951965"/>
    <w:rsid w:val="00953508"/>
    <w:rsid w:val="00972506"/>
    <w:rsid w:val="00972D5C"/>
    <w:rsid w:val="009766D6"/>
    <w:rsid w:val="00981C04"/>
    <w:rsid w:val="00983F11"/>
    <w:rsid w:val="00985A5E"/>
    <w:rsid w:val="00986F3B"/>
    <w:rsid w:val="00987D17"/>
    <w:rsid w:val="00991115"/>
    <w:rsid w:val="00992E61"/>
    <w:rsid w:val="009931DE"/>
    <w:rsid w:val="00995BC1"/>
    <w:rsid w:val="009A0615"/>
    <w:rsid w:val="009A092E"/>
    <w:rsid w:val="009A1AB2"/>
    <w:rsid w:val="009A1AC5"/>
    <w:rsid w:val="009A3201"/>
    <w:rsid w:val="009A367D"/>
    <w:rsid w:val="009A6315"/>
    <w:rsid w:val="009A64AC"/>
    <w:rsid w:val="009A79AC"/>
    <w:rsid w:val="009B4A04"/>
    <w:rsid w:val="009B5BA3"/>
    <w:rsid w:val="009B6024"/>
    <w:rsid w:val="009C3863"/>
    <w:rsid w:val="009C5B65"/>
    <w:rsid w:val="009D0B71"/>
    <w:rsid w:val="009D0FB3"/>
    <w:rsid w:val="009D2395"/>
    <w:rsid w:val="009E1BAC"/>
    <w:rsid w:val="009E2BFB"/>
    <w:rsid w:val="009E741E"/>
    <w:rsid w:val="009E7763"/>
    <w:rsid w:val="009F1843"/>
    <w:rsid w:val="009F67AB"/>
    <w:rsid w:val="009F7BDB"/>
    <w:rsid w:val="00A00381"/>
    <w:rsid w:val="00A0420F"/>
    <w:rsid w:val="00A04952"/>
    <w:rsid w:val="00A077B9"/>
    <w:rsid w:val="00A108A3"/>
    <w:rsid w:val="00A1283F"/>
    <w:rsid w:val="00A200C5"/>
    <w:rsid w:val="00A20E2D"/>
    <w:rsid w:val="00A26DB0"/>
    <w:rsid w:val="00A311BA"/>
    <w:rsid w:val="00A31583"/>
    <w:rsid w:val="00A33251"/>
    <w:rsid w:val="00A343AF"/>
    <w:rsid w:val="00A35555"/>
    <w:rsid w:val="00A36046"/>
    <w:rsid w:val="00A36111"/>
    <w:rsid w:val="00A36133"/>
    <w:rsid w:val="00A41601"/>
    <w:rsid w:val="00A4279A"/>
    <w:rsid w:val="00A46066"/>
    <w:rsid w:val="00A509F7"/>
    <w:rsid w:val="00A50F20"/>
    <w:rsid w:val="00A51913"/>
    <w:rsid w:val="00A52005"/>
    <w:rsid w:val="00A527F6"/>
    <w:rsid w:val="00A60224"/>
    <w:rsid w:val="00A606C5"/>
    <w:rsid w:val="00A626AC"/>
    <w:rsid w:val="00A6310A"/>
    <w:rsid w:val="00A65557"/>
    <w:rsid w:val="00A65AD4"/>
    <w:rsid w:val="00A65F8D"/>
    <w:rsid w:val="00A65FA5"/>
    <w:rsid w:val="00A67246"/>
    <w:rsid w:val="00A713CB"/>
    <w:rsid w:val="00A722D7"/>
    <w:rsid w:val="00A7239C"/>
    <w:rsid w:val="00A74583"/>
    <w:rsid w:val="00A81275"/>
    <w:rsid w:val="00A84B12"/>
    <w:rsid w:val="00A857D6"/>
    <w:rsid w:val="00A8636F"/>
    <w:rsid w:val="00A8758E"/>
    <w:rsid w:val="00A90BED"/>
    <w:rsid w:val="00A92594"/>
    <w:rsid w:val="00A94ED4"/>
    <w:rsid w:val="00A95BF4"/>
    <w:rsid w:val="00A95F3E"/>
    <w:rsid w:val="00AA016B"/>
    <w:rsid w:val="00AA10F3"/>
    <w:rsid w:val="00AA1238"/>
    <w:rsid w:val="00AA1C00"/>
    <w:rsid w:val="00AA3C67"/>
    <w:rsid w:val="00AA405B"/>
    <w:rsid w:val="00AA4C30"/>
    <w:rsid w:val="00AA6769"/>
    <w:rsid w:val="00AA6C43"/>
    <w:rsid w:val="00AB02C2"/>
    <w:rsid w:val="00AB1EC6"/>
    <w:rsid w:val="00AB24F8"/>
    <w:rsid w:val="00AB2CCA"/>
    <w:rsid w:val="00AB2DFA"/>
    <w:rsid w:val="00AB60E7"/>
    <w:rsid w:val="00AB6757"/>
    <w:rsid w:val="00AB75CA"/>
    <w:rsid w:val="00AC35A5"/>
    <w:rsid w:val="00AC3A30"/>
    <w:rsid w:val="00AC3B7B"/>
    <w:rsid w:val="00AC3F38"/>
    <w:rsid w:val="00AC5B68"/>
    <w:rsid w:val="00AC5F9A"/>
    <w:rsid w:val="00AC7328"/>
    <w:rsid w:val="00AD2BBF"/>
    <w:rsid w:val="00AD4651"/>
    <w:rsid w:val="00AD54A4"/>
    <w:rsid w:val="00AD63D1"/>
    <w:rsid w:val="00AE254F"/>
    <w:rsid w:val="00AE2BC0"/>
    <w:rsid w:val="00AE409A"/>
    <w:rsid w:val="00AE40C1"/>
    <w:rsid w:val="00AE52B8"/>
    <w:rsid w:val="00AE7562"/>
    <w:rsid w:val="00AF35A1"/>
    <w:rsid w:val="00B01CA7"/>
    <w:rsid w:val="00B01D49"/>
    <w:rsid w:val="00B02D66"/>
    <w:rsid w:val="00B07E44"/>
    <w:rsid w:val="00B137D5"/>
    <w:rsid w:val="00B14979"/>
    <w:rsid w:val="00B16F34"/>
    <w:rsid w:val="00B17805"/>
    <w:rsid w:val="00B2096F"/>
    <w:rsid w:val="00B3072C"/>
    <w:rsid w:val="00B30911"/>
    <w:rsid w:val="00B32170"/>
    <w:rsid w:val="00B32D98"/>
    <w:rsid w:val="00B3372A"/>
    <w:rsid w:val="00B34D58"/>
    <w:rsid w:val="00B34D99"/>
    <w:rsid w:val="00B37905"/>
    <w:rsid w:val="00B43289"/>
    <w:rsid w:val="00B45379"/>
    <w:rsid w:val="00B507E0"/>
    <w:rsid w:val="00B50D6C"/>
    <w:rsid w:val="00B51266"/>
    <w:rsid w:val="00B51538"/>
    <w:rsid w:val="00B51AE0"/>
    <w:rsid w:val="00B534CC"/>
    <w:rsid w:val="00B545CD"/>
    <w:rsid w:val="00B577EF"/>
    <w:rsid w:val="00B57DEA"/>
    <w:rsid w:val="00B638AE"/>
    <w:rsid w:val="00B70064"/>
    <w:rsid w:val="00B718A7"/>
    <w:rsid w:val="00B72CC5"/>
    <w:rsid w:val="00B74F5D"/>
    <w:rsid w:val="00B77B8E"/>
    <w:rsid w:val="00B826F0"/>
    <w:rsid w:val="00B85880"/>
    <w:rsid w:val="00B8605B"/>
    <w:rsid w:val="00B901C6"/>
    <w:rsid w:val="00B9088F"/>
    <w:rsid w:val="00B90A0A"/>
    <w:rsid w:val="00B9397C"/>
    <w:rsid w:val="00B9597C"/>
    <w:rsid w:val="00B97DA0"/>
    <w:rsid w:val="00BA05E8"/>
    <w:rsid w:val="00BA0953"/>
    <w:rsid w:val="00BA3795"/>
    <w:rsid w:val="00BA4647"/>
    <w:rsid w:val="00BA53C0"/>
    <w:rsid w:val="00BA60AC"/>
    <w:rsid w:val="00BA65A7"/>
    <w:rsid w:val="00BA78E2"/>
    <w:rsid w:val="00BA7D5E"/>
    <w:rsid w:val="00BB00BF"/>
    <w:rsid w:val="00BB205D"/>
    <w:rsid w:val="00BC0DD3"/>
    <w:rsid w:val="00BC166D"/>
    <w:rsid w:val="00BC2F97"/>
    <w:rsid w:val="00BC3B7C"/>
    <w:rsid w:val="00BC5ACD"/>
    <w:rsid w:val="00BD1271"/>
    <w:rsid w:val="00BD3019"/>
    <w:rsid w:val="00BD4341"/>
    <w:rsid w:val="00BD57F2"/>
    <w:rsid w:val="00BD61AB"/>
    <w:rsid w:val="00BD7931"/>
    <w:rsid w:val="00BE22BE"/>
    <w:rsid w:val="00BE4590"/>
    <w:rsid w:val="00BE4AE4"/>
    <w:rsid w:val="00BE6FA5"/>
    <w:rsid w:val="00BF17E3"/>
    <w:rsid w:val="00BF5AF7"/>
    <w:rsid w:val="00BF7932"/>
    <w:rsid w:val="00C00155"/>
    <w:rsid w:val="00C012BB"/>
    <w:rsid w:val="00C0204F"/>
    <w:rsid w:val="00C03421"/>
    <w:rsid w:val="00C04510"/>
    <w:rsid w:val="00C04ED1"/>
    <w:rsid w:val="00C068D6"/>
    <w:rsid w:val="00C06FA7"/>
    <w:rsid w:val="00C154AD"/>
    <w:rsid w:val="00C15CC8"/>
    <w:rsid w:val="00C17F30"/>
    <w:rsid w:val="00C22416"/>
    <w:rsid w:val="00C2244A"/>
    <w:rsid w:val="00C2389F"/>
    <w:rsid w:val="00C262D8"/>
    <w:rsid w:val="00C305BC"/>
    <w:rsid w:val="00C31215"/>
    <w:rsid w:val="00C32221"/>
    <w:rsid w:val="00C34EB1"/>
    <w:rsid w:val="00C3529C"/>
    <w:rsid w:val="00C36DAB"/>
    <w:rsid w:val="00C401DF"/>
    <w:rsid w:val="00C40848"/>
    <w:rsid w:val="00C41B15"/>
    <w:rsid w:val="00C41CA8"/>
    <w:rsid w:val="00C42A9A"/>
    <w:rsid w:val="00C44965"/>
    <w:rsid w:val="00C46012"/>
    <w:rsid w:val="00C47C63"/>
    <w:rsid w:val="00C51E26"/>
    <w:rsid w:val="00C53DFF"/>
    <w:rsid w:val="00C55D24"/>
    <w:rsid w:val="00C619E2"/>
    <w:rsid w:val="00C61B4A"/>
    <w:rsid w:val="00C61B5A"/>
    <w:rsid w:val="00C6279B"/>
    <w:rsid w:val="00C66888"/>
    <w:rsid w:val="00C67124"/>
    <w:rsid w:val="00C7271F"/>
    <w:rsid w:val="00C73798"/>
    <w:rsid w:val="00C739BA"/>
    <w:rsid w:val="00C73FC9"/>
    <w:rsid w:val="00C8443F"/>
    <w:rsid w:val="00C844BC"/>
    <w:rsid w:val="00C87D1F"/>
    <w:rsid w:val="00C92D81"/>
    <w:rsid w:val="00C94430"/>
    <w:rsid w:val="00C965DB"/>
    <w:rsid w:val="00CA0935"/>
    <w:rsid w:val="00CA170A"/>
    <w:rsid w:val="00CA525A"/>
    <w:rsid w:val="00CA567C"/>
    <w:rsid w:val="00CA5945"/>
    <w:rsid w:val="00CA631A"/>
    <w:rsid w:val="00CB75A1"/>
    <w:rsid w:val="00CC10A1"/>
    <w:rsid w:val="00CC1A47"/>
    <w:rsid w:val="00CC2A90"/>
    <w:rsid w:val="00CC4630"/>
    <w:rsid w:val="00CC46B9"/>
    <w:rsid w:val="00CC4AC5"/>
    <w:rsid w:val="00CD0955"/>
    <w:rsid w:val="00CD1660"/>
    <w:rsid w:val="00CD18EA"/>
    <w:rsid w:val="00CD70F9"/>
    <w:rsid w:val="00CE1FA8"/>
    <w:rsid w:val="00CE2D28"/>
    <w:rsid w:val="00CE3509"/>
    <w:rsid w:val="00CE424B"/>
    <w:rsid w:val="00CE4E70"/>
    <w:rsid w:val="00CF09C4"/>
    <w:rsid w:val="00CF1509"/>
    <w:rsid w:val="00CF1AE6"/>
    <w:rsid w:val="00CF1C6E"/>
    <w:rsid w:val="00CF6EB1"/>
    <w:rsid w:val="00CF71A9"/>
    <w:rsid w:val="00D011AC"/>
    <w:rsid w:val="00D058DC"/>
    <w:rsid w:val="00D06EE3"/>
    <w:rsid w:val="00D11E9A"/>
    <w:rsid w:val="00D141AD"/>
    <w:rsid w:val="00D144BD"/>
    <w:rsid w:val="00D14604"/>
    <w:rsid w:val="00D170EC"/>
    <w:rsid w:val="00D207B0"/>
    <w:rsid w:val="00D26F00"/>
    <w:rsid w:val="00D27649"/>
    <w:rsid w:val="00D27A74"/>
    <w:rsid w:val="00D27E93"/>
    <w:rsid w:val="00D30596"/>
    <w:rsid w:val="00D406B6"/>
    <w:rsid w:val="00D40F90"/>
    <w:rsid w:val="00D43456"/>
    <w:rsid w:val="00D466DA"/>
    <w:rsid w:val="00D50916"/>
    <w:rsid w:val="00D54D1D"/>
    <w:rsid w:val="00D573C7"/>
    <w:rsid w:val="00D6200F"/>
    <w:rsid w:val="00D62437"/>
    <w:rsid w:val="00D630A1"/>
    <w:rsid w:val="00D72087"/>
    <w:rsid w:val="00D73159"/>
    <w:rsid w:val="00D80252"/>
    <w:rsid w:val="00D80948"/>
    <w:rsid w:val="00D813A1"/>
    <w:rsid w:val="00D81A74"/>
    <w:rsid w:val="00D82ABC"/>
    <w:rsid w:val="00D84EE8"/>
    <w:rsid w:val="00D90363"/>
    <w:rsid w:val="00D92A0F"/>
    <w:rsid w:val="00D959DE"/>
    <w:rsid w:val="00D9677F"/>
    <w:rsid w:val="00D97DE9"/>
    <w:rsid w:val="00DA0424"/>
    <w:rsid w:val="00DA1B2C"/>
    <w:rsid w:val="00DA49C1"/>
    <w:rsid w:val="00DA4E4B"/>
    <w:rsid w:val="00DA68CA"/>
    <w:rsid w:val="00DA7952"/>
    <w:rsid w:val="00DB0DB0"/>
    <w:rsid w:val="00DB1F96"/>
    <w:rsid w:val="00DB381B"/>
    <w:rsid w:val="00DB5010"/>
    <w:rsid w:val="00DC0AFD"/>
    <w:rsid w:val="00DC38F6"/>
    <w:rsid w:val="00DC3962"/>
    <w:rsid w:val="00DC6001"/>
    <w:rsid w:val="00DC7ED2"/>
    <w:rsid w:val="00DD19EF"/>
    <w:rsid w:val="00DD3BD6"/>
    <w:rsid w:val="00DD58FF"/>
    <w:rsid w:val="00DD67BB"/>
    <w:rsid w:val="00DD79D4"/>
    <w:rsid w:val="00DE1EF1"/>
    <w:rsid w:val="00DE33DF"/>
    <w:rsid w:val="00DE3623"/>
    <w:rsid w:val="00DE52A2"/>
    <w:rsid w:val="00DE7678"/>
    <w:rsid w:val="00DE7C27"/>
    <w:rsid w:val="00DF5B69"/>
    <w:rsid w:val="00DF5EB8"/>
    <w:rsid w:val="00DF651E"/>
    <w:rsid w:val="00DF662F"/>
    <w:rsid w:val="00DF6B64"/>
    <w:rsid w:val="00DF7CC0"/>
    <w:rsid w:val="00E00B6F"/>
    <w:rsid w:val="00E0262C"/>
    <w:rsid w:val="00E02E7B"/>
    <w:rsid w:val="00E0365F"/>
    <w:rsid w:val="00E0497C"/>
    <w:rsid w:val="00E04D28"/>
    <w:rsid w:val="00E10500"/>
    <w:rsid w:val="00E13B0A"/>
    <w:rsid w:val="00E142F6"/>
    <w:rsid w:val="00E175C2"/>
    <w:rsid w:val="00E26B75"/>
    <w:rsid w:val="00E26C47"/>
    <w:rsid w:val="00E26FAC"/>
    <w:rsid w:val="00E32799"/>
    <w:rsid w:val="00E3447C"/>
    <w:rsid w:val="00E34893"/>
    <w:rsid w:val="00E36345"/>
    <w:rsid w:val="00E37C6E"/>
    <w:rsid w:val="00E415FB"/>
    <w:rsid w:val="00E41A60"/>
    <w:rsid w:val="00E43A5C"/>
    <w:rsid w:val="00E44CA8"/>
    <w:rsid w:val="00E44F3C"/>
    <w:rsid w:val="00E45BB2"/>
    <w:rsid w:val="00E47295"/>
    <w:rsid w:val="00E50604"/>
    <w:rsid w:val="00E51368"/>
    <w:rsid w:val="00E51A65"/>
    <w:rsid w:val="00E53562"/>
    <w:rsid w:val="00E53BC1"/>
    <w:rsid w:val="00E6018B"/>
    <w:rsid w:val="00E63339"/>
    <w:rsid w:val="00E66BBB"/>
    <w:rsid w:val="00E703AD"/>
    <w:rsid w:val="00E7174C"/>
    <w:rsid w:val="00E74225"/>
    <w:rsid w:val="00E878B8"/>
    <w:rsid w:val="00E87EAC"/>
    <w:rsid w:val="00E93A09"/>
    <w:rsid w:val="00E94D4B"/>
    <w:rsid w:val="00E95865"/>
    <w:rsid w:val="00EA093B"/>
    <w:rsid w:val="00EA3EDC"/>
    <w:rsid w:val="00EA55D5"/>
    <w:rsid w:val="00EA7577"/>
    <w:rsid w:val="00EB0C07"/>
    <w:rsid w:val="00EB3377"/>
    <w:rsid w:val="00EB3C89"/>
    <w:rsid w:val="00EB4827"/>
    <w:rsid w:val="00EB4AAC"/>
    <w:rsid w:val="00EC4E70"/>
    <w:rsid w:val="00ED26EB"/>
    <w:rsid w:val="00ED2882"/>
    <w:rsid w:val="00ED7E4A"/>
    <w:rsid w:val="00EE019B"/>
    <w:rsid w:val="00EE195D"/>
    <w:rsid w:val="00EE20BF"/>
    <w:rsid w:val="00EE60EC"/>
    <w:rsid w:val="00EE69ED"/>
    <w:rsid w:val="00EE6DED"/>
    <w:rsid w:val="00EE732E"/>
    <w:rsid w:val="00EF1568"/>
    <w:rsid w:val="00EF2DEA"/>
    <w:rsid w:val="00EF3C26"/>
    <w:rsid w:val="00EF4CB5"/>
    <w:rsid w:val="00EF5D03"/>
    <w:rsid w:val="00F0009F"/>
    <w:rsid w:val="00F050E9"/>
    <w:rsid w:val="00F05D60"/>
    <w:rsid w:val="00F15F99"/>
    <w:rsid w:val="00F210D4"/>
    <w:rsid w:val="00F23BB7"/>
    <w:rsid w:val="00F262C1"/>
    <w:rsid w:val="00F31630"/>
    <w:rsid w:val="00F32093"/>
    <w:rsid w:val="00F335C0"/>
    <w:rsid w:val="00F34CE0"/>
    <w:rsid w:val="00F35C80"/>
    <w:rsid w:val="00F435B6"/>
    <w:rsid w:val="00F43F9C"/>
    <w:rsid w:val="00F457F2"/>
    <w:rsid w:val="00F45A14"/>
    <w:rsid w:val="00F466CF"/>
    <w:rsid w:val="00F51A5E"/>
    <w:rsid w:val="00F56162"/>
    <w:rsid w:val="00F56BE4"/>
    <w:rsid w:val="00F5789D"/>
    <w:rsid w:val="00F6081B"/>
    <w:rsid w:val="00F61300"/>
    <w:rsid w:val="00F631F2"/>
    <w:rsid w:val="00F65ADA"/>
    <w:rsid w:val="00F66726"/>
    <w:rsid w:val="00F67C0F"/>
    <w:rsid w:val="00F80AB3"/>
    <w:rsid w:val="00F85292"/>
    <w:rsid w:val="00F878AE"/>
    <w:rsid w:val="00F87B9D"/>
    <w:rsid w:val="00F9077E"/>
    <w:rsid w:val="00F91558"/>
    <w:rsid w:val="00F93561"/>
    <w:rsid w:val="00F93574"/>
    <w:rsid w:val="00FA2C84"/>
    <w:rsid w:val="00FA374F"/>
    <w:rsid w:val="00FB0ED6"/>
    <w:rsid w:val="00FB2B2C"/>
    <w:rsid w:val="00FB62CA"/>
    <w:rsid w:val="00FB62E0"/>
    <w:rsid w:val="00FB68BC"/>
    <w:rsid w:val="00FB6BE3"/>
    <w:rsid w:val="00FB7364"/>
    <w:rsid w:val="00FB7CF6"/>
    <w:rsid w:val="00FC0658"/>
    <w:rsid w:val="00FC1D93"/>
    <w:rsid w:val="00FC29B6"/>
    <w:rsid w:val="00FC4984"/>
    <w:rsid w:val="00FD249E"/>
    <w:rsid w:val="00FE1A35"/>
    <w:rsid w:val="00FF4A0E"/>
    <w:rsid w:val="00FF6C1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204A0A1"/>
  <w15:chartTrackingRefBased/>
  <w15:docId w15:val="{B2881E7B-4D79-48EC-8FEE-BD774C14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74952"/>
    <w:pPr>
      <w:widowControl w:val="0"/>
      <w:suppressAutoHyphens/>
      <w:spacing w:line="360" w:lineRule="auto"/>
      <w:jc w:val="both"/>
    </w:pPr>
    <w:rPr>
      <w:rFonts w:eastAsia="WenQuanYi Zen Hei" w:cs="Lohit Hindi"/>
      <w:color w:val="00000A"/>
      <w:kern w:val="1"/>
      <w:sz w:val="24"/>
      <w:szCs w:val="24"/>
      <w:lang w:eastAsia="zh-CN" w:bidi="hi-IN"/>
    </w:rPr>
  </w:style>
  <w:style w:type="paragraph" w:styleId="Cmsor1">
    <w:name w:val="heading 1"/>
    <w:basedOn w:val="Cmsor"/>
    <w:next w:val="Norml"/>
    <w:qFormat/>
    <w:rsid w:val="00E26C47"/>
    <w:pPr>
      <w:spacing w:before="57" w:after="480"/>
      <w:jc w:val="center"/>
      <w:outlineLvl w:val="0"/>
    </w:pPr>
    <w:rPr>
      <w:rFonts w:ascii="Times New Roman" w:hAnsi="Times New Roman"/>
      <w:b/>
      <w:bCs/>
      <w:sz w:val="32"/>
      <w:szCs w:val="32"/>
    </w:rPr>
  </w:style>
  <w:style w:type="paragraph" w:styleId="Cmsor2">
    <w:name w:val="heading 2"/>
    <w:basedOn w:val="Norml"/>
    <w:next w:val="Norml"/>
    <w:link w:val="Cmsor2Char"/>
    <w:qFormat/>
    <w:rsid w:val="006070D9"/>
    <w:pPr>
      <w:keepNext/>
      <w:spacing w:before="480" w:after="360" w:line="320" w:lineRule="atLeast"/>
      <w:outlineLvl w:val="1"/>
    </w:pPr>
    <w:rPr>
      <w:rFonts w:cs="Arial"/>
      <w:b/>
      <w:bCs/>
      <w:i/>
      <w:iCs/>
      <w:sz w:val="32"/>
      <w:szCs w:val="28"/>
    </w:rPr>
  </w:style>
  <w:style w:type="paragraph" w:styleId="Cmsor3">
    <w:name w:val="heading 3"/>
    <w:basedOn w:val="Cmsor"/>
    <w:next w:val="Norml"/>
    <w:link w:val="Cmsor3Char"/>
    <w:qFormat/>
    <w:rsid w:val="006070D9"/>
    <w:pPr>
      <w:spacing w:before="360" w:after="240"/>
      <w:outlineLvl w:val="2"/>
    </w:pPr>
    <w:rPr>
      <w:rFonts w:ascii="Times New Roman" w:hAnsi="Times New Roman"/>
      <w:b/>
      <w:bCs/>
      <w:color w:val="A6A6A6" w:themeColor="background1" w:themeShade="A6"/>
    </w:rPr>
  </w:style>
  <w:style w:type="paragraph" w:styleId="Cmsor4">
    <w:name w:val="heading 4"/>
    <w:basedOn w:val="Norml"/>
    <w:next w:val="Norml"/>
    <w:link w:val="Cmsor4Char"/>
    <w:uiPriority w:val="9"/>
    <w:semiHidden/>
    <w:unhideWhenUsed/>
    <w:qFormat/>
    <w:rsid w:val="00360675"/>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rsid w:val="00371922"/>
    <w:pPr>
      <w:suppressLineNumbers/>
      <w:spacing w:before="120" w:after="360"/>
      <w:jc w:val="center"/>
    </w:pPr>
    <w:rPr>
      <w:rFonts w:cs="Mangal"/>
      <w:b/>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link w:val="lfejChar"/>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Norml"/>
    <w:qFormat/>
    <w:pPr>
      <w:jc w:val="center"/>
    </w:pPr>
    <w:rPr>
      <w:b/>
      <w:bCs/>
      <w:sz w:val="36"/>
      <w:szCs w:val="36"/>
    </w:rPr>
  </w:style>
  <w:style w:type="paragraph" w:styleId="Idzet">
    <w:name w:val="Quote"/>
    <w:basedOn w:val="Norml"/>
    <w:next w:val="Norml"/>
    <w:qFormat/>
    <w:pPr>
      <w:spacing w:after="283"/>
      <w:ind w:left="567" w:right="567"/>
    </w:pPr>
  </w:style>
  <w:style w:type="paragraph" w:styleId="Alcm">
    <w:name w:val="Subtitle"/>
    <w:basedOn w:val="Cmsor"/>
    <w:next w:val="Norml"/>
    <w:qFormat/>
    <w:pPr>
      <w:spacing w:before="60"/>
      <w:jc w:val="center"/>
    </w:pPr>
    <w:rPr>
      <w:sz w:val="36"/>
      <w:szCs w:val="36"/>
    </w:rPr>
  </w:style>
  <w:style w:type="paragraph" w:customStyle="1" w:styleId="Cmsor0">
    <w:name w:val="Címsor*"/>
    <w:basedOn w:val="Cmsor1"/>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basedOn w:val="Bekezdsalapbettpusa"/>
    <w:link w:val="llb"/>
    <w:uiPriority w:val="99"/>
    <w:rsid w:val="00AC3F38"/>
    <w:rPr>
      <w:rFonts w:eastAsia="WenQuanYi Zen Hei" w:cs="Lohit Hindi"/>
      <w:color w:val="00000A"/>
      <w:kern w:val="1"/>
      <w:sz w:val="24"/>
      <w:szCs w:val="24"/>
      <w:lang w:eastAsia="zh-CN" w:bidi="hi-IN"/>
    </w:rPr>
  </w:style>
  <w:style w:type="character" w:styleId="Finomkiemels">
    <w:name w:val="Subtle Emphasis"/>
    <w:basedOn w:val="Bekezdsalapbettpusa"/>
    <w:uiPriority w:val="19"/>
    <w:qFormat/>
    <w:rsid w:val="00DE52A2"/>
    <w:rPr>
      <w:i/>
      <w:iCs/>
      <w:color w:val="404040" w:themeColor="text1" w:themeTint="BF"/>
    </w:rPr>
  </w:style>
  <w:style w:type="paragraph" w:styleId="Kiemeltidzet">
    <w:name w:val="Intense Quote"/>
    <w:basedOn w:val="Norml"/>
    <w:next w:val="Norml"/>
    <w:link w:val="KiemeltidzetChar"/>
    <w:uiPriority w:val="30"/>
    <w:qFormat/>
    <w:rsid w:val="00DE52A2"/>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KiemeltidzetChar">
    <w:name w:val="Kiemelt idézet Char"/>
    <w:basedOn w:val="Bekezdsalapbettpusa"/>
    <w:link w:val="Kiemeltidzet"/>
    <w:uiPriority w:val="30"/>
    <w:rsid w:val="00DE52A2"/>
    <w:rPr>
      <w:rFonts w:eastAsia="WenQuanYi Zen Hei" w:cs="Mangal"/>
      <w:i/>
      <w:iCs/>
      <w:color w:val="4472C4" w:themeColor="accent1"/>
      <w:kern w:val="1"/>
      <w:sz w:val="24"/>
      <w:szCs w:val="21"/>
      <w:lang w:eastAsia="zh-CN" w:bidi="hi-IN"/>
    </w:rPr>
  </w:style>
  <w:style w:type="character" w:styleId="Kiemels">
    <w:name w:val="Emphasis"/>
    <w:basedOn w:val="Bekezdsalapbettpusa"/>
    <w:uiPriority w:val="20"/>
    <w:qFormat/>
    <w:rsid w:val="00DE52A2"/>
    <w:rPr>
      <w:i/>
      <w:iCs/>
    </w:rPr>
  </w:style>
  <w:style w:type="character" w:styleId="Erskiemels">
    <w:name w:val="Intense Emphasis"/>
    <w:basedOn w:val="Bekezdsalapbettpusa"/>
    <w:uiPriority w:val="21"/>
    <w:qFormat/>
    <w:rsid w:val="00DE52A2"/>
    <w:rPr>
      <w:i/>
      <w:iCs/>
      <w:color w:val="4472C4" w:themeColor="accent1"/>
    </w:rPr>
  </w:style>
  <w:style w:type="character" w:styleId="Kiemels2">
    <w:name w:val="Strong"/>
    <w:basedOn w:val="Bekezdsalapbettpusa"/>
    <w:uiPriority w:val="22"/>
    <w:qFormat/>
    <w:rsid w:val="00DE52A2"/>
    <w:rPr>
      <w:b/>
      <w:bCs/>
    </w:rPr>
  </w:style>
  <w:style w:type="character" w:styleId="Finomhivatkozs">
    <w:name w:val="Subtle Reference"/>
    <w:basedOn w:val="Bekezdsalapbettpusa"/>
    <w:uiPriority w:val="31"/>
    <w:qFormat/>
    <w:rsid w:val="00DE52A2"/>
    <w:rPr>
      <w:smallCaps/>
      <w:color w:val="5A5A5A" w:themeColor="text1" w:themeTint="A5"/>
    </w:rPr>
  </w:style>
  <w:style w:type="character" w:styleId="Ershivatkozs">
    <w:name w:val="Intense Reference"/>
    <w:basedOn w:val="Bekezdsalapbettpusa"/>
    <w:uiPriority w:val="32"/>
    <w:qFormat/>
    <w:rsid w:val="00DE52A2"/>
    <w:rPr>
      <w:b/>
      <w:bCs/>
      <w:smallCaps/>
      <w:color w:val="4472C4" w:themeColor="accent1"/>
      <w:spacing w:val="5"/>
    </w:rPr>
  </w:style>
  <w:style w:type="character" w:styleId="Knyvcme">
    <w:name w:val="Book Title"/>
    <w:basedOn w:val="Bekezdsalapbettpusa"/>
    <w:uiPriority w:val="33"/>
    <w:qFormat/>
    <w:rsid w:val="00DE52A2"/>
    <w:rPr>
      <w:b/>
      <w:bCs/>
      <w:i/>
      <w:iCs/>
      <w:spacing w:val="5"/>
    </w:rPr>
  </w:style>
  <w:style w:type="paragraph" w:styleId="Listaszerbekezds">
    <w:name w:val="List Paragraph"/>
    <w:basedOn w:val="Norml"/>
    <w:uiPriority w:val="34"/>
    <w:qFormat/>
    <w:rsid w:val="00DE52A2"/>
    <w:pPr>
      <w:ind w:left="720"/>
      <w:contextualSpacing/>
    </w:pPr>
    <w:rPr>
      <w:rFonts w:cs="Mangal"/>
      <w:szCs w:val="21"/>
    </w:rPr>
  </w:style>
  <w:style w:type="paragraph" w:styleId="Tartalomjegyzkcmsora">
    <w:name w:val="TOC Heading"/>
    <w:basedOn w:val="Cmsor1"/>
    <w:next w:val="Norml"/>
    <w:uiPriority w:val="39"/>
    <w:unhideWhenUsed/>
    <w:qFormat/>
    <w:rsid w:val="009A0615"/>
    <w:pPr>
      <w:keepLines/>
      <w:widowControl/>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EE732E"/>
    <w:pPr>
      <w:tabs>
        <w:tab w:val="left" w:pos="480"/>
        <w:tab w:val="right" w:leader="dot" w:pos="8777"/>
      </w:tabs>
      <w:spacing w:after="100"/>
    </w:pPr>
    <w:rPr>
      <w:rFonts w:cs="Mangal"/>
      <w:szCs w:val="21"/>
    </w:rPr>
  </w:style>
  <w:style w:type="character" w:styleId="Hiperhivatkozs">
    <w:name w:val="Hyperlink"/>
    <w:basedOn w:val="Bekezdsalapbettpusa"/>
    <w:uiPriority w:val="99"/>
    <w:unhideWhenUsed/>
    <w:rsid w:val="009A0615"/>
    <w:rPr>
      <w:color w:val="0563C1" w:themeColor="hyperlink"/>
      <w:u w:val="single"/>
    </w:rPr>
  </w:style>
  <w:style w:type="paragraph" w:styleId="TJ2">
    <w:name w:val="toc 2"/>
    <w:basedOn w:val="Norml"/>
    <w:next w:val="Norml"/>
    <w:autoRedefine/>
    <w:uiPriority w:val="39"/>
    <w:unhideWhenUsed/>
    <w:rsid w:val="00E0497C"/>
    <w:pPr>
      <w:spacing w:after="100"/>
      <w:ind w:left="240"/>
    </w:pPr>
    <w:rPr>
      <w:rFonts w:cs="Mangal"/>
      <w:szCs w:val="21"/>
    </w:rPr>
  </w:style>
  <w:style w:type="paragraph" w:styleId="TJ3">
    <w:name w:val="toc 3"/>
    <w:basedOn w:val="Norml"/>
    <w:next w:val="Norml"/>
    <w:autoRedefine/>
    <w:uiPriority w:val="39"/>
    <w:unhideWhenUsed/>
    <w:rsid w:val="00E0497C"/>
    <w:pPr>
      <w:spacing w:after="100"/>
      <w:ind w:left="480"/>
    </w:pPr>
    <w:rPr>
      <w:rFonts w:cs="Mangal"/>
      <w:szCs w:val="21"/>
    </w:rPr>
  </w:style>
  <w:style w:type="paragraph" w:styleId="Lbjegyzetszveg">
    <w:name w:val="footnote text"/>
    <w:basedOn w:val="Norml"/>
    <w:link w:val="LbjegyzetszvegChar"/>
    <w:uiPriority w:val="99"/>
    <w:semiHidden/>
    <w:unhideWhenUsed/>
    <w:rsid w:val="00DF6B64"/>
    <w:pPr>
      <w:spacing w:line="240" w:lineRule="auto"/>
    </w:pPr>
    <w:rPr>
      <w:rFonts w:cs="Mangal"/>
      <w:sz w:val="20"/>
      <w:szCs w:val="18"/>
    </w:rPr>
  </w:style>
  <w:style w:type="character" w:customStyle="1" w:styleId="LbjegyzetszvegChar">
    <w:name w:val="Lábjegyzetszöveg Char"/>
    <w:basedOn w:val="Bekezdsalapbettpusa"/>
    <w:link w:val="Lbjegyzetszveg"/>
    <w:uiPriority w:val="99"/>
    <w:semiHidden/>
    <w:rsid w:val="00DF6B64"/>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DF6B64"/>
    <w:rPr>
      <w:vertAlign w:val="superscript"/>
    </w:rPr>
  </w:style>
  <w:style w:type="paragraph" w:styleId="Irodalomjegyzk">
    <w:name w:val="Bibliography"/>
    <w:basedOn w:val="Norml"/>
    <w:next w:val="Norml"/>
    <w:uiPriority w:val="37"/>
    <w:unhideWhenUsed/>
    <w:rsid w:val="00DF6B64"/>
    <w:pPr>
      <w:tabs>
        <w:tab w:val="left" w:pos="384"/>
      </w:tabs>
      <w:spacing w:line="240" w:lineRule="auto"/>
      <w:ind w:left="384" w:hanging="384"/>
    </w:pPr>
    <w:rPr>
      <w:rFonts w:cs="Mangal"/>
      <w:szCs w:val="21"/>
    </w:rPr>
  </w:style>
  <w:style w:type="character" w:customStyle="1" w:styleId="Cmsor4Char">
    <w:name w:val="Címsor 4 Char"/>
    <w:basedOn w:val="Bekezdsalapbettpusa"/>
    <w:link w:val="Cmsor4"/>
    <w:uiPriority w:val="9"/>
    <w:semiHidden/>
    <w:rsid w:val="00360675"/>
    <w:rPr>
      <w:rFonts w:asciiTheme="majorHAnsi" w:eastAsiaTheme="majorEastAsia" w:hAnsiTheme="majorHAnsi" w:cs="Mangal"/>
      <w:i/>
      <w:iCs/>
      <w:color w:val="2F5496" w:themeColor="accent1" w:themeShade="BF"/>
      <w:kern w:val="1"/>
      <w:sz w:val="24"/>
      <w:szCs w:val="21"/>
      <w:lang w:eastAsia="zh-CN" w:bidi="hi-IN"/>
    </w:rPr>
  </w:style>
  <w:style w:type="character" w:styleId="Feloldatlanmegemlts">
    <w:name w:val="Unresolved Mention"/>
    <w:basedOn w:val="Bekezdsalapbettpusa"/>
    <w:uiPriority w:val="99"/>
    <w:semiHidden/>
    <w:unhideWhenUsed/>
    <w:rsid w:val="00016838"/>
    <w:rPr>
      <w:color w:val="605E5C"/>
      <w:shd w:val="clear" w:color="auto" w:fill="E1DFDD"/>
    </w:rPr>
  </w:style>
  <w:style w:type="paragraph" w:styleId="NormlWeb">
    <w:name w:val="Normal (Web)"/>
    <w:basedOn w:val="Norml"/>
    <w:uiPriority w:val="99"/>
    <w:semiHidden/>
    <w:unhideWhenUsed/>
    <w:rsid w:val="00F65ADA"/>
    <w:pPr>
      <w:widowControl/>
      <w:suppressAutoHyphens w:val="0"/>
      <w:spacing w:before="100" w:beforeAutospacing="1" w:after="100" w:afterAutospacing="1" w:line="240" w:lineRule="auto"/>
      <w:jc w:val="left"/>
    </w:pPr>
    <w:rPr>
      <w:rFonts w:eastAsia="Times New Roman" w:cs="Times New Roman"/>
      <w:color w:val="auto"/>
      <w:kern w:val="0"/>
      <w:lang w:eastAsia="hu-HU" w:bidi="ar-SA"/>
    </w:rPr>
  </w:style>
  <w:style w:type="character" w:styleId="Mrltotthiperhivatkozs">
    <w:name w:val="FollowedHyperlink"/>
    <w:basedOn w:val="Bekezdsalapbettpusa"/>
    <w:uiPriority w:val="99"/>
    <w:semiHidden/>
    <w:unhideWhenUsed/>
    <w:rsid w:val="00B01D49"/>
    <w:rPr>
      <w:color w:val="954F72" w:themeColor="followedHyperlink"/>
      <w:u w:val="single"/>
    </w:rPr>
  </w:style>
  <w:style w:type="paragraph" w:customStyle="1" w:styleId="Kd">
    <w:name w:val="Kód"/>
    <w:basedOn w:val="Norml"/>
    <w:link w:val="KdChar"/>
    <w:qFormat/>
    <w:rsid w:val="00681D78"/>
    <w:pPr>
      <w:jc w:val="left"/>
    </w:pPr>
    <w:rPr>
      <w:rFonts w:ascii="Consolas" w:hAnsi="Consolas"/>
      <w:sz w:val="20"/>
    </w:rPr>
  </w:style>
  <w:style w:type="character" w:customStyle="1" w:styleId="KdChar">
    <w:name w:val="Kód Char"/>
    <w:basedOn w:val="Bekezdsalapbettpusa"/>
    <w:link w:val="Kd"/>
    <w:rsid w:val="00681D78"/>
    <w:rPr>
      <w:rFonts w:ascii="Consolas" w:eastAsia="WenQuanYi Zen Hei" w:hAnsi="Consolas" w:cs="Lohit Hindi"/>
      <w:color w:val="00000A"/>
      <w:kern w:val="1"/>
      <w:szCs w:val="24"/>
      <w:lang w:eastAsia="zh-CN" w:bidi="hi-IN"/>
    </w:rPr>
  </w:style>
  <w:style w:type="paragraph" w:styleId="brajegyzk">
    <w:name w:val="table of figures"/>
    <w:basedOn w:val="Norml"/>
    <w:next w:val="Norml"/>
    <w:uiPriority w:val="99"/>
    <w:unhideWhenUsed/>
    <w:rsid w:val="009766D6"/>
    <w:rPr>
      <w:rFonts w:cs="Mangal"/>
      <w:szCs w:val="21"/>
    </w:rPr>
  </w:style>
  <w:style w:type="character" w:customStyle="1" w:styleId="Cmsor2Char">
    <w:name w:val="Címsor 2 Char"/>
    <w:basedOn w:val="Bekezdsalapbettpusa"/>
    <w:link w:val="Cmsor2"/>
    <w:rsid w:val="005F2895"/>
    <w:rPr>
      <w:rFonts w:eastAsia="WenQuanYi Zen Hei" w:cs="Arial"/>
      <w:b/>
      <w:bCs/>
      <w:i/>
      <w:iCs/>
      <w:color w:val="00000A"/>
      <w:kern w:val="1"/>
      <w:sz w:val="32"/>
      <w:szCs w:val="28"/>
      <w:lang w:eastAsia="zh-CN" w:bidi="hi-IN"/>
    </w:rPr>
  </w:style>
  <w:style w:type="character" w:styleId="HTML-kd">
    <w:name w:val="HTML Code"/>
    <w:basedOn w:val="Bekezdsalapbettpusa"/>
    <w:uiPriority w:val="99"/>
    <w:semiHidden/>
    <w:unhideWhenUsed/>
    <w:rsid w:val="0036533A"/>
    <w:rPr>
      <w:rFonts w:ascii="Courier New" w:eastAsia="Times New Roman" w:hAnsi="Courier New" w:cs="Courier New"/>
      <w:sz w:val="20"/>
      <w:szCs w:val="20"/>
    </w:rPr>
  </w:style>
  <w:style w:type="character" w:customStyle="1" w:styleId="lfejChar">
    <w:name w:val="Élőfej Char"/>
    <w:basedOn w:val="Bekezdsalapbettpusa"/>
    <w:link w:val="lfej"/>
    <w:rsid w:val="008631C1"/>
    <w:rPr>
      <w:rFonts w:eastAsia="WenQuanYi Zen Hei" w:cs="Lohit Hindi"/>
      <w:b/>
      <w:color w:val="00000A"/>
      <w:kern w:val="1"/>
      <w:sz w:val="24"/>
      <w:szCs w:val="24"/>
      <w:lang w:eastAsia="zh-CN" w:bidi="hi-IN"/>
    </w:rPr>
  </w:style>
  <w:style w:type="character" w:customStyle="1" w:styleId="caps">
    <w:name w:val="caps"/>
    <w:basedOn w:val="Bekezdsalapbettpusa"/>
    <w:rsid w:val="006E046B"/>
  </w:style>
  <w:style w:type="character" w:customStyle="1" w:styleId="widont">
    <w:name w:val="widont"/>
    <w:basedOn w:val="Bekezdsalapbettpusa"/>
    <w:rsid w:val="006E046B"/>
  </w:style>
  <w:style w:type="paragraph" w:styleId="HTML-kntformzott">
    <w:name w:val="HTML Preformatted"/>
    <w:basedOn w:val="Norml"/>
    <w:link w:val="HTML-kntformzottChar"/>
    <w:uiPriority w:val="99"/>
    <w:unhideWhenUsed/>
    <w:rsid w:val="00B826F0"/>
    <w:pPr>
      <w:spacing w:line="240" w:lineRule="auto"/>
    </w:pPr>
    <w:rPr>
      <w:rFonts w:ascii="Consolas" w:hAnsi="Consolas" w:cs="Mangal"/>
      <w:sz w:val="20"/>
      <w:szCs w:val="18"/>
    </w:rPr>
  </w:style>
  <w:style w:type="character" w:customStyle="1" w:styleId="HTML-kntformzottChar">
    <w:name w:val="HTML-ként formázott Char"/>
    <w:basedOn w:val="Bekezdsalapbettpusa"/>
    <w:link w:val="HTML-kntformzott"/>
    <w:uiPriority w:val="99"/>
    <w:rsid w:val="00B826F0"/>
    <w:rPr>
      <w:rFonts w:ascii="Consolas" w:eastAsia="WenQuanYi Zen Hei" w:hAnsi="Consolas" w:cs="Mangal"/>
      <w:color w:val="00000A"/>
      <w:kern w:val="1"/>
      <w:szCs w:val="18"/>
      <w:lang w:eastAsia="zh-CN" w:bidi="hi-IN"/>
    </w:rPr>
  </w:style>
  <w:style w:type="character" w:customStyle="1" w:styleId="Cmsor3Char">
    <w:name w:val="Címsor 3 Char"/>
    <w:basedOn w:val="Bekezdsalapbettpusa"/>
    <w:link w:val="Cmsor3"/>
    <w:rsid w:val="00097CA3"/>
    <w:rPr>
      <w:rFonts w:eastAsia="WenQuanYi Zen Hei" w:cs="Lohit Hindi"/>
      <w:b/>
      <w:bCs/>
      <w:color w:val="A6A6A6" w:themeColor="background1" w:themeShade="A6"/>
      <w:kern w:val="1"/>
      <w:sz w:val="28"/>
      <w:szCs w:val="2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41475">
      <w:bodyDiv w:val="1"/>
      <w:marLeft w:val="0"/>
      <w:marRight w:val="0"/>
      <w:marTop w:val="0"/>
      <w:marBottom w:val="0"/>
      <w:divBdr>
        <w:top w:val="none" w:sz="0" w:space="0" w:color="auto"/>
        <w:left w:val="none" w:sz="0" w:space="0" w:color="auto"/>
        <w:bottom w:val="none" w:sz="0" w:space="0" w:color="auto"/>
        <w:right w:val="none" w:sz="0" w:space="0" w:color="auto"/>
      </w:divBdr>
    </w:div>
    <w:div w:id="58796566">
      <w:bodyDiv w:val="1"/>
      <w:marLeft w:val="0"/>
      <w:marRight w:val="0"/>
      <w:marTop w:val="0"/>
      <w:marBottom w:val="0"/>
      <w:divBdr>
        <w:top w:val="none" w:sz="0" w:space="0" w:color="auto"/>
        <w:left w:val="none" w:sz="0" w:space="0" w:color="auto"/>
        <w:bottom w:val="none" w:sz="0" w:space="0" w:color="auto"/>
        <w:right w:val="none" w:sz="0" w:space="0" w:color="auto"/>
      </w:divBdr>
    </w:div>
    <w:div w:id="84350191">
      <w:bodyDiv w:val="1"/>
      <w:marLeft w:val="0"/>
      <w:marRight w:val="0"/>
      <w:marTop w:val="0"/>
      <w:marBottom w:val="0"/>
      <w:divBdr>
        <w:top w:val="none" w:sz="0" w:space="0" w:color="auto"/>
        <w:left w:val="none" w:sz="0" w:space="0" w:color="auto"/>
        <w:bottom w:val="none" w:sz="0" w:space="0" w:color="auto"/>
        <w:right w:val="none" w:sz="0" w:space="0" w:color="auto"/>
      </w:divBdr>
    </w:div>
    <w:div w:id="131287897">
      <w:bodyDiv w:val="1"/>
      <w:marLeft w:val="0"/>
      <w:marRight w:val="0"/>
      <w:marTop w:val="0"/>
      <w:marBottom w:val="0"/>
      <w:divBdr>
        <w:top w:val="none" w:sz="0" w:space="0" w:color="auto"/>
        <w:left w:val="none" w:sz="0" w:space="0" w:color="auto"/>
        <w:bottom w:val="none" w:sz="0" w:space="0" w:color="auto"/>
        <w:right w:val="none" w:sz="0" w:space="0" w:color="auto"/>
      </w:divBdr>
      <w:divsChild>
        <w:div w:id="1216351883">
          <w:marLeft w:val="0"/>
          <w:marRight w:val="0"/>
          <w:marTop w:val="0"/>
          <w:marBottom w:val="0"/>
          <w:divBdr>
            <w:top w:val="none" w:sz="0" w:space="0" w:color="auto"/>
            <w:left w:val="none" w:sz="0" w:space="0" w:color="auto"/>
            <w:bottom w:val="none" w:sz="0" w:space="0" w:color="auto"/>
            <w:right w:val="none" w:sz="0" w:space="0" w:color="auto"/>
          </w:divBdr>
        </w:div>
      </w:divsChild>
    </w:div>
    <w:div w:id="136805831">
      <w:bodyDiv w:val="1"/>
      <w:marLeft w:val="0"/>
      <w:marRight w:val="0"/>
      <w:marTop w:val="0"/>
      <w:marBottom w:val="0"/>
      <w:divBdr>
        <w:top w:val="none" w:sz="0" w:space="0" w:color="auto"/>
        <w:left w:val="none" w:sz="0" w:space="0" w:color="auto"/>
        <w:bottom w:val="none" w:sz="0" w:space="0" w:color="auto"/>
        <w:right w:val="none" w:sz="0" w:space="0" w:color="auto"/>
      </w:divBdr>
      <w:divsChild>
        <w:div w:id="1238052984">
          <w:marLeft w:val="0"/>
          <w:marRight w:val="0"/>
          <w:marTop w:val="0"/>
          <w:marBottom w:val="0"/>
          <w:divBdr>
            <w:top w:val="none" w:sz="0" w:space="0" w:color="auto"/>
            <w:left w:val="none" w:sz="0" w:space="0" w:color="auto"/>
            <w:bottom w:val="none" w:sz="0" w:space="0" w:color="auto"/>
            <w:right w:val="none" w:sz="0" w:space="0" w:color="auto"/>
          </w:divBdr>
        </w:div>
      </w:divsChild>
    </w:div>
    <w:div w:id="149443861">
      <w:bodyDiv w:val="1"/>
      <w:marLeft w:val="0"/>
      <w:marRight w:val="0"/>
      <w:marTop w:val="0"/>
      <w:marBottom w:val="0"/>
      <w:divBdr>
        <w:top w:val="none" w:sz="0" w:space="0" w:color="auto"/>
        <w:left w:val="none" w:sz="0" w:space="0" w:color="auto"/>
        <w:bottom w:val="none" w:sz="0" w:space="0" w:color="auto"/>
        <w:right w:val="none" w:sz="0" w:space="0" w:color="auto"/>
      </w:divBdr>
      <w:divsChild>
        <w:div w:id="2074115321">
          <w:marLeft w:val="0"/>
          <w:marRight w:val="0"/>
          <w:marTop w:val="0"/>
          <w:marBottom w:val="0"/>
          <w:divBdr>
            <w:top w:val="none" w:sz="0" w:space="0" w:color="auto"/>
            <w:left w:val="none" w:sz="0" w:space="0" w:color="auto"/>
            <w:bottom w:val="none" w:sz="0" w:space="0" w:color="auto"/>
            <w:right w:val="none" w:sz="0" w:space="0" w:color="auto"/>
          </w:divBdr>
        </w:div>
      </w:divsChild>
    </w:div>
    <w:div w:id="151068861">
      <w:bodyDiv w:val="1"/>
      <w:marLeft w:val="0"/>
      <w:marRight w:val="0"/>
      <w:marTop w:val="0"/>
      <w:marBottom w:val="0"/>
      <w:divBdr>
        <w:top w:val="none" w:sz="0" w:space="0" w:color="auto"/>
        <w:left w:val="none" w:sz="0" w:space="0" w:color="auto"/>
        <w:bottom w:val="none" w:sz="0" w:space="0" w:color="auto"/>
        <w:right w:val="none" w:sz="0" w:space="0" w:color="auto"/>
      </w:divBdr>
      <w:divsChild>
        <w:div w:id="1078788763">
          <w:marLeft w:val="0"/>
          <w:marRight w:val="0"/>
          <w:marTop w:val="0"/>
          <w:marBottom w:val="0"/>
          <w:divBdr>
            <w:top w:val="none" w:sz="0" w:space="0" w:color="auto"/>
            <w:left w:val="none" w:sz="0" w:space="0" w:color="auto"/>
            <w:bottom w:val="none" w:sz="0" w:space="0" w:color="auto"/>
            <w:right w:val="none" w:sz="0" w:space="0" w:color="auto"/>
          </w:divBdr>
        </w:div>
      </w:divsChild>
    </w:div>
    <w:div w:id="166945590">
      <w:bodyDiv w:val="1"/>
      <w:marLeft w:val="0"/>
      <w:marRight w:val="0"/>
      <w:marTop w:val="0"/>
      <w:marBottom w:val="0"/>
      <w:divBdr>
        <w:top w:val="none" w:sz="0" w:space="0" w:color="auto"/>
        <w:left w:val="none" w:sz="0" w:space="0" w:color="auto"/>
        <w:bottom w:val="none" w:sz="0" w:space="0" w:color="auto"/>
        <w:right w:val="none" w:sz="0" w:space="0" w:color="auto"/>
      </w:divBdr>
      <w:divsChild>
        <w:div w:id="596863537">
          <w:marLeft w:val="0"/>
          <w:marRight w:val="0"/>
          <w:marTop w:val="0"/>
          <w:marBottom w:val="0"/>
          <w:divBdr>
            <w:top w:val="none" w:sz="0" w:space="0" w:color="auto"/>
            <w:left w:val="none" w:sz="0" w:space="0" w:color="auto"/>
            <w:bottom w:val="none" w:sz="0" w:space="0" w:color="auto"/>
            <w:right w:val="none" w:sz="0" w:space="0" w:color="auto"/>
          </w:divBdr>
        </w:div>
      </w:divsChild>
    </w:div>
    <w:div w:id="217977156">
      <w:bodyDiv w:val="1"/>
      <w:marLeft w:val="0"/>
      <w:marRight w:val="0"/>
      <w:marTop w:val="0"/>
      <w:marBottom w:val="0"/>
      <w:divBdr>
        <w:top w:val="none" w:sz="0" w:space="0" w:color="auto"/>
        <w:left w:val="none" w:sz="0" w:space="0" w:color="auto"/>
        <w:bottom w:val="none" w:sz="0" w:space="0" w:color="auto"/>
        <w:right w:val="none" w:sz="0" w:space="0" w:color="auto"/>
      </w:divBdr>
      <w:divsChild>
        <w:div w:id="1222446618">
          <w:marLeft w:val="0"/>
          <w:marRight w:val="0"/>
          <w:marTop w:val="0"/>
          <w:marBottom w:val="0"/>
          <w:divBdr>
            <w:top w:val="none" w:sz="0" w:space="0" w:color="auto"/>
            <w:left w:val="none" w:sz="0" w:space="0" w:color="auto"/>
            <w:bottom w:val="none" w:sz="0" w:space="0" w:color="auto"/>
            <w:right w:val="none" w:sz="0" w:space="0" w:color="auto"/>
          </w:divBdr>
        </w:div>
      </w:divsChild>
    </w:div>
    <w:div w:id="218175225">
      <w:bodyDiv w:val="1"/>
      <w:marLeft w:val="0"/>
      <w:marRight w:val="0"/>
      <w:marTop w:val="0"/>
      <w:marBottom w:val="0"/>
      <w:divBdr>
        <w:top w:val="none" w:sz="0" w:space="0" w:color="auto"/>
        <w:left w:val="none" w:sz="0" w:space="0" w:color="auto"/>
        <w:bottom w:val="none" w:sz="0" w:space="0" w:color="auto"/>
        <w:right w:val="none" w:sz="0" w:space="0" w:color="auto"/>
      </w:divBdr>
      <w:divsChild>
        <w:div w:id="1252396230">
          <w:marLeft w:val="0"/>
          <w:marRight w:val="0"/>
          <w:marTop w:val="0"/>
          <w:marBottom w:val="0"/>
          <w:divBdr>
            <w:top w:val="none" w:sz="0" w:space="0" w:color="auto"/>
            <w:left w:val="none" w:sz="0" w:space="0" w:color="auto"/>
            <w:bottom w:val="none" w:sz="0" w:space="0" w:color="auto"/>
            <w:right w:val="none" w:sz="0" w:space="0" w:color="auto"/>
          </w:divBdr>
        </w:div>
      </w:divsChild>
    </w:div>
    <w:div w:id="224071635">
      <w:bodyDiv w:val="1"/>
      <w:marLeft w:val="0"/>
      <w:marRight w:val="0"/>
      <w:marTop w:val="0"/>
      <w:marBottom w:val="0"/>
      <w:divBdr>
        <w:top w:val="none" w:sz="0" w:space="0" w:color="auto"/>
        <w:left w:val="none" w:sz="0" w:space="0" w:color="auto"/>
        <w:bottom w:val="none" w:sz="0" w:space="0" w:color="auto"/>
        <w:right w:val="none" w:sz="0" w:space="0" w:color="auto"/>
      </w:divBdr>
      <w:divsChild>
        <w:div w:id="1271551513">
          <w:marLeft w:val="0"/>
          <w:marRight w:val="0"/>
          <w:marTop w:val="0"/>
          <w:marBottom w:val="0"/>
          <w:divBdr>
            <w:top w:val="none" w:sz="0" w:space="0" w:color="auto"/>
            <w:left w:val="none" w:sz="0" w:space="0" w:color="auto"/>
            <w:bottom w:val="none" w:sz="0" w:space="0" w:color="auto"/>
            <w:right w:val="none" w:sz="0" w:space="0" w:color="auto"/>
          </w:divBdr>
        </w:div>
      </w:divsChild>
    </w:div>
    <w:div w:id="227346201">
      <w:bodyDiv w:val="1"/>
      <w:marLeft w:val="0"/>
      <w:marRight w:val="0"/>
      <w:marTop w:val="0"/>
      <w:marBottom w:val="0"/>
      <w:divBdr>
        <w:top w:val="none" w:sz="0" w:space="0" w:color="auto"/>
        <w:left w:val="none" w:sz="0" w:space="0" w:color="auto"/>
        <w:bottom w:val="none" w:sz="0" w:space="0" w:color="auto"/>
        <w:right w:val="none" w:sz="0" w:space="0" w:color="auto"/>
      </w:divBdr>
      <w:divsChild>
        <w:div w:id="728504639">
          <w:marLeft w:val="0"/>
          <w:marRight w:val="0"/>
          <w:marTop w:val="0"/>
          <w:marBottom w:val="0"/>
          <w:divBdr>
            <w:top w:val="none" w:sz="0" w:space="0" w:color="auto"/>
            <w:left w:val="none" w:sz="0" w:space="0" w:color="auto"/>
            <w:bottom w:val="none" w:sz="0" w:space="0" w:color="auto"/>
            <w:right w:val="none" w:sz="0" w:space="0" w:color="auto"/>
          </w:divBdr>
        </w:div>
      </w:divsChild>
    </w:div>
    <w:div w:id="240868694">
      <w:bodyDiv w:val="1"/>
      <w:marLeft w:val="0"/>
      <w:marRight w:val="0"/>
      <w:marTop w:val="0"/>
      <w:marBottom w:val="0"/>
      <w:divBdr>
        <w:top w:val="none" w:sz="0" w:space="0" w:color="auto"/>
        <w:left w:val="none" w:sz="0" w:space="0" w:color="auto"/>
        <w:bottom w:val="none" w:sz="0" w:space="0" w:color="auto"/>
        <w:right w:val="none" w:sz="0" w:space="0" w:color="auto"/>
      </w:divBdr>
      <w:divsChild>
        <w:div w:id="1127972656">
          <w:marLeft w:val="0"/>
          <w:marRight w:val="0"/>
          <w:marTop w:val="0"/>
          <w:marBottom w:val="0"/>
          <w:divBdr>
            <w:top w:val="none" w:sz="0" w:space="0" w:color="auto"/>
            <w:left w:val="none" w:sz="0" w:space="0" w:color="auto"/>
            <w:bottom w:val="none" w:sz="0" w:space="0" w:color="auto"/>
            <w:right w:val="none" w:sz="0" w:space="0" w:color="auto"/>
          </w:divBdr>
        </w:div>
      </w:divsChild>
    </w:div>
    <w:div w:id="266348882">
      <w:bodyDiv w:val="1"/>
      <w:marLeft w:val="0"/>
      <w:marRight w:val="0"/>
      <w:marTop w:val="0"/>
      <w:marBottom w:val="0"/>
      <w:divBdr>
        <w:top w:val="none" w:sz="0" w:space="0" w:color="auto"/>
        <w:left w:val="none" w:sz="0" w:space="0" w:color="auto"/>
        <w:bottom w:val="none" w:sz="0" w:space="0" w:color="auto"/>
        <w:right w:val="none" w:sz="0" w:space="0" w:color="auto"/>
      </w:divBdr>
      <w:divsChild>
        <w:div w:id="1740901617">
          <w:marLeft w:val="0"/>
          <w:marRight w:val="0"/>
          <w:marTop w:val="0"/>
          <w:marBottom w:val="0"/>
          <w:divBdr>
            <w:top w:val="none" w:sz="0" w:space="0" w:color="auto"/>
            <w:left w:val="none" w:sz="0" w:space="0" w:color="auto"/>
            <w:bottom w:val="none" w:sz="0" w:space="0" w:color="auto"/>
            <w:right w:val="none" w:sz="0" w:space="0" w:color="auto"/>
          </w:divBdr>
        </w:div>
      </w:divsChild>
    </w:div>
    <w:div w:id="267585013">
      <w:bodyDiv w:val="1"/>
      <w:marLeft w:val="0"/>
      <w:marRight w:val="0"/>
      <w:marTop w:val="0"/>
      <w:marBottom w:val="0"/>
      <w:divBdr>
        <w:top w:val="none" w:sz="0" w:space="0" w:color="auto"/>
        <w:left w:val="none" w:sz="0" w:space="0" w:color="auto"/>
        <w:bottom w:val="none" w:sz="0" w:space="0" w:color="auto"/>
        <w:right w:val="none" w:sz="0" w:space="0" w:color="auto"/>
      </w:divBdr>
      <w:divsChild>
        <w:div w:id="1047531228">
          <w:marLeft w:val="0"/>
          <w:marRight w:val="0"/>
          <w:marTop w:val="0"/>
          <w:marBottom w:val="0"/>
          <w:divBdr>
            <w:top w:val="none" w:sz="0" w:space="0" w:color="auto"/>
            <w:left w:val="none" w:sz="0" w:space="0" w:color="auto"/>
            <w:bottom w:val="none" w:sz="0" w:space="0" w:color="auto"/>
            <w:right w:val="none" w:sz="0" w:space="0" w:color="auto"/>
          </w:divBdr>
        </w:div>
      </w:divsChild>
    </w:div>
    <w:div w:id="300811054">
      <w:bodyDiv w:val="1"/>
      <w:marLeft w:val="0"/>
      <w:marRight w:val="0"/>
      <w:marTop w:val="0"/>
      <w:marBottom w:val="0"/>
      <w:divBdr>
        <w:top w:val="none" w:sz="0" w:space="0" w:color="auto"/>
        <w:left w:val="none" w:sz="0" w:space="0" w:color="auto"/>
        <w:bottom w:val="none" w:sz="0" w:space="0" w:color="auto"/>
        <w:right w:val="none" w:sz="0" w:space="0" w:color="auto"/>
      </w:divBdr>
      <w:divsChild>
        <w:div w:id="1149009042">
          <w:marLeft w:val="0"/>
          <w:marRight w:val="0"/>
          <w:marTop w:val="0"/>
          <w:marBottom w:val="0"/>
          <w:divBdr>
            <w:top w:val="none" w:sz="0" w:space="0" w:color="auto"/>
            <w:left w:val="none" w:sz="0" w:space="0" w:color="auto"/>
            <w:bottom w:val="none" w:sz="0" w:space="0" w:color="auto"/>
            <w:right w:val="none" w:sz="0" w:space="0" w:color="auto"/>
          </w:divBdr>
          <w:divsChild>
            <w:div w:id="314266165">
              <w:marLeft w:val="0"/>
              <w:marRight w:val="0"/>
              <w:marTop w:val="0"/>
              <w:marBottom w:val="0"/>
              <w:divBdr>
                <w:top w:val="none" w:sz="0" w:space="0" w:color="auto"/>
                <w:left w:val="none" w:sz="0" w:space="0" w:color="auto"/>
                <w:bottom w:val="none" w:sz="0" w:space="0" w:color="auto"/>
                <w:right w:val="none" w:sz="0" w:space="0" w:color="auto"/>
              </w:divBdr>
            </w:div>
            <w:div w:id="1421638127">
              <w:marLeft w:val="0"/>
              <w:marRight w:val="0"/>
              <w:marTop w:val="0"/>
              <w:marBottom w:val="0"/>
              <w:divBdr>
                <w:top w:val="none" w:sz="0" w:space="0" w:color="auto"/>
                <w:left w:val="none" w:sz="0" w:space="0" w:color="auto"/>
                <w:bottom w:val="none" w:sz="0" w:space="0" w:color="auto"/>
                <w:right w:val="none" w:sz="0" w:space="0" w:color="auto"/>
              </w:divBdr>
            </w:div>
            <w:div w:id="1781022973">
              <w:marLeft w:val="0"/>
              <w:marRight w:val="0"/>
              <w:marTop w:val="0"/>
              <w:marBottom w:val="0"/>
              <w:divBdr>
                <w:top w:val="none" w:sz="0" w:space="0" w:color="auto"/>
                <w:left w:val="none" w:sz="0" w:space="0" w:color="auto"/>
                <w:bottom w:val="none" w:sz="0" w:space="0" w:color="auto"/>
                <w:right w:val="none" w:sz="0" w:space="0" w:color="auto"/>
              </w:divBdr>
            </w:div>
            <w:div w:id="893540973">
              <w:marLeft w:val="0"/>
              <w:marRight w:val="0"/>
              <w:marTop w:val="0"/>
              <w:marBottom w:val="0"/>
              <w:divBdr>
                <w:top w:val="none" w:sz="0" w:space="0" w:color="auto"/>
                <w:left w:val="none" w:sz="0" w:space="0" w:color="auto"/>
                <w:bottom w:val="none" w:sz="0" w:space="0" w:color="auto"/>
                <w:right w:val="none" w:sz="0" w:space="0" w:color="auto"/>
              </w:divBdr>
            </w:div>
            <w:div w:id="614363020">
              <w:marLeft w:val="0"/>
              <w:marRight w:val="0"/>
              <w:marTop w:val="0"/>
              <w:marBottom w:val="0"/>
              <w:divBdr>
                <w:top w:val="none" w:sz="0" w:space="0" w:color="auto"/>
                <w:left w:val="none" w:sz="0" w:space="0" w:color="auto"/>
                <w:bottom w:val="none" w:sz="0" w:space="0" w:color="auto"/>
                <w:right w:val="none" w:sz="0" w:space="0" w:color="auto"/>
              </w:divBdr>
            </w:div>
            <w:div w:id="80420839">
              <w:marLeft w:val="0"/>
              <w:marRight w:val="0"/>
              <w:marTop w:val="0"/>
              <w:marBottom w:val="0"/>
              <w:divBdr>
                <w:top w:val="none" w:sz="0" w:space="0" w:color="auto"/>
                <w:left w:val="none" w:sz="0" w:space="0" w:color="auto"/>
                <w:bottom w:val="none" w:sz="0" w:space="0" w:color="auto"/>
                <w:right w:val="none" w:sz="0" w:space="0" w:color="auto"/>
              </w:divBdr>
            </w:div>
            <w:div w:id="1703045520">
              <w:marLeft w:val="0"/>
              <w:marRight w:val="0"/>
              <w:marTop w:val="0"/>
              <w:marBottom w:val="0"/>
              <w:divBdr>
                <w:top w:val="none" w:sz="0" w:space="0" w:color="auto"/>
                <w:left w:val="none" w:sz="0" w:space="0" w:color="auto"/>
                <w:bottom w:val="none" w:sz="0" w:space="0" w:color="auto"/>
                <w:right w:val="none" w:sz="0" w:space="0" w:color="auto"/>
              </w:divBdr>
            </w:div>
            <w:div w:id="1845438958">
              <w:marLeft w:val="0"/>
              <w:marRight w:val="0"/>
              <w:marTop w:val="0"/>
              <w:marBottom w:val="0"/>
              <w:divBdr>
                <w:top w:val="none" w:sz="0" w:space="0" w:color="auto"/>
                <w:left w:val="none" w:sz="0" w:space="0" w:color="auto"/>
                <w:bottom w:val="none" w:sz="0" w:space="0" w:color="auto"/>
                <w:right w:val="none" w:sz="0" w:space="0" w:color="auto"/>
              </w:divBdr>
            </w:div>
            <w:div w:id="495263529">
              <w:marLeft w:val="0"/>
              <w:marRight w:val="0"/>
              <w:marTop w:val="0"/>
              <w:marBottom w:val="0"/>
              <w:divBdr>
                <w:top w:val="none" w:sz="0" w:space="0" w:color="auto"/>
                <w:left w:val="none" w:sz="0" w:space="0" w:color="auto"/>
                <w:bottom w:val="none" w:sz="0" w:space="0" w:color="auto"/>
                <w:right w:val="none" w:sz="0" w:space="0" w:color="auto"/>
              </w:divBdr>
            </w:div>
            <w:div w:id="176624980">
              <w:marLeft w:val="0"/>
              <w:marRight w:val="0"/>
              <w:marTop w:val="0"/>
              <w:marBottom w:val="0"/>
              <w:divBdr>
                <w:top w:val="none" w:sz="0" w:space="0" w:color="auto"/>
                <w:left w:val="none" w:sz="0" w:space="0" w:color="auto"/>
                <w:bottom w:val="none" w:sz="0" w:space="0" w:color="auto"/>
                <w:right w:val="none" w:sz="0" w:space="0" w:color="auto"/>
              </w:divBdr>
            </w:div>
            <w:div w:id="993070981">
              <w:marLeft w:val="0"/>
              <w:marRight w:val="0"/>
              <w:marTop w:val="0"/>
              <w:marBottom w:val="0"/>
              <w:divBdr>
                <w:top w:val="none" w:sz="0" w:space="0" w:color="auto"/>
                <w:left w:val="none" w:sz="0" w:space="0" w:color="auto"/>
                <w:bottom w:val="none" w:sz="0" w:space="0" w:color="auto"/>
                <w:right w:val="none" w:sz="0" w:space="0" w:color="auto"/>
              </w:divBdr>
            </w:div>
            <w:div w:id="2031224492">
              <w:marLeft w:val="0"/>
              <w:marRight w:val="0"/>
              <w:marTop w:val="0"/>
              <w:marBottom w:val="0"/>
              <w:divBdr>
                <w:top w:val="none" w:sz="0" w:space="0" w:color="auto"/>
                <w:left w:val="none" w:sz="0" w:space="0" w:color="auto"/>
                <w:bottom w:val="none" w:sz="0" w:space="0" w:color="auto"/>
                <w:right w:val="none" w:sz="0" w:space="0" w:color="auto"/>
              </w:divBdr>
            </w:div>
            <w:div w:id="286278358">
              <w:marLeft w:val="0"/>
              <w:marRight w:val="0"/>
              <w:marTop w:val="0"/>
              <w:marBottom w:val="0"/>
              <w:divBdr>
                <w:top w:val="none" w:sz="0" w:space="0" w:color="auto"/>
                <w:left w:val="none" w:sz="0" w:space="0" w:color="auto"/>
                <w:bottom w:val="none" w:sz="0" w:space="0" w:color="auto"/>
                <w:right w:val="none" w:sz="0" w:space="0" w:color="auto"/>
              </w:divBdr>
            </w:div>
            <w:div w:id="8471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5272">
      <w:bodyDiv w:val="1"/>
      <w:marLeft w:val="0"/>
      <w:marRight w:val="0"/>
      <w:marTop w:val="0"/>
      <w:marBottom w:val="0"/>
      <w:divBdr>
        <w:top w:val="none" w:sz="0" w:space="0" w:color="auto"/>
        <w:left w:val="none" w:sz="0" w:space="0" w:color="auto"/>
        <w:bottom w:val="none" w:sz="0" w:space="0" w:color="auto"/>
        <w:right w:val="none" w:sz="0" w:space="0" w:color="auto"/>
      </w:divBdr>
    </w:div>
    <w:div w:id="313611572">
      <w:bodyDiv w:val="1"/>
      <w:marLeft w:val="0"/>
      <w:marRight w:val="0"/>
      <w:marTop w:val="0"/>
      <w:marBottom w:val="0"/>
      <w:divBdr>
        <w:top w:val="none" w:sz="0" w:space="0" w:color="auto"/>
        <w:left w:val="none" w:sz="0" w:space="0" w:color="auto"/>
        <w:bottom w:val="none" w:sz="0" w:space="0" w:color="auto"/>
        <w:right w:val="none" w:sz="0" w:space="0" w:color="auto"/>
      </w:divBdr>
      <w:divsChild>
        <w:div w:id="1953708226">
          <w:marLeft w:val="0"/>
          <w:marRight w:val="0"/>
          <w:marTop w:val="0"/>
          <w:marBottom w:val="0"/>
          <w:divBdr>
            <w:top w:val="none" w:sz="0" w:space="0" w:color="auto"/>
            <w:left w:val="none" w:sz="0" w:space="0" w:color="auto"/>
            <w:bottom w:val="none" w:sz="0" w:space="0" w:color="auto"/>
            <w:right w:val="none" w:sz="0" w:space="0" w:color="auto"/>
          </w:divBdr>
          <w:divsChild>
            <w:div w:id="514803491">
              <w:marLeft w:val="0"/>
              <w:marRight w:val="0"/>
              <w:marTop w:val="0"/>
              <w:marBottom w:val="0"/>
              <w:divBdr>
                <w:top w:val="none" w:sz="0" w:space="0" w:color="auto"/>
                <w:left w:val="none" w:sz="0" w:space="0" w:color="auto"/>
                <w:bottom w:val="none" w:sz="0" w:space="0" w:color="auto"/>
                <w:right w:val="none" w:sz="0" w:space="0" w:color="auto"/>
              </w:divBdr>
            </w:div>
            <w:div w:id="715467164">
              <w:marLeft w:val="0"/>
              <w:marRight w:val="0"/>
              <w:marTop w:val="0"/>
              <w:marBottom w:val="0"/>
              <w:divBdr>
                <w:top w:val="none" w:sz="0" w:space="0" w:color="auto"/>
                <w:left w:val="none" w:sz="0" w:space="0" w:color="auto"/>
                <w:bottom w:val="none" w:sz="0" w:space="0" w:color="auto"/>
                <w:right w:val="none" w:sz="0" w:space="0" w:color="auto"/>
              </w:divBdr>
            </w:div>
            <w:div w:id="1801146015">
              <w:marLeft w:val="0"/>
              <w:marRight w:val="0"/>
              <w:marTop w:val="0"/>
              <w:marBottom w:val="0"/>
              <w:divBdr>
                <w:top w:val="none" w:sz="0" w:space="0" w:color="auto"/>
                <w:left w:val="none" w:sz="0" w:space="0" w:color="auto"/>
                <w:bottom w:val="none" w:sz="0" w:space="0" w:color="auto"/>
                <w:right w:val="none" w:sz="0" w:space="0" w:color="auto"/>
              </w:divBdr>
            </w:div>
            <w:div w:id="1219441710">
              <w:marLeft w:val="0"/>
              <w:marRight w:val="0"/>
              <w:marTop w:val="0"/>
              <w:marBottom w:val="0"/>
              <w:divBdr>
                <w:top w:val="none" w:sz="0" w:space="0" w:color="auto"/>
                <w:left w:val="none" w:sz="0" w:space="0" w:color="auto"/>
                <w:bottom w:val="none" w:sz="0" w:space="0" w:color="auto"/>
                <w:right w:val="none" w:sz="0" w:space="0" w:color="auto"/>
              </w:divBdr>
            </w:div>
            <w:div w:id="1771509112">
              <w:marLeft w:val="0"/>
              <w:marRight w:val="0"/>
              <w:marTop w:val="0"/>
              <w:marBottom w:val="0"/>
              <w:divBdr>
                <w:top w:val="none" w:sz="0" w:space="0" w:color="auto"/>
                <w:left w:val="none" w:sz="0" w:space="0" w:color="auto"/>
                <w:bottom w:val="none" w:sz="0" w:space="0" w:color="auto"/>
                <w:right w:val="none" w:sz="0" w:space="0" w:color="auto"/>
              </w:divBdr>
            </w:div>
            <w:div w:id="491486054">
              <w:marLeft w:val="0"/>
              <w:marRight w:val="0"/>
              <w:marTop w:val="0"/>
              <w:marBottom w:val="0"/>
              <w:divBdr>
                <w:top w:val="none" w:sz="0" w:space="0" w:color="auto"/>
                <w:left w:val="none" w:sz="0" w:space="0" w:color="auto"/>
                <w:bottom w:val="none" w:sz="0" w:space="0" w:color="auto"/>
                <w:right w:val="none" w:sz="0" w:space="0" w:color="auto"/>
              </w:divBdr>
            </w:div>
            <w:div w:id="322399094">
              <w:marLeft w:val="0"/>
              <w:marRight w:val="0"/>
              <w:marTop w:val="0"/>
              <w:marBottom w:val="0"/>
              <w:divBdr>
                <w:top w:val="none" w:sz="0" w:space="0" w:color="auto"/>
                <w:left w:val="none" w:sz="0" w:space="0" w:color="auto"/>
                <w:bottom w:val="none" w:sz="0" w:space="0" w:color="auto"/>
                <w:right w:val="none" w:sz="0" w:space="0" w:color="auto"/>
              </w:divBdr>
            </w:div>
            <w:div w:id="738794182">
              <w:marLeft w:val="0"/>
              <w:marRight w:val="0"/>
              <w:marTop w:val="0"/>
              <w:marBottom w:val="0"/>
              <w:divBdr>
                <w:top w:val="none" w:sz="0" w:space="0" w:color="auto"/>
                <w:left w:val="none" w:sz="0" w:space="0" w:color="auto"/>
                <w:bottom w:val="none" w:sz="0" w:space="0" w:color="auto"/>
                <w:right w:val="none" w:sz="0" w:space="0" w:color="auto"/>
              </w:divBdr>
            </w:div>
            <w:div w:id="462773650">
              <w:marLeft w:val="0"/>
              <w:marRight w:val="0"/>
              <w:marTop w:val="0"/>
              <w:marBottom w:val="0"/>
              <w:divBdr>
                <w:top w:val="none" w:sz="0" w:space="0" w:color="auto"/>
                <w:left w:val="none" w:sz="0" w:space="0" w:color="auto"/>
                <w:bottom w:val="none" w:sz="0" w:space="0" w:color="auto"/>
                <w:right w:val="none" w:sz="0" w:space="0" w:color="auto"/>
              </w:divBdr>
            </w:div>
            <w:div w:id="1587881409">
              <w:marLeft w:val="0"/>
              <w:marRight w:val="0"/>
              <w:marTop w:val="0"/>
              <w:marBottom w:val="0"/>
              <w:divBdr>
                <w:top w:val="none" w:sz="0" w:space="0" w:color="auto"/>
                <w:left w:val="none" w:sz="0" w:space="0" w:color="auto"/>
                <w:bottom w:val="none" w:sz="0" w:space="0" w:color="auto"/>
                <w:right w:val="none" w:sz="0" w:space="0" w:color="auto"/>
              </w:divBdr>
            </w:div>
            <w:div w:id="1760251229">
              <w:marLeft w:val="0"/>
              <w:marRight w:val="0"/>
              <w:marTop w:val="0"/>
              <w:marBottom w:val="0"/>
              <w:divBdr>
                <w:top w:val="none" w:sz="0" w:space="0" w:color="auto"/>
                <w:left w:val="none" w:sz="0" w:space="0" w:color="auto"/>
                <w:bottom w:val="none" w:sz="0" w:space="0" w:color="auto"/>
                <w:right w:val="none" w:sz="0" w:space="0" w:color="auto"/>
              </w:divBdr>
            </w:div>
            <w:div w:id="68038098">
              <w:marLeft w:val="0"/>
              <w:marRight w:val="0"/>
              <w:marTop w:val="0"/>
              <w:marBottom w:val="0"/>
              <w:divBdr>
                <w:top w:val="none" w:sz="0" w:space="0" w:color="auto"/>
                <w:left w:val="none" w:sz="0" w:space="0" w:color="auto"/>
                <w:bottom w:val="none" w:sz="0" w:space="0" w:color="auto"/>
                <w:right w:val="none" w:sz="0" w:space="0" w:color="auto"/>
              </w:divBdr>
            </w:div>
            <w:div w:id="1545019536">
              <w:marLeft w:val="0"/>
              <w:marRight w:val="0"/>
              <w:marTop w:val="0"/>
              <w:marBottom w:val="0"/>
              <w:divBdr>
                <w:top w:val="none" w:sz="0" w:space="0" w:color="auto"/>
                <w:left w:val="none" w:sz="0" w:space="0" w:color="auto"/>
                <w:bottom w:val="none" w:sz="0" w:space="0" w:color="auto"/>
                <w:right w:val="none" w:sz="0" w:space="0" w:color="auto"/>
              </w:divBdr>
            </w:div>
            <w:div w:id="1084835654">
              <w:marLeft w:val="0"/>
              <w:marRight w:val="0"/>
              <w:marTop w:val="0"/>
              <w:marBottom w:val="0"/>
              <w:divBdr>
                <w:top w:val="none" w:sz="0" w:space="0" w:color="auto"/>
                <w:left w:val="none" w:sz="0" w:space="0" w:color="auto"/>
                <w:bottom w:val="none" w:sz="0" w:space="0" w:color="auto"/>
                <w:right w:val="none" w:sz="0" w:space="0" w:color="auto"/>
              </w:divBdr>
            </w:div>
            <w:div w:id="2001737713">
              <w:marLeft w:val="0"/>
              <w:marRight w:val="0"/>
              <w:marTop w:val="0"/>
              <w:marBottom w:val="0"/>
              <w:divBdr>
                <w:top w:val="none" w:sz="0" w:space="0" w:color="auto"/>
                <w:left w:val="none" w:sz="0" w:space="0" w:color="auto"/>
                <w:bottom w:val="none" w:sz="0" w:space="0" w:color="auto"/>
                <w:right w:val="none" w:sz="0" w:space="0" w:color="auto"/>
              </w:divBdr>
            </w:div>
            <w:div w:id="176383908">
              <w:marLeft w:val="0"/>
              <w:marRight w:val="0"/>
              <w:marTop w:val="0"/>
              <w:marBottom w:val="0"/>
              <w:divBdr>
                <w:top w:val="none" w:sz="0" w:space="0" w:color="auto"/>
                <w:left w:val="none" w:sz="0" w:space="0" w:color="auto"/>
                <w:bottom w:val="none" w:sz="0" w:space="0" w:color="auto"/>
                <w:right w:val="none" w:sz="0" w:space="0" w:color="auto"/>
              </w:divBdr>
            </w:div>
            <w:div w:id="654604815">
              <w:marLeft w:val="0"/>
              <w:marRight w:val="0"/>
              <w:marTop w:val="0"/>
              <w:marBottom w:val="0"/>
              <w:divBdr>
                <w:top w:val="none" w:sz="0" w:space="0" w:color="auto"/>
                <w:left w:val="none" w:sz="0" w:space="0" w:color="auto"/>
                <w:bottom w:val="none" w:sz="0" w:space="0" w:color="auto"/>
                <w:right w:val="none" w:sz="0" w:space="0" w:color="auto"/>
              </w:divBdr>
            </w:div>
            <w:div w:id="1346439131">
              <w:marLeft w:val="0"/>
              <w:marRight w:val="0"/>
              <w:marTop w:val="0"/>
              <w:marBottom w:val="0"/>
              <w:divBdr>
                <w:top w:val="none" w:sz="0" w:space="0" w:color="auto"/>
                <w:left w:val="none" w:sz="0" w:space="0" w:color="auto"/>
                <w:bottom w:val="none" w:sz="0" w:space="0" w:color="auto"/>
                <w:right w:val="none" w:sz="0" w:space="0" w:color="auto"/>
              </w:divBdr>
            </w:div>
            <w:div w:id="1636448104">
              <w:marLeft w:val="0"/>
              <w:marRight w:val="0"/>
              <w:marTop w:val="0"/>
              <w:marBottom w:val="0"/>
              <w:divBdr>
                <w:top w:val="none" w:sz="0" w:space="0" w:color="auto"/>
                <w:left w:val="none" w:sz="0" w:space="0" w:color="auto"/>
                <w:bottom w:val="none" w:sz="0" w:space="0" w:color="auto"/>
                <w:right w:val="none" w:sz="0" w:space="0" w:color="auto"/>
              </w:divBdr>
            </w:div>
            <w:div w:id="508101386">
              <w:marLeft w:val="0"/>
              <w:marRight w:val="0"/>
              <w:marTop w:val="0"/>
              <w:marBottom w:val="0"/>
              <w:divBdr>
                <w:top w:val="none" w:sz="0" w:space="0" w:color="auto"/>
                <w:left w:val="none" w:sz="0" w:space="0" w:color="auto"/>
                <w:bottom w:val="none" w:sz="0" w:space="0" w:color="auto"/>
                <w:right w:val="none" w:sz="0" w:space="0" w:color="auto"/>
              </w:divBdr>
            </w:div>
            <w:div w:id="642852920">
              <w:marLeft w:val="0"/>
              <w:marRight w:val="0"/>
              <w:marTop w:val="0"/>
              <w:marBottom w:val="0"/>
              <w:divBdr>
                <w:top w:val="none" w:sz="0" w:space="0" w:color="auto"/>
                <w:left w:val="none" w:sz="0" w:space="0" w:color="auto"/>
                <w:bottom w:val="none" w:sz="0" w:space="0" w:color="auto"/>
                <w:right w:val="none" w:sz="0" w:space="0" w:color="auto"/>
              </w:divBdr>
            </w:div>
            <w:div w:id="50739715">
              <w:marLeft w:val="0"/>
              <w:marRight w:val="0"/>
              <w:marTop w:val="0"/>
              <w:marBottom w:val="0"/>
              <w:divBdr>
                <w:top w:val="none" w:sz="0" w:space="0" w:color="auto"/>
                <w:left w:val="none" w:sz="0" w:space="0" w:color="auto"/>
                <w:bottom w:val="none" w:sz="0" w:space="0" w:color="auto"/>
                <w:right w:val="none" w:sz="0" w:space="0" w:color="auto"/>
              </w:divBdr>
            </w:div>
            <w:div w:id="3666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2133">
      <w:bodyDiv w:val="1"/>
      <w:marLeft w:val="0"/>
      <w:marRight w:val="0"/>
      <w:marTop w:val="0"/>
      <w:marBottom w:val="0"/>
      <w:divBdr>
        <w:top w:val="none" w:sz="0" w:space="0" w:color="auto"/>
        <w:left w:val="none" w:sz="0" w:space="0" w:color="auto"/>
        <w:bottom w:val="none" w:sz="0" w:space="0" w:color="auto"/>
        <w:right w:val="none" w:sz="0" w:space="0" w:color="auto"/>
      </w:divBdr>
    </w:div>
    <w:div w:id="336427402">
      <w:bodyDiv w:val="1"/>
      <w:marLeft w:val="0"/>
      <w:marRight w:val="0"/>
      <w:marTop w:val="0"/>
      <w:marBottom w:val="0"/>
      <w:divBdr>
        <w:top w:val="none" w:sz="0" w:space="0" w:color="auto"/>
        <w:left w:val="none" w:sz="0" w:space="0" w:color="auto"/>
        <w:bottom w:val="none" w:sz="0" w:space="0" w:color="auto"/>
        <w:right w:val="none" w:sz="0" w:space="0" w:color="auto"/>
      </w:divBdr>
      <w:divsChild>
        <w:div w:id="1541743145">
          <w:marLeft w:val="0"/>
          <w:marRight w:val="0"/>
          <w:marTop w:val="0"/>
          <w:marBottom w:val="0"/>
          <w:divBdr>
            <w:top w:val="none" w:sz="0" w:space="0" w:color="auto"/>
            <w:left w:val="none" w:sz="0" w:space="0" w:color="auto"/>
            <w:bottom w:val="none" w:sz="0" w:space="0" w:color="auto"/>
            <w:right w:val="none" w:sz="0" w:space="0" w:color="auto"/>
          </w:divBdr>
        </w:div>
      </w:divsChild>
    </w:div>
    <w:div w:id="373390378">
      <w:bodyDiv w:val="1"/>
      <w:marLeft w:val="0"/>
      <w:marRight w:val="0"/>
      <w:marTop w:val="0"/>
      <w:marBottom w:val="0"/>
      <w:divBdr>
        <w:top w:val="none" w:sz="0" w:space="0" w:color="auto"/>
        <w:left w:val="none" w:sz="0" w:space="0" w:color="auto"/>
        <w:bottom w:val="none" w:sz="0" w:space="0" w:color="auto"/>
        <w:right w:val="none" w:sz="0" w:space="0" w:color="auto"/>
      </w:divBdr>
      <w:divsChild>
        <w:div w:id="371225085">
          <w:marLeft w:val="0"/>
          <w:marRight w:val="0"/>
          <w:marTop w:val="0"/>
          <w:marBottom w:val="0"/>
          <w:divBdr>
            <w:top w:val="none" w:sz="0" w:space="0" w:color="auto"/>
            <w:left w:val="none" w:sz="0" w:space="0" w:color="auto"/>
            <w:bottom w:val="none" w:sz="0" w:space="0" w:color="auto"/>
            <w:right w:val="none" w:sz="0" w:space="0" w:color="auto"/>
          </w:divBdr>
        </w:div>
      </w:divsChild>
    </w:div>
    <w:div w:id="395856526">
      <w:bodyDiv w:val="1"/>
      <w:marLeft w:val="0"/>
      <w:marRight w:val="0"/>
      <w:marTop w:val="0"/>
      <w:marBottom w:val="0"/>
      <w:divBdr>
        <w:top w:val="none" w:sz="0" w:space="0" w:color="auto"/>
        <w:left w:val="none" w:sz="0" w:space="0" w:color="auto"/>
        <w:bottom w:val="none" w:sz="0" w:space="0" w:color="auto"/>
        <w:right w:val="none" w:sz="0" w:space="0" w:color="auto"/>
      </w:divBdr>
      <w:divsChild>
        <w:div w:id="978534071">
          <w:marLeft w:val="0"/>
          <w:marRight w:val="0"/>
          <w:marTop w:val="0"/>
          <w:marBottom w:val="0"/>
          <w:divBdr>
            <w:top w:val="none" w:sz="0" w:space="0" w:color="auto"/>
            <w:left w:val="none" w:sz="0" w:space="0" w:color="auto"/>
            <w:bottom w:val="none" w:sz="0" w:space="0" w:color="auto"/>
            <w:right w:val="none" w:sz="0" w:space="0" w:color="auto"/>
          </w:divBdr>
        </w:div>
      </w:divsChild>
    </w:div>
    <w:div w:id="398749040">
      <w:bodyDiv w:val="1"/>
      <w:marLeft w:val="0"/>
      <w:marRight w:val="0"/>
      <w:marTop w:val="0"/>
      <w:marBottom w:val="0"/>
      <w:divBdr>
        <w:top w:val="none" w:sz="0" w:space="0" w:color="auto"/>
        <w:left w:val="none" w:sz="0" w:space="0" w:color="auto"/>
        <w:bottom w:val="none" w:sz="0" w:space="0" w:color="auto"/>
        <w:right w:val="none" w:sz="0" w:space="0" w:color="auto"/>
      </w:divBdr>
      <w:divsChild>
        <w:div w:id="1727296914">
          <w:marLeft w:val="0"/>
          <w:marRight w:val="0"/>
          <w:marTop w:val="0"/>
          <w:marBottom w:val="0"/>
          <w:divBdr>
            <w:top w:val="none" w:sz="0" w:space="0" w:color="auto"/>
            <w:left w:val="none" w:sz="0" w:space="0" w:color="auto"/>
            <w:bottom w:val="none" w:sz="0" w:space="0" w:color="auto"/>
            <w:right w:val="none" w:sz="0" w:space="0" w:color="auto"/>
          </w:divBdr>
        </w:div>
      </w:divsChild>
    </w:div>
    <w:div w:id="444083783">
      <w:bodyDiv w:val="1"/>
      <w:marLeft w:val="0"/>
      <w:marRight w:val="0"/>
      <w:marTop w:val="0"/>
      <w:marBottom w:val="0"/>
      <w:divBdr>
        <w:top w:val="none" w:sz="0" w:space="0" w:color="auto"/>
        <w:left w:val="none" w:sz="0" w:space="0" w:color="auto"/>
        <w:bottom w:val="none" w:sz="0" w:space="0" w:color="auto"/>
        <w:right w:val="none" w:sz="0" w:space="0" w:color="auto"/>
      </w:divBdr>
      <w:divsChild>
        <w:div w:id="984814928">
          <w:marLeft w:val="0"/>
          <w:marRight w:val="0"/>
          <w:marTop w:val="0"/>
          <w:marBottom w:val="0"/>
          <w:divBdr>
            <w:top w:val="none" w:sz="0" w:space="0" w:color="auto"/>
            <w:left w:val="none" w:sz="0" w:space="0" w:color="auto"/>
            <w:bottom w:val="none" w:sz="0" w:space="0" w:color="auto"/>
            <w:right w:val="none" w:sz="0" w:space="0" w:color="auto"/>
          </w:divBdr>
        </w:div>
      </w:divsChild>
    </w:div>
    <w:div w:id="460921957">
      <w:bodyDiv w:val="1"/>
      <w:marLeft w:val="0"/>
      <w:marRight w:val="0"/>
      <w:marTop w:val="0"/>
      <w:marBottom w:val="0"/>
      <w:divBdr>
        <w:top w:val="none" w:sz="0" w:space="0" w:color="auto"/>
        <w:left w:val="none" w:sz="0" w:space="0" w:color="auto"/>
        <w:bottom w:val="none" w:sz="0" w:space="0" w:color="auto"/>
        <w:right w:val="none" w:sz="0" w:space="0" w:color="auto"/>
      </w:divBdr>
      <w:divsChild>
        <w:div w:id="85616618">
          <w:marLeft w:val="0"/>
          <w:marRight w:val="0"/>
          <w:marTop w:val="0"/>
          <w:marBottom w:val="0"/>
          <w:divBdr>
            <w:top w:val="none" w:sz="0" w:space="0" w:color="auto"/>
            <w:left w:val="none" w:sz="0" w:space="0" w:color="auto"/>
            <w:bottom w:val="none" w:sz="0" w:space="0" w:color="auto"/>
            <w:right w:val="none" w:sz="0" w:space="0" w:color="auto"/>
          </w:divBdr>
        </w:div>
      </w:divsChild>
    </w:div>
    <w:div w:id="469398697">
      <w:bodyDiv w:val="1"/>
      <w:marLeft w:val="0"/>
      <w:marRight w:val="0"/>
      <w:marTop w:val="0"/>
      <w:marBottom w:val="0"/>
      <w:divBdr>
        <w:top w:val="none" w:sz="0" w:space="0" w:color="auto"/>
        <w:left w:val="none" w:sz="0" w:space="0" w:color="auto"/>
        <w:bottom w:val="none" w:sz="0" w:space="0" w:color="auto"/>
        <w:right w:val="none" w:sz="0" w:space="0" w:color="auto"/>
      </w:divBdr>
      <w:divsChild>
        <w:div w:id="646975413">
          <w:marLeft w:val="0"/>
          <w:marRight w:val="0"/>
          <w:marTop w:val="0"/>
          <w:marBottom w:val="0"/>
          <w:divBdr>
            <w:top w:val="none" w:sz="0" w:space="0" w:color="auto"/>
            <w:left w:val="none" w:sz="0" w:space="0" w:color="auto"/>
            <w:bottom w:val="none" w:sz="0" w:space="0" w:color="auto"/>
            <w:right w:val="none" w:sz="0" w:space="0" w:color="auto"/>
          </w:divBdr>
        </w:div>
      </w:divsChild>
    </w:div>
    <w:div w:id="472717535">
      <w:bodyDiv w:val="1"/>
      <w:marLeft w:val="0"/>
      <w:marRight w:val="0"/>
      <w:marTop w:val="0"/>
      <w:marBottom w:val="0"/>
      <w:divBdr>
        <w:top w:val="none" w:sz="0" w:space="0" w:color="auto"/>
        <w:left w:val="none" w:sz="0" w:space="0" w:color="auto"/>
        <w:bottom w:val="none" w:sz="0" w:space="0" w:color="auto"/>
        <w:right w:val="none" w:sz="0" w:space="0" w:color="auto"/>
      </w:divBdr>
      <w:divsChild>
        <w:div w:id="891846512">
          <w:marLeft w:val="0"/>
          <w:marRight w:val="0"/>
          <w:marTop w:val="0"/>
          <w:marBottom w:val="0"/>
          <w:divBdr>
            <w:top w:val="none" w:sz="0" w:space="0" w:color="auto"/>
            <w:left w:val="none" w:sz="0" w:space="0" w:color="auto"/>
            <w:bottom w:val="none" w:sz="0" w:space="0" w:color="auto"/>
            <w:right w:val="none" w:sz="0" w:space="0" w:color="auto"/>
          </w:divBdr>
        </w:div>
      </w:divsChild>
    </w:div>
    <w:div w:id="475028164">
      <w:bodyDiv w:val="1"/>
      <w:marLeft w:val="0"/>
      <w:marRight w:val="0"/>
      <w:marTop w:val="0"/>
      <w:marBottom w:val="0"/>
      <w:divBdr>
        <w:top w:val="none" w:sz="0" w:space="0" w:color="auto"/>
        <w:left w:val="none" w:sz="0" w:space="0" w:color="auto"/>
        <w:bottom w:val="none" w:sz="0" w:space="0" w:color="auto"/>
        <w:right w:val="none" w:sz="0" w:space="0" w:color="auto"/>
      </w:divBdr>
    </w:div>
    <w:div w:id="475613151">
      <w:bodyDiv w:val="1"/>
      <w:marLeft w:val="0"/>
      <w:marRight w:val="0"/>
      <w:marTop w:val="0"/>
      <w:marBottom w:val="0"/>
      <w:divBdr>
        <w:top w:val="none" w:sz="0" w:space="0" w:color="auto"/>
        <w:left w:val="none" w:sz="0" w:space="0" w:color="auto"/>
        <w:bottom w:val="none" w:sz="0" w:space="0" w:color="auto"/>
        <w:right w:val="none" w:sz="0" w:space="0" w:color="auto"/>
      </w:divBdr>
      <w:divsChild>
        <w:div w:id="375080529">
          <w:marLeft w:val="0"/>
          <w:marRight w:val="0"/>
          <w:marTop w:val="0"/>
          <w:marBottom w:val="0"/>
          <w:divBdr>
            <w:top w:val="none" w:sz="0" w:space="0" w:color="auto"/>
            <w:left w:val="none" w:sz="0" w:space="0" w:color="auto"/>
            <w:bottom w:val="none" w:sz="0" w:space="0" w:color="auto"/>
            <w:right w:val="none" w:sz="0" w:space="0" w:color="auto"/>
          </w:divBdr>
        </w:div>
      </w:divsChild>
    </w:div>
    <w:div w:id="502168329">
      <w:bodyDiv w:val="1"/>
      <w:marLeft w:val="0"/>
      <w:marRight w:val="0"/>
      <w:marTop w:val="0"/>
      <w:marBottom w:val="0"/>
      <w:divBdr>
        <w:top w:val="none" w:sz="0" w:space="0" w:color="auto"/>
        <w:left w:val="none" w:sz="0" w:space="0" w:color="auto"/>
        <w:bottom w:val="none" w:sz="0" w:space="0" w:color="auto"/>
        <w:right w:val="none" w:sz="0" w:space="0" w:color="auto"/>
      </w:divBdr>
      <w:divsChild>
        <w:div w:id="1795099509">
          <w:marLeft w:val="0"/>
          <w:marRight w:val="0"/>
          <w:marTop w:val="0"/>
          <w:marBottom w:val="0"/>
          <w:divBdr>
            <w:top w:val="none" w:sz="0" w:space="0" w:color="auto"/>
            <w:left w:val="none" w:sz="0" w:space="0" w:color="auto"/>
            <w:bottom w:val="none" w:sz="0" w:space="0" w:color="auto"/>
            <w:right w:val="none" w:sz="0" w:space="0" w:color="auto"/>
          </w:divBdr>
        </w:div>
      </w:divsChild>
    </w:div>
    <w:div w:id="503253222">
      <w:bodyDiv w:val="1"/>
      <w:marLeft w:val="0"/>
      <w:marRight w:val="0"/>
      <w:marTop w:val="0"/>
      <w:marBottom w:val="0"/>
      <w:divBdr>
        <w:top w:val="none" w:sz="0" w:space="0" w:color="auto"/>
        <w:left w:val="none" w:sz="0" w:space="0" w:color="auto"/>
        <w:bottom w:val="none" w:sz="0" w:space="0" w:color="auto"/>
        <w:right w:val="none" w:sz="0" w:space="0" w:color="auto"/>
      </w:divBdr>
      <w:divsChild>
        <w:div w:id="1514029652">
          <w:marLeft w:val="0"/>
          <w:marRight w:val="0"/>
          <w:marTop w:val="0"/>
          <w:marBottom w:val="0"/>
          <w:divBdr>
            <w:top w:val="none" w:sz="0" w:space="0" w:color="auto"/>
            <w:left w:val="none" w:sz="0" w:space="0" w:color="auto"/>
            <w:bottom w:val="none" w:sz="0" w:space="0" w:color="auto"/>
            <w:right w:val="none" w:sz="0" w:space="0" w:color="auto"/>
          </w:divBdr>
        </w:div>
      </w:divsChild>
    </w:div>
    <w:div w:id="507407113">
      <w:bodyDiv w:val="1"/>
      <w:marLeft w:val="0"/>
      <w:marRight w:val="0"/>
      <w:marTop w:val="0"/>
      <w:marBottom w:val="0"/>
      <w:divBdr>
        <w:top w:val="none" w:sz="0" w:space="0" w:color="auto"/>
        <w:left w:val="none" w:sz="0" w:space="0" w:color="auto"/>
        <w:bottom w:val="none" w:sz="0" w:space="0" w:color="auto"/>
        <w:right w:val="none" w:sz="0" w:space="0" w:color="auto"/>
      </w:divBdr>
    </w:div>
    <w:div w:id="545066634">
      <w:bodyDiv w:val="1"/>
      <w:marLeft w:val="0"/>
      <w:marRight w:val="0"/>
      <w:marTop w:val="0"/>
      <w:marBottom w:val="0"/>
      <w:divBdr>
        <w:top w:val="none" w:sz="0" w:space="0" w:color="auto"/>
        <w:left w:val="none" w:sz="0" w:space="0" w:color="auto"/>
        <w:bottom w:val="none" w:sz="0" w:space="0" w:color="auto"/>
        <w:right w:val="none" w:sz="0" w:space="0" w:color="auto"/>
      </w:divBdr>
      <w:divsChild>
        <w:div w:id="293564942">
          <w:marLeft w:val="0"/>
          <w:marRight w:val="0"/>
          <w:marTop w:val="0"/>
          <w:marBottom w:val="0"/>
          <w:divBdr>
            <w:top w:val="none" w:sz="0" w:space="0" w:color="auto"/>
            <w:left w:val="none" w:sz="0" w:space="0" w:color="auto"/>
            <w:bottom w:val="none" w:sz="0" w:space="0" w:color="auto"/>
            <w:right w:val="none" w:sz="0" w:space="0" w:color="auto"/>
          </w:divBdr>
        </w:div>
      </w:divsChild>
    </w:div>
    <w:div w:id="555359399">
      <w:bodyDiv w:val="1"/>
      <w:marLeft w:val="0"/>
      <w:marRight w:val="0"/>
      <w:marTop w:val="0"/>
      <w:marBottom w:val="0"/>
      <w:divBdr>
        <w:top w:val="none" w:sz="0" w:space="0" w:color="auto"/>
        <w:left w:val="none" w:sz="0" w:space="0" w:color="auto"/>
        <w:bottom w:val="none" w:sz="0" w:space="0" w:color="auto"/>
        <w:right w:val="none" w:sz="0" w:space="0" w:color="auto"/>
      </w:divBdr>
      <w:divsChild>
        <w:div w:id="1834179778">
          <w:marLeft w:val="0"/>
          <w:marRight w:val="0"/>
          <w:marTop w:val="0"/>
          <w:marBottom w:val="0"/>
          <w:divBdr>
            <w:top w:val="none" w:sz="0" w:space="0" w:color="auto"/>
            <w:left w:val="none" w:sz="0" w:space="0" w:color="auto"/>
            <w:bottom w:val="none" w:sz="0" w:space="0" w:color="auto"/>
            <w:right w:val="none" w:sz="0" w:space="0" w:color="auto"/>
          </w:divBdr>
        </w:div>
      </w:divsChild>
    </w:div>
    <w:div w:id="561454100">
      <w:bodyDiv w:val="1"/>
      <w:marLeft w:val="0"/>
      <w:marRight w:val="0"/>
      <w:marTop w:val="0"/>
      <w:marBottom w:val="0"/>
      <w:divBdr>
        <w:top w:val="none" w:sz="0" w:space="0" w:color="auto"/>
        <w:left w:val="none" w:sz="0" w:space="0" w:color="auto"/>
        <w:bottom w:val="none" w:sz="0" w:space="0" w:color="auto"/>
        <w:right w:val="none" w:sz="0" w:space="0" w:color="auto"/>
      </w:divBdr>
      <w:divsChild>
        <w:div w:id="32586510">
          <w:marLeft w:val="0"/>
          <w:marRight w:val="0"/>
          <w:marTop w:val="0"/>
          <w:marBottom w:val="0"/>
          <w:divBdr>
            <w:top w:val="none" w:sz="0" w:space="0" w:color="auto"/>
            <w:left w:val="none" w:sz="0" w:space="0" w:color="auto"/>
            <w:bottom w:val="none" w:sz="0" w:space="0" w:color="auto"/>
            <w:right w:val="none" w:sz="0" w:space="0" w:color="auto"/>
          </w:divBdr>
        </w:div>
      </w:divsChild>
    </w:div>
    <w:div w:id="569652543">
      <w:bodyDiv w:val="1"/>
      <w:marLeft w:val="0"/>
      <w:marRight w:val="0"/>
      <w:marTop w:val="0"/>
      <w:marBottom w:val="0"/>
      <w:divBdr>
        <w:top w:val="none" w:sz="0" w:space="0" w:color="auto"/>
        <w:left w:val="none" w:sz="0" w:space="0" w:color="auto"/>
        <w:bottom w:val="none" w:sz="0" w:space="0" w:color="auto"/>
        <w:right w:val="none" w:sz="0" w:space="0" w:color="auto"/>
      </w:divBdr>
      <w:divsChild>
        <w:div w:id="528568153">
          <w:marLeft w:val="0"/>
          <w:marRight w:val="0"/>
          <w:marTop w:val="0"/>
          <w:marBottom w:val="0"/>
          <w:divBdr>
            <w:top w:val="none" w:sz="0" w:space="0" w:color="auto"/>
            <w:left w:val="none" w:sz="0" w:space="0" w:color="auto"/>
            <w:bottom w:val="none" w:sz="0" w:space="0" w:color="auto"/>
            <w:right w:val="none" w:sz="0" w:space="0" w:color="auto"/>
          </w:divBdr>
        </w:div>
      </w:divsChild>
    </w:div>
    <w:div w:id="581917480">
      <w:bodyDiv w:val="1"/>
      <w:marLeft w:val="0"/>
      <w:marRight w:val="0"/>
      <w:marTop w:val="0"/>
      <w:marBottom w:val="0"/>
      <w:divBdr>
        <w:top w:val="none" w:sz="0" w:space="0" w:color="auto"/>
        <w:left w:val="none" w:sz="0" w:space="0" w:color="auto"/>
        <w:bottom w:val="none" w:sz="0" w:space="0" w:color="auto"/>
        <w:right w:val="none" w:sz="0" w:space="0" w:color="auto"/>
      </w:divBdr>
      <w:divsChild>
        <w:div w:id="1144540943">
          <w:marLeft w:val="0"/>
          <w:marRight w:val="0"/>
          <w:marTop w:val="0"/>
          <w:marBottom w:val="0"/>
          <w:divBdr>
            <w:top w:val="none" w:sz="0" w:space="0" w:color="auto"/>
            <w:left w:val="none" w:sz="0" w:space="0" w:color="auto"/>
            <w:bottom w:val="none" w:sz="0" w:space="0" w:color="auto"/>
            <w:right w:val="none" w:sz="0" w:space="0" w:color="auto"/>
          </w:divBdr>
        </w:div>
      </w:divsChild>
    </w:div>
    <w:div w:id="584537121">
      <w:bodyDiv w:val="1"/>
      <w:marLeft w:val="0"/>
      <w:marRight w:val="0"/>
      <w:marTop w:val="0"/>
      <w:marBottom w:val="0"/>
      <w:divBdr>
        <w:top w:val="none" w:sz="0" w:space="0" w:color="auto"/>
        <w:left w:val="none" w:sz="0" w:space="0" w:color="auto"/>
        <w:bottom w:val="none" w:sz="0" w:space="0" w:color="auto"/>
        <w:right w:val="none" w:sz="0" w:space="0" w:color="auto"/>
      </w:divBdr>
      <w:divsChild>
        <w:div w:id="486171773">
          <w:marLeft w:val="0"/>
          <w:marRight w:val="0"/>
          <w:marTop w:val="0"/>
          <w:marBottom w:val="0"/>
          <w:divBdr>
            <w:top w:val="none" w:sz="0" w:space="0" w:color="auto"/>
            <w:left w:val="none" w:sz="0" w:space="0" w:color="auto"/>
            <w:bottom w:val="none" w:sz="0" w:space="0" w:color="auto"/>
            <w:right w:val="none" w:sz="0" w:space="0" w:color="auto"/>
          </w:divBdr>
          <w:divsChild>
            <w:div w:id="1715734471">
              <w:marLeft w:val="0"/>
              <w:marRight w:val="0"/>
              <w:marTop w:val="0"/>
              <w:marBottom w:val="0"/>
              <w:divBdr>
                <w:top w:val="none" w:sz="0" w:space="0" w:color="auto"/>
                <w:left w:val="none" w:sz="0" w:space="0" w:color="auto"/>
                <w:bottom w:val="none" w:sz="0" w:space="0" w:color="auto"/>
                <w:right w:val="none" w:sz="0" w:space="0" w:color="auto"/>
              </w:divBdr>
            </w:div>
            <w:div w:id="1497576031">
              <w:marLeft w:val="0"/>
              <w:marRight w:val="0"/>
              <w:marTop w:val="0"/>
              <w:marBottom w:val="0"/>
              <w:divBdr>
                <w:top w:val="none" w:sz="0" w:space="0" w:color="auto"/>
                <w:left w:val="none" w:sz="0" w:space="0" w:color="auto"/>
                <w:bottom w:val="none" w:sz="0" w:space="0" w:color="auto"/>
                <w:right w:val="none" w:sz="0" w:space="0" w:color="auto"/>
              </w:divBdr>
            </w:div>
            <w:div w:id="83495304">
              <w:marLeft w:val="0"/>
              <w:marRight w:val="0"/>
              <w:marTop w:val="0"/>
              <w:marBottom w:val="0"/>
              <w:divBdr>
                <w:top w:val="none" w:sz="0" w:space="0" w:color="auto"/>
                <w:left w:val="none" w:sz="0" w:space="0" w:color="auto"/>
                <w:bottom w:val="none" w:sz="0" w:space="0" w:color="auto"/>
                <w:right w:val="none" w:sz="0" w:space="0" w:color="auto"/>
              </w:divBdr>
            </w:div>
            <w:div w:id="1052001483">
              <w:marLeft w:val="0"/>
              <w:marRight w:val="0"/>
              <w:marTop w:val="0"/>
              <w:marBottom w:val="0"/>
              <w:divBdr>
                <w:top w:val="none" w:sz="0" w:space="0" w:color="auto"/>
                <w:left w:val="none" w:sz="0" w:space="0" w:color="auto"/>
                <w:bottom w:val="none" w:sz="0" w:space="0" w:color="auto"/>
                <w:right w:val="none" w:sz="0" w:space="0" w:color="auto"/>
              </w:divBdr>
            </w:div>
            <w:div w:id="1169253004">
              <w:marLeft w:val="0"/>
              <w:marRight w:val="0"/>
              <w:marTop w:val="0"/>
              <w:marBottom w:val="0"/>
              <w:divBdr>
                <w:top w:val="none" w:sz="0" w:space="0" w:color="auto"/>
                <w:left w:val="none" w:sz="0" w:space="0" w:color="auto"/>
                <w:bottom w:val="none" w:sz="0" w:space="0" w:color="auto"/>
                <w:right w:val="none" w:sz="0" w:space="0" w:color="auto"/>
              </w:divBdr>
            </w:div>
            <w:div w:id="896166670">
              <w:marLeft w:val="0"/>
              <w:marRight w:val="0"/>
              <w:marTop w:val="0"/>
              <w:marBottom w:val="0"/>
              <w:divBdr>
                <w:top w:val="none" w:sz="0" w:space="0" w:color="auto"/>
                <w:left w:val="none" w:sz="0" w:space="0" w:color="auto"/>
                <w:bottom w:val="none" w:sz="0" w:space="0" w:color="auto"/>
                <w:right w:val="none" w:sz="0" w:space="0" w:color="auto"/>
              </w:divBdr>
            </w:div>
            <w:div w:id="2782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6775">
      <w:bodyDiv w:val="1"/>
      <w:marLeft w:val="0"/>
      <w:marRight w:val="0"/>
      <w:marTop w:val="0"/>
      <w:marBottom w:val="0"/>
      <w:divBdr>
        <w:top w:val="none" w:sz="0" w:space="0" w:color="auto"/>
        <w:left w:val="none" w:sz="0" w:space="0" w:color="auto"/>
        <w:bottom w:val="none" w:sz="0" w:space="0" w:color="auto"/>
        <w:right w:val="none" w:sz="0" w:space="0" w:color="auto"/>
      </w:divBdr>
      <w:divsChild>
        <w:div w:id="710154596">
          <w:marLeft w:val="0"/>
          <w:marRight w:val="0"/>
          <w:marTop w:val="0"/>
          <w:marBottom w:val="0"/>
          <w:divBdr>
            <w:top w:val="none" w:sz="0" w:space="0" w:color="auto"/>
            <w:left w:val="none" w:sz="0" w:space="0" w:color="auto"/>
            <w:bottom w:val="none" w:sz="0" w:space="0" w:color="auto"/>
            <w:right w:val="none" w:sz="0" w:space="0" w:color="auto"/>
          </w:divBdr>
        </w:div>
      </w:divsChild>
    </w:div>
    <w:div w:id="624501249">
      <w:bodyDiv w:val="1"/>
      <w:marLeft w:val="0"/>
      <w:marRight w:val="0"/>
      <w:marTop w:val="0"/>
      <w:marBottom w:val="0"/>
      <w:divBdr>
        <w:top w:val="none" w:sz="0" w:space="0" w:color="auto"/>
        <w:left w:val="none" w:sz="0" w:space="0" w:color="auto"/>
        <w:bottom w:val="none" w:sz="0" w:space="0" w:color="auto"/>
        <w:right w:val="none" w:sz="0" w:space="0" w:color="auto"/>
      </w:divBdr>
      <w:divsChild>
        <w:div w:id="1005785894">
          <w:marLeft w:val="0"/>
          <w:marRight w:val="0"/>
          <w:marTop w:val="0"/>
          <w:marBottom w:val="0"/>
          <w:divBdr>
            <w:top w:val="none" w:sz="0" w:space="0" w:color="auto"/>
            <w:left w:val="none" w:sz="0" w:space="0" w:color="auto"/>
            <w:bottom w:val="none" w:sz="0" w:space="0" w:color="auto"/>
            <w:right w:val="none" w:sz="0" w:space="0" w:color="auto"/>
          </w:divBdr>
        </w:div>
      </w:divsChild>
    </w:div>
    <w:div w:id="625281477">
      <w:bodyDiv w:val="1"/>
      <w:marLeft w:val="0"/>
      <w:marRight w:val="0"/>
      <w:marTop w:val="0"/>
      <w:marBottom w:val="0"/>
      <w:divBdr>
        <w:top w:val="none" w:sz="0" w:space="0" w:color="auto"/>
        <w:left w:val="none" w:sz="0" w:space="0" w:color="auto"/>
        <w:bottom w:val="none" w:sz="0" w:space="0" w:color="auto"/>
        <w:right w:val="none" w:sz="0" w:space="0" w:color="auto"/>
      </w:divBdr>
      <w:divsChild>
        <w:div w:id="2028362199">
          <w:marLeft w:val="0"/>
          <w:marRight w:val="0"/>
          <w:marTop w:val="0"/>
          <w:marBottom w:val="0"/>
          <w:divBdr>
            <w:top w:val="none" w:sz="0" w:space="0" w:color="auto"/>
            <w:left w:val="none" w:sz="0" w:space="0" w:color="auto"/>
            <w:bottom w:val="none" w:sz="0" w:space="0" w:color="auto"/>
            <w:right w:val="none" w:sz="0" w:space="0" w:color="auto"/>
          </w:divBdr>
        </w:div>
      </w:divsChild>
    </w:div>
    <w:div w:id="629436654">
      <w:bodyDiv w:val="1"/>
      <w:marLeft w:val="0"/>
      <w:marRight w:val="0"/>
      <w:marTop w:val="0"/>
      <w:marBottom w:val="0"/>
      <w:divBdr>
        <w:top w:val="none" w:sz="0" w:space="0" w:color="auto"/>
        <w:left w:val="none" w:sz="0" w:space="0" w:color="auto"/>
        <w:bottom w:val="none" w:sz="0" w:space="0" w:color="auto"/>
        <w:right w:val="none" w:sz="0" w:space="0" w:color="auto"/>
      </w:divBdr>
      <w:divsChild>
        <w:div w:id="491679029">
          <w:marLeft w:val="0"/>
          <w:marRight w:val="0"/>
          <w:marTop w:val="0"/>
          <w:marBottom w:val="0"/>
          <w:divBdr>
            <w:top w:val="none" w:sz="0" w:space="0" w:color="auto"/>
            <w:left w:val="none" w:sz="0" w:space="0" w:color="auto"/>
            <w:bottom w:val="none" w:sz="0" w:space="0" w:color="auto"/>
            <w:right w:val="none" w:sz="0" w:space="0" w:color="auto"/>
          </w:divBdr>
        </w:div>
      </w:divsChild>
    </w:div>
    <w:div w:id="723064095">
      <w:bodyDiv w:val="1"/>
      <w:marLeft w:val="0"/>
      <w:marRight w:val="0"/>
      <w:marTop w:val="0"/>
      <w:marBottom w:val="0"/>
      <w:divBdr>
        <w:top w:val="none" w:sz="0" w:space="0" w:color="auto"/>
        <w:left w:val="none" w:sz="0" w:space="0" w:color="auto"/>
        <w:bottom w:val="none" w:sz="0" w:space="0" w:color="auto"/>
        <w:right w:val="none" w:sz="0" w:space="0" w:color="auto"/>
      </w:divBdr>
      <w:divsChild>
        <w:div w:id="1538005445">
          <w:marLeft w:val="0"/>
          <w:marRight w:val="0"/>
          <w:marTop w:val="0"/>
          <w:marBottom w:val="0"/>
          <w:divBdr>
            <w:top w:val="none" w:sz="0" w:space="0" w:color="auto"/>
            <w:left w:val="none" w:sz="0" w:space="0" w:color="auto"/>
            <w:bottom w:val="none" w:sz="0" w:space="0" w:color="auto"/>
            <w:right w:val="none" w:sz="0" w:space="0" w:color="auto"/>
          </w:divBdr>
          <w:divsChild>
            <w:div w:id="804153977">
              <w:marLeft w:val="0"/>
              <w:marRight w:val="0"/>
              <w:marTop w:val="0"/>
              <w:marBottom w:val="0"/>
              <w:divBdr>
                <w:top w:val="none" w:sz="0" w:space="0" w:color="auto"/>
                <w:left w:val="none" w:sz="0" w:space="0" w:color="auto"/>
                <w:bottom w:val="none" w:sz="0" w:space="0" w:color="auto"/>
                <w:right w:val="none" w:sz="0" w:space="0" w:color="auto"/>
              </w:divBdr>
            </w:div>
            <w:div w:id="1187061968">
              <w:marLeft w:val="0"/>
              <w:marRight w:val="0"/>
              <w:marTop w:val="0"/>
              <w:marBottom w:val="0"/>
              <w:divBdr>
                <w:top w:val="none" w:sz="0" w:space="0" w:color="auto"/>
                <w:left w:val="none" w:sz="0" w:space="0" w:color="auto"/>
                <w:bottom w:val="none" w:sz="0" w:space="0" w:color="auto"/>
                <w:right w:val="none" w:sz="0" w:space="0" w:color="auto"/>
              </w:divBdr>
            </w:div>
            <w:div w:id="1480489439">
              <w:marLeft w:val="0"/>
              <w:marRight w:val="0"/>
              <w:marTop w:val="0"/>
              <w:marBottom w:val="0"/>
              <w:divBdr>
                <w:top w:val="none" w:sz="0" w:space="0" w:color="auto"/>
                <w:left w:val="none" w:sz="0" w:space="0" w:color="auto"/>
                <w:bottom w:val="none" w:sz="0" w:space="0" w:color="auto"/>
                <w:right w:val="none" w:sz="0" w:space="0" w:color="auto"/>
              </w:divBdr>
            </w:div>
            <w:div w:id="336425849">
              <w:marLeft w:val="0"/>
              <w:marRight w:val="0"/>
              <w:marTop w:val="0"/>
              <w:marBottom w:val="0"/>
              <w:divBdr>
                <w:top w:val="none" w:sz="0" w:space="0" w:color="auto"/>
                <w:left w:val="none" w:sz="0" w:space="0" w:color="auto"/>
                <w:bottom w:val="none" w:sz="0" w:space="0" w:color="auto"/>
                <w:right w:val="none" w:sz="0" w:space="0" w:color="auto"/>
              </w:divBdr>
            </w:div>
            <w:div w:id="86732027">
              <w:marLeft w:val="0"/>
              <w:marRight w:val="0"/>
              <w:marTop w:val="0"/>
              <w:marBottom w:val="0"/>
              <w:divBdr>
                <w:top w:val="none" w:sz="0" w:space="0" w:color="auto"/>
                <w:left w:val="none" w:sz="0" w:space="0" w:color="auto"/>
                <w:bottom w:val="none" w:sz="0" w:space="0" w:color="auto"/>
                <w:right w:val="none" w:sz="0" w:space="0" w:color="auto"/>
              </w:divBdr>
            </w:div>
            <w:div w:id="1904439882">
              <w:marLeft w:val="0"/>
              <w:marRight w:val="0"/>
              <w:marTop w:val="0"/>
              <w:marBottom w:val="0"/>
              <w:divBdr>
                <w:top w:val="none" w:sz="0" w:space="0" w:color="auto"/>
                <w:left w:val="none" w:sz="0" w:space="0" w:color="auto"/>
                <w:bottom w:val="none" w:sz="0" w:space="0" w:color="auto"/>
                <w:right w:val="none" w:sz="0" w:space="0" w:color="auto"/>
              </w:divBdr>
            </w:div>
            <w:div w:id="422535838">
              <w:marLeft w:val="0"/>
              <w:marRight w:val="0"/>
              <w:marTop w:val="0"/>
              <w:marBottom w:val="0"/>
              <w:divBdr>
                <w:top w:val="none" w:sz="0" w:space="0" w:color="auto"/>
                <w:left w:val="none" w:sz="0" w:space="0" w:color="auto"/>
                <w:bottom w:val="none" w:sz="0" w:space="0" w:color="auto"/>
                <w:right w:val="none" w:sz="0" w:space="0" w:color="auto"/>
              </w:divBdr>
            </w:div>
            <w:div w:id="1932927435">
              <w:marLeft w:val="0"/>
              <w:marRight w:val="0"/>
              <w:marTop w:val="0"/>
              <w:marBottom w:val="0"/>
              <w:divBdr>
                <w:top w:val="none" w:sz="0" w:space="0" w:color="auto"/>
                <w:left w:val="none" w:sz="0" w:space="0" w:color="auto"/>
                <w:bottom w:val="none" w:sz="0" w:space="0" w:color="auto"/>
                <w:right w:val="none" w:sz="0" w:space="0" w:color="auto"/>
              </w:divBdr>
            </w:div>
            <w:div w:id="183831482">
              <w:marLeft w:val="0"/>
              <w:marRight w:val="0"/>
              <w:marTop w:val="0"/>
              <w:marBottom w:val="0"/>
              <w:divBdr>
                <w:top w:val="none" w:sz="0" w:space="0" w:color="auto"/>
                <w:left w:val="none" w:sz="0" w:space="0" w:color="auto"/>
                <w:bottom w:val="none" w:sz="0" w:space="0" w:color="auto"/>
                <w:right w:val="none" w:sz="0" w:space="0" w:color="auto"/>
              </w:divBdr>
            </w:div>
            <w:div w:id="2071540697">
              <w:marLeft w:val="0"/>
              <w:marRight w:val="0"/>
              <w:marTop w:val="0"/>
              <w:marBottom w:val="0"/>
              <w:divBdr>
                <w:top w:val="none" w:sz="0" w:space="0" w:color="auto"/>
                <w:left w:val="none" w:sz="0" w:space="0" w:color="auto"/>
                <w:bottom w:val="none" w:sz="0" w:space="0" w:color="auto"/>
                <w:right w:val="none" w:sz="0" w:space="0" w:color="auto"/>
              </w:divBdr>
            </w:div>
            <w:div w:id="818961773">
              <w:marLeft w:val="0"/>
              <w:marRight w:val="0"/>
              <w:marTop w:val="0"/>
              <w:marBottom w:val="0"/>
              <w:divBdr>
                <w:top w:val="none" w:sz="0" w:space="0" w:color="auto"/>
                <w:left w:val="none" w:sz="0" w:space="0" w:color="auto"/>
                <w:bottom w:val="none" w:sz="0" w:space="0" w:color="auto"/>
                <w:right w:val="none" w:sz="0" w:space="0" w:color="auto"/>
              </w:divBdr>
            </w:div>
            <w:div w:id="894193843">
              <w:marLeft w:val="0"/>
              <w:marRight w:val="0"/>
              <w:marTop w:val="0"/>
              <w:marBottom w:val="0"/>
              <w:divBdr>
                <w:top w:val="none" w:sz="0" w:space="0" w:color="auto"/>
                <w:left w:val="none" w:sz="0" w:space="0" w:color="auto"/>
                <w:bottom w:val="none" w:sz="0" w:space="0" w:color="auto"/>
                <w:right w:val="none" w:sz="0" w:space="0" w:color="auto"/>
              </w:divBdr>
            </w:div>
            <w:div w:id="2021924688">
              <w:marLeft w:val="0"/>
              <w:marRight w:val="0"/>
              <w:marTop w:val="0"/>
              <w:marBottom w:val="0"/>
              <w:divBdr>
                <w:top w:val="none" w:sz="0" w:space="0" w:color="auto"/>
                <w:left w:val="none" w:sz="0" w:space="0" w:color="auto"/>
                <w:bottom w:val="none" w:sz="0" w:space="0" w:color="auto"/>
                <w:right w:val="none" w:sz="0" w:space="0" w:color="auto"/>
              </w:divBdr>
            </w:div>
            <w:div w:id="1397706975">
              <w:marLeft w:val="0"/>
              <w:marRight w:val="0"/>
              <w:marTop w:val="0"/>
              <w:marBottom w:val="0"/>
              <w:divBdr>
                <w:top w:val="none" w:sz="0" w:space="0" w:color="auto"/>
                <w:left w:val="none" w:sz="0" w:space="0" w:color="auto"/>
                <w:bottom w:val="none" w:sz="0" w:space="0" w:color="auto"/>
                <w:right w:val="none" w:sz="0" w:space="0" w:color="auto"/>
              </w:divBdr>
            </w:div>
            <w:div w:id="451561977">
              <w:marLeft w:val="0"/>
              <w:marRight w:val="0"/>
              <w:marTop w:val="0"/>
              <w:marBottom w:val="0"/>
              <w:divBdr>
                <w:top w:val="none" w:sz="0" w:space="0" w:color="auto"/>
                <w:left w:val="none" w:sz="0" w:space="0" w:color="auto"/>
                <w:bottom w:val="none" w:sz="0" w:space="0" w:color="auto"/>
                <w:right w:val="none" w:sz="0" w:space="0" w:color="auto"/>
              </w:divBdr>
            </w:div>
            <w:div w:id="2016805960">
              <w:marLeft w:val="0"/>
              <w:marRight w:val="0"/>
              <w:marTop w:val="0"/>
              <w:marBottom w:val="0"/>
              <w:divBdr>
                <w:top w:val="none" w:sz="0" w:space="0" w:color="auto"/>
                <w:left w:val="none" w:sz="0" w:space="0" w:color="auto"/>
                <w:bottom w:val="none" w:sz="0" w:space="0" w:color="auto"/>
                <w:right w:val="none" w:sz="0" w:space="0" w:color="auto"/>
              </w:divBdr>
            </w:div>
            <w:div w:id="1083525065">
              <w:marLeft w:val="0"/>
              <w:marRight w:val="0"/>
              <w:marTop w:val="0"/>
              <w:marBottom w:val="0"/>
              <w:divBdr>
                <w:top w:val="none" w:sz="0" w:space="0" w:color="auto"/>
                <w:left w:val="none" w:sz="0" w:space="0" w:color="auto"/>
                <w:bottom w:val="none" w:sz="0" w:space="0" w:color="auto"/>
                <w:right w:val="none" w:sz="0" w:space="0" w:color="auto"/>
              </w:divBdr>
            </w:div>
            <w:div w:id="2026783142">
              <w:marLeft w:val="0"/>
              <w:marRight w:val="0"/>
              <w:marTop w:val="0"/>
              <w:marBottom w:val="0"/>
              <w:divBdr>
                <w:top w:val="none" w:sz="0" w:space="0" w:color="auto"/>
                <w:left w:val="none" w:sz="0" w:space="0" w:color="auto"/>
                <w:bottom w:val="none" w:sz="0" w:space="0" w:color="auto"/>
                <w:right w:val="none" w:sz="0" w:space="0" w:color="auto"/>
              </w:divBdr>
            </w:div>
            <w:div w:id="626937499">
              <w:marLeft w:val="0"/>
              <w:marRight w:val="0"/>
              <w:marTop w:val="0"/>
              <w:marBottom w:val="0"/>
              <w:divBdr>
                <w:top w:val="none" w:sz="0" w:space="0" w:color="auto"/>
                <w:left w:val="none" w:sz="0" w:space="0" w:color="auto"/>
                <w:bottom w:val="none" w:sz="0" w:space="0" w:color="auto"/>
                <w:right w:val="none" w:sz="0" w:space="0" w:color="auto"/>
              </w:divBdr>
            </w:div>
            <w:div w:id="936325337">
              <w:marLeft w:val="0"/>
              <w:marRight w:val="0"/>
              <w:marTop w:val="0"/>
              <w:marBottom w:val="0"/>
              <w:divBdr>
                <w:top w:val="none" w:sz="0" w:space="0" w:color="auto"/>
                <w:left w:val="none" w:sz="0" w:space="0" w:color="auto"/>
                <w:bottom w:val="none" w:sz="0" w:space="0" w:color="auto"/>
                <w:right w:val="none" w:sz="0" w:space="0" w:color="auto"/>
              </w:divBdr>
            </w:div>
            <w:div w:id="37438080">
              <w:marLeft w:val="0"/>
              <w:marRight w:val="0"/>
              <w:marTop w:val="0"/>
              <w:marBottom w:val="0"/>
              <w:divBdr>
                <w:top w:val="none" w:sz="0" w:space="0" w:color="auto"/>
                <w:left w:val="none" w:sz="0" w:space="0" w:color="auto"/>
                <w:bottom w:val="none" w:sz="0" w:space="0" w:color="auto"/>
                <w:right w:val="none" w:sz="0" w:space="0" w:color="auto"/>
              </w:divBdr>
            </w:div>
            <w:div w:id="1439566128">
              <w:marLeft w:val="0"/>
              <w:marRight w:val="0"/>
              <w:marTop w:val="0"/>
              <w:marBottom w:val="0"/>
              <w:divBdr>
                <w:top w:val="none" w:sz="0" w:space="0" w:color="auto"/>
                <w:left w:val="none" w:sz="0" w:space="0" w:color="auto"/>
                <w:bottom w:val="none" w:sz="0" w:space="0" w:color="auto"/>
                <w:right w:val="none" w:sz="0" w:space="0" w:color="auto"/>
              </w:divBdr>
            </w:div>
            <w:div w:id="19862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1732">
      <w:bodyDiv w:val="1"/>
      <w:marLeft w:val="0"/>
      <w:marRight w:val="0"/>
      <w:marTop w:val="0"/>
      <w:marBottom w:val="0"/>
      <w:divBdr>
        <w:top w:val="none" w:sz="0" w:space="0" w:color="auto"/>
        <w:left w:val="none" w:sz="0" w:space="0" w:color="auto"/>
        <w:bottom w:val="none" w:sz="0" w:space="0" w:color="auto"/>
        <w:right w:val="none" w:sz="0" w:space="0" w:color="auto"/>
      </w:divBdr>
      <w:divsChild>
        <w:div w:id="2004434105">
          <w:marLeft w:val="0"/>
          <w:marRight w:val="0"/>
          <w:marTop w:val="0"/>
          <w:marBottom w:val="0"/>
          <w:divBdr>
            <w:top w:val="none" w:sz="0" w:space="0" w:color="auto"/>
            <w:left w:val="none" w:sz="0" w:space="0" w:color="auto"/>
            <w:bottom w:val="none" w:sz="0" w:space="0" w:color="auto"/>
            <w:right w:val="none" w:sz="0" w:space="0" w:color="auto"/>
          </w:divBdr>
        </w:div>
      </w:divsChild>
    </w:div>
    <w:div w:id="751513918">
      <w:bodyDiv w:val="1"/>
      <w:marLeft w:val="0"/>
      <w:marRight w:val="0"/>
      <w:marTop w:val="0"/>
      <w:marBottom w:val="0"/>
      <w:divBdr>
        <w:top w:val="none" w:sz="0" w:space="0" w:color="auto"/>
        <w:left w:val="none" w:sz="0" w:space="0" w:color="auto"/>
        <w:bottom w:val="none" w:sz="0" w:space="0" w:color="auto"/>
        <w:right w:val="none" w:sz="0" w:space="0" w:color="auto"/>
      </w:divBdr>
    </w:div>
    <w:div w:id="813452489">
      <w:bodyDiv w:val="1"/>
      <w:marLeft w:val="0"/>
      <w:marRight w:val="0"/>
      <w:marTop w:val="0"/>
      <w:marBottom w:val="0"/>
      <w:divBdr>
        <w:top w:val="none" w:sz="0" w:space="0" w:color="auto"/>
        <w:left w:val="none" w:sz="0" w:space="0" w:color="auto"/>
        <w:bottom w:val="none" w:sz="0" w:space="0" w:color="auto"/>
        <w:right w:val="none" w:sz="0" w:space="0" w:color="auto"/>
      </w:divBdr>
      <w:divsChild>
        <w:div w:id="1172767058">
          <w:marLeft w:val="0"/>
          <w:marRight w:val="0"/>
          <w:marTop w:val="0"/>
          <w:marBottom w:val="0"/>
          <w:divBdr>
            <w:top w:val="none" w:sz="0" w:space="0" w:color="auto"/>
            <w:left w:val="none" w:sz="0" w:space="0" w:color="auto"/>
            <w:bottom w:val="none" w:sz="0" w:space="0" w:color="auto"/>
            <w:right w:val="none" w:sz="0" w:space="0" w:color="auto"/>
          </w:divBdr>
        </w:div>
      </w:divsChild>
    </w:div>
    <w:div w:id="874659236">
      <w:bodyDiv w:val="1"/>
      <w:marLeft w:val="0"/>
      <w:marRight w:val="0"/>
      <w:marTop w:val="0"/>
      <w:marBottom w:val="0"/>
      <w:divBdr>
        <w:top w:val="none" w:sz="0" w:space="0" w:color="auto"/>
        <w:left w:val="none" w:sz="0" w:space="0" w:color="auto"/>
        <w:bottom w:val="none" w:sz="0" w:space="0" w:color="auto"/>
        <w:right w:val="none" w:sz="0" w:space="0" w:color="auto"/>
      </w:divBdr>
      <w:divsChild>
        <w:div w:id="2045980566">
          <w:marLeft w:val="0"/>
          <w:marRight w:val="0"/>
          <w:marTop w:val="0"/>
          <w:marBottom w:val="0"/>
          <w:divBdr>
            <w:top w:val="none" w:sz="0" w:space="0" w:color="auto"/>
            <w:left w:val="none" w:sz="0" w:space="0" w:color="auto"/>
            <w:bottom w:val="none" w:sz="0" w:space="0" w:color="auto"/>
            <w:right w:val="none" w:sz="0" w:space="0" w:color="auto"/>
          </w:divBdr>
          <w:divsChild>
            <w:div w:id="621765610">
              <w:marLeft w:val="0"/>
              <w:marRight w:val="0"/>
              <w:marTop w:val="0"/>
              <w:marBottom w:val="0"/>
              <w:divBdr>
                <w:top w:val="none" w:sz="0" w:space="0" w:color="auto"/>
                <w:left w:val="none" w:sz="0" w:space="0" w:color="auto"/>
                <w:bottom w:val="none" w:sz="0" w:space="0" w:color="auto"/>
                <w:right w:val="none" w:sz="0" w:space="0" w:color="auto"/>
              </w:divBdr>
            </w:div>
            <w:div w:id="792410383">
              <w:marLeft w:val="0"/>
              <w:marRight w:val="0"/>
              <w:marTop w:val="0"/>
              <w:marBottom w:val="0"/>
              <w:divBdr>
                <w:top w:val="none" w:sz="0" w:space="0" w:color="auto"/>
                <w:left w:val="none" w:sz="0" w:space="0" w:color="auto"/>
                <w:bottom w:val="none" w:sz="0" w:space="0" w:color="auto"/>
                <w:right w:val="none" w:sz="0" w:space="0" w:color="auto"/>
              </w:divBdr>
            </w:div>
            <w:div w:id="2063869290">
              <w:marLeft w:val="0"/>
              <w:marRight w:val="0"/>
              <w:marTop w:val="0"/>
              <w:marBottom w:val="0"/>
              <w:divBdr>
                <w:top w:val="none" w:sz="0" w:space="0" w:color="auto"/>
                <w:left w:val="none" w:sz="0" w:space="0" w:color="auto"/>
                <w:bottom w:val="none" w:sz="0" w:space="0" w:color="auto"/>
                <w:right w:val="none" w:sz="0" w:space="0" w:color="auto"/>
              </w:divBdr>
            </w:div>
            <w:div w:id="1785269310">
              <w:marLeft w:val="0"/>
              <w:marRight w:val="0"/>
              <w:marTop w:val="0"/>
              <w:marBottom w:val="0"/>
              <w:divBdr>
                <w:top w:val="none" w:sz="0" w:space="0" w:color="auto"/>
                <w:left w:val="none" w:sz="0" w:space="0" w:color="auto"/>
                <w:bottom w:val="none" w:sz="0" w:space="0" w:color="auto"/>
                <w:right w:val="none" w:sz="0" w:space="0" w:color="auto"/>
              </w:divBdr>
            </w:div>
            <w:div w:id="1147278319">
              <w:marLeft w:val="0"/>
              <w:marRight w:val="0"/>
              <w:marTop w:val="0"/>
              <w:marBottom w:val="0"/>
              <w:divBdr>
                <w:top w:val="none" w:sz="0" w:space="0" w:color="auto"/>
                <w:left w:val="none" w:sz="0" w:space="0" w:color="auto"/>
                <w:bottom w:val="none" w:sz="0" w:space="0" w:color="auto"/>
                <w:right w:val="none" w:sz="0" w:space="0" w:color="auto"/>
              </w:divBdr>
            </w:div>
            <w:div w:id="852917118">
              <w:marLeft w:val="0"/>
              <w:marRight w:val="0"/>
              <w:marTop w:val="0"/>
              <w:marBottom w:val="0"/>
              <w:divBdr>
                <w:top w:val="none" w:sz="0" w:space="0" w:color="auto"/>
                <w:left w:val="none" w:sz="0" w:space="0" w:color="auto"/>
                <w:bottom w:val="none" w:sz="0" w:space="0" w:color="auto"/>
                <w:right w:val="none" w:sz="0" w:space="0" w:color="auto"/>
              </w:divBdr>
            </w:div>
            <w:div w:id="1266308527">
              <w:marLeft w:val="0"/>
              <w:marRight w:val="0"/>
              <w:marTop w:val="0"/>
              <w:marBottom w:val="0"/>
              <w:divBdr>
                <w:top w:val="none" w:sz="0" w:space="0" w:color="auto"/>
                <w:left w:val="none" w:sz="0" w:space="0" w:color="auto"/>
                <w:bottom w:val="none" w:sz="0" w:space="0" w:color="auto"/>
                <w:right w:val="none" w:sz="0" w:space="0" w:color="auto"/>
              </w:divBdr>
            </w:div>
            <w:div w:id="1262882727">
              <w:marLeft w:val="0"/>
              <w:marRight w:val="0"/>
              <w:marTop w:val="0"/>
              <w:marBottom w:val="0"/>
              <w:divBdr>
                <w:top w:val="none" w:sz="0" w:space="0" w:color="auto"/>
                <w:left w:val="none" w:sz="0" w:space="0" w:color="auto"/>
                <w:bottom w:val="none" w:sz="0" w:space="0" w:color="auto"/>
                <w:right w:val="none" w:sz="0" w:space="0" w:color="auto"/>
              </w:divBdr>
            </w:div>
            <w:div w:id="183250335">
              <w:marLeft w:val="0"/>
              <w:marRight w:val="0"/>
              <w:marTop w:val="0"/>
              <w:marBottom w:val="0"/>
              <w:divBdr>
                <w:top w:val="none" w:sz="0" w:space="0" w:color="auto"/>
                <w:left w:val="none" w:sz="0" w:space="0" w:color="auto"/>
                <w:bottom w:val="none" w:sz="0" w:space="0" w:color="auto"/>
                <w:right w:val="none" w:sz="0" w:space="0" w:color="auto"/>
              </w:divBdr>
            </w:div>
            <w:div w:id="842280959">
              <w:marLeft w:val="0"/>
              <w:marRight w:val="0"/>
              <w:marTop w:val="0"/>
              <w:marBottom w:val="0"/>
              <w:divBdr>
                <w:top w:val="none" w:sz="0" w:space="0" w:color="auto"/>
                <w:left w:val="none" w:sz="0" w:space="0" w:color="auto"/>
                <w:bottom w:val="none" w:sz="0" w:space="0" w:color="auto"/>
                <w:right w:val="none" w:sz="0" w:space="0" w:color="auto"/>
              </w:divBdr>
            </w:div>
            <w:div w:id="1690401657">
              <w:marLeft w:val="0"/>
              <w:marRight w:val="0"/>
              <w:marTop w:val="0"/>
              <w:marBottom w:val="0"/>
              <w:divBdr>
                <w:top w:val="none" w:sz="0" w:space="0" w:color="auto"/>
                <w:left w:val="none" w:sz="0" w:space="0" w:color="auto"/>
                <w:bottom w:val="none" w:sz="0" w:space="0" w:color="auto"/>
                <w:right w:val="none" w:sz="0" w:space="0" w:color="auto"/>
              </w:divBdr>
            </w:div>
            <w:div w:id="1935817431">
              <w:marLeft w:val="0"/>
              <w:marRight w:val="0"/>
              <w:marTop w:val="0"/>
              <w:marBottom w:val="0"/>
              <w:divBdr>
                <w:top w:val="none" w:sz="0" w:space="0" w:color="auto"/>
                <w:left w:val="none" w:sz="0" w:space="0" w:color="auto"/>
                <w:bottom w:val="none" w:sz="0" w:space="0" w:color="auto"/>
                <w:right w:val="none" w:sz="0" w:space="0" w:color="auto"/>
              </w:divBdr>
            </w:div>
            <w:div w:id="1829785123">
              <w:marLeft w:val="0"/>
              <w:marRight w:val="0"/>
              <w:marTop w:val="0"/>
              <w:marBottom w:val="0"/>
              <w:divBdr>
                <w:top w:val="none" w:sz="0" w:space="0" w:color="auto"/>
                <w:left w:val="none" w:sz="0" w:space="0" w:color="auto"/>
                <w:bottom w:val="none" w:sz="0" w:space="0" w:color="auto"/>
                <w:right w:val="none" w:sz="0" w:space="0" w:color="auto"/>
              </w:divBdr>
            </w:div>
            <w:div w:id="1024360078">
              <w:marLeft w:val="0"/>
              <w:marRight w:val="0"/>
              <w:marTop w:val="0"/>
              <w:marBottom w:val="0"/>
              <w:divBdr>
                <w:top w:val="none" w:sz="0" w:space="0" w:color="auto"/>
                <w:left w:val="none" w:sz="0" w:space="0" w:color="auto"/>
                <w:bottom w:val="none" w:sz="0" w:space="0" w:color="auto"/>
                <w:right w:val="none" w:sz="0" w:space="0" w:color="auto"/>
              </w:divBdr>
            </w:div>
            <w:div w:id="857621137">
              <w:marLeft w:val="0"/>
              <w:marRight w:val="0"/>
              <w:marTop w:val="0"/>
              <w:marBottom w:val="0"/>
              <w:divBdr>
                <w:top w:val="none" w:sz="0" w:space="0" w:color="auto"/>
                <w:left w:val="none" w:sz="0" w:space="0" w:color="auto"/>
                <w:bottom w:val="none" w:sz="0" w:space="0" w:color="auto"/>
                <w:right w:val="none" w:sz="0" w:space="0" w:color="auto"/>
              </w:divBdr>
            </w:div>
            <w:div w:id="1340962338">
              <w:marLeft w:val="0"/>
              <w:marRight w:val="0"/>
              <w:marTop w:val="0"/>
              <w:marBottom w:val="0"/>
              <w:divBdr>
                <w:top w:val="none" w:sz="0" w:space="0" w:color="auto"/>
                <w:left w:val="none" w:sz="0" w:space="0" w:color="auto"/>
                <w:bottom w:val="none" w:sz="0" w:space="0" w:color="auto"/>
                <w:right w:val="none" w:sz="0" w:space="0" w:color="auto"/>
              </w:divBdr>
            </w:div>
            <w:div w:id="834497577">
              <w:marLeft w:val="0"/>
              <w:marRight w:val="0"/>
              <w:marTop w:val="0"/>
              <w:marBottom w:val="0"/>
              <w:divBdr>
                <w:top w:val="none" w:sz="0" w:space="0" w:color="auto"/>
                <w:left w:val="none" w:sz="0" w:space="0" w:color="auto"/>
                <w:bottom w:val="none" w:sz="0" w:space="0" w:color="auto"/>
                <w:right w:val="none" w:sz="0" w:space="0" w:color="auto"/>
              </w:divBdr>
            </w:div>
            <w:div w:id="76440600">
              <w:marLeft w:val="0"/>
              <w:marRight w:val="0"/>
              <w:marTop w:val="0"/>
              <w:marBottom w:val="0"/>
              <w:divBdr>
                <w:top w:val="none" w:sz="0" w:space="0" w:color="auto"/>
                <w:left w:val="none" w:sz="0" w:space="0" w:color="auto"/>
                <w:bottom w:val="none" w:sz="0" w:space="0" w:color="auto"/>
                <w:right w:val="none" w:sz="0" w:space="0" w:color="auto"/>
              </w:divBdr>
            </w:div>
            <w:div w:id="155653807">
              <w:marLeft w:val="0"/>
              <w:marRight w:val="0"/>
              <w:marTop w:val="0"/>
              <w:marBottom w:val="0"/>
              <w:divBdr>
                <w:top w:val="none" w:sz="0" w:space="0" w:color="auto"/>
                <w:left w:val="none" w:sz="0" w:space="0" w:color="auto"/>
                <w:bottom w:val="none" w:sz="0" w:space="0" w:color="auto"/>
                <w:right w:val="none" w:sz="0" w:space="0" w:color="auto"/>
              </w:divBdr>
            </w:div>
            <w:div w:id="1486556016">
              <w:marLeft w:val="0"/>
              <w:marRight w:val="0"/>
              <w:marTop w:val="0"/>
              <w:marBottom w:val="0"/>
              <w:divBdr>
                <w:top w:val="none" w:sz="0" w:space="0" w:color="auto"/>
                <w:left w:val="none" w:sz="0" w:space="0" w:color="auto"/>
                <w:bottom w:val="none" w:sz="0" w:space="0" w:color="auto"/>
                <w:right w:val="none" w:sz="0" w:space="0" w:color="auto"/>
              </w:divBdr>
            </w:div>
            <w:div w:id="1460953158">
              <w:marLeft w:val="0"/>
              <w:marRight w:val="0"/>
              <w:marTop w:val="0"/>
              <w:marBottom w:val="0"/>
              <w:divBdr>
                <w:top w:val="none" w:sz="0" w:space="0" w:color="auto"/>
                <w:left w:val="none" w:sz="0" w:space="0" w:color="auto"/>
                <w:bottom w:val="none" w:sz="0" w:space="0" w:color="auto"/>
                <w:right w:val="none" w:sz="0" w:space="0" w:color="auto"/>
              </w:divBdr>
            </w:div>
            <w:div w:id="19577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657">
      <w:bodyDiv w:val="1"/>
      <w:marLeft w:val="0"/>
      <w:marRight w:val="0"/>
      <w:marTop w:val="0"/>
      <w:marBottom w:val="0"/>
      <w:divBdr>
        <w:top w:val="none" w:sz="0" w:space="0" w:color="auto"/>
        <w:left w:val="none" w:sz="0" w:space="0" w:color="auto"/>
        <w:bottom w:val="none" w:sz="0" w:space="0" w:color="auto"/>
        <w:right w:val="none" w:sz="0" w:space="0" w:color="auto"/>
      </w:divBdr>
      <w:divsChild>
        <w:div w:id="520360983">
          <w:marLeft w:val="0"/>
          <w:marRight w:val="0"/>
          <w:marTop w:val="0"/>
          <w:marBottom w:val="0"/>
          <w:divBdr>
            <w:top w:val="none" w:sz="0" w:space="0" w:color="auto"/>
            <w:left w:val="none" w:sz="0" w:space="0" w:color="auto"/>
            <w:bottom w:val="none" w:sz="0" w:space="0" w:color="auto"/>
            <w:right w:val="none" w:sz="0" w:space="0" w:color="auto"/>
          </w:divBdr>
          <w:divsChild>
            <w:div w:id="1269509757">
              <w:marLeft w:val="0"/>
              <w:marRight w:val="0"/>
              <w:marTop w:val="0"/>
              <w:marBottom w:val="0"/>
              <w:divBdr>
                <w:top w:val="none" w:sz="0" w:space="0" w:color="auto"/>
                <w:left w:val="none" w:sz="0" w:space="0" w:color="auto"/>
                <w:bottom w:val="none" w:sz="0" w:space="0" w:color="auto"/>
                <w:right w:val="none" w:sz="0" w:space="0" w:color="auto"/>
              </w:divBdr>
            </w:div>
            <w:div w:id="2093699974">
              <w:marLeft w:val="0"/>
              <w:marRight w:val="0"/>
              <w:marTop w:val="0"/>
              <w:marBottom w:val="0"/>
              <w:divBdr>
                <w:top w:val="none" w:sz="0" w:space="0" w:color="auto"/>
                <w:left w:val="none" w:sz="0" w:space="0" w:color="auto"/>
                <w:bottom w:val="none" w:sz="0" w:space="0" w:color="auto"/>
                <w:right w:val="none" w:sz="0" w:space="0" w:color="auto"/>
              </w:divBdr>
            </w:div>
            <w:div w:id="1724020223">
              <w:marLeft w:val="0"/>
              <w:marRight w:val="0"/>
              <w:marTop w:val="0"/>
              <w:marBottom w:val="0"/>
              <w:divBdr>
                <w:top w:val="none" w:sz="0" w:space="0" w:color="auto"/>
                <w:left w:val="none" w:sz="0" w:space="0" w:color="auto"/>
                <w:bottom w:val="none" w:sz="0" w:space="0" w:color="auto"/>
                <w:right w:val="none" w:sz="0" w:space="0" w:color="auto"/>
              </w:divBdr>
            </w:div>
            <w:div w:id="1852799001">
              <w:marLeft w:val="0"/>
              <w:marRight w:val="0"/>
              <w:marTop w:val="0"/>
              <w:marBottom w:val="0"/>
              <w:divBdr>
                <w:top w:val="none" w:sz="0" w:space="0" w:color="auto"/>
                <w:left w:val="none" w:sz="0" w:space="0" w:color="auto"/>
                <w:bottom w:val="none" w:sz="0" w:space="0" w:color="auto"/>
                <w:right w:val="none" w:sz="0" w:space="0" w:color="auto"/>
              </w:divBdr>
            </w:div>
            <w:div w:id="1931818415">
              <w:marLeft w:val="0"/>
              <w:marRight w:val="0"/>
              <w:marTop w:val="0"/>
              <w:marBottom w:val="0"/>
              <w:divBdr>
                <w:top w:val="none" w:sz="0" w:space="0" w:color="auto"/>
                <w:left w:val="none" w:sz="0" w:space="0" w:color="auto"/>
                <w:bottom w:val="none" w:sz="0" w:space="0" w:color="auto"/>
                <w:right w:val="none" w:sz="0" w:space="0" w:color="auto"/>
              </w:divBdr>
            </w:div>
            <w:div w:id="94063450">
              <w:marLeft w:val="0"/>
              <w:marRight w:val="0"/>
              <w:marTop w:val="0"/>
              <w:marBottom w:val="0"/>
              <w:divBdr>
                <w:top w:val="none" w:sz="0" w:space="0" w:color="auto"/>
                <w:left w:val="none" w:sz="0" w:space="0" w:color="auto"/>
                <w:bottom w:val="none" w:sz="0" w:space="0" w:color="auto"/>
                <w:right w:val="none" w:sz="0" w:space="0" w:color="auto"/>
              </w:divBdr>
            </w:div>
            <w:div w:id="1780490221">
              <w:marLeft w:val="0"/>
              <w:marRight w:val="0"/>
              <w:marTop w:val="0"/>
              <w:marBottom w:val="0"/>
              <w:divBdr>
                <w:top w:val="none" w:sz="0" w:space="0" w:color="auto"/>
                <w:left w:val="none" w:sz="0" w:space="0" w:color="auto"/>
                <w:bottom w:val="none" w:sz="0" w:space="0" w:color="auto"/>
                <w:right w:val="none" w:sz="0" w:space="0" w:color="auto"/>
              </w:divBdr>
            </w:div>
            <w:div w:id="1301955137">
              <w:marLeft w:val="0"/>
              <w:marRight w:val="0"/>
              <w:marTop w:val="0"/>
              <w:marBottom w:val="0"/>
              <w:divBdr>
                <w:top w:val="none" w:sz="0" w:space="0" w:color="auto"/>
                <w:left w:val="none" w:sz="0" w:space="0" w:color="auto"/>
                <w:bottom w:val="none" w:sz="0" w:space="0" w:color="auto"/>
                <w:right w:val="none" w:sz="0" w:space="0" w:color="auto"/>
              </w:divBdr>
            </w:div>
            <w:div w:id="1333335557">
              <w:marLeft w:val="0"/>
              <w:marRight w:val="0"/>
              <w:marTop w:val="0"/>
              <w:marBottom w:val="0"/>
              <w:divBdr>
                <w:top w:val="none" w:sz="0" w:space="0" w:color="auto"/>
                <w:left w:val="none" w:sz="0" w:space="0" w:color="auto"/>
                <w:bottom w:val="none" w:sz="0" w:space="0" w:color="auto"/>
                <w:right w:val="none" w:sz="0" w:space="0" w:color="auto"/>
              </w:divBdr>
            </w:div>
            <w:div w:id="1195459848">
              <w:marLeft w:val="0"/>
              <w:marRight w:val="0"/>
              <w:marTop w:val="0"/>
              <w:marBottom w:val="0"/>
              <w:divBdr>
                <w:top w:val="none" w:sz="0" w:space="0" w:color="auto"/>
                <w:left w:val="none" w:sz="0" w:space="0" w:color="auto"/>
                <w:bottom w:val="none" w:sz="0" w:space="0" w:color="auto"/>
                <w:right w:val="none" w:sz="0" w:space="0" w:color="auto"/>
              </w:divBdr>
            </w:div>
            <w:div w:id="1512333868">
              <w:marLeft w:val="0"/>
              <w:marRight w:val="0"/>
              <w:marTop w:val="0"/>
              <w:marBottom w:val="0"/>
              <w:divBdr>
                <w:top w:val="none" w:sz="0" w:space="0" w:color="auto"/>
                <w:left w:val="none" w:sz="0" w:space="0" w:color="auto"/>
                <w:bottom w:val="none" w:sz="0" w:space="0" w:color="auto"/>
                <w:right w:val="none" w:sz="0" w:space="0" w:color="auto"/>
              </w:divBdr>
            </w:div>
            <w:div w:id="16808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5124">
      <w:bodyDiv w:val="1"/>
      <w:marLeft w:val="0"/>
      <w:marRight w:val="0"/>
      <w:marTop w:val="0"/>
      <w:marBottom w:val="0"/>
      <w:divBdr>
        <w:top w:val="none" w:sz="0" w:space="0" w:color="auto"/>
        <w:left w:val="none" w:sz="0" w:space="0" w:color="auto"/>
        <w:bottom w:val="none" w:sz="0" w:space="0" w:color="auto"/>
        <w:right w:val="none" w:sz="0" w:space="0" w:color="auto"/>
      </w:divBdr>
      <w:divsChild>
        <w:div w:id="1659768978">
          <w:marLeft w:val="0"/>
          <w:marRight w:val="0"/>
          <w:marTop w:val="0"/>
          <w:marBottom w:val="0"/>
          <w:divBdr>
            <w:top w:val="none" w:sz="0" w:space="0" w:color="auto"/>
            <w:left w:val="none" w:sz="0" w:space="0" w:color="auto"/>
            <w:bottom w:val="none" w:sz="0" w:space="0" w:color="auto"/>
            <w:right w:val="none" w:sz="0" w:space="0" w:color="auto"/>
          </w:divBdr>
        </w:div>
      </w:divsChild>
    </w:div>
    <w:div w:id="900481399">
      <w:bodyDiv w:val="1"/>
      <w:marLeft w:val="0"/>
      <w:marRight w:val="0"/>
      <w:marTop w:val="0"/>
      <w:marBottom w:val="0"/>
      <w:divBdr>
        <w:top w:val="none" w:sz="0" w:space="0" w:color="auto"/>
        <w:left w:val="none" w:sz="0" w:space="0" w:color="auto"/>
        <w:bottom w:val="none" w:sz="0" w:space="0" w:color="auto"/>
        <w:right w:val="none" w:sz="0" w:space="0" w:color="auto"/>
      </w:divBdr>
      <w:divsChild>
        <w:div w:id="1567761605">
          <w:marLeft w:val="0"/>
          <w:marRight w:val="0"/>
          <w:marTop w:val="0"/>
          <w:marBottom w:val="0"/>
          <w:divBdr>
            <w:top w:val="none" w:sz="0" w:space="0" w:color="auto"/>
            <w:left w:val="none" w:sz="0" w:space="0" w:color="auto"/>
            <w:bottom w:val="none" w:sz="0" w:space="0" w:color="auto"/>
            <w:right w:val="none" w:sz="0" w:space="0" w:color="auto"/>
          </w:divBdr>
        </w:div>
      </w:divsChild>
    </w:div>
    <w:div w:id="948391903">
      <w:bodyDiv w:val="1"/>
      <w:marLeft w:val="0"/>
      <w:marRight w:val="0"/>
      <w:marTop w:val="0"/>
      <w:marBottom w:val="0"/>
      <w:divBdr>
        <w:top w:val="none" w:sz="0" w:space="0" w:color="auto"/>
        <w:left w:val="none" w:sz="0" w:space="0" w:color="auto"/>
        <w:bottom w:val="none" w:sz="0" w:space="0" w:color="auto"/>
        <w:right w:val="none" w:sz="0" w:space="0" w:color="auto"/>
      </w:divBdr>
      <w:divsChild>
        <w:div w:id="1921940954">
          <w:marLeft w:val="0"/>
          <w:marRight w:val="0"/>
          <w:marTop w:val="0"/>
          <w:marBottom w:val="0"/>
          <w:divBdr>
            <w:top w:val="none" w:sz="0" w:space="0" w:color="auto"/>
            <w:left w:val="none" w:sz="0" w:space="0" w:color="auto"/>
            <w:bottom w:val="none" w:sz="0" w:space="0" w:color="auto"/>
            <w:right w:val="none" w:sz="0" w:space="0" w:color="auto"/>
          </w:divBdr>
        </w:div>
      </w:divsChild>
    </w:div>
    <w:div w:id="972060314">
      <w:bodyDiv w:val="1"/>
      <w:marLeft w:val="0"/>
      <w:marRight w:val="0"/>
      <w:marTop w:val="0"/>
      <w:marBottom w:val="0"/>
      <w:divBdr>
        <w:top w:val="none" w:sz="0" w:space="0" w:color="auto"/>
        <w:left w:val="none" w:sz="0" w:space="0" w:color="auto"/>
        <w:bottom w:val="none" w:sz="0" w:space="0" w:color="auto"/>
        <w:right w:val="none" w:sz="0" w:space="0" w:color="auto"/>
      </w:divBdr>
      <w:divsChild>
        <w:div w:id="1893156050">
          <w:marLeft w:val="0"/>
          <w:marRight w:val="0"/>
          <w:marTop w:val="0"/>
          <w:marBottom w:val="0"/>
          <w:divBdr>
            <w:top w:val="none" w:sz="0" w:space="0" w:color="auto"/>
            <w:left w:val="none" w:sz="0" w:space="0" w:color="auto"/>
            <w:bottom w:val="none" w:sz="0" w:space="0" w:color="auto"/>
            <w:right w:val="none" w:sz="0" w:space="0" w:color="auto"/>
          </w:divBdr>
        </w:div>
      </w:divsChild>
    </w:div>
    <w:div w:id="979924609">
      <w:bodyDiv w:val="1"/>
      <w:marLeft w:val="0"/>
      <w:marRight w:val="0"/>
      <w:marTop w:val="0"/>
      <w:marBottom w:val="0"/>
      <w:divBdr>
        <w:top w:val="none" w:sz="0" w:space="0" w:color="auto"/>
        <w:left w:val="none" w:sz="0" w:space="0" w:color="auto"/>
        <w:bottom w:val="none" w:sz="0" w:space="0" w:color="auto"/>
        <w:right w:val="none" w:sz="0" w:space="0" w:color="auto"/>
      </w:divBdr>
      <w:divsChild>
        <w:div w:id="1969048970">
          <w:marLeft w:val="0"/>
          <w:marRight w:val="0"/>
          <w:marTop w:val="0"/>
          <w:marBottom w:val="0"/>
          <w:divBdr>
            <w:top w:val="none" w:sz="0" w:space="0" w:color="auto"/>
            <w:left w:val="none" w:sz="0" w:space="0" w:color="auto"/>
            <w:bottom w:val="none" w:sz="0" w:space="0" w:color="auto"/>
            <w:right w:val="none" w:sz="0" w:space="0" w:color="auto"/>
          </w:divBdr>
        </w:div>
      </w:divsChild>
    </w:div>
    <w:div w:id="1005012416">
      <w:bodyDiv w:val="1"/>
      <w:marLeft w:val="0"/>
      <w:marRight w:val="0"/>
      <w:marTop w:val="0"/>
      <w:marBottom w:val="0"/>
      <w:divBdr>
        <w:top w:val="none" w:sz="0" w:space="0" w:color="auto"/>
        <w:left w:val="none" w:sz="0" w:space="0" w:color="auto"/>
        <w:bottom w:val="none" w:sz="0" w:space="0" w:color="auto"/>
        <w:right w:val="none" w:sz="0" w:space="0" w:color="auto"/>
      </w:divBdr>
      <w:divsChild>
        <w:div w:id="336156740">
          <w:marLeft w:val="0"/>
          <w:marRight w:val="0"/>
          <w:marTop w:val="0"/>
          <w:marBottom w:val="0"/>
          <w:divBdr>
            <w:top w:val="none" w:sz="0" w:space="0" w:color="auto"/>
            <w:left w:val="none" w:sz="0" w:space="0" w:color="auto"/>
            <w:bottom w:val="none" w:sz="0" w:space="0" w:color="auto"/>
            <w:right w:val="none" w:sz="0" w:space="0" w:color="auto"/>
          </w:divBdr>
        </w:div>
      </w:divsChild>
    </w:div>
    <w:div w:id="1034693487">
      <w:bodyDiv w:val="1"/>
      <w:marLeft w:val="0"/>
      <w:marRight w:val="0"/>
      <w:marTop w:val="0"/>
      <w:marBottom w:val="0"/>
      <w:divBdr>
        <w:top w:val="none" w:sz="0" w:space="0" w:color="auto"/>
        <w:left w:val="none" w:sz="0" w:space="0" w:color="auto"/>
        <w:bottom w:val="none" w:sz="0" w:space="0" w:color="auto"/>
        <w:right w:val="none" w:sz="0" w:space="0" w:color="auto"/>
      </w:divBdr>
      <w:divsChild>
        <w:div w:id="1183124622">
          <w:marLeft w:val="0"/>
          <w:marRight w:val="0"/>
          <w:marTop w:val="0"/>
          <w:marBottom w:val="0"/>
          <w:divBdr>
            <w:top w:val="none" w:sz="0" w:space="0" w:color="auto"/>
            <w:left w:val="none" w:sz="0" w:space="0" w:color="auto"/>
            <w:bottom w:val="none" w:sz="0" w:space="0" w:color="auto"/>
            <w:right w:val="none" w:sz="0" w:space="0" w:color="auto"/>
          </w:divBdr>
        </w:div>
      </w:divsChild>
    </w:div>
    <w:div w:id="1039664365">
      <w:bodyDiv w:val="1"/>
      <w:marLeft w:val="0"/>
      <w:marRight w:val="0"/>
      <w:marTop w:val="0"/>
      <w:marBottom w:val="0"/>
      <w:divBdr>
        <w:top w:val="none" w:sz="0" w:space="0" w:color="auto"/>
        <w:left w:val="none" w:sz="0" w:space="0" w:color="auto"/>
        <w:bottom w:val="none" w:sz="0" w:space="0" w:color="auto"/>
        <w:right w:val="none" w:sz="0" w:space="0" w:color="auto"/>
      </w:divBdr>
      <w:divsChild>
        <w:div w:id="1404255344">
          <w:marLeft w:val="0"/>
          <w:marRight w:val="0"/>
          <w:marTop w:val="0"/>
          <w:marBottom w:val="0"/>
          <w:divBdr>
            <w:top w:val="none" w:sz="0" w:space="0" w:color="auto"/>
            <w:left w:val="none" w:sz="0" w:space="0" w:color="auto"/>
            <w:bottom w:val="none" w:sz="0" w:space="0" w:color="auto"/>
            <w:right w:val="none" w:sz="0" w:space="0" w:color="auto"/>
          </w:divBdr>
        </w:div>
      </w:divsChild>
    </w:div>
    <w:div w:id="1052192691">
      <w:bodyDiv w:val="1"/>
      <w:marLeft w:val="0"/>
      <w:marRight w:val="0"/>
      <w:marTop w:val="0"/>
      <w:marBottom w:val="0"/>
      <w:divBdr>
        <w:top w:val="none" w:sz="0" w:space="0" w:color="auto"/>
        <w:left w:val="none" w:sz="0" w:space="0" w:color="auto"/>
        <w:bottom w:val="none" w:sz="0" w:space="0" w:color="auto"/>
        <w:right w:val="none" w:sz="0" w:space="0" w:color="auto"/>
      </w:divBdr>
      <w:divsChild>
        <w:div w:id="1758938282">
          <w:marLeft w:val="0"/>
          <w:marRight w:val="0"/>
          <w:marTop w:val="0"/>
          <w:marBottom w:val="0"/>
          <w:divBdr>
            <w:top w:val="none" w:sz="0" w:space="0" w:color="auto"/>
            <w:left w:val="none" w:sz="0" w:space="0" w:color="auto"/>
            <w:bottom w:val="none" w:sz="0" w:space="0" w:color="auto"/>
            <w:right w:val="none" w:sz="0" w:space="0" w:color="auto"/>
          </w:divBdr>
        </w:div>
      </w:divsChild>
    </w:div>
    <w:div w:id="1057171280">
      <w:bodyDiv w:val="1"/>
      <w:marLeft w:val="0"/>
      <w:marRight w:val="0"/>
      <w:marTop w:val="0"/>
      <w:marBottom w:val="0"/>
      <w:divBdr>
        <w:top w:val="none" w:sz="0" w:space="0" w:color="auto"/>
        <w:left w:val="none" w:sz="0" w:space="0" w:color="auto"/>
        <w:bottom w:val="none" w:sz="0" w:space="0" w:color="auto"/>
        <w:right w:val="none" w:sz="0" w:space="0" w:color="auto"/>
      </w:divBdr>
      <w:divsChild>
        <w:div w:id="675035255">
          <w:marLeft w:val="0"/>
          <w:marRight w:val="0"/>
          <w:marTop w:val="0"/>
          <w:marBottom w:val="0"/>
          <w:divBdr>
            <w:top w:val="none" w:sz="0" w:space="0" w:color="auto"/>
            <w:left w:val="none" w:sz="0" w:space="0" w:color="auto"/>
            <w:bottom w:val="none" w:sz="0" w:space="0" w:color="auto"/>
            <w:right w:val="none" w:sz="0" w:space="0" w:color="auto"/>
          </w:divBdr>
        </w:div>
      </w:divsChild>
    </w:div>
    <w:div w:id="1063332660">
      <w:bodyDiv w:val="1"/>
      <w:marLeft w:val="0"/>
      <w:marRight w:val="0"/>
      <w:marTop w:val="0"/>
      <w:marBottom w:val="0"/>
      <w:divBdr>
        <w:top w:val="none" w:sz="0" w:space="0" w:color="auto"/>
        <w:left w:val="none" w:sz="0" w:space="0" w:color="auto"/>
        <w:bottom w:val="none" w:sz="0" w:space="0" w:color="auto"/>
        <w:right w:val="none" w:sz="0" w:space="0" w:color="auto"/>
      </w:divBdr>
      <w:divsChild>
        <w:div w:id="997729274">
          <w:marLeft w:val="0"/>
          <w:marRight w:val="0"/>
          <w:marTop w:val="0"/>
          <w:marBottom w:val="0"/>
          <w:divBdr>
            <w:top w:val="none" w:sz="0" w:space="0" w:color="auto"/>
            <w:left w:val="none" w:sz="0" w:space="0" w:color="auto"/>
            <w:bottom w:val="none" w:sz="0" w:space="0" w:color="auto"/>
            <w:right w:val="none" w:sz="0" w:space="0" w:color="auto"/>
          </w:divBdr>
        </w:div>
      </w:divsChild>
    </w:div>
    <w:div w:id="1097672704">
      <w:bodyDiv w:val="1"/>
      <w:marLeft w:val="0"/>
      <w:marRight w:val="0"/>
      <w:marTop w:val="0"/>
      <w:marBottom w:val="0"/>
      <w:divBdr>
        <w:top w:val="none" w:sz="0" w:space="0" w:color="auto"/>
        <w:left w:val="none" w:sz="0" w:space="0" w:color="auto"/>
        <w:bottom w:val="none" w:sz="0" w:space="0" w:color="auto"/>
        <w:right w:val="none" w:sz="0" w:space="0" w:color="auto"/>
      </w:divBdr>
      <w:divsChild>
        <w:div w:id="875889549">
          <w:marLeft w:val="0"/>
          <w:marRight w:val="0"/>
          <w:marTop w:val="0"/>
          <w:marBottom w:val="0"/>
          <w:divBdr>
            <w:top w:val="none" w:sz="0" w:space="0" w:color="auto"/>
            <w:left w:val="none" w:sz="0" w:space="0" w:color="auto"/>
            <w:bottom w:val="none" w:sz="0" w:space="0" w:color="auto"/>
            <w:right w:val="none" w:sz="0" w:space="0" w:color="auto"/>
          </w:divBdr>
        </w:div>
      </w:divsChild>
    </w:div>
    <w:div w:id="1105226866">
      <w:bodyDiv w:val="1"/>
      <w:marLeft w:val="0"/>
      <w:marRight w:val="0"/>
      <w:marTop w:val="0"/>
      <w:marBottom w:val="0"/>
      <w:divBdr>
        <w:top w:val="none" w:sz="0" w:space="0" w:color="auto"/>
        <w:left w:val="none" w:sz="0" w:space="0" w:color="auto"/>
        <w:bottom w:val="none" w:sz="0" w:space="0" w:color="auto"/>
        <w:right w:val="none" w:sz="0" w:space="0" w:color="auto"/>
      </w:divBdr>
      <w:divsChild>
        <w:div w:id="1294630052">
          <w:marLeft w:val="0"/>
          <w:marRight w:val="0"/>
          <w:marTop w:val="0"/>
          <w:marBottom w:val="0"/>
          <w:divBdr>
            <w:top w:val="none" w:sz="0" w:space="0" w:color="auto"/>
            <w:left w:val="none" w:sz="0" w:space="0" w:color="auto"/>
            <w:bottom w:val="none" w:sz="0" w:space="0" w:color="auto"/>
            <w:right w:val="none" w:sz="0" w:space="0" w:color="auto"/>
          </w:divBdr>
        </w:div>
      </w:divsChild>
    </w:div>
    <w:div w:id="1114131848">
      <w:bodyDiv w:val="1"/>
      <w:marLeft w:val="0"/>
      <w:marRight w:val="0"/>
      <w:marTop w:val="0"/>
      <w:marBottom w:val="0"/>
      <w:divBdr>
        <w:top w:val="none" w:sz="0" w:space="0" w:color="auto"/>
        <w:left w:val="none" w:sz="0" w:space="0" w:color="auto"/>
        <w:bottom w:val="none" w:sz="0" w:space="0" w:color="auto"/>
        <w:right w:val="none" w:sz="0" w:space="0" w:color="auto"/>
      </w:divBdr>
      <w:divsChild>
        <w:div w:id="1610553100">
          <w:marLeft w:val="0"/>
          <w:marRight w:val="0"/>
          <w:marTop w:val="0"/>
          <w:marBottom w:val="0"/>
          <w:divBdr>
            <w:top w:val="none" w:sz="0" w:space="0" w:color="auto"/>
            <w:left w:val="none" w:sz="0" w:space="0" w:color="auto"/>
            <w:bottom w:val="none" w:sz="0" w:space="0" w:color="auto"/>
            <w:right w:val="none" w:sz="0" w:space="0" w:color="auto"/>
          </w:divBdr>
        </w:div>
      </w:divsChild>
    </w:div>
    <w:div w:id="1125663411">
      <w:bodyDiv w:val="1"/>
      <w:marLeft w:val="0"/>
      <w:marRight w:val="0"/>
      <w:marTop w:val="0"/>
      <w:marBottom w:val="0"/>
      <w:divBdr>
        <w:top w:val="none" w:sz="0" w:space="0" w:color="auto"/>
        <w:left w:val="none" w:sz="0" w:space="0" w:color="auto"/>
        <w:bottom w:val="none" w:sz="0" w:space="0" w:color="auto"/>
        <w:right w:val="none" w:sz="0" w:space="0" w:color="auto"/>
      </w:divBdr>
      <w:divsChild>
        <w:div w:id="1590575557">
          <w:marLeft w:val="0"/>
          <w:marRight w:val="0"/>
          <w:marTop w:val="0"/>
          <w:marBottom w:val="0"/>
          <w:divBdr>
            <w:top w:val="none" w:sz="0" w:space="0" w:color="auto"/>
            <w:left w:val="none" w:sz="0" w:space="0" w:color="auto"/>
            <w:bottom w:val="none" w:sz="0" w:space="0" w:color="auto"/>
            <w:right w:val="none" w:sz="0" w:space="0" w:color="auto"/>
          </w:divBdr>
        </w:div>
      </w:divsChild>
    </w:div>
    <w:div w:id="1144733057">
      <w:bodyDiv w:val="1"/>
      <w:marLeft w:val="0"/>
      <w:marRight w:val="0"/>
      <w:marTop w:val="0"/>
      <w:marBottom w:val="0"/>
      <w:divBdr>
        <w:top w:val="none" w:sz="0" w:space="0" w:color="auto"/>
        <w:left w:val="none" w:sz="0" w:space="0" w:color="auto"/>
        <w:bottom w:val="none" w:sz="0" w:space="0" w:color="auto"/>
        <w:right w:val="none" w:sz="0" w:space="0" w:color="auto"/>
      </w:divBdr>
      <w:divsChild>
        <w:div w:id="13383105">
          <w:marLeft w:val="0"/>
          <w:marRight w:val="0"/>
          <w:marTop w:val="0"/>
          <w:marBottom w:val="0"/>
          <w:divBdr>
            <w:top w:val="none" w:sz="0" w:space="0" w:color="auto"/>
            <w:left w:val="none" w:sz="0" w:space="0" w:color="auto"/>
            <w:bottom w:val="none" w:sz="0" w:space="0" w:color="auto"/>
            <w:right w:val="none" w:sz="0" w:space="0" w:color="auto"/>
          </w:divBdr>
        </w:div>
      </w:divsChild>
    </w:div>
    <w:div w:id="1148859651">
      <w:bodyDiv w:val="1"/>
      <w:marLeft w:val="0"/>
      <w:marRight w:val="0"/>
      <w:marTop w:val="0"/>
      <w:marBottom w:val="0"/>
      <w:divBdr>
        <w:top w:val="none" w:sz="0" w:space="0" w:color="auto"/>
        <w:left w:val="none" w:sz="0" w:space="0" w:color="auto"/>
        <w:bottom w:val="none" w:sz="0" w:space="0" w:color="auto"/>
        <w:right w:val="none" w:sz="0" w:space="0" w:color="auto"/>
      </w:divBdr>
      <w:divsChild>
        <w:div w:id="1509950649">
          <w:marLeft w:val="0"/>
          <w:marRight w:val="0"/>
          <w:marTop w:val="0"/>
          <w:marBottom w:val="0"/>
          <w:divBdr>
            <w:top w:val="none" w:sz="0" w:space="0" w:color="auto"/>
            <w:left w:val="none" w:sz="0" w:space="0" w:color="auto"/>
            <w:bottom w:val="none" w:sz="0" w:space="0" w:color="auto"/>
            <w:right w:val="none" w:sz="0" w:space="0" w:color="auto"/>
          </w:divBdr>
        </w:div>
      </w:divsChild>
    </w:div>
    <w:div w:id="1151172311">
      <w:bodyDiv w:val="1"/>
      <w:marLeft w:val="0"/>
      <w:marRight w:val="0"/>
      <w:marTop w:val="0"/>
      <w:marBottom w:val="0"/>
      <w:divBdr>
        <w:top w:val="none" w:sz="0" w:space="0" w:color="auto"/>
        <w:left w:val="none" w:sz="0" w:space="0" w:color="auto"/>
        <w:bottom w:val="none" w:sz="0" w:space="0" w:color="auto"/>
        <w:right w:val="none" w:sz="0" w:space="0" w:color="auto"/>
      </w:divBdr>
      <w:divsChild>
        <w:div w:id="2108765416">
          <w:marLeft w:val="0"/>
          <w:marRight w:val="0"/>
          <w:marTop w:val="0"/>
          <w:marBottom w:val="0"/>
          <w:divBdr>
            <w:top w:val="none" w:sz="0" w:space="0" w:color="auto"/>
            <w:left w:val="none" w:sz="0" w:space="0" w:color="auto"/>
            <w:bottom w:val="none" w:sz="0" w:space="0" w:color="auto"/>
            <w:right w:val="none" w:sz="0" w:space="0" w:color="auto"/>
          </w:divBdr>
        </w:div>
      </w:divsChild>
    </w:div>
    <w:div w:id="1151172557">
      <w:bodyDiv w:val="1"/>
      <w:marLeft w:val="0"/>
      <w:marRight w:val="0"/>
      <w:marTop w:val="0"/>
      <w:marBottom w:val="0"/>
      <w:divBdr>
        <w:top w:val="none" w:sz="0" w:space="0" w:color="auto"/>
        <w:left w:val="none" w:sz="0" w:space="0" w:color="auto"/>
        <w:bottom w:val="none" w:sz="0" w:space="0" w:color="auto"/>
        <w:right w:val="none" w:sz="0" w:space="0" w:color="auto"/>
      </w:divBdr>
      <w:divsChild>
        <w:div w:id="276986950">
          <w:marLeft w:val="0"/>
          <w:marRight w:val="0"/>
          <w:marTop w:val="0"/>
          <w:marBottom w:val="0"/>
          <w:divBdr>
            <w:top w:val="none" w:sz="0" w:space="0" w:color="auto"/>
            <w:left w:val="none" w:sz="0" w:space="0" w:color="auto"/>
            <w:bottom w:val="none" w:sz="0" w:space="0" w:color="auto"/>
            <w:right w:val="none" w:sz="0" w:space="0" w:color="auto"/>
          </w:divBdr>
        </w:div>
      </w:divsChild>
    </w:div>
    <w:div w:id="1162743682">
      <w:bodyDiv w:val="1"/>
      <w:marLeft w:val="0"/>
      <w:marRight w:val="0"/>
      <w:marTop w:val="0"/>
      <w:marBottom w:val="0"/>
      <w:divBdr>
        <w:top w:val="none" w:sz="0" w:space="0" w:color="auto"/>
        <w:left w:val="none" w:sz="0" w:space="0" w:color="auto"/>
        <w:bottom w:val="none" w:sz="0" w:space="0" w:color="auto"/>
        <w:right w:val="none" w:sz="0" w:space="0" w:color="auto"/>
      </w:divBdr>
      <w:divsChild>
        <w:div w:id="2130083517">
          <w:marLeft w:val="0"/>
          <w:marRight w:val="0"/>
          <w:marTop w:val="0"/>
          <w:marBottom w:val="0"/>
          <w:divBdr>
            <w:top w:val="none" w:sz="0" w:space="0" w:color="auto"/>
            <w:left w:val="none" w:sz="0" w:space="0" w:color="auto"/>
            <w:bottom w:val="none" w:sz="0" w:space="0" w:color="auto"/>
            <w:right w:val="none" w:sz="0" w:space="0" w:color="auto"/>
          </w:divBdr>
        </w:div>
      </w:divsChild>
    </w:div>
    <w:div w:id="1189248310">
      <w:bodyDiv w:val="1"/>
      <w:marLeft w:val="0"/>
      <w:marRight w:val="0"/>
      <w:marTop w:val="0"/>
      <w:marBottom w:val="0"/>
      <w:divBdr>
        <w:top w:val="none" w:sz="0" w:space="0" w:color="auto"/>
        <w:left w:val="none" w:sz="0" w:space="0" w:color="auto"/>
        <w:bottom w:val="none" w:sz="0" w:space="0" w:color="auto"/>
        <w:right w:val="none" w:sz="0" w:space="0" w:color="auto"/>
      </w:divBdr>
      <w:divsChild>
        <w:div w:id="502553545">
          <w:marLeft w:val="0"/>
          <w:marRight w:val="0"/>
          <w:marTop w:val="0"/>
          <w:marBottom w:val="0"/>
          <w:divBdr>
            <w:top w:val="none" w:sz="0" w:space="0" w:color="auto"/>
            <w:left w:val="none" w:sz="0" w:space="0" w:color="auto"/>
            <w:bottom w:val="none" w:sz="0" w:space="0" w:color="auto"/>
            <w:right w:val="none" w:sz="0" w:space="0" w:color="auto"/>
          </w:divBdr>
        </w:div>
      </w:divsChild>
    </w:div>
    <w:div w:id="1203860795">
      <w:bodyDiv w:val="1"/>
      <w:marLeft w:val="0"/>
      <w:marRight w:val="0"/>
      <w:marTop w:val="0"/>
      <w:marBottom w:val="0"/>
      <w:divBdr>
        <w:top w:val="none" w:sz="0" w:space="0" w:color="auto"/>
        <w:left w:val="none" w:sz="0" w:space="0" w:color="auto"/>
        <w:bottom w:val="none" w:sz="0" w:space="0" w:color="auto"/>
        <w:right w:val="none" w:sz="0" w:space="0" w:color="auto"/>
      </w:divBdr>
      <w:divsChild>
        <w:div w:id="1966544335">
          <w:marLeft w:val="0"/>
          <w:marRight w:val="0"/>
          <w:marTop w:val="0"/>
          <w:marBottom w:val="0"/>
          <w:divBdr>
            <w:top w:val="none" w:sz="0" w:space="0" w:color="auto"/>
            <w:left w:val="none" w:sz="0" w:space="0" w:color="auto"/>
            <w:bottom w:val="none" w:sz="0" w:space="0" w:color="auto"/>
            <w:right w:val="none" w:sz="0" w:space="0" w:color="auto"/>
          </w:divBdr>
        </w:div>
      </w:divsChild>
    </w:div>
    <w:div w:id="1256940164">
      <w:bodyDiv w:val="1"/>
      <w:marLeft w:val="0"/>
      <w:marRight w:val="0"/>
      <w:marTop w:val="0"/>
      <w:marBottom w:val="0"/>
      <w:divBdr>
        <w:top w:val="none" w:sz="0" w:space="0" w:color="auto"/>
        <w:left w:val="none" w:sz="0" w:space="0" w:color="auto"/>
        <w:bottom w:val="none" w:sz="0" w:space="0" w:color="auto"/>
        <w:right w:val="none" w:sz="0" w:space="0" w:color="auto"/>
      </w:divBdr>
      <w:divsChild>
        <w:div w:id="487326322">
          <w:marLeft w:val="0"/>
          <w:marRight w:val="0"/>
          <w:marTop w:val="0"/>
          <w:marBottom w:val="0"/>
          <w:divBdr>
            <w:top w:val="none" w:sz="0" w:space="0" w:color="auto"/>
            <w:left w:val="none" w:sz="0" w:space="0" w:color="auto"/>
            <w:bottom w:val="none" w:sz="0" w:space="0" w:color="auto"/>
            <w:right w:val="none" w:sz="0" w:space="0" w:color="auto"/>
          </w:divBdr>
        </w:div>
      </w:divsChild>
    </w:div>
    <w:div w:id="1266424528">
      <w:bodyDiv w:val="1"/>
      <w:marLeft w:val="0"/>
      <w:marRight w:val="0"/>
      <w:marTop w:val="0"/>
      <w:marBottom w:val="0"/>
      <w:divBdr>
        <w:top w:val="none" w:sz="0" w:space="0" w:color="auto"/>
        <w:left w:val="none" w:sz="0" w:space="0" w:color="auto"/>
        <w:bottom w:val="none" w:sz="0" w:space="0" w:color="auto"/>
        <w:right w:val="none" w:sz="0" w:space="0" w:color="auto"/>
      </w:divBdr>
      <w:divsChild>
        <w:div w:id="1249266435">
          <w:marLeft w:val="0"/>
          <w:marRight w:val="0"/>
          <w:marTop w:val="0"/>
          <w:marBottom w:val="0"/>
          <w:divBdr>
            <w:top w:val="none" w:sz="0" w:space="0" w:color="auto"/>
            <w:left w:val="none" w:sz="0" w:space="0" w:color="auto"/>
            <w:bottom w:val="none" w:sz="0" w:space="0" w:color="auto"/>
            <w:right w:val="none" w:sz="0" w:space="0" w:color="auto"/>
          </w:divBdr>
        </w:div>
      </w:divsChild>
    </w:div>
    <w:div w:id="1313173860">
      <w:bodyDiv w:val="1"/>
      <w:marLeft w:val="0"/>
      <w:marRight w:val="0"/>
      <w:marTop w:val="0"/>
      <w:marBottom w:val="0"/>
      <w:divBdr>
        <w:top w:val="none" w:sz="0" w:space="0" w:color="auto"/>
        <w:left w:val="none" w:sz="0" w:space="0" w:color="auto"/>
        <w:bottom w:val="none" w:sz="0" w:space="0" w:color="auto"/>
        <w:right w:val="none" w:sz="0" w:space="0" w:color="auto"/>
      </w:divBdr>
      <w:divsChild>
        <w:div w:id="781193960">
          <w:marLeft w:val="0"/>
          <w:marRight w:val="0"/>
          <w:marTop w:val="0"/>
          <w:marBottom w:val="0"/>
          <w:divBdr>
            <w:top w:val="none" w:sz="0" w:space="0" w:color="auto"/>
            <w:left w:val="none" w:sz="0" w:space="0" w:color="auto"/>
            <w:bottom w:val="none" w:sz="0" w:space="0" w:color="auto"/>
            <w:right w:val="none" w:sz="0" w:space="0" w:color="auto"/>
          </w:divBdr>
        </w:div>
      </w:divsChild>
    </w:div>
    <w:div w:id="1317756324">
      <w:bodyDiv w:val="1"/>
      <w:marLeft w:val="0"/>
      <w:marRight w:val="0"/>
      <w:marTop w:val="0"/>
      <w:marBottom w:val="0"/>
      <w:divBdr>
        <w:top w:val="none" w:sz="0" w:space="0" w:color="auto"/>
        <w:left w:val="none" w:sz="0" w:space="0" w:color="auto"/>
        <w:bottom w:val="none" w:sz="0" w:space="0" w:color="auto"/>
        <w:right w:val="none" w:sz="0" w:space="0" w:color="auto"/>
      </w:divBdr>
      <w:divsChild>
        <w:div w:id="885995856">
          <w:marLeft w:val="0"/>
          <w:marRight w:val="0"/>
          <w:marTop w:val="0"/>
          <w:marBottom w:val="0"/>
          <w:divBdr>
            <w:top w:val="none" w:sz="0" w:space="0" w:color="auto"/>
            <w:left w:val="none" w:sz="0" w:space="0" w:color="auto"/>
            <w:bottom w:val="none" w:sz="0" w:space="0" w:color="auto"/>
            <w:right w:val="none" w:sz="0" w:space="0" w:color="auto"/>
          </w:divBdr>
        </w:div>
      </w:divsChild>
    </w:div>
    <w:div w:id="1332219166">
      <w:bodyDiv w:val="1"/>
      <w:marLeft w:val="0"/>
      <w:marRight w:val="0"/>
      <w:marTop w:val="0"/>
      <w:marBottom w:val="0"/>
      <w:divBdr>
        <w:top w:val="none" w:sz="0" w:space="0" w:color="auto"/>
        <w:left w:val="none" w:sz="0" w:space="0" w:color="auto"/>
        <w:bottom w:val="none" w:sz="0" w:space="0" w:color="auto"/>
        <w:right w:val="none" w:sz="0" w:space="0" w:color="auto"/>
      </w:divBdr>
      <w:divsChild>
        <w:div w:id="398401737">
          <w:marLeft w:val="0"/>
          <w:marRight w:val="0"/>
          <w:marTop w:val="0"/>
          <w:marBottom w:val="0"/>
          <w:divBdr>
            <w:top w:val="none" w:sz="0" w:space="0" w:color="auto"/>
            <w:left w:val="none" w:sz="0" w:space="0" w:color="auto"/>
            <w:bottom w:val="none" w:sz="0" w:space="0" w:color="auto"/>
            <w:right w:val="none" w:sz="0" w:space="0" w:color="auto"/>
          </w:divBdr>
          <w:divsChild>
            <w:div w:id="984240354">
              <w:marLeft w:val="0"/>
              <w:marRight w:val="0"/>
              <w:marTop w:val="0"/>
              <w:marBottom w:val="0"/>
              <w:divBdr>
                <w:top w:val="none" w:sz="0" w:space="0" w:color="auto"/>
                <w:left w:val="none" w:sz="0" w:space="0" w:color="auto"/>
                <w:bottom w:val="none" w:sz="0" w:space="0" w:color="auto"/>
                <w:right w:val="none" w:sz="0" w:space="0" w:color="auto"/>
              </w:divBdr>
            </w:div>
            <w:div w:id="72556834">
              <w:marLeft w:val="0"/>
              <w:marRight w:val="0"/>
              <w:marTop w:val="0"/>
              <w:marBottom w:val="0"/>
              <w:divBdr>
                <w:top w:val="none" w:sz="0" w:space="0" w:color="auto"/>
                <w:left w:val="none" w:sz="0" w:space="0" w:color="auto"/>
                <w:bottom w:val="none" w:sz="0" w:space="0" w:color="auto"/>
                <w:right w:val="none" w:sz="0" w:space="0" w:color="auto"/>
              </w:divBdr>
            </w:div>
            <w:div w:id="677923620">
              <w:marLeft w:val="0"/>
              <w:marRight w:val="0"/>
              <w:marTop w:val="0"/>
              <w:marBottom w:val="0"/>
              <w:divBdr>
                <w:top w:val="none" w:sz="0" w:space="0" w:color="auto"/>
                <w:left w:val="none" w:sz="0" w:space="0" w:color="auto"/>
                <w:bottom w:val="none" w:sz="0" w:space="0" w:color="auto"/>
                <w:right w:val="none" w:sz="0" w:space="0" w:color="auto"/>
              </w:divBdr>
            </w:div>
            <w:div w:id="1076170703">
              <w:marLeft w:val="0"/>
              <w:marRight w:val="0"/>
              <w:marTop w:val="0"/>
              <w:marBottom w:val="0"/>
              <w:divBdr>
                <w:top w:val="none" w:sz="0" w:space="0" w:color="auto"/>
                <w:left w:val="none" w:sz="0" w:space="0" w:color="auto"/>
                <w:bottom w:val="none" w:sz="0" w:space="0" w:color="auto"/>
                <w:right w:val="none" w:sz="0" w:space="0" w:color="auto"/>
              </w:divBdr>
            </w:div>
            <w:div w:id="239414753">
              <w:marLeft w:val="0"/>
              <w:marRight w:val="0"/>
              <w:marTop w:val="0"/>
              <w:marBottom w:val="0"/>
              <w:divBdr>
                <w:top w:val="none" w:sz="0" w:space="0" w:color="auto"/>
                <w:left w:val="none" w:sz="0" w:space="0" w:color="auto"/>
                <w:bottom w:val="none" w:sz="0" w:space="0" w:color="auto"/>
                <w:right w:val="none" w:sz="0" w:space="0" w:color="auto"/>
              </w:divBdr>
            </w:div>
            <w:div w:id="852378755">
              <w:marLeft w:val="0"/>
              <w:marRight w:val="0"/>
              <w:marTop w:val="0"/>
              <w:marBottom w:val="0"/>
              <w:divBdr>
                <w:top w:val="none" w:sz="0" w:space="0" w:color="auto"/>
                <w:left w:val="none" w:sz="0" w:space="0" w:color="auto"/>
                <w:bottom w:val="none" w:sz="0" w:space="0" w:color="auto"/>
                <w:right w:val="none" w:sz="0" w:space="0" w:color="auto"/>
              </w:divBdr>
            </w:div>
            <w:div w:id="16532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2970">
      <w:bodyDiv w:val="1"/>
      <w:marLeft w:val="0"/>
      <w:marRight w:val="0"/>
      <w:marTop w:val="0"/>
      <w:marBottom w:val="0"/>
      <w:divBdr>
        <w:top w:val="none" w:sz="0" w:space="0" w:color="auto"/>
        <w:left w:val="none" w:sz="0" w:space="0" w:color="auto"/>
        <w:bottom w:val="none" w:sz="0" w:space="0" w:color="auto"/>
        <w:right w:val="none" w:sz="0" w:space="0" w:color="auto"/>
      </w:divBdr>
      <w:divsChild>
        <w:div w:id="1542941949">
          <w:marLeft w:val="0"/>
          <w:marRight w:val="0"/>
          <w:marTop w:val="0"/>
          <w:marBottom w:val="0"/>
          <w:divBdr>
            <w:top w:val="none" w:sz="0" w:space="0" w:color="auto"/>
            <w:left w:val="none" w:sz="0" w:space="0" w:color="auto"/>
            <w:bottom w:val="none" w:sz="0" w:space="0" w:color="auto"/>
            <w:right w:val="none" w:sz="0" w:space="0" w:color="auto"/>
          </w:divBdr>
        </w:div>
      </w:divsChild>
    </w:div>
    <w:div w:id="1370574045">
      <w:bodyDiv w:val="1"/>
      <w:marLeft w:val="0"/>
      <w:marRight w:val="0"/>
      <w:marTop w:val="0"/>
      <w:marBottom w:val="0"/>
      <w:divBdr>
        <w:top w:val="none" w:sz="0" w:space="0" w:color="auto"/>
        <w:left w:val="none" w:sz="0" w:space="0" w:color="auto"/>
        <w:bottom w:val="none" w:sz="0" w:space="0" w:color="auto"/>
        <w:right w:val="none" w:sz="0" w:space="0" w:color="auto"/>
      </w:divBdr>
      <w:divsChild>
        <w:div w:id="1079181634">
          <w:marLeft w:val="0"/>
          <w:marRight w:val="0"/>
          <w:marTop w:val="0"/>
          <w:marBottom w:val="0"/>
          <w:divBdr>
            <w:top w:val="none" w:sz="0" w:space="0" w:color="auto"/>
            <w:left w:val="none" w:sz="0" w:space="0" w:color="auto"/>
            <w:bottom w:val="none" w:sz="0" w:space="0" w:color="auto"/>
            <w:right w:val="none" w:sz="0" w:space="0" w:color="auto"/>
          </w:divBdr>
        </w:div>
      </w:divsChild>
    </w:div>
    <w:div w:id="1404451119">
      <w:bodyDiv w:val="1"/>
      <w:marLeft w:val="0"/>
      <w:marRight w:val="0"/>
      <w:marTop w:val="0"/>
      <w:marBottom w:val="0"/>
      <w:divBdr>
        <w:top w:val="none" w:sz="0" w:space="0" w:color="auto"/>
        <w:left w:val="none" w:sz="0" w:space="0" w:color="auto"/>
        <w:bottom w:val="none" w:sz="0" w:space="0" w:color="auto"/>
        <w:right w:val="none" w:sz="0" w:space="0" w:color="auto"/>
      </w:divBdr>
      <w:divsChild>
        <w:div w:id="276300572">
          <w:marLeft w:val="0"/>
          <w:marRight w:val="0"/>
          <w:marTop w:val="0"/>
          <w:marBottom w:val="0"/>
          <w:divBdr>
            <w:top w:val="none" w:sz="0" w:space="0" w:color="auto"/>
            <w:left w:val="none" w:sz="0" w:space="0" w:color="auto"/>
            <w:bottom w:val="none" w:sz="0" w:space="0" w:color="auto"/>
            <w:right w:val="none" w:sz="0" w:space="0" w:color="auto"/>
          </w:divBdr>
        </w:div>
      </w:divsChild>
    </w:div>
    <w:div w:id="1406368820">
      <w:bodyDiv w:val="1"/>
      <w:marLeft w:val="0"/>
      <w:marRight w:val="0"/>
      <w:marTop w:val="0"/>
      <w:marBottom w:val="0"/>
      <w:divBdr>
        <w:top w:val="none" w:sz="0" w:space="0" w:color="auto"/>
        <w:left w:val="none" w:sz="0" w:space="0" w:color="auto"/>
        <w:bottom w:val="none" w:sz="0" w:space="0" w:color="auto"/>
        <w:right w:val="none" w:sz="0" w:space="0" w:color="auto"/>
      </w:divBdr>
    </w:div>
    <w:div w:id="1432047392">
      <w:bodyDiv w:val="1"/>
      <w:marLeft w:val="0"/>
      <w:marRight w:val="0"/>
      <w:marTop w:val="0"/>
      <w:marBottom w:val="0"/>
      <w:divBdr>
        <w:top w:val="none" w:sz="0" w:space="0" w:color="auto"/>
        <w:left w:val="none" w:sz="0" w:space="0" w:color="auto"/>
        <w:bottom w:val="none" w:sz="0" w:space="0" w:color="auto"/>
        <w:right w:val="none" w:sz="0" w:space="0" w:color="auto"/>
      </w:divBdr>
      <w:divsChild>
        <w:div w:id="1312061257">
          <w:marLeft w:val="0"/>
          <w:marRight w:val="0"/>
          <w:marTop w:val="0"/>
          <w:marBottom w:val="0"/>
          <w:divBdr>
            <w:top w:val="none" w:sz="0" w:space="0" w:color="auto"/>
            <w:left w:val="none" w:sz="0" w:space="0" w:color="auto"/>
            <w:bottom w:val="none" w:sz="0" w:space="0" w:color="auto"/>
            <w:right w:val="none" w:sz="0" w:space="0" w:color="auto"/>
          </w:divBdr>
        </w:div>
      </w:divsChild>
    </w:div>
    <w:div w:id="1465271446">
      <w:bodyDiv w:val="1"/>
      <w:marLeft w:val="0"/>
      <w:marRight w:val="0"/>
      <w:marTop w:val="0"/>
      <w:marBottom w:val="0"/>
      <w:divBdr>
        <w:top w:val="none" w:sz="0" w:space="0" w:color="auto"/>
        <w:left w:val="none" w:sz="0" w:space="0" w:color="auto"/>
        <w:bottom w:val="none" w:sz="0" w:space="0" w:color="auto"/>
        <w:right w:val="none" w:sz="0" w:space="0" w:color="auto"/>
      </w:divBdr>
      <w:divsChild>
        <w:div w:id="576330482">
          <w:marLeft w:val="0"/>
          <w:marRight w:val="0"/>
          <w:marTop w:val="0"/>
          <w:marBottom w:val="0"/>
          <w:divBdr>
            <w:top w:val="none" w:sz="0" w:space="0" w:color="auto"/>
            <w:left w:val="none" w:sz="0" w:space="0" w:color="auto"/>
            <w:bottom w:val="none" w:sz="0" w:space="0" w:color="auto"/>
            <w:right w:val="none" w:sz="0" w:space="0" w:color="auto"/>
          </w:divBdr>
          <w:divsChild>
            <w:div w:id="1676302369">
              <w:marLeft w:val="0"/>
              <w:marRight w:val="0"/>
              <w:marTop w:val="0"/>
              <w:marBottom w:val="0"/>
              <w:divBdr>
                <w:top w:val="none" w:sz="0" w:space="0" w:color="auto"/>
                <w:left w:val="none" w:sz="0" w:space="0" w:color="auto"/>
                <w:bottom w:val="none" w:sz="0" w:space="0" w:color="auto"/>
                <w:right w:val="none" w:sz="0" w:space="0" w:color="auto"/>
              </w:divBdr>
            </w:div>
            <w:div w:id="2139300442">
              <w:marLeft w:val="0"/>
              <w:marRight w:val="0"/>
              <w:marTop w:val="0"/>
              <w:marBottom w:val="0"/>
              <w:divBdr>
                <w:top w:val="none" w:sz="0" w:space="0" w:color="auto"/>
                <w:left w:val="none" w:sz="0" w:space="0" w:color="auto"/>
                <w:bottom w:val="none" w:sz="0" w:space="0" w:color="auto"/>
                <w:right w:val="none" w:sz="0" w:space="0" w:color="auto"/>
              </w:divBdr>
            </w:div>
            <w:div w:id="1760177192">
              <w:marLeft w:val="0"/>
              <w:marRight w:val="0"/>
              <w:marTop w:val="0"/>
              <w:marBottom w:val="0"/>
              <w:divBdr>
                <w:top w:val="none" w:sz="0" w:space="0" w:color="auto"/>
                <w:left w:val="none" w:sz="0" w:space="0" w:color="auto"/>
                <w:bottom w:val="none" w:sz="0" w:space="0" w:color="auto"/>
                <w:right w:val="none" w:sz="0" w:space="0" w:color="auto"/>
              </w:divBdr>
            </w:div>
            <w:div w:id="403528985">
              <w:marLeft w:val="0"/>
              <w:marRight w:val="0"/>
              <w:marTop w:val="0"/>
              <w:marBottom w:val="0"/>
              <w:divBdr>
                <w:top w:val="none" w:sz="0" w:space="0" w:color="auto"/>
                <w:left w:val="none" w:sz="0" w:space="0" w:color="auto"/>
                <w:bottom w:val="none" w:sz="0" w:space="0" w:color="auto"/>
                <w:right w:val="none" w:sz="0" w:space="0" w:color="auto"/>
              </w:divBdr>
            </w:div>
            <w:div w:id="579408822">
              <w:marLeft w:val="0"/>
              <w:marRight w:val="0"/>
              <w:marTop w:val="0"/>
              <w:marBottom w:val="0"/>
              <w:divBdr>
                <w:top w:val="none" w:sz="0" w:space="0" w:color="auto"/>
                <w:left w:val="none" w:sz="0" w:space="0" w:color="auto"/>
                <w:bottom w:val="none" w:sz="0" w:space="0" w:color="auto"/>
                <w:right w:val="none" w:sz="0" w:space="0" w:color="auto"/>
              </w:divBdr>
            </w:div>
            <w:div w:id="992172959">
              <w:marLeft w:val="0"/>
              <w:marRight w:val="0"/>
              <w:marTop w:val="0"/>
              <w:marBottom w:val="0"/>
              <w:divBdr>
                <w:top w:val="none" w:sz="0" w:space="0" w:color="auto"/>
                <w:left w:val="none" w:sz="0" w:space="0" w:color="auto"/>
                <w:bottom w:val="none" w:sz="0" w:space="0" w:color="auto"/>
                <w:right w:val="none" w:sz="0" w:space="0" w:color="auto"/>
              </w:divBdr>
            </w:div>
            <w:div w:id="243151805">
              <w:marLeft w:val="0"/>
              <w:marRight w:val="0"/>
              <w:marTop w:val="0"/>
              <w:marBottom w:val="0"/>
              <w:divBdr>
                <w:top w:val="none" w:sz="0" w:space="0" w:color="auto"/>
                <w:left w:val="none" w:sz="0" w:space="0" w:color="auto"/>
                <w:bottom w:val="none" w:sz="0" w:space="0" w:color="auto"/>
                <w:right w:val="none" w:sz="0" w:space="0" w:color="auto"/>
              </w:divBdr>
            </w:div>
            <w:div w:id="1721244637">
              <w:marLeft w:val="0"/>
              <w:marRight w:val="0"/>
              <w:marTop w:val="0"/>
              <w:marBottom w:val="0"/>
              <w:divBdr>
                <w:top w:val="none" w:sz="0" w:space="0" w:color="auto"/>
                <w:left w:val="none" w:sz="0" w:space="0" w:color="auto"/>
                <w:bottom w:val="none" w:sz="0" w:space="0" w:color="auto"/>
                <w:right w:val="none" w:sz="0" w:space="0" w:color="auto"/>
              </w:divBdr>
            </w:div>
            <w:div w:id="2061198452">
              <w:marLeft w:val="0"/>
              <w:marRight w:val="0"/>
              <w:marTop w:val="0"/>
              <w:marBottom w:val="0"/>
              <w:divBdr>
                <w:top w:val="none" w:sz="0" w:space="0" w:color="auto"/>
                <w:left w:val="none" w:sz="0" w:space="0" w:color="auto"/>
                <w:bottom w:val="none" w:sz="0" w:space="0" w:color="auto"/>
                <w:right w:val="none" w:sz="0" w:space="0" w:color="auto"/>
              </w:divBdr>
            </w:div>
            <w:div w:id="15681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3327">
      <w:bodyDiv w:val="1"/>
      <w:marLeft w:val="0"/>
      <w:marRight w:val="0"/>
      <w:marTop w:val="0"/>
      <w:marBottom w:val="0"/>
      <w:divBdr>
        <w:top w:val="none" w:sz="0" w:space="0" w:color="auto"/>
        <w:left w:val="none" w:sz="0" w:space="0" w:color="auto"/>
        <w:bottom w:val="none" w:sz="0" w:space="0" w:color="auto"/>
        <w:right w:val="none" w:sz="0" w:space="0" w:color="auto"/>
      </w:divBdr>
      <w:divsChild>
        <w:div w:id="400173755">
          <w:marLeft w:val="0"/>
          <w:marRight w:val="0"/>
          <w:marTop w:val="0"/>
          <w:marBottom w:val="0"/>
          <w:divBdr>
            <w:top w:val="none" w:sz="0" w:space="0" w:color="auto"/>
            <w:left w:val="none" w:sz="0" w:space="0" w:color="auto"/>
            <w:bottom w:val="none" w:sz="0" w:space="0" w:color="auto"/>
            <w:right w:val="none" w:sz="0" w:space="0" w:color="auto"/>
          </w:divBdr>
        </w:div>
      </w:divsChild>
    </w:div>
    <w:div w:id="1522622403">
      <w:bodyDiv w:val="1"/>
      <w:marLeft w:val="0"/>
      <w:marRight w:val="0"/>
      <w:marTop w:val="0"/>
      <w:marBottom w:val="0"/>
      <w:divBdr>
        <w:top w:val="none" w:sz="0" w:space="0" w:color="auto"/>
        <w:left w:val="none" w:sz="0" w:space="0" w:color="auto"/>
        <w:bottom w:val="none" w:sz="0" w:space="0" w:color="auto"/>
        <w:right w:val="none" w:sz="0" w:space="0" w:color="auto"/>
      </w:divBdr>
      <w:divsChild>
        <w:div w:id="1101417470">
          <w:marLeft w:val="0"/>
          <w:marRight w:val="0"/>
          <w:marTop w:val="0"/>
          <w:marBottom w:val="0"/>
          <w:divBdr>
            <w:top w:val="none" w:sz="0" w:space="0" w:color="auto"/>
            <w:left w:val="none" w:sz="0" w:space="0" w:color="auto"/>
            <w:bottom w:val="none" w:sz="0" w:space="0" w:color="auto"/>
            <w:right w:val="none" w:sz="0" w:space="0" w:color="auto"/>
          </w:divBdr>
        </w:div>
      </w:divsChild>
    </w:div>
    <w:div w:id="1537887703">
      <w:bodyDiv w:val="1"/>
      <w:marLeft w:val="0"/>
      <w:marRight w:val="0"/>
      <w:marTop w:val="0"/>
      <w:marBottom w:val="0"/>
      <w:divBdr>
        <w:top w:val="none" w:sz="0" w:space="0" w:color="auto"/>
        <w:left w:val="none" w:sz="0" w:space="0" w:color="auto"/>
        <w:bottom w:val="none" w:sz="0" w:space="0" w:color="auto"/>
        <w:right w:val="none" w:sz="0" w:space="0" w:color="auto"/>
      </w:divBdr>
    </w:div>
    <w:div w:id="1543131151">
      <w:bodyDiv w:val="1"/>
      <w:marLeft w:val="0"/>
      <w:marRight w:val="0"/>
      <w:marTop w:val="0"/>
      <w:marBottom w:val="0"/>
      <w:divBdr>
        <w:top w:val="none" w:sz="0" w:space="0" w:color="auto"/>
        <w:left w:val="none" w:sz="0" w:space="0" w:color="auto"/>
        <w:bottom w:val="none" w:sz="0" w:space="0" w:color="auto"/>
        <w:right w:val="none" w:sz="0" w:space="0" w:color="auto"/>
      </w:divBdr>
      <w:divsChild>
        <w:div w:id="1822118880">
          <w:marLeft w:val="0"/>
          <w:marRight w:val="0"/>
          <w:marTop w:val="0"/>
          <w:marBottom w:val="0"/>
          <w:divBdr>
            <w:top w:val="none" w:sz="0" w:space="0" w:color="auto"/>
            <w:left w:val="none" w:sz="0" w:space="0" w:color="auto"/>
            <w:bottom w:val="none" w:sz="0" w:space="0" w:color="auto"/>
            <w:right w:val="none" w:sz="0" w:space="0" w:color="auto"/>
          </w:divBdr>
          <w:divsChild>
            <w:div w:id="1681616363">
              <w:marLeft w:val="0"/>
              <w:marRight w:val="0"/>
              <w:marTop w:val="0"/>
              <w:marBottom w:val="0"/>
              <w:divBdr>
                <w:top w:val="none" w:sz="0" w:space="0" w:color="auto"/>
                <w:left w:val="none" w:sz="0" w:space="0" w:color="auto"/>
                <w:bottom w:val="none" w:sz="0" w:space="0" w:color="auto"/>
                <w:right w:val="none" w:sz="0" w:space="0" w:color="auto"/>
              </w:divBdr>
            </w:div>
            <w:div w:id="122891181">
              <w:marLeft w:val="0"/>
              <w:marRight w:val="0"/>
              <w:marTop w:val="0"/>
              <w:marBottom w:val="0"/>
              <w:divBdr>
                <w:top w:val="none" w:sz="0" w:space="0" w:color="auto"/>
                <w:left w:val="none" w:sz="0" w:space="0" w:color="auto"/>
                <w:bottom w:val="none" w:sz="0" w:space="0" w:color="auto"/>
                <w:right w:val="none" w:sz="0" w:space="0" w:color="auto"/>
              </w:divBdr>
            </w:div>
            <w:div w:id="725026386">
              <w:marLeft w:val="0"/>
              <w:marRight w:val="0"/>
              <w:marTop w:val="0"/>
              <w:marBottom w:val="0"/>
              <w:divBdr>
                <w:top w:val="none" w:sz="0" w:space="0" w:color="auto"/>
                <w:left w:val="none" w:sz="0" w:space="0" w:color="auto"/>
                <w:bottom w:val="none" w:sz="0" w:space="0" w:color="auto"/>
                <w:right w:val="none" w:sz="0" w:space="0" w:color="auto"/>
              </w:divBdr>
            </w:div>
            <w:div w:id="1897348731">
              <w:marLeft w:val="0"/>
              <w:marRight w:val="0"/>
              <w:marTop w:val="0"/>
              <w:marBottom w:val="0"/>
              <w:divBdr>
                <w:top w:val="none" w:sz="0" w:space="0" w:color="auto"/>
                <w:left w:val="none" w:sz="0" w:space="0" w:color="auto"/>
                <w:bottom w:val="none" w:sz="0" w:space="0" w:color="auto"/>
                <w:right w:val="none" w:sz="0" w:space="0" w:color="auto"/>
              </w:divBdr>
            </w:div>
            <w:div w:id="80183199">
              <w:marLeft w:val="0"/>
              <w:marRight w:val="0"/>
              <w:marTop w:val="0"/>
              <w:marBottom w:val="0"/>
              <w:divBdr>
                <w:top w:val="none" w:sz="0" w:space="0" w:color="auto"/>
                <w:left w:val="none" w:sz="0" w:space="0" w:color="auto"/>
                <w:bottom w:val="none" w:sz="0" w:space="0" w:color="auto"/>
                <w:right w:val="none" w:sz="0" w:space="0" w:color="auto"/>
              </w:divBdr>
            </w:div>
            <w:div w:id="567500811">
              <w:marLeft w:val="0"/>
              <w:marRight w:val="0"/>
              <w:marTop w:val="0"/>
              <w:marBottom w:val="0"/>
              <w:divBdr>
                <w:top w:val="none" w:sz="0" w:space="0" w:color="auto"/>
                <w:left w:val="none" w:sz="0" w:space="0" w:color="auto"/>
                <w:bottom w:val="none" w:sz="0" w:space="0" w:color="auto"/>
                <w:right w:val="none" w:sz="0" w:space="0" w:color="auto"/>
              </w:divBdr>
            </w:div>
            <w:div w:id="810827025">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437139380">
              <w:marLeft w:val="0"/>
              <w:marRight w:val="0"/>
              <w:marTop w:val="0"/>
              <w:marBottom w:val="0"/>
              <w:divBdr>
                <w:top w:val="none" w:sz="0" w:space="0" w:color="auto"/>
                <w:left w:val="none" w:sz="0" w:space="0" w:color="auto"/>
                <w:bottom w:val="none" w:sz="0" w:space="0" w:color="auto"/>
                <w:right w:val="none" w:sz="0" w:space="0" w:color="auto"/>
              </w:divBdr>
            </w:div>
            <w:div w:id="200023297">
              <w:marLeft w:val="0"/>
              <w:marRight w:val="0"/>
              <w:marTop w:val="0"/>
              <w:marBottom w:val="0"/>
              <w:divBdr>
                <w:top w:val="none" w:sz="0" w:space="0" w:color="auto"/>
                <w:left w:val="none" w:sz="0" w:space="0" w:color="auto"/>
                <w:bottom w:val="none" w:sz="0" w:space="0" w:color="auto"/>
                <w:right w:val="none" w:sz="0" w:space="0" w:color="auto"/>
              </w:divBdr>
            </w:div>
            <w:div w:id="104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59164">
      <w:bodyDiv w:val="1"/>
      <w:marLeft w:val="0"/>
      <w:marRight w:val="0"/>
      <w:marTop w:val="0"/>
      <w:marBottom w:val="0"/>
      <w:divBdr>
        <w:top w:val="none" w:sz="0" w:space="0" w:color="auto"/>
        <w:left w:val="none" w:sz="0" w:space="0" w:color="auto"/>
        <w:bottom w:val="none" w:sz="0" w:space="0" w:color="auto"/>
        <w:right w:val="none" w:sz="0" w:space="0" w:color="auto"/>
      </w:divBdr>
      <w:divsChild>
        <w:div w:id="1764765121">
          <w:marLeft w:val="0"/>
          <w:marRight w:val="0"/>
          <w:marTop w:val="0"/>
          <w:marBottom w:val="0"/>
          <w:divBdr>
            <w:top w:val="none" w:sz="0" w:space="0" w:color="auto"/>
            <w:left w:val="none" w:sz="0" w:space="0" w:color="auto"/>
            <w:bottom w:val="none" w:sz="0" w:space="0" w:color="auto"/>
            <w:right w:val="none" w:sz="0" w:space="0" w:color="auto"/>
          </w:divBdr>
        </w:div>
      </w:divsChild>
    </w:div>
    <w:div w:id="1569072679">
      <w:bodyDiv w:val="1"/>
      <w:marLeft w:val="0"/>
      <w:marRight w:val="0"/>
      <w:marTop w:val="0"/>
      <w:marBottom w:val="0"/>
      <w:divBdr>
        <w:top w:val="none" w:sz="0" w:space="0" w:color="auto"/>
        <w:left w:val="none" w:sz="0" w:space="0" w:color="auto"/>
        <w:bottom w:val="none" w:sz="0" w:space="0" w:color="auto"/>
        <w:right w:val="none" w:sz="0" w:space="0" w:color="auto"/>
      </w:divBdr>
      <w:divsChild>
        <w:div w:id="118693826">
          <w:marLeft w:val="0"/>
          <w:marRight w:val="0"/>
          <w:marTop w:val="0"/>
          <w:marBottom w:val="0"/>
          <w:divBdr>
            <w:top w:val="none" w:sz="0" w:space="0" w:color="auto"/>
            <w:left w:val="none" w:sz="0" w:space="0" w:color="auto"/>
            <w:bottom w:val="none" w:sz="0" w:space="0" w:color="auto"/>
            <w:right w:val="none" w:sz="0" w:space="0" w:color="auto"/>
          </w:divBdr>
        </w:div>
      </w:divsChild>
    </w:div>
    <w:div w:id="1571453733">
      <w:bodyDiv w:val="1"/>
      <w:marLeft w:val="0"/>
      <w:marRight w:val="0"/>
      <w:marTop w:val="0"/>
      <w:marBottom w:val="0"/>
      <w:divBdr>
        <w:top w:val="none" w:sz="0" w:space="0" w:color="auto"/>
        <w:left w:val="none" w:sz="0" w:space="0" w:color="auto"/>
        <w:bottom w:val="none" w:sz="0" w:space="0" w:color="auto"/>
        <w:right w:val="none" w:sz="0" w:space="0" w:color="auto"/>
      </w:divBdr>
      <w:divsChild>
        <w:div w:id="681590764">
          <w:marLeft w:val="0"/>
          <w:marRight w:val="0"/>
          <w:marTop w:val="0"/>
          <w:marBottom w:val="0"/>
          <w:divBdr>
            <w:top w:val="none" w:sz="0" w:space="0" w:color="auto"/>
            <w:left w:val="none" w:sz="0" w:space="0" w:color="auto"/>
            <w:bottom w:val="none" w:sz="0" w:space="0" w:color="auto"/>
            <w:right w:val="none" w:sz="0" w:space="0" w:color="auto"/>
          </w:divBdr>
        </w:div>
      </w:divsChild>
    </w:div>
    <w:div w:id="1585064480">
      <w:bodyDiv w:val="1"/>
      <w:marLeft w:val="0"/>
      <w:marRight w:val="0"/>
      <w:marTop w:val="0"/>
      <w:marBottom w:val="0"/>
      <w:divBdr>
        <w:top w:val="none" w:sz="0" w:space="0" w:color="auto"/>
        <w:left w:val="none" w:sz="0" w:space="0" w:color="auto"/>
        <w:bottom w:val="none" w:sz="0" w:space="0" w:color="auto"/>
        <w:right w:val="none" w:sz="0" w:space="0" w:color="auto"/>
      </w:divBdr>
      <w:divsChild>
        <w:div w:id="1366784661">
          <w:marLeft w:val="0"/>
          <w:marRight w:val="0"/>
          <w:marTop w:val="0"/>
          <w:marBottom w:val="0"/>
          <w:divBdr>
            <w:top w:val="none" w:sz="0" w:space="0" w:color="auto"/>
            <w:left w:val="none" w:sz="0" w:space="0" w:color="auto"/>
            <w:bottom w:val="none" w:sz="0" w:space="0" w:color="auto"/>
            <w:right w:val="none" w:sz="0" w:space="0" w:color="auto"/>
          </w:divBdr>
        </w:div>
      </w:divsChild>
    </w:div>
    <w:div w:id="1590656907">
      <w:bodyDiv w:val="1"/>
      <w:marLeft w:val="0"/>
      <w:marRight w:val="0"/>
      <w:marTop w:val="0"/>
      <w:marBottom w:val="0"/>
      <w:divBdr>
        <w:top w:val="none" w:sz="0" w:space="0" w:color="auto"/>
        <w:left w:val="none" w:sz="0" w:space="0" w:color="auto"/>
        <w:bottom w:val="none" w:sz="0" w:space="0" w:color="auto"/>
        <w:right w:val="none" w:sz="0" w:space="0" w:color="auto"/>
      </w:divBdr>
      <w:divsChild>
        <w:div w:id="515463447">
          <w:marLeft w:val="0"/>
          <w:marRight w:val="0"/>
          <w:marTop w:val="0"/>
          <w:marBottom w:val="0"/>
          <w:divBdr>
            <w:top w:val="none" w:sz="0" w:space="0" w:color="auto"/>
            <w:left w:val="none" w:sz="0" w:space="0" w:color="auto"/>
            <w:bottom w:val="none" w:sz="0" w:space="0" w:color="auto"/>
            <w:right w:val="none" w:sz="0" w:space="0" w:color="auto"/>
          </w:divBdr>
        </w:div>
      </w:divsChild>
    </w:div>
    <w:div w:id="1611281943">
      <w:bodyDiv w:val="1"/>
      <w:marLeft w:val="0"/>
      <w:marRight w:val="0"/>
      <w:marTop w:val="0"/>
      <w:marBottom w:val="0"/>
      <w:divBdr>
        <w:top w:val="none" w:sz="0" w:space="0" w:color="auto"/>
        <w:left w:val="none" w:sz="0" w:space="0" w:color="auto"/>
        <w:bottom w:val="none" w:sz="0" w:space="0" w:color="auto"/>
        <w:right w:val="none" w:sz="0" w:space="0" w:color="auto"/>
      </w:divBdr>
      <w:divsChild>
        <w:div w:id="625819381">
          <w:marLeft w:val="0"/>
          <w:marRight w:val="0"/>
          <w:marTop w:val="0"/>
          <w:marBottom w:val="0"/>
          <w:divBdr>
            <w:top w:val="none" w:sz="0" w:space="0" w:color="auto"/>
            <w:left w:val="none" w:sz="0" w:space="0" w:color="auto"/>
            <w:bottom w:val="none" w:sz="0" w:space="0" w:color="auto"/>
            <w:right w:val="none" w:sz="0" w:space="0" w:color="auto"/>
          </w:divBdr>
        </w:div>
      </w:divsChild>
    </w:div>
    <w:div w:id="1621230672">
      <w:bodyDiv w:val="1"/>
      <w:marLeft w:val="0"/>
      <w:marRight w:val="0"/>
      <w:marTop w:val="0"/>
      <w:marBottom w:val="0"/>
      <w:divBdr>
        <w:top w:val="none" w:sz="0" w:space="0" w:color="auto"/>
        <w:left w:val="none" w:sz="0" w:space="0" w:color="auto"/>
        <w:bottom w:val="none" w:sz="0" w:space="0" w:color="auto"/>
        <w:right w:val="none" w:sz="0" w:space="0" w:color="auto"/>
      </w:divBdr>
      <w:divsChild>
        <w:div w:id="1870100641">
          <w:marLeft w:val="0"/>
          <w:marRight w:val="0"/>
          <w:marTop w:val="0"/>
          <w:marBottom w:val="0"/>
          <w:divBdr>
            <w:top w:val="none" w:sz="0" w:space="0" w:color="auto"/>
            <w:left w:val="none" w:sz="0" w:space="0" w:color="auto"/>
            <w:bottom w:val="none" w:sz="0" w:space="0" w:color="auto"/>
            <w:right w:val="none" w:sz="0" w:space="0" w:color="auto"/>
          </w:divBdr>
          <w:divsChild>
            <w:div w:id="2078093574">
              <w:marLeft w:val="0"/>
              <w:marRight w:val="0"/>
              <w:marTop w:val="0"/>
              <w:marBottom w:val="0"/>
              <w:divBdr>
                <w:top w:val="none" w:sz="0" w:space="0" w:color="auto"/>
                <w:left w:val="none" w:sz="0" w:space="0" w:color="auto"/>
                <w:bottom w:val="none" w:sz="0" w:space="0" w:color="auto"/>
                <w:right w:val="none" w:sz="0" w:space="0" w:color="auto"/>
              </w:divBdr>
            </w:div>
            <w:div w:id="1321959174">
              <w:marLeft w:val="0"/>
              <w:marRight w:val="0"/>
              <w:marTop w:val="0"/>
              <w:marBottom w:val="0"/>
              <w:divBdr>
                <w:top w:val="none" w:sz="0" w:space="0" w:color="auto"/>
                <w:left w:val="none" w:sz="0" w:space="0" w:color="auto"/>
                <w:bottom w:val="none" w:sz="0" w:space="0" w:color="auto"/>
                <w:right w:val="none" w:sz="0" w:space="0" w:color="auto"/>
              </w:divBdr>
            </w:div>
            <w:div w:id="626931196">
              <w:marLeft w:val="0"/>
              <w:marRight w:val="0"/>
              <w:marTop w:val="0"/>
              <w:marBottom w:val="0"/>
              <w:divBdr>
                <w:top w:val="none" w:sz="0" w:space="0" w:color="auto"/>
                <w:left w:val="none" w:sz="0" w:space="0" w:color="auto"/>
                <w:bottom w:val="none" w:sz="0" w:space="0" w:color="auto"/>
                <w:right w:val="none" w:sz="0" w:space="0" w:color="auto"/>
              </w:divBdr>
            </w:div>
            <w:div w:id="342439435">
              <w:marLeft w:val="0"/>
              <w:marRight w:val="0"/>
              <w:marTop w:val="0"/>
              <w:marBottom w:val="0"/>
              <w:divBdr>
                <w:top w:val="none" w:sz="0" w:space="0" w:color="auto"/>
                <w:left w:val="none" w:sz="0" w:space="0" w:color="auto"/>
                <w:bottom w:val="none" w:sz="0" w:space="0" w:color="auto"/>
                <w:right w:val="none" w:sz="0" w:space="0" w:color="auto"/>
              </w:divBdr>
            </w:div>
            <w:div w:id="1614244527">
              <w:marLeft w:val="0"/>
              <w:marRight w:val="0"/>
              <w:marTop w:val="0"/>
              <w:marBottom w:val="0"/>
              <w:divBdr>
                <w:top w:val="none" w:sz="0" w:space="0" w:color="auto"/>
                <w:left w:val="none" w:sz="0" w:space="0" w:color="auto"/>
                <w:bottom w:val="none" w:sz="0" w:space="0" w:color="auto"/>
                <w:right w:val="none" w:sz="0" w:space="0" w:color="auto"/>
              </w:divBdr>
            </w:div>
            <w:div w:id="1730878906">
              <w:marLeft w:val="0"/>
              <w:marRight w:val="0"/>
              <w:marTop w:val="0"/>
              <w:marBottom w:val="0"/>
              <w:divBdr>
                <w:top w:val="none" w:sz="0" w:space="0" w:color="auto"/>
                <w:left w:val="none" w:sz="0" w:space="0" w:color="auto"/>
                <w:bottom w:val="none" w:sz="0" w:space="0" w:color="auto"/>
                <w:right w:val="none" w:sz="0" w:space="0" w:color="auto"/>
              </w:divBdr>
            </w:div>
            <w:div w:id="180168833">
              <w:marLeft w:val="0"/>
              <w:marRight w:val="0"/>
              <w:marTop w:val="0"/>
              <w:marBottom w:val="0"/>
              <w:divBdr>
                <w:top w:val="none" w:sz="0" w:space="0" w:color="auto"/>
                <w:left w:val="none" w:sz="0" w:space="0" w:color="auto"/>
                <w:bottom w:val="none" w:sz="0" w:space="0" w:color="auto"/>
                <w:right w:val="none" w:sz="0" w:space="0" w:color="auto"/>
              </w:divBdr>
            </w:div>
            <w:div w:id="1599218773">
              <w:marLeft w:val="0"/>
              <w:marRight w:val="0"/>
              <w:marTop w:val="0"/>
              <w:marBottom w:val="0"/>
              <w:divBdr>
                <w:top w:val="none" w:sz="0" w:space="0" w:color="auto"/>
                <w:left w:val="none" w:sz="0" w:space="0" w:color="auto"/>
                <w:bottom w:val="none" w:sz="0" w:space="0" w:color="auto"/>
                <w:right w:val="none" w:sz="0" w:space="0" w:color="auto"/>
              </w:divBdr>
            </w:div>
            <w:div w:id="1896157912">
              <w:marLeft w:val="0"/>
              <w:marRight w:val="0"/>
              <w:marTop w:val="0"/>
              <w:marBottom w:val="0"/>
              <w:divBdr>
                <w:top w:val="none" w:sz="0" w:space="0" w:color="auto"/>
                <w:left w:val="none" w:sz="0" w:space="0" w:color="auto"/>
                <w:bottom w:val="none" w:sz="0" w:space="0" w:color="auto"/>
                <w:right w:val="none" w:sz="0" w:space="0" w:color="auto"/>
              </w:divBdr>
            </w:div>
            <w:div w:id="2098598720">
              <w:marLeft w:val="0"/>
              <w:marRight w:val="0"/>
              <w:marTop w:val="0"/>
              <w:marBottom w:val="0"/>
              <w:divBdr>
                <w:top w:val="none" w:sz="0" w:space="0" w:color="auto"/>
                <w:left w:val="none" w:sz="0" w:space="0" w:color="auto"/>
                <w:bottom w:val="none" w:sz="0" w:space="0" w:color="auto"/>
                <w:right w:val="none" w:sz="0" w:space="0" w:color="auto"/>
              </w:divBdr>
            </w:div>
            <w:div w:id="458845274">
              <w:marLeft w:val="0"/>
              <w:marRight w:val="0"/>
              <w:marTop w:val="0"/>
              <w:marBottom w:val="0"/>
              <w:divBdr>
                <w:top w:val="none" w:sz="0" w:space="0" w:color="auto"/>
                <w:left w:val="none" w:sz="0" w:space="0" w:color="auto"/>
                <w:bottom w:val="none" w:sz="0" w:space="0" w:color="auto"/>
                <w:right w:val="none" w:sz="0" w:space="0" w:color="auto"/>
              </w:divBdr>
            </w:div>
            <w:div w:id="1863862307">
              <w:marLeft w:val="0"/>
              <w:marRight w:val="0"/>
              <w:marTop w:val="0"/>
              <w:marBottom w:val="0"/>
              <w:divBdr>
                <w:top w:val="none" w:sz="0" w:space="0" w:color="auto"/>
                <w:left w:val="none" w:sz="0" w:space="0" w:color="auto"/>
                <w:bottom w:val="none" w:sz="0" w:space="0" w:color="auto"/>
                <w:right w:val="none" w:sz="0" w:space="0" w:color="auto"/>
              </w:divBdr>
            </w:div>
            <w:div w:id="177038464">
              <w:marLeft w:val="0"/>
              <w:marRight w:val="0"/>
              <w:marTop w:val="0"/>
              <w:marBottom w:val="0"/>
              <w:divBdr>
                <w:top w:val="none" w:sz="0" w:space="0" w:color="auto"/>
                <w:left w:val="none" w:sz="0" w:space="0" w:color="auto"/>
                <w:bottom w:val="none" w:sz="0" w:space="0" w:color="auto"/>
                <w:right w:val="none" w:sz="0" w:space="0" w:color="auto"/>
              </w:divBdr>
            </w:div>
            <w:div w:id="379477006">
              <w:marLeft w:val="0"/>
              <w:marRight w:val="0"/>
              <w:marTop w:val="0"/>
              <w:marBottom w:val="0"/>
              <w:divBdr>
                <w:top w:val="none" w:sz="0" w:space="0" w:color="auto"/>
                <w:left w:val="none" w:sz="0" w:space="0" w:color="auto"/>
                <w:bottom w:val="none" w:sz="0" w:space="0" w:color="auto"/>
                <w:right w:val="none" w:sz="0" w:space="0" w:color="auto"/>
              </w:divBdr>
            </w:div>
            <w:div w:id="720910304">
              <w:marLeft w:val="0"/>
              <w:marRight w:val="0"/>
              <w:marTop w:val="0"/>
              <w:marBottom w:val="0"/>
              <w:divBdr>
                <w:top w:val="none" w:sz="0" w:space="0" w:color="auto"/>
                <w:left w:val="none" w:sz="0" w:space="0" w:color="auto"/>
                <w:bottom w:val="none" w:sz="0" w:space="0" w:color="auto"/>
                <w:right w:val="none" w:sz="0" w:space="0" w:color="auto"/>
              </w:divBdr>
            </w:div>
            <w:div w:id="652031538">
              <w:marLeft w:val="0"/>
              <w:marRight w:val="0"/>
              <w:marTop w:val="0"/>
              <w:marBottom w:val="0"/>
              <w:divBdr>
                <w:top w:val="none" w:sz="0" w:space="0" w:color="auto"/>
                <w:left w:val="none" w:sz="0" w:space="0" w:color="auto"/>
                <w:bottom w:val="none" w:sz="0" w:space="0" w:color="auto"/>
                <w:right w:val="none" w:sz="0" w:space="0" w:color="auto"/>
              </w:divBdr>
            </w:div>
            <w:div w:id="635449285">
              <w:marLeft w:val="0"/>
              <w:marRight w:val="0"/>
              <w:marTop w:val="0"/>
              <w:marBottom w:val="0"/>
              <w:divBdr>
                <w:top w:val="none" w:sz="0" w:space="0" w:color="auto"/>
                <w:left w:val="none" w:sz="0" w:space="0" w:color="auto"/>
                <w:bottom w:val="none" w:sz="0" w:space="0" w:color="auto"/>
                <w:right w:val="none" w:sz="0" w:space="0" w:color="auto"/>
              </w:divBdr>
            </w:div>
            <w:div w:id="692728054">
              <w:marLeft w:val="0"/>
              <w:marRight w:val="0"/>
              <w:marTop w:val="0"/>
              <w:marBottom w:val="0"/>
              <w:divBdr>
                <w:top w:val="none" w:sz="0" w:space="0" w:color="auto"/>
                <w:left w:val="none" w:sz="0" w:space="0" w:color="auto"/>
                <w:bottom w:val="none" w:sz="0" w:space="0" w:color="auto"/>
                <w:right w:val="none" w:sz="0" w:space="0" w:color="auto"/>
              </w:divBdr>
            </w:div>
            <w:div w:id="1734767764">
              <w:marLeft w:val="0"/>
              <w:marRight w:val="0"/>
              <w:marTop w:val="0"/>
              <w:marBottom w:val="0"/>
              <w:divBdr>
                <w:top w:val="none" w:sz="0" w:space="0" w:color="auto"/>
                <w:left w:val="none" w:sz="0" w:space="0" w:color="auto"/>
                <w:bottom w:val="none" w:sz="0" w:space="0" w:color="auto"/>
                <w:right w:val="none" w:sz="0" w:space="0" w:color="auto"/>
              </w:divBdr>
            </w:div>
            <w:div w:id="1929652969">
              <w:marLeft w:val="0"/>
              <w:marRight w:val="0"/>
              <w:marTop w:val="0"/>
              <w:marBottom w:val="0"/>
              <w:divBdr>
                <w:top w:val="none" w:sz="0" w:space="0" w:color="auto"/>
                <w:left w:val="none" w:sz="0" w:space="0" w:color="auto"/>
                <w:bottom w:val="none" w:sz="0" w:space="0" w:color="auto"/>
                <w:right w:val="none" w:sz="0" w:space="0" w:color="auto"/>
              </w:divBdr>
            </w:div>
            <w:div w:id="1090663461">
              <w:marLeft w:val="0"/>
              <w:marRight w:val="0"/>
              <w:marTop w:val="0"/>
              <w:marBottom w:val="0"/>
              <w:divBdr>
                <w:top w:val="none" w:sz="0" w:space="0" w:color="auto"/>
                <w:left w:val="none" w:sz="0" w:space="0" w:color="auto"/>
                <w:bottom w:val="none" w:sz="0" w:space="0" w:color="auto"/>
                <w:right w:val="none" w:sz="0" w:space="0" w:color="auto"/>
              </w:divBdr>
            </w:div>
            <w:div w:id="1025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263">
      <w:bodyDiv w:val="1"/>
      <w:marLeft w:val="0"/>
      <w:marRight w:val="0"/>
      <w:marTop w:val="0"/>
      <w:marBottom w:val="0"/>
      <w:divBdr>
        <w:top w:val="none" w:sz="0" w:space="0" w:color="auto"/>
        <w:left w:val="none" w:sz="0" w:space="0" w:color="auto"/>
        <w:bottom w:val="none" w:sz="0" w:space="0" w:color="auto"/>
        <w:right w:val="none" w:sz="0" w:space="0" w:color="auto"/>
      </w:divBdr>
      <w:divsChild>
        <w:div w:id="47651164">
          <w:marLeft w:val="0"/>
          <w:marRight w:val="0"/>
          <w:marTop w:val="0"/>
          <w:marBottom w:val="0"/>
          <w:divBdr>
            <w:top w:val="none" w:sz="0" w:space="0" w:color="auto"/>
            <w:left w:val="none" w:sz="0" w:space="0" w:color="auto"/>
            <w:bottom w:val="none" w:sz="0" w:space="0" w:color="auto"/>
            <w:right w:val="none" w:sz="0" w:space="0" w:color="auto"/>
          </w:divBdr>
          <w:divsChild>
            <w:div w:id="136341334">
              <w:marLeft w:val="0"/>
              <w:marRight w:val="0"/>
              <w:marTop w:val="0"/>
              <w:marBottom w:val="0"/>
              <w:divBdr>
                <w:top w:val="none" w:sz="0" w:space="0" w:color="auto"/>
                <w:left w:val="none" w:sz="0" w:space="0" w:color="auto"/>
                <w:bottom w:val="none" w:sz="0" w:space="0" w:color="auto"/>
                <w:right w:val="none" w:sz="0" w:space="0" w:color="auto"/>
              </w:divBdr>
            </w:div>
            <w:div w:id="1659766884">
              <w:marLeft w:val="0"/>
              <w:marRight w:val="0"/>
              <w:marTop w:val="0"/>
              <w:marBottom w:val="0"/>
              <w:divBdr>
                <w:top w:val="none" w:sz="0" w:space="0" w:color="auto"/>
                <w:left w:val="none" w:sz="0" w:space="0" w:color="auto"/>
                <w:bottom w:val="none" w:sz="0" w:space="0" w:color="auto"/>
                <w:right w:val="none" w:sz="0" w:space="0" w:color="auto"/>
              </w:divBdr>
            </w:div>
            <w:div w:id="2085564661">
              <w:marLeft w:val="0"/>
              <w:marRight w:val="0"/>
              <w:marTop w:val="0"/>
              <w:marBottom w:val="0"/>
              <w:divBdr>
                <w:top w:val="none" w:sz="0" w:space="0" w:color="auto"/>
                <w:left w:val="none" w:sz="0" w:space="0" w:color="auto"/>
                <w:bottom w:val="none" w:sz="0" w:space="0" w:color="auto"/>
                <w:right w:val="none" w:sz="0" w:space="0" w:color="auto"/>
              </w:divBdr>
            </w:div>
            <w:div w:id="1231308289">
              <w:marLeft w:val="0"/>
              <w:marRight w:val="0"/>
              <w:marTop w:val="0"/>
              <w:marBottom w:val="0"/>
              <w:divBdr>
                <w:top w:val="none" w:sz="0" w:space="0" w:color="auto"/>
                <w:left w:val="none" w:sz="0" w:space="0" w:color="auto"/>
                <w:bottom w:val="none" w:sz="0" w:space="0" w:color="auto"/>
                <w:right w:val="none" w:sz="0" w:space="0" w:color="auto"/>
              </w:divBdr>
            </w:div>
            <w:div w:id="1002001816">
              <w:marLeft w:val="0"/>
              <w:marRight w:val="0"/>
              <w:marTop w:val="0"/>
              <w:marBottom w:val="0"/>
              <w:divBdr>
                <w:top w:val="none" w:sz="0" w:space="0" w:color="auto"/>
                <w:left w:val="none" w:sz="0" w:space="0" w:color="auto"/>
                <w:bottom w:val="none" w:sz="0" w:space="0" w:color="auto"/>
                <w:right w:val="none" w:sz="0" w:space="0" w:color="auto"/>
              </w:divBdr>
            </w:div>
            <w:div w:id="1081372357">
              <w:marLeft w:val="0"/>
              <w:marRight w:val="0"/>
              <w:marTop w:val="0"/>
              <w:marBottom w:val="0"/>
              <w:divBdr>
                <w:top w:val="none" w:sz="0" w:space="0" w:color="auto"/>
                <w:left w:val="none" w:sz="0" w:space="0" w:color="auto"/>
                <w:bottom w:val="none" w:sz="0" w:space="0" w:color="auto"/>
                <w:right w:val="none" w:sz="0" w:space="0" w:color="auto"/>
              </w:divBdr>
            </w:div>
            <w:div w:id="588542391">
              <w:marLeft w:val="0"/>
              <w:marRight w:val="0"/>
              <w:marTop w:val="0"/>
              <w:marBottom w:val="0"/>
              <w:divBdr>
                <w:top w:val="none" w:sz="0" w:space="0" w:color="auto"/>
                <w:left w:val="none" w:sz="0" w:space="0" w:color="auto"/>
                <w:bottom w:val="none" w:sz="0" w:space="0" w:color="auto"/>
                <w:right w:val="none" w:sz="0" w:space="0" w:color="auto"/>
              </w:divBdr>
            </w:div>
            <w:div w:id="653609817">
              <w:marLeft w:val="0"/>
              <w:marRight w:val="0"/>
              <w:marTop w:val="0"/>
              <w:marBottom w:val="0"/>
              <w:divBdr>
                <w:top w:val="none" w:sz="0" w:space="0" w:color="auto"/>
                <w:left w:val="none" w:sz="0" w:space="0" w:color="auto"/>
                <w:bottom w:val="none" w:sz="0" w:space="0" w:color="auto"/>
                <w:right w:val="none" w:sz="0" w:space="0" w:color="auto"/>
              </w:divBdr>
            </w:div>
            <w:div w:id="1146434212">
              <w:marLeft w:val="0"/>
              <w:marRight w:val="0"/>
              <w:marTop w:val="0"/>
              <w:marBottom w:val="0"/>
              <w:divBdr>
                <w:top w:val="none" w:sz="0" w:space="0" w:color="auto"/>
                <w:left w:val="none" w:sz="0" w:space="0" w:color="auto"/>
                <w:bottom w:val="none" w:sz="0" w:space="0" w:color="auto"/>
                <w:right w:val="none" w:sz="0" w:space="0" w:color="auto"/>
              </w:divBdr>
            </w:div>
            <w:div w:id="1704481580">
              <w:marLeft w:val="0"/>
              <w:marRight w:val="0"/>
              <w:marTop w:val="0"/>
              <w:marBottom w:val="0"/>
              <w:divBdr>
                <w:top w:val="none" w:sz="0" w:space="0" w:color="auto"/>
                <w:left w:val="none" w:sz="0" w:space="0" w:color="auto"/>
                <w:bottom w:val="none" w:sz="0" w:space="0" w:color="auto"/>
                <w:right w:val="none" w:sz="0" w:space="0" w:color="auto"/>
              </w:divBdr>
            </w:div>
            <w:div w:id="1532644598">
              <w:marLeft w:val="0"/>
              <w:marRight w:val="0"/>
              <w:marTop w:val="0"/>
              <w:marBottom w:val="0"/>
              <w:divBdr>
                <w:top w:val="none" w:sz="0" w:space="0" w:color="auto"/>
                <w:left w:val="none" w:sz="0" w:space="0" w:color="auto"/>
                <w:bottom w:val="none" w:sz="0" w:space="0" w:color="auto"/>
                <w:right w:val="none" w:sz="0" w:space="0" w:color="auto"/>
              </w:divBdr>
            </w:div>
            <w:div w:id="251277151">
              <w:marLeft w:val="0"/>
              <w:marRight w:val="0"/>
              <w:marTop w:val="0"/>
              <w:marBottom w:val="0"/>
              <w:divBdr>
                <w:top w:val="none" w:sz="0" w:space="0" w:color="auto"/>
                <w:left w:val="none" w:sz="0" w:space="0" w:color="auto"/>
                <w:bottom w:val="none" w:sz="0" w:space="0" w:color="auto"/>
                <w:right w:val="none" w:sz="0" w:space="0" w:color="auto"/>
              </w:divBdr>
            </w:div>
            <w:div w:id="1763258307">
              <w:marLeft w:val="0"/>
              <w:marRight w:val="0"/>
              <w:marTop w:val="0"/>
              <w:marBottom w:val="0"/>
              <w:divBdr>
                <w:top w:val="none" w:sz="0" w:space="0" w:color="auto"/>
                <w:left w:val="none" w:sz="0" w:space="0" w:color="auto"/>
                <w:bottom w:val="none" w:sz="0" w:space="0" w:color="auto"/>
                <w:right w:val="none" w:sz="0" w:space="0" w:color="auto"/>
              </w:divBdr>
            </w:div>
            <w:div w:id="1596326285">
              <w:marLeft w:val="0"/>
              <w:marRight w:val="0"/>
              <w:marTop w:val="0"/>
              <w:marBottom w:val="0"/>
              <w:divBdr>
                <w:top w:val="none" w:sz="0" w:space="0" w:color="auto"/>
                <w:left w:val="none" w:sz="0" w:space="0" w:color="auto"/>
                <w:bottom w:val="none" w:sz="0" w:space="0" w:color="auto"/>
                <w:right w:val="none" w:sz="0" w:space="0" w:color="auto"/>
              </w:divBdr>
            </w:div>
            <w:div w:id="2040357099">
              <w:marLeft w:val="0"/>
              <w:marRight w:val="0"/>
              <w:marTop w:val="0"/>
              <w:marBottom w:val="0"/>
              <w:divBdr>
                <w:top w:val="none" w:sz="0" w:space="0" w:color="auto"/>
                <w:left w:val="none" w:sz="0" w:space="0" w:color="auto"/>
                <w:bottom w:val="none" w:sz="0" w:space="0" w:color="auto"/>
                <w:right w:val="none" w:sz="0" w:space="0" w:color="auto"/>
              </w:divBdr>
            </w:div>
            <w:div w:id="915480872">
              <w:marLeft w:val="0"/>
              <w:marRight w:val="0"/>
              <w:marTop w:val="0"/>
              <w:marBottom w:val="0"/>
              <w:divBdr>
                <w:top w:val="none" w:sz="0" w:space="0" w:color="auto"/>
                <w:left w:val="none" w:sz="0" w:space="0" w:color="auto"/>
                <w:bottom w:val="none" w:sz="0" w:space="0" w:color="auto"/>
                <w:right w:val="none" w:sz="0" w:space="0" w:color="auto"/>
              </w:divBdr>
            </w:div>
            <w:div w:id="2068063880">
              <w:marLeft w:val="0"/>
              <w:marRight w:val="0"/>
              <w:marTop w:val="0"/>
              <w:marBottom w:val="0"/>
              <w:divBdr>
                <w:top w:val="none" w:sz="0" w:space="0" w:color="auto"/>
                <w:left w:val="none" w:sz="0" w:space="0" w:color="auto"/>
                <w:bottom w:val="none" w:sz="0" w:space="0" w:color="auto"/>
                <w:right w:val="none" w:sz="0" w:space="0" w:color="auto"/>
              </w:divBdr>
            </w:div>
            <w:div w:id="1428384712">
              <w:marLeft w:val="0"/>
              <w:marRight w:val="0"/>
              <w:marTop w:val="0"/>
              <w:marBottom w:val="0"/>
              <w:divBdr>
                <w:top w:val="none" w:sz="0" w:space="0" w:color="auto"/>
                <w:left w:val="none" w:sz="0" w:space="0" w:color="auto"/>
                <w:bottom w:val="none" w:sz="0" w:space="0" w:color="auto"/>
                <w:right w:val="none" w:sz="0" w:space="0" w:color="auto"/>
              </w:divBdr>
            </w:div>
            <w:div w:id="1947813498">
              <w:marLeft w:val="0"/>
              <w:marRight w:val="0"/>
              <w:marTop w:val="0"/>
              <w:marBottom w:val="0"/>
              <w:divBdr>
                <w:top w:val="none" w:sz="0" w:space="0" w:color="auto"/>
                <w:left w:val="none" w:sz="0" w:space="0" w:color="auto"/>
                <w:bottom w:val="none" w:sz="0" w:space="0" w:color="auto"/>
                <w:right w:val="none" w:sz="0" w:space="0" w:color="auto"/>
              </w:divBdr>
            </w:div>
            <w:div w:id="1464234834">
              <w:marLeft w:val="0"/>
              <w:marRight w:val="0"/>
              <w:marTop w:val="0"/>
              <w:marBottom w:val="0"/>
              <w:divBdr>
                <w:top w:val="none" w:sz="0" w:space="0" w:color="auto"/>
                <w:left w:val="none" w:sz="0" w:space="0" w:color="auto"/>
                <w:bottom w:val="none" w:sz="0" w:space="0" w:color="auto"/>
                <w:right w:val="none" w:sz="0" w:space="0" w:color="auto"/>
              </w:divBdr>
            </w:div>
            <w:div w:id="743064094">
              <w:marLeft w:val="0"/>
              <w:marRight w:val="0"/>
              <w:marTop w:val="0"/>
              <w:marBottom w:val="0"/>
              <w:divBdr>
                <w:top w:val="none" w:sz="0" w:space="0" w:color="auto"/>
                <w:left w:val="none" w:sz="0" w:space="0" w:color="auto"/>
                <w:bottom w:val="none" w:sz="0" w:space="0" w:color="auto"/>
                <w:right w:val="none" w:sz="0" w:space="0" w:color="auto"/>
              </w:divBdr>
            </w:div>
            <w:div w:id="4734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1889">
      <w:bodyDiv w:val="1"/>
      <w:marLeft w:val="0"/>
      <w:marRight w:val="0"/>
      <w:marTop w:val="0"/>
      <w:marBottom w:val="0"/>
      <w:divBdr>
        <w:top w:val="none" w:sz="0" w:space="0" w:color="auto"/>
        <w:left w:val="none" w:sz="0" w:space="0" w:color="auto"/>
        <w:bottom w:val="none" w:sz="0" w:space="0" w:color="auto"/>
        <w:right w:val="none" w:sz="0" w:space="0" w:color="auto"/>
      </w:divBdr>
      <w:divsChild>
        <w:div w:id="458451638">
          <w:marLeft w:val="0"/>
          <w:marRight w:val="0"/>
          <w:marTop w:val="0"/>
          <w:marBottom w:val="0"/>
          <w:divBdr>
            <w:top w:val="none" w:sz="0" w:space="0" w:color="auto"/>
            <w:left w:val="none" w:sz="0" w:space="0" w:color="auto"/>
            <w:bottom w:val="none" w:sz="0" w:space="0" w:color="auto"/>
            <w:right w:val="none" w:sz="0" w:space="0" w:color="auto"/>
          </w:divBdr>
        </w:div>
      </w:divsChild>
    </w:div>
    <w:div w:id="1650137817">
      <w:bodyDiv w:val="1"/>
      <w:marLeft w:val="0"/>
      <w:marRight w:val="0"/>
      <w:marTop w:val="0"/>
      <w:marBottom w:val="0"/>
      <w:divBdr>
        <w:top w:val="none" w:sz="0" w:space="0" w:color="auto"/>
        <w:left w:val="none" w:sz="0" w:space="0" w:color="auto"/>
        <w:bottom w:val="none" w:sz="0" w:space="0" w:color="auto"/>
        <w:right w:val="none" w:sz="0" w:space="0" w:color="auto"/>
      </w:divBdr>
      <w:divsChild>
        <w:div w:id="1341664692">
          <w:marLeft w:val="0"/>
          <w:marRight w:val="0"/>
          <w:marTop w:val="0"/>
          <w:marBottom w:val="0"/>
          <w:divBdr>
            <w:top w:val="none" w:sz="0" w:space="0" w:color="auto"/>
            <w:left w:val="none" w:sz="0" w:space="0" w:color="auto"/>
            <w:bottom w:val="none" w:sz="0" w:space="0" w:color="auto"/>
            <w:right w:val="none" w:sz="0" w:space="0" w:color="auto"/>
          </w:divBdr>
        </w:div>
      </w:divsChild>
    </w:div>
    <w:div w:id="1662268580">
      <w:bodyDiv w:val="1"/>
      <w:marLeft w:val="0"/>
      <w:marRight w:val="0"/>
      <w:marTop w:val="0"/>
      <w:marBottom w:val="0"/>
      <w:divBdr>
        <w:top w:val="none" w:sz="0" w:space="0" w:color="auto"/>
        <w:left w:val="none" w:sz="0" w:space="0" w:color="auto"/>
        <w:bottom w:val="none" w:sz="0" w:space="0" w:color="auto"/>
        <w:right w:val="none" w:sz="0" w:space="0" w:color="auto"/>
      </w:divBdr>
      <w:divsChild>
        <w:div w:id="271712909">
          <w:marLeft w:val="0"/>
          <w:marRight w:val="0"/>
          <w:marTop w:val="0"/>
          <w:marBottom w:val="0"/>
          <w:divBdr>
            <w:top w:val="none" w:sz="0" w:space="0" w:color="auto"/>
            <w:left w:val="none" w:sz="0" w:space="0" w:color="auto"/>
            <w:bottom w:val="none" w:sz="0" w:space="0" w:color="auto"/>
            <w:right w:val="none" w:sz="0" w:space="0" w:color="auto"/>
          </w:divBdr>
        </w:div>
      </w:divsChild>
    </w:div>
    <w:div w:id="1664115439">
      <w:bodyDiv w:val="1"/>
      <w:marLeft w:val="0"/>
      <w:marRight w:val="0"/>
      <w:marTop w:val="0"/>
      <w:marBottom w:val="0"/>
      <w:divBdr>
        <w:top w:val="none" w:sz="0" w:space="0" w:color="auto"/>
        <w:left w:val="none" w:sz="0" w:space="0" w:color="auto"/>
        <w:bottom w:val="none" w:sz="0" w:space="0" w:color="auto"/>
        <w:right w:val="none" w:sz="0" w:space="0" w:color="auto"/>
      </w:divBdr>
      <w:divsChild>
        <w:div w:id="219749951">
          <w:marLeft w:val="0"/>
          <w:marRight w:val="0"/>
          <w:marTop w:val="0"/>
          <w:marBottom w:val="0"/>
          <w:divBdr>
            <w:top w:val="none" w:sz="0" w:space="0" w:color="auto"/>
            <w:left w:val="none" w:sz="0" w:space="0" w:color="auto"/>
            <w:bottom w:val="none" w:sz="0" w:space="0" w:color="auto"/>
            <w:right w:val="none" w:sz="0" w:space="0" w:color="auto"/>
          </w:divBdr>
        </w:div>
      </w:divsChild>
    </w:div>
    <w:div w:id="1747609727">
      <w:bodyDiv w:val="1"/>
      <w:marLeft w:val="0"/>
      <w:marRight w:val="0"/>
      <w:marTop w:val="0"/>
      <w:marBottom w:val="0"/>
      <w:divBdr>
        <w:top w:val="none" w:sz="0" w:space="0" w:color="auto"/>
        <w:left w:val="none" w:sz="0" w:space="0" w:color="auto"/>
        <w:bottom w:val="none" w:sz="0" w:space="0" w:color="auto"/>
        <w:right w:val="none" w:sz="0" w:space="0" w:color="auto"/>
      </w:divBdr>
    </w:div>
    <w:div w:id="1780445719">
      <w:bodyDiv w:val="1"/>
      <w:marLeft w:val="0"/>
      <w:marRight w:val="0"/>
      <w:marTop w:val="0"/>
      <w:marBottom w:val="0"/>
      <w:divBdr>
        <w:top w:val="none" w:sz="0" w:space="0" w:color="auto"/>
        <w:left w:val="none" w:sz="0" w:space="0" w:color="auto"/>
        <w:bottom w:val="none" w:sz="0" w:space="0" w:color="auto"/>
        <w:right w:val="none" w:sz="0" w:space="0" w:color="auto"/>
      </w:divBdr>
      <w:divsChild>
        <w:div w:id="137846193">
          <w:marLeft w:val="0"/>
          <w:marRight w:val="0"/>
          <w:marTop w:val="0"/>
          <w:marBottom w:val="0"/>
          <w:divBdr>
            <w:top w:val="none" w:sz="0" w:space="0" w:color="auto"/>
            <w:left w:val="none" w:sz="0" w:space="0" w:color="auto"/>
            <w:bottom w:val="none" w:sz="0" w:space="0" w:color="auto"/>
            <w:right w:val="none" w:sz="0" w:space="0" w:color="auto"/>
          </w:divBdr>
        </w:div>
      </w:divsChild>
    </w:div>
    <w:div w:id="1792356350">
      <w:bodyDiv w:val="1"/>
      <w:marLeft w:val="0"/>
      <w:marRight w:val="0"/>
      <w:marTop w:val="0"/>
      <w:marBottom w:val="0"/>
      <w:divBdr>
        <w:top w:val="none" w:sz="0" w:space="0" w:color="auto"/>
        <w:left w:val="none" w:sz="0" w:space="0" w:color="auto"/>
        <w:bottom w:val="none" w:sz="0" w:space="0" w:color="auto"/>
        <w:right w:val="none" w:sz="0" w:space="0" w:color="auto"/>
      </w:divBdr>
      <w:divsChild>
        <w:div w:id="721753663">
          <w:marLeft w:val="0"/>
          <w:marRight w:val="0"/>
          <w:marTop w:val="0"/>
          <w:marBottom w:val="0"/>
          <w:divBdr>
            <w:top w:val="none" w:sz="0" w:space="0" w:color="auto"/>
            <w:left w:val="none" w:sz="0" w:space="0" w:color="auto"/>
            <w:bottom w:val="none" w:sz="0" w:space="0" w:color="auto"/>
            <w:right w:val="none" w:sz="0" w:space="0" w:color="auto"/>
          </w:divBdr>
        </w:div>
      </w:divsChild>
    </w:div>
    <w:div w:id="1801679475">
      <w:bodyDiv w:val="1"/>
      <w:marLeft w:val="0"/>
      <w:marRight w:val="0"/>
      <w:marTop w:val="0"/>
      <w:marBottom w:val="0"/>
      <w:divBdr>
        <w:top w:val="none" w:sz="0" w:space="0" w:color="auto"/>
        <w:left w:val="none" w:sz="0" w:space="0" w:color="auto"/>
        <w:bottom w:val="none" w:sz="0" w:space="0" w:color="auto"/>
        <w:right w:val="none" w:sz="0" w:space="0" w:color="auto"/>
      </w:divBdr>
      <w:divsChild>
        <w:div w:id="1860895673">
          <w:marLeft w:val="0"/>
          <w:marRight w:val="0"/>
          <w:marTop w:val="0"/>
          <w:marBottom w:val="0"/>
          <w:divBdr>
            <w:top w:val="none" w:sz="0" w:space="0" w:color="auto"/>
            <w:left w:val="none" w:sz="0" w:space="0" w:color="auto"/>
            <w:bottom w:val="none" w:sz="0" w:space="0" w:color="auto"/>
            <w:right w:val="none" w:sz="0" w:space="0" w:color="auto"/>
          </w:divBdr>
        </w:div>
      </w:divsChild>
    </w:div>
    <w:div w:id="1867017496">
      <w:bodyDiv w:val="1"/>
      <w:marLeft w:val="0"/>
      <w:marRight w:val="0"/>
      <w:marTop w:val="0"/>
      <w:marBottom w:val="0"/>
      <w:divBdr>
        <w:top w:val="none" w:sz="0" w:space="0" w:color="auto"/>
        <w:left w:val="none" w:sz="0" w:space="0" w:color="auto"/>
        <w:bottom w:val="none" w:sz="0" w:space="0" w:color="auto"/>
        <w:right w:val="none" w:sz="0" w:space="0" w:color="auto"/>
      </w:divBdr>
      <w:divsChild>
        <w:div w:id="1417242784">
          <w:marLeft w:val="0"/>
          <w:marRight w:val="0"/>
          <w:marTop w:val="0"/>
          <w:marBottom w:val="0"/>
          <w:divBdr>
            <w:top w:val="none" w:sz="0" w:space="0" w:color="auto"/>
            <w:left w:val="none" w:sz="0" w:space="0" w:color="auto"/>
            <w:bottom w:val="none" w:sz="0" w:space="0" w:color="auto"/>
            <w:right w:val="none" w:sz="0" w:space="0" w:color="auto"/>
          </w:divBdr>
        </w:div>
      </w:divsChild>
    </w:div>
    <w:div w:id="1881284116">
      <w:bodyDiv w:val="1"/>
      <w:marLeft w:val="0"/>
      <w:marRight w:val="0"/>
      <w:marTop w:val="0"/>
      <w:marBottom w:val="0"/>
      <w:divBdr>
        <w:top w:val="none" w:sz="0" w:space="0" w:color="auto"/>
        <w:left w:val="none" w:sz="0" w:space="0" w:color="auto"/>
        <w:bottom w:val="none" w:sz="0" w:space="0" w:color="auto"/>
        <w:right w:val="none" w:sz="0" w:space="0" w:color="auto"/>
      </w:divBdr>
      <w:divsChild>
        <w:div w:id="1487277894">
          <w:marLeft w:val="0"/>
          <w:marRight w:val="0"/>
          <w:marTop w:val="0"/>
          <w:marBottom w:val="0"/>
          <w:divBdr>
            <w:top w:val="none" w:sz="0" w:space="0" w:color="auto"/>
            <w:left w:val="none" w:sz="0" w:space="0" w:color="auto"/>
            <w:bottom w:val="none" w:sz="0" w:space="0" w:color="auto"/>
            <w:right w:val="none" w:sz="0" w:space="0" w:color="auto"/>
          </w:divBdr>
        </w:div>
      </w:divsChild>
    </w:div>
    <w:div w:id="1883320393">
      <w:bodyDiv w:val="1"/>
      <w:marLeft w:val="0"/>
      <w:marRight w:val="0"/>
      <w:marTop w:val="0"/>
      <w:marBottom w:val="0"/>
      <w:divBdr>
        <w:top w:val="none" w:sz="0" w:space="0" w:color="auto"/>
        <w:left w:val="none" w:sz="0" w:space="0" w:color="auto"/>
        <w:bottom w:val="none" w:sz="0" w:space="0" w:color="auto"/>
        <w:right w:val="none" w:sz="0" w:space="0" w:color="auto"/>
      </w:divBdr>
      <w:divsChild>
        <w:div w:id="1611890283">
          <w:marLeft w:val="0"/>
          <w:marRight w:val="0"/>
          <w:marTop w:val="0"/>
          <w:marBottom w:val="0"/>
          <w:divBdr>
            <w:top w:val="none" w:sz="0" w:space="0" w:color="auto"/>
            <w:left w:val="none" w:sz="0" w:space="0" w:color="auto"/>
            <w:bottom w:val="none" w:sz="0" w:space="0" w:color="auto"/>
            <w:right w:val="none" w:sz="0" w:space="0" w:color="auto"/>
          </w:divBdr>
        </w:div>
      </w:divsChild>
    </w:div>
    <w:div w:id="1892227670">
      <w:bodyDiv w:val="1"/>
      <w:marLeft w:val="0"/>
      <w:marRight w:val="0"/>
      <w:marTop w:val="0"/>
      <w:marBottom w:val="0"/>
      <w:divBdr>
        <w:top w:val="none" w:sz="0" w:space="0" w:color="auto"/>
        <w:left w:val="none" w:sz="0" w:space="0" w:color="auto"/>
        <w:bottom w:val="none" w:sz="0" w:space="0" w:color="auto"/>
        <w:right w:val="none" w:sz="0" w:space="0" w:color="auto"/>
      </w:divBdr>
      <w:divsChild>
        <w:div w:id="392435696">
          <w:marLeft w:val="0"/>
          <w:marRight w:val="0"/>
          <w:marTop w:val="0"/>
          <w:marBottom w:val="0"/>
          <w:divBdr>
            <w:top w:val="none" w:sz="0" w:space="0" w:color="auto"/>
            <w:left w:val="none" w:sz="0" w:space="0" w:color="auto"/>
            <w:bottom w:val="none" w:sz="0" w:space="0" w:color="auto"/>
            <w:right w:val="none" w:sz="0" w:space="0" w:color="auto"/>
          </w:divBdr>
          <w:divsChild>
            <w:div w:id="17872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6389">
      <w:bodyDiv w:val="1"/>
      <w:marLeft w:val="0"/>
      <w:marRight w:val="0"/>
      <w:marTop w:val="0"/>
      <w:marBottom w:val="0"/>
      <w:divBdr>
        <w:top w:val="none" w:sz="0" w:space="0" w:color="auto"/>
        <w:left w:val="none" w:sz="0" w:space="0" w:color="auto"/>
        <w:bottom w:val="none" w:sz="0" w:space="0" w:color="auto"/>
        <w:right w:val="none" w:sz="0" w:space="0" w:color="auto"/>
      </w:divBdr>
      <w:divsChild>
        <w:div w:id="396250641">
          <w:marLeft w:val="0"/>
          <w:marRight w:val="0"/>
          <w:marTop w:val="0"/>
          <w:marBottom w:val="0"/>
          <w:divBdr>
            <w:top w:val="none" w:sz="0" w:space="0" w:color="auto"/>
            <w:left w:val="none" w:sz="0" w:space="0" w:color="auto"/>
            <w:bottom w:val="none" w:sz="0" w:space="0" w:color="auto"/>
            <w:right w:val="none" w:sz="0" w:space="0" w:color="auto"/>
          </w:divBdr>
        </w:div>
      </w:divsChild>
    </w:div>
    <w:div w:id="1898012307">
      <w:bodyDiv w:val="1"/>
      <w:marLeft w:val="0"/>
      <w:marRight w:val="0"/>
      <w:marTop w:val="0"/>
      <w:marBottom w:val="0"/>
      <w:divBdr>
        <w:top w:val="none" w:sz="0" w:space="0" w:color="auto"/>
        <w:left w:val="none" w:sz="0" w:space="0" w:color="auto"/>
        <w:bottom w:val="none" w:sz="0" w:space="0" w:color="auto"/>
        <w:right w:val="none" w:sz="0" w:space="0" w:color="auto"/>
      </w:divBdr>
      <w:divsChild>
        <w:div w:id="115485392">
          <w:marLeft w:val="0"/>
          <w:marRight w:val="0"/>
          <w:marTop w:val="0"/>
          <w:marBottom w:val="0"/>
          <w:divBdr>
            <w:top w:val="none" w:sz="0" w:space="0" w:color="auto"/>
            <w:left w:val="none" w:sz="0" w:space="0" w:color="auto"/>
            <w:bottom w:val="none" w:sz="0" w:space="0" w:color="auto"/>
            <w:right w:val="none" w:sz="0" w:space="0" w:color="auto"/>
          </w:divBdr>
        </w:div>
      </w:divsChild>
    </w:div>
    <w:div w:id="1931304828">
      <w:bodyDiv w:val="1"/>
      <w:marLeft w:val="0"/>
      <w:marRight w:val="0"/>
      <w:marTop w:val="0"/>
      <w:marBottom w:val="0"/>
      <w:divBdr>
        <w:top w:val="none" w:sz="0" w:space="0" w:color="auto"/>
        <w:left w:val="none" w:sz="0" w:space="0" w:color="auto"/>
        <w:bottom w:val="none" w:sz="0" w:space="0" w:color="auto"/>
        <w:right w:val="none" w:sz="0" w:space="0" w:color="auto"/>
      </w:divBdr>
      <w:divsChild>
        <w:div w:id="505362939">
          <w:marLeft w:val="0"/>
          <w:marRight w:val="0"/>
          <w:marTop w:val="0"/>
          <w:marBottom w:val="0"/>
          <w:divBdr>
            <w:top w:val="none" w:sz="0" w:space="0" w:color="auto"/>
            <w:left w:val="none" w:sz="0" w:space="0" w:color="auto"/>
            <w:bottom w:val="none" w:sz="0" w:space="0" w:color="auto"/>
            <w:right w:val="none" w:sz="0" w:space="0" w:color="auto"/>
          </w:divBdr>
        </w:div>
      </w:divsChild>
    </w:div>
    <w:div w:id="1939672113">
      <w:bodyDiv w:val="1"/>
      <w:marLeft w:val="0"/>
      <w:marRight w:val="0"/>
      <w:marTop w:val="0"/>
      <w:marBottom w:val="0"/>
      <w:divBdr>
        <w:top w:val="none" w:sz="0" w:space="0" w:color="auto"/>
        <w:left w:val="none" w:sz="0" w:space="0" w:color="auto"/>
        <w:bottom w:val="none" w:sz="0" w:space="0" w:color="auto"/>
        <w:right w:val="none" w:sz="0" w:space="0" w:color="auto"/>
      </w:divBdr>
      <w:divsChild>
        <w:div w:id="1515412933">
          <w:marLeft w:val="0"/>
          <w:marRight w:val="0"/>
          <w:marTop w:val="0"/>
          <w:marBottom w:val="0"/>
          <w:divBdr>
            <w:top w:val="none" w:sz="0" w:space="0" w:color="auto"/>
            <w:left w:val="none" w:sz="0" w:space="0" w:color="auto"/>
            <w:bottom w:val="none" w:sz="0" w:space="0" w:color="auto"/>
            <w:right w:val="none" w:sz="0" w:space="0" w:color="auto"/>
          </w:divBdr>
        </w:div>
      </w:divsChild>
    </w:div>
    <w:div w:id="1940139022">
      <w:bodyDiv w:val="1"/>
      <w:marLeft w:val="0"/>
      <w:marRight w:val="0"/>
      <w:marTop w:val="0"/>
      <w:marBottom w:val="0"/>
      <w:divBdr>
        <w:top w:val="none" w:sz="0" w:space="0" w:color="auto"/>
        <w:left w:val="none" w:sz="0" w:space="0" w:color="auto"/>
        <w:bottom w:val="none" w:sz="0" w:space="0" w:color="auto"/>
        <w:right w:val="none" w:sz="0" w:space="0" w:color="auto"/>
      </w:divBdr>
      <w:divsChild>
        <w:div w:id="1545406507">
          <w:marLeft w:val="0"/>
          <w:marRight w:val="0"/>
          <w:marTop w:val="0"/>
          <w:marBottom w:val="0"/>
          <w:divBdr>
            <w:top w:val="none" w:sz="0" w:space="0" w:color="auto"/>
            <w:left w:val="none" w:sz="0" w:space="0" w:color="auto"/>
            <w:bottom w:val="none" w:sz="0" w:space="0" w:color="auto"/>
            <w:right w:val="none" w:sz="0" w:space="0" w:color="auto"/>
          </w:divBdr>
        </w:div>
      </w:divsChild>
    </w:div>
    <w:div w:id="1948926823">
      <w:bodyDiv w:val="1"/>
      <w:marLeft w:val="0"/>
      <w:marRight w:val="0"/>
      <w:marTop w:val="0"/>
      <w:marBottom w:val="0"/>
      <w:divBdr>
        <w:top w:val="none" w:sz="0" w:space="0" w:color="auto"/>
        <w:left w:val="none" w:sz="0" w:space="0" w:color="auto"/>
        <w:bottom w:val="none" w:sz="0" w:space="0" w:color="auto"/>
        <w:right w:val="none" w:sz="0" w:space="0" w:color="auto"/>
      </w:divBdr>
      <w:divsChild>
        <w:div w:id="1414355584">
          <w:marLeft w:val="0"/>
          <w:marRight w:val="0"/>
          <w:marTop w:val="0"/>
          <w:marBottom w:val="0"/>
          <w:divBdr>
            <w:top w:val="none" w:sz="0" w:space="0" w:color="auto"/>
            <w:left w:val="none" w:sz="0" w:space="0" w:color="auto"/>
            <w:bottom w:val="none" w:sz="0" w:space="0" w:color="auto"/>
            <w:right w:val="none" w:sz="0" w:space="0" w:color="auto"/>
          </w:divBdr>
        </w:div>
      </w:divsChild>
    </w:div>
    <w:div w:id="1957325418">
      <w:bodyDiv w:val="1"/>
      <w:marLeft w:val="0"/>
      <w:marRight w:val="0"/>
      <w:marTop w:val="0"/>
      <w:marBottom w:val="0"/>
      <w:divBdr>
        <w:top w:val="none" w:sz="0" w:space="0" w:color="auto"/>
        <w:left w:val="none" w:sz="0" w:space="0" w:color="auto"/>
        <w:bottom w:val="none" w:sz="0" w:space="0" w:color="auto"/>
        <w:right w:val="none" w:sz="0" w:space="0" w:color="auto"/>
      </w:divBdr>
      <w:divsChild>
        <w:div w:id="100493125">
          <w:marLeft w:val="0"/>
          <w:marRight w:val="0"/>
          <w:marTop w:val="0"/>
          <w:marBottom w:val="0"/>
          <w:divBdr>
            <w:top w:val="none" w:sz="0" w:space="0" w:color="auto"/>
            <w:left w:val="none" w:sz="0" w:space="0" w:color="auto"/>
            <w:bottom w:val="none" w:sz="0" w:space="0" w:color="auto"/>
            <w:right w:val="none" w:sz="0" w:space="0" w:color="auto"/>
          </w:divBdr>
        </w:div>
      </w:divsChild>
    </w:div>
    <w:div w:id="1980499489">
      <w:bodyDiv w:val="1"/>
      <w:marLeft w:val="0"/>
      <w:marRight w:val="0"/>
      <w:marTop w:val="0"/>
      <w:marBottom w:val="0"/>
      <w:divBdr>
        <w:top w:val="none" w:sz="0" w:space="0" w:color="auto"/>
        <w:left w:val="none" w:sz="0" w:space="0" w:color="auto"/>
        <w:bottom w:val="none" w:sz="0" w:space="0" w:color="auto"/>
        <w:right w:val="none" w:sz="0" w:space="0" w:color="auto"/>
      </w:divBdr>
    </w:div>
    <w:div w:id="2015061839">
      <w:bodyDiv w:val="1"/>
      <w:marLeft w:val="0"/>
      <w:marRight w:val="0"/>
      <w:marTop w:val="0"/>
      <w:marBottom w:val="0"/>
      <w:divBdr>
        <w:top w:val="none" w:sz="0" w:space="0" w:color="auto"/>
        <w:left w:val="none" w:sz="0" w:space="0" w:color="auto"/>
        <w:bottom w:val="none" w:sz="0" w:space="0" w:color="auto"/>
        <w:right w:val="none" w:sz="0" w:space="0" w:color="auto"/>
      </w:divBdr>
      <w:divsChild>
        <w:div w:id="34500335">
          <w:marLeft w:val="0"/>
          <w:marRight w:val="0"/>
          <w:marTop w:val="0"/>
          <w:marBottom w:val="0"/>
          <w:divBdr>
            <w:top w:val="none" w:sz="0" w:space="0" w:color="auto"/>
            <w:left w:val="none" w:sz="0" w:space="0" w:color="auto"/>
            <w:bottom w:val="none" w:sz="0" w:space="0" w:color="auto"/>
            <w:right w:val="none" w:sz="0" w:space="0" w:color="auto"/>
          </w:divBdr>
        </w:div>
      </w:divsChild>
    </w:div>
    <w:div w:id="2025669120">
      <w:bodyDiv w:val="1"/>
      <w:marLeft w:val="0"/>
      <w:marRight w:val="0"/>
      <w:marTop w:val="0"/>
      <w:marBottom w:val="0"/>
      <w:divBdr>
        <w:top w:val="none" w:sz="0" w:space="0" w:color="auto"/>
        <w:left w:val="none" w:sz="0" w:space="0" w:color="auto"/>
        <w:bottom w:val="none" w:sz="0" w:space="0" w:color="auto"/>
        <w:right w:val="none" w:sz="0" w:space="0" w:color="auto"/>
      </w:divBdr>
      <w:divsChild>
        <w:div w:id="379481762">
          <w:marLeft w:val="0"/>
          <w:marRight w:val="0"/>
          <w:marTop w:val="0"/>
          <w:marBottom w:val="0"/>
          <w:divBdr>
            <w:top w:val="none" w:sz="0" w:space="0" w:color="auto"/>
            <w:left w:val="none" w:sz="0" w:space="0" w:color="auto"/>
            <w:bottom w:val="none" w:sz="0" w:space="0" w:color="auto"/>
            <w:right w:val="none" w:sz="0" w:space="0" w:color="auto"/>
          </w:divBdr>
        </w:div>
      </w:divsChild>
    </w:div>
    <w:div w:id="2039548434">
      <w:bodyDiv w:val="1"/>
      <w:marLeft w:val="0"/>
      <w:marRight w:val="0"/>
      <w:marTop w:val="0"/>
      <w:marBottom w:val="0"/>
      <w:divBdr>
        <w:top w:val="none" w:sz="0" w:space="0" w:color="auto"/>
        <w:left w:val="none" w:sz="0" w:space="0" w:color="auto"/>
        <w:bottom w:val="none" w:sz="0" w:space="0" w:color="auto"/>
        <w:right w:val="none" w:sz="0" w:space="0" w:color="auto"/>
      </w:divBdr>
      <w:divsChild>
        <w:div w:id="1035233651">
          <w:marLeft w:val="0"/>
          <w:marRight w:val="0"/>
          <w:marTop w:val="0"/>
          <w:marBottom w:val="0"/>
          <w:divBdr>
            <w:top w:val="none" w:sz="0" w:space="0" w:color="auto"/>
            <w:left w:val="none" w:sz="0" w:space="0" w:color="auto"/>
            <w:bottom w:val="none" w:sz="0" w:space="0" w:color="auto"/>
            <w:right w:val="none" w:sz="0" w:space="0" w:color="auto"/>
          </w:divBdr>
        </w:div>
      </w:divsChild>
    </w:div>
    <w:div w:id="2064401216">
      <w:bodyDiv w:val="1"/>
      <w:marLeft w:val="0"/>
      <w:marRight w:val="0"/>
      <w:marTop w:val="0"/>
      <w:marBottom w:val="0"/>
      <w:divBdr>
        <w:top w:val="none" w:sz="0" w:space="0" w:color="auto"/>
        <w:left w:val="none" w:sz="0" w:space="0" w:color="auto"/>
        <w:bottom w:val="none" w:sz="0" w:space="0" w:color="auto"/>
        <w:right w:val="none" w:sz="0" w:space="0" w:color="auto"/>
      </w:divBdr>
      <w:divsChild>
        <w:div w:id="1257133415">
          <w:marLeft w:val="0"/>
          <w:marRight w:val="0"/>
          <w:marTop w:val="0"/>
          <w:marBottom w:val="0"/>
          <w:divBdr>
            <w:top w:val="none" w:sz="0" w:space="0" w:color="auto"/>
            <w:left w:val="none" w:sz="0" w:space="0" w:color="auto"/>
            <w:bottom w:val="none" w:sz="0" w:space="0" w:color="auto"/>
            <w:right w:val="none" w:sz="0" w:space="0" w:color="auto"/>
          </w:divBdr>
        </w:div>
      </w:divsChild>
    </w:div>
    <w:div w:id="2080250774">
      <w:bodyDiv w:val="1"/>
      <w:marLeft w:val="0"/>
      <w:marRight w:val="0"/>
      <w:marTop w:val="0"/>
      <w:marBottom w:val="0"/>
      <w:divBdr>
        <w:top w:val="none" w:sz="0" w:space="0" w:color="auto"/>
        <w:left w:val="none" w:sz="0" w:space="0" w:color="auto"/>
        <w:bottom w:val="none" w:sz="0" w:space="0" w:color="auto"/>
        <w:right w:val="none" w:sz="0" w:space="0" w:color="auto"/>
      </w:divBdr>
      <w:divsChild>
        <w:div w:id="798769200">
          <w:marLeft w:val="0"/>
          <w:marRight w:val="0"/>
          <w:marTop w:val="0"/>
          <w:marBottom w:val="0"/>
          <w:divBdr>
            <w:top w:val="none" w:sz="0" w:space="0" w:color="auto"/>
            <w:left w:val="none" w:sz="0" w:space="0" w:color="auto"/>
            <w:bottom w:val="none" w:sz="0" w:space="0" w:color="auto"/>
            <w:right w:val="none" w:sz="0" w:space="0" w:color="auto"/>
          </w:divBdr>
        </w:div>
      </w:divsChild>
    </w:div>
    <w:div w:id="2091274971">
      <w:bodyDiv w:val="1"/>
      <w:marLeft w:val="0"/>
      <w:marRight w:val="0"/>
      <w:marTop w:val="0"/>
      <w:marBottom w:val="0"/>
      <w:divBdr>
        <w:top w:val="none" w:sz="0" w:space="0" w:color="auto"/>
        <w:left w:val="none" w:sz="0" w:space="0" w:color="auto"/>
        <w:bottom w:val="none" w:sz="0" w:space="0" w:color="auto"/>
        <w:right w:val="none" w:sz="0" w:space="0" w:color="auto"/>
      </w:divBdr>
      <w:divsChild>
        <w:div w:id="859709996">
          <w:marLeft w:val="0"/>
          <w:marRight w:val="0"/>
          <w:marTop w:val="0"/>
          <w:marBottom w:val="0"/>
          <w:divBdr>
            <w:top w:val="none" w:sz="0" w:space="0" w:color="auto"/>
            <w:left w:val="none" w:sz="0" w:space="0" w:color="auto"/>
            <w:bottom w:val="none" w:sz="0" w:space="0" w:color="auto"/>
            <w:right w:val="none" w:sz="0" w:space="0" w:color="auto"/>
          </w:divBdr>
        </w:div>
      </w:divsChild>
    </w:div>
    <w:div w:id="2094889840">
      <w:bodyDiv w:val="1"/>
      <w:marLeft w:val="0"/>
      <w:marRight w:val="0"/>
      <w:marTop w:val="0"/>
      <w:marBottom w:val="0"/>
      <w:divBdr>
        <w:top w:val="none" w:sz="0" w:space="0" w:color="auto"/>
        <w:left w:val="none" w:sz="0" w:space="0" w:color="auto"/>
        <w:bottom w:val="none" w:sz="0" w:space="0" w:color="auto"/>
        <w:right w:val="none" w:sz="0" w:space="0" w:color="auto"/>
      </w:divBdr>
      <w:divsChild>
        <w:div w:id="2014261728">
          <w:marLeft w:val="0"/>
          <w:marRight w:val="0"/>
          <w:marTop w:val="0"/>
          <w:marBottom w:val="0"/>
          <w:divBdr>
            <w:top w:val="none" w:sz="0" w:space="0" w:color="auto"/>
            <w:left w:val="none" w:sz="0" w:space="0" w:color="auto"/>
            <w:bottom w:val="none" w:sz="0" w:space="0" w:color="auto"/>
            <w:right w:val="none" w:sz="0" w:space="0" w:color="auto"/>
          </w:divBdr>
        </w:div>
      </w:divsChild>
    </w:div>
    <w:div w:id="2096048031">
      <w:bodyDiv w:val="1"/>
      <w:marLeft w:val="0"/>
      <w:marRight w:val="0"/>
      <w:marTop w:val="0"/>
      <w:marBottom w:val="0"/>
      <w:divBdr>
        <w:top w:val="none" w:sz="0" w:space="0" w:color="auto"/>
        <w:left w:val="none" w:sz="0" w:space="0" w:color="auto"/>
        <w:bottom w:val="none" w:sz="0" w:space="0" w:color="auto"/>
        <w:right w:val="none" w:sz="0" w:space="0" w:color="auto"/>
      </w:divBdr>
      <w:divsChild>
        <w:div w:id="949429964">
          <w:marLeft w:val="0"/>
          <w:marRight w:val="0"/>
          <w:marTop w:val="0"/>
          <w:marBottom w:val="0"/>
          <w:divBdr>
            <w:top w:val="none" w:sz="0" w:space="0" w:color="auto"/>
            <w:left w:val="none" w:sz="0" w:space="0" w:color="auto"/>
            <w:bottom w:val="none" w:sz="0" w:space="0" w:color="auto"/>
            <w:right w:val="none" w:sz="0" w:space="0" w:color="auto"/>
          </w:divBdr>
        </w:div>
      </w:divsChild>
    </w:div>
    <w:div w:id="2101175732">
      <w:bodyDiv w:val="1"/>
      <w:marLeft w:val="0"/>
      <w:marRight w:val="0"/>
      <w:marTop w:val="0"/>
      <w:marBottom w:val="0"/>
      <w:divBdr>
        <w:top w:val="none" w:sz="0" w:space="0" w:color="auto"/>
        <w:left w:val="none" w:sz="0" w:space="0" w:color="auto"/>
        <w:bottom w:val="none" w:sz="0" w:space="0" w:color="auto"/>
        <w:right w:val="none" w:sz="0" w:space="0" w:color="auto"/>
      </w:divBdr>
      <w:divsChild>
        <w:div w:id="1541549986">
          <w:marLeft w:val="0"/>
          <w:marRight w:val="0"/>
          <w:marTop w:val="0"/>
          <w:marBottom w:val="0"/>
          <w:divBdr>
            <w:top w:val="none" w:sz="0" w:space="0" w:color="auto"/>
            <w:left w:val="none" w:sz="0" w:space="0" w:color="auto"/>
            <w:bottom w:val="none" w:sz="0" w:space="0" w:color="auto"/>
            <w:right w:val="none" w:sz="0" w:space="0" w:color="auto"/>
          </w:divBdr>
        </w:div>
      </w:divsChild>
    </w:div>
    <w:div w:id="2105417995">
      <w:bodyDiv w:val="1"/>
      <w:marLeft w:val="0"/>
      <w:marRight w:val="0"/>
      <w:marTop w:val="0"/>
      <w:marBottom w:val="0"/>
      <w:divBdr>
        <w:top w:val="none" w:sz="0" w:space="0" w:color="auto"/>
        <w:left w:val="none" w:sz="0" w:space="0" w:color="auto"/>
        <w:bottom w:val="none" w:sz="0" w:space="0" w:color="auto"/>
        <w:right w:val="none" w:sz="0" w:space="0" w:color="auto"/>
      </w:divBdr>
      <w:divsChild>
        <w:div w:id="231698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mailto:appointy24@gmail.com"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BB\Szechenyi\Szakdoga\Szakdolgozat%20sablon%20(BS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A1C68-A5AB-4508-918E-1BAF481EA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 sablon (BSc).dotx</Template>
  <TotalTime>2423</TotalTime>
  <Pages>80</Pages>
  <Words>17314</Words>
  <Characters>119474</Characters>
  <Application>Microsoft Office Word</Application>
  <DocSecurity>0</DocSecurity>
  <Lines>995</Lines>
  <Paragraphs>273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136515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Bálint</dc:creator>
  <cp:keywords/>
  <cp:lastModifiedBy>Bálint</cp:lastModifiedBy>
  <cp:revision>950</cp:revision>
  <cp:lastPrinted>2024-04-24T13:36:00Z</cp:lastPrinted>
  <dcterms:created xsi:type="dcterms:W3CDTF">2024-04-11T12:25:00Z</dcterms:created>
  <dcterms:modified xsi:type="dcterms:W3CDTF">2024-12-12T10:13:00Z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id="DIhqVIcN"/&gt;&lt;style id="http://www.zotero.org/styles/ieee" locale="hu-HU"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